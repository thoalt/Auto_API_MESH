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word/glossary/document.xml" ContentType="application/vnd.openxmlformats-officedocument.wordprocessingml.document.glossary+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pPr w:leftFromText="180" w:rightFromText="180" w:vertAnchor="text" w:horzAnchor="margin" w:tblpXSpec="center" w:tblpY="9"/>
        <w:tblW w:w="9747" w:type="dxa"/>
        <w:tblLayout w:type="fixed"/>
        <w:tblLook w:val="0000" w:firstRow="0" w:lastRow="0" w:firstColumn="0" w:lastColumn="0" w:noHBand="0" w:noVBand="0"/>
      </w:tblPr>
      <w:tblGrid>
        <w:gridCol w:w="2870"/>
        <w:gridCol w:w="6877"/>
      </w:tblGrid>
      <w:tr w:rsidRPr="00846042" w:rsidR="00CD266D" w:rsidTr="00583D45" w14:paraId="099723D2" w14:textId="77777777">
        <w:trPr>
          <w:cantSplit/>
          <w:trHeight w:val="1530"/>
        </w:trPr>
        <w:tc>
          <w:tcPr>
            <w:tcW w:w="2870" w:type="dxa"/>
            <w:tcBorders>
              <w:top w:val="single" w:color="auto" w:sz="12" w:space="0"/>
              <w:left w:val="single" w:color="auto" w:sz="12" w:space="0"/>
              <w:right w:val="single" w:color="auto" w:sz="12" w:space="0"/>
            </w:tcBorders>
          </w:tcPr>
          <w:p w:rsidRPr="00846042" w:rsidR="00252552" w:rsidP="00533729" w:rsidRDefault="0093052B" w14:paraId="50DAF43D" w14:textId="77777777">
            <w:pPr>
              <w:jc w:val="center"/>
              <w:rPr>
                <w:szCs w:val="26"/>
              </w:rPr>
            </w:pPr>
            <w:r w:rsidRPr="00846042">
              <w:rPr>
                <w:szCs w:val="26"/>
              </w:rPr>
              <w:t>Soạn thảo</w:t>
            </w:r>
            <w:r w:rsidRPr="00846042" w:rsidR="00252552">
              <w:rPr>
                <w:szCs w:val="26"/>
              </w:rPr>
              <w:t>/ Editor</w:t>
            </w:r>
          </w:p>
          <w:p w:rsidR="00CD266D" w:rsidP="00533729" w:rsidRDefault="00952FFE" w14:paraId="7AD8A5E4" w14:textId="77777777">
            <w:pPr>
              <w:spacing w:before="120"/>
              <w:jc w:val="center"/>
              <w:rPr>
                <w:szCs w:val="26"/>
              </w:rPr>
            </w:pPr>
            <w:r>
              <w:rPr>
                <w:szCs w:val="26"/>
              </w:rPr>
              <w:t>TÊN NGƯỜI SOẠN</w:t>
            </w:r>
          </w:p>
          <w:p w:rsidR="00B54BDA" w:rsidP="00533729" w:rsidRDefault="00B54BDA" w14:paraId="520DC2BB" w14:textId="77777777">
            <w:pPr>
              <w:spacing w:before="120"/>
              <w:jc w:val="center"/>
              <w:rPr>
                <w:szCs w:val="26"/>
              </w:rPr>
            </w:pPr>
            <w:r>
              <w:rPr>
                <w:szCs w:val="26"/>
              </w:rPr>
              <w:t>Trần Khánh Toàn</w:t>
            </w:r>
          </w:p>
          <w:p w:rsidRPr="00846042" w:rsidR="005C28FF" w:rsidP="00533729" w:rsidRDefault="005C28FF" w14:paraId="646124F2" w14:textId="13506C2A">
            <w:pPr>
              <w:spacing w:before="120"/>
              <w:jc w:val="center"/>
              <w:rPr>
                <w:b/>
                <w:szCs w:val="26"/>
              </w:rPr>
            </w:pPr>
            <w:r>
              <w:rPr>
                <w:szCs w:val="26"/>
              </w:rPr>
              <w:t>Biện Xuân Quý</w:t>
            </w:r>
          </w:p>
        </w:tc>
        <w:tc>
          <w:tcPr>
            <w:tcW w:w="6877" w:type="dxa"/>
            <w:tcBorders>
              <w:top w:val="single" w:color="auto" w:sz="12" w:space="0"/>
              <w:left w:val="single" w:color="auto" w:sz="12" w:space="0"/>
              <w:bottom w:val="single" w:color="auto" w:sz="12" w:space="0"/>
              <w:right w:val="single" w:color="auto" w:sz="12" w:space="0"/>
            </w:tcBorders>
            <w:vAlign w:val="center"/>
          </w:tcPr>
          <w:p w:rsidRPr="00846042" w:rsidR="00EA46D2" w:rsidP="00533729" w:rsidRDefault="00EA46D2" w14:paraId="7DD34156" w14:textId="77777777">
            <w:pPr>
              <w:spacing w:before="120"/>
              <w:jc w:val="center"/>
              <w:rPr>
                <w:b/>
                <w:szCs w:val="26"/>
              </w:rPr>
            </w:pPr>
            <w:r w:rsidRPr="00846042">
              <w:rPr>
                <w:b/>
                <w:szCs w:val="26"/>
              </w:rPr>
              <w:t>CÔNG TY CỔ PHẦN CÔNG NGHỆ CÔNG NGHIỆP BƯU CHÍNH VIỄN THÔNG</w:t>
            </w:r>
          </w:p>
          <w:p w:rsidRPr="00386B26" w:rsidR="00CD266D" w:rsidP="00533729" w:rsidRDefault="00EA46D2" w14:paraId="2C7E6FE3" w14:textId="77777777">
            <w:pPr>
              <w:spacing w:before="120"/>
              <w:ind w:right="-20"/>
              <w:jc w:val="center"/>
              <w:rPr>
                <w:b/>
                <w:sz w:val="32"/>
                <w:szCs w:val="32"/>
              </w:rPr>
            </w:pPr>
            <w:r w:rsidRPr="00386B26">
              <w:rPr>
                <w:b/>
                <w:sz w:val="32"/>
                <w:szCs w:val="32"/>
              </w:rPr>
              <w:t>VNPT Technology</w:t>
            </w:r>
          </w:p>
        </w:tc>
      </w:tr>
      <w:tr w:rsidRPr="00846042" w:rsidR="00252552" w:rsidTr="00533729" w14:paraId="2FA6D70F" w14:textId="77777777">
        <w:trPr>
          <w:cantSplit/>
          <w:trHeight w:val="843" w:hRule="exact"/>
        </w:trPr>
        <w:tc>
          <w:tcPr>
            <w:tcW w:w="2870" w:type="dxa"/>
            <w:tcBorders>
              <w:left w:val="single" w:color="auto" w:sz="12" w:space="0"/>
              <w:bottom w:val="single" w:color="auto" w:sz="12" w:space="0"/>
              <w:right w:val="single" w:color="auto" w:sz="12" w:space="0"/>
            </w:tcBorders>
          </w:tcPr>
          <w:p w:rsidRPr="00846042" w:rsidR="00252552" w:rsidP="00533729" w:rsidRDefault="00252552" w14:paraId="0645E64A" w14:textId="77777777">
            <w:pPr>
              <w:spacing w:before="120"/>
              <w:jc w:val="center"/>
              <w:rPr>
                <w:szCs w:val="26"/>
              </w:rPr>
            </w:pPr>
          </w:p>
          <w:p w:rsidRPr="00846042" w:rsidR="00252552" w:rsidP="00533729" w:rsidRDefault="00252552" w14:paraId="42A064CC" w14:textId="77777777">
            <w:pPr>
              <w:spacing w:before="120"/>
              <w:jc w:val="center"/>
              <w:rPr>
                <w:szCs w:val="26"/>
              </w:rPr>
            </w:pPr>
          </w:p>
        </w:tc>
        <w:tc>
          <w:tcPr>
            <w:tcW w:w="6877" w:type="dxa"/>
            <w:tcBorders>
              <w:top w:val="single" w:color="auto" w:sz="12" w:space="0"/>
              <w:left w:val="single" w:color="auto" w:sz="12" w:space="0"/>
              <w:bottom w:val="single" w:color="auto" w:sz="12" w:space="0"/>
              <w:right w:val="single" w:color="auto" w:sz="12" w:space="0"/>
            </w:tcBorders>
            <w:vAlign w:val="center"/>
          </w:tcPr>
          <w:p w:rsidRPr="00846042" w:rsidR="00252552" w:rsidP="00533729" w:rsidRDefault="002E5BEE" w14:paraId="414282F5" w14:textId="4A8E55F0">
            <w:pPr>
              <w:spacing w:before="60" w:after="60"/>
              <w:ind w:right="-23"/>
              <w:jc w:val="center"/>
              <w:rPr>
                <w:b/>
                <w:szCs w:val="26"/>
              </w:rPr>
            </w:pPr>
            <w:r>
              <w:rPr>
                <w:b/>
                <w:szCs w:val="26"/>
              </w:rPr>
              <w:t xml:space="preserve">ĐẶC TẢ YÊU CẦU </w:t>
            </w:r>
            <w:r w:rsidR="005A409F">
              <w:rPr>
                <w:b/>
                <w:szCs w:val="26"/>
              </w:rPr>
              <w:t>MOBILE APP AGENT TRÊN ONT</w:t>
            </w:r>
          </w:p>
        </w:tc>
      </w:tr>
    </w:tbl>
    <w:p w:rsidRPr="00846042" w:rsidR="00CD266D" w:rsidP="00533729" w:rsidRDefault="00CD266D" w14:paraId="2988B4A6" w14:textId="7032AA50">
      <w:pPr>
        <w:rPr>
          <w:szCs w:val="26"/>
        </w:rPr>
      </w:pPr>
      <w:r w:rsidRPr="00846042">
        <w:rPr>
          <w:szCs w:val="26"/>
        </w:rPr>
        <w:t xml:space="preserve"> </w:t>
      </w:r>
    </w:p>
    <w:tbl>
      <w:tblPr>
        <w:tblW w:w="9781" w:type="dxa"/>
        <w:jc w:val="center"/>
        <w:tblLayout w:type="fixed"/>
        <w:tblLook w:val="0000" w:firstRow="0" w:lastRow="0" w:firstColumn="0" w:lastColumn="0" w:noHBand="0" w:noVBand="0"/>
      </w:tblPr>
      <w:tblGrid>
        <w:gridCol w:w="3112"/>
        <w:gridCol w:w="426"/>
        <w:gridCol w:w="6243"/>
      </w:tblGrid>
      <w:tr w:rsidRPr="00846042" w:rsidR="001914B8" w:rsidTr="366A58B0" w14:paraId="19E080CF" w14:textId="77777777">
        <w:trPr>
          <w:cantSplit/>
          <w:trHeight w:val="1621"/>
          <w:jc w:val="center"/>
        </w:trPr>
        <w:tc>
          <w:tcPr>
            <w:tcW w:w="3112" w:type="dxa"/>
            <w:tcBorders>
              <w:top w:val="single" w:color="auto" w:sz="12" w:space="0"/>
              <w:left w:val="single" w:color="auto" w:sz="12" w:space="0"/>
              <w:bottom w:val="single" w:color="auto" w:sz="12" w:space="0"/>
            </w:tcBorders>
            <w:tcMar/>
          </w:tcPr>
          <w:p w:rsidRPr="00846042" w:rsidR="001914B8" w:rsidP="00533729" w:rsidRDefault="001914B8" w14:paraId="7C8702DE" w14:textId="77777777">
            <w:pPr>
              <w:tabs>
                <w:tab w:val="left" w:pos="9202"/>
              </w:tabs>
              <w:ind w:firstLine="460"/>
              <w:rPr>
                <w:szCs w:val="26"/>
              </w:rPr>
            </w:pPr>
            <w:r w:rsidRPr="00846042">
              <w:rPr>
                <w:szCs w:val="26"/>
              </w:rPr>
              <w:t>Lĩnh vực</w:t>
            </w:r>
          </w:p>
          <w:p w:rsidRPr="00846042" w:rsidR="001914B8" w:rsidP="00533729" w:rsidRDefault="001914B8" w14:paraId="6285F230" w14:textId="77777777">
            <w:pPr>
              <w:tabs>
                <w:tab w:val="left" w:pos="9202"/>
              </w:tabs>
              <w:ind w:firstLine="460"/>
              <w:rPr>
                <w:szCs w:val="26"/>
              </w:rPr>
            </w:pPr>
            <w:r w:rsidRPr="00846042">
              <w:rPr>
                <w:szCs w:val="26"/>
              </w:rPr>
              <w:t>Domain</w:t>
            </w:r>
          </w:p>
          <w:p w:rsidRPr="00846042" w:rsidR="001914B8" w:rsidP="00533729" w:rsidRDefault="001914B8" w14:paraId="47A8F8DF" w14:textId="77777777">
            <w:pPr>
              <w:tabs>
                <w:tab w:val="left" w:pos="9202"/>
              </w:tabs>
              <w:ind w:firstLine="460"/>
              <w:rPr>
                <w:szCs w:val="26"/>
              </w:rPr>
            </w:pPr>
            <w:r w:rsidRPr="00846042">
              <w:rPr>
                <w:szCs w:val="26"/>
              </w:rPr>
              <w:t>Phòng, Ban, Bộ phận</w:t>
            </w:r>
          </w:p>
          <w:p w:rsidRPr="00846042" w:rsidR="001914B8" w:rsidP="00533729" w:rsidRDefault="001914B8" w14:paraId="38607042" w14:textId="77777777">
            <w:pPr>
              <w:tabs>
                <w:tab w:val="left" w:pos="9202"/>
              </w:tabs>
              <w:ind w:firstLine="460"/>
              <w:rPr>
                <w:szCs w:val="26"/>
              </w:rPr>
            </w:pPr>
            <w:r w:rsidRPr="00846042">
              <w:rPr>
                <w:szCs w:val="26"/>
              </w:rPr>
              <w:t>Department</w:t>
            </w:r>
            <w:r w:rsidRPr="00846042" w:rsidR="00583D45">
              <w:rPr>
                <w:szCs w:val="26"/>
              </w:rPr>
              <w:t>, Service</w:t>
            </w:r>
          </w:p>
          <w:p w:rsidRPr="00846042" w:rsidR="001914B8" w:rsidP="00533729" w:rsidRDefault="001914B8" w14:paraId="66BF675F" w14:textId="77777777">
            <w:pPr>
              <w:tabs>
                <w:tab w:val="left" w:pos="9202"/>
              </w:tabs>
              <w:ind w:firstLine="460"/>
              <w:rPr>
                <w:szCs w:val="26"/>
              </w:rPr>
            </w:pPr>
            <w:r w:rsidRPr="00846042">
              <w:rPr>
                <w:szCs w:val="26"/>
              </w:rPr>
              <w:t>Loại tài liệu</w:t>
            </w:r>
          </w:p>
          <w:p w:rsidRPr="00846042" w:rsidR="001914B8" w:rsidP="00533729" w:rsidRDefault="001914B8" w14:paraId="57ED87B8" w14:textId="77777777">
            <w:pPr>
              <w:tabs>
                <w:tab w:val="left" w:pos="9202"/>
              </w:tabs>
              <w:ind w:firstLine="460"/>
              <w:rPr>
                <w:szCs w:val="26"/>
              </w:rPr>
            </w:pPr>
            <w:r w:rsidRPr="00846042">
              <w:rPr>
                <w:szCs w:val="26"/>
              </w:rPr>
              <w:t>Document type</w:t>
            </w:r>
          </w:p>
        </w:tc>
        <w:tc>
          <w:tcPr>
            <w:tcW w:w="426" w:type="dxa"/>
            <w:tcBorders>
              <w:top w:val="single" w:color="auto" w:sz="12" w:space="0"/>
              <w:bottom w:val="single" w:color="auto" w:sz="12" w:space="0"/>
            </w:tcBorders>
            <w:tcMar/>
          </w:tcPr>
          <w:p w:rsidRPr="00846042" w:rsidR="001914B8" w:rsidP="00533729" w:rsidRDefault="001914B8" w14:paraId="4E7C8060" w14:textId="77777777">
            <w:pPr>
              <w:tabs>
                <w:tab w:val="left" w:pos="9202"/>
              </w:tabs>
              <w:rPr>
                <w:szCs w:val="26"/>
              </w:rPr>
            </w:pPr>
            <w:r w:rsidRPr="00846042">
              <w:rPr>
                <w:szCs w:val="26"/>
              </w:rPr>
              <w:t xml:space="preserve">: </w:t>
            </w:r>
          </w:p>
          <w:p w:rsidRPr="00846042" w:rsidR="001914B8" w:rsidP="00533729" w:rsidRDefault="001914B8" w14:paraId="1955B73F" w14:textId="77777777">
            <w:pPr>
              <w:tabs>
                <w:tab w:val="left" w:pos="9202"/>
              </w:tabs>
              <w:rPr>
                <w:szCs w:val="26"/>
              </w:rPr>
            </w:pPr>
          </w:p>
          <w:p w:rsidRPr="00846042" w:rsidR="001914B8" w:rsidP="00533729" w:rsidRDefault="001914B8" w14:paraId="0863B399" w14:textId="77777777">
            <w:pPr>
              <w:tabs>
                <w:tab w:val="left" w:pos="9202"/>
              </w:tabs>
              <w:rPr>
                <w:szCs w:val="26"/>
              </w:rPr>
            </w:pPr>
            <w:r w:rsidRPr="00846042">
              <w:rPr>
                <w:szCs w:val="26"/>
              </w:rPr>
              <w:t>:</w:t>
            </w:r>
          </w:p>
          <w:p w:rsidRPr="00846042" w:rsidR="001914B8" w:rsidP="00533729" w:rsidRDefault="001914B8" w14:paraId="73EDA189" w14:textId="77777777">
            <w:pPr>
              <w:tabs>
                <w:tab w:val="left" w:pos="9202"/>
              </w:tabs>
              <w:rPr>
                <w:szCs w:val="26"/>
              </w:rPr>
            </w:pPr>
          </w:p>
          <w:p w:rsidRPr="00846042" w:rsidR="001914B8" w:rsidP="00533729" w:rsidRDefault="001914B8" w14:paraId="7E5B045E" w14:textId="77777777">
            <w:pPr>
              <w:tabs>
                <w:tab w:val="left" w:pos="9202"/>
              </w:tabs>
              <w:rPr>
                <w:szCs w:val="26"/>
              </w:rPr>
            </w:pPr>
            <w:r w:rsidRPr="00846042">
              <w:rPr>
                <w:szCs w:val="26"/>
              </w:rPr>
              <w:t>:</w:t>
            </w:r>
          </w:p>
        </w:tc>
        <w:tc>
          <w:tcPr>
            <w:tcW w:w="6243" w:type="dxa"/>
            <w:tcBorders>
              <w:top w:val="single" w:color="auto" w:sz="12" w:space="0"/>
              <w:bottom w:val="single" w:color="auto" w:sz="12" w:space="0"/>
              <w:right w:val="single" w:color="auto" w:sz="12" w:space="0"/>
            </w:tcBorders>
            <w:tcMar/>
          </w:tcPr>
          <w:p w:rsidRPr="00846042" w:rsidR="001914B8" w:rsidP="00533729" w:rsidRDefault="00610DCA" w14:paraId="04C3973E" w14:textId="77777777">
            <w:pPr>
              <w:tabs>
                <w:tab w:val="left" w:pos="9202"/>
              </w:tabs>
              <w:ind w:left="113"/>
              <w:rPr>
                <w:szCs w:val="26"/>
              </w:rPr>
            </w:pPr>
            <w:bookmarkStart w:name="DomF" w:id="0"/>
            <w:bookmarkEnd w:id="0"/>
            <w:r>
              <w:rPr>
                <w:szCs w:val="26"/>
              </w:rPr>
              <w:t>Tài liệu dự án</w:t>
            </w:r>
          </w:p>
          <w:p w:rsidR="00E73649" w:rsidP="00533729" w:rsidRDefault="0A306C89" w14:paraId="5E8DDA32" w14:textId="77777777">
            <w:pPr>
              <w:tabs>
                <w:tab w:val="left" w:pos="9202"/>
              </w:tabs>
              <w:ind w:left="113"/>
              <w:rPr>
                <w:szCs w:val="26"/>
              </w:rPr>
            </w:pPr>
            <w:r>
              <w:t>Project Document</w:t>
            </w:r>
          </w:p>
          <w:p w:rsidR="3CEDA227" w:rsidP="00533729" w:rsidRDefault="3CEDA227" w14:paraId="51136FBE" w14:textId="2AC3E604">
            <w:pPr>
              <w:tabs>
                <w:tab w:val="left" w:pos="9202"/>
              </w:tabs>
              <w:ind w:left="113"/>
            </w:pPr>
            <w:r>
              <w:t>Trung tâm Công nghệ Điện tử</w:t>
            </w:r>
          </w:p>
          <w:p w:rsidR="3CEDA227" w:rsidP="00533729" w:rsidRDefault="3CEDA227" w14:paraId="79529F84" w14:textId="4163D2DD">
            <w:pPr>
              <w:tabs>
                <w:tab w:val="left" w:pos="9202"/>
              </w:tabs>
              <w:ind w:left="113"/>
            </w:pPr>
            <w:r>
              <w:t>HEC</w:t>
            </w:r>
          </w:p>
          <w:p w:rsidR="001914B8" w:rsidP="00533729" w:rsidRDefault="3CEDA227" w14:paraId="103F7BDA" w14:textId="35257B59">
            <w:pPr>
              <w:tabs>
                <w:tab w:val="left" w:pos="9202"/>
              </w:tabs>
              <w:ind w:left="113"/>
            </w:pPr>
            <w:proofErr w:type="spellStart"/>
            <w:r w:rsidR="3CEDA227">
              <w:rPr/>
              <w:t>Đặc</w:t>
            </w:r>
            <w:proofErr w:type="spellEnd"/>
            <w:r w:rsidR="3CEDA227">
              <w:rPr/>
              <w:t xml:space="preserve"> </w:t>
            </w:r>
            <w:proofErr w:type="spellStart"/>
            <w:r w:rsidR="3CEDA227">
              <w:rPr/>
              <w:t>tả</w:t>
            </w:r>
            <w:proofErr w:type="spellEnd"/>
            <w:r w:rsidR="3CEDA227">
              <w:rPr/>
              <w:t xml:space="preserve"> </w:t>
            </w:r>
            <w:proofErr w:type="spellStart"/>
            <w:r w:rsidR="3CEDA227">
              <w:rPr/>
              <w:t>yêu</w:t>
            </w:r>
            <w:proofErr w:type="spellEnd"/>
            <w:r w:rsidR="3CEDA227">
              <w:rPr/>
              <w:t xml:space="preserve"> </w:t>
            </w:r>
            <w:r w:rsidR="3CEDA227">
              <w:rPr/>
              <w:t>cầu</w:t>
            </w:r>
          </w:p>
          <w:p w:rsidRPr="00846042" w:rsidR="00E73649" w:rsidP="00533729" w:rsidRDefault="0A306C89" w14:paraId="6E7F049A" w14:textId="51AF5538">
            <w:pPr>
              <w:tabs>
                <w:tab w:val="left" w:pos="9202"/>
              </w:tabs>
              <w:ind w:left="113"/>
            </w:pPr>
            <w:r>
              <w:t>Requirement specification</w:t>
            </w:r>
          </w:p>
        </w:tc>
      </w:tr>
    </w:tbl>
    <w:p w:rsidRPr="00846042" w:rsidR="00CD266D" w:rsidP="00533729" w:rsidRDefault="00CD266D" w14:paraId="54BA3839" w14:textId="77777777">
      <w:pPr>
        <w:rPr>
          <w:szCs w:val="26"/>
        </w:rPr>
      </w:pPr>
    </w:p>
    <w:tbl>
      <w:tblPr>
        <w:tblW w:w="9780" w:type="dxa"/>
        <w:jc w:val="center"/>
        <w:tblLayout w:type="fixed"/>
        <w:tblCellMar>
          <w:left w:w="107" w:type="dxa"/>
          <w:right w:w="107" w:type="dxa"/>
        </w:tblCellMar>
        <w:tblLook w:val="0000" w:firstRow="0" w:lastRow="0" w:firstColumn="0" w:lastColumn="0" w:noHBand="0" w:noVBand="0"/>
      </w:tblPr>
      <w:tblGrid>
        <w:gridCol w:w="9780"/>
      </w:tblGrid>
      <w:tr w:rsidRPr="00846042" w:rsidR="006730EB" w:rsidTr="3CEDA227" w14:paraId="6C4F4A5C" w14:textId="77777777">
        <w:trPr>
          <w:cantSplit/>
          <w:jc w:val="center"/>
        </w:trPr>
        <w:tc>
          <w:tcPr>
            <w:tcW w:w="9780" w:type="dxa"/>
            <w:tcBorders>
              <w:top w:val="single" w:color="auto" w:sz="12" w:space="0"/>
              <w:left w:val="single" w:color="auto" w:sz="12" w:space="0"/>
              <w:bottom w:val="single" w:color="auto" w:sz="12" w:space="0"/>
              <w:right w:val="single" w:color="auto" w:sz="12" w:space="0"/>
            </w:tcBorders>
          </w:tcPr>
          <w:p w:rsidRPr="00846042" w:rsidR="006730EB" w:rsidP="00533729" w:rsidRDefault="006730EB" w14:paraId="070BD74D" w14:textId="77777777">
            <w:pPr>
              <w:spacing w:before="80" w:after="80"/>
              <w:jc w:val="center"/>
              <w:rPr>
                <w:b/>
                <w:szCs w:val="26"/>
              </w:rPr>
            </w:pPr>
            <w:r w:rsidRPr="00846042">
              <w:rPr>
                <w:b/>
                <w:szCs w:val="26"/>
              </w:rPr>
              <w:t>PHÊ CHUẨN/ APPROVAL</w:t>
            </w:r>
          </w:p>
        </w:tc>
      </w:tr>
      <w:tr w:rsidRPr="00846042" w:rsidR="006730EB" w:rsidTr="3CEDA227" w14:paraId="3D7E2B37" w14:textId="77777777">
        <w:trPr>
          <w:cantSplit/>
          <w:jc w:val="center"/>
        </w:trPr>
        <w:tc>
          <w:tcPr>
            <w:tcW w:w="9780" w:type="dxa"/>
            <w:tcBorders>
              <w:top w:val="single" w:color="auto" w:sz="12" w:space="0"/>
              <w:left w:val="single" w:color="auto" w:sz="12" w:space="0"/>
              <w:bottom w:val="single" w:color="auto" w:sz="12" w:space="0"/>
              <w:right w:val="single" w:color="auto" w:sz="12" w:space="0"/>
            </w:tcBorders>
          </w:tcPr>
          <w:p w:rsidR="3CEDA227" w:rsidP="00533729" w:rsidRDefault="3CEDA227" w14:paraId="279FD3BD" w14:textId="6F0F9F1A">
            <w:pPr>
              <w:spacing w:before="120"/>
              <w:jc w:val="center"/>
            </w:pPr>
            <w:r w:rsidRPr="3CEDA227">
              <w:rPr>
                <w:b/>
                <w:bCs/>
              </w:rPr>
              <w:t>CTO</w:t>
            </w:r>
          </w:p>
          <w:p w:rsidR="3CEDA227" w:rsidP="00533729" w:rsidRDefault="3CEDA227" w14:paraId="642FCF59" w14:textId="2BE62413">
            <w:pPr>
              <w:spacing w:before="120"/>
              <w:jc w:val="center"/>
              <w:rPr>
                <w:b/>
                <w:bCs/>
              </w:rPr>
            </w:pPr>
          </w:p>
          <w:p w:rsidRPr="00846042" w:rsidR="006730EB" w:rsidP="00533729" w:rsidRDefault="006730EB" w14:paraId="08007400" w14:textId="77777777">
            <w:pPr>
              <w:spacing w:before="120"/>
              <w:jc w:val="center"/>
              <w:rPr>
                <w:b/>
                <w:szCs w:val="26"/>
              </w:rPr>
            </w:pPr>
          </w:p>
          <w:p w:rsidRPr="00846042" w:rsidR="006730EB" w:rsidP="00533729" w:rsidRDefault="006730EB" w14:paraId="146EC978" w14:textId="77777777">
            <w:pPr>
              <w:spacing w:before="120"/>
              <w:jc w:val="center"/>
              <w:rPr>
                <w:b/>
                <w:szCs w:val="26"/>
              </w:rPr>
            </w:pPr>
          </w:p>
          <w:p w:rsidRPr="00846042" w:rsidR="006730EB" w:rsidP="00533729" w:rsidRDefault="3CEDA227" w14:paraId="4E87741C" w14:textId="6168A46A">
            <w:pPr>
              <w:spacing w:before="120"/>
              <w:jc w:val="center"/>
              <w:rPr>
                <w:b/>
                <w:bCs/>
              </w:rPr>
            </w:pPr>
            <w:r w:rsidRPr="3CEDA227">
              <w:rPr>
                <w:b/>
                <w:bCs/>
              </w:rPr>
              <w:t>Lý Quốc Chính</w:t>
            </w:r>
          </w:p>
        </w:tc>
      </w:tr>
    </w:tbl>
    <w:p w:rsidR="00C2782E" w:rsidP="00533729" w:rsidRDefault="00C2782E" w14:paraId="2C4CBD0A" w14:textId="77777777">
      <w:pPr>
        <w:tabs>
          <w:tab w:val="left" w:pos="567"/>
          <w:tab w:val="center" w:pos="1134"/>
          <w:tab w:val="center" w:pos="2269"/>
          <w:tab w:val="left" w:pos="3402"/>
          <w:tab w:val="center" w:pos="5954"/>
          <w:tab w:val="left" w:pos="7088"/>
        </w:tabs>
        <w:ind w:right="-680"/>
        <w:rPr>
          <w:b/>
          <w:szCs w:val="26"/>
        </w:rPr>
      </w:pPr>
    </w:p>
    <w:p w:rsidRPr="00846042" w:rsidR="00CD266D" w:rsidP="00533729" w:rsidRDefault="07E7C1C9" w14:paraId="16FCFD3B" w14:textId="4977A542">
      <w:pPr>
        <w:tabs>
          <w:tab w:val="left" w:pos="1418"/>
          <w:tab w:val="left" w:pos="4395"/>
          <w:tab w:val="left" w:pos="7655"/>
        </w:tabs>
      </w:pPr>
      <w:r w:rsidRPr="177CA586">
        <w:rPr>
          <w:b/>
          <w:bCs/>
        </w:rPr>
        <w:t xml:space="preserve">SOÁT </w:t>
      </w:r>
      <w:r w:rsidRPr="177CA586" w:rsidR="08A57A68">
        <w:rPr>
          <w:b/>
          <w:bCs/>
        </w:rPr>
        <w:t>XÉT</w:t>
      </w:r>
      <w:r w:rsidRPr="177CA586">
        <w:rPr>
          <w:b/>
          <w:bCs/>
        </w:rPr>
        <w:t>/</w:t>
      </w:r>
      <w:r w:rsidRPr="177CA586" w:rsidR="04A50FA0">
        <w:rPr>
          <w:b/>
          <w:bCs/>
        </w:rPr>
        <w:t xml:space="preserve"> </w:t>
      </w:r>
      <w:r w:rsidRPr="177CA586">
        <w:rPr>
          <w:b/>
          <w:bCs/>
        </w:rPr>
        <w:t>REVIEW</w:t>
      </w:r>
      <w:r w:rsidR="08A57A68">
        <w:t>:</w:t>
      </w:r>
      <w:r w:rsidR="65CA5091">
        <w:t xml:space="preserve"> </w:t>
      </w:r>
      <w:r w:rsidR="1CB6374E">
        <w:t>Ngày</w:t>
      </w:r>
      <w:r w:rsidR="2217D581">
        <w:t>/ Date</w:t>
      </w:r>
      <w:r w:rsidR="65CA5091">
        <w:t xml:space="preserve"> 10</w:t>
      </w:r>
      <w:r w:rsidR="0AD42A3E">
        <w:t>/08/2022</w:t>
      </w:r>
      <w:r w:rsidR="65CA5091">
        <w:t xml:space="preserve"> </w:t>
      </w:r>
    </w:p>
    <w:p w:rsidR="006730EB" w:rsidP="00533729" w:rsidRDefault="006730EB" w14:paraId="028B76B0" w14:textId="77777777">
      <w:pPr>
        <w:tabs>
          <w:tab w:val="left" w:pos="284"/>
          <w:tab w:val="left" w:pos="5954"/>
        </w:tabs>
        <w:rPr>
          <w:szCs w:val="26"/>
        </w:rPr>
      </w:pPr>
    </w:p>
    <w:p w:rsidRPr="006C3BE1" w:rsidR="00533729" w:rsidP="00533729" w:rsidRDefault="00533729" w14:paraId="7EBE91DA" w14:textId="75E2EDFE">
      <w:pPr>
        <w:tabs>
          <w:tab w:val="left" w:pos="284"/>
        </w:tabs>
      </w:pPr>
      <w:r>
        <w:t>STC</w:t>
      </w:r>
      <w:r w:rsidRPr="006C3BE1">
        <w:t>: ____________</w:t>
      </w:r>
      <w:r>
        <w:t>Nguyễn Văn Trung</w:t>
      </w:r>
      <w:r>
        <w:tab/>
      </w:r>
      <w:r>
        <w:tab/>
      </w:r>
      <w:r>
        <w:t>HEC:_____________Phạm Hùng Mạnh</w:t>
      </w:r>
    </w:p>
    <w:p w:rsidR="00533729" w:rsidP="00533729" w:rsidRDefault="00533729" w14:paraId="62ABCC20" w14:textId="1DD12C53">
      <w:pPr>
        <w:tabs>
          <w:tab w:val="left" w:pos="284"/>
          <w:tab w:val="left" w:pos="5954"/>
        </w:tabs>
      </w:pPr>
    </w:p>
    <w:p w:rsidR="00533729" w:rsidP="00533729" w:rsidRDefault="00533729" w14:paraId="7C9E3A26" w14:textId="77777777">
      <w:pPr>
        <w:tabs>
          <w:tab w:val="left" w:pos="284"/>
          <w:tab w:val="left" w:pos="5954"/>
        </w:tabs>
      </w:pPr>
    </w:p>
    <w:p w:rsidRPr="006C3BE1" w:rsidR="00533729" w:rsidP="00533729" w:rsidRDefault="00533729" w14:paraId="73C2E55A" w14:textId="3047E357">
      <w:pPr>
        <w:tabs>
          <w:tab w:val="left" w:pos="284"/>
        </w:tabs>
      </w:pPr>
      <w:r w:rsidRPr="006C3BE1">
        <w:t>STC: ___________</w:t>
      </w:r>
      <w:r>
        <w:t>_Bùi Thị Minh Yến</w:t>
      </w:r>
      <w:r>
        <w:tab/>
      </w:r>
      <w:r>
        <w:tab/>
      </w:r>
      <w:r w:rsidRPr="006C3BE1">
        <w:t>HEC:</w:t>
      </w:r>
      <w:r>
        <w:t xml:space="preserve"> </w:t>
      </w:r>
      <w:r w:rsidRPr="006C3BE1">
        <w:t>_____________Hoàng Quốc H</w:t>
      </w:r>
      <w:r>
        <w:t>uy</w:t>
      </w:r>
    </w:p>
    <w:p w:rsidR="00533729" w:rsidP="00533729" w:rsidRDefault="00533729" w14:paraId="7501EBEB" w14:textId="29249455">
      <w:pPr>
        <w:tabs>
          <w:tab w:val="left" w:pos="284"/>
          <w:tab w:val="left" w:pos="5954"/>
        </w:tabs>
      </w:pPr>
    </w:p>
    <w:p w:rsidR="00533729" w:rsidP="00533729" w:rsidRDefault="00533729" w14:paraId="7B5B3A92" w14:textId="77777777">
      <w:pPr>
        <w:tabs>
          <w:tab w:val="left" w:pos="284"/>
          <w:tab w:val="left" w:pos="5954"/>
        </w:tabs>
      </w:pPr>
    </w:p>
    <w:p w:rsidR="3CEDA227" w:rsidP="00533729" w:rsidRDefault="00533729" w14:paraId="47517C54" w14:textId="6D5A0D9B">
      <w:pPr>
        <w:tabs>
          <w:tab w:val="left" w:pos="284"/>
        </w:tabs>
      </w:pPr>
      <w:r w:rsidRPr="006C3BE1">
        <w:t>SPC: ___________</w:t>
      </w:r>
      <w:r>
        <w:t>__</w:t>
      </w:r>
      <w:r w:rsidRPr="006C3BE1">
        <w:t>Nguyễn Thanh Hải</w:t>
      </w:r>
      <w:r>
        <w:tab/>
      </w:r>
      <w:r>
        <w:tab/>
      </w:r>
      <w:r>
        <w:rPr>
          <w:szCs w:val="26"/>
        </w:rPr>
        <w:t>HEC: ____________Nguyễn Công Anh</w:t>
      </w:r>
    </w:p>
    <w:p w:rsidR="000A06E7" w:rsidP="006C6448" w:rsidRDefault="3CEDA227" w14:paraId="482C07AF" w14:textId="5183AA9C">
      <w:pPr>
        <w:tabs>
          <w:tab w:val="left" w:pos="284"/>
          <w:tab w:val="left" w:pos="5954"/>
        </w:tabs>
        <w:rPr>
          <w:rStyle w:val="st"/>
          <w:b/>
        </w:rPr>
      </w:pPr>
      <w:r>
        <w:lastRenderedPageBreak/>
        <w:t xml:space="preserve">   </w:t>
      </w:r>
      <w:r w:rsidRPr="005E511F" w:rsidR="000A06E7">
        <w:rPr>
          <w:rStyle w:val="st"/>
          <w:b/>
        </w:rPr>
        <w:t>LỊCH SỬ TÀI LIỆU</w:t>
      </w:r>
      <w:r w:rsidR="00C347A7">
        <w:rPr>
          <w:rStyle w:val="st"/>
          <w:b/>
        </w:rPr>
        <w:t>:</w:t>
      </w:r>
    </w:p>
    <w:p w:rsidRPr="005E511F" w:rsidR="00C347A7" w:rsidP="00C347A7" w:rsidRDefault="00C347A7" w14:paraId="5C2F9DF6" w14:textId="77777777">
      <w:pPr>
        <w:rPr>
          <w:rStyle w:val="st"/>
          <w:b/>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095"/>
        <w:gridCol w:w="1538"/>
        <w:gridCol w:w="1487"/>
        <w:gridCol w:w="4997"/>
      </w:tblGrid>
      <w:tr w:rsidRPr="005E511F" w:rsidR="006730EB" w:rsidTr="00830C96" w14:paraId="116DE3B4" w14:textId="77777777">
        <w:tc>
          <w:tcPr>
            <w:tcW w:w="1095" w:type="dxa"/>
          </w:tcPr>
          <w:p w:rsidRPr="005E511F" w:rsidR="000A06E7" w:rsidP="003A7C1E" w:rsidRDefault="00962ADD" w14:paraId="29CBDAF5" w14:textId="77777777">
            <w:pPr>
              <w:spacing w:before="120"/>
              <w:jc w:val="center"/>
              <w:rPr>
                <w:rStyle w:val="st"/>
                <w:b/>
              </w:rPr>
            </w:pPr>
            <w:r>
              <w:rPr>
                <w:rStyle w:val="st"/>
                <w:b/>
              </w:rPr>
              <w:t>Phiên bản</w:t>
            </w:r>
          </w:p>
        </w:tc>
        <w:tc>
          <w:tcPr>
            <w:tcW w:w="1538" w:type="dxa"/>
          </w:tcPr>
          <w:p w:rsidRPr="005E511F" w:rsidR="000A06E7" w:rsidP="003A7C1E" w:rsidRDefault="000A06E7" w14:paraId="0C9BB4C3" w14:textId="77777777">
            <w:pPr>
              <w:spacing w:before="120"/>
              <w:jc w:val="center"/>
              <w:rPr>
                <w:rStyle w:val="st"/>
                <w:b/>
              </w:rPr>
            </w:pPr>
            <w:r w:rsidRPr="005E511F">
              <w:rPr>
                <w:rStyle w:val="st"/>
                <w:b/>
              </w:rPr>
              <w:t>Ngày sửa đổi</w:t>
            </w:r>
          </w:p>
        </w:tc>
        <w:tc>
          <w:tcPr>
            <w:tcW w:w="1487" w:type="dxa"/>
          </w:tcPr>
          <w:p w:rsidRPr="005E511F" w:rsidR="000A06E7" w:rsidP="006730EB" w:rsidRDefault="006730EB" w14:paraId="4C724274" w14:textId="77777777">
            <w:pPr>
              <w:spacing w:before="120"/>
              <w:jc w:val="center"/>
              <w:rPr>
                <w:rStyle w:val="st"/>
                <w:b/>
              </w:rPr>
            </w:pPr>
            <w:r>
              <w:rPr>
                <w:rStyle w:val="st"/>
                <w:b/>
              </w:rPr>
              <w:t>Người thực hiện</w:t>
            </w:r>
          </w:p>
        </w:tc>
        <w:tc>
          <w:tcPr>
            <w:tcW w:w="4997" w:type="dxa"/>
          </w:tcPr>
          <w:p w:rsidRPr="005E511F" w:rsidR="000A06E7" w:rsidP="003A7C1E" w:rsidRDefault="000A06E7" w14:paraId="566C3D06" w14:textId="77777777">
            <w:pPr>
              <w:spacing w:before="120"/>
              <w:jc w:val="center"/>
              <w:rPr>
                <w:rStyle w:val="st"/>
                <w:b/>
              </w:rPr>
            </w:pPr>
            <w:r w:rsidRPr="005E511F">
              <w:rPr>
                <w:rStyle w:val="st"/>
                <w:b/>
              </w:rPr>
              <w:t xml:space="preserve">Nội dung </w:t>
            </w:r>
            <w:r>
              <w:rPr>
                <w:rStyle w:val="st"/>
                <w:b/>
              </w:rPr>
              <w:t>sửa đổi</w:t>
            </w:r>
          </w:p>
        </w:tc>
      </w:tr>
      <w:tr w:rsidRPr="005E511F" w:rsidR="006730EB" w:rsidTr="00830C96" w14:paraId="4945CC47" w14:textId="77777777">
        <w:tc>
          <w:tcPr>
            <w:tcW w:w="1095" w:type="dxa"/>
          </w:tcPr>
          <w:p w:rsidRPr="005E511F" w:rsidR="000A06E7" w:rsidP="00962ADD" w:rsidRDefault="00830C96" w14:paraId="3FC51FAC" w14:textId="77777777">
            <w:pPr>
              <w:spacing w:before="120"/>
              <w:jc w:val="left"/>
              <w:rPr>
                <w:rStyle w:val="st"/>
              </w:rPr>
            </w:pPr>
            <w:r>
              <w:rPr>
                <w:rStyle w:val="st"/>
              </w:rPr>
              <w:t>0.1</w:t>
            </w:r>
          </w:p>
        </w:tc>
        <w:tc>
          <w:tcPr>
            <w:tcW w:w="1538" w:type="dxa"/>
          </w:tcPr>
          <w:p w:rsidRPr="005E511F" w:rsidR="000A06E7" w:rsidP="00FE5900" w:rsidRDefault="005A409F" w14:paraId="085CD491" w14:textId="7C479C65">
            <w:pPr>
              <w:spacing w:before="120"/>
              <w:jc w:val="left"/>
              <w:rPr>
                <w:rStyle w:val="st"/>
              </w:rPr>
            </w:pPr>
            <w:r>
              <w:rPr>
                <w:rStyle w:val="st"/>
              </w:rPr>
              <w:t>2</w:t>
            </w:r>
            <w:r w:rsidR="00FE5900">
              <w:rPr>
                <w:rStyle w:val="st"/>
              </w:rPr>
              <w:t>3</w:t>
            </w:r>
            <w:r w:rsidR="00830C96">
              <w:rPr>
                <w:rStyle w:val="st"/>
              </w:rPr>
              <w:t>/</w:t>
            </w:r>
            <w:r w:rsidR="00B748DF">
              <w:rPr>
                <w:rStyle w:val="st"/>
              </w:rPr>
              <w:t>0</w:t>
            </w:r>
            <w:r w:rsidR="00FE5900">
              <w:rPr>
                <w:rStyle w:val="st"/>
              </w:rPr>
              <w:t>6</w:t>
            </w:r>
            <w:r w:rsidR="00830C96">
              <w:rPr>
                <w:rStyle w:val="st"/>
              </w:rPr>
              <w:t>/20</w:t>
            </w:r>
            <w:r w:rsidR="00B748DF">
              <w:rPr>
                <w:rStyle w:val="st"/>
              </w:rPr>
              <w:t>22</w:t>
            </w:r>
          </w:p>
        </w:tc>
        <w:tc>
          <w:tcPr>
            <w:tcW w:w="1487" w:type="dxa"/>
          </w:tcPr>
          <w:p w:rsidRPr="005E511F" w:rsidR="000A06E7" w:rsidP="006730EB" w:rsidRDefault="00B748DF" w14:paraId="6C53724D" w14:textId="77777777">
            <w:pPr>
              <w:spacing w:before="120"/>
              <w:jc w:val="left"/>
              <w:rPr>
                <w:rStyle w:val="st"/>
              </w:rPr>
            </w:pPr>
            <w:r>
              <w:rPr>
                <w:rStyle w:val="st"/>
              </w:rPr>
              <w:t>Trần Khánh Toàn</w:t>
            </w:r>
          </w:p>
        </w:tc>
        <w:tc>
          <w:tcPr>
            <w:tcW w:w="4997" w:type="dxa"/>
          </w:tcPr>
          <w:p w:rsidRPr="005E511F" w:rsidR="000A06E7" w:rsidP="005209D1" w:rsidRDefault="000A06E7" w14:paraId="5854D394" w14:textId="77777777">
            <w:pPr>
              <w:spacing w:before="120"/>
              <w:rPr>
                <w:rStyle w:val="st"/>
              </w:rPr>
            </w:pPr>
            <w:r w:rsidRPr="005E511F">
              <w:rPr>
                <w:rStyle w:val="st"/>
              </w:rPr>
              <w:t>Khởi tạo tài liệu</w:t>
            </w:r>
          </w:p>
        </w:tc>
      </w:tr>
      <w:tr w:rsidRPr="005E511F" w:rsidR="00FA0420" w:rsidTr="00830C96" w14:paraId="1FECDE74" w14:textId="77777777">
        <w:tc>
          <w:tcPr>
            <w:tcW w:w="1095" w:type="dxa"/>
          </w:tcPr>
          <w:p w:rsidR="00FA0420" w:rsidP="00962ADD" w:rsidRDefault="00DE0AD6" w14:paraId="2B57BD0A" w14:textId="41BB8038">
            <w:pPr>
              <w:spacing w:before="120"/>
              <w:jc w:val="left"/>
              <w:rPr>
                <w:rStyle w:val="st"/>
              </w:rPr>
            </w:pPr>
            <w:r>
              <w:rPr>
                <w:rStyle w:val="st"/>
              </w:rPr>
              <w:t>0.</w:t>
            </w:r>
            <w:r w:rsidR="0082578C">
              <w:rPr>
                <w:rStyle w:val="st"/>
              </w:rPr>
              <w:t>2</w:t>
            </w:r>
          </w:p>
        </w:tc>
        <w:tc>
          <w:tcPr>
            <w:tcW w:w="1538" w:type="dxa"/>
          </w:tcPr>
          <w:p w:rsidR="00FA0420" w:rsidP="00FE5900" w:rsidRDefault="00FA0420" w14:paraId="5FFBE459" w14:textId="00D42256">
            <w:pPr>
              <w:spacing w:before="120"/>
              <w:jc w:val="left"/>
              <w:rPr>
                <w:rStyle w:val="st"/>
              </w:rPr>
            </w:pPr>
            <w:r>
              <w:rPr>
                <w:rStyle w:val="st"/>
              </w:rPr>
              <w:t>03/08/2022</w:t>
            </w:r>
          </w:p>
        </w:tc>
        <w:tc>
          <w:tcPr>
            <w:tcW w:w="1487" w:type="dxa"/>
          </w:tcPr>
          <w:p w:rsidR="00FA0420" w:rsidP="006730EB" w:rsidRDefault="00FA0420" w14:paraId="5D74219E" w14:textId="1B56E50A">
            <w:pPr>
              <w:spacing w:before="120"/>
              <w:jc w:val="left"/>
              <w:rPr>
                <w:rStyle w:val="st"/>
              </w:rPr>
            </w:pPr>
            <w:r>
              <w:rPr>
                <w:rStyle w:val="st"/>
              </w:rPr>
              <w:t>Trần Khánh Toàn</w:t>
            </w:r>
          </w:p>
        </w:tc>
        <w:tc>
          <w:tcPr>
            <w:tcW w:w="4997" w:type="dxa"/>
          </w:tcPr>
          <w:p w:rsidR="00FA0420" w:rsidP="005209D1" w:rsidRDefault="00FA0420" w14:paraId="3AAFC899" w14:textId="77777777">
            <w:pPr>
              <w:spacing w:before="120"/>
              <w:rPr>
                <w:rStyle w:val="st"/>
              </w:rPr>
            </w:pPr>
            <w:r>
              <w:rPr>
                <w:rStyle w:val="st"/>
              </w:rPr>
              <w:t>- Thay đổi nội dung bản tin lấy thông tin mạng thành công, usecase 7.16.1</w:t>
            </w:r>
          </w:p>
          <w:p w:rsidR="00D8043C" w:rsidP="005209D1" w:rsidRDefault="00D8043C" w14:paraId="18209275" w14:textId="77777777">
            <w:pPr>
              <w:spacing w:before="120"/>
              <w:rPr>
                <w:rStyle w:val="st"/>
              </w:rPr>
            </w:pPr>
            <w:r>
              <w:rPr>
                <w:rStyle w:val="st"/>
              </w:rPr>
              <w:t>- Thay đổi nội dung usecase 7.23.1, update database sử dụng cơ chế đồng bộ và thêm tham số Md5sum vào bản tin request.</w:t>
            </w:r>
          </w:p>
          <w:p w:rsidR="00E10CA6" w:rsidP="005209D1" w:rsidRDefault="00E10CA6" w14:paraId="6A8C60E7" w14:textId="3C89FE05">
            <w:pPr>
              <w:spacing w:before="120"/>
              <w:rPr>
                <w:rStyle w:val="st"/>
              </w:rPr>
            </w:pPr>
            <w:r>
              <w:rPr>
                <w:rStyle w:val="st"/>
              </w:rPr>
              <w:t>- Thay đổi nội dung usecase 7.2.1, sử dụng chuỗi Serial cho xác thực thay cho chuỗi MAC.</w:t>
            </w:r>
          </w:p>
          <w:p w:rsidR="009D457D" w:rsidP="005209D1" w:rsidRDefault="009D457D" w14:paraId="14E2DB3D" w14:textId="41482959">
            <w:pPr>
              <w:spacing w:before="120"/>
              <w:rPr>
                <w:rStyle w:val="st"/>
              </w:rPr>
            </w:pPr>
            <w:r>
              <w:rPr>
                <w:rStyle w:val="st"/>
              </w:rPr>
              <w:t>- Thay đổi nội dung usecase 7.20.1, thực hiện reboot được cho nhiều thiết bị trong mạng Mesh.</w:t>
            </w:r>
          </w:p>
          <w:p w:rsidRPr="005E511F" w:rsidR="00D8043C" w:rsidP="005209D1" w:rsidRDefault="009D457D" w14:paraId="4B3A8AD5" w14:textId="32B29ABA">
            <w:pPr>
              <w:spacing w:before="120"/>
              <w:rPr>
                <w:rStyle w:val="st"/>
              </w:rPr>
            </w:pPr>
            <w:r>
              <w:rPr>
                <w:rStyle w:val="st"/>
              </w:rPr>
              <w:t>- Thay đổi nội dung usecase 7.21.1, thực hiện reset được cho nhiều thiết bị trong mạng Mesh.</w:t>
            </w:r>
          </w:p>
        </w:tc>
      </w:tr>
      <w:tr w:rsidRPr="005E511F" w:rsidR="00DE0AD6" w:rsidTr="00830C96" w14:paraId="3904C7B2" w14:textId="77777777">
        <w:tc>
          <w:tcPr>
            <w:tcW w:w="1095" w:type="dxa"/>
          </w:tcPr>
          <w:p w:rsidR="00DE0AD6" w:rsidP="00962ADD" w:rsidRDefault="00DE0AD6" w14:paraId="4BFBC309" w14:textId="24A82C60">
            <w:pPr>
              <w:spacing w:before="120"/>
              <w:jc w:val="left"/>
              <w:rPr>
                <w:rStyle w:val="st"/>
              </w:rPr>
            </w:pPr>
            <w:r>
              <w:rPr>
                <w:rStyle w:val="st"/>
              </w:rPr>
              <w:t>0.</w:t>
            </w:r>
            <w:r w:rsidR="0082578C">
              <w:rPr>
                <w:rStyle w:val="st"/>
              </w:rPr>
              <w:t>3</w:t>
            </w:r>
          </w:p>
        </w:tc>
        <w:tc>
          <w:tcPr>
            <w:tcW w:w="1538" w:type="dxa"/>
          </w:tcPr>
          <w:p w:rsidR="00DE0AD6" w:rsidP="00FE5900" w:rsidRDefault="00DE0AD6" w14:paraId="1476138D" w14:textId="05CE5235">
            <w:pPr>
              <w:spacing w:before="120"/>
              <w:jc w:val="left"/>
              <w:rPr>
                <w:rStyle w:val="st"/>
              </w:rPr>
            </w:pPr>
            <w:r>
              <w:rPr>
                <w:rStyle w:val="st"/>
              </w:rPr>
              <w:t>04/08/2022</w:t>
            </w:r>
          </w:p>
        </w:tc>
        <w:tc>
          <w:tcPr>
            <w:tcW w:w="1487" w:type="dxa"/>
          </w:tcPr>
          <w:p w:rsidR="00DE0AD6" w:rsidP="006730EB" w:rsidRDefault="00DE0AD6" w14:paraId="10D8D58D" w14:textId="52FAE381">
            <w:pPr>
              <w:spacing w:before="120"/>
              <w:jc w:val="left"/>
              <w:rPr>
                <w:rStyle w:val="st"/>
              </w:rPr>
            </w:pPr>
            <w:r>
              <w:rPr>
                <w:rStyle w:val="st"/>
              </w:rPr>
              <w:t>Trần Khánh Toàn</w:t>
            </w:r>
          </w:p>
        </w:tc>
        <w:tc>
          <w:tcPr>
            <w:tcW w:w="4997" w:type="dxa"/>
          </w:tcPr>
          <w:p w:rsidR="00DE0AD6" w:rsidP="005209D1" w:rsidRDefault="00DE0AD6" w14:paraId="1C4DDA6C" w14:textId="77777777">
            <w:pPr>
              <w:spacing w:before="120"/>
              <w:rPr>
                <w:rStyle w:val="st"/>
              </w:rPr>
            </w:pPr>
            <w:r>
              <w:rPr>
                <w:rStyle w:val="st"/>
              </w:rPr>
              <w:t>- Thay đổi nội dung usecase 7.19.1, xử lý speedtest sử dụng cơ chế đồng bộ.</w:t>
            </w:r>
          </w:p>
          <w:p w:rsidR="00DE0AD6" w:rsidP="005209D1" w:rsidRDefault="00DE0AD6" w14:paraId="71C10F8A" w14:textId="77777777">
            <w:pPr>
              <w:spacing w:before="120"/>
              <w:rPr>
                <w:rStyle w:val="st"/>
              </w:rPr>
            </w:pPr>
            <w:r>
              <w:rPr>
                <w:rStyle w:val="st"/>
              </w:rPr>
              <w:t>- Thay đổi nội dung usecase 7.17.1, xử lý ping sử dụng cơ chế đồng bộ và điều chỉnh các tham số.</w:t>
            </w:r>
          </w:p>
          <w:p w:rsidR="00DE0AD6" w:rsidP="005209D1" w:rsidRDefault="00DE0AD6" w14:paraId="167E04B7" w14:textId="77777777">
            <w:pPr>
              <w:spacing w:before="120"/>
              <w:rPr>
                <w:rStyle w:val="st"/>
              </w:rPr>
            </w:pPr>
            <w:r>
              <w:rPr>
                <w:rStyle w:val="st"/>
              </w:rPr>
              <w:t>- Thay đổi nội dung usecase 7.18.1, xử lý trace sử dụng cơ chế đồng bộ và điều chỉnh các tham số.</w:t>
            </w:r>
          </w:p>
          <w:p w:rsidR="00DE0AD6" w:rsidP="005209D1" w:rsidRDefault="00DE0AD6" w14:paraId="7B87A363" w14:textId="77777777">
            <w:pPr>
              <w:spacing w:before="120"/>
              <w:rPr>
                <w:rStyle w:val="st"/>
              </w:rPr>
            </w:pPr>
            <w:r>
              <w:rPr>
                <w:rStyle w:val="st"/>
              </w:rPr>
              <w:t>- Bổ sung Error Code 16,17 trong phụ lục 8.1.</w:t>
            </w:r>
          </w:p>
          <w:p w:rsidR="00DE0AD6" w:rsidP="005209D1" w:rsidRDefault="00DE0AD6" w14:paraId="1D941509" w14:textId="77777777">
            <w:pPr>
              <w:spacing w:before="120"/>
              <w:rPr>
                <w:rStyle w:val="st"/>
              </w:rPr>
            </w:pPr>
            <w:r>
              <w:rPr>
                <w:rStyle w:val="st"/>
              </w:rPr>
              <w:t>- Thay đổi nội dung usecase 7.22.1, thực hiện nâng cấp Firmware cho nhiều thiết bị trong mạng Mesh và điều chỉnh các tham số.</w:t>
            </w:r>
          </w:p>
          <w:p w:rsidR="00DE0AD6" w:rsidP="005209D1" w:rsidRDefault="00DE0AD6" w14:paraId="69854714" w14:textId="54F7CEB6">
            <w:pPr>
              <w:spacing w:before="120"/>
              <w:rPr>
                <w:rStyle w:val="st"/>
              </w:rPr>
            </w:pPr>
            <w:r>
              <w:rPr>
                <w:rStyle w:val="st"/>
              </w:rPr>
              <w:t>- Bổ sung thông tin dbVersion, các trường tham số trong mảng deviceList của usecase 7.1.1.</w:t>
            </w:r>
          </w:p>
        </w:tc>
      </w:tr>
      <w:tr w:rsidRPr="005E511F" w:rsidR="00F83E78" w:rsidTr="00830C96" w14:paraId="5B421E04" w14:textId="77777777">
        <w:tc>
          <w:tcPr>
            <w:tcW w:w="1095" w:type="dxa"/>
          </w:tcPr>
          <w:p w:rsidR="00F83E78" w:rsidP="00962ADD" w:rsidRDefault="00F83E78" w14:paraId="38DC3930" w14:textId="19B5BFC6">
            <w:pPr>
              <w:spacing w:before="120"/>
              <w:jc w:val="left"/>
              <w:rPr>
                <w:rStyle w:val="st"/>
              </w:rPr>
            </w:pPr>
            <w:r>
              <w:rPr>
                <w:rStyle w:val="st"/>
              </w:rPr>
              <w:lastRenderedPageBreak/>
              <w:t>0.</w:t>
            </w:r>
            <w:r w:rsidR="0082578C">
              <w:rPr>
                <w:rStyle w:val="st"/>
              </w:rPr>
              <w:t>4</w:t>
            </w:r>
          </w:p>
        </w:tc>
        <w:tc>
          <w:tcPr>
            <w:tcW w:w="1538" w:type="dxa"/>
          </w:tcPr>
          <w:p w:rsidR="00F83E78" w:rsidP="00FE5900" w:rsidRDefault="00F83E78" w14:paraId="738AB7E2" w14:textId="4E970C38">
            <w:pPr>
              <w:spacing w:before="120"/>
              <w:jc w:val="left"/>
              <w:rPr>
                <w:rStyle w:val="st"/>
              </w:rPr>
            </w:pPr>
            <w:r>
              <w:rPr>
                <w:rStyle w:val="st"/>
              </w:rPr>
              <w:t>08/08/2022</w:t>
            </w:r>
          </w:p>
        </w:tc>
        <w:tc>
          <w:tcPr>
            <w:tcW w:w="1487" w:type="dxa"/>
          </w:tcPr>
          <w:p w:rsidR="00F83E78" w:rsidP="006730EB" w:rsidRDefault="00E41E71" w14:paraId="2BBD43F3" w14:textId="4ED6FF85">
            <w:pPr>
              <w:spacing w:before="120"/>
              <w:jc w:val="left"/>
              <w:rPr>
                <w:rStyle w:val="st"/>
              </w:rPr>
            </w:pPr>
            <w:r>
              <w:rPr>
                <w:rStyle w:val="st"/>
              </w:rPr>
              <w:t>Trần Khánh Toàn</w:t>
            </w:r>
          </w:p>
        </w:tc>
        <w:tc>
          <w:tcPr>
            <w:tcW w:w="4997" w:type="dxa"/>
          </w:tcPr>
          <w:p w:rsidR="00F83E78" w:rsidP="005209D1" w:rsidRDefault="00F83E78" w14:paraId="16E49C05" w14:textId="5FD7EB5E">
            <w:pPr>
              <w:spacing w:before="120"/>
              <w:rPr>
                <w:rStyle w:val="st"/>
              </w:rPr>
            </w:pPr>
            <w:r>
              <w:rPr>
                <w:rStyle w:val="st"/>
              </w:rPr>
              <w:t>- Bổ sung thêm tham số enable vào usecase 7.8.1 và 7.8.2</w:t>
            </w:r>
          </w:p>
        </w:tc>
      </w:tr>
      <w:tr w:rsidRPr="005E511F" w:rsidR="00B031B9" w:rsidTr="00830C96" w14:paraId="7F122DD6" w14:textId="77777777">
        <w:tc>
          <w:tcPr>
            <w:tcW w:w="1095" w:type="dxa"/>
          </w:tcPr>
          <w:p w:rsidR="00B031B9" w:rsidP="00962ADD" w:rsidRDefault="0082578C" w14:paraId="5B98354F" w14:textId="532C1BA7">
            <w:pPr>
              <w:spacing w:before="120"/>
              <w:jc w:val="left"/>
              <w:rPr>
                <w:rStyle w:val="st"/>
              </w:rPr>
            </w:pPr>
            <w:r>
              <w:rPr>
                <w:rStyle w:val="st"/>
              </w:rPr>
              <w:t>1.0</w:t>
            </w:r>
          </w:p>
        </w:tc>
        <w:tc>
          <w:tcPr>
            <w:tcW w:w="1538" w:type="dxa"/>
          </w:tcPr>
          <w:p w:rsidR="00B031B9" w:rsidP="00FE5900" w:rsidRDefault="00B031B9" w14:paraId="79420730" w14:textId="2E42A28B">
            <w:pPr>
              <w:spacing w:before="120"/>
              <w:jc w:val="left"/>
              <w:rPr>
                <w:rStyle w:val="st"/>
              </w:rPr>
            </w:pPr>
            <w:r>
              <w:rPr>
                <w:rStyle w:val="st"/>
              </w:rPr>
              <w:t>10/08/2022</w:t>
            </w:r>
          </w:p>
        </w:tc>
        <w:tc>
          <w:tcPr>
            <w:tcW w:w="1487" w:type="dxa"/>
          </w:tcPr>
          <w:p w:rsidR="00B031B9" w:rsidP="006730EB" w:rsidRDefault="00E41E71" w14:paraId="751AC76D" w14:textId="1A33F53F">
            <w:pPr>
              <w:spacing w:before="120"/>
              <w:jc w:val="left"/>
              <w:rPr>
                <w:rStyle w:val="st"/>
              </w:rPr>
            </w:pPr>
            <w:r>
              <w:rPr>
                <w:rStyle w:val="st"/>
              </w:rPr>
              <w:t>Trần Khánh Toàn</w:t>
            </w:r>
          </w:p>
        </w:tc>
        <w:tc>
          <w:tcPr>
            <w:tcW w:w="4997" w:type="dxa"/>
          </w:tcPr>
          <w:p w:rsidR="00B031B9" w:rsidP="005209D1" w:rsidRDefault="00B031B9" w14:paraId="672DAD7C" w14:textId="77777777">
            <w:pPr>
              <w:spacing w:before="120"/>
              <w:rPr>
                <w:rStyle w:val="st"/>
              </w:rPr>
            </w:pPr>
            <w:r>
              <w:rPr>
                <w:rStyle w:val="st"/>
              </w:rPr>
              <w:t>- Điều chỉnh lại giá trị cho tham số deviceType trong usecase 7.1.1</w:t>
            </w:r>
          </w:p>
          <w:p w:rsidR="00B031B9" w:rsidP="005209D1" w:rsidRDefault="00B031B9" w14:paraId="1F619EB4" w14:textId="6B140769">
            <w:pPr>
              <w:spacing w:before="120"/>
              <w:rPr>
                <w:rStyle w:val="st"/>
              </w:rPr>
            </w:pPr>
            <w:r>
              <w:rPr>
                <w:rStyle w:val="st"/>
              </w:rPr>
              <w:t>- Bổ sung thêm hostAddress cho usecase 7.17.1</w:t>
            </w:r>
          </w:p>
        </w:tc>
      </w:tr>
      <w:tr w:rsidRPr="005E511F" w:rsidR="00950DB0" w:rsidTr="00830C96" w14:paraId="75F877E1" w14:textId="77777777">
        <w:tc>
          <w:tcPr>
            <w:tcW w:w="1095" w:type="dxa"/>
          </w:tcPr>
          <w:p w:rsidR="00950DB0" w:rsidP="00962ADD" w:rsidRDefault="00C96293" w14:paraId="730F20E4" w14:textId="27A31158">
            <w:pPr>
              <w:spacing w:before="120"/>
              <w:jc w:val="left"/>
              <w:rPr>
                <w:rStyle w:val="st"/>
              </w:rPr>
            </w:pPr>
            <w:r>
              <w:rPr>
                <w:rStyle w:val="st"/>
              </w:rPr>
              <w:t>1.1</w:t>
            </w:r>
          </w:p>
        </w:tc>
        <w:tc>
          <w:tcPr>
            <w:tcW w:w="1538" w:type="dxa"/>
          </w:tcPr>
          <w:p w:rsidR="00950DB0" w:rsidP="00FE5900" w:rsidRDefault="00950DB0" w14:paraId="266DB3E1" w14:textId="21F83BCC">
            <w:pPr>
              <w:spacing w:before="120"/>
              <w:jc w:val="left"/>
              <w:rPr>
                <w:rStyle w:val="st"/>
              </w:rPr>
            </w:pPr>
            <w:r>
              <w:rPr>
                <w:rStyle w:val="st"/>
              </w:rPr>
              <w:t>19/08/2022</w:t>
            </w:r>
          </w:p>
        </w:tc>
        <w:tc>
          <w:tcPr>
            <w:tcW w:w="1487" w:type="dxa"/>
          </w:tcPr>
          <w:p w:rsidR="00950DB0" w:rsidP="006730EB" w:rsidRDefault="00E41E71" w14:paraId="599A8BB0" w14:textId="28069900">
            <w:pPr>
              <w:spacing w:before="120"/>
              <w:jc w:val="left"/>
              <w:rPr>
                <w:rStyle w:val="st"/>
              </w:rPr>
            </w:pPr>
            <w:r>
              <w:rPr>
                <w:rStyle w:val="st"/>
              </w:rPr>
              <w:t>Trần Khánh Toàn</w:t>
            </w:r>
          </w:p>
        </w:tc>
        <w:tc>
          <w:tcPr>
            <w:tcW w:w="4997" w:type="dxa"/>
          </w:tcPr>
          <w:p w:rsidR="00950DB0" w:rsidP="005209D1" w:rsidRDefault="00950DB0" w14:paraId="4CCF52BD" w14:textId="77777777">
            <w:pPr>
              <w:spacing w:before="120"/>
              <w:rPr>
                <w:rStyle w:val="st"/>
              </w:rPr>
            </w:pPr>
            <w:r>
              <w:rPr>
                <w:rStyle w:val="st"/>
              </w:rPr>
              <w:t>- Điều chỉnh bỏ ngoặc kép cho giá trị kiểu Boolean cho đúng định dạng.</w:t>
            </w:r>
          </w:p>
          <w:p w:rsidR="00950DB0" w:rsidP="005209D1" w:rsidRDefault="00950DB0" w14:paraId="18EDCDAF" w14:textId="3D88C959">
            <w:pPr>
              <w:spacing w:before="120"/>
              <w:rPr>
                <w:rStyle w:val="st"/>
              </w:rPr>
            </w:pPr>
            <w:r>
              <w:rPr>
                <w:rStyle w:val="st"/>
              </w:rPr>
              <w:t xml:space="preserve">- Bổ sung thêm trường </w:t>
            </w:r>
            <w:r>
              <w:t>speedtestCode cho request speedtest.</w:t>
            </w:r>
          </w:p>
        </w:tc>
      </w:tr>
      <w:tr w:rsidRPr="005E511F" w:rsidR="00C96293" w:rsidTr="00830C96" w14:paraId="09CE6243" w14:textId="77777777">
        <w:tc>
          <w:tcPr>
            <w:tcW w:w="1095" w:type="dxa"/>
          </w:tcPr>
          <w:p w:rsidR="00C96293" w:rsidP="00962ADD" w:rsidRDefault="003F5B55" w14:paraId="4A38170A" w14:textId="5D8E2D1B">
            <w:pPr>
              <w:spacing w:before="120"/>
              <w:jc w:val="left"/>
              <w:rPr>
                <w:rStyle w:val="st"/>
              </w:rPr>
            </w:pPr>
            <w:r>
              <w:rPr>
                <w:rStyle w:val="st"/>
              </w:rPr>
              <w:t>1.2</w:t>
            </w:r>
          </w:p>
        </w:tc>
        <w:tc>
          <w:tcPr>
            <w:tcW w:w="1538" w:type="dxa"/>
          </w:tcPr>
          <w:p w:rsidR="00C96293" w:rsidP="00FE5900" w:rsidRDefault="00C96293" w14:paraId="64D8B19F" w14:textId="1D0F6716">
            <w:pPr>
              <w:spacing w:before="120"/>
              <w:jc w:val="left"/>
              <w:rPr>
                <w:rStyle w:val="st"/>
              </w:rPr>
            </w:pPr>
            <w:r>
              <w:rPr>
                <w:rStyle w:val="st"/>
              </w:rPr>
              <w:t>19/08/2022</w:t>
            </w:r>
          </w:p>
        </w:tc>
        <w:tc>
          <w:tcPr>
            <w:tcW w:w="1487" w:type="dxa"/>
          </w:tcPr>
          <w:p w:rsidR="00C96293" w:rsidP="006730EB" w:rsidRDefault="00E41E71" w14:paraId="68231C8B" w14:textId="5DB5BB98">
            <w:pPr>
              <w:spacing w:before="120"/>
              <w:jc w:val="left"/>
              <w:rPr>
                <w:rStyle w:val="st"/>
              </w:rPr>
            </w:pPr>
            <w:r>
              <w:rPr>
                <w:rStyle w:val="st"/>
              </w:rPr>
              <w:t>Trần Khánh Toàn</w:t>
            </w:r>
          </w:p>
        </w:tc>
        <w:tc>
          <w:tcPr>
            <w:tcW w:w="4997" w:type="dxa"/>
          </w:tcPr>
          <w:p w:rsidR="00C96293" w:rsidP="005209D1" w:rsidRDefault="00C96293" w14:paraId="3285D09A" w14:textId="77777777">
            <w:pPr>
              <w:spacing w:before="120"/>
              <w:rPr>
                <w:rStyle w:val="st"/>
              </w:rPr>
            </w:pPr>
            <w:r>
              <w:rPr>
                <w:rStyle w:val="st"/>
              </w:rPr>
              <w:t>- Bổ sung các mục 7.24, 7.25, 7.26 cho các tính năng liên quan đến mạng Mesh</w:t>
            </w:r>
          </w:p>
          <w:p w:rsidR="00C96293" w:rsidP="005209D1" w:rsidRDefault="00C96293" w14:paraId="260ADD09" w14:textId="25245214">
            <w:pPr>
              <w:spacing w:before="120"/>
              <w:rPr>
                <w:rStyle w:val="st"/>
              </w:rPr>
            </w:pPr>
            <w:r>
              <w:rPr>
                <w:rStyle w:val="st"/>
              </w:rPr>
              <w:t>- Bổ sung phụ lục 8.3, 8.4</w:t>
            </w:r>
          </w:p>
        </w:tc>
      </w:tr>
      <w:tr w:rsidRPr="005E511F" w:rsidR="00133B98" w:rsidTr="00830C96" w14:paraId="332FE477" w14:textId="77777777">
        <w:tc>
          <w:tcPr>
            <w:tcW w:w="1095" w:type="dxa"/>
          </w:tcPr>
          <w:p w:rsidR="00133B98" w:rsidP="00962ADD" w:rsidRDefault="00133B98" w14:paraId="46819606" w14:textId="63D6A0E4">
            <w:pPr>
              <w:spacing w:before="120"/>
              <w:jc w:val="left"/>
              <w:rPr>
                <w:rStyle w:val="st"/>
              </w:rPr>
            </w:pPr>
            <w:r>
              <w:rPr>
                <w:rStyle w:val="st"/>
              </w:rPr>
              <w:t>1.3</w:t>
            </w:r>
          </w:p>
        </w:tc>
        <w:tc>
          <w:tcPr>
            <w:tcW w:w="1538" w:type="dxa"/>
          </w:tcPr>
          <w:p w:rsidR="00133B98" w:rsidP="00FE5900" w:rsidRDefault="00133B98" w14:paraId="7465304E" w14:textId="6CDD5AEA">
            <w:pPr>
              <w:spacing w:before="120"/>
              <w:jc w:val="left"/>
              <w:rPr>
                <w:rStyle w:val="st"/>
              </w:rPr>
            </w:pPr>
            <w:r>
              <w:rPr>
                <w:rStyle w:val="st"/>
              </w:rPr>
              <w:t>05/09/2022</w:t>
            </w:r>
          </w:p>
        </w:tc>
        <w:tc>
          <w:tcPr>
            <w:tcW w:w="1487" w:type="dxa"/>
          </w:tcPr>
          <w:p w:rsidR="00133B98" w:rsidP="006730EB" w:rsidRDefault="00133B98" w14:paraId="68FB0F27" w14:textId="380F5353">
            <w:pPr>
              <w:spacing w:before="120"/>
              <w:jc w:val="left"/>
              <w:rPr>
                <w:rStyle w:val="st"/>
              </w:rPr>
            </w:pPr>
            <w:r>
              <w:rPr>
                <w:rStyle w:val="st"/>
              </w:rPr>
              <w:t>Trần Khánh Toàn</w:t>
            </w:r>
          </w:p>
        </w:tc>
        <w:tc>
          <w:tcPr>
            <w:tcW w:w="4997" w:type="dxa"/>
          </w:tcPr>
          <w:p w:rsidR="00133B98" w:rsidP="005209D1" w:rsidRDefault="00133B98" w14:paraId="02813DE3" w14:textId="2ED3CCD4">
            <w:pPr>
              <w:spacing w:before="120"/>
              <w:rPr>
                <w:rStyle w:val="st"/>
              </w:rPr>
            </w:pPr>
            <w:r>
              <w:rPr>
                <w:rStyle w:val="st"/>
              </w:rPr>
              <w:t>- Bổ sung thêm đặc tả các tham số channel, bandwidth, txPower cho 7.7.1, 7.7.2</w:t>
            </w:r>
          </w:p>
        </w:tc>
      </w:tr>
      <w:tr w:rsidRPr="005E511F" w:rsidR="002C3531" w:rsidTr="00830C96" w14:paraId="1A4735E4" w14:textId="77777777">
        <w:tc>
          <w:tcPr>
            <w:tcW w:w="1095" w:type="dxa"/>
          </w:tcPr>
          <w:p w:rsidR="002C3531" w:rsidP="00962ADD" w:rsidRDefault="002C3531" w14:paraId="65FEE3FF" w14:textId="337BB7C5">
            <w:pPr>
              <w:spacing w:before="120"/>
              <w:jc w:val="left"/>
              <w:rPr>
                <w:rStyle w:val="st"/>
              </w:rPr>
            </w:pPr>
            <w:r>
              <w:rPr>
                <w:rStyle w:val="st"/>
              </w:rPr>
              <w:t>1.4</w:t>
            </w:r>
          </w:p>
        </w:tc>
        <w:tc>
          <w:tcPr>
            <w:tcW w:w="1538" w:type="dxa"/>
          </w:tcPr>
          <w:p w:rsidR="002C3531" w:rsidP="00FE5900" w:rsidRDefault="002C3531" w14:paraId="7E7D951C" w14:textId="6766C408">
            <w:pPr>
              <w:spacing w:before="120"/>
              <w:jc w:val="left"/>
              <w:rPr>
                <w:rStyle w:val="st"/>
              </w:rPr>
            </w:pPr>
            <w:r>
              <w:rPr>
                <w:rStyle w:val="st"/>
              </w:rPr>
              <w:t>06/09/2022</w:t>
            </w:r>
          </w:p>
        </w:tc>
        <w:tc>
          <w:tcPr>
            <w:tcW w:w="1487" w:type="dxa"/>
          </w:tcPr>
          <w:p w:rsidR="002C3531" w:rsidP="006730EB" w:rsidRDefault="002C3531" w14:paraId="32CE4D75" w14:textId="65AB7765">
            <w:pPr>
              <w:spacing w:before="120"/>
              <w:jc w:val="left"/>
              <w:rPr>
                <w:rStyle w:val="st"/>
              </w:rPr>
            </w:pPr>
            <w:r>
              <w:rPr>
                <w:rStyle w:val="st"/>
              </w:rPr>
              <w:t>Trần Khánh Toàn</w:t>
            </w:r>
          </w:p>
        </w:tc>
        <w:tc>
          <w:tcPr>
            <w:tcW w:w="4997" w:type="dxa"/>
          </w:tcPr>
          <w:p w:rsidR="002C3531" w:rsidP="005209D1" w:rsidRDefault="002C3531" w14:paraId="2F7E45C4" w14:textId="172C6FED">
            <w:pPr>
              <w:spacing w:before="120"/>
              <w:rPr>
                <w:rStyle w:val="st"/>
              </w:rPr>
            </w:pPr>
            <w:r>
              <w:rPr>
                <w:rStyle w:val="st"/>
              </w:rPr>
              <w:t>- Bổ sung thêm các usecase cho Voice 7.27.1, 7.27.2, 7.27.3</w:t>
            </w:r>
          </w:p>
        </w:tc>
      </w:tr>
      <w:tr w:rsidRPr="005E511F" w:rsidR="002C3531" w:rsidTr="00830C96" w14:paraId="35E5EE1F" w14:textId="77777777">
        <w:tc>
          <w:tcPr>
            <w:tcW w:w="1095" w:type="dxa"/>
          </w:tcPr>
          <w:p w:rsidR="002C3531" w:rsidP="00962ADD" w:rsidRDefault="002C3531" w14:paraId="66F0B9E9" w14:textId="0F17F129">
            <w:pPr>
              <w:spacing w:before="120"/>
              <w:jc w:val="left"/>
              <w:rPr>
                <w:rStyle w:val="st"/>
              </w:rPr>
            </w:pPr>
            <w:r>
              <w:rPr>
                <w:rStyle w:val="st"/>
              </w:rPr>
              <w:t>1.5</w:t>
            </w:r>
          </w:p>
        </w:tc>
        <w:tc>
          <w:tcPr>
            <w:tcW w:w="1538" w:type="dxa"/>
          </w:tcPr>
          <w:p w:rsidR="002C3531" w:rsidP="00FE5900" w:rsidRDefault="002C3531" w14:paraId="3C190C5E" w14:textId="2E032400">
            <w:pPr>
              <w:spacing w:before="120"/>
              <w:jc w:val="left"/>
              <w:rPr>
                <w:rStyle w:val="st"/>
              </w:rPr>
            </w:pPr>
            <w:r>
              <w:rPr>
                <w:rStyle w:val="st"/>
              </w:rPr>
              <w:t>07/09/2022</w:t>
            </w:r>
          </w:p>
        </w:tc>
        <w:tc>
          <w:tcPr>
            <w:tcW w:w="1487" w:type="dxa"/>
          </w:tcPr>
          <w:p w:rsidR="002C3531" w:rsidP="006730EB" w:rsidRDefault="002C3531" w14:paraId="27FC3B21" w14:textId="64181586">
            <w:pPr>
              <w:spacing w:before="120"/>
              <w:jc w:val="left"/>
              <w:rPr>
                <w:rStyle w:val="st"/>
              </w:rPr>
            </w:pPr>
            <w:r>
              <w:rPr>
                <w:rStyle w:val="st"/>
              </w:rPr>
              <w:t>Trần Khánh Toàn</w:t>
            </w:r>
          </w:p>
        </w:tc>
        <w:tc>
          <w:tcPr>
            <w:tcW w:w="4997" w:type="dxa"/>
          </w:tcPr>
          <w:p w:rsidR="002C3531" w:rsidP="005209D1" w:rsidRDefault="002C3531" w14:paraId="78DB2B99" w14:textId="77777777">
            <w:pPr>
              <w:spacing w:before="120"/>
              <w:rPr>
                <w:rStyle w:val="st"/>
              </w:rPr>
            </w:pPr>
            <w:r>
              <w:rPr>
                <w:rStyle w:val="st"/>
              </w:rPr>
              <w:t>- Bổ sung thêm các usecase cho Voice 7.27.4, 7.27.5</w:t>
            </w:r>
          </w:p>
          <w:p w:rsidR="002C3531" w:rsidP="005209D1" w:rsidRDefault="002C3531" w14:paraId="680BDB98" w14:textId="77777777">
            <w:pPr>
              <w:spacing w:before="120"/>
              <w:rPr>
                <w:rStyle w:val="st"/>
              </w:rPr>
            </w:pPr>
            <w:r>
              <w:rPr>
                <w:rStyle w:val="st"/>
              </w:rPr>
              <w:t>- Bổ sung thêm các usecase cấu hình Interface Grouping 7.6.3, 7.6.4, 7.6.5.</w:t>
            </w:r>
          </w:p>
          <w:p w:rsidR="002C3531" w:rsidP="005209D1" w:rsidRDefault="002C3531" w14:paraId="127537AF" w14:textId="2AC2E311">
            <w:pPr>
              <w:spacing w:before="120"/>
              <w:rPr>
                <w:rStyle w:val="st"/>
              </w:rPr>
            </w:pPr>
            <w:r>
              <w:rPr>
                <w:rStyle w:val="st"/>
              </w:rPr>
              <w:t>- Bổ sung thêm các tham số groupName, wanIntfName, lanIntfName mục 7.6.1</w:t>
            </w:r>
          </w:p>
        </w:tc>
      </w:tr>
      <w:tr w:rsidRPr="005E511F" w:rsidR="009F306E" w:rsidTr="00830C96" w14:paraId="30A5319D" w14:textId="77777777">
        <w:tc>
          <w:tcPr>
            <w:tcW w:w="1095" w:type="dxa"/>
          </w:tcPr>
          <w:p w:rsidR="009F306E" w:rsidP="00962ADD" w:rsidRDefault="009F306E" w14:paraId="5077133C" w14:textId="583F63E2">
            <w:pPr>
              <w:spacing w:before="120"/>
              <w:jc w:val="left"/>
              <w:rPr>
                <w:rStyle w:val="st"/>
              </w:rPr>
            </w:pPr>
            <w:r>
              <w:rPr>
                <w:rStyle w:val="st"/>
              </w:rPr>
              <w:t>1.6</w:t>
            </w:r>
          </w:p>
        </w:tc>
        <w:tc>
          <w:tcPr>
            <w:tcW w:w="1538" w:type="dxa"/>
          </w:tcPr>
          <w:p w:rsidR="009F306E" w:rsidP="00FE5900" w:rsidRDefault="009F306E" w14:paraId="0329CF93" w14:textId="23C253BB">
            <w:pPr>
              <w:spacing w:before="120"/>
              <w:jc w:val="left"/>
              <w:rPr>
                <w:rStyle w:val="st"/>
              </w:rPr>
            </w:pPr>
            <w:r>
              <w:rPr>
                <w:rStyle w:val="st"/>
              </w:rPr>
              <w:t>12/09/2022</w:t>
            </w:r>
          </w:p>
        </w:tc>
        <w:tc>
          <w:tcPr>
            <w:tcW w:w="1487" w:type="dxa"/>
          </w:tcPr>
          <w:p w:rsidR="009F306E" w:rsidP="006730EB" w:rsidRDefault="009F306E" w14:paraId="760CE7A8" w14:textId="64013C8B">
            <w:pPr>
              <w:spacing w:before="120"/>
              <w:jc w:val="left"/>
              <w:rPr>
                <w:rStyle w:val="st"/>
              </w:rPr>
            </w:pPr>
            <w:r>
              <w:rPr>
                <w:rStyle w:val="st"/>
              </w:rPr>
              <w:t>Trần Khánh Toàn</w:t>
            </w:r>
          </w:p>
        </w:tc>
        <w:tc>
          <w:tcPr>
            <w:tcW w:w="4997" w:type="dxa"/>
          </w:tcPr>
          <w:p w:rsidR="009F306E" w:rsidP="005209D1" w:rsidRDefault="009F306E" w14:paraId="68200D25" w14:textId="6570CE21">
            <w:pPr>
              <w:spacing w:before="120"/>
              <w:rPr>
                <w:rStyle w:val="st"/>
              </w:rPr>
            </w:pPr>
            <w:r>
              <w:rPr>
                <w:rStyle w:val="st"/>
              </w:rPr>
              <w:t>- Bổ sung thêm usecase đo speedtest qua TR069 7.19.2</w:t>
            </w:r>
          </w:p>
        </w:tc>
      </w:tr>
      <w:tr w:rsidRPr="005E511F" w:rsidR="009F306E" w:rsidTr="00830C96" w14:paraId="4E2E9ED7" w14:textId="77777777">
        <w:tc>
          <w:tcPr>
            <w:tcW w:w="1095" w:type="dxa"/>
          </w:tcPr>
          <w:p w:rsidR="009F306E" w:rsidP="00962ADD" w:rsidRDefault="009F306E" w14:paraId="31AA5CC1" w14:textId="47F7CF17">
            <w:pPr>
              <w:spacing w:before="120"/>
              <w:jc w:val="left"/>
              <w:rPr>
                <w:rStyle w:val="st"/>
              </w:rPr>
            </w:pPr>
            <w:r>
              <w:rPr>
                <w:rStyle w:val="st"/>
              </w:rPr>
              <w:t>2.0</w:t>
            </w:r>
          </w:p>
        </w:tc>
        <w:tc>
          <w:tcPr>
            <w:tcW w:w="1538" w:type="dxa"/>
          </w:tcPr>
          <w:p w:rsidR="009F306E" w:rsidP="00FE5900" w:rsidRDefault="009F306E" w14:paraId="6FB5358C" w14:textId="3D1067CA">
            <w:pPr>
              <w:spacing w:before="120"/>
              <w:jc w:val="left"/>
              <w:rPr>
                <w:rStyle w:val="st"/>
              </w:rPr>
            </w:pPr>
            <w:r>
              <w:rPr>
                <w:rStyle w:val="st"/>
              </w:rPr>
              <w:t>13/09/2022</w:t>
            </w:r>
          </w:p>
        </w:tc>
        <w:tc>
          <w:tcPr>
            <w:tcW w:w="1487" w:type="dxa"/>
          </w:tcPr>
          <w:p w:rsidR="009F306E" w:rsidP="006730EB" w:rsidRDefault="009F306E" w14:paraId="15D4291C" w14:textId="56D5A12A">
            <w:pPr>
              <w:spacing w:before="120"/>
              <w:jc w:val="left"/>
              <w:rPr>
                <w:rStyle w:val="st"/>
              </w:rPr>
            </w:pPr>
            <w:r>
              <w:rPr>
                <w:rStyle w:val="st"/>
              </w:rPr>
              <w:t>Trần Khánh Toàn</w:t>
            </w:r>
          </w:p>
        </w:tc>
        <w:tc>
          <w:tcPr>
            <w:tcW w:w="4997" w:type="dxa"/>
          </w:tcPr>
          <w:p w:rsidR="009F306E" w:rsidP="005209D1" w:rsidRDefault="009F306E" w14:paraId="558E3593" w14:textId="77777777">
            <w:pPr>
              <w:spacing w:before="120"/>
              <w:rPr>
                <w:rStyle w:val="st"/>
              </w:rPr>
            </w:pPr>
            <w:r>
              <w:rPr>
                <w:rStyle w:val="st"/>
              </w:rPr>
              <w:t>- Bổ sung thêm usecase cung cấp thông tin Topology mạng Mesh qua TR069 7.26.2</w:t>
            </w:r>
          </w:p>
          <w:p w:rsidR="005209D1" w:rsidP="005209D1" w:rsidRDefault="005209D1" w14:paraId="0958A011" w14:textId="77777777">
            <w:pPr>
              <w:spacing w:before="120"/>
              <w:rPr>
                <w:bCs/>
              </w:rPr>
            </w:pPr>
            <w:r>
              <w:rPr>
                <w:rStyle w:val="st"/>
              </w:rPr>
              <w:t xml:space="preserve">- Bổ sung trường md5sum trong bản tin </w:t>
            </w:r>
            <w:r w:rsidRPr="005209D1">
              <w:rPr>
                <w:bCs/>
              </w:rPr>
              <w:t>IEEE1905 Vendor Raw Data for download firmware request, Phụ lục 8.4.</w:t>
            </w:r>
          </w:p>
          <w:p w:rsidR="00F40F2C" w:rsidP="00F40F2C" w:rsidRDefault="00F40F2C" w14:paraId="509B4D72" w14:textId="77777777">
            <w:pPr>
              <w:spacing w:before="120"/>
              <w:rPr>
                <w:bCs/>
              </w:rPr>
            </w:pPr>
            <w:r>
              <w:rPr>
                <w:bCs/>
              </w:rPr>
              <w:t>- Bổ sung thêm trường defaultRoute cho sửa cấu hình WAN IPoE và PPPoE usecase 7.5.4.</w:t>
            </w:r>
          </w:p>
          <w:p w:rsidR="00F40F2C" w:rsidP="00F40F2C" w:rsidRDefault="00F40F2C" w14:paraId="0739C45C" w14:textId="70F6EDCC">
            <w:pPr>
              <w:spacing w:before="120"/>
              <w:rPr>
                <w:rStyle w:val="st"/>
              </w:rPr>
            </w:pPr>
            <w:r>
              <w:rPr>
                <w:bCs/>
              </w:rPr>
              <w:lastRenderedPageBreak/>
              <w:t>- Bổ sung thêm giá trị IPoE Static cho wanType usecase 7.5.1.</w:t>
            </w:r>
          </w:p>
        </w:tc>
      </w:tr>
    </w:tbl>
    <w:p w:rsidR="000A06E7" w:rsidP="000A06E7" w:rsidRDefault="000A06E7" w14:paraId="15BA8EC5" w14:textId="55B85228">
      <w:pPr>
        <w:rPr>
          <w:szCs w:val="26"/>
        </w:rPr>
      </w:pPr>
    </w:p>
    <w:p w:rsidR="005209D1" w:rsidP="000A06E7" w:rsidRDefault="005209D1" w14:paraId="1B34BF38" w14:textId="77777777">
      <w:pPr>
        <w:rPr>
          <w:szCs w:val="26"/>
        </w:rPr>
      </w:pPr>
    </w:p>
    <w:p w:rsidRPr="00C347A7" w:rsidR="000A06E7" w:rsidP="00C347A7" w:rsidRDefault="000A06E7" w14:paraId="3103E047" w14:textId="77777777">
      <w:pPr>
        <w:rPr>
          <w:b/>
        </w:rPr>
      </w:pPr>
      <w:r w:rsidRPr="00C347A7">
        <w:rPr>
          <w:b/>
        </w:rPr>
        <w:t>PHÂN PHÁT/ DISTRIBUTION:</w:t>
      </w:r>
    </w:p>
    <w:p w:rsidR="000A06E7" w:rsidP="000A06E7" w:rsidRDefault="000A06E7" w14:paraId="7CBFCCEB" w14:textId="77777777">
      <w:pPr>
        <w:tabs>
          <w:tab w:val="left" w:pos="1418"/>
          <w:tab w:val="left" w:pos="4395"/>
          <w:tab w:val="left" w:pos="7655"/>
        </w:tabs>
        <w:rPr>
          <w:b/>
          <w:szCs w:val="26"/>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66"/>
        <w:gridCol w:w="5473"/>
        <w:gridCol w:w="1385"/>
        <w:gridCol w:w="1401"/>
      </w:tblGrid>
      <w:tr w:rsidRPr="00920B07" w:rsidR="000A06E7" w:rsidTr="008612E2" w14:paraId="7A13240B" w14:textId="77777777">
        <w:tc>
          <w:tcPr>
            <w:tcW w:w="993" w:type="dxa"/>
            <w:shd w:val="clear" w:color="auto" w:fill="auto"/>
          </w:tcPr>
          <w:p w:rsidRPr="00920B07" w:rsidR="000A06E7" w:rsidP="003A7C1E" w:rsidRDefault="000A06E7" w14:paraId="65255E5C" w14:textId="77777777">
            <w:pPr>
              <w:tabs>
                <w:tab w:val="left" w:pos="1418"/>
                <w:tab w:val="left" w:pos="4395"/>
                <w:tab w:val="left" w:pos="7655"/>
              </w:tabs>
              <w:jc w:val="center"/>
              <w:rPr>
                <w:szCs w:val="26"/>
              </w:rPr>
            </w:pPr>
            <w:r w:rsidRPr="00920B07">
              <w:rPr>
                <w:szCs w:val="26"/>
              </w:rPr>
              <w:t>Số TT</w:t>
            </w:r>
          </w:p>
        </w:tc>
        <w:tc>
          <w:tcPr>
            <w:tcW w:w="5772" w:type="dxa"/>
            <w:shd w:val="clear" w:color="auto" w:fill="auto"/>
          </w:tcPr>
          <w:p w:rsidRPr="00920B07" w:rsidR="000A06E7" w:rsidP="003A7C1E" w:rsidRDefault="000A06E7" w14:paraId="65A1ED86" w14:textId="77777777">
            <w:pPr>
              <w:tabs>
                <w:tab w:val="left" w:pos="1418"/>
                <w:tab w:val="left" w:pos="4395"/>
                <w:tab w:val="left" w:pos="7655"/>
              </w:tabs>
              <w:jc w:val="center"/>
              <w:rPr>
                <w:szCs w:val="26"/>
              </w:rPr>
            </w:pPr>
            <w:r w:rsidRPr="00920B07">
              <w:rPr>
                <w:szCs w:val="26"/>
              </w:rPr>
              <w:t>Đơn vị, bộ phận nhận tài liệu</w:t>
            </w:r>
          </w:p>
        </w:tc>
        <w:tc>
          <w:tcPr>
            <w:tcW w:w="1420" w:type="dxa"/>
            <w:shd w:val="clear" w:color="auto" w:fill="auto"/>
          </w:tcPr>
          <w:p w:rsidRPr="00920B07" w:rsidR="000A06E7" w:rsidP="003A7C1E" w:rsidRDefault="000A06E7" w14:paraId="1022226C" w14:textId="77777777">
            <w:pPr>
              <w:tabs>
                <w:tab w:val="left" w:pos="1418"/>
                <w:tab w:val="left" w:pos="4395"/>
                <w:tab w:val="left" w:pos="7655"/>
              </w:tabs>
              <w:jc w:val="center"/>
              <w:rPr>
                <w:szCs w:val="26"/>
              </w:rPr>
            </w:pPr>
            <w:r w:rsidRPr="00920B07">
              <w:rPr>
                <w:szCs w:val="26"/>
              </w:rPr>
              <w:t>Số lượng</w:t>
            </w:r>
          </w:p>
        </w:tc>
        <w:tc>
          <w:tcPr>
            <w:tcW w:w="1443" w:type="dxa"/>
            <w:shd w:val="clear" w:color="auto" w:fill="auto"/>
          </w:tcPr>
          <w:p w:rsidRPr="00920B07" w:rsidR="000A06E7" w:rsidP="003A7C1E" w:rsidRDefault="000A06E7" w14:paraId="088F3C90" w14:textId="77777777">
            <w:pPr>
              <w:tabs>
                <w:tab w:val="left" w:pos="1418"/>
                <w:tab w:val="left" w:pos="4395"/>
                <w:tab w:val="left" w:pos="7655"/>
              </w:tabs>
              <w:jc w:val="center"/>
              <w:rPr>
                <w:szCs w:val="26"/>
              </w:rPr>
            </w:pPr>
            <w:r w:rsidRPr="00920B07">
              <w:rPr>
                <w:szCs w:val="26"/>
              </w:rPr>
              <w:t>Định dạng</w:t>
            </w:r>
          </w:p>
        </w:tc>
      </w:tr>
      <w:tr w:rsidRPr="00920B07" w:rsidR="000A06E7" w:rsidTr="008612E2" w14:paraId="02DA65A9" w14:textId="77777777">
        <w:tc>
          <w:tcPr>
            <w:tcW w:w="993" w:type="dxa"/>
            <w:shd w:val="clear" w:color="auto" w:fill="auto"/>
          </w:tcPr>
          <w:p w:rsidRPr="00920B07" w:rsidR="000A06E7" w:rsidP="003A7C1E" w:rsidRDefault="000A06E7" w14:paraId="4B5AC1FE" w14:textId="77777777">
            <w:pPr>
              <w:tabs>
                <w:tab w:val="left" w:pos="1418"/>
                <w:tab w:val="left" w:pos="4395"/>
                <w:tab w:val="left" w:pos="7655"/>
              </w:tabs>
              <w:jc w:val="center"/>
              <w:rPr>
                <w:szCs w:val="26"/>
              </w:rPr>
            </w:pPr>
            <w:r w:rsidRPr="00920B07">
              <w:rPr>
                <w:szCs w:val="26"/>
              </w:rPr>
              <w:t>1</w:t>
            </w:r>
          </w:p>
        </w:tc>
        <w:tc>
          <w:tcPr>
            <w:tcW w:w="5772" w:type="dxa"/>
            <w:shd w:val="clear" w:color="auto" w:fill="auto"/>
          </w:tcPr>
          <w:p w:rsidRPr="00920B07" w:rsidR="000A06E7" w:rsidP="000A06E7" w:rsidRDefault="00B748DF" w14:paraId="73D0FAD2" w14:textId="77777777">
            <w:pPr>
              <w:tabs>
                <w:tab w:val="left" w:pos="993"/>
              </w:tabs>
              <w:rPr>
                <w:szCs w:val="26"/>
              </w:rPr>
            </w:pPr>
            <w:r>
              <w:rPr>
                <w:szCs w:val="26"/>
              </w:rPr>
              <w:t>HEC</w:t>
            </w:r>
          </w:p>
        </w:tc>
        <w:tc>
          <w:tcPr>
            <w:tcW w:w="1420" w:type="dxa"/>
            <w:shd w:val="clear" w:color="auto" w:fill="auto"/>
          </w:tcPr>
          <w:p w:rsidRPr="00920B07" w:rsidR="000A06E7" w:rsidP="003A7C1E" w:rsidRDefault="009A7981" w14:paraId="33334A6B" w14:textId="77777777">
            <w:pPr>
              <w:tabs>
                <w:tab w:val="left" w:pos="1418"/>
                <w:tab w:val="left" w:pos="4395"/>
                <w:tab w:val="left" w:pos="7655"/>
              </w:tabs>
              <w:jc w:val="center"/>
              <w:rPr>
                <w:szCs w:val="26"/>
              </w:rPr>
            </w:pPr>
            <w:r>
              <w:rPr>
                <w:szCs w:val="26"/>
              </w:rPr>
              <w:t>1</w:t>
            </w:r>
          </w:p>
        </w:tc>
        <w:tc>
          <w:tcPr>
            <w:tcW w:w="1443" w:type="dxa"/>
            <w:shd w:val="clear" w:color="auto" w:fill="auto"/>
          </w:tcPr>
          <w:p w:rsidRPr="00920B07" w:rsidR="000A06E7" w:rsidP="003A7C1E" w:rsidRDefault="000A06E7" w14:paraId="51BAB5B9" w14:textId="77777777">
            <w:pPr>
              <w:tabs>
                <w:tab w:val="left" w:pos="1418"/>
                <w:tab w:val="left" w:pos="4395"/>
                <w:tab w:val="left" w:pos="7655"/>
              </w:tabs>
              <w:jc w:val="center"/>
              <w:rPr>
                <w:szCs w:val="26"/>
              </w:rPr>
            </w:pPr>
            <w:r>
              <w:rPr>
                <w:szCs w:val="26"/>
              </w:rPr>
              <w:t>H</w:t>
            </w:r>
          </w:p>
        </w:tc>
      </w:tr>
      <w:tr w:rsidRPr="00920B07" w:rsidR="009A7981" w:rsidTr="008612E2" w14:paraId="37B2BB4E" w14:textId="77777777">
        <w:tc>
          <w:tcPr>
            <w:tcW w:w="993" w:type="dxa"/>
            <w:shd w:val="clear" w:color="auto" w:fill="auto"/>
          </w:tcPr>
          <w:p w:rsidRPr="00920B07" w:rsidR="009A7981" w:rsidP="003A7C1E" w:rsidRDefault="009A7981" w14:paraId="0F7AA3A5" w14:textId="77777777">
            <w:pPr>
              <w:tabs>
                <w:tab w:val="left" w:pos="1418"/>
                <w:tab w:val="left" w:pos="4395"/>
                <w:tab w:val="left" w:pos="7655"/>
              </w:tabs>
              <w:jc w:val="center"/>
              <w:rPr>
                <w:szCs w:val="26"/>
              </w:rPr>
            </w:pPr>
            <w:r>
              <w:rPr>
                <w:szCs w:val="26"/>
              </w:rPr>
              <w:t>2</w:t>
            </w:r>
          </w:p>
        </w:tc>
        <w:tc>
          <w:tcPr>
            <w:tcW w:w="5772" w:type="dxa"/>
            <w:shd w:val="clear" w:color="auto" w:fill="auto"/>
          </w:tcPr>
          <w:p w:rsidR="009A7981" w:rsidP="000A06E7" w:rsidRDefault="00B748DF" w14:paraId="6EE49A9A" w14:textId="77777777">
            <w:pPr>
              <w:tabs>
                <w:tab w:val="left" w:pos="993"/>
              </w:tabs>
              <w:rPr>
                <w:szCs w:val="26"/>
              </w:rPr>
            </w:pPr>
            <w:r>
              <w:rPr>
                <w:szCs w:val="26"/>
              </w:rPr>
              <w:t>STC</w:t>
            </w:r>
          </w:p>
        </w:tc>
        <w:tc>
          <w:tcPr>
            <w:tcW w:w="1420" w:type="dxa"/>
            <w:shd w:val="clear" w:color="auto" w:fill="auto"/>
          </w:tcPr>
          <w:p w:rsidR="009A7981" w:rsidP="003A7C1E" w:rsidRDefault="009A7981" w14:paraId="530BF67D" w14:textId="77777777">
            <w:pPr>
              <w:tabs>
                <w:tab w:val="left" w:pos="1418"/>
                <w:tab w:val="left" w:pos="4395"/>
                <w:tab w:val="left" w:pos="7655"/>
              </w:tabs>
              <w:jc w:val="center"/>
              <w:rPr>
                <w:szCs w:val="26"/>
              </w:rPr>
            </w:pPr>
            <w:r>
              <w:rPr>
                <w:szCs w:val="26"/>
              </w:rPr>
              <w:t>1</w:t>
            </w:r>
          </w:p>
        </w:tc>
        <w:tc>
          <w:tcPr>
            <w:tcW w:w="1443" w:type="dxa"/>
            <w:shd w:val="clear" w:color="auto" w:fill="auto"/>
          </w:tcPr>
          <w:p w:rsidR="009A7981" w:rsidP="003A7C1E" w:rsidRDefault="009A7981" w14:paraId="0CFBECA9" w14:textId="77777777">
            <w:pPr>
              <w:tabs>
                <w:tab w:val="left" w:pos="1418"/>
                <w:tab w:val="left" w:pos="4395"/>
                <w:tab w:val="left" w:pos="7655"/>
              </w:tabs>
              <w:jc w:val="center"/>
              <w:rPr>
                <w:szCs w:val="26"/>
              </w:rPr>
            </w:pPr>
            <w:r>
              <w:rPr>
                <w:szCs w:val="26"/>
              </w:rPr>
              <w:t>H</w:t>
            </w:r>
          </w:p>
        </w:tc>
      </w:tr>
    </w:tbl>
    <w:p w:rsidRPr="00AC254E" w:rsidR="000A06E7" w:rsidP="000A06E7" w:rsidRDefault="000A06E7" w14:paraId="5EC863BE" w14:textId="77777777">
      <w:pPr>
        <w:tabs>
          <w:tab w:val="left" w:pos="1418"/>
          <w:tab w:val="left" w:pos="4395"/>
          <w:tab w:val="left" w:pos="7655"/>
        </w:tabs>
        <w:rPr>
          <w:b/>
          <w:szCs w:val="26"/>
        </w:rPr>
      </w:pPr>
    </w:p>
    <w:p w:rsidR="000A06E7" w:rsidP="000A06E7" w:rsidRDefault="000A06E7" w14:paraId="48A76A02" w14:textId="77777777">
      <w:pPr>
        <w:rPr>
          <w:szCs w:val="26"/>
        </w:rPr>
      </w:pPr>
      <w:r>
        <w:rPr>
          <w:szCs w:val="26"/>
        </w:rPr>
        <w:t>A: Bản giấy</w:t>
      </w:r>
    </w:p>
    <w:p w:rsidR="00FB0DD5" w:rsidP="000A06E7" w:rsidRDefault="000A06E7" w14:paraId="599A9D7A" w14:textId="77777777">
      <w:pPr>
        <w:rPr>
          <w:szCs w:val="26"/>
        </w:rPr>
      </w:pPr>
      <w:r>
        <w:rPr>
          <w:szCs w:val="26"/>
        </w:rPr>
        <w:t>H: Bản mềm</w:t>
      </w:r>
      <w:r w:rsidR="00937F5E">
        <w:rPr>
          <w:szCs w:val="26"/>
        </w:rPr>
        <w:t xml:space="preserve">          </w:t>
      </w:r>
    </w:p>
    <w:p w:rsidR="005914C3" w:rsidP="000E1C79" w:rsidRDefault="00FB0DD5" w14:paraId="1B98277E" w14:textId="77777777">
      <w:pPr>
        <w:overflowPunct/>
        <w:autoSpaceDE/>
        <w:autoSpaceDN/>
        <w:adjustRightInd/>
        <w:spacing w:after="200" w:line="276" w:lineRule="auto"/>
        <w:textAlignment w:val="auto"/>
      </w:pPr>
      <w:r>
        <w:rPr>
          <w:szCs w:val="26"/>
        </w:rPr>
        <w:t xml:space="preserve">       </w:t>
      </w:r>
      <w:r w:rsidR="00937F5E">
        <w:rPr>
          <w:szCs w:val="26"/>
        </w:rPr>
        <w:t xml:space="preserve"> </w:t>
      </w:r>
      <w:r w:rsidR="00DC6DCB">
        <w:rPr>
          <w:szCs w:val="26"/>
        </w:rPr>
        <w:br w:type="page"/>
      </w:r>
      <w:r w:rsidRPr="00124E6F" w:rsidR="00124E6F">
        <w:lastRenderedPageBreak/>
        <w:t>&lt;</w:t>
      </w:r>
      <w:hyperlink w:history="1" r:id="rId8">
        <w:r w:rsidRPr="00124E6F" w:rsidR="00124E6F">
          <w:t>This Page Intentionally Left Blank</w:t>
        </w:r>
      </w:hyperlink>
      <w:r w:rsidR="005914C3">
        <w:t>&gt;</w:t>
      </w:r>
    </w:p>
    <w:p w:rsidR="00124E6F" w:rsidP="000E1C79" w:rsidRDefault="005914C3" w14:paraId="372FBBE7" w14:textId="77777777">
      <w:pPr>
        <w:overflowPunct/>
        <w:autoSpaceDE/>
        <w:autoSpaceDN/>
        <w:adjustRightInd/>
        <w:spacing w:after="200" w:line="276" w:lineRule="auto"/>
        <w:textAlignment w:val="auto"/>
      </w:pPr>
      <w:r>
        <w:t>&lt;</w:t>
      </w:r>
      <w:r w:rsidR="002C4171">
        <w:t>Trang này dùng để điều chỉnh sao cho mục lục bắt đầu từ trang lẻ. Xóa nếu trang này là lẻ.</w:t>
      </w:r>
      <w:r w:rsidR="006F6877">
        <w:t>&gt;</w:t>
      </w:r>
    </w:p>
    <w:p w:rsidRPr="00124E6F" w:rsidR="00124E6F" w:rsidP="007439F6" w:rsidRDefault="00124E6F" w14:paraId="3D48706C" w14:textId="77777777">
      <w:pPr>
        <w:pStyle w:val="ListParagraph"/>
        <w:numPr>
          <w:ilvl w:val="0"/>
          <w:numId w:val="1"/>
        </w:numPr>
        <w:overflowPunct/>
        <w:autoSpaceDE/>
        <w:autoSpaceDN/>
        <w:adjustRightInd/>
        <w:spacing w:after="200" w:line="276" w:lineRule="auto"/>
        <w:textAlignment w:val="auto"/>
        <w:rPr>
          <w:rFonts w:ascii="Segoe UI" w:hAnsi="Segoe UI" w:eastAsia="Calibri" w:cs="Segoe UI"/>
          <w:color w:val="0070C0"/>
          <w:sz w:val="20"/>
        </w:rPr>
      </w:pPr>
      <w:r w:rsidRPr="00124E6F">
        <w:rPr>
          <w:rFonts w:ascii="Segoe UI" w:hAnsi="Segoe UI" w:eastAsia="Calibri" w:cs="Segoe UI"/>
          <w:color w:val="0070C0"/>
          <w:sz w:val="20"/>
        </w:rPr>
        <w:br w:type="page"/>
      </w:r>
    </w:p>
    <w:sdt>
      <w:sdtPr>
        <w:id w:val="-2102708039"/>
        <w:docPartObj>
          <w:docPartGallery w:val="Table of Contents"/>
          <w:docPartUnique/>
        </w:docPartObj>
      </w:sdtPr>
      <w:sdtEndPr>
        <w:rPr>
          <w:b/>
          <w:bCs/>
          <w:noProof/>
        </w:rPr>
      </w:sdtEndPr>
      <w:sdtContent>
        <w:p w:rsidRPr="00E825BA" w:rsidR="00C444DB" w:rsidP="00C444DB" w:rsidRDefault="00C444DB" w14:paraId="1F0DC178" w14:textId="77777777">
          <w:pPr>
            <w:overflowPunct/>
            <w:autoSpaceDE/>
            <w:autoSpaceDN/>
            <w:adjustRightInd/>
            <w:jc w:val="left"/>
            <w:textAlignment w:val="auto"/>
            <w:rPr>
              <w:rStyle w:val="st"/>
              <w:rFonts w:cs="Times New Roman"/>
              <w:b/>
              <w:szCs w:val="26"/>
            </w:rPr>
          </w:pPr>
          <w:r w:rsidRPr="00E825BA">
            <w:rPr>
              <w:rStyle w:val="st"/>
              <w:rFonts w:cs="Times New Roman"/>
              <w:b/>
              <w:szCs w:val="26"/>
            </w:rPr>
            <w:t>MỤC LỤC</w:t>
          </w:r>
          <w:r>
            <w:rPr>
              <w:rStyle w:val="st"/>
              <w:rFonts w:cs="Times New Roman"/>
              <w:b/>
              <w:szCs w:val="26"/>
            </w:rPr>
            <w:t xml:space="preserve"> </w:t>
          </w:r>
          <w:r w:rsidRPr="00E825BA">
            <w:rPr>
              <w:rStyle w:val="st"/>
              <w:rFonts w:cs="Times New Roman"/>
              <w:b/>
              <w:szCs w:val="26"/>
            </w:rPr>
            <w:t>/ TABLE OF CONTENT</w:t>
          </w:r>
        </w:p>
        <w:p w:rsidR="00647D0C" w:rsidRDefault="00C444DB" w14:paraId="77A47ED1" w14:textId="772BE79A">
          <w:pPr>
            <w:pStyle w:val="TOC1"/>
            <w:tabs>
              <w:tab w:val="left" w:pos="520"/>
              <w:tab w:val="right" w:leader="dot" w:pos="9225"/>
            </w:tabs>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113971487">
            <w:r w:rsidRPr="00283376" w:rsidR="00647D0C">
              <w:rPr>
                <w:rStyle w:val="Hyperlink"/>
                <w:noProof/>
              </w:rPr>
              <w:t>1.</w:t>
            </w:r>
            <w:r w:rsidR="00647D0C">
              <w:rPr>
                <w:rFonts w:asciiTheme="minorHAnsi" w:hAnsiTheme="minorHAnsi" w:eastAsiaTheme="minorEastAsia" w:cstheme="minorBidi"/>
                <w:noProof/>
                <w:sz w:val="22"/>
                <w:szCs w:val="22"/>
              </w:rPr>
              <w:tab/>
            </w:r>
            <w:r w:rsidRPr="00283376" w:rsidR="00647D0C">
              <w:rPr>
                <w:rStyle w:val="Hyperlink"/>
                <w:noProof/>
              </w:rPr>
              <w:t>Mục đích</w:t>
            </w:r>
            <w:r w:rsidR="00647D0C">
              <w:rPr>
                <w:noProof/>
                <w:webHidden/>
              </w:rPr>
              <w:tab/>
            </w:r>
            <w:r w:rsidR="00647D0C">
              <w:rPr>
                <w:noProof/>
                <w:webHidden/>
              </w:rPr>
              <w:fldChar w:fldCharType="begin"/>
            </w:r>
            <w:r w:rsidR="00647D0C">
              <w:rPr>
                <w:noProof/>
                <w:webHidden/>
              </w:rPr>
              <w:instrText xml:space="preserve"> PAGEREF _Toc113971487 \h </w:instrText>
            </w:r>
            <w:r w:rsidR="00647D0C">
              <w:rPr>
                <w:noProof/>
                <w:webHidden/>
              </w:rPr>
            </w:r>
            <w:r w:rsidR="00647D0C">
              <w:rPr>
                <w:noProof/>
                <w:webHidden/>
              </w:rPr>
              <w:fldChar w:fldCharType="separate"/>
            </w:r>
            <w:r w:rsidR="00647D0C">
              <w:rPr>
                <w:noProof/>
                <w:webHidden/>
              </w:rPr>
              <w:t>13</w:t>
            </w:r>
            <w:r w:rsidR="00647D0C">
              <w:rPr>
                <w:noProof/>
                <w:webHidden/>
              </w:rPr>
              <w:fldChar w:fldCharType="end"/>
            </w:r>
          </w:hyperlink>
        </w:p>
        <w:p w:rsidR="00647D0C" w:rsidRDefault="00983610" w14:paraId="7CA20F22" w14:textId="28196ED9">
          <w:pPr>
            <w:pStyle w:val="TOC1"/>
            <w:tabs>
              <w:tab w:val="left" w:pos="520"/>
              <w:tab w:val="right" w:leader="dot" w:pos="9225"/>
            </w:tabs>
            <w:rPr>
              <w:rFonts w:asciiTheme="minorHAnsi" w:hAnsiTheme="minorHAnsi" w:eastAsiaTheme="minorEastAsia" w:cstheme="minorBidi"/>
              <w:noProof/>
              <w:sz w:val="22"/>
              <w:szCs w:val="22"/>
            </w:rPr>
          </w:pPr>
          <w:hyperlink w:history="1" w:anchor="_Toc113971488">
            <w:r w:rsidRPr="00283376" w:rsidR="00647D0C">
              <w:rPr>
                <w:rStyle w:val="Hyperlink"/>
                <w:noProof/>
              </w:rPr>
              <w:t>2.</w:t>
            </w:r>
            <w:r w:rsidR="00647D0C">
              <w:rPr>
                <w:rFonts w:asciiTheme="minorHAnsi" w:hAnsiTheme="minorHAnsi" w:eastAsiaTheme="minorEastAsia" w:cstheme="minorBidi"/>
                <w:noProof/>
                <w:sz w:val="22"/>
                <w:szCs w:val="22"/>
              </w:rPr>
              <w:tab/>
            </w:r>
            <w:r w:rsidRPr="00283376" w:rsidR="00647D0C">
              <w:rPr>
                <w:rStyle w:val="Hyperlink"/>
                <w:noProof/>
              </w:rPr>
              <w:t>Phạm vi</w:t>
            </w:r>
            <w:r w:rsidR="00647D0C">
              <w:rPr>
                <w:noProof/>
                <w:webHidden/>
              </w:rPr>
              <w:tab/>
            </w:r>
            <w:r w:rsidR="00647D0C">
              <w:rPr>
                <w:noProof/>
                <w:webHidden/>
              </w:rPr>
              <w:fldChar w:fldCharType="begin"/>
            </w:r>
            <w:r w:rsidR="00647D0C">
              <w:rPr>
                <w:noProof/>
                <w:webHidden/>
              </w:rPr>
              <w:instrText xml:space="preserve"> PAGEREF _Toc113971488 \h </w:instrText>
            </w:r>
            <w:r w:rsidR="00647D0C">
              <w:rPr>
                <w:noProof/>
                <w:webHidden/>
              </w:rPr>
            </w:r>
            <w:r w:rsidR="00647D0C">
              <w:rPr>
                <w:noProof/>
                <w:webHidden/>
              </w:rPr>
              <w:fldChar w:fldCharType="separate"/>
            </w:r>
            <w:r w:rsidR="00647D0C">
              <w:rPr>
                <w:noProof/>
                <w:webHidden/>
              </w:rPr>
              <w:t>14</w:t>
            </w:r>
            <w:r w:rsidR="00647D0C">
              <w:rPr>
                <w:noProof/>
                <w:webHidden/>
              </w:rPr>
              <w:fldChar w:fldCharType="end"/>
            </w:r>
          </w:hyperlink>
        </w:p>
        <w:p w:rsidR="00647D0C" w:rsidRDefault="00983610" w14:paraId="702B8B40" w14:textId="0CC2965F">
          <w:pPr>
            <w:pStyle w:val="TOC1"/>
            <w:tabs>
              <w:tab w:val="left" w:pos="520"/>
              <w:tab w:val="right" w:leader="dot" w:pos="9225"/>
            </w:tabs>
            <w:rPr>
              <w:rFonts w:asciiTheme="minorHAnsi" w:hAnsiTheme="minorHAnsi" w:eastAsiaTheme="minorEastAsia" w:cstheme="minorBidi"/>
              <w:noProof/>
              <w:sz w:val="22"/>
              <w:szCs w:val="22"/>
            </w:rPr>
          </w:pPr>
          <w:hyperlink w:history="1" w:anchor="_Toc113971489">
            <w:r w:rsidRPr="00283376" w:rsidR="00647D0C">
              <w:rPr>
                <w:rStyle w:val="Hyperlink"/>
                <w:noProof/>
              </w:rPr>
              <w:t>3.</w:t>
            </w:r>
            <w:r w:rsidR="00647D0C">
              <w:rPr>
                <w:rFonts w:asciiTheme="minorHAnsi" w:hAnsiTheme="minorHAnsi" w:eastAsiaTheme="minorEastAsia" w:cstheme="minorBidi"/>
                <w:noProof/>
                <w:sz w:val="22"/>
                <w:szCs w:val="22"/>
              </w:rPr>
              <w:tab/>
            </w:r>
            <w:r w:rsidRPr="00283376" w:rsidR="00647D0C">
              <w:rPr>
                <w:rStyle w:val="Hyperlink"/>
                <w:noProof/>
              </w:rPr>
              <w:t>Đối tượng</w:t>
            </w:r>
            <w:r w:rsidR="00647D0C">
              <w:rPr>
                <w:noProof/>
                <w:webHidden/>
              </w:rPr>
              <w:tab/>
            </w:r>
            <w:r w:rsidR="00647D0C">
              <w:rPr>
                <w:noProof/>
                <w:webHidden/>
              </w:rPr>
              <w:fldChar w:fldCharType="begin"/>
            </w:r>
            <w:r w:rsidR="00647D0C">
              <w:rPr>
                <w:noProof/>
                <w:webHidden/>
              </w:rPr>
              <w:instrText xml:space="preserve"> PAGEREF _Toc113971489 \h </w:instrText>
            </w:r>
            <w:r w:rsidR="00647D0C">
              <w:rPr>
                <w:noProof/>
                <w:webHidden/>
              </w:rPr>
            </w:r>
            <w:r w:rsidR="00647D0C">
              <w:rPr>
                <w:noProof/>
                <w:webHidden/>
              </w:rPr>
              <w:fldChar w:fldCharType="separate"/>
            </w:r>
            <w:r w:rsidR="00647D0C">
              <w:rPr>
                <w:noProof/>
                <w:webHidden/>
              </w:rPr>
              <w:t>14</w:t>
            </w:r>
            <w:r w:rsidR="00647D0C">
              <w:rPr>
                <w:noProof/>
                <w:webHidden/>
              </w:rPr>
              <w:fldChar w:fldCharType="end"/>
            </w:r>
          </w:hyperlink>
        </w:p>
        <w:p w:rsidR="00647D0C" w:rsidRDefault="00983610" w14:paraId="518A18D9" w14:textId="4265937E">
          <w:pPr>
            <w:pStyle w:val="TOC1"/>
            <w:tabs>
              <w:tab w:val="left" w:pos="520"/>
              <w:tab w:val="right" w:leader="dot" w:pos="9225"/>
            </w:tabs>
            <w:rPr>
              <w:rFonts w:asciiTheme="minorHAnsi" w:hAnsiTheme="minorHAnsi" w:eastAsiaTheme="minorEastAsia" w:cstheme="minorBidi"/>
              <w:noProof/>
              <w:sz w:val="22"/>
              <w:szCs w:val="22"/>
            </w:rPr>
          </w:pPr>
          <w:hyperlink w:history="1" w:anchor="_Toc113971490">
            <w:r w:rsidRPr="00283376" w:rsidR="00647D0C">
              <w:rPr>
                <w:rStyle w:val="Hyperlink"/>
                <w:noProof/>
              </w:rPr>
              <w:t>4.</w:t>
            </w:r>
            <w:r w:rsidR="00647D0C">
              <w:rPr>
                <w:rFonts w:asciiTheme="minorHAnsi" w:hAnsiTheme="minorHAnsi" w:eastAsiaTheme="minorEastAsia" w:cstheme="minorBidi"/>
                <w:noProof/>
                <w:sz w:val="22"/>
                <w:szCs w:val="22"/>
              </w:rPr>
              <w:tab/>
            </w:r>
            <w:r w:rsidRPr="00283376" w:rsidR="00647D0C">
              <w:rPr>
                <w:rStyle w:val="Hyperlink"/>
                <w:noProof/>
              </w:rPr>
              <w:t>Định nghĩa và viết tắt</w:t>
            </w:r>
            <w:r w:rsidR="00647D0C">
              <w:rPr>
                <w:noProof/>
                <w:webHidden/>
              </w:rPr>
              <w:tab/>
            </w:r>
            <w:r w:rsidR="00647D0C">
              <w:rPr>
                <w:noProof/>
                <w:webHidden/>
              </w:rPr>
              <w:fldChar w:fldCharType="begin"/>
            </w:r>
            <w:r w:rsidR="00647D0C">
              <w:rPr>
                <w:noProof/>
                <w:webHidden/>
              </w:rPr>
              <w:instrText xml:space="preserve"> PAGEREF _Toc113971490 \h </w:instrText>
            </w:r>
            <w:r w:rsidR="00647D0C">
              <w:rPr>
                <w:noProof/>
                <w:webHidden/>
              </w:rPr>
            </w:r>
            <w:r w:rsidR="00647D0C">
              <w:rPr>
                <w:noProof/>
                <w:webHidden/>
              </w:rPr>
              <w:fldChar w:fldCharType="separate"/>
            </w:r>
            <w:r w:rsidR="00647D0C">
              <w:rPr>
                <w:noProof/>
                <w:webHidden/>
              </w:rPr>
              <w:t>14</w:t>
            </w:r>
            <w:r w:rsidR="00647D0C">
              <w:rPr>
                <w:noProof/>
                <w:webHidden/>
              </w:rPr>
              <w:fldChar w:fldCharType="end"/>
            </w:r>
          </w:hyperlink>
        </w:p>
        <w:p w:rsidR="00647D0C" w:rsidRDefault="00983610" w14:paraId="39E82DC0" w14:textId="33C0ED80">
          <w:pPr>
            <w:pStyle w:val="TOC1"/>
            <w:tabs>
              <w:tab w:val="left" w:pos="520"/>
              <w:tab w:val="right" w:leader="dot" w:pos="9225"/>
            </w:tabs>
            <w:rPr>
              <w:rFonts w:asciiTheme="minorHAnsi" w:hAnsiTheme="minorHAnsi" w:eastAsiaTheme="minorEastAsia" w:cstheme="minorBidi"/>
              <w:noProof/>
              <w:sz w:val="22"/>
              <w:szCs w:val="22"/>
            </w:rPr>
          </w:pPr>
          <w:hyperlink w:history="1" w:anchor="_Toc113971491">
            <w:r w:rsidRPr="00283376" w:rsidR="00647D0C">
              <w:rPr>
                <w:rStyle w:val="Hyperlink"/>
                <w:noProof/>
              </w:rPr>
              <w:t>5.</w:t>
            </w:r>
            <w:r w:rsidR="00647D0C">
              <w:rPr>
                <w:rFonts w:asciiTheme="minorHAnsi" w:hAnsiTheme="minorHAnsi" w:eastAsiaTheme="minorEastAsia" w:cstheme="minorBidi"/>
                <w:noProof/>
                <w:sz w:val="22"/>
                <w:szCs w:val="22"/>
              </w:rPr>
              <w:tab/>
            </w:r>
            <w:r w:rsidRPr="00283376" w:rsidR="00647D0C">
              <w:rPr>
                <w:rStyle w:val="Hyperlink"/>
                <w:noProof/>
              </w:rPr>
              <w:t>Tài liệu tham khảo</w:t>
            </w:r>
            <w:r w:rsidR="00647D0C">
              <w:rPr>
                <w:noProof/>
                <w:webHidden/>
              </w:rPr>
              <w:tab/>
            </w:r>
            <w:r w:rsidR="00647D0C">
              <w:rPr>
                <w:noProof/>
                <w:webHidden/>
              </w:rPr>
              <w:fldChar w:fldCharType="begin"/>
            </w:r>
            <w:r w:rsidR="00647D0C">
              <w:rPr>
                <w:noProof/>
                <w:webHidden/>
              </w:rPr>
              <w:instrText xml:space="preserve"> PAGEREF _Toc113971491 \h </w:instrText>
            </w:r>
            <w:r w:rsidR="00647D0C">
              <w:rPr>
                <w:noProof/>
                <w:webHidden/>
              </w:rPr>
            </w:r>
            <w:r w:rsidR="00647D0C">
              <w:rPr>
                <w:noProof/>
                <w:webHidden/>
              </w:rPr>
              <w:fldChar w:fldCharType="separate"/>
            </w:r>
            <w:r w:rsidR="00647D0C">
              <w:rPr>
                <w:noProof/>
                <w:webHidden/>
              </w:rPr>
              <w:t>14</w:t>
            </w:r>
            <w:r w:rsidR="00647D0C">
              <w:rPr>
                <w:noProof/>
                <w:webHidden/>
              </w:rPr>
              <w:fldChar w:fldCharType="end"/>
            </w:r>
          </w:hyperlink>
        </w:p>
        <w:p w:rsidR="00647D0C" w:rsidRDefault="00983610" w14:paraId="1B2FEE54" w14:textId="463F3E71">
          <w:pPr>
            <w:pStyle w:val="TOC1"/>
            <w:tabs>
              <w:tab w:val="left" w:pos="520"/>
              <w:tab w:val="right" w:leader="dot" w:pos="9225"/>
            </w:tabs>
            <w:rPr>
              <w:rFonts w:asciiTheme="minorHAnsi" w:hAnsiTheme="minorHAnsi" w:eastAsiaTheme="minorEastAsia" w:cstheme="minorBidi"/>
              <w:noProof/>
              <w:sz w:val="22"/>
              <w:szCs w:val="22"/>
            </w:rPr>
          </w:pPr>
          <w:hyperlink w:history="1" w:anchor="_Toc113971492">
            <w:r w:rsidRPr="00283376" w:rsidR="00647D0C">
              <w:rPr>
                <w:rStyle w:val="Hyperlink"/>
                <w:noProof/>
              </w:rPr>
              <w:t>6.</w:t>
            </w:r>
            <w:r w:rsidR="00647D0C">
              <w:rPr>
                <w:rFonts w:asciiTheme="minorHAnsi" w:hAnsiTheme="minorHAnsi" w:eastAsiaTheme="minorEastAsia" w:cstheme="minorBidi"/>
                <w:noProof/>
                <w:sz w:val="22"/>
                <w:szCs w:val="22"/>
              </w:rPr>
              <w:tab/>
            </w:r>
            <w:r w:rsidRPr="00283376" w:rsidR="00647D0C">
              <w:rPr>
                <w:rStyle w:val="Hyperlink"/>
                <w:noProof/>
              </w:rPr>
              <w:t>Tổng quan về chức năng</w:t>
            </w:r>
            <w:r w:rsidR="00647D0C">
              <w:rPr>
                <w:noProof/>
                <w:webHidden/>
              </w:rPr>
              <w:tab/>
            </w:r>
            <w:r w:rsidR="00647D0C">
              <w:rPr>
                <w:noProof/>
                <w:webHidden/>
              </w:rPr>
              <w:fldChar w:fldCharType="begin"/>
            </w:r>
            <w:r w:rsidR="00647D0C">
              <w:rPr>
                <w:noProof/>
                <w:webHidden/>
              </w:rPr>
              <w:instrText xml:space="preserve"> PAGEREF _Toc113971492 \h </w:instrText>
            </w:r>
            <w:r w:rsidR="00647D0C">
              <w:rPr>
                <w:noProof/>
                <w:webHidden/>
              </w:rPr>
            </w:r>
            <w:r w:rsidR="00647D0C">
              <w:rPr>
                <w:noProof/>
                <w:webHidden/>
              </w:rPr>
              <w:fldChar w:fldCharType="separate"/>
            </w:r>
            <w:r w:rsidR="00647D0C">
              <w:rPr>
                <w:noProof/>
                <w:webHidden/>
              </w:rPr>
              <w:t>15</w:t>
            </w:r>
            <w:r w:rsidR="00647D0C">
              <w:rPr>
                <w:noProof/>
                <w:webHidden/>
              </w:rPr>
              <w:fldChar w:fldCharType="end"/>
            </w:r>
          </w:hyperlink>
        </w:p>
        <w:p w:rsidR="00647D0C" w:rsidRDefault="00983610" w14:paraId="18D6BC3F" w14:textId="7957DB35">
          <w:pPr>
            <w:pStyle w:val="TOC2"/>
            <w:tabs>
              <w:tab w:val="left" w:pos="880"/>
              <w:tab w:val="right" w:leader="dot" w:pos="9225"/>
            </w:tabs>
            <w:rPr>
              <w:rFonts w:asciiTheme="minorHAnsi" w:hAnsiTheme="minorHAnsi" w:eastAsiaTheme="minorEastAsia" w:cstheme="minorBidi"/>
              <w:noProof/>
              <w:sz w:val="22"/>
              <w:szCs w:val="22"/>
            </w:rPr>
          </w:pPr>
          <w:hyperlink w:history="1" w:anchor="_Toc113971493">
            <w:r w:rsidRPr="00283376" w:rsidR="00647D0C">
              <w:rPr>
                <w:rStyle w:val="Hyperlink"/>
                <w:noProof/>
              </w:rPr>
              <w:t>6.1</w:t>
            </w:r>
            <w:r w:rsidR="00647D0C">
              <w:rPr>
                <w:rFonts w:asciiTheme="minorHAnsi" w:hAnsiTheme="minorHAnsi" w:eastAsiaTheme="minorEastAsia" w:cstheme="minorBidi"/>
                <w:noProof/>
                <w:sz w:val="22"/>
                <w:szCs w:val="22"/>
              </w:rPr>
              <w:tab/>
            </w:r>
            <w:r w:rsidRPr="00283376" w:rsidR="00647D0C">
              <w:rPr>
                <w:rStyle w:val="Hyperlink"/>
                <w:noProof/>
              </w:rPr>
              <w:t>Định nghĩa chức năng và các đối tượng sử dụng</w:t>
            </w:r>
            <w:r w:rsidR="00647D0C">
              <w:rPr>
                <w:noProof/>
                <w:webHidden/>
              </w:rPr>
              <w:tab/>
            </w:r>
            <w:r w:rsidR="00647D0C">
              <w:rPr>
                <w:noProof/>
                <w:webHidden/>
              </w:rPr>
              <w:fldChar w:fldCharType="begin"/>
            </w:r>
            <w:r w:rsidR="00647D0C">
              <w:rPr>
                <w:noProof/>
                <w:webHidden/>
              </w:rPr>
              <w:instrText xml:space="preserve"> PAGEREF _Toc113971493 \h </w:instrText>
            </w:r>
            <w:r w:rsidR="00647D0C">
              <w:rPr>
                <w:noProof/>
                <w:webHidden/>
              </w:rPr>
            </w:r>
            <w:r w:rsidR="00647D0C">
              <w:rPr>
                <w:noProof/>
                <w:webHidden/>
              </w:rPr>
              <w:fldChar w:fldCharType="separate"/>
            </w:r>
            <w:r w:rsidR="00647D0C">
              <w:rPr>
                <w:noProof/>
                <w:webHidden/>
              </w:rPr>
              <w:t>15</w:t>
            </w:r>
            <w:r w:rsidR="00647D0C">
              <w:rPr>
                <w:noProof/>
                <w:webHidden/>
              </w:rPr>
              <w:fldChar w:fldCharType="end"/>
            </w:r>
          </w:hyperlink>
        </w:p>
        <w:p w:rsidR="00647D0C" w:rsidRDefault="00983610" w14:paraId="01008B6A" w14:textId="19A157AD">
          <w:pPr>
            <w:pStyle w:val="TOC3"/>
            <w:tabs>
              <w:tab w:val="left" w:pos="1320"/>
              <w:tab w:val="right" w:leader="dot" w:pos="9225"/>
            </w:tabs>
            <w:rPr>
              <w:rFonts w:asciiTheme="minorHAnsi" w:hAnsiTheme="minorHAnsi" w:eastAsiaTheme="minorEastAsia" w:cstheme="minorBidi"/>
              <w:noProof/>
              <w:sz w:val="22"/>
              <w:szCs w:val="22"/>
            </w:rPr>
          </w:pPr>
          <w:hyperlink w:history="1" w:anchor="_Toc113971494">
            <w:r w:rsidRPr="00283376" w:rsidR="00647D0C">
              <w:rPr>
                <w:rStyle w:val="Hyperlink"/>
                <w:noProof/>
              </w:rPr>
              <w:t>6.1.1</w:t>
            </w:r>
            <w:r w:rsidR="00647D0C">
              <w:rPr>
                <w:rFonts w:asciiTheme="minorHAnsi" w:hAnsiTheme="minorHAnsi" w:eastAsiaTheme="minorEastAsia" w:cstheme="minorBidi"/>
                <w:noProof/>
                <w:sz w:val="22"/>
                <w:szCs w:val="22"/>
              </w:rPr>
              <w:tab/>
            </w:r>
            <w:r w:rsidRPr="00283376" w:rsidR="00647D0C">
              <w:rPr>
                <w:rStyle w:val="Hyperlink"/>
                <w:noProof/>
              </w:rPr>
              <w:t>Định nghĩa chức năng</w:t>
            </w:r>
            <w:r w:rsidR="00647D0C">
              <w:rPr>
                <w:noProof/>
                <w:webHidden/>
              </w:rPr>
              <w:tab/>
            </w:r>
            <w:r w:rsidR="00647D0C">
              <w:rPr>
                <w:noProof/>
                <w:webHidden/>
              </w:rPr>
              <w:fldChar w:fldCharType="begin"/>
            </w:r>
            <w:r w:rsidR="00647D0C">
              <w:rPr>
                <w:noProof/>
                <w:webHidden/>
              </w:rPr>
              <w:instrText xml:space="preserve"> PAGEREF _Toc113971494 \h </w:instrText>
            </w:r>
            <w:r w:rsidR="00647D0C">
              <w:rPr>
                <w:noProof/>
                <w:webHidden/>
              </w:rPr>
            </w:r>
            <w:r w:rsidR="00647D0C">
              <w:rPr>
                <w:noProof/>
                <w:webHidden/>
              </w:rPr>
              <w:fldChar w:fldCharType="separate"/>
            </w:r>
            <w:r w:rsidR="00647D0C">
              <w:rPr>
                <w:noProof/>
                <w:webHidden/>
              </w:rPr>
              <w:t>15</w:t>
            </w:r>
            <w:r w:rsidR="00647D0C">
              <w:rPr>
                <w:noProof/>
                <w:webHidden/>
              </w:rPr>
              <w:fldChar w:fldCharType="end"/>
            </w:r>
          </w:hyperlink>
        </w:p>
        <w:p w:rsidR="00647D0C" w:rsidRDefault="00983610" w14:paraId="0CF122C6" w14:textId="17D1955D">
          <w:pPr>
            <w:pStyle w:val="TOC3"/>
            <w:tabs>
              <w:tab w:val="left" w:pos="1320"/>
              <w:tab w:val="right" w:leader="dot" w:pos="9225"/>
            </w:tabs>
            <w:rPr>
              <w:rFonts w:asciiTheme="minorHAnsi" w:hAnsiTheme="minorHAnsi" w:eastAsiaTheme="minorEastAsia" w:cstheme="minorBidi"/>
              <w:noProof/>
              <w:sz w:val="22"/>
              <w:szCs w:val="22"/>
            </w:rPr>
          </w:pPr>
          <w:hyperlink w:history="1" w:anchor="_Toc113971495">
            <w:r w:rsidRPr="00283376" w:rsidR="00647D0C">
              <w:rPr>
                <w:rStyle w:val="Hyperlink"/>
                <w:noProof/>
              </w:rPr>
              <w:t>6.1.2</w:t>
            </w:r>
            <w:r w:rsidR="00647D0C">
              <w:rPr>
                <w:rFonts w:asciiTheme="minorHAnsi" w:hAnsiTheme="minorHAnsi" w:eastAsiaTheme="minorEastAsia" w:cstheme="minorBidi"/>
                <w:noProof/>
                <w:sz w:val="22"/>
                <w:szCs w:val="22"/>
              </w:rPr>
              <w:tab/>
            </w:r>
            <w:r w:rsidRPr="00283376" w:rsidR="00647D0C">
              <w:rPr>
                <w:rStyle w:val="Hyperlink"/>
                <w:noProof/>
              </w:rPr>
              <w:t>Các đối tượng sử dụng</w:t>
            </w:r>
            <w:r w:rsidR="00647D0C">
              <w:rPr>
                <w:noProof/>
                <w:webHidden/>
              </w:rPr>
              <w:tab/>
            </w:r>
            <w:r w:rsidR="00647D0C">
              <w:rPr>
                <w:noProof/>
                <w:webHidden/>
              </w:rPr>
              <w:fldChar w:fldCharType="begin"/>
            </w:r>
            <w:r w:rsidR="00647D0C">
              <w:rPr>
                <w:noProof/>
                <w:webHidden/>
              </w:rPr>
              <w:instrText xml:space="preserve"> PAGEREF _Toc113971495 \h </w:instrText>
            </w:r>
            <w:r w:rsidR="00647D0C">
              <w:rPr>
                <w:noProof/>
                <w:webHidden/>
              </w:rPr>
            </w:r>
            <w:r w:rsidR="00647D0C">
              <w:rPr>
                <w:noProof/>
                <w:webHidden/>
              </w:rPr>
              <w:fldChar w:fldCharType="separate"/>
            </w:r>
            <w:r w:rsidR="00647D0C">
              <w:rPr>
                <w:noProof/>
                <w:webHidden/>
              </w:rPr>
              <w:t>17</w:t>
            </w:r>
            <w:r w:rsidR="00647D0C">
              <w:rPr>
                <w:noProof/>
                <w:webHidden/>
              </w:rPr>
              <w:fldChar w:fldCharType="end"/>
            </w:r>
          </w:hyperlink>
        </w:p>
        <w:p w:rsidR="00647D0C" w:rsidRDefault="00983610" w14:paraId="19CFC16D" w14:textId="0D6A7F63">
          <w:pPr>
            <w:pStyle w:val="TOC2"/>
            <w:tabs>
              <w:tab w:val="left" w:pos="880"/>
              <w:tab w:val="right" w:leader="dot" w:pos="9225"/>
            </w:tabs>
            <w:rPr>
              <w:rFonts w:asciiTheme="minorHAnsi" w:hAnsiTheme="minorHAnsi" w:eastAsiaTheme="minorEastAsia" w:cstheme="minorBidi"/>
              <w:noProof/>
              <w:sz w:val="22"/>
              <w:szCs w:val="22"/>
            </w:rPr>
          </w:pPr>
          <w:hyperlink w:history="1" w:anchor="_Toc113971496">
            <w:r w:rsidRPr="00283376" w:rsidR="00647D0C">
              <w:rPr>
                <w:rStyle w:val="Hyperlink"/>
                <w:noProof/>
              </w:rPr>
              <w:t>6.2</w:t>
            </w:r>
            <w:r w:rsidR="00647D0C">
              <w:rPr>
                <w:rFonts w:asciiTheme="minorHAnsi" w:hAnsiTheme="minorHAnsi" w:eastAsiaTheme="minorEastAsia" w:cstheme="minorBidi"/>
                <w:noProof/>
                <w:sz w:val="22"/>
                <w:szCs w:val="22"/>
              </w:rPr>
              <w:tab/>
            </w:r>
            <w:r w:rsidRPr="00283376" w:rsidR="00647D0C">
              <w:rPr>
                <w:rStyle w:val="Hyperlink"/>
                <w:noProof/>
              </w:rPr>
              <w:t>Bảng mô tả các chức năng</w:t>
            </w:r>
            <w:r w:rsidR="00647D0C">
              <w:rPr>
                <w:noProof/>
                <w:webHidden/>
              </w:rPr>
              <w:tab/>
            </w:r>
            <w:r w:rsidR="00647D0C">
              <w:rPr>
                <w:noProof/>
                <w:webHidden/>
              </w:rPr>
              <w:fldChar w:fldCharType="begin"/>
            </w:r>
            <w:r w:rsidR="00647D0C">
              <w:rPr>
                <w:noProof/>
                <w:webHidden/>
              </w:rPr>
              <w:instrText xml:space="preserve"> PAGEREF _Toc113971496 \h </w:instrText>
            </w:r>
            <w:r w:rsidR="00647D0C">
              <w:rPr>
                <w:noProof/>
                <w:webHidden/>
              </w:rPr>
            </w:r>
            <w:r w:rsidR="00647D0C">
              <w:rPr>
                <w:noProof/>
                <w:webHidden/>
              </w:rPr>
              <w:fldChar w:fldCharType="separate"/>
            </w:r>
            <w:r w:rsidR="00647D0C">
              <w:rPr>
                <w:noProof/>
                <w:webHidden/>
              </w:rPr>
              <w:t>17</w:t>
            </w:r>
            <w:r w:rsidR="00647D0C">
              <w:rPr>
                <w:noProof/>
                <w:webHidden/>
              </w:rPr>
              <w:fldChar w:fldCharType="end"/>
            </w:r>
          </w:hyperlink>
        </w:p>
        <w:p w:rsidR="00647D0C" w:rsidRDefault="00983610" w14:paraId="523C3A1E" w14:textId="15F33932">
          <w:pPr>
            <w:pStyle w:val="TOC1"/>
            <w:tabs>
              <w:tab w:val="left" w:pos="520"/>
              <w:tab w:val="right" w:leader="dot" w:pos="9225"/>
            </w:tabs>
            <w:rPr>
              <w:rFonts w:asciiTheme="minorHAnsi" w:hAnsiTheme="minorHAnsi" w:eastAsiaTheme="minorEastAsia" w:cstheme="minorBidi"/>
              <w:noProof/>
              <w:sz w:val="22"/>
              <w:szCs w:val="22"/>
            </w:rPr>
          </w:pPr>
          <w:hyperlink w:history="1" w:anchor="_Toc113971497">
            <w:r w:rsidRPr="00283376" w:rsidR="00647D0C">
              <w:rPr>
                <w:rStyle w:val="Hyperlink"/>
                <w:noProof/>
              </w:rPr>
              <w:t>7.</w:t>
            </w:r>
            <w:r w:rsidR="00647D0C">
              <w:rPr>
                <w:rFonts w:asciiTheme="minorHAnsi" w:hAnsiTheme="minorHAnsi" w:eastAsiaTheme="minorEastAsia" w:cstheme="minorBidi"/>
                <w:noProof/>
                <w:sz w:val="22"/>
                <w:szCs w:val="22"/>
              </w:rPr>
              <w:tab/>
            </w:r>
            <w:r w:rsidRPr="00283376" w:rsidR="00647D0C">
              <w:rPr>
                <w:rStyle w:val="Hyperlink"/>
                <w:noProof/>
              </w:rPr>
              <w:t>Đặc tả yêu cầu chức năng</w:t>
            </w:r>
            <w:r w:rsidR="00647D0C">
              <w:rPr>
                <w:noProof/>
                <w:webHidden/>
              </w:rPr>
              <w:tab/>
            </w:r>
            <w:r w:rsidR="00647D0C">
              <w:rPr>
                <w:noProof/>
                <w:webHidden/>
              </w:rPr>
              <w:fldChar w:fldCharType="begin"/>
            </w:r>
            <w:r w:rsidR="00647D0C">
              <w:rPr>
                <w:noProof/>
                <w:webHidden/>
              </w:rPr>
              <w:instrText xml:space="preserve"> PAGEREF _Toc113971497 \h </w:instrText>
            </w:r>
            <w:r w:rsidR="00647D0C">
              <w:rPr>
                <w:noProof/>
                <w:webHidden/>
              </w:rPr>
            </w:r>
            <w:r w:rsidR="00647D0C">
              <w:rPr>
                <w:noProof/>
                <w:webHidden/>
              </w:rPr>
              <w:fldChar w:fldCharType="separate"/>
            </w:r>
            <w:r w:rsidR="00647D0C">
              <w:rPr>
                <w:noProof/>
                <w:webHidden/>
              </w:rPr>
              <w:t>22</w:t>
            </w:r>
            <w:r w:rsidR="00647D0C">
              <w:rPr>
                <w:noProof/>
                <w:webHidden/>
              </w:rPr>
              <w:fldChar w:fldCharType="end"/>
            </w:r>
          </w:hyperlink>
        </w:p>
        <w:p w:rsidR="00647D0C" w:rsidRDefault="00983610" w14:paraId="6B8E65FA" w14:textId="003809E4">
          <w:pPr>
            <w:pStyle w:val="TOC2"/>
            <w:tabs>
              <w:tab w:val="left" w:pos="880"/>
              <w:tab w:val="right" w:leader="dot" w:pos="9225"/>
            </w:tabs>
            <w:rPr>
              <w:rFonts w:asciiTheme="minorHAnsi" w:hAnsiTheme="minorHAnsi" w:eastAsiaTheme="minorEastAsia" w:cstheme="minorBidi"/>
              <w:noProof/>
              <w:sz w:val="22"/>
              <w:szCs w:val="22"/>
            </w:rPr>
          </w:pPr>
          <w:hyperlink w:history="1" w:anchor="_Toc113971498">
            <w:r w:rsidRPr="00283376" w:rsidR="00647D0C">
              <w:rPr>
                <w:rStyle w:val="Hyperlink"/>
                <w:noProof/>
              </w:rPr>
              <w:t>7.1</w:t>
            </w:r>
            <w:r w:rsidR="00647D0C">
              <w:rPr>
                <w:rFonts w:asciiTheme="minorHAnsi" w:hAnsiTheme="minorHAnsi" w:eastAsiaTheme="minorEastAsia" w:cstheme="minorBidi"/>
                <w:noProof/>
                <w:sz w:val="22"/>
                <w:szCs w:val="22"/>
              </w:rPr>
              <w:tab/>
            </w:r>
            <w:r w:rsidRPr="00283376" w:rsidR="00647D0C">
              <w:rPr>
                <w:rStyle w:val="Hyperlink"/>
                <w:noProof/>
              </w:rPr>
              <w:t>Tính năng dò tìm thiết bị trong mạng</w:t>
            </w:r>
            <w:r w:rsidR="00647D0C">
              <w:rPr>
                <w:noProof/>
                <w:webHidden/>
              </w:rPr>
              <w:tab/>
            </w:r>
            <w:r w:rsidR="00647D0C">
              <w:rPr>
                <w:noProof/>
                <w:webHidden/>
              </w:rPr>
              <w:fldChar w:fldCharType="begin"/>
            </w:r>
            <w:r w:rsidR="00647D0C">
              <w:rPr>
                <w:noProof/>
                <w:webHidden/>
              </w:rPr>
              <w:instrText xml:space="preserve"> PAGEREF _Toc113971498 \h </w:instrText>
            </w:r>
            <w:r w:rsidR="00647D0C">
              <w:rPr>
                <w:noProof/>
                <w:webHidden/>
              </w:rPr>
            </w:r>
            <w:r w:rsidR="00647D0C">
              <w:rPr>
                <w:noProof/>
                <w:webHidden/>
              </w:rPr>
              <w:fldChar w:fldCharType="separate"/>
            </w:r>
            <w:r w:rsidR="00647D0C">
              <w:rPr>
                <w:noProof/>
                <w:webHidden/>
              </w:rPr>
              <w:t>22</w:t>
            </w:r>
            <w:r w:rsidR="00647D0C">
              <w:rPr>
                <w:noProof/>
                <w:webHidden/>
              </w:rPr>
              <w:fldChar w:fldCharType="end"/>
            </w:r>
          </w:hyperlink>
        </w:p>
        <w:p w:rsidR="00647D0C" w:rsidRDefault="00983610" w14:paraId="50EB1E82" w14:textId="3686AC45">
          <w:pPr>
            <w:pStyle w:val="TOC3"/>
            <w:tabs>
              <w:tab w:val="left" w:pos="1320"/>
              <w:tab w:val="right" w:leader="dot" w:pos="9225"/>
            </w:tabs>
            <w:rPr>
              <w:rFonts w:asciiTheme="minorHAnsi" w:hAnsiTheme="minorHAnsi" w:eastAsiaTheme="minorEastAsia" w:cstheme="minorBidi"/>
              <w:noProof/>
              <w:sz w:val="22"/>
              <w:szCs w:val="22"/>
            </w:rPr>
          </w:pPr>
          <w:hyperlink w:history="1" w:anchor="_Toc113971499">
            <w:r w:rsidRPr="00283376" w:rsidR="00647D0C">
              <w:rPr>
                <w:rStyle w:val="Hyperlink"/>
                <w:noProof/>
              </w:rPr>
              <w:t>7.1.1</w:t>
            </w:r>
            <w:r w:rsidR="00647D0C">
              <w:rPr>
                <w:rFonts w:asciiTheme="minorHAnsi" w:hAnsiTheme="minorHAnsi" w:eastAsiaTheme="minorEastAsia" w:cstheme="minorBidi"/>
                <w:noProof/>
                <w:sz w:val="22"/>
                <w:szCs w:val="22"/>
              </w:rPr>
              <w:tab/>
            </w:r>
            <w:r w:rsidRPr="00283376" w:rsidR="00647D0C">
              <w:rPr>
                <w:rStyle w:val="Hyperlink"/>
                <w:noProof/>
              </w:rPr>
              <w:t>Usecase – Dò tìm thiết bị trong mạng</w:t>
            </w:r>
            <w:r w:rsidR="00647D0C">
              <w:rPr>
                <w:noProof/>
                <w:webHidden/>
              </w:rPr>
              <w:tab/>
            </w:r>
            <w:r w:rsidR="00647D0C">
              <w:rPr>
                <w:noProof/>
                <w:webHidden/>
              </w:rPr>
              <w:fldChar w:fldCharType="begin"/>
            </w:r>
            <w:r w:rsidR="00647D0C">
              <w:rPr>
                <w:noProof/>
                <w:webHidden/>
              </w:rPr>
              <w:instrText xml:space="preserve"> PAGEREF _Toc113971499 \h </w:instrText>
            </w:r>
            <w:r w:rsidR="00647D0C">
              <w:rPr>
                <w:noProof/>
                <w:webHidden/>
              </w:rPr>
            </w:r>
            <w:r w:rsidR="00647D0C">
              <w:rPr>
                <w:noProof/>
                <w:webHidden/>
              </w:rPr>
              <w:fldChar w:fldCharType="separate"/>
            </w:r>
            <w:r w:rsidR="00647D0C">
              <w:rPr>
                <w:noProof/>
                <w:webHidden/>
              </w:rPr>
              <w:t>23</w:t>
            </w:r>
            <w:r w:rsidR="00647D0C">
              <w:rPr>
                <w:noProof/>
                <w:webHidden/>
              </w:rPr>
              <w:fldChar w:fldCharType="end"/>
            </w:r>
          </w:hyperlink>
        </w:p>
        <w:p w:rsidR="00647D0C" w:rsidRDefault="00983610" w14:paraId="66FE3046" w14:textId="43540579">
          <w:pPr>
            <w:pStyle w:val="TOC2"/>
            <w:tabs>
              <w:tab w:val="left" w:pos="880"/>
              <w:tab w:val="right" w:leader="dot" w:pos="9225"/>
            </w:tabs>
            <w:rPr>
              <w:rFonts w:asciiTheme="minorHAnsi" w:hAnsiTheme="minorHAnsi" w:eastAsiaTheme="minorEastAsia" w:cstheme="minorBidi"/>
              <w:noProof/>
              <w:sz w:val="22"/>
              <w:szCs w:val="22"/>
            </w:rPr>
          </w:pPr>
          <w:hyperlink w:history="1" w:anchor="_Toc113971500">
            <w:r w:rsidRPr="00283376" w:rsidR="00647D0C">
              <w:rPr>
                <w:rStyle w:val="Hyperlink"/>
                <w:noProof/>
              </w:rPr>
              <w:t>7.2</w:t>
            </w:r>
            <w:r w:rsidR="00647D0C">
              <w:rPr>
                <w:rFonts w:asciiTheme="minorHAnsi" w:hAnsiTheme="minorHAnsi" w:eastAsiaTheme="minorEastAsia" w:cstheme="minorBidi"/>
                <w:noProof/>
                <w:sz w:val="22"/>
                <w:szCs w:val="22"/>
              </w:rPr>
              <w:tab/>
            </w:r>
            <w:r w:rsidRPr="00283376" w:rsidR="00647D0C">
              <w:rPr>
                <w:rStyle w:val="Hyperlink"/>
                <w:noProof/>
              </w:rPr>
              <w:t>Tính năng thiết lập kết nối đến Mobile App</w:t>
            </w:r>
            <w:r w:rsidR="00647D0C">
              <w:rPr>
                <w:noProof/>
                <w:webHidden/>
              </w:rPr>
              <w:tab/>
            </w:r>
            <w:r w:rsidR="00647D0C">
              <w:rPr>
                <w:noProof/>
                <w:webHidden/>
              </w:rPr>
              <w:fldChar w:fldCharType="begin"/>
            </w:r>
            <w:r w:rsidR="00647D0C">
              <w:rPr>
                <w:noProof/>
                <w:webHidden/>
              </w:rPr>
              <w:instrText xml:space="preserve"> PAGEREF _Toc113971500 \h </w:instrText>
            </w:r>
            <w:r w:rsidR="00647D0C">
              <w:rPr>
                <w:noProof/>
                <w:webHidden/>
              </w:rPr>
            </w:r>
            <w:r w:rsidR="00647D0C">
              <w:rPr>
                <w:noProof/>
                <w:webHidden/>
              </w:rPr>
              <w:fldChar w:fldCharType="separate"/>
            </w:r>
            <w:r w:rsidR="00647D0C">
              <w:rPr>
                <w:noProof/>
                <w:webHidden/>
              </w:rPr>
              <w:t>27</w:t>
            </w:r>
            <w:r w:rsidR="00647D0C">
              <w:rPr>
                <w:noProof/>
                <w:webHidden/>
              </w:rPr>
              <w:fldChar w:fldCharType="end"/>
            </w:r>
          </w:hyperlink>
        </w:p>
        <w:p w:rsidR="00647D0C" w:rsidRDefault="00983610" w14:paraId="408EDF79" w14:textId="4D17CE14">
          <w:pPr>
            <w:pStyle w:val="TOC3"/>
            <w:tabs>
              <w:tab w:val="left" w:pos="1320"/>
              <w:tab w:val="right" w:leader="dot" w:pos="9225"/>
            </w:tabs>
            <w:rPr>
              <w:rFonts w:asciiTheme="minorHAnsi" w:hAnsiTheme="minorHAnsi" w:eastAsiaTheme="minorEastAsia" w:cstheme="minorBidi"/>
              <w:noProof/>
              <w:sz w:val="22"/>
              <w:szCs w:val="22"/>
            </w:rPr>
          </w:pPr>
          <w:hyperlink w:history="1" w:anchor="_Toc113971501">
            <w:r w:rsidRPr="00283376" w:rsidR="00647D0C">
              <w:rPr>
                <w:rStyle w:val="Hyperlink"/>
                <w:noProof/>
              </w:rPr>
              <w:t>7.2.1</w:t>
            </w:r>
            <w:r w:rsidR="00647D0C">
              <w:rPr>
                <w:rFonts w:asciiTheme="minorHAnsi" w:hAnsiTheme="minorHAnsi" w:eastAsiaTheme="minorEastAsia" w:cstheme="minorBidi"/>
                <w:noProof/>
                <w:sz w:val="22"/>
                <w:szCs w:val="22"/>
              </w:rPr>
              <w:tab/>
            </w:r>
            <w:r w:rsidRPr="00283376" w:rsidR="00647D0C">
              <w:rPr>
                <w:rStyle w:val="Hyperlink"/>
                <w:noProof/>
              </w:rPr>
              <w:t>Usecase – Mở phiên kết nối đến agent</w:t>
            </w:r>
            <w:r w:rsidR="00647D0C">
              <w:rPr>
                <w:noProof/>
                <w:webHidden/>
              </w:rPr>
              <w:tab/>
            </w:r>
            <w:r w:rsidR="00647D0C">
              <w:rPr>
                <w:noProof/>
                <w:webHidden/>
              </w:rPr>
              <w:fldChar w:fldCharType="begin"/>
            </w:r>
            <w:r w:rsidR="00647D0C">
              <w:rPr>
                <w:noProof/>
                <w:webHidden/>
              </w:rPr>
              <w:instrText xml:space="preserve"> PAGEREF _Toc113971501 \h </w:instrText>
            </w:r>
            <w:r w:rsidR="00647D0C">
              <w:rPr>
                <w:noProof/>
                <w:webHidden/>
              </w:rPr>
            </w:r>
            <w:r w:rsidR="00647D0C">
              <w:rPr>
                <w:noProof/>
                <w:webHidden/>
              </w:rPr>
              <w:fldChar w:fldCharType="separate"/>
            </w:r>
            <w:r w:rsidR="00647D0C">
              <w:rPr>
                <w:noProof/>
                <w:webHidden/>
              </w:rPr>
              <w:t>27</w:t>
            </w:r>
            <w:r w:rsidR="00647D0C">
              <w:rPr>
                <w:noProof/>
                <w:webHidden/>
              </w:rPr>
              <w:fldChar w:fldCharType="end"/>
            </w:r>
          </w:hyperlink>
        </w:p>
        <w:p w:rsidR="00647D0C" w:rsidRDefault="00983610" w14:paraId="441FE9F7" w14:textId="48B445A1">
          <w:pPr>
            <w:pStyle w:val="TOC3"/>
            <w:tabs>
              <w:tab w:val="left" w:pos="1320"/>
              <w:tab w:val="right" w:leader="dot" w:pos="9225"/>
            </w:tabs>
            <w:rPr>
              <w:rFonts w:asciiTheme="minorHAnsi" w:hAnsiTheme="minorHAnsi" w:eastAsiaTheme="minorEastAsia" w:cstheme="minorBidi"/>
              <w:noProof/>
              <w:sz w:val="22"/>
              <w:szCs w:val="22"/>
            </w:rPr>
          </w:pPr>
          <w:hyperlink w:history="1" w:anchor="_Toc113971502">
            <w:r w:rsidRPr="00283376" w:rsidR="00647D0C">
              <w:rPr>
                <w:rStyle w:val="Hyperlink"/>
                <w:noProof/>
              </w:rPr>
              <w:t>7.2.2</w:t>
            </w:r>
            <w:r w:rsidR="00647D0C">
              <w:rPr>
                <w:rFonts w:asciiTheme="minorHAnsi" w:hAnsiTheme="minorHAnsi" w:eastAsiaTheme="minorEastAsia" w:cstheme="minorBidi"/>
                <w:noProof/>
                <w:sz w:val="22"/>
                <w:szCs w:val="22"/>
              </w:rPr>
              <w:tab/>
            </w:r>
            <w:r w:rsidRPr="00283376" w:rsidR="00647D0C">
              <w:rPr>
                <w:rStyle w:val="Hyperlink"/>
                <w:noProof/>
              </w:rPr>
              <w:t>Usecase – Đăng nhập với tài khoản hợp lệ và không tồn tại phiên truy nhập nào</w:t>
            </w:r>
            <w:r w:rsidR="00647D0C">
              <w:rPr>
                <w:noProof/>
                <w:webHidden/>
              </w:rPr>
              <w:tab/>
            </w:r>
            <w:r w:rsidR="00647D0C">
              <w:rPr>
                <w:noProof/>
                <w:webHidden/>
              </w:rPr>
              <w:fldChar w:fldCharType="begin"/>
            </w:r>
            <w:r w:rsidR="00647D0C">
              <w:rPr>
                <w:noProof/>
                <w:webHidden/>
              </w:rPr>
              <w:instrText xml:space="preserve"> PAGEREF _Toc113971502 \h </w:instrText>
            </w:r>
            <w:r w:rsidR="00647D0C">
              <w:rPr>
                <w:noProof/>
                <w:webHidden/>
              </w:rPr>
            </w:r>
            <w:r w:rsidR="00647D0C">
              <w:rPr>
                <w:noProof/>
                <w:webHidden/>
              </w:rPr>
              <w:fldChar w:fldCharType="separate"/>
            </w:r>
            <w:r w:rsidR="00647D0C">
              <w:rPr>
                <w:noProof/>
                <w:webHidden/>
              </w:rPr>
              <w:t>30</w:t>
            </w:r>
            <w:r w:rsidR="00647D0C">
              <w:rPr>
                <w:noProof/>
                <w:webHidden/>
              </w:rPr>
              <w:fldChar w:fldCharType="end"/>
            </w:r>
          </w:hyperlink>
        </w:p>
        <w:p w:rsidR="00647D0C" w:rsidRDefault="00983610" w14:paraId="175F8DBD" w14:textId="59058F5E">
          <w:pPr>
            <w:pStyle w:val="TOC3"/>
            <w:tabs>
              <w:tab w:val="left" w:pos="1320"/>
              <w:tab w:val="right" w:leader="dot" w:pos="9225"/>
            </w:tabs>
            <w:rPr>
              <w:rFonts w:asciiTheme="minorHAnsi" w:hAnsiTheme="minorHAnsi" w:eastAsiaTheme="minorEastAsia" w:cstheme="minorBidi"/>
              <w:noProof/>
              <w:sz w:val="22"/>
              <w:szCs w:val="22"/>
            </w:rPr>
          </w:pPr>
          <w:hyperlink w:history="1" w:anchor="_Toc113971503">
            <w:r w:rsidRPr="00283376" w:rsidR="00647D0C">
              <w:rPr>
                <w:rStyle w:val="Hyperlink"/>
                <w:noProof/>
              </w:rPr>
              <w:t>7.2.3</w:t>
            </w:r>
            <w:r w:rsidR="00647D0C">
              <w:rPr>
                <w:rFonts w:asciiTheme="minorHAnsi" w:hAnsiTheme="minorHAnsi" w:eastAsiaTheme="minorEastAsia" w:cstheme="minorBidi"/>
                <w:noProof/>
                <w:sz w:val="22"/>
                <w:szCs w:val="22"/>
              </w:rPr>
              <w:tab/>
            </w:r>
            <w:r w:rsidRPr="00283376" w:rsidR="00647D0C">
              <w:rPr>
                <w:rStyle w:val="Hyperlink"/>
                <w:noProof/>
              </w:rPr>
              <w:t>Usecase – Đăng nhập với tài khoản không hợp lệ</w:t>
            </w:r>
            <w:r w:rsidR="00647D0C">
              <w:rPr>
                <w:noProof/>
                <w:webHidden/>
              </w:rPr>
              <w:tab/>
            </w:r>
            <w:r w:rsidR="00647D0C">
              <w:rPr>
                <w:noProof/>
                <w:webHidden/>
              </w:rPr>
              <w:fldChar w:fldCharType="begin"/>
            </w:r>
            <w:r w:rsidR="00647D0C">
              <w:rPr>
                <w:noProof/>
                <w:webHidden/>
              </w:rPr>
              <w:instrText xml:space="preserve"> PAGEREF _Toc113971503 \h </w:instrText>
            </w:r>
            <w:r w:rsidR="00647D0C">
              <w:rPr>
                <w:noProof/>
                <w:webHidden/>
              </w:rPr>
            </w:r>
            <w:r w:rsidR="00647D0C">
              <w:rPr>
                <w:noProof/>
                <w:webHidden/>
              </w:rPr>
              <w:fldChar w:fldCharType="separate"/>
            </w:r>
            <w:r w:rsidR="00647D0C">
              <w:rPr>
                <w:noProof/>
                <w:webHidden/>
              </w:rPr>
              <w:t>31</w:t>
            </w:r>
            <w:r w:rsidR="00647D0C">
              <w:rPr>
                <w:noProof/>
                <w:webHidden/>
              </w:rPr>
              <w:fldChar w:fldCharType="end"/>
            </w:r>
          </w:hyperlink>
        </w:p>
        <w:p w:rsidR="00647D0C" w:rsidRDefault="00983610" w14:paraId="47CD3971" w14:textId="063C0D06">
          <w:pPr>
            <w:pStyle w:val="TOC3"/>
            <w:tabs>
              <w:tab w:val="left" w:pos="1320"/>
              <w:tab w:val="right" w:leader="dot" w:pos="9225"/>
            </w:tabs>
            <w:rPr>
              <w:rFonts w:asciiTheme="minorHAnsi" w:hAnsiTheme="minorHAnsi" w:eastAsiaTheme="minorEastAsia" w:cstheme="minorBidi"/>
              <w:noProof/>
              <w:sz w:val="22"/>
              <w:szCs w:val="22"/>
            </w:rPr>
          </w:pPr>
          <w:hyperlink w:history="1" w:anchor="_Toc113971504">
            <w:r w:rsidRPr="00283376" w:rsidR="00647D0C">
              <w:rPr>
                <w:rStyle w:val="Hyperlink"/>
                <w:noProof/>
              </w:rPr>
              <w:t>7.2.4</w:t>
            </w:r>
            <w:r w:rsidR="00647D0C">
              <w:rPr>
                <w:rFonts w:asciiTheme="minorHAnsi" w:hAnsiTheme="minorHAnsi" w:eastAsiaTheme="minorEastAsia" w:cstheme="minorBidi"/>
                <w:noProof/>
                <w:sz w:val="22"/>
                <w:szCs w:val="22"/>
              </w:rPr>
              <w:tab/>
            </w:r>
            <w:r w:rsidRPr="00283376" w:rsidR="00647D0C">
              <w:rPr>
                <w:rStyle w:val="Hyperlink"/>
                <w:noProof/>
              </w:rPr>
              <w:t>Usecase – Đăng nhập với tài khoản hợp lệ và hiện đang tồn tại phiên truy nhập từ thiết bị khác</w:t>
            </w:r>
            <w:r w:rsidR="00647D0C">
              <w:rPr>
                <w:noProof/>
                <w:webHidden/>
              </w:rPr>
              <w:tab/>
            </w:r>
            <w:r w:rsidR="00647D0C">
              <w:rPr>
                <w:noProof/>
                <w:webHidden/>
              </w:rPr>
              <w:fldChar w:fldCharType="begin"/>
            </w:r>
            <w:r w:rsidR="00647D0C">
              <w:rPr>
                <w:noProof/>
                <w:webHidden/>
              </w:rPr>
              <w:instrText xml:space="preserve"> PAGEREF _Toc113971504 \h </w:instrText>
            </w:r>
            <w:r w:rsidR="00647D0C">
              <w:rPr>
                <w:noProof/>
                <w:webHidden/>
              </w:rPr>
            </w:r>
            <w:r w:rsidR="00647D0C">
              <w:rPr>
                <w:noProof/>
                <w:webHidden/>
              </w:rPr>
              <w:fldChar w:fldCharType="separate"/>
            </w:r>
            <w:r w:rsidR="00647D0C">
              <w:rPr>
                <w:noProof/>
                <w:webHidden/>
              </w:rPr>
              <w:t>33</w:t>
            </w:r>
            <w:r w:rsidR="00647D0C">
              <w:rPr>
                <w:noProof/>
                <w:webHidden/>
              </w:rPr>
              <w:fldChar w:fldCharType="end"/>
            </w:r>
          </w:hyperlink>
        </w:p>
        <w:p w:rsidR="00647D0C" w:rsidRDefault="00983610" w14:paraId="27217D38" w14:textId="010F8244">
          <w:pPr>
            <w:pStyle w:val="TOC3"/>
            <w:tabs>
              <w:tab w:val="left" w:pos="1320"/>
              <w:tab w:val="right" w:leader="dot" w:pos="9225"/>
            </w:tabs>
            <w:rPr>
              <w:rFonts w:asciiTheme="minorHAnsi" w:hAnsiTheme="minorHAnsi" w:eastAsiaTheme="minorEastAsia" w:cstheme="minorBidi"/>
              <w:noProof/>
              <w:sz w:val="22"/>
              <w:szCs w:val="22"/>
            </w:rPr>
          </w:pPr>
          <w:hyperlink w:history="1" w:anchor="_Toc113971505">
            <w:r w:rsidRPr="00283376" w:rsidR="00647D0C">
              <w:rPr>
                <w:rStyle w:val="Hyperlink"/>
                <w:noProof/>
              </w:rPr>
              <w:t>7.2.5</w:t>
            </w:r>
            <w:r w:rsidR="00647D0C">
              <w:rPr>
                <w:rFonts w:asciiTheme="minorHAnsi" w:hAnsiTheme="minorHAnsi" w:eastAsiaTheme="minorEastAsia" w:cstheme="minorBidi"/>
                <w:noProof/>
                <w:sz w:val="22"/>
                <w:szCs w:val="22"/>
              </w:rPr>
              <w:tab/>
            </w:r>
            <w:r w:rsidRPr="00283376" w:rsidR="00647D0C">
              <w:rPr>
                <w:rStyle w:val="Hyperlink"/>
                <w:noProof/>
              </w:rPr>
              <w:t>Usecase – Ngắt phiên truy nhập khi không có tương tác từ Mobile App trong một khoảng thời gian timeout</w:t>
            </w:r>
            <w:r w:rsidR="00647D0C">
              <w:rPr>
                <w:noProof/>
                <w:webHidden/>
              </w:rPr>
              <w:tab/>
            </w:r>
            <w:r w:rsidR="00647D0C">
              <w:rPr>
                <w:noProof/>
                <w:webHidden/>
              </w:rPr>
              <w:fldChar w:fldCharType="begin"/>
            </w:r>
            <w:r w:rsidR="00647D0C">
              <w:rPr>
                <w:noProof/>
                <w:webHidden/>
              </w:rPr>
              <w:instrText xml:space="preserve"> PAGEREF _Toc113971505 \h </w:instrText>
            </w:r>
            <w:r w:rsidR="00647D0C">
              <w:rPr>
                <w:noProof/>
                <w:webHidden/>
              </w:rPr>
            </w:r>
            <w:r w:rsidR="00647D0C">
              <w:rPr>
                <w:noProof/>
                <w:webHidden/>
              </w:rPr>
              <w:fldChar w:fldCharType="separate"/>
            </w:r>
            <w:r w:rsidR="00647D0C">
              <w:rPr>
                <w:noProof/>
                <w:webHidden/>
              </w:rPr>
              <w:t>34</w:t>
            </w:r>
            <w:r w:rsidR="00647D0C">
              <w:rPr>
                <w:noProof/>
                <w:webHidden/>
              </w:rPr>
              <w:fldChar w:fldCharType="end"/>
            </w:r>
          </w:hyperlink>
        </w:p>
        <w:p w:rsidR="00647D0C" w:rsidRDefault="00983610" w14:paraId="4ACD86AA" w14:textId="41F0F5C5">
          <w:pPr>
            <w:pStyle w:val="TOC3"/>
            <w:tabs>
              <w:tab w:val="left" w:pos="1320"/>
              <w:tab w:val="right" w:leader="dot" w:pos="9225"/>
            </w:tabs>
            <w:rPr>
              <w:rFonts w:asciiTheme="minorHAnsi" w:hAnsiTheme="minorHAnsi" w:eastAsiaTheme="minorEastAsia" w:cstheme="minorBidi"/>
              <w:noProof/>
              <w:sz w:val="22"/>
              <w:szCs w:val="22"/>
            </w:rPr>
          </w:pPr>
          <w:hyperlink w:history="1" w:anchor="_Toc113971506">
            <w:r w:rsidRPr="00283376" w:rsidR="00647D0C">
              <w:rPr>
                <w:rStyle w:val="Hyperlink"/>
                <w:noProof/>
              </w:rPr>
              <w:t>7.2.6</w:t>
            </w:r>
            <w:r w:rsidR="00647D0C">
              <w:rPr>
                <w:rFonts w:asciiTheme="minorHAnsi" w:hAnsiTheme="minorHAnsi" w:eastAsiaTheme="minorEastAsia" w:cstheme="minorBidi"/>
                <w:noProof/>
                <w:sz w:val="22"/>
                <w:szCs w:val="22"/>
              </w:rPr>
              <w:tab/>
            </w:r>
            <w:r w:rsidRPr="00283376" w:rsidR="00647D0C">
              <w:rPr>
                <w:rStyle w:val="Hyperlink"/>
                <w:noProof/>
              </w:rPr>
              <w:t>Usecase – Ngắt phiên truy nhập từ Mobile App</w:t>
            </w:r>
            <w:r w:rsidR="00647D0C">
              <w:rPr>
                <w:noProof/>
                <w:webHidden/>
              </w:rPr>
              <w:tab/>
            </w:r>
            <w:r w:rsidR="00647D0C">
              <w:rPr>
                <w:noProof/>
                <w:webHidden/>
              </w:rPr>
              <w:fldChar w:fldCharType="begin"/>
            </w:r>
            <w:r w:rsidR="00647D0C">
              <w:rPr>
                <w:noProof/>
                <w:webHidden/>
              </w:rPr>
              <w:instrText xml:space="preserve"> PAGEREF _Toc113971506 \h </w:instrText>
            </w:r>
            <w:r w:rsidR="00647D0C">
              <w:rPr>
                <w:noProof/>
                <w:webHidden/>
              </w:rPr>
            </w:r>
            <w:r w:rsidR="00647D0C">
              <w:rPr>
                <w:noProof/>
                <w:webHidden/>
              </w:rPr>
              <w:fldChar w:fldCharType="separate"/>
            </w:r>
            <w:r w:rsidR="00647D0C">
              <w:rPr>
                <w:noProof/>
                <w:webHidden/>
              </w:rPr>
              <w:t>35</w:t>
            </w:r>
            <w:r w:rsidR="00647D0C">
              <w:rPr>
                <w:noProof/>
                <w:webHidden/>
              </w:rPr>
              <w:fldChar w:fldCharType="end"/>
            </w:r>
          </w:hyperlink>
        </w:p>
        <w:p w:rsidR="00647D0C" w:rsidRDefault="00983610" w14:paraId="49B3FFE0" w14:textId="03E31BAE">
          <w:pPr>
            <w:pStyle w:val="TOC2"/>
            <w:tabs>
              <w:tab w:val="left" w:pos="880"/>
              <w:tab w:val="right" w:leader="dot" w:pos="9225"/>
            </w:tabs>
            <w:rPr>
              <w:rFonts w:asciiTheme="minorHAnsi" w:hAnsiTheme="minorHAnsi" w:eastAsiaTheme="minorEastAsia" w:cstheme="minorBidi"/>
              <w:noProof/>
              <w:sz w:val="22"/>
              <w:szCs w:val="22"/>
            </w:rPr>
          </w:pPr>
          <w:hyperlink w:history="1" w:anchor="_Toc113971507">
            <w:r w:rsidRPr="00283376" w:rsidR="00647D0C">
              <w:rPr>
                <w:rStyle w:val="Hyperlink"/>
                <w:noProof/>
              </w:rPr>
              <w:t>7.3</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SLID qua Mobile App</w:t>
            </w:r>
            <w:r w:rsidR="00647D0C">
              <w:rPr>
                <w:noProof/>
                <w:webHidden/>
              </w:rPr>
              <w:tab/>
            </w:r>
            <w:r w:rsidR="00647D0C">
              <w:rPr>
                <w:noProof/>
                <w:webHidden/>
              </w:rPr>
              <w:fldChar w:fldCharType="begin"/>
            </w:r>
            <w:r w:rsidR="00647D0C">
              <w:rPr>
                <w:noProof/>
                <w:webHidden/>
              </w:rPr>
              <w:instrText xml:space="preserve"> PAGEREF _Toc113971507 \h </w:instrText>
            </w:r>
            <w:r w:rsidR="00647D0C">
              <w:rPr>
                <w:noProof/>
                <w:webHidden/>
              </w:rPr>
            </w:r>
            <w:r w:rsidR="00647D0C">
              <w:rPr>
                <w:noProof/>
                <w:webHidden/>
              </w:rPr>
              <w:fldChar w:fldCharType="separate"/>
            </w:r>
            <w:r w:rsidR="00647D0C">
              <w:rPr>
                <w:noProof/>
                <w:webHidden/>
              </w:rPr>
              <w:t>36</w:t>
            </w:r>
            <w:r w:rsidR="00647D0C">
              <w:rPr>
                <w:noProof/>
                <w:webHidden/>
              </w:rPr>
              <w:fldChar w:fldCharType="end"/>
            </w:r>
          </w:hyperlink>
        </w:p>
        <w:p w:rsidR="00647D0C" w:rsidRDefault="00983610" w14:paraId="196BFF3B" w14:textId="6464A8E2">
          <w:pPr>
            <w:pStyle w:val="TOC3"/>
            <w:tabs>
              <w:tab w:val="left" w:pos="1320"/>
              <w:tab w:val="right" w:leader="dot" w:pos="9225"/>
            </w:tabs>
            <w:rPr>
              <w:rFonts w:asciiTheme="minorHAnsi" w:hAnsiTheme="minorHAnsi" w:eastAsiaTheme="minorEastAsia" w:cstheme="minorBidi"/>
              <w:noProof/>
              <w:sz w:val="22"/>
              <w:szCs w:val="22"/>
            </w:rPr>
          </w:pPr>
          <w:hyperlink w:history="1" w:anchor="_Toc113971508">
            <w:r w:rsidRPr="00283376" w:rsidR="00647D0C">
              <w:rPr>
                <w:rStyle w:val="Hyperlink"/>
                <w:noProof/>
              </w:rPr>
              <w:t>7.3.1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SLID hiện tại</w:t>
            </w:r>
            <w:r w:rsidR="00647D0C">
              <w:rPr>
                <w:noProof/>
                <w:webHidden/>
              </w:rPr>
              <w:tab/>
            </w:r>
            <w:r w:rsidR="00647D0C">
              <w:rPr>
                <w:noProof/>
                <w:webHidden/>
              </w:rPr>
              <w:fldChar w:fldCharType="begin"/>
            </w:r>
            <w:r w:rsidR="00647D0C">
              <w:rPr>
                <w:noProof/>
                <w:webHidden/>
              </w:rPr>
              <w:instrText xml:space="preserve"> PAGEREF _Toc113971508 \h </w:instrText>
            </w:r>
            <w:r w:rsidR="00647D0C">
              <w:rPr>
                <w:noProof/>
                <w:webHidden/>
              </w:rPr>
            </w:r>
            <w:r w:rsidR="00647D0C">
              <w:rPr>
                <w:noProof/>
                <w:webHidden/>
              </w:rPr>
              <w:fldChar w:fldCharType="separate"/>
            </w:r>
            <w:r w:rsidR="00647D0C">
              <w:rPr>
                <w:noProof/>
                <w:webHidden/>
              </w:rPr>
              <w:t>36</w:t>
            </w:r>
            <w:r w:rsidR="00647D0C">
              <w:rPr>
                <w:noProof/>
                <w:webHidden/>
              </w:rPr>
              <w:fldChar w:fldCharType="end"/>
            </w:r>
          </w:hyperlink>
        </w:p>
        <w:p w:rsidR="00647D0C" w:rsidRDefault="00983610" w14:paraId="5F2B3F84" w14:textId="486C7795">
          <w:pPr>
            <w:pStyle w:val="TOC3"/>
            <w:tabs>
              <w:tab w:val="left" w:pos="1320"/>
              <w:tab w:val="right" w:leader="dot" w:pos="9225"/>
            </w:tabs>
            <w:rPr>
              <w:rFonts w:asciiTheme="minorHAnsi" w:hAnsiTheme="minorHAnsi" w:eastAsiaTheme="minorEastAsia" w:cstheme="minorBidi"/>
              <w:noProof/>
              <w:sz w:val="22"/>
              <w:szCs w:val="22"/>
            </w:rPr>
          </w:pPr>
          <w:hyperlink w:history="1" w:anchor="_Toc113971509">
            <w:r w:rsidRPr="00283376" w:rsidR="00647D0C">
              <w:rPr>
                <w:rStyle w:val="Hyperlink"/>
                <w:noProof/>
              </w:rPr>
              <w:t>7.3.2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SLID</w:t>
            </w:r>
            <w:r w:rsidR="00647D0C">
              <w:rPr>
                <w:noProof/>
                <w:webHidden/>
              </w:rPr>
              <w:tab/>
            </w:r>
            <w:r w:rsidR="00647D0C">
              <w:rPr>
                <w:noProof/>
                <w:webHidden/>
              </w:rPr>
              <w:fldChar w:fldCharType="begin"/>
            </w:r>
            <w:r w:rsidR="00647D0C">
              <w:rPr>
                <w:noProof/>
                <w:webHidden/>
              </w:rPr>
              <w:instrText xml:space="preserve"> PAGEREF _Toc113971509 \h </w:instrText>
            </w:r>
            <w:r w:rsidR="00647D0C">
              <w:rPr>
                <w:noProof/>
                <w:webHidden/>
              </w:rPr>
            </w:r>
            <w:r w:rsidR="00647D0C">
              <w:rPr>
                <w:noProof/>
                <w:webHidden/>
              </w:rPr>
              <w:fldChar w:fldCharType="separate"/>
            </w:r>
            <w:r w:rsidR="00647D0C">
              <w:rPr>
                <w:noProof/>
                <w:webHidden/>
              </w:rPr>
              <w:t>38</w:t>
            </w:r>
            <w:r w:rsidR="00647D0C">
              <w:rPr>
                <w:noProof/>
                <w:webHidden/>
              </w:rPr>
              <w:fldChar w:fldCharType="end"/>
            </w:r>
          </w:hyperlink>
        </w:p>
        <w:p w:rsidR="00647D0C" w:rsidRDefault="00983610" w14:paraId="193096ED" w14:textId="6D34E4D7">
          <w:pPr>
            <w:pStyle w:val="TOC2"/>
            <w:tabs>
              <w:tab w:val="left" w:pos="880"/>
              <w:tab w:val="right" w:leader="dot" w:pos="9225"/>
            </w:tabs>
            <w:rPr>
              <w:rFonts w:asciiTheme="minorHAnsi" w:hAnsiTheme="minorHAnsi" w:eastAsiaTheme="minorEastAsia" w:cstheme="minorBidi"/>
              <w:noProof/>
              <w:sz w:val="22"/>
              <w:szCs w:val="22"/>
            </w:rPr>
          </w:pPr>
          <w:hyperlink w:history="1" w:anchor="_Toc113971510">
            <w:r w:rsidRPr="00283376" w:rsidR="00647D0C">
              <w:rPr>
                <w:rStyle w:val="Hyperlink"/>
                <w:noProof/>
              </w:rPr>
              <w:t>7.4</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OLT Model qua Mobile App</w:t>
            </w:r>
            <w:r w:rsidR="00647D0C">
              <w:rPr>
                <w:noProof/>
                <w:webHidden/>
              </w:rPr>
              <w:tab/>
            </w:r>
            <w:r w:rsidR="00647D0C">
              <w:rPr>
                <w:noProof/>
                <w:webHidden/>
              </w:rPr>
              <w:fldChar w:fldCharType="begin"/>
            </w:r>
            <w:r w:rsidR="00647D0C">
              <w:rPr>
                <w:noProof/>
                <w:webHidden/>
              </w:rPr>
              <w:instrText xml:space="preserve"> PAGEREF _Toc113971510 \h </w:instrText>
            </w:r>
            <w:r w:rsidR="00647D0C">
              <w:rPr>
                <w:noProof/>
                <w:webHidden/>
              </w:rPr>
            </w:r>
            <w:r w:rsidR="00647D0C">
              <w:rPr>
                <w:noProof/>
                <w:webHidden/>
              </w:rPr>
              <w:fldChar w:fldCharType="separate"/>
            </w:r>
            <w:r w:rsidR="00647D0C">
              <w:rPr>
                <w:noProof/>
                <w:webHidden/>
              </w:rPr>
              <w:t>40</w:t>
            </w:r>
            <w:r w:rsidR="00647D0C">
              <w:rPr>
                <w:noProof/>
                <w:webHidden/>
              </w:rPr>
              <w:fldChar w:fldCharType="end"/>
            </w:r>
          </w:hyperlink>
        </w:p>
        <w:p w:rsidR="00647D0C" w:rsidRDefault="00983610" w14:paraId="781AD21E" w14:textId="64557029">
          <w:pPr>
            <w:pStyle w:val="TOC3"/>
            <w:tabs>
              <w:tab w:val="left" w:pos="1320"/>
              <w:tab w:val="right" w:leader="dot" w:pos="9225"/>
            </w:tabs>
            <w:rPr>
              <w:rFonts w:asciiTheme="minorHAnsi" w:hAnsiTheme="minorHAnsi" w:eastAsiaTheme="minorEastAsia" w:cstheme="minorBidi"/>
              <w:noProof/>
              <w:sz w:val="22"/>
              <w:szCs w:val="22"/>
            </w:rPr>
          </w:pPr>
          <w:hyperlink w:history="1" w:anchor="_Toc113971511">
            <w:r w:rsidRPr="00283376" w:rsidR="00647D0C">
              <w:rPr>
                <w:rStyle w:val="Hyperlink"/>
                <w:noProof/>
              </w:rPr>
              <w:t>7.4.1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OLT Model hiện tại</w:t>
            </w:r>
            <w:r w:rsidR="00647D0C">
              <w:rPr>
                <w:noProof/>
                <w:webHidden/>
              </w:rPr>
              <w:tab/>
            </w:r>
            <w:r w:rsidR="00647D0C">
              <w:rPr>
                <w:noProof/>
                <w:webHidden/>
              </w:rPr>
              <w:fldChar w:fldCharType="begin"/>
            </w:r>
            <w:r w:rsidR="00647D0C">
              <w:rPr>
                <w:noProof/>
                <w:webHidden/>
              </w:rPr>
              <w:instrText xml:space="preserve"> PAGEREF _Toc113971511 \h </w:instrText>
            </w:r>
            <w:r w:rsidR="00647D0C">
              <w:rPr>
                <w:noProof/>
                <w:webHidden/>
              </w:rPr>
            </w:r>
            <w:r w:rsidR="00647D0C">
              <w:rPr>
                <w:noProof/>
                <w:webHidden/>
              </w:rPr>
              <w:fldChar w:fldCharType="separate"/>
            </w:r>
            <w:r w:rsidR="00647D0C">
              <w:rPr>
                <w:noProof/>
                <w:webHidden/>
              </w:rPr>
              <w:t>40</w:t>
            </w:r>
            <w:r w:rsidR="00647D0C">
              <w:rPr>
                <w:noProof/>
                <w:webHidden/>
              </w:rPr>
              <w:fldChar w:fldCharType="end"/>
            </w:r>
          </w:hyperlink>
        </w:p>
        <w:p w:rsidR="00647D0C" w:rsidRDefault="00983610" w14:paraId="37FBC8CD" w14:textId="57FA0021">
          <w:pPr>
            <w:pStyle w:val="TOC3"/>
            <w:tabs>
              <w:tab w:val="left" w:pos="1320"/>
              <w:tab w:val="right" w:leader="dot" w:pos="9225"/>
            </w:tabs>
            <w:rPr>
              <w:rFonts w:asciiTheme="minorHAnsi" w:hAnsiTheme="minorHAnsi" w:eastAsiaTheme="minorEastAsia" w:cstheme="minorBidi"/>
              <w:noProof/>
              <w:sz w:val="22"/>
              <w:szCs w:val="22"/>
            </w:rPr>
          </w:pPr>
          <w:hyperlink w:history="1" w:anchor="_Toc113971512">
            <w:r w:rsidRPr="00283376" w:rsidR="00647D0C">
              <w:rPr>
                <w:rStyle w:val="Hyperlink"/>
                <w:noProof/>
              </w:rPr>
              <w:t>7.4.2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OLT Model</w:t>
            </w:r>
            <w:r w:rsidR="00647D0C">
              <w:rPr>
                <w:noProof/>
                <w:webHidden/>
              </w:rPr>
              <w:tab/>
            </w:r>
            <w:r w:rsidR="00647D0C">
              <w:rPr>
                <w:noProof/>
                <w:webHidden/>
              </w:rPr>
              <w:fldChar w:fldCharType="begin"/>
            </w:r>
            <w:r w:rsidR="00647D0C">
              <w:rPr>
                <w:noProof/>
                <w:webHidden/>
              </w:rPr>
              <w:instrText xml:space="preserve"> PAGEREF _Toc113971512 \h </w:instrText>
            </w:r>
            <w:r w:rsidR="00647D0C">
              <w:rPr>
                <w:noProof/>
                <w:webHidden/>
              </w:rPr>
            </w:r>
            <w:r w:rsidR="00647D0C">
              <w:rPr>
                <w:noProof/>
                <w:webHidden/>
              </w:rPr>
              <w:fldChar w:fldCharType="separate"/>
            </w:r>
            <w:r w:rsidR="00647D0C">
              <w:rPr>
                <w:noProof/>
                <w:webHidden/>
              </w:rPr>
              <w:t>42</w:t>
            </w:r>
            <w:r w:rsidR="00647D0C">
              <w:rPr>
                <w:noProof/>
                <w:webHidden/>
              </w:rPr>
              <w:fldChar w:fldCharType="end"/>
            </w:r>
          </w:hyperlink>
        </w:p>
        <w:p w:rsidR="00647D0C" w:rsidRDefault="00983610" w14:paraId="51533CB5" w14:textId="32B19995">
          <w:pPr>
            <w:pStyle w:val="TOC2"/>
            <w:tabs>
              <w:tab w:val="left" w:pos="880"/>
              <w:tab w:val="right" w:leader="dot" w:pos="9225"/>
            </w:tabs>
            <w:rPr>
              <w:rFonts w:asciiTheme="minorHAnsi" w:hAnsiTheme="minorHAnsi" w:eastAsiaTheme="minorEastAsia" w:cstheme="minorBidi"/>
              <w:noProof/>
              <w:sz w:val="22"/>
              <w:szCs w:val="22"/>
            </w:rPr>
          </w:pPr>
          <w:hyperlink w:history="1" w:anchor="_Toc113971513">
            <w:r w:rsidRPr="00283376" w:rsidR="00647D0C">
              <w:rPr>
                <w:rStyle w:val="Hyperlink"/>
                <w:noProof/>
              </w:rPr>
              <w:t>7.5</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WAN qua Mobile App</w:t>
            </w:r>
            <w:r w:rsidR="00647D0C">
              <w:rPr>
                <w:noProof/>
                <w:webHidden/>
              </w:rPr>
              <w:tab/>
            </w:r>
            <w:r w:rsidR="00647D0C">
              <w:rPr>
                <w:noProof/>
                <w:webHidden/>
              </w:rPr>
              <w:fldChar w:fldCharType="begin"/>
            </w:r>
            <w:r w:rsidR="00647D0C">
              <w:rPr>
                <w:noProof/>
                <w:webHidden/>
              </w:rPr>
              <w:instrText xml:space="preserve"> PAGEREF _Toc113971513 \h </w:instrText>
            </w:r>
            <w:r w:rsidR="00647D0C">
              <w:rPr>
                <w:noProof/>
                <w:webHidden/>
              </w:rPr>
            </w:r>
            <w:r w:rsidR="00647D0C">
              <w:rPr>
                <w:noProof/>
                <w:webHidden/>
              </w:rPr>
              <w:fldChar w:fldCharType="separate"/>
            </w:r>
            <w:r w:rsidR="00647D0C">
              <w:rPr>
                <w:noProof/>
                <w:webHidden/>
              </w:rPr>
              <w:t>44</w:t>
            </w:r>
            <w:r w:rsidR="00647D0C">
              <w:rPr>
                <w:noProof/>
                <w:webHidden/>
              </w:rPr>
              <w:fldChar w:fldCharType="end"/>
            </w:r>
          </w:hyperlink>
        </w:p>
        <w:p w:rsidR="00647D0C" w:rsidRDefault="00983610" w14:paraId="014CDC9A" w14:textId="6F136256">
          <w:pPr>
            <w:pStyle w:val="TOC3"/>
            <w:tabs>
              <w:tab w:val="left" w:pos="1320"/>
              <w:tab w:val="right" w:leader="dot" w:pos="9225"/>
            </w:tabs>
            <w:rPr>
              <w:rFonts w:asciiTheme="minorHAnsi" w:hAnsiTheme="minorHAnsi" w:eastAsiaTheme="minorEastAsia" w:cstheme="minorBidi"/>
              <w:noProof/>
              <w:sz w:val="22"/>
              <w:szCs w:val="22"/>
            </w:rPr>
          </w:pPr>
          <w:hyperlink w:history="1" w:anchor="_Toc113971514">
            <w:r w:rsidRPr="00283376" w:rsidR="00647D0C">
              <w:rPr>
                <w:rStyle w:val="Hyperlink"/>
                <w:noProof/>
              </w:rPr>
              <w:t>7.5.1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WAN hiện tại</w:t>
            </w:r>
            <w:r w:rsidR="00647D0C">
              <w:rPr>
                <w:noProof/>
                <w:webHidden/>
              </w:rPr>
              <w:tab/>
            </w:r>
            <w:r w:rsidR="00647D0C">
              <w:rPr>
                <w:noProof/>
                <w:webHidden/>
              </w:rPr>
              <w:fldChar w:fldCharType="begin"/>
            </w:r>
            <w:r w:rsidR="00647D0C">
              <w:rPr>
                <w:noProof/>
                <w:webHidden/>
              </w:rPr>
              <w:instrText xml:space="preserve"> PAGEREF _Toc113971514 \h </w:instrText>
            </w:r>
            <w:r w:rsidR="00647D0C">
              <w:rPr>
                <w:noProof/>
                <w:webHidden/>
              </w:rPr>
            </w:r>
            <w:r w:rsidR="00647D0C">
              <w:rPr>
                <w:noProof/>
                <w:webHidden/>
              </w:rPr>
              <w:fldChar w:fldCharType="separate"/>
            </w:r>
            <w:r w:rsidR="00647D0C">
              <w:rPr>
                <w:noProof/>
                <w:webHidden/>
              </w:rPr>
              <w:t>45</w:t>
            </w:r>
            <w:r w:rsidR="00647D0C">
              <w:rPr>
                <w:noProof/>
                <w:webHidden/>
              </w:rPr>
              <w:fldChar w:fldCharType="end"/>
            </w:r>
          </w:hyperlink>
        </w:p>
        <w:p w:rsidR="00647D0C" w:rsidRDefault="00983610" w14:paraId="7CB7A22F" w14:textId="011E286A">
          <w:pPr>
            <w:pStyle w:val="TOC3"/>
            <w:tabs>
              <w:tab w:val="left" w:pos="1320"/>
              <w:tab w:val="right" w:leader="dot" w:pos="9225"/>
            </w:tabs>
            <w:rPr>
              <w:rFonts w:asciiTheme="minorHAnsi" w:hAnsiTheme="minorHAnsi" w:eastAsiaTheme="minorEastAsia" w:cstheme="minorBidi"/>
              <w:noProof/>
              <w:sz w:val="22"/>
              <w:szCs w:val="22"/>
            </w:rPr>
          </w:pPr>
          <w:hyperlink w:history="1" w:anchor="_Toc113971515">
            <w:r w:rsidRPr="00283376" w:rsidR="00647D0C">
              <w:rPr>
                <w:rStyle w:val="Hyperlink"/>
                <w:noProof/>
              </w:rPr>
              <w:t>7.5.2</w:t>
            </w:r>
            <w:r w:rsidR="00647D0C">
              <w:rPr>
                <w:rFonts w:asciiTheme="minorHAnsi" w:hAnsiTheme="minorHAnsi" w:eastAsiaTheme="minorEastAsia" w:cstheme="minorBidi"/>
                <w:noProof/>
                <w:sz w:val="22"/>
                <w:szCs w:val="22"/>
              </w:rPr>
              <w:tab/>
            </w:r>
            <w:r w:rsidRPr="00283376" w:rsidR="00647D0C">
              <w:rPr>
                <w:rStyle w:val="Hyperlink"/>
                <w:noProof/>
              </w:rPr>
              <w:t>Usecase – Lấy trạng thái kết nối hiện tại của Wan</w:t>
            </w:r>
            <w:r w:rsidR="00647D0C">
              <w:rPr>
                <w:noProof/>
                <w:webHidden/>
              </w:rPr>
              <w:tab/>
            </w:r>
            <w:r w:rsidR="00647D0C">
              <w:rPr>
                <w:noProof/>
                <w:webHidden/>
              </w:rPr>
              <w:fldChar w:fldCharType="begin"/>
            </w:r>
            <w:r w:rsidR="00647D0C">
              <w:rPr>
                <w:noProof/>
                <w:webHidden/>
              </w:rPr>
              <w:instrText xml:space="preserve"> PAGEREF _Toc113971515 \h </w:instrText>
            </w:r>
            <w:r w:rsidR="00647D0C">
              <w:rPr>
                <w:noProof/>
                <w:webHidden/>
              </w:rPr>
            </w:r>
            <w:r w:rsidR="00647D0C">
              <w:rPr>
                <w:noProof/>
                <w:webHidden/>
              </w:rPr>
              <w:fldChar w:fldCharType="separate"/>
            </w:r>
            <w:r w:rsidR="00647D0C">
              <w:rPr>
                <w:noProof/>
                <w:webHidden/>
              </w:rPr>
              <w:t>47</w:t>
            </w:r>
            <w:r w:rsidR="00647D0C">
              <w:rPr>
                <w:noProof/>
                <w:webHidden/>
              </w:rPr>
              <w:fldChar w:fldCharType="end"/>
            </w:r>
          </w:hyperlink>
        </w:p>
        <w:p w:rsidR="00647D0C" w:rsidRDefault="00983610" w14:paraId="2BD5E5A7" w14:textId="3570F9F7">
          <w:pPr>
            <w:pStyle w:val="TOC3"/>
            <w:tabs>
              <w:tab w:val="left" w:pos="1320"/>
              <w:tab w:val="right" w:leader="dot" w:pos="9225"/>
            </w:tabs>
            <w:rPr>
              <w:rFonts w:asciiTheme="minorHAnsi" w:hAnsiTheme="minorHAnsi" w:eastAsiaTheme="minorEastAsia" w:cstheme="minorBidi"/>
              <w:noProof/>
              <w:sz w:val="22"/>
              <w:szCs w:val="22"/>
            </w:rPr>
          </w:pPr>
          <w:hyperlink w:history="1" w:anchor="_Toc113971516">
            <w:r w:rsidRPr="00283376" w:rsidR="00647D0C">
              <w:rPr>
                <w:rStyle w:val="Hyperlink"/>
                <w:noProof/>
              </w:rPr>
              <w:t>7.5.3</w:t>
            </w:r>
            <w:r w:rsidR="00647D0C">
              <w:rPr>
                <w:rFonts w:asciiTheme="minorHAnsi" w:hAnsiTheme="minorHAnsi" w:eastAsiaTheme="minorEastAsia" w:cstheme="minorBidi"/>
                <w:noProof/>
                <w:sz w:val="22"/>
                <w:szCs w:val="22"/>
              </w:rPr>
              <w:tab/>
            </w:r>
            <w:r w:rsidRPr="00283376" w:rsidR="00647D0C">
              <w:rPr>
                <w:rStyle w:val="Hyperlink"/>
                <w:noProof/>
              </w:rPr>
              <w:t>Usecase – Điều khiển cấu hình tạo một WAN mới</w:t>
            </w:r>
            <w:r w:rsidR="00647D0C">
              <w:rPr>
                <w:noProof/>
                <w:webHidden/>
              </w:rPr>
              <w:tab/>
            </w:r>
            <w:r w:rsidR="00647D0C">
              <w:rPr>
                <w:noProof/>
                <w:webHidden/>
              </w:rPr>
              <w:fldChar w:fldCharType="begin"/>
            </w:r>
            <w:r w:rsidR="00647D0C">
              <w:rPr>
                <w:noProof/>
                <w:webHidden/>
              </w:rPr>
              <w:instrText xml:space="preserve"> PAGEREF _Toc113971516 \h </w:instrText>
            </w:r>
            <w:r w:rsidR="00647D0C">
              <w:rPr>
                <w:noProof/>
                <w:webHidden/>
              </w:rPr>
            </w:r>
            <w:r w:rsidR="00647D0C">
              <w:rPr>
                <w:noProof/>
                <w:webHidden/>
              </w:rPr>
              <w:fldChar w:fldCharType="separate"/>
            </w:r>
            <w:r w:rsidR="00647D0C">
              <w:rPr>
                <w:noProof/>
                <w:webHidden/>
              </w:rPr>
              <w:t>50</w:t>
            </w:r>
            <w:r w:rsidR="00647D0C">
              <w:rPr>
                <w:noProof/>
                <w:webHidden/>
              </w:rPr>
              <w:fldChar w:fldCharType="end"/>
            </w:r>
          </w:hyperlink>
        </w:p>
        <w:p w:rsidR="00647D0C" w:rsidRDefault="00983610" w14:paraId="47D8115B" w14:textId="77C6DA9B">
          <w:pPr>
            <w:pStyle w:val="TOC3"/>
            <w:tabs>
              <w:tab w:val="left" w:pos="1320"/>
              <w:tab w:val="right" w:leader="dot" w:pos="9225"/>
            </w:tabs>
            <w:rPr>
              <w:rFonts w:asciiTheme="minorHAnsi" w:hAnsiTheme="minorHAnsi" w:eastAsiaTheme="minorEastAsia" w:cstheme="minorBidi"/>
              <w:noProof/>
              <w:sz w:val="22"/>
              <w:szCs w:val="22"/>
            </w:rPr>
          </w:pPr>
          <w:hyperlink w:history="1" w:anchor="_Toc113971517">
            <w:r w:rsidRPr="00283376" w:rsidR="00647D0C">
              <w:rPr>
                <w:rStyle w:val="Hyperlink"/>
                <w:noProof/>
              </w:rPr>
              <w:t>7.5.4</w:t>
            </w:r>
            <w:r w:rsidR="00647D0C">
              <w:rPr>
                <w:rFonts w:asciiTheme="minorHAnsi" w:hAnsiTheme="minorHAnsi" w:eastAsiaTheme="minorEastAsia" w:cstheme="minorBidi"/>
                <w:noProof/>
                <w:sz w:val="22"/>
                <w:szCs w:val="22"/>
              </w:rPr>
              <w:tab/>
            </w:r>
            <w:r w:rsidRPr="00283376" w:rsidR="00647D0C">
              <w:rPr>
                <w:rStyle w:val="Hyperlink"/>
                <w:noProof/>
              </w:rPr>
              <w:t>Usecase – Điều khiển cấu hình sửa một WAN hiện tại</w:t>
            </w:r>
            <w:r w:rsidR="00647D0C">
              <w:rPr>
                <w:noProof/>
                <w:webHidden/>
              </w:rPr>
              <w:tab/>
            </w:r>
            <w:r w:rsidR="00647D0C">
              <w:rPr>
                <w:noProof/>
                <w:webHidden/>
              </w:rPr>
              <w:fldChar w:fldCharType="begin"/>
            </w:r>
            <w:r w:rsidR="00647D0C">
              <w:rPr>
                <w:noProof/>
                <w:webHidden/>
              </w:rPr>
              <w:instrText xml:space="preserve"> PAGEREF _Toc113971517 \h </w:instrText>
            </w:r>
            <w:r w:rsidR="00647D0C">
              <w:rPr>
                <w:noProof/>
                <w:webHidden/>
              </w:rPr>
            </w:r>
            <w:r w:rsidR="00647D0C">
              <w:rPr>
                <w:noProof/>
                <w:webHidden/>
              </w:rPr>
              <w:fldChar w:fldCharType="separate"/>
            </w:r>
            <w:r w:rsidR="00647D0C">
              <w:rPr>
                <w:noProof/>
                <w:webHidden/>
              </w:rPr>
              <w:t>53</w:t>
            </w:r>
            <w:r w:rsidR="00647D0C">
              <w:rPr>
                <w:noProof/>
                <w:webHidden/>
              </w:rPr>
              <w:fldChar w:fldCharType="end"/>
            </w:r>
          </w:hyperlink>
        </w:p>
        <w:p w:rsidR="00647D0C" w:rsidRDefault="00983610" w14:paraId="471EBA28" w14:textId="0C528828">
          <w:pPr>
            <w:pStyle w:val="TOC3"/>
            <w:tabs>
              <w:tab w:val="left" w:pos="1320"/>
              <w:tab w:val="right" w:leader="dot" w:pos="9225"/>
            </w:tabs>
            <w:rPr>
              <w:rFonts w:asciiTheme="minorHAnsi" w:hAnsiTheme="minorHAnsi" w:eastAsiaTheme="minorEastAsia" w:cstheme="minorBidi"/>
              <w:noProof/>
              <w:sz w:val="22"/>
              <w:szCs w:val="22"/>
            </w:rPr>
          </w:pPr>
          <w:hyperlink w:history="1" w:anchor="_Toc113971518">
            <w:r w:rsidRPr="00283376" w:rsidR="00647D0C">
              <w:rPr>
                <w:rStyle w:val="Hyperlink"/>
                <w:noProof/>
              </w:rPr>
              <w:t>7.5.5</w:t>
            </w:r>
            <w:r w:rsidR="00647D0C">
              <w:rPr>
                <w:rFonts w:asciiTheme="minorHAnsi" w:hAnsiTheme="minorHAnsi" w:eastAsiaTheme="minorEastAsia" w:cstheme="minorBidi"/>
                <w:noProof/>
                <w:sz w:val="22"/>
                <w:szCs w:val="22"/>
              </w:rPr>
              <w:tab/>
            </w:r>
            <w:r w:rsidRPr="00283376" w:rsidR="00647D0C">
              <w:rPr>
                <w:rStyle w:val="Hyperlink"/>
                <w:noProof/>
              </w:rPr>
              <w:t>Usecase – Điều khiển cấu hình xóa một WAN hiện tại</w:t>
            </w:r>
            <w:r w:rsidR="00647D0C">
              <w:rPr>
                <w:noProof/>
                <w:webHidden/>
              </w:rPr>
              <w:tab/>
            </w:r>
            <w:r w:rsidR="00647D0C">
              <w:rPr>
                <w:noProof/>
                <w:webHidden/>
              </w:rPr>
              <w:fldChar w:fldCharType="begin"/>
            </w:r>
            <w:r w:rsidR="00647D0C">
              <w:rPr>
                <w:noProof/>
                <w:webHidden/>
              </w:rPr>
              <w:instrText xml:space="preserve"> PAGEREF _Toc113971518 \h </w:instrText>
            </w:r>
            <w:r w:rsidR="00647D0C">
              <w:rPr>
                <w:noProof/>
                <w:webHidden/>
              </w:rPr>
            </w:r>
            <w:r w:rsidR="00647D0C">
              <w:rPr>
                <w:noProof/>
                <w:webHidden/>
              </w:rPr>
              <w:fldChar w:fldCharType="separate"/>
            </w:r>
            <w:r w:rsidR="00647D0C">
              <w:rPr>
                <w:noProof/>
                <w:webHidden/>
              </w:rPr>
              <w:t>56</w:t>
            </w:r>
            <w:r w:rsidR="00647D0C">
              <w:rPr>
                <w:noProof/>
                <w:webHidden/>
              </w:rPr>
              <w:fldChar w:fldCharType="end"/>
            </w:r>
          </w:hyperlink>
        </w:p>
        <w:p w:rsidR="00647D0C" w:rsidRDefault="00983610" w14:paraId="00D8722B" w14:textId="66B45FD0">
          <w:pPr>
            <w:pStyle w:val="TOC2"/>
            <w:tabs>
              <w:tab w:val="left" w:pos="880"/>
              <w:tab w:val="right" w:leader="dot" w:pos="9225"/>
            </w:tabs>
            <w:rPr>
              <w:rFonts w:asciiTheme="minorHAnsi" w:hAnsiTheme="minorHAnsi" w:eastAsiaTheme="minorEastAsia" w:cstheme="minorBidi"/>
              <w:noProof/>
              <w:sz w:val="22"/>
              <w:szCs w:val="22"/>
            </w:rPr>
          </w:pPr>
          <w:hyperlink w:history="1" w:anchor="_Toc113971519">
            <w:r w:rsidRPr="00283376" w:rsidR="00647D0C">
              <w:rPr>
                <w:rStyle w:val="Hyperlink"/>
                <w:noProof/>
              </w:rPr>
              <w:t>7.6</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LAN qua Mobile App</w:t>
            </w:r>
            <w:r w:rsidR="00647D0C">
              <w:rPr>
                <w:noProof/>
                <w:webHidden/>
              </w:rPr>
              <w:tab/>
            </w:r>
            <w:r w:rsidR="00647D0C">
              <w:rPr>
                <w:noProof/>
                <w:webHidden/>
              </w:rPr>
              <w:fldChar w:fldCharType="begin"/>
            </w:r>
            <w:r w:rsidR="00647D0C">
              <w:rPr>
                <w:noProof/>
                <w:webHidden/>
              </w:rPr>
              <w:instrText xml:space="preserve"> PAGEREF _Toc113971519 \h </w:instrText>
            </w:r>
            <w:r w:rsidR="00647D0C">
              <w:rPr>
                <w:noProof/>
                <w:webHidden/>
              </w:rPr>
            </w:r>
            <w:r w:rsidR="00647D0C">
              <w:rPr>
                <w:noProof/>
                <w:webHidden/>
              </w:rPr>
              <w:fldChar w:fldCharType="separate"/>
            </w:r>
            <w:r w:rsidR="00647D0C">
              <w:rPr>
                <w:noProof/>
                <w:webHidden/>
              </w:rPr>
              <w:t>58</w:t>
            </w:r>
            <w:r w:rsidR="00647D0C">
              <w:rPr>
                <w:noProof/>
                <w:webHidden/>
              </w:rPr>
              <w:fldChar w:fldCharType="end"/>
            </w:r>
          </w:hyperlink>
        </w:p>
        <w:p w:rsidR="00647D0C" w:rsidRDefault="00983610" w14:paraId="0AA082BD" w14:textId="4C4A110E">
          <w:pPr>
            <w:pStyle w:val="TOC3"/>
            <w:tabs>
              <w:tab w:val="left" w:pos="1320"/>
              <w:tab w:val="right" w:leader="dot" w:pos="9225"/>
            </w:tabs>
            <w:rPr>
              <w:rFonts w:asciiTheme="minorHAnsi" w:hAnsiTheme="minorHAnsi" w:eastAsiaTheme="minorEastAsia" w:cstheme="minorBidi"/>
              <w:noProof/>
              <w:sz w:val="22"/>
              <w:szCs w:val="22"/>
            </w:rPr>
          </w:pPr>
          <w:hyperlink w:history="1" w:anchor="_Toc113971520">
            <w:r w:rsidRPr="00283376" w:rsidR="00647D0C">
              <w:rPr>
                <w:rStyle w:val="Hyperlink"/>
                <w:noProof/>
              </w:rPr>
              <w:t>7.6.1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LAN hiện tại</w:t>
            </w:r>
            <w:r w:rsidR="00647D0C">
              <w:rPr>
                <w:noProof/>
                <w:webHidden/>
              </w:rPr>
              <w:tab/>
            </w:r>
            <w:r w:rsidR="00647D0C">
              <w:rPr>
                <w:noProof/>
                <w:webHidden/>
              </w:rPr>
              <w:fldChar w:fldCharType="begin"/>
            </w:r>
            <w:r w:rsidR="00647D0C">
              <w:rPr>
                <w:noProof/>
                <w:webHidden/>
              </w:rPr>
              <w:instrText xml:space="preserve"> PAGEREF _Toc113971520 \h </w:instrText>
            </w:r>
            <w:r w:rsidR="00647D0C">
              <w:rPr>
                <w:noProof/>
                <w:webHidden/>
              </w:rPr>
            </w:r>
            <w:r w:rsidR="00647D0C">
              <w:rPr>
                <w:noProof/>
                <w:webHidden/>
              </w:rPr>
              <w:fldChar w:fldCharType="separate"/>
            </w:r>
            <w:r w:rsidR="00647D0C">
              <w:rPr>
                <w:noProof/>
                <w:webHidden/>
              </w:rPr>
              <w:t>59</w:t>
            </w:r>
            <w:r w:rsidR="00647D0C">
              <w:rPr>
                <w:noProof/>
                <w:webHidden/>
              </w:rPr>
              <w:fldChar w:fldCharType="end"/>
            </w:r>
          </w:hyperlink>
        </w:p>
        <w:p w:rsidR="00647D0C" w:rsidRDefault="00983610" w14:paraId="4AC43918" w14:textId="270C37D3">
          <w:pPr>
            <w:pStyle w:val="TOC3"/>
            <w:tabs>
              <w:tab w:val="left" w:pos="1320"/>
              <w:tab w:val="right" w:leader="dot" w:pos="9225"/>
            </w:tabs>
            <w:rPr>
              <w:rFonts w:asciiTheme="minorHAnsi" w:hAnsiTheme="minorHAnsi" w:eastAsiaTheme="minorEastAsia" w:cstheme="minorBidi"/>
              <w:noProof/>
              <w:sz w:val="22"/>
              <w:szCs w:val="22"/>
            </w:rPr>
          </w:pPr>
          <w:hyperlink w:history="1" w:anchor="_Toc113971521">
            <w:r w:rsidRPr="00283376" w:rsidR="00647D0C">
              <w:rPr>
                <w:rStyle w:val="Hyperlink"/>
                <w:noProof/>
              </w:rPr>
              <w:t>7.6.2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LAN hiện tại</w:t>
            </w:r>
            <w:r w:rsidR="00647D0C">
              <w:rPr>
                <w:noProof/>
                <w:webHidden/>
              </w:rPr>
              <w:tab/>
            </w:r>
            <w:r w:rsidR="00647D0C">
              <w:rPr>
                <w:noProof/>
                <w:webHidden/>
              </w:rPr>
              <w:fldChar w:fldCharType="begin"/>
            </w:r>
            <w:r w:rsidR="00647D0C">
              <w:rPr>
                <w:noProof/>
                <w:webHidden/>
              </w:rPr>
              <w:instrText xml:space="preserve"> PAGEREF _Toc113971521 \h </w:instrText>
            </w:r>
            <w:r w:rsidR="00647D0C">
              <w:rPr>
                <w:noProof/>
                <w:webHidden/>
              </w:rPr>
            </w:r>
            <w:r w:rsidR="00647D0C">
              <w:rPr>
                <w:noProof/>
                <w:webHidden/>
              </w:rPr>
              <w:fldChar w:fldCharType="separate"/>
            </w:r>
            <w:r w:rsidR="00647D0C">
              <w:rPr>
                <w:noProof/>
                <w:webHidden/>
              </w:rPr>
              <w:t>61</w:t>
            </w:r>
            <w:r w:rsidR="00647D0C">
              <w:rPr>
                <w:noProof/>
                <w:webHidden/>
              </w:rPr>
              <w:fldChar w:fldCharType="end"/>
            </w:r>
          </w:hyperlink>
        </w:p>
        <w:p w:rsidR="00647D0C" w:rsidRDefault="00983610" w14:paraId="64CF280B" w14:textId="01616DBB">
          <w:pPr>
            <w:pStyle w:val="TOC3"/>
            <w:tabs>
              <w:tab w:val="left" w:pos="1320"/>
              <w:tab w:val="right" w:leader="dot" w:pos="9225"/>
            </w:tabs>
            <w:rPr>
              <w:rFonts w:asciiTheme="minorHAnsi" w:hAnsiTheme="minorHAnsi" w:eastAsiaTheme="minorEastAsia" w:cstheme="minorBidi"/>
              <w:noProof/>
              <w:sz w:val="22"/>
              <w:szCs w:val="22"/>
            </w:rPr>
          </w:pPr>
          <w:hyperlink w:history="1" w:anchor="_Toc113971522">
            <w:r w:rsidRPr="00283376" w:rsidR="00647D0C">
              <w:rPr>
                <w:rStyle w:val="Hyperlink"/>
                <w:noProof/>
              </w:rPr>
              <w:t>7.6.3</w:t>
            </w:r>
            <w:r w:rsidR="00647D0C">
              <w:rPr>
                <w:rFonts w:asciiTheme="minorHAnsi" w:hAnsiTheme="minorHAnsi" w:eastAsiaTheme="minorEastAsia" w:cstheme="minorBidi"/>
                <w:noProof/>
                <w:sz w:val="22"/>
                <w:szCs w:val="22"/>
              </w:rPr>
              <w:tab/>
            </w:r>
            <w:r w:rsidRPr="00283376" w:rsidR="00647D0C">
              <w:rPr>
                <w:rStyle w:val="Hyperlink"/>
                <w:noProof/>
              </w:rPr>
              <w:t>Usecase – Điều khiển lấy thông tin danh sách interface có thể tạo group</w:t>
            </w:r>
            <w:r w:rsidR="00647D0C">
              <w:rPr>
                <w:noProof/>
                <w:webHidden/>
              </w:rPr>
              <w:tab/>
            </w:r>
            <w:r w:rsidR="00647D0C">
              <w:rPr>
                <w:noProof/>
                <w:webHidden/>
              </w:rPr>
              <w:fldChar w:fldCharType="begin"/>
            </w:r>
            <w:r w:rsidR="00647D0C">
              <w:rPr>
                <w:noProof/>
                <w:webHidden/>
              </w:rPr>
              <w:instrText xml:space="preserve"> PAGEREF _Toc113971522 \h </w:instrText>
            </w:r>
            <w:r w:rsidR="00647D0C">
              <w:rPr>
                <w:noProof/>
                <w:webHidden/>
              </w:rPr>
            </w:r>
            <w:r w:rsidR="00647D0C">
              <w:rPr>
                <w:noProof/>
                <w:webHidden/>
              </w:rPr>
              <w:fldChar w:fldCharType="separate"/>
            </w:r>
            <w:r w:rsidR="00647D0C">
              <w:rPr>
                <w:noProof/>
                <w:webHidden/>
              </w:rPr>
              <w:t>63</w:t>
            </w:r>
            <w:r w:rsidR="00647D0C">
              <w:rPr>
                <w:noProof/>
                <w:webHidden/>
              </w:rPr>
              <w:fldChar w:fldCharType="end"/>
            </w:r>
          </w:hyperlink>
        </w:p>
        <w:p w:rsidR="00647D0C" w:rsidRDefault="00983610" w14:paraId="7A4019BD" w14:textId="6AA10C55">
          <w:pPr>
            <w:pStyle w:val="TOC3"/>
            <w:tabs>
              <w:tab w:val="left" w:pos="1320"/>
              <w:tab w:val="right" w:leader="dot" w:pos="9225"/>
            </w:tabs>
            <w:rPr>
              <w:rFonts w:asciiTheme="minorHAnsi" w:hAnsiTheme="minorHAnsi" w:eastAsiaTheme="minorEastAsia" w:cstheme="minorBidi"/>
              <w:noProof/>
              <w:sz w:val="22"/>
              <w:szCs w:val="22"/>
            </w:rPr>
          </w:pPr>
          <w:hyperlink w:history="1" w:anchor="_Toc113971523">
            <w:r w:rsidRPr="00283376" w:rsidR="00647D0C">
              <w:rPr>
                <w:rStyle w:val="Hyperlink"/>
                <w:noProof/>
              </w:rPr>
              <w:t>7.6.4</w:t>
            </w:r>
            <w:r w:rsidR="00647D0C">
              <w:rPr>
                <w:rFonts w:asciiTheme="minorHAnsi" w:hAnsiTheme="minorHAnsi" w:eastAsiaTheme="minorEastAsia" w:cstheme="minorBidi"/>
                <w:noProof/>
                <w:sz w:val="22"/>
                <w:szCs w:val="22"/>
              </w:rPr>
              <w:tab/>
            </w:r>
            <w:r w:rsidRPr="00283376" w:rsidR="00647D0C">
              <w:rPr>
                <w:rStyle w:val="Hyperlink"/>
                <w:noProof/>
              </w:rPr>
              <w:t>Usecase - Điều khiển tạo một Interface Group mới</w:t>
            </w:r>
            <w:r w:rsidR="00647D0C">
              <w:rPr>
                <w:noProof/>
                <w:webHidden/>
              </w:rPr>
              <w:tab/>
            </w:r>
            <w:r w:rsidR="00647D0C">
              <w:rPr>
                <w:noProof/>
                <w:webHidden/>
              </w:rPr>
              <w:fldChar w:fldCharType="begin"/>
            </w:r>
            <w:r w:rsidR="00647D0C">
              <w:rPr>
                <w:noProof/>
                <w:webHidden/>
              </w:rPr>
              <w:instrText xml:space="preserve"> PAGEREF _Toc113971523 \h </w:instrText>
            </w:r>
            <w:r w:rsidR="00647D0C">
              <w:rPr>
                <w:noProof/>
                <w:webHidden/>
              </w:rPr>
            </w:r>
            <w:r w:rsidR="00647D0C">
              <w:rPr>
                <w:noProof/>
                <w:webHidden/>
              </w:rPr>
              <w:fldChar w:fldCharType="separate"/>
            </w:r>
            <w:r w:rsidR="00647D0C">
              <w:rPr>
                <w:noProof/>
                <w:webHidden/>
              </w:rPr>
              <w:t>66</w:t>
            </w:r>
            <w:r w:rsidR="00647D0C">
              <w:rPr>
                <w:noProof/>
                <w:webHidden/>
              </w:rPr>
              <w:fldChar w:fldCharType="end"/>
            </w:r>
          </w:hyperlink>
        </w:p>
        <w:p w:rsidR="00647D0C" w:rsidRDefault="00983610" w14:paraId="08286F82" w14:textId="2A46ED17">
          <w:pPr>
            <w:pStyle w:val="TOC3"/>
            <w:tabs>
              <w:tab w:val="left" w:pos="1320"/>
              <w:tab w:val="right" w:leader="dot" w:pos="9225"/>
            </w:tabs>
            <w:rPr>
              <w:rFonts w:asciiTheme="minorHAnsi" w:hAnsiTheme="minorHAnsi" w:eastAsiaTheme="minorEastAsia" w:cstheme="minorBidi"/>
              <w:noProof/>
              <w:sz w:val="22"/>
              <w:szCs w:val="22"/>
            </w:rPr>
          </w:pPr>
          <w:hyperlink w:history="1" w:anchor="_Toc113971524">
            <w:r w:rsidRPr="00283376" w:rsidR="00647D0C">
              <w:rPr>
                <w:rStyle w:val="Hyperlink"/>
                <w:noProof/>
              </w:rPr>
              <w:t>7.6.5</w:t>
            </w:r>
            <w:r w:rsidR="00647D0C">
              <w:rPr>
                <w:rFonts w:asciiTheme="minorHAnsi" w:hAnsiTheme="minorHAnsi" w:eastAsiaTheme="minorEastAsia" w:cstheme="minorBidi"/>
                <w:noProof/>
                <w:sz w:val="22"/>
                <w:szCs w:val="22"/>
              </w:rPr>
              <w:tab/>
            </w:r>
            <w:r w:rsidRPr="00283376" w:rsidR="00647D0C">
              <w:rPr>
                <w:rStyle w:val="Hyperlink"/>
                <w:noProof/>
              </w:rPr>
              <w:t>Usecase - Điều khiển xóa một LAN Group</w:t>
            </w:r>
            <w:r w:rsidR="00647D0C">
              <w:rPr>
                <w:noProof/>
                <w:webHidden/>
              </w:rPr>
              <w:tab/>
            </w:r>
            <w:r w:rsidR="00647D0C">
              <w:rPr>
                <w:noProof/>
                <w:webHidden/>
              </w:rPr>
              <w:fldChar w:fldCharType="begin"/>
            </w:r>
            <w:r w:rsidR="00647D0C">
              <w:rPr>
                <w:noProof/>
                <w:webHidden/>
              </w:rPr>
              <w:instrText xml:space="preserve"> PAGEREF _Toc113971524 \h </w:instrText>
            </w:r>
            <w:r w:rsidR="00647D0C">
              <w:rPr>
                <w:noProof/>
                <w:webHidden/>
              </w:rPr>
            </w:r>
            <w:r w:rsidR="00647D0C">
              <w:rPr>
                <w:noProof/>
                <w:webHidden/>
              </w:rPr>
              <w:fldChar w:fldCharType="separate"/>
            </w:r>
            <w:r w:rsidR="00647D0C">
              <w:rPr>
                <w:noProof/>
                <w:webHidden/>
              </w:rPr>
              <w:t>68</w:t>
            </w:r>
            <w:r w:rsidR="00647D0C">
              <w:rPr>
                <w:noProof/>
                <w:webHidden/>
              </w:rPr>
              <w:fldChar w:fldCharType="end"/>
            </w:r>
          </w:hyperlink>
        </w:p>
        <w:p w:rsidR="00647D0C" w:rsidRDefault="00983610" w14:paraId="124A8DD8" w14:textId="11755FED">
          <w:pPr>
            <w:pStyle w:val="TOC2"/>
            <w:tabs>
              <w:tab w:val="left" w:pos="880"/>
              <w:tab w:val="right" w:leader="dot" w:pos="9225"/>
            </w:tabs>
            <w:rPr>
              <w:rFonts w:asciiTheme="minorHAnsi" w:hAnsiTheme="minorHAnsi" w:eastAsiaTheme="minorEastAsia" w:cstheme="minorBidi"/>
              <w:noProof/>
              <w:sz w:val="22"/>
              <w:szCs w:val="22"/>
            </w:rPr>
          </w:pPr>
          <w:hyperlink w:history="1" w:anchor="_Toc113971525">
            <w:r w:rsidRPr="00283376" w:rsidR="00647D0C">
              <w:rPr>
                <w:rStyle w:val="Hyperlink"/>
                <w:noProof/>
              </w:rPr>
              <w:t>7.7</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Radio qua Mobile App</w:t>
            </w:r>
            <w:r w:rsidR="00647D0C">
              <w:rPr>
                <w:noProof/>
                <w:webHidden/>
              </w:rPr>
              <w:tab/>
            </w:r>
            <w:r w:rsidR="00647D0C">
              <w:rPr>
                <w:noProof/>
                <w:webHidden/>
              </w:rPr>
              <w:fldChar w:fldCharType="begin"/>
            </w:r>
            <w:r w:rsidR="00647D0C">
              <w:rPr>
                <w:noProof/>
                <w:webHidden/>
              </w:rPr>
              <w:instrText xml:space="preserve"> PAGEREF _Toc113971525 \h </w:instrText>
            </w:r>
            <w:r w:rsidR="00647D0C">
              <w:rPr>
                <w:noProof/>
                <w:webHidden/>
              </w:rPr>
            </w:r>
            <w:r w:rsidR="00647D0C">
              <w:rPr>
                <w:noProof/>
                <w:webHidden/>
              </w:rPr>
              <w:fldChar w:fldCharType="separate"/>
            </w:r>
            <w:r w:rsidR="00647D0C">
              <w:rPr>
                <w:noProof/>
                <w:webHidden/>
              </w:rPr>
              <w:t>70</w:t>
            </w:r>
            <w:r w:rsidR="00647D0C">
              <w:rPr>
                <w:noProof/>
                <w:webHidden/>
              </w:rPr>
              <w:fldChar w:fldCharType="end"/>
            </w:r>
          </w:hyperlink>
        </w:p>
        <w:p w:rsidR="00647D0C" w:rsidRDefault="00983610" w14:paraId="5130531C" w14:textId="06D9B67F">
          <w:pPr>
            <w:pStyle w:val="TOC3"/>
            <w:tabs>
              <w:tab w:val="left" w:pos="1320"/>
              <w:tab w:val="right" w:leader="dot" w:pos="9225"/>
            </w:tabs>
            <w:rPr>
              <w:rFonts w:asciiTheme="minorHAnsi" w:hAnsiTheme="minorHAnsi" w:eastAsiaTheme="minorEastAsia" w:cstheme="minorBidi"/>
              <w:noProof/>
              <w:sz w:val="22"/>
              <w:szCs w:val="22"/>
            </w:rPr>
          </w:pPr>
          <w:hyperlink w:history="1" w:anchor="_Toc113971526">
            <w:r w:rsidRPr="00283376" w:rsidR="00647D0C">
              <w:rPr>
                <w:rStyle w:val="Hyperlink"/>
                <w:noProof/>
              </w:rPr>
              <w:t>7.7.1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Radio hiện tại</w:t>
            </w:r>
            <w:r w:rsidR="00647D0C">
              <w:rPr>
                <w:noProof/>
                <w:webHidden/>
              </w:rPr>
              <w:tab/>
            </w:r>
            <w:r w:rsidR="00647D0C">
              <w:rPr>
                <w:noProof/>
                <w:webHidden/>
              </w:rPr>
              <w:fldChar w:fldCharType="begin"/>
            </w:r>
            <w:r w:rsidR="00647D0C">
              <w:rPr>
                <w:noProof/>
                <w:webHidden/>
              </w:rPr>
              <w:instrText xml:space="preserve"> PAGEREF _Toc113971526 \h </w:instrText>
            </w:r>
            <w:r w:rsidR="00647D0C">
              <w:rPr>
                <w:noProof/>
                <w:webHidden/>
              </w:rPr>
            </w:r>
            <w:r w:rsidR="00647D0C">
              <w:rPr>
                <w:noProof/>
                <w:webHidden/>
              </w:rPr>
              <w:fldChar w:fldCharType="separate"/>
            </w:r>
            <w:r w:rsidR="00647D0C">
              <w:rPr>
                <w:noProof/>
                <w:webHidden/>
              </w:rPr>
              <w:t>70</w:t>
            </w:r>
            <w:r w:rsidR="00647D0C">
              <w:rPr>
                <w:noProof/>
                <w:webHidden/>
              </w:rPr>
              <w:fldChar w:fldCharType="end"/>
            </w:r>
          </w:hyperlink>
        </w:p>
        <w:p w:rsidR="00647D0C" w:rsidRDefault="00983610" w14:paraId="45F1497D" w14:textId="7B11606F">
          <w:pPr>
            <w:pStyle w:val="TOC3"/>
            <w:tabs>
              <w:tab w:val="left" w:pos="1320"/>
              <w:tab w:val="right" w:leader="dot" w:pos="9225"/>
            </w:tabs>
            <w:rPr>
              <w:rFonts w:asciiTheme="minorHAnsi" w:hAnsiTheme="minorHAnsi" w:eastAsiaTheme="minorEastAsia" w:cstheme="minorBidi"/>
              <w:noProof/>
              <w:sz w:val="22"/>
              <w:szCs w:val="22"/>
            </w:rPr>
          </w:pPr>
          <w:hyperlink w:history="1" w:anchor="_Toc113971527">
            <w:r w:rsidRPr="00283376" w:rsidR="00647D0C">
              <w:rPr>
                <w:rStyle w:val="Hyperlink"/>
                <w:noProof/>
              </w:rPr>
              <w:t>7.7.2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thông tin cấu hình Radio hiện tại</w:t>
            </w:r>
            <w:r w:rsidR="00647D0C">
              <w:rPr>
                <w:noProof/>
                <w:webHidden/>
              </w:rPr>
              <w:tab/>
            </w:r>
            <w:r w:rsidR="00647D0C">
              <w:rPr>
                <w:noProof/>
                <w:webHidden/>
              </w:rPr>
              <w:fldChar w:fldCharType="begin"/>
            </w:r>
            <w:r w:rsidR="00647D0C">
              <w:rPr>
                <w:noProof/>
                <w:webHidden/>
              </w:rPr>
              <w:instrText xml:space="preserve"> PAGEREF _Toc113971527 \h </w:instrText>
            </w:r>
            <w:r w:rsidR="00647D0C">
              <w:rPr>
                <w:noProof/>
                <w:webHidden/>
              </w:rPr>
            </w:r>
            <w:r w:rsidR="00647D0C">
              <w:rPr>
                <w:noProof/>
                <w:webHidden/>
              </w:rPr>
              <w:fldChar w:fldCharType="separate"/>
            </w:r>
            <w:r w:rsidR="00647D0C">
              <w:rPr>
                <w:noProof/>
                <w:webHidden/>
              </w:rPr>
              <w:t>73</w:t>
            </w:r>
            <w:r w:rsidR="00647D0C">
              <w:rPr>
                <w:noProof/>
                <w:webHidden/>
              </w:rPr>
              <w:fldChar w:fldCharType="end"/>
            </w:r>
          </w:hyperlink>
        </w:p>
        <w:p w:rsidR="00647D0C" w:rsidRDefault="00983610" w14:paraId="549D24F7" w14:textId="661DC8A5">
          <w:pPr>
            <w:pStyle w:val="TOC2"/>
            <w:tabs>
              <w:tab w:val="left" w:pos="880"/>
              <w:tab w:val="right" w:leader="dot" w:pos="9225"/>
            </w:tabs>
            <w:rPr>
              <w:rFonts w:asciiTheme="minorHAnsi" w:hAnsiTheme="minorHAnsi" w:eastAsiaTheme="minorEastAsia" w:cstheme="minorBidi"/>
              <w:noProof/>
              <w:sz w:val="22"/>
              <w:szCs w:val="22"/>
            </w:rPr>
          </w:pPr>
          <w:hyperlink w:history="1" w:anchor="_Toc113971528">
            <w:r w:rsidRPr="00283376" w:rsidR="00647D0C">
              <w:rPr>
                <w:rStyle w:val="Hyperlink"/>
                <w:noProof/>
              </w:rPr>
              <w:t>7.8</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SSID qua Mobile App</w:t>
            </w:r>
            <w:r w:rsidR="00647D0C">
              <w:rPr>
                <w:noProof/>
                <w:webHidden/>
              </w:rPr>
              <w:tab/>
            </w:r>
            <w:r w:rsidR="00647D0C">
              <w:rPr>
                <w:noProof/>
                <w:webHidden/>
              </w:rPr>
              <w:fldChar w:fldCharType="begin"/>
            </w:r>
            <w:r w:rsidR="00647D0C">
              <w:rPr>
                <w:noProof/>
                <w:webHidden/>
              </w:rPr>
              <w:instrText xml:space="preserve"> PAGEREF _Toc113971528 \h </w:instrText>
            </w:r>
            <w:r w:rsidR="00647D0C">
              <w:rPr>
                <w:noProof/>
                <w:webHidden/>
              </w:rPr>
            </w:r>
            <w:r w:rsidR="00647D0C">
              <w:rPr>
                <w:noProof/>
                <w:webHidden/>
              </w:rPr>
              <w:fldChar w:fldCharType="separate"/>
            </w:r>
            <w:r w:rsidR="00647D0C">
              <w:rPr>
                <w:noProof/>
                <w:webHidden/>
              </w:rPr>
              <w:t>76</w:t>
            </w:r>
            <w:r w:rsidR="00647D0C">
              <w:rPr>
                <w:noProof/>
                <w:webHidden/>
              </w:rPr>
              <w:fldChar w:fldCharType="end"/>
            </w:r>
          </w:hyperlink>
        </w:p>
        <w:p w:rsidR="00647D0C" w:rsidRDefault="00983610" w14:paraId="2B9FE86E" w14:textId="4A2DE3D6">
          <w:pPr>
            <w:pStyle w:val="TOC3"/>
            <w:tabs>
              <w:tab w:val="left" w:pos="1320"/>
              <w:tab w:val="right" w:leader="dot" w:pos="9225"/>
            </w:tabs>
            <w:rPr>
              <w:rFonts w:asciiTheme="minorHAnsi" w:hAnsiTheme="minorHAnsi" w:eastAsiaTheme="minorEastAsia" w:cstheme="minorBidi"/>
              <w:noProof/>
              <w:sz w:val="22"/>
              <w:szCs w:val="22"/>
            </w:rPr>
          </w:pPr>
          <w:hyperlink w:history="1" w:anchor="_Toc113971529">
            <w:r w:rsidRPr="00283376" w:rsidR="00647D0C">
              <w:rPr>
                <w:rStyle w:val="Hyperlink"/>
                <w:noProof/>
              </w:rPr>
              <w:t>7.8.1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SSID hiện tại</w:t>
            </w:r>
            <w:r w:rsidR="00647D0C">
              <w:rPr>
                <w:noProof/>
                <w:webHidden/>
              </w:rPr>
              <w:tab/>
            </w:r>
            <w:r w:rsidR="00647D0C">
              <w:rPr>
                <w:noProof/>
                <w:webHidden/>
              </w:rPr>
              <w:fldChar w:fldCharType="begin"/>
            </w:r>
            <w:r w:rsidR="00647D0C">
              <w:rPr>
                <w:noProof/>
                <w:webHidden/>
              </w:rPr>
              <w:instrText xml:space="preserve"> PAGEREF _Toc113971529 \h </w:instrText>
            </w:r>
            <w:r w:rsidR="00647D0C">
              <w:rPr>
                <w:noProof/>
                <w:webHidden/>
              </w:rPr>
            </w:r>
            <w:r w:rsidR="00647D0C">
              <w:rPr>
                <w:noProof/>
                <w:webHidden/>
              </w:rPr>
              <w:fldChar w:fldCharType="separate"/>
            </w:r>
            <w:r w:rsidR="00647D0C">
              <w:rPr>
                <w:noProof/>
                <w:webHidden/>
              </w:rPr>
              <w:t>77</w:t>
            </w:r>
            <w:r w:rsidR="00647D0C">
              <w:rPr>
                <w:noProof/>
                <w:webHidden/>
              </w:rPr>
              <w:fldChar w:fldCharType="end"/>
            </w:r>
          </w:hyperlink>
        </w:p>
        <w:p w:rsidR="00647D0C" w:rsidRDefault="00983610" w14:paraId="30A48F7D" w14:textId="7E12B1DD">
          <w:pPr>
            <w:pStyle w:val="TOC3"/>
            <w:tabs>
              <w:tab w:val="left" w:pos="1320"/>
              <w:tab w:val="right" w:leader="dot" w:pos="9225"/>
            </w:tabs>
            <w:rPr>
              <w:rFonts w:asciiTheme="minorHAnsi" w:hAnsiTheme="minorHAnsi" w:eastAsiaTheme="minorEastAsia" w:cstheme="minorBidi"/>
              <w:noProof/>
              <w:sz w:val="22"/>
              <w:szCs w:val="22"/>
            </w:rPr>
          </w:pPr>
          <w:hyperlink w:history="1" w:anchor="_Toc113971530">
            <w:r w:rsidRPr="00283376" w:rsidR="00647D0C">
              <w:rPr>
                <w:rStyle w:val="Hyperlink"/>
                <w:noProof/>
              </w:rPr>
              <w:t>7.8.2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thông tin cấu hình SSID hiện tại</w:t>
            </w:r>
            <w:r w:rsidR="00647D0C">
              <w:rPr>
                <w:noProof/>
                <w:webHidden/>
              </w:rPr>
              <w:tab/>
            </w:r>
            <w:r w:rsidR="00647D0C">
              <w:rPr>
                <w:noProof/>
                <w:webHidden/>
              </w:rPr>
              <w:fldChar w:fldCharType="begin"/>
            </w:r>
            <w:r w:rsidR="00647D0C">
              <w:rPr>
                <w:noProof/>
                <w:webHidden/>
              </w:rPr>
              <w:instrText xml:space="preserve"> PAGEREF _Toc113971530 \h </w:instrText>
            </w:r>
            <w:r w:rsidR="00647D0C">
              <w:rPr>
                <w:noProof/>
                <w:webHidden/>
              </w:rPr>
            </w:r>
            <w:r w:rsidR="00647D0C">
              <w:rPr>
                <w:noProof/>
                <w:webHidden/>
              </w:rPr>
              <w:fldChar w:fldCharType="separate"/>
            </w:r>
            <w:r w:rsidR="00647D0C">
              <w:rPr>
                <w:noProof/>
                <w:webHidden/>
              </w:rPr>
              <w:t>80</w:t>
            </w:r>
            <w:r w:rsidR="00647D0C">
              <w:rPr>
                <w:noProof/>
                <w:webHidden/>
              </w:rPr>
              <w:fldChar w:fldCharType="end"/>
            </w:r>
          </w:hyperlink>
        </w:p>
        <w:p w:rsidR="00647D0C" w:rsidRDefault="00983610" w14:paraId="34218BD9" w14:textId="03CB6AA3">
          <w:pPr>
            <w:pStyle w:val="TOC2"/>
            <w:tabs>
              <w:tab w:val="left" w:pos="880"/>
              <w:tab w:val="right" w:leader="dot" w:pos="9225"/>
            </w:tabs>
            <w:rPr>
              <w:rFonts w:asciiTheme="minorHAnsi" w:hAnsiTheme="minorHAnsi" w:eastAsiaTheme="minorEastAsia" w:cstheme="minorBidi"/>
              <w:noProof/>
              <w:sz w:val="22"/>
              <w:szCs w:val="22"/>
            </w:rPr>
          </w:pPr>
          <w:hyperlink w:history="1" w:anchor="_Toc113971531">
            <w:r w:rsidRPr="00283376" w:rsidR="00647D0C">
              <w:rPr>
                <w:rStyle w:val="Hyperlink"/>
                <w:noProof/>
              </w:rPr>
              <w:t>7.9</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tính năng bandsteering qua Mobile App</w:t>
            </w:r>
            <w:r w:rsidR="00647D0C">
              <w:rPr>
                <w:noProof/>
                <w:webHidden/>
              </w:rPr>
              <w:tab/>
            </w:r>
            <w:r w:rsidR="00647D0C">
              <w:rPr>
                <w:noProof/>
                <w:webHidden/>
              </w:rPr>
              <w:fldChar w:fldCharType="begin"/>
            </w:r>
            <w:r w:rsidR="00647D0C">
              <w:rPr>
                <w:noProof/>
                <w:webHidden/>
              </w:rPr>
              <w:instrText xml:space="preserve"> PAGEREF _Toc113971531 \h </w:instrText>
            </w:r>
            <w:r w:rsidR="00647D0C">
              <w:rPr>
                <w:noProof/>
                <w:webHidden/>
              </w:rPr>
            </w:r>
            <w:r w:rsidR="00647D0C">
              <w:rPr>
                <w:noProof/>
                <w:webHidden/>
              </w:rPr>
              <w:fldChar w:fldCharType="separate"/>
            </w:r>
            <w:r w:rsidR="00647D0C">
              <w:rPr>
                <w:noProof/>
                <w:webHidden/>
              </w:rPr>
              <w:t>83</w:t>
            </w:r>
            <w:r w:rsidR="00647D0C">
              <w:rPr>
                <w:noProof/>
                <w:webHidden/>
              </w:rPr>
              <w:fldChar w:fldCharType="end"/>
            </w:r>
          </w:hyperlink>
        </w:p>
        <w:p w:rsidR="00647D0C" w:rsidRDefault="00983610" w14:paraId="05FECAB8" w14:textId="6ABB1B21">
          <w:pPr>
            <w:pStyle w:val="TOC3"/>
            <w:tabs>
              <w:tab w:val="left" w:pos="1320"/>
              <w:tab w:val="right" w:leader="dot" w:pos="9225"/>
            </w:tabs>
            <w:rPr>
              <w:rFonts w:asciiTheme="minorHAnsi" w:hAnsiTheme="minorHAnsi" w:eastAsiaTheme="minorEastAsia" w:cstheme="minorBidi"/>
              <w:noProof/>
              <w:sz w:val="22"/>
              <w:szCs w:val="22"/>
            </w:rPr>
          </w:pPr>
          <w:hyperlink w:history="1" w:anchor="_Toc113971532">
            <w:r w:rsidRPr="00283376" w:rsidR="00647D0C">
              <w:rPr>
                <w:rStyle w:val="Hyperlink"/>
                <w:noProof/>
              </w:rPr>
              <w:t>7.9.1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BandSteering hiện tại</w:t>
            </w:r>
            <w:r w:rsidR="00647D0C">
              <w:rPr>
                <w:noProof/>
                <w:webHidden/>
              </w:rPr>
              <w:tab/>
            </w:r>
            <w:r w:rsidR="00647D0C">
              <w:rPr>
                <w:noProof/>
                <w:webHidden/>
              </w:rPr>
              <w:fldChar w:fldCharType="begin"/>
            </w:r>
            <w:r w:rsidR="00647D0C">
              <w:rPr>
                <w:noProof/>
                <w:webHidden/>
              </w:rPr>
              <w:instrText xml:space="preserve"> PAGEREF _Toc113971532 \h </w:instrText>
            </w:r>
            <w:r w:rsidR="00647D0C">
              <w:rPr>
                <w:noProof/>
                <w:webHidden/>
              </w:rPr>
            </w:r>
            <w:r w:rsidR="00647D0C">
              <w:rPr>
                <w:noProof/>
                <w:webHidden/>
              </w:rPr>
              <w:fldChar w:fldCharType="separate"/>
            </w:r>
            <w:r w:rsidR="00647D0C">
              <w:rPr>
                <w:noProof/>
                <w:webHidden/>
              </w:rPr>
              <w:t>84</w:t>
            </w:r>
            <w:r w:rsidR="00647D0C">
              <w:rPr>
                <w:noProof/>
                <w:webHidden/>
              </w:rPr>
              <w:fldChar w:fldCharType="end"/>
            </w:r>
          </w:hyperlink>
        </w:p>
        <w:p w:rsidR="00647D0C" w:rsidRDefault="00983610" w14:paraId="1AB3A1E1" w14:textId="36EEBE36">
          <w:pPr>
            <w:pStyle w:val="TOC3"/>
            <w:tabs>
              <w:tab w:val="left" w:pos="1320"/>
              <w:tab w:val="right" w:leader="dot" w:pos="9225"/>
            </w:tabs>
            <w:rPr>
              <w:rFonts w:asciiTheme="minorHAnsi" w:hAnsiTheme="minorHAnsi" w:eastAsiaTheme="minorEastAsia" w:cstheme="minorBidi"/>
              <w:noProof/>
              <w:sz w:val="22"/>
              <w:szCs w:val="22"/>
            </w:rPr>
          </w:pPr>
          <w:hyperlink w:history="1" w:anchor="_Toc113971533">
            <w:r w:rsidRPr="00283376" w:rsidR="00647D0C">
              <w:rPr>
                <w:rStyle w:val="Hyperlink"/>
                <w:noProof/>
              </w:rPr>
              <w:t>7.9.2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BandSteering</w:t>
            </w:r>
            <w:r w:rsidR="00647D0C">
              <w:rPr>
                <w:noProof/>
                <w:webHidden/>
              </w:rPr>
              <w:tab/>
            </w:r>
            <w:r w:rsidR="00647D0C">
              <w:rPr>
                <w:noProof/>
                <w:webHidden/>
              </w:rPr>
              <w:fldChar w:fldCharType="begin"/>
            </w:r>
            <w:r w:rsidR="00647D0C">
              <w:rPr>
                <w:noProof/>
                <w:webHidden/>
              </w:rPr>
              <w:instrText xml:space="preserve"> PAGEREF _Toc113971533 \h </w:instrText>
            </w:r>
            <w:r w:rsidR="00647D0C">
              <w:rPr>
                <w:noProof/>
                <w:webHidden/>
              </w:rPr>
            </w:r>
            <w:r w:rsidR="00647D0C">
              <w:rPr>
                <w:noProof/>
                <w:webHidden/>
              </w:rPr>
              <w:fldChar w:fldCharType="separate"/>
            </w:r>
            <w:r w:rsidR="00647D0C">
              <w:rPr>
                <w:noProof/>
                <w:webHidden/>
              </w:rPr>
              <w:t>86</w:t>
            </w:r>
            <w:r w:rsidR="00647D0C">
              <w:rPr>
                <w:noProof/>
                <w:webHidden/>
              </w:rPr>
              <w:fldChar w:fldCharType="end"/>
            </w:r>
          </w:hyperlink>
        </w:p>
        <w:p w:rsidR="00647D0C" w:rsidRDefault="00983610" w14:paraId="7855EE94" w14:textId="4F6D4D52">
          <w:pPr>
            <w:pStyle w:val="TOC2"/>
            <w:tabs>
              <w:tab w:val="left" w:pos="1100"/>
              <w:tab w:val="right" w:leader="dot" w:pos="9225"/>
            </w:tabs>
            <w:rPr>
              <w:rFonts w:asciiTheme="minorHAnsi" w:hAnsiTheme="minorHAnsi" w:eastAsiaTheme="minorEastAsia" w:cstheme="minorBidi"/>
              <w:noProof/>
              <w:sz w:val="22"/>
              <w:szCs w:val="22"/>
            </w:rPr>
          </w:pPr>
          <w:hyperlink w:history="1" w:anchor="_Toc113971534">
            <w:r w:rsidRPr="00283376" w:rsidR="00647D0C">
              <w:rPr>
                <w:rStyle w:val="Hyperlink"/>
                <w:noProof/>
              </w:rPr>
              <w:t>7.10</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Mesh qua Mobile App</w:t>
            </w:r>
            <w:r w:rsidR="00647D0C">
              <w:rPr>
                <w:noProof/>
                <w:webHidden/>
              </w:rPr>
              <w:tab/>
            </w:r>
            <w:r w:rsidR="00647D0C">
              <w:rPr>
                <w:noProof/>
                <w:webHidden/>
              </w:rPr>
              <w:fldChar w:fldCharType="begin"/>
            </w:r>
            <w:r w:rsidR="00647D0C">
              <w:rPr>
                <w:noProof/>
                <w:webHidden/>
              </w:rPr>
              <w:instrText xml:space="preserve"> PAGEREF _Toc113971534 \h </w:instrText>
            </w:r>
            <w:r w:rsidR="00647D0C">
              <w:rPr>
                <w:noProof/>
                <w:webHidden/>
              </w:rPr>
            </w:r>
            <w:r w:rsidR="00647D0C">
              <w:rPr>
                <w:noProof/>
                <w:webHidden/>
              </w:rPr>
              <w:fldChar w:fldCharType="separate"/>
            </w:r>
            <w:r w:rsidR="00647D0C">
              <w:rPr>
                <w:noProof/>
                <w:webHidden/>
              </w:rPr>
              <w:t>88</w:t>
            </w:r>
            <w:r w:rsidR="00647D0C">
              <w:rPr>
                <w:noProof/>
                <w:webHidden/>
              </w:rPr>
              <w:fldChar w:fldCharType="end"/>
            </w:r>
          </w:hyperlink>
        </w:p>
        <w:p w:rsidR="00647D0C" w:rsidRDefault="00983610" w14:paraId="13AEACAA" w14:textId="6C4EF357">
          <w:pPr>
            <w:pStyle w:val="TOC3"/>
            <w:tabs>
              <w:tab w:val="left" w:pos="1540"/>
              <w:tab w:val="right" w:leader="dot" w:pos="9225"/>
            </w:tabs>
            <w:rPr>
              <w:rFonts w:asciiTheme="minorHAnsi" w:hAnsiTheme="minorHAnsi" w:eastAsiaTheme="minorEastAsia" w:cstheme="minorBidi"/>
              <w:noProof/>
              <w:sz w:val="22"/>
              <w:szCs w:val="22"/>
            </w:rPr>
          </w:pPr>
          <w:hyperlink w:history="1" w:anchor="_Toc113971535">
            <w:r w:rsidRPr="00283376" w:rsidR="00647D0C">
              <w:rPr>
                <w:rStyle w:val="Hyperlink"/>
                <w:noProof/>
              </w:rPr>
              <w:t>7.10.1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Mesh hiện tại</w:t>
            </w:r>
            <w:r w:rsidR="00647D0C">
              <w:rPr>
                <w:noProof/>
                <w:webHidden/>
              </w:rPr>
              <w:tab/>
            </w:r>
            <w:r w:rsidR="00647D0C">
              <w:rPr>
                <w:noProof/>
                <w:webHidden/>
              </w:rPr>
              <w:fldChar w:fldCharType="begin"/>
            </w:r>
            <w:r w:rsidR="00647D0C">
              <w:rPr>
                <w:noProof/>
                <w:webHidden/>
              </w:rPr>
              <w:instrText xml:space="preserve"> PAGEREF _Toc113971535 \h </w:instrText>
            </w:r>
            <w:r w:rsidR="00647D0C">
              <w:rPr>
                <w:noProof/>
                <w:webHidden/>
              </w:rPr>
            </w:r>
            <w:r w:rsidR="00647D0C">
              <w:rPr>
                <w:noProof/>
                <w:webHidden/>
              </w:rPr>
              <w:fldChar w:fldCharType="separate"/>
            </w:r>
            <w:r w:rsidR="00647D0C">
              <w:rPr>
                <w:noProof/>
                <w:webHidden/>
              </w:rPr>
              <w:t>88</w:t>
            </w:r>
            <w:r w:rsidR="00647D0C">
              <w:rPr>
                <w:noProof/>
                <w:webHidden/>
              </w:rPr>
              <w:fldChar w:fldCharType="end"/>
            </w:r>
          </w:hyperlink>
        </w:p>
        <w:p w:rsidR="00647D0C" w:rsidRDefault="00983610" w14:paraId="2F22A3D7" w14:textId="02C2A96F">
          <w:pPr>
            <w:pStyle w:val="TOC3"/>
            <w:tabs>
              <w:tab w:val="left" w:pos="1540"/>
              <w:tab w:val="right" w:leader="dot" w:pos="9225"/>
            </w:tabs>
            <w:rPr>
              <w:rFonts w:asciiTheme="minorHAnsi" w:hAnsiTheme="minorHAnsi" w:eastAsiaTheme="minorEastAsia" w:cstheme="minorBidi"/>
              <w:noProof/>
              <w:sz w:val="22"/>
              <w:szCs w:val="22"/>
            </w:rPr>
          </w:pPr>
          <w:hyperlink w:history="1" w:anchor="_Toc113971536">
            <w:r w:rsidRPr="00283376" w:rsidR="00647D0C">
              <w:rPr>
                <w:rStyle w:val="Hyperlink"/>
                <w:noProof/>
              </w:rPr>
              <w:t>7.10.2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thông tin cấu hình Mesh hiện tại</w:t>
            </w:r>
            <w:r w:rsidR="00647D0C">
              <w:rPr>
                <w:noProof/>
                <w:webHidden/>
              </w:rPr>
              <w:tab/>
            </w:r>
            <w:r w:rsidR="00647D0C">
              <w:rPr>
                <w:noProof/>
                <w:webHidden/>
              </w:rPr>
              <w:fldChar w:fldCharType="begin"/>
            </w:r>
            <w:r w:rsidR="00647D0C">
              <w:rPr>
                <w:noProof/>
                <w:webHidden/>
              </w:rPr>
              <w:instrText xml:space="preserve"> PAGEREF _Toc113971536 \h </w:instrText>
            </w:r>
            <w:r w:rsidR="00647D0C">
              <w:rPr>
                <w:noProof/>
                <w:webHidden/>
              </w:rPr>
            </w:r>
            <w:r w:rsidR="00647D0C">
              <w:rPr>
                <w:noProof/>
                <w:webHidden/>
              </w:rPr>
              <w:fldChar w:fldCharType="separate"/>
            </w:r>
            <w:r w:rsidR="00647D0C">
              <w:rPr>
                <w:noProof/>
                <w:webHidden/>
              </w:rPr>
              <w:t>90</w:t>
            </w:r>
            <w:r w:rsidR="00647D0C">
              <w:rPr>
                <w:noProof/>
                <w:webHidden/>
              </w:rPr>
              <w:fldChar w:fldCharType="end"/>
            </w:r>
          </w:hyperlink>
        </w:p>
        <w:p w:rsidR="00647D0C" w:rsidRDefault="00983610" w14:paraId="5EF43DC7" w14:textId="21662CB8">
          <w:pPr>
            <w:pStyle w:val="TOC2"/>
            <w:tabs>
              <w:tab w:val="left" w:pos="1100"/>
              <w:tab w:val="right" w:leader="dot" w:pos="9225"/>
            </w:tabs>
            <w:rPr>
              <w:rFonts w:asciiTheme="minorHAnsi" w:hAnsiTheme="minorHAnsi" w:eastAsiaTheme="minorEastAsia" w:cstheme="minorBidi"/>
              <w:noProof/>
              <w:sz w:val="22"/>
              <w:szCs w:val="22"/>
            </w:rPr>
          </w:pPr>
          <w:hyperlink w:history="1" w:anchor="_Toc113971537">
            <w:r w:rsidRPr="00283376" w:rsidR="00647D0C">
              <w:rPr>
                <w:rStyle w:val="Hyperlink"/>
                <w:noProof/>
              </w:rPr>
              <w:t>7.11</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DNS qua Mobile App</w:t>
            </w:r>
            <w:r w:rsidR="00647D0C">
              <w:rPr>
                <w:noProof/>
                <w:webHidden/>
              </w:rPr>
              <w:tab/>
            </w:r>
            <w:r w:rsidR="00647D0C">
              <w:rPr>
                <w:noProof/>
                <w:webHidden/>
              </w:rPr>
              <w:fldChar w:fldCharType="begin"/>
            </w:r>
            <w:r w:rsidR="00647D0C">
              <w:rPr>
                <w:noProof/>
                <w:webHidden/>
              </w:rPr>
              <w:instrText xml:space="preserve"> PAGEREF _Toc113971537 \h </w:instrText>
            </w:r>
            <w:r w:rsidR="00647D0C">
              <w:rPr>
                <w:noProof/>
                <w:webHidden/>
              </w:rPr>
            </w:r>
            <w:r w:rsidR="00647D0C">
              <w:rPr>
                <w:noProof/>
                <w:webHidden/>
              </w:rPr>
              <w:fldChar w:fldCharType="separate"/>
            </w:r>
            <w:r w:rsidR="00647D0C">
              <w:rPr>
                <w:noProof/>
                <w:webHidden/>
              </w:rPr>
              <w:t>92</w:t>
            </w:r>
            <w:r w:rsidR="00647D0C">
              <w:rPr>
                <w:noProof/>
                <w:webHidden/>
              </w:rPr>
              <w:fldChar w:fldCharType="end"/>
            </w:r>
          </w:hyperlink>
        </w:p>
        <w:p w:rsidR="00647D0C" w:rsidRDefault="00983610" w14:paraId="5AF2F0DB" w14:textId="503CD5B6">
          <w:pPr>
            <w:pStyle w:val="TOC3"/>
            <w:tabs>
              <w:tab w:val="left" w:pos="1540"/>
              <w:tab w:val="right" w:leader="dot" w:pos="9225"/>
            </w:tabs>
            <w:rPr>
              <w:rFonts w:asciiTheme="minorHAnsi" w:hAnsiTheme="minorHAnsi" w:eastAsiaTheme="minorEastAsia" w:cstheme="minorBidi"/>
              <w:noProof/>
              <w:sz w:val="22"/>
              <w:szCs w:val="22"/>
            </w:rPr>
          </w:pPr>
          <w:hyperlink w:history="1" w:anchor="_Toc113971538">
            <w:r w:rsidRPr="00283376" w:rsidR="00647D0C">
              <w:rPr>
                <w:rStyle w:val="Hyperlink"/>
                <w:noProof/>
              </w:rPr>
              <w:t>7.11.1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DNS hiện tại</w:t>
            </w:r>
            <w:r w:rsidR="00647D0C">
              <w:rPr>
                <w:noProof/>
                <w:webHidden/>
              </w:rPr>
              <w:tab/>
            </w:r>
            <w:r w:rsidR="00647D0C">
              <w:rPr>
                <w:noProof/>
                <w:webHidden/>
              </w:rPr>
              <w:fldChar w:fldCharType="begin"/>
            </w:r>
            <w:r w:rsidR="00647D0C">
              <w:rPr>
                <w:noProof/>
                <w:webHidden/>
              </w:rPr>
              <w:instrText xml:space="preserve"> PAGEREF _Toc113971538 \h </w:instrText>
            </w:r>
            <w:r w:rsidR="00647D0C">
              <w:rPr>
                <w:noProof/>
                <w:webHidden/>
              </w:rPr>
            </w:r>
            <w:r w:rsidR="00647D0C">
              <w:rPr>
                <w:noProof/>
                <w:webHidden/>
              </w:rPr>
              <w:fldChar w:fldCharType="separate"/>
            </w:r>
            <w:r w:rsidR="00647D0C">
              <w:rPr>
                <w:noProof/>
                <w:webHidden/>
              </w:rPr>
              <w:t>92</w:t>
            </w:r>
            <w:r w:rsidR="00647D0C">
              <w:rPr>
                <w:noProof/>
                <w:webHidden/>
              </w:rPr>
              <w:fldChar w:fldCharType="end"/>
            </w:r>
          </w:hyperlink>
        </w:p>
        <w:p w:rsidR="00647D0C" w:rsidRDefault="00983610" w14:paraId="350EDB2C" w14:textId="22FF35B0">
          <w:pPr>
            <w:pStyle w:val="TOC3"/>
            <w:tabs>
              <w:tab w:val="left" w:pos="1540"/>
              <w:tab w:val="right" w:leader="dot" w:pos="9225"/>
            </w:tabs>
            <w:rPr>
              <w:rFonts w:asciiTheme="minorHAnsi" w:hAnsiTheme="minorHAnsi" w:eastAsiaTheme="minorEastAsia" w:cstheme="minorBidi"/>
              <w:noProof/>
              <w:sz w:val="22"/>
              <w:szCs w:val="22"/>
            </w:rPr>
          </w:pPr>
          <w:hyperlink w:history="1" w:anchor="_Toc113971539">
            <w:r w:rsidRPr="00283376" w:rsidR="00647D0C">
              <w:rPr>
                <w:rStyle w:val="Hyperlink"/>
                <w:noProof/>
              </w:rPr>
              <w:t>7.11.2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DNS hiện tại qua Mobile App</w:t>
            </w:r>
            <w:r w:rsidR="00647D0C">
              <w:rPr>
                <w:noProof/>
                <w:webHidden/>
              </w:rPr>
              <w:tab/>
            </w:r>
            <w:r w:rsidR="00647D0C">
              <w:rPr>
                <w:noProof/>
                <w:webHidden/>
              </w:rPr>
              <w:fldChar w:fldCharType="begin"/>
            </w:r>
            <w:r w:rsidR="00647D0C">
              <w:rPr>
                <w:noProof/>
                <w:webHidden/>
              </w:rPr>
              <w:instrText xml:space="preserve"> PAGEREF _Toc113971539 \h </w:instrText>
            </w:r>
            <w:r w:rsidR="00647D0C">
              <w:rPr>
                <w:noProof/>
                <w:webHidden/>
              </w:rPr>
            </w:r>
            <w:r w:rsidR="00647D0C">
              <w:rPr>
                <w:noProof/>
                <w:webHidden/>
              </w:rPr>
              <w:fldChar w:fldCharType="separate"/>
            </w:r>
            <w:r w:rsidR="00647D0C">
              <w:rPr>
                <w:noProof/>
                <w:webHidden/>
              </w:rPr>
              <w:t>94</w:t>
            </w:r>
            <w:r w:rsidR="00647D0C">
              <w:rPr>
                <w:noProof/>
                <w:webHidden/>
              </w:rPr>
              <w:fldChar w:fldCharType="end"/>
            </w:r>
          </w:hyperlink>
        </w:p>
        <w:p w:rsidR="00647D0C" w:rsidRDefault="00983610" w14:paraId="15FB0A1E" w14:textId="4148F4AA">
          <w:pPr>
            <w:pStyle w:val="TOC2"/>
            <w:tabs>
              <w:tab w:val="left" w:pos="1100"/>
              <w:tab w:val="right" w:leader="dot" w:pos="9225"/>
            </w:tabs>
            <w:rPr>
              <w:rFonts w:asciiTheme="minorHAnsi" w:hAnsiTheme="minorHAnsi" w:eastAsiaTheme="minorEastAsia" w:cstheme="minorBidi"/>
              <w:noProof/>
              <w:sz w:val="22"/>
              <w:szCs w:val="22"/>
            </w:rPr>
          </w:pPr>
          <w:hyperlink w:history="1" w:anchor="_Toc113971540">
            <w:r w:rsidRPr="00283376" w:rsidR="00647D0C">
              <w:rPr>
                <w:rStyle w:val="Hyperlink"/>
                <w:noProof/>
              </w:rPr>
              <w:t>7.12</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Port Forwarding qua Mobile App</w:t>
            </w:r>
            <w:r w:rsidR="00647D0C">
              <w:rPr>
                <w:noProof/>
                <w:webHidden/>
              </w:rPr>
              <w:tab/>
            </w:r>
            <w:r w:rsidR="00647D0C">
              <w:rPr>
                <w:noProof/>
                <w:webHidden/>
              </w:rPr>
              <w:fldChar w:fldCharType="begin"/>
            </w:r>
            <w:r w:rsidR="00647D0C">
              <w:rPr>
                <w:noProof/>
                <w:webHidden/>
              </w:rPr>
              <w:instrText xml:space="preserve"> PAGEREF _Toc113971540 \h </w:instrText>
            </w:r>
            <w:r w:rsidR="00647D0C">
              <w:rPr>
                <w:noProof/>
                <w:webHidden/>
              </w:rPr>
            </w:r>
            <w:r w:rsidR="00647D0C">
              <w:rPr>
                <w:noProof/>
                <w:webHidden/>
              </w:rPr>
              <w:fldChar w:fldCharType="separate"/>
            </w:r>
            <w:r w:rsidR="00647D0C">
              <w:rPr>
                <w:noProof/>
                <w:webHidden/>
              </w:rPr>
              <w:t>97</w:t>
            </w:r>
            <w:r w:rsidR="00647D0C">
              <w:rPr>
                <w:noProof/>
                <w:webHidden/>
              </w:rPr>
              <w:fldChar w:fldCharType="end"/>
            </w:r>
          </w:hyperlink>
        </w:p>
        <w:p w:rsidR="00647D0C" w:rsidRDefault="00983610" w14:paraId="5ABFE049" w14:textId="58BE86F9">
          <w:pPr>
            <w:pStyle w:val="TOC3"/>
            <w:tabs>
              <w:tab w:val="left" w:pos="1540"/>
              <w:tab w:val="right" w:leader="dot" w:pos="9225"/>
            </w:tabs>
            <w:rPr>
              <w:rFonts w:asciiTheme="minorHAnsi" w:hAnsiTheme="minorHAnsi" w:eastAsiaTheme="minorEastAsia" w:cstheme="minorBidi"/>
              <w:noProof/>
              <w:sz w:val="22"/>
              <w:szCs w:val="22"/>
            </w:rPr>
          </w:pPr>
          <w:hyperlink w:history="1" w:anchor="_Toc113971541">
            <w:r w:rsidRPr="00283376" w:rsidR="00647D0C">
              <w:rPr>
                <w:rStyle w:val="Hyperlink"/>
                <w:noProof/>
              </w:rPr>
              <w:t>7.12.1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Port Forwarding hiện tại qua Mobile App</w:t>
            </w:r>
            <w:r w:rsidR="00647D0C">
              <w:rPr>
                <w:noProof/>
                <w:webHidden/>
              </w:rPr>
              <w:tab/>
            </w:r>
            <w:r w:rsidR="00647D0C">
              <w:rPr>
                <w:noProof/>
                <w:webHidden/>
              </w:rPr>
              <w:fldChar w:fldCharType="begin"/>
            </w:r>
            <w:r w:rsidR="00647D0C">
              <w:rPr>
                <w:noProof/>
                <w:webHidden/>
              </w:rPr>
              <w:instrText xml:space="preserve"> PAGEREF _Toc113971541 \h </w:instrText>
            </w:r>
            <w:r w:rsidR="00647D0C">
              <w:rPr>
                <w:noProof/>
                <w:webHidden/>
              </w:rPr>
            </w:r>
            <w:r w:rsidR="00647D0C">
              <w:rPr>
                <w:noProof/>
                <w:webHidden/>
              </w:rPr>
              <w:fldChar w:fldCharType="separate"/>
            </w:r>
            <w:r w:rsidR="00647D0C">
              <w:rPr>
                <w:noProof/>
                <w:webHidden/>
              </w:rPr>
              <w:t>97</w:t>
            </w:r>
            <w:r w:rsidR="00647D0C">
              <w:rPr>
                <w:noProof/>
                <w:webHidden/>
              </w:rPr>
              <w:fldChar w:fldCharType="end"/>
            </w:r>
          </w:hyperlink>
        </w:p>
        <w:p w:rsidR="00647D0C" w:rsidRDefault="00983610" w14:paraId="0E0C43FD" w14:textId="65A081F4">
          <w:pPr>
            <w:pStyle w:val="TOC3"/>
            <w:tabs>
              <w:tab w:val="left" w:pos="1540"/>
              <w:tab w:val="right" w:leader="dot" w:pos="9225"/>
            </w:tabs>
            <w:rPr>
              <w:rFonts w:asciiTheme="minorHAnsi" w:hAnsiTheme="minorHAnsi" w:eastAsiaTheme="minorEastAsia" w:cstheme="minorBidi"/>
              <w:noProof/>
              <w:sz w:val="22"/>
              <w:szCs w:val="22"/>
            </w:rPr>
          </w:pPr>
          <w:hyperlink w:history="1" w:anchor="_Toc113971542">
            <w:r w:rsidRPr="00283376" w:rsidR="00647D0C">
              <w:rPr>
                <w:rStyle w:val="Hyperlink"/>
                <w:noProof/>
              </w:rPr>
              <w:t>7.12.2</w:t>
            </w:r>
            <w:r w:rsidR="00647D0C">
              <w:rPr>
                <w:rFonts w:asciiTheme="minorHAnsi" w:hAnsiTheme="minorHAnsi" w:eastAsiaTheme="minorEastAsia" w:cstheme="minorBidi"/>
                <w:noProof/>
                <w:sz w:val="22"/>
                <w:szCs w:val="22"/>
              </w:rPr>
              <w:tab/>
            </w:r>
            <w:r w:rsidRPr="00283376" w:rsidR="00647D0C">
              <w:rPr>
                <w:rStyle w:val="Hyperlink"/>
                <w:noProof/>
              </w:rPr>
              <w:t>Usecase – Điều khiển cấu hình tạo Rule Port Forwarding qua Mobile App</w:t>
            </w:r>
            <w:r w:rsidR="00647D0C">
              <w:rPr>
                <w:noProof/>
                <w:webHidden/>
              </w:rPr>
              <w:tab/>
            </w:r>
            <w:r w:rsidR="00647D0C">
              <w:rPr>
                <w:noProof/>
                <w:webHidden/>
              </w:rPr>
              <w:fldChar w:fldCharType="begin"/>
            </w:r>
            <w:r w:rsidR="00647D0C">
              <w:rPr>
                <w:noProof/>
                <w:webHidden/>
              </w:rPr>
              <w:instrText xml:space="preserve"> PAGEREF _Toc113971542 \h </w:instrText>
            </w:r>
            <w:r w:rsidR="00647D0C">
              <w:rPr>
                <w:noProof/>
                <w:webHidden/>
              </w:rPr>
            </w:r>
            <w:r w:rsidR="00647D0C">
              <w:rPr>
                <w:noProof/>
                <w:webHidden/>
              </w:rPr>
              <w:fldChar w:fldCharType="separate"/>
            </w:r>
            <w:r w:rsidR="00647D0C">
              <w:rPr>
                <w:noProof/>
                <w:webHidden/>
              </w:rPr>
              <w:t>100</w:t>
            </w:r>
            <w:r w:rsidR="00647D0C">
              <w:rPr>
                <w:noProof/>
                <w:webHidden/>
              </w:rPr>
              <w:fldChar w:fldCharType="end"/>
            </w:r>
          </w:hyperlink>
        </w:p>
        <w:p w:rsidR="00647D0C" w:rsidRDefault="00983610" w14:paraId="0798F0DE" w14:textId="51295179">
          <w:pPr>
            <w:pStyle w:val="TOC3"/>
            <w:tabs>
              <w:tab w:val="left" w:pos="1540"/>
              <w:tab w:val="right" w:leader="dot" w:pos="9225"/>
            </w:tabs>
            <w:rPr>
              <w:rFonts w:asciiTheme="minorHAnsi" w:hAnsiTheme="minorHAnsi" w:eastAsiaTheme="minorEastAsia" w:cstheme="minorBidi"/>
              <w:noProof/>
              <w:sz w:val="22"/>
              <w:szCs w:val="22"/>
            </w:rPr>
          </w:pPr>
          <w:hyperlink w:history="1" w:anchor="_Toc113971543">
            <w:r w:rsidRPr="00283376" w:rsidR="00647D0C">
              <w:rPr>
                <w:rStyle w:val="Hyperlink"/>
                <w:noProof/>
              </w:rPr>
              <w:t>7.12.3</w:t>
            </w:r>
            <w:r w:rsidR="00647D0C">
              <w:rPr>
                <w:rFonts w:asciiTheme="minorHAnsi" w:hAnsiTheme="minorHAnsi" w:eastAsiaTheme="minorEastAsia" w:cstheme="minorBidi"/>
                <w:noProof/>
                <w:sz w:val="22"/>
                <w:szCs w:val="22"/>
              </w:rPr>
              <w:tab/>
            </w:r>
            <w:r w:rsidRPr="00283376" w:rsidR="00647D0C">
              <w:rPr>
                <w:rStyle w:val="Hyperlink"/>
                <w:noProof/>
              </w:rPr>
              <w:t>Usecase – Điều khiển sửa cấu hình Rule Port Forwarding hiện tại qua Mobile App</w:t>
            </w:r>
            <w:r w:rsidR="00647D0C">
              <w:rPr>
                <w:noProof/>
                <w:webHidden/>
              </w:rPr>
              <w:tab/>
            </w:r>
            <w:r w:rsidR="00647D0C">
              <w:rPr>
                <w:noProof/>
                <w:webHidden/>
              </w:rPr>
              <w:fldChar w:fldCharType="begin"/>
            </w:r>
            <w:r w:rsidR="00647D0C">
              <w:rPr>
                <w:noProof/>
                <w:webHidden/>
              </w:rPr>
              <w:instrText xml:space="preserve"> PAGEREF _Toc113971543 \h </w:instrText>
            </w:r>
            <w:r w:rsidR="00647D0C">
              <w:rPr>
                <w:noProof/>
                <w:webHidden/>
              </w:rPr>
            </w:r>
            <w:r w:rsidR="00647D0C">
              <w:rPr>
                <w:noProof/>
                <w:webHidden/>
              </w:rPr>
              <w:fldChar w:fldCharType="separate"/>
            </w:r>
            <w:r w:rsidR="00647D0C">
              <w:rPr>
                <w:noProof/>
                <w:webHidden/>
              </w:rPr>
              <w:t>103</w:t>
            </w:r>
            <w:r w:rsidR="00647D0C">
              <w:rPr>
                <w:noProof/>
                <w:webHidden/>
              </w:rPr>
              <w:fldChar w:fldCharType="end"/>
            </w:r>
          </w:hyperlink>
        </w:p>
        <w:p w:rsidR="00647D0C" w:rsidRDefault="00983610" w14:paraId="115D31B8" w14:textId="6210B4FD">
          <w:pPr>
            <w:pStyle w:val="TOC3"/>
            <w:tabs>
              <w:tab w:val="left" w:pos="1540"/>
              <w:tab w:val="right" w:leader="dot" w:pos="9225"/>
            </w:tabs>
            <w:rPr>
              <w:rFonts w:asciiTheme="minorHAnsi" w:hAnsiTheme="minorHAnsi" w:eastAsiaTheme="minorEastAsia" w:cstheme="minorBidi"/>
              <w:noProof/>
              <w:sz w:val="22"/>
              <w:szCs w:val="22"/>
            </w:rPr>
          </w:pPr>
          <w:hyperlink w:history="1" w:anchor="_Toc113971544">
            <w:r w:rsidRPr="00283376" w:rsidR="00647D0C">
              <w:rPr>
                <w:rStyle w:val="Hyperlink"/>
                <w:noProof/>
              </w:rPr>
              <w:t>7.12.4</w:t>
            </w:r>
            <w:r w:rsidR="00647D0C">
              <w:rPr>
                <w:rFonts w:asciiTheme="minorHAnsi" w:hAnsiTheme="minorHAnsi" w:eastAsiaTheme="minorEastAsia" w:cstheme="minorBidi"/>
                <w:noProof/>
                <w:sz w:val="22"/>
                <w:szCs w:val="22"/>
              </w:rPr>
              <w:tab/>
            </w:r>
            <w:r w:rsidRPr="00283376" w:rsidR="00647D0C">
              <w:rPr>
                <w:rStyle w:val="Hyperlink"/>
                <w:noProof/>
              </w:rPr>
              <w:t>Usecase – Điều khiển xóa cấu hình Rule Port Forwarding đang tồn tại qua Mobile App</w:t>
            </w:r>
            <w:r w:rsidR="00647D0C">
              <w:rPr>
                <w:noProof/>
                <w:webHidden/>
              </w:rPr>
              <w:tab/>
            </w:r>
            <w:r w:rsidR="00647D0C">
              <w:rPr>
                <w:noProof/>
                <w:webHidden/>
              </w:rPr>
              <w:fldChar w:fldCharType="begin"/>
            </w:r>
            <w:r w:rsidR="00647D0C">
              <w:rPr>
                <w:noProof/>
                <w:webHidden/>
              </w:rPr>
              <w:instrText xml:space="preserve"> PAGEREF _Toc113971544 \h </w:instrText>
            </w:r>
            <w:r w:rsidR="00647D0C">
              <w:rPr>
                <w:noProof/>
                <w:webHidden/>
              </w:rPr>
            </w:r>
            <w:r w:rsidR="00647D0C">
              <w:rPr>
                <w:noProof/>
                <w:webHidden/>
              </w:rPr>
              <w:fldChar w:fldCharType="separate"/>
            </w:r>
            <w:r w:rsidR="00647D0C">
              <w:rPr>
                <w:noProof/>
                <w:webHidden/>
              </w:rPr>
              <w:t>106</w:t>
            </w:r>
            <w:r w:rsidR="00647D0C">
              <w:rPr>
                <w:noProof/>
                <w:webHidden/>
              </w:rPr>
              <w:fldChar w:fldCharType="end"/>
            </w:r>
          </w:hyperlink>
        </w:p>
        <w:p w:rsidR="00647D0C" w:rsidRDefault="00983610" w14:paraId="3F4914BE" w14:textId="1043E2C9">
          <w:pPr>
            <w:pStyle w:val="TOC2"/>
            <w:tabs>
              <w:tab w:val="left" w:pos="1100"/>
              <w:tab w:val="right" w:leader="dot" w:pos="9225"/>
            </w:tabs>
            <w:rPr>
              <w:rFonts w:asciiTheme="minorHAnsi" w:hAnsiTheme="minorHAnsi" w:eastAsiaTheme="minorEastAsia" w:cstheme="minorBidi"/>
              <w:noProof/>
              <w:sz w:val="22"/>
              <w:szCs w:val="22"/>
            </w:rPr>
          </w:pPr>
          <w:hyperlink w:history="1" w:anchor="_Toc113971545">
            <w:r w:rsidRPr="00283376" w:rsidR="00647D0C">
              <w:rPr>
                <w:rStyle w:val="Hyperlink"/>
                <w:noProof/>
              </w:rPr>
              <w:t>7.13</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DDNS qua Mobile App</w:t>
            </w:r>
            <w:r w:rsidR="00647D0C">
              <w:rPr>
                <w:noProof/>
                <w:webHidden/>
              </w:rPr>
              <w:tab/>
            </w:r>
            <w:r w:rsidR="00647D0C">
              <w:rPr>
                <w:noProof/>
                <w:webHidden/>
              </w:rPr>
              <w:fldChar w:fldCharType="begin"/>
            </w:r>
            <w:r w:rsidR="00647D0C">
              <w:rPr>
                <w:noProof/>
                <w:webHidden/>
              </w:rPr>
              <w:instrText xml:space="preserve"> PAGEREF _Toc113971545 \h </w:instrText>
            </w:r>
            <w:r w:rsidR="00647D0C">
              <w:rPr>
                <w:noProof/>
                <w:webHidden/>
              </w:rPr>
            </w:r>
            <w:r w:rsidR="00647D0C">
              <w:rPr>
                <w:noProof/>
                <w:webHidden/>
              </w:rPr>
              <w:fldChar w:fldCharType="separate"/>
            </w:r>
            <w:r w:rsidR="00647D0C">
              <w:rPr>
                <w:noProof/>
                <w:webHidden/>
              </w:rPr>
              <w:t>108</w:t>
            </w:r>
            <w:r w:rsidR="00647D0C">
              <w:rPr>
                <w:noProof/>
                <w:webHidden/>
              </w:rPr>
              <w:fldChar w:fldCharType="end"/>
            </w:r>
          </w:hyperlink>
        </w:p>
        <w:p w:rsidR="00647D0C" w:rsidRDefault="00983610" w14:paraId="71ADA000" w14:textId="31F22661">
          <w:pPr>
            <w:pStyle w:val="TOC3"/>
            <w:tabs>
              <w:tab w:val="left" w:pos="1540"/>
              <w:tab w:val="right" w:leader="dot" w:pos="9225"/>
            </w:tabs>
            <w:rPr>
              <w:rFonts w:asciiTheme="minorHAnsi" w:hAnsiTheme="minorHAnsi" w:eastAsiaTheme="minorEastAsia" w:cstheme="minorBidi"/>
              <w:noProof/>
              <w:sz w:val="22"/>
              <w:szCs w:val="22"/>
            </w:rPr>
          </w:pPr>
          <w:hyperlink w:history="1" w:anchor="_Toc113971546">
            <w:r w:rsidRPr="00283376" w:rsidR="00647D0C">
              <w:rPr>
                <w:rStyle w:val="Hyperlink"/>
                <w:noProof/>
              </w:rPr>
              <w:t>7.13.1</w:t>
            </w:r>
            <w:r w:rsidR="00647D0C">
              <w:rPr>
                <w:rFonts w:asciiTheme="minorHAnsi" w:hAnsiTheme="minorHAnsi" w:eastAsiaTheme="minorEastAsia" w:cstheme="minorBidi"/>
                <w:noProof/>
                <w:sz w:val="22"/>
                <w:szCs w:val="22"/>
              </w:rPr>
              <w:tab/>
            </w:r>
            <w:r w:rsidRPr="00283376" w:rsidR="00647D0C">
              <w:rPr>
                <w:rStyle w:val="Hyperlink"/>
                <w:noProof/>
              </w:rPr>
              <w:t>Usecase – Lấy thông tin cấu hình DDNS hiện tại</w:t>
            </w:r>
            <w:r w:rsidR="00647D0C">
              <w:rPr>
                <w:noProof/>
                <w:webHidden/>
              </w:rPr>
              <w:tab/>
            </w:r>
            <w:r w:rsidR="00647D0C">
              <w:rPr>
                <w:noProof/>
                <w:webHidden/>
              </w:rPr>
              <w:fldChar w:fldCharType="begin"/>
            </w:r>
            <w:r w:rsidR="00647D0C">
              <w:rPr>
                <w:noProof/>
                <w:webHidden/>
              </w:rPr>
              <w:instrText xml:space="preserve"> PAGEREF _Toc113971546 \h </w:instrText>
            </w:r>
            <w:r w:rsidR="00647D0C">
              <w:rPr>
                <w:noProof/>
                <w:webHidden/>
              </w:rPr>
            </w:r>
            <w:r w:rsidR="00647D0C">
              <w:rPr>
                <w:noProof/>
                <w:webHidden/>
              </w:rPr>
              <w:fldChar w:fldCharType="separate"/>
            </w:r>
            <w:r w:rsidR="00647D0C">
              <w:rPr>
                <w:noProof/>
                <w:webHidden/>
              </w:rPr>
              <w:t>108</w:t>
            </w:r>
            <w:r w:rsidR="00647D0C">
              <w:rPr>
                <w:noProof/>
                <w:webHidden/>
              </w:rPr>
              <w:fldChar w:fldCharType="end"/>
            </w:r>
          </w:hyperlink>
        </w:p>
        <w:p w:rsidR="00647D0C" w:rsidRDefault="00983610" w14:paraId="2CE01E2E" w14:textId="20344EA0">
          <w:pPr>
            <w:pStyle w:val="TOC3"/>
            <w:tabs>
              <w:tab w:val="left" w:pos="1540"/>
              <w:tab w:val="right" w:leader="dot" w:pos="9225"/>
            </w:tabs>
            <w:rPr>
              <w:rFonts w:asciiTheme="minorHAnsi" w:hAnsiTheme="minorHAnsi" w:eastAsiaTheme="minorEastAsia" w:cstheme="minorBidi"/>
              <w:noProof/>
              <w:sz w:val="22"/>
              <w:szCs w:val="22"/>
            </w:rPr>
          </w:pPr>
          <w:hyperlink w:history="1" w:anchor="_Toc113971547">
            <w:r w:rsidRPr="00283376" w:rsidR="00647D0C">
              <w:rPr>
                <w:rStyle w:val="Hyperlink"/>
                <w:noProof/>
              </w:rPr>
              <w:t>7.13.2</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DDNS</w:t>
            </w:r>
            <w:r w:rsidR="00647D0C">
              <w:rPr>
                <w:noProof/>
                <w:webHidden/>
              </w:rPr>
              <w:tab/>
            </w:r>
            <w:r w:rsidR="00647D0C">
              <w:rPr>
                <w:noProof/>
                <w:webHidden/>
              </w:rPr>
              <w:fldChar w:fldCharType="begin"/>
            </w:r>
            <w:r w:rsidR="00647D0C">
              <w:rPr>
                <w:noProof/>
                <w:webHidden/>
              </w:rPr>
              <w:instrText xml:space="preserve"> PAGEREF _Toc113971547 \h </w:instrText>
            </w:r>
            <w:r w:rsidR="00647D0C">
              <w:rPr>
                <w:noProof/>
                <w:webHidden/>
              </w:rPr>
            </w:r>
            <w:r w:rsidR="00647D0C">
              <w:rPr>
                <w:noProof/>
                <w:webHidden/>
              </w:rPr>
              <w:fldChar w:fldCharType="separate"/>
            </w:r>
            <w:r w:rsidR="00647D0C">
              <w:rPr>
                <w:noProof/>
                <w:webHidden/>
              </w:rPr>
              <w:t>111</w:t>
            </w:r>
            <w:r w:rsidR="00647D0C">
              <w:rPr>
                <w:noProof/>
                <w:webHidden/>
              </w:rPr>
              <w:fldChar w:fldCharType="end"/>
            </w:r>
          </w:hyperlink>
        </w:p>
        <w:p w:rsidR="00647D0C" w:rsidRDefault="00983610" w14:paraId="2CF2A00E" w14:textId="473691F8">
          <w:pPr>
            <w:pStyle w:val="TOC2"/>
            <w:tabs>
              <w:tab w:val="left" w:pos="1100"/>
              <w:tab w:val="right" w:leader="dot" w:pos="9225"/>
            </w:tabs>
            <w:rPr>
              <w:rFonts w:asciiTheme="minorHAnsi" w:hAnsiTheme="minorHAnsi" w:eastAsiaTheme="minorEastAsia" w:cstheme="minorBidi"/>
              <w:noProof/>
              <w:sz w:val="22"/>
              <w:szCs w:val="22"/>
            </w:rPr>
          </w:pPr>
          <w:hyperlink w:history="1" w:anchor="_Toc113971548">
            <w:r w:rsidRPr="00283376" w:rsidR="00647D0C">
              <w:rPr>
                <w:rStyle w:val="Hyperlink"/>
                <w:noProof/>
              </w:rPr>
              <w:t>7.14</w:t>
            </w:r>
            <w:r w:rsidR="00647D0C">
              <w:rPr>
                <w:rFonts w:asciiTheme="minorHAnsi" w:hAnsiTheme="minorHAnsi" w:eastAsiaTheme="minorEastAsia" w:cstheme="minorBidi"/>
                <w:noProof/>
                <w:sz w:val="22"/>
                <w:szCs w:val="22"/>
              </w:rPr>
              <w:tab/>
            </w:r>
            <w:r w:rsidRPr="00283376" w:rsidR="00647D0C">
              <w:rPr>
                <w:rStyle w:val="Hyperlink"/>
                <w:noProof/>
              </w:rPr>
              <w:t>Tính năng đổi mật khẩu truy cập WebUI qua Mobile App</w:t>
            </w:r>
            <w:r w:rsidR="00647D0C">
              <w:rPr>
                <w:noProof/>
                <w:webHidden/>
              </w:rPr>
              <w:tab/>
            </w:r>
            <w:r w:rsidR="00647D0C">
              <w:rPr>
                <w:noProof/>
                <w:webHidden/>
              </w:rPr>
              <w:fldChar w:fldCharType="begin"/>
            </w:r>
            <w:r w:rsidR="00647D0C">
              <w:rPr>
                <w:noProof/>
                <w:webHidden/>
              </w:rPr>
              <w:instrText xml:space="preserve"> PAGEREF _Toc113971548 \h </w:instrText>
            </w:r>
            <w:r w:rsidR="00647D0C">
              <w:rPr>
                <w:noProof/>
                <w:webHidden/>
              </w:rPr>
            </w:r>
            <w:r w:rsidR="00647D0C">
              <w:rPr>
                <w:noProof/>
                <w:webHidden/>
              </w:rPr>
              <w:fldChar w:fldCharType="separate"/>
            </w:r>
            <w:r w:rsidR="00647D0C">
              <w:rPr>
                <w:noProof/>
                <w:webHidden/>
              </w:rPr>
              <w:t>114</w:t>
            </w:r>
            <w:r w:rsidR="00647D0C">
              <w:rPr>
                <w:noProof/>
                <w:webHidden/>
              </w:rPr>
              <w:fldChar w:fldCharType="end"/>
            </w:r>
          </w:hyperlink>
        </w:p>
        <w:p w:rsidR="00647D0C" w:rsidRDefault="00983610" w14:paraId="72F30EA7" w14:textId="2EA90340">
          <w:pPr>
            <w:pStyle w:val="TOC3"/>
            <w:tabs>
              <w:tab w:val="left" w:pos="1540"/>
              <w:tab w:val="right" w:leader="dot" w:pos="9225"/>
            </w:tabs>
            <w:rPr>
              <w:rFonts w:asciiTheme="minorHAnsi" w:hAnsiTheme="minorHAnsi" w:eastAsiaTheme="minorEastAsia" w:cstheme="minorBidi"/>
              <w:noProof/>
              <w:sz w:val="22"/>
              <w:szCs w:val="22"/>
            </w:rPr>
          </w:pPr>
          <w:hyperlink w:history="1" w:anchor="_Toc113971549">
            <w:r w:rsidRPr="00283376" w:rsidR="00647D0C">
              <w:rPr>
                <w:rStyle w:val="Hyperlink"/>
                <w:noProof/>
              </w:rPr>
              <w:t>7.14.1</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mật khẩu truy cập WebUI qua Mobile App</w:t>
            </w:r>
            <w:r w:rsidR="00647D0C">
              <w:rPr>
                <w:noProof/>
                <w:webHidden/>
              </w:rPr>
              <w:tab/>
            </w:r>
            <w:r w:rsidR="00647D0C">
              <w:rPr>
                <w:noProof/>
                <w:webHidden/>
              </w:rPr>
              <w:fldChar w:fldCharType="begin"/>
            </w:r>
            <w:r w:rsidR="00647D0C">
              <w:rPr>
                <w:noProof/>
                <w:webHidden/>
              </w:rPr>
              <w:instrText xml:space="preserve"> PAGEREF _Toc113971549 \h </w:instrText>
            </w:r>
            <w:r w:rsidR="00647D0C">
              <w:rPr>
                <w:noProof/>
                <w:webHidden/>
              </w:rPr>
            </w:r>
            <w:r w:rsidR="00647D0C">
              <w:rPr>
                <w:noProof/>
                <w:webHidden/>
              </w:rPr>
              <w:fldChar w:fldCharType="separate"/>
            </w:r>
            <w:r w:rsidR="00647D0C">
              <w:rPr>
                <w:noProof/>
                <w:webHidden/>
              </w:rPr>
              <w:t>114</w:t>
            </w:r>
            <w:r w:rsidR="00647D0C">
              <w:rPr>
                <w:noProof/>
                <w:webHidden/>
              </w:rPr>
              <w:fldChar w:fldCharType="end"/>
            </w:r>
          </w:hyperlink>
        </w:p>
        <w:p w:rsidR="00647D0C" w:rsidRDefault="00983610" w14:paraId="71860723" w14:textId="44B73714">
          <w:pPr>
            <w:pStyle w:val="TOC2"/>
            <w:tabs>
              <w:tab w:val="left" w:pos="1100"/>
              <w:tab w:val="right" w:leader="dot" w:pos="9225"/>
            </w:tabs>
            <w:rPr>
              <w:rFonts w:asciiTheme="minorHAnsi" w:hAnsiTheme="minorHAnsi" w:eastAsiaTheme="minorEastAsia" w:cstheme="minorBidi"/>
              <w:noProof/>
              <w:sz w:val="22"/>
              <w:szCs w:val="22"/>
            </w:rPr>
          </w:pPr>
          <w:hyperlink w:history="1" w:anchor="_Toc113971550">
            <w:r w:rsidRPr="00283376" w:rsidR="00647D0C">
              <w:rPr>
                <w:rStyle w:val="Hyperlink"/>
                <w:noProof/>
              </w:rPr>
              <w:t>7.15</w:t>
            </w:r>
            <w:r w:rsidR="00647D0C">
              <w:rPr>
                <w:rFonts w:asciiTheme="minorHAnsi" w:hAnsiTheme="minorHAnsi" w:eastAsiaTheme="minorEastAsia" w:cstheme="minorBidi"/>
                <w:noProof/>
                <w:sz w:val="22"/>
                <w:szCs w:val="22"/>
              </w:rPr>
              <w:tab/>
            </w:r>
            <w:r w:rsidRPr="00283376" w:rsidR="00647D0C">
              <w:rPr>
                <w:rStyle w:val="Hyperlink"/>
                <w:noProof/>
              </w:rPr>
              <w:t>Tính năng xem thông tin thiết bị mạng qua Mobile App</w:t>
            </w:r>
            <w:r w:rsidR="00647D0C">
              <w:rPr>
                <w:noProof/>
                <w:webHidden/>
              </w:rPr>
              <w:tab/>
            </w:r>
            <w:r w:rsidR="00647D0C">
              <w:rPr>
                <w:noProof/>
                <w:webHidden/>
              </w:rPr>
              <w:fldChar w:fldCharType="begin"/>
            </w:r>
            <w:r w:rsidR="00647D0C">
              <w:rPr>
                <w:noProof/>
                <w:webHidden/>
              </w:rPr>
              <w:instrText xml:space="preserve"> PAGEREF _Toc113971550 \h </w:instrText>
            </w:r>
            <w:r w:rsidR="00647D0C">
              <w:rPr>
                <w:noProof/>
                <w:webHidden/>
              </w:rPr>
            </w:r>
            <w:r w:rsidR="00647D0C">
              <w:rPr>
                <w:noProof/>
                <w:webHidden/>
              </w:rPr>
              <w:fldChar w:fldCharType="separate"/>
            </w:r>
            <w:r w:rsidR="00647D0C">
              <w:rPr>
                <w:noProof/>
                <w:webHidden/>
              </w:rPr>
              <w:t>117</w:t>
            </w:r>
            <w:r w:rsidR="00647D0C">
              <w:rPr>
                <w:noProof/>
                <w:webHidden/>
              </w:rPr>
              <w:fldChar w:fldCharType="end"/>
            </w:r>
          </w:hyperlink>
        </w:p>
        <w:p w:rsidR="00647D0C" w:rsidRDefault="00983610" w14:paraId="3DCCCE43" w14:textId="07088F91">
          <w:pPr>
            <w:pStyle w:val="TOC3"/>
            <w:tabs>
              <w:tab w:val="left" w:pos="1540"/>
              <w:tab w:val="right" w:leader="dot" w:pos="9225"/>
            </w:tabs>
            <w:rPr>
              <w:rFonts w:asciiTheme="minorHAnsi" w:hAnsiTheme="minorHAnsi" w:eastAsiaTheme="minorEastAsia" w:cstheme="minorBidi"/>
              <w:noProof/>
              <w:sz w:val="22"/>
              <w:szCs w:val="22"/>
            </w:rPr>
          </w:pPr>
          <w:hyperlink w:history="1" w:anchor="_Toc113971551">
            <w:r w:rsidRPr="00283376" w:rsidR="00647D0C">
              <w:rPr>
                <w:rStyle w:val="Hyperlink"/>
                <w:noProof/>
              </w:rPr>
              <w:t>7.15.1</w:t>
            </w:r>
            <w:r w:rsidR="00647D0C">
              <w:rPr>
                <w:rFonts w:asciiTheme="minorHAnsi" w:hAnsiTheme="minorHAnsi" w:eastAsiaTheme="minorEastAsia" w:cstheme="minorBidi"/>
                <w:noProof/>
                <w:sz w:val="22"/>
                <w:szCs w:val="22"/>
              </w:rPr>
              <w:tab/>
            </w:r>
            <w:r w:rsidRPr="00283376" w:rsidR="00647D0C">
              <w:rPr>
                <w:rStyle w:val="Hyperlink"/>
                <w:noProof/>
              </w:rPr>
              <w:t>Usecase – Lấy thông tin thiết bị mạng qua Mobile App</w:t>
            </w:r>
            <w:r w:rsidR="00647D0C">
              <w:rPr>
                <w:noProof/>
                <w:webHidden/>
              </w:rPr>
              <w:tab/>
            </w:r>
            <w:r w:rsidR="00647D0C">
              <w:rPr>
                <w:noProof/>
                <w:webHidden/>
              </w:rPr>
              <w:fldChar w:fldCharType="begin"/>
            </w:r>
            <w:r w:rsidR="00647D0C">
              <w:rPr>
                <w:noProof/>
                <w:webHidden/>
              </w:rPr>
              <w:instrText xml:space="preserve"> PAGEREF _Toc113971551 \h </w:instrText>
            </w:r>
            <w:r w:rsidR="00647D0C">
              <w:rPr>
                <w:noProof/>
                <w:webHidden/>
              </w:rPr>
            </w:r>
            <w:r w:rsidR="00647D0C">
              <w:rPr>
                <w:noProof/>
                <w:webHidden/>
              </w:rPr>
              <w:fldChar w:fldCharType="separate"/>
            </w:r>
            <w:r w:rsidR="00647D0C">
              <w:rPr>
                <w:noProof/>
                <w:webHidden/>
              </w:rPr>
              <w:t>117</w:t>
            </w:r>
            <w:r w:rsidR="00647D0C">
              <w:rPr>
                <w:noProof/>
                <w:webHidden/>
              </w:rPr>
              <w:fldChar w:fldCharType="end"/>
            </w:r>
          </w:hyperlink>
        </w:p>
        <w:p w:rsidR="00647D0C" w:rsidRDefault="00983610" w14:paraId="7511C69D" w14:textId="7E2570E5">
          <w:pPr>
            <w:pStyle w:val="TOC2"/>
            <w:tabs>
              <w:tab w:val="left" w:pos="1100"/>
              <w:tab w:val="right" w:leader="dot" w:pos="9225"/>
            </w:tabs>
            <w:rPr>
              <w:rFonts w:asciiTheme="minorHAnsi" w:hAnsiTheme="minorHAnsi" w:eastAsiaTheme="minorEastAsia" w:cstheme="minorBidi"/>
              <w:noProof/>
              <w:sz w:val="22"/>
              <w:szCs w:val="22"/>
            </w:rPr>
          </w:pPr>
          <w:hyperlink w:history="1" w:anchor="_Toc113971552">
            <w:r w:rsidRPr="00283376" w:rsidR="00647D0C">
              <w:rPr>
                <w:rStyle w:val="Hyperlink"/>
                <w:noProof/>
              </w:rPr>
              <w:t>7.16</w:t>
            </w:r>
            <w:r w:rsidR="00647D0C">
              <w:rPr>
                <w:rFonts w:asciiTheme="minorHAnsi" w:hAnsiTheme="minorHAnsi" w:eastAsiaTheme="minorEastAsia" w:cstheme="minorBidi"/>
                <w:noProof/>
                <w:sz w:val="22"/>
                <w:szCs w:val="22"/>
              </w:rPr>
              <w:tab/>
            </w:r>
            <w:r w:rsidRPr="00283376" w:rsidR="00647D0C">
              <w:rPr>
                <w:rStyle w:val="Hyperlink"/>
                <w:noProof/>
              </w:rPr>
              <w:t>Tính năng xem thông tin mạng qua Mobile App</w:t>
            </w:r>
            <w:r w:rsidR="00647D0C">
              <w:rPr>
                <w:noProof/>
                <w:webHidden/>
              </w:rPr>
              <w:tab/>
            </w:r>
            <w:r w:rsidR="00647D0C">
              <w:rPr>
                <w:noProof/>
                <w:webHidden/>
              </w:rPr>
              <w:fldChar w:fldCharType="begin"/>
            </w:r>
            <w:r w:rsidR="00647D0C">
              <w:rPr>
                <w:noProof/>
                <w:webHidden/>
              </w:rPr>
              <w:instrText xml:space="preserve"> PAGEREF _Toc113971552 \h </w:instrText>
            </w:r>
            <w:r w:rsidR="00647D0C">
              <w:rPr>
                <w:noProof/>
                <w:webHidden/>
              </w:rPr>
            </w:r>
            <w:r w:rsidR="00647D0C">
              <w:rPr>
                <w:noProof/>
                <w:webHidden/>
              </w:rPr>
              <w:fldChar w:fldCharType="separate"/>
            </w:r>
            <w:r w:rsidR="00647D0C">
              <w:rPr>
                <w:noProof/>
                <w:webHidden/>
              </w:rPr>
              <w:t>120</w:t>
            </w:r>
            <w:r w:rsidR="00647D0C">
              <w:rPr>
                <w:noProof/>
                <w:webHidden/>
              </w:rPr>
              <w:fldChar w:fldCharType="end"/>
            </w:r>
          </w:hyperlink>
        </w:p>
        <w:p w:rsidR="00647D0C" w:rsidRDefault="00983610" w14:paraId="45FD72EA" w14:textId="2CD7F078">
          <w:pPr>
            <w:pStyle w:val="TOC3"/>
            <w:tabs>
              <w:tab w:val="left" w:pos="1540"/>
              <w:tab w:val="right" w:leader="dot" w:pos="9225"/>
            </w:tabs>
            <w:rPr>
              <w:rFonts w:asciiTheme="minorHAnsi" w:hAnsiTheme="minorHAnsi" w:eastAsiaTheme="minorEastAsia" w:cstheme="minorBidi"/>
              <w:noProof/>
              <w:sz w:val="22"/>
              <w:szCs w:val="22"/>
            </w:rPr>
          </w:pPr>
          <w:hyperlink w:history="1" w:anchor="_Toc113971553">
            <w:r w:rsidRPr="00283376" w:rsidR="00647D0C">
              <w:rPr>
                <w:rStyle w:val="Hyperlink"/>
                <w:noProof/>
              </w:rPr>
              <w:t>7.16.1</w:t>
            </w:r>
            <w:r w:rsidR="00647D0C">
              <w:rPr>
                <w:rFonts w:asciiTheme="minorHAnsi" w:hAnsiTheme="minorHAnsi" w:eastAsiaTheme="minorEastAsia" w:cstheme="minorBidi"/>
                <w:noProof/>
                <w:sz w:val="22"/>
                <w:szCs w:val="22"/>
              </w:rPr>
              <w:tab/>
            </w:r>
            <w:r w:rsidRPr="00283376" w:rsidR="00647D0C">
              <w:rPr>
                <w:rStyle w:val="Hyperlink"/>
                <w:noProof/>
              </w:rPr>
              <w:t>Usecase – Lấy thông tin mạng qua Mobile App</w:t>
            </w:r>
            <w:r w:rsidR="00647D0C">
              <w:rPr>
                <w:noProof/>
                <w:webHidden/>
              </w:rPr>
              <w:tab/>
            </w:r>
            <w:r w:rsidR="00647D0C">
              <w:rPr>
                <w:noProof/>
                <w:webHidden/>
              </w:rPr>
              <w:fldChar w:fldCharType="begin"/>
            </w:r>
            <w:r w:rsidR="00647D0C">
              <w:rPr>
                <w:noProof/>
                <w:webHidden/>
              </w:rPr>
              <w:instrText xml:space="preserve"> PAGEREF _Toc113971553 \h </w:instrText>
            </w:r>
            <w:r w:rsidR="00647D0C">
              <w:rPr>
                <w:noProof/>
                <w:webHidden/>
              </w:rPr>
            </w:r>
            <w:r w:rsidR="00647D0C">
              <w:rPr>
                <w:noProof/>
                <w:webHidden/>
              </w:rPr>
              <w:fldChar w:fldCharType="separate"/>
            </w:r>
            <w:r w:rsidR="00647D0C">
              <w:rPr>
                <w:noProof/>
                <w:webHidden/>
              </w:rPr>
              <w:t>120</w:t>
            </w:r>
            <w:r w:rsidR="00647D0C">
              <w:rPr>
                <w:noProof/>
                <w:webHidden/>
              </w:rPr>
              <w:fldChar w:fldCharType="end"/>
            </w:r>
          </w:hyperlink>
        </w:p>
        <w:p w:rsidR="00647D0C" w:rsidRDefault="00983610" w14:paraId="272E5AD8" w14:textId="5583628B">
          <w:pPr>
            <w:pStyle w:val="TOC2"/>
            <w:tabs>
              <w:tab w:val="left" w:pos="1100"/>
              <w:tab w:val="right" w:leader="dot" w:pos="9225"/>
            </w:tabs>
            <w:rPr>
              <w:rFonts w:asciiTheme="minorHAnsi" w:hAnsiTheme="minorHAnsi" w:eastAsiaTheme="minorEastAsia" w:cstheme="minorBidi"/>
              <w:noProof/>
              <w:sz w:val="22"/>
              <w:szCs w:val="22"/>
            </w:rPr>
          </w:pPr>
          <w:hyperlink w:history="1" w:anchor="_Toc113971554">
            <w:r w:rsidRPr="00283376" w:rsidR="00647D0C">
              <w:rPr>
                <w:rStyle w:val="Hyperlink"/>
                <w:noProof/>
              </w:rPr>
              <w:t>7.17</w:t>
            </w:r>
            <w:r w:rsidR="00647D0C">
              <w:rPr>
                <w:rFonts w:asciiTheme="minorHAnsi" w:hAnsiTheme="minorHAnsi" w:eastAsiaTheme="minorEastAsia" w:cstheme="minorBidi"/>
                <w:noProof/>
                <w:sz w:val="22"/>
                <w:szCs w:val="22"/>
              </w:rPr>
              <w:tab/>
            </w:r>
            <w:r w:rsidRPr="00283376" w:rsidR="00647D0C">
              <w:rPr>
                <w:rStyle w:val="Hyperlink"/>
                <w:noProof/>
              </w:rPr>
              <w:t>Tính năng Ping qua Mobile App</w:t>
            </w:r>
            <w:r w:rsidR="00647D0C">
              <w:rPr>
                <w:noProof/>
                <w:webHidden/>
              </w:rPr>
              <w:tab/>
            </w:r>
            <w:r w:rsidR="00647D0C">
              <w:rPr>
                <w:noProof/>
                <w:webHidden/>
              </w:rPr>
              <w:fldChar w:fldCharType="begin"/>
            </w:r>
            <w:r w:rsidR="00647D0C">
              <w:rPr>
                <w:noProof/>
                <w:webHidden/>
              </w:rPr>
              <w:instrText xml:space="preserve"> PAGEREF _Toc113971554 \h </w:instrText>
            </w:r>
            <w:r w:rsidR="00647D0C">
              <w:rPr>
                <w:noProof/>
                <w:webHidden/>
              </w:rPr>
            </w:r>
            <w:r w:rsidR="00647D0C">
              <w:rPr>
                <w:noProof/>
                <w:webHidden/>
              </w:rPr>
              <w:fldChar w:fldCharType="separate"/>
            </w:r>
            <w:r w:rsidR="00647D0C">
              <w:rPr>
                <w:noProof/>
                <w:webHidden/>
              </w:rPr>
              <w:t>123</w:t>
            </w:r>
            <w:r w:rsidR="00647D0C">
              <w:rPr>
                <w:noProof/>
                <w:webHidden/>
              </w:rPr>
              <w:fldChar w:fldCharType="end"/>
            </w:r>
          </w:hyperlink>
        </w:p>
        <w:p w:rsidR="00647D0C" w:rsidRDefault="00983610" w14:paraId="385FD029" w14:textId="565A50A4">
          <w:pPr>
            <w:pStyle w:val="TOC3"/>
            <w:tabs>
              <w:tab w:val="left" w:pos="1540"/>
              <w:tab w:val="right" w:leader="dot" w:pos="9225"/>
            </w:tabs>
            <w:rPr>
              <w:rFonts w:asciiTheme="minorHAnsi" w:hAnsiTheme="minorHAnsi" w:eastAsiaTheme="minorEastAsia" w:cstheme="minorBidi"/>
              <w:noProof/>
              <w:sz w:val="22"/>
              <w:szCs w:val="22"/>
            </w:rPr>
          </w:pPr>
          <w:hyperlink w:history="1" w:anchor="_Toc113971555">
            <w:r w:rsidRPr="00283376" w:rsidR="00647D0C">
              <w:rPr>
                <w:rStyle w:val="Hyperlink"/>
                <w:noProof/>
              </w:rPr>
              <w:t>7.17.1</w:t>
            </w:r>
            <w:r w:rsidR="00647D0C">
              <w:rPr>
                <w:rFonts w:asciiTheme="minorHAnsi" w:hAnsiTheme="minorHAnsi" w:eastAsiaTheme="minorEastAsia" w:cstheme="minorBidi"/>
                <w:noProof/>
                <w:sz w:val="22"/>
                <w:szCs w:val="22"/>
              </w:rPr>
              <w:tab/>
            </w:r>
            <w:r w:rsidRPr="00283376" w:rsidR="00647D0C">
              <w:rPr>
                <w:rStyle w:val="Hyperlink"/>
                <w:noProof/>
              </w:rPr>
              <w:t>Usecase – Điều khiển Ping qua Mobile App</w:t>
            </w:r>
            <w:r w:rsidR="00647D0C">
              <w:rPr>
                <w:noProof/>
                <w:webHidden/>
              </w:rPr>
              <w:tab/>
            </w:r>
            <w:r w:rsidR="00647D0C">
              <w:rPr>
                <w:noProof/>
                <w:webHidden/>
              </w:rPr>
              <w:fldChar w:fldCharType="begin"/>
            </w:r>
            <w:r w:rsidR="00647D0C">
              <w:rPr>
                <w:noProof/>
                <w:webHidden/>
              </w:rPr>
              <w:instrText xml:space="preserve"> PAGEREF _Toc113971555 \h </w:instrText>
            </w:r>
            <w:r w:rsidR="00647D0C">
              <w:rPr>
                <w:noProof/>
                <w:webHidden/>
              </w:rPr>
            </w:r>
            <w:r w:rsidR="00647D0C">
              <w:rPr>
                <w:noProof/>
                <w:webHidden/>
              </w:rPr>
              <w:fldChar w:fldCharType="separate"/>
            </w:r>
            <w:r w:rsidR="00647D0C">
              <w:rPr>
                <w:noProof/>
                <w:webHidden/>
              </w:rPr>
              <w:t>123</w:t>
            </w:r>
            <w:r w:rsidR="00647D0C">
              <w:rPr>
                <w:noProof/>
                <w:webHidden/>
              </w:rPr>
              <w:fldChar w:fldCharType="end"/>
            </w:r>
          </w:hyperlink>
        </w:p>
        <w:p w:rsidR="00647D0C" w:rsidRDefault="00983610" w14:paraId="4EC17781" w14:textId="5CA63EEC">
          <w:pPr>
            <w:pStyle w:val="TOC2"/>
            <w:tabs>
              <w:tab w:val="left" w:pos="1100"/>
              <w:tab w:val="right" w:leader="dot" w:pos="9225"/>
            </w:tabs>
            <w:rPr>
              <w:rFonts w:asciiTheme="minorHAnsi" w:hAnsiTheme="minorHAnsi" w:eastAsiaTheme="minorEastAsia" w:cstheme="minorBidi"/>
              <w:noProof/>
              <w:sz w:val="22"/>
              <w:szCs w:val="22"/>
            </w:rPr>
          </w:pPr>
          <w:hyperlink w:history="1" w:anchor="_Toc113971556">
            <w:r w:rsidRPr="00283376" w:rsidR="00647D0C">
              <w:rPr>
                <w:rStyle w:val="Hyperlink"/>
                <w:noProof/>
              </w:rPr>
              <w:t>7.18</w:t>
            </w:r>
            <w:r w:rsidR="00647D0C">
              <w:rPr>
                <w:rFonts w:asciiTheme="minorHAnsi" w:hAnsiTheme="minorHAnsi" w:eastAsiaTheme="minorEastAsia" w:cstheme="minorBidi"/>
                <w:noProof/>
                <w:sz w:val="22"/>
                <w:szCs w:val="22"/>
              </w:rPr>
              <w:tab/>
            </w:r>
            <w:r w:rsidRPr="00283376" w:rsidR="00647D0C">
              <w:rPr>
                <w:rStyle w:val="Hyperlink"/>
                <w:noProof/>
              </w:rPr>
              <w:t>Tính năng Trace qua Mobile App</w:t>
            </w:r>
            <w:r w:rsidR="00647D0C">
              <w:rPr>
                <w:noProof/>
                <w:webHidden/>
              </w:rPr>
              <w:tab/>
            </w:r>
            <w:r w:rsidR="00647D0C">
              <w:rPr>
                <w:noProof/>
                <w:webHidden/>
              </w:rPr>
              <w:fldChar w:fldCharType="begin"/>
            </w:r>
            <w:r w:rsidR="00647D0C">
              <w:rPr>
                <w:noProof/>
                <w:webHidden/>
              </w:rPr>
              <w:instrText xml:space="preserve"> PAGEREF _Toc113971556 \h </w:instrText>
            </w:r>
            <w:r w:rsidR="00647D0C">
              <w:rPr>
                <w:noProof/>
                <w:webHidden/>
              </w:rPr>
            </w:r>
            <w:r w:rsidR="00647D0C">
              <w:rPr>
                <w:noProof/>
                <w:webHidden/>
              </w:rPr>
              <w:fldChar w:fldCharType="separate"/>
            </w:r>
            <w:r w:rsidR="00647D0C">
              <w:rPr>
                <w:noProof/>
                <w:webHidden/>
              </w:rPr>
              <w:t>126</w:t>
            </w:r>
            <w:r w:rsidR="00647D0C">
              <w:rPr>
                <w:noProof/>
                <w:webHidden/>
              </w:rPr>
              <w:fldChar w:fldCharType="end"/>
            </w:r>
          </w:hyperlink>
        </w:p>
        <w:p w:rsidR="00647D0C" w:rsidRDefault="00983610" w14:paraId="6F127C0F" w14:textId="09F03929">
          <w:pPr>
            <w:pStyle w:val="TOC3"/>
            <w:tabs>
              <w:tab w:val="left" w:pos="1540"/>
              <w:tab w:val="right" w:leader="dot" w:pos="9225"/>
            </w:tabs>
            <w:rPr>
              <w:rFonts w:asciiTheme="minorHAnsi" w:hAnsiTheme="minorHAnsi" w:eastAsiaTheme="minorEastAsia" w:cstheme="minorBidi"/>
              <w:noProof/>
              <w:sz w:val="22"/>
              <w:szCs w:val="22"/>
            </w:rPr>
          </w:pPr>
          <w:hyperlink w:history="1" w:anchor="_Toc113971557">
            <w:r w:rsidRPr="00283376" w:rsidR="00647D0C">
              <w:rPr>
                <w:rStyle w:val="Hyperlink"/>
                <w:noProof/>
              </w:rPr>
              <w:t>7.18.1</w:t>
            </w:r>
            <w:r w:rsidR="00647D0C">
              <w:rPr>
                <w:rFonts w:asciiTheme="minorHAnsi" w:hAnsiTheme="minorHAnsi" w:eastAsiaTheme="minorEastAsia" w:cstheme="minorBidi"/>
                <w:noProof/>
                <w:sz w:val="22"/>
                <w:szCs w:val="22"/>
              </w:rPr>
              <w:tab/>
            </w:r>
            <w:r w:rsidRPr="00283376" w:rsidR="00647D0C">
              <w:rPr>
                <w:rStyle w:val="Hyperlink"/>
                <w:noProof/>
              </w:rPr>
              <w:t>Usecase – Điều khiển Trace qua Mobile App</w:t>
            </w:r>
            <w:r w:rsidR="00647D0C">
              <w:rPr>
                <w:noProof/>
                <w:webHidden/>
              </w:rPr>
              <w:tab/>
            </w:r>
            <w:r w:rsidR="00647D0C">
              <w:rPr>
                <w:noProof/>
                <w:webHidden/>
              </w:rPr>
              <w:fldChar w:fldCharType="begin"/>
            </w:r>
            <w:r w:rsidR="00647D0C">
              <w:rPr>
                <w:noProof/>
                <w:webHidden/>
              </w:rPr>
              <w:instrText xml:space="preserve"> PAGEREF _Toc113971557 \h </w:instrText>
            </w:r>
            <w:r w:rsidR="00647D0C">
              <w:rPr>
                <w:noProof/>
                <w:webHidden/>
              </w:rPr>
            </w:r>
            <w:r w:rsidR="00647D0C">
              <w:rPr>
                <w:noProof/>
                <w:webHidden/>
              </w:rPr>
              <w:fldChar w:fldCharType="separate"/>
            </w:r>
            <w:r w:rsidR="00647D0C">
              <w:rPr>
                <w:noProof/>
                <w:webHidden/>
              </w:rPr>
              <w:t>127</w:t>
            </w:r>
            <w:r w:rsidR="00647D0C">
              <w:rPr>
                <w:noProof/>
                <w:webHidden/>
              </w:rPr>
              <w:fldChar w:fldCharType="end"/>
            </w:r>
          </w:hyperlink>
        </w:p>
        <w:p w:rsidR="00647D0C" w:rsidRDefault="00983610" w14:paraId="332E3061" w14:textId="36D9EF51">
          <w:pPr>
            <w:pStyle w:val="TOC2"/>
            <w:tabs>
              <w:tab w:val="left" w:pos="1100"/>
              <w:tab w:val="right" w:leader="dot" w:pos="9225"/>
            </w:tabs>
            <w:rPr>
              <w:rFonts w:asciiTheme="minorHAnsi" w:hAnsiTheme="minorHAnsi" w:eastAsiaTheme="minorEastAsia" w:cstheme="minorBidi"/>
              <w:noProof/>
              <w:sz w:val="22"/>
              <w:szCs w:val="22"/>
            </w:rPr>
          </w:pPr>
          <w:hyperlink w:history="1" w:anchor="_Toc113971558">
            <w:r w:rsidRPr="00283376" w:rsidR="00647D0C">
              <w:rPr>
                <w:rStyle w:val="Hyperlink"/>
                <w:noProof/>
              </w:rPr>
              <w:t>7.19</w:t>
            </w:r>
            <w:r w:rsidR="00647D0C">
              <w:rPr>
                <w:rFonts w:asciiTheme="minorHAnsi" w:hAnsiTheme="minorHAnsi" w:eastAsiaTheme="minorEastAsia" w:cstheme="minorBidi"/>
                <w:noProof/>
                <w:sz w:val="22"/>
                <w:szCs w:val="22"/>
              </w:rPr>
              <w:tab/>
            </w:r>
            <w:r w:rsidRPr="00283376" w:rsidR="00647D0C">
              <w:rPr>
                <w:rStyle w:val="Hyperlink"/>
                <w:noProof/>
              </w:rPr>
              <w:t>Tính năng Speedtest qua Mobile App</w:t>
            </w:r>
            <w:r w:rsidR="00647D0C">
              <w:rPr>
                <w:noProof/>
                <w:webHidden/>
              </w:rPr>
              <w:tab/>
            </w:r>
            <w:r w:rsidR="00647D0C">
              <w:rPr>
                <w:noProof/>
                <w:webHidden/>
              </w:rPr>
              <w:fldChar w:fldCharType="begin"/>
            </w:r>
            <w:r w:rsidR="00647D0C">
              <w:rPr>
                <w:noProof/>
                <w:webHidden/>
              </w:rPr>
              <w:instrText xml:space="preserve"> PAGEREF _Toc113971558 \h </w:instrText>
            </w:r>
            <w:r w:rsidR="00647D0C">
              <w:rPr>
                <w:noProof/>
                <w:webHidden/>
              </w:rPr>
            </w:r>
            <w:r w:rsidR="00647D0C">
              <w:rPr>
                <w:noProof/>
                <w:webHidden/>
              </w:rPr>
              <w:fldChar w:fldCharType="separate"/>
            </w:r>
            <w:r w:rsidR="00647D0C">
              <w:rPr>
                <w:noProof/>
                <w:webHidden/>
              </w:rPr>
              <w:t>129</w:t>
            </w:r>
            <w:r w:rsidR="00647D0C">
              <w:rPr>
                <w:noProof/>
                <w:webHidden/>
              </w:rPr>
              <w:fldChar w:fldCharType="end"/>
            </w:r>
          </w:hyperlink>
        </w:p>
        <w:p w:rsidR="00647D0C" w:rsidRDefault="00983610" w14:paraId="0E02C67E" w14:textId="4D091B31">
          <w:pPr>
            <w:pStyle w:val="TOC3"/>
            <w:tabs>
              <w:tab w:val="left" w:pos="1540"/>
              <w:tab w:val="right" w:leader="dot" w:pos="9225"/>
            </w:tabs>
            <w:rPr>
              <w:rFonts w:asciiTheme="minorHAnsi" w:hAnsiTheme="minorHAnsi" w:eastAsiaTheme="minorEastAsia" w:cstheme="minorBidi"/>
              <w:noProof/>
              <w:sz w:val="22"/>
              <w:szCs w:val="22"/>
            </w:rPr>
          </w:pPr>
          <w:hyperlink w:history="1" w:anchor="_Toc113971559">
            <w:r w:rsidRPr="00283376" w:rsidR="00647D0C">
              <w:rPr>
                <w:rStyle w:val="Hyperlink"/>
                <w:noProof/>
              </w:rPr>
              <w:t>7.19.1</w:t>
            </w:r>
            <w:r w:rsidR="00647D0C">
              <w:rPr>
                <w:rFonts w:asciiTheme="minorHAnsi" w:hAnsiTheme="minorHAnsi" w:eastAsiaTheme="minorEastAsia" w:cstheme="minorBidi"/>
                <w:noProof/>
                <w:sz w:val="22"/>
                <w:szCs w:val="22"/>
              </w:rPr>
              <w:tab/>
            </w:r>
            <w:r w:rsidRPr="00283376" w:rsidR="00647D0C">
              <w:rPr>
                <w:rStyle w:val="Hyperlink"/>
                <w:noProof/>
              </w:rPr>
              <w:t>Usecase – Điều khiển Speedtest qua Mobile App</w:t>
            </w:r>
            <w:r w:rsidR="00647D0C">
              <w:rPr>
                <w:noProof/>
                <w:webHidden/>
              </w:rPr>
              <w:tab/>
            </w:r>
            <w:r w:rsidR="00647D0C">
              <w:rPr>
                <w:noProof/>
                <w:webHidden/>
              </w:rPr>
              <w:fldChar w:fldCharType="begin"/>
            </w:r>
            <w:r w:rsidR="00647D0C">
              <w:rPr>
                <w:noProof/>
                <w:webHidden/>
              </w:rPr>
              <w:instrText xml:space="preserve"> PAGEREF _Toc113971559 \h </w:instrText>
            </w:r>
            <w:r w:rsidR="00647D0C">
              <w:rPr>
                <w:noProof/>
                <w:webHidden/>
              </w:rPr>
            </w:r>
            <w:r w:rsidR="00647D0C">
              <w:rPr>
                <w:noProof/>
                <w:webHidden/>
              </w:rPr>
              <w:fldChar w:fldCharType="separate"/>
            </w:r>
            <w:r w:rsidR="00647D0C">
              <w:rPr>
                <w:noProof/>
                <w:webHidden/>
              </w:rPr>
              <w:t>130</w:t>
            </w:r>
            <w:r w:rsidR="00647D0C">
              <w:rPr>
                <w:noProof/>
                <w:webHidden/>
              </w:rPr>
              <w:fldChar w:fldCharType="end"/>
            </w:r>
          </w:hyperlink>
        </w:p>
        <w:p w:rsidR="00647D0C" w:rsidRDefault="00983610" w14:paraId="1B858DAB" w14:textId="4B65EA68">
          <w:pPr>
            <w:pStyle w:val="TOC3"/>
            <w:tabs>
              <w:tab w:val="left" w:pos="1540"/>
              <w:tab w:val="right" w:leader="dot" w:pos="9225"/>
            </w:tabs>
            <w:rPr>
              <w:rFonts w:asciiTheme="minorHAnsi" w:hAnsiTheme="minorHAnsi" w:eastAsiaTheme="minorEastAsia" w:cstheme="minorBidi"/>
              <w:noProof/>
              <w:sz w:val="22"/>
              <w:szCs w:val="22"/>
            </w:rPr>
          </w:pPr>
          <w:hyperlink w:history="1" w:anchor="_Toc113971560">
            <w:r w:rsidRPr="00283376" w:rsidR="00647D0C">
              <w:rPr>
                <w:rStyle w:val="Hyperlink"/>
                <w:noProof/>
              </w:rPr>
              <w:t>7.19.2</w:t>
            </w:r>
            <w:r w:rsidR="00647D0C">
              <w:rPr>
                <w:rFonts w:asciiTheme="minorHAnsi" w:hAnsiTheme="minorHAnsi" w:eastAsiaTheme="minorEastAsia" w:cstheme="minorBidi"/>
                <w:noProof/>
                <w:sz w:val="22"/>
                <w:szCs w:val="22"/>
              </w:rPr>
              <w:tab/>
            </w:r>
            <w:r w:rsidRPr="00283376" w:rsidR="00647D0C">
              <w:rPr>
                <w:rStyle w:val="Hyperlink"/>
                <w:noProof/>
              </w:rPr>
              <w:t>Usecase - Điều khiển speedtest qua TR069</w:t>
            </w:r>
            <w:r w:rsidR="00647D0C">
              <w:rPr>
                <w:noProof/>
                <w:webHidden/>
              </w:rPr>
              <w:tab/>
            </w:r>
            <w:r w:rsidR="00647D0C">
              <w:rPr>
                <w:noProof/>
                <w:webHidden/>
              </w:rPr>
              <w:fldChar w:fldCharType="begin"/>
            </w:r>
            <w:r w:rsidR="00647D0C">
              <w:rPr>
                <w:noProof/>
                <w:webHidden/>
              </w:rPr>
              <w:instrText xml:space="preserve"> PAGEREF _Toc113971560 \h </w:instrText>
            </w:r>
            <w:r w:rsidR="00647D0C">
              <w:rPr>
                <w:noProof/>
                <w:webHidden/>
              </w:rPr>
            </w:r>
            <w:r w:rsidR="00647D0C">
              <w:rPr>
                <w:noProof/>
                <w:webHidden/>
              </w:rPr>
              <w:fldChar w:fldCharType="separate"/>
            </w:r>
            <w:r w:rsidR="00647D0C">
              <w:rPr>
                <w:noProof/>
                <w:webHidden/>
              </w:rPr>
              <w:t>132</w:t>
            </w:r>
            <w:r w:rsidR="00647D0C">
              <w:rPr>
                <w:noProof/>
                <w:webHidden/>
              </w:rPr>
              <w:fldChar w:fldCharType="end"/>
            </w:r>
          </w:hyperlink>
        </w:p>
        <w:p w:rsidR="00647D0C" w:rsidRDefault="00983610" w14:paraId="6D988DF1" w14:textId="4E7B429A">
          <w:pPr>
            <w:pStyle w:val="TOC2"/>
            <w:tabs>
              <w:tab w:val="left" w:pos="1100"/>
              <w:tab w:val="right" w:leader="dot" w:pos="9225"/>
            </w:tabs>
            <w:rPr>
              <w:rFonts w:asciiTheme="minorHAnsi" w:hAnsiTheme="minorHAnsi" w:eastAsiaTheme="minorEastAsia" w:cstheme="minorBidi"/>
              <w:noProof/>
              <w:sz w:val="22"/>
              <w:szCs w:val="22"/>
            </w:rPr>
          </w:pPr>
          <w:hyperlink w:history="1" w:anchor="_Toc113971561">
            <w:r w:rsidRPr="00283376" w:rsidR="00647D0C">
              <w:rPr>
                <w:rStyle w:val="Hyperlink"/>
                <w:noProof/>
              </w:rPr>
              <w:t>7.20</w:t>
            </w:r>
            <w:r w:rsidR="00647D0C">
              <w:rPr>
                <w:rFonts w:asciiTheme="minorHAnsi" w:hAnsiTheme="minorHAnsi" w:eastAsiaTheme="minorEastAsia" w:cstheme="minorBidi"/>
                <w:noProof/>
                <w:sz w:val="22"/>
                <w:szCs w:val="22"/>
              </w:rPr>
              <w:tab/>
            </w:r>
            <w:r w:rsidRPr="00283376" w:rsidR="00647D0C">
              <w:rPr>
                <w:rStyle w:val="Hyperlink"/>
                <w:noProof/>
              </w:rPr>
              <w:t>Tính năng reboot thiết bị qua Mobile App</w:t>
            </w:r>
            <w:r w:rsidR="00647D0C">
              <w:rPr>
                <w:noProof/>
                <w:webHidden/>
              </w:rPr>
              <w:tab/>
            </w:r>
            <w:r w:rsidR="00647D0C">
              <w:rPr>
                <w:noProof/>
                <w:webHidden/>
              </w:rPr>
              <w:fldChar w:fldCharType="begin"/>
            </w:r>
            <w:r w:rsidR="00647D0C">
              <w:rPr>
                <w:noProof/>
                <w:webHidden/>
              </w:rPr>
              <w:instrText xml:space="preserve"> PAGEREF _Toc113971561 \h </w:instrText>
            </w:r>
            <w:r w:rsidR="00647D0C">
              <w:rPr>
                <w:noProof/>
                <w:webHidden/>
              </w:rPr>
            </w:r>
            <w:r w:rsidR="00647D0C">
              <w:rPr>
                <w:noProof/>
                <w:webHidden/>
              </w:rPr>
              <w:fldChar w:fldCharType="separate"/>
            </w:r>
            <w:r w:rsidR="00647D0C">
              <w:rPr>
                <w:noProof/>
                <w:webHidden/>
              </w:rPr>
              <w:t>134</w:t>
            </w:r>
            <w:r w:rsidR="00647D0C">
              <w:rPr>
                <w:noProof/>
                <w:webHidden/>
              </w:rPr>
              <w:fldChar w:fldCharType="end"/>
            </w:r>
          </w:hyperlink>
        </w:p>
        <w:p w:rsidR="00647D0C" w:rsidRDefault="00983610" w14:paraId="108A58EE" w14:textId="61FC12CD">
          <w:pPr>
            <w:pStyle w:val="TOC3"/>
            <w:tabs>
              <w:tab w:val="left" w:pos="1540"/>
              <w:tab w:val="right" w:leader="dot" w:pos="9225"/>
            </w:tabs>
            <w:rPr>
              <w:rFonts w:asciiTheme="minorHAnsi" w:hAnsiTheme="minorHAnsi" w:eastAsiaTheme="minorEastAsia" w:cstheme="minorBidi"/>
              <w:noProof/>
              <w:sz w:val="22"/>
              <w:szCs w:val="22"/>
            </w:rPr>
          </w:pPr>
          <w:hyperlink w:history="1" w:anchor="_Toc113971562">
            <w:r w:rsidRPr="00283376" w:rsidR="00647D0C">
              <w:rPr>
                <w:rStyle w:val="Hyperlink"/>
                <w:noProof/>
              </w:rPr>
              <w:t>7.20.1</w:t>
            </w:r>
            <w:r w:rsidR="00647D0C">
              <w:rPr>
                <w:rFonts w:asciiTheme="minorHAnsi" w:hAnsiTheme="minorHAnsi" w:eastAsiaTheme="minorEastAsia" w:cstheme="minorBidi"/>
                <w:noProof/>
                <w:sz w:val="22"/>
                <w:szCs w:val="22"/>
              </w:rPr>
              <w:tab/>
            </w:r>
            <w:r w:rsidRPr="00283376" w:rsidR="00647D0C">
              <w:rPr>
                <w:rStyle w:val="Hyperlink"/>
                <w:noProof/>
              </w:rPr>
              <w:t>Usecase – Điều khiển reboot thiết bị qua Mobile App</w:t>
            </w:r>
            <w:r w:rsidR="00647D0C">
              <w:rPr>
                <w:noProof/>
                <w:webHidden/>
              </w:rPr>
              <w:tab/>
            </w:r>
            <w:r w:rsidR="00647D0C">
              <w:rPr>
                <w:noProof/>
                <w:webHidden/>
              </w:rPr>
              <w:fldChar w:fldCharType="begin"/>
            </w:r>
            <w:r w:rsidR="00647D0C">
              <w:rPr>
                <w:noProof/>
                <w:webHidden/>
              </w:rPr>
              <w:instrText xml:space="preserve"> PAGEREF _Toc113971562 \h </w:instrText>
            </w:r>
            <w:r w:rsidR="00647D0C">
              <w:rPr>
                <w:noProof/>
                <w:webHidden/>
              </w:rPr>
            </w:r>
            <w:r w:rsidR="00647D0C">
              <w:rPr>
                <w:noProof/>
                <w:webHidden/>
              </w:rPr>
              <w:fldChar w:fldCharType="separate"/>
            </w:r>
            <w:r w:rsidR="00647D0C">
              <w:rPr>
                <w:noProof/>
                <w:webHidden/>
              </w:rPr>
              <w:t>135</w:t>
            </w:r>
            <w:r w:rsidR="00647D0C">
              <w:rPr>
                <w:noProof/>
                <w:webHidden/>
              </w:rPr>
              <w:fldChar w:fldCharType="end"/>
            </w:r>
          </w:hyperlink>
        </w:p>
        <w:p w:rsidR="00647D0C" w:rsidRDefault="00983610" w14:paraId="26825809" w14:textId="6B31A9F3">
          <w:pPr>
            <w:pStyle w:val="TOC2"/>
            <w:tabs>
              <w:tab w:val="left" w:pos="1100"/>
              <w:tab w:val="right" w:leader="dot" w:pos="9225"/>
            </w:tabs>
            <w:rPr>
              <w:rFonts w:asciiTheme="minorHAnsi" w:hAnsiTheme="minorHAnsi" w:eastAsiaTheme="minorEastAsia" w:cstheme="minorBidi"/>
              <w:noProof/>
              <w:sz w:val="22"/>
              <w:szCs w:val="22"/>
            </w:rPr>
          </w:pPr>
          <w:hyperlink w:history="1" w:anchor="_Toc113971563">
            <w:r w:rsidRPr="00283376" w:rsidR="00647D0C">
              <w:rPr>
                <w:rStyle w:val="Hyperlink"/>
                <w:noProof/>
              </w:rPr>
              <w:t>7.21</w:t>
            </w:r>
            <w:r w:rsidR="00647D0C">
              <w:rPr>
                <w:rFonts w:asciiTheme="minorHAnsi" w:hAnsiTheme="minorHAnsi" w:eastAsiaTheme="minorEastAsia" w:cstheme="minorBidi"/>
                <w:noProof/>
                <w:sz w:val="22"/>
                <w:szCs w:val="22"/>
              </w:rPr>
              <w:tab/>
            </w:r>
            <w:r w:rsidRPr="00283376" w:rsidR="00647D0C">
              <w:rPr>
                <w:rStyle w:val="Hyperlink"/>
                <w:noProof/>
              </w:rPr>
              <w:t>Tính năng reset factory thiết bị qua Mobile App</w:t>
            </w:r>
            <w:r w:rsidR="00647D0C">
              <w:rPr>
                <w:noProof/>
                <w:webHidden/>
              </w:rPr>
              <w:tab/>
            </w:r>
            <w:r w:rsidR="00647D0C">
              <w:rPr>
                <w:noProof/>
                <w:webHidden/>
              </w:rPr>
              <w:fldChar w:fldCharType="begin"/>
            </w:r>
            <w:r w:rsidR="00647D0C">
              <w:rPr>
                <w:noProof/>
                <w:webHidden/>
              </w:rPr>
              <w:instrText xml:space="preserve"> PAGEREF _Toc113971563 \h </w:instrText>
            </w:r>
            <w:r w:rsidR="00647D0C">
              <w:rPr>
                <w:noProof/>
                <w:webHidden/>
              </w:rPr>
            </w:r>
            <w:r w:rsidR="00647D0C">
              <w:rPr>
                <w:noProof/>
                <w:webHidden/>
              </w:rPr>
              <w:fldChar w:fldCharType="separate"/>
            </w:r>
            <w:r w:rsidR="00647D0C">
              <w:rPr>
                <w:noProof/>
                <w:webHidden/>
              </w:rPr>
              <w:t>138</w:t>
            </w:r>
            <w:r w:rsidR="00647D0C">
              <w:rPr>
                <w:noProof/>
                <w:webHidden/>
              </w:rPr>
              <w:fldChar w:fldCharType="end"/>
            </w:r>
          </w:hyperlink>
        </w:p>
        <w:p w:rsidR="00647D0C" w:rsidRDefault="00983610" w14:paraId="7178263C" w14:textId="5A8A6A57">
          <w:pPr>
            <w:pStyle w:val="TOC3"/>
            <w:tabs>
              <w:tab w:val="left" w:pos="1540"/>
              <w:tab w:val="right" w:leader="dot" w:pos="9225"/>
            </w:tabs>
            <w:rPr>
              <w:rFonts w:asciiTheme="minorHAnsi" w:hAnsiTheme="minorHAnsi" w:eastAsiaTheme="minorEastAsia" w:cstheme="minorBidi"/>
              <w:noProof/>
              <w:sz w:val="22"/>
              <w:szCs w:val="22"/>
            </w:rPr>
          </w:pPr>
          <w:hyperlink w:history="1" w:anchor="_Toc113971564">
            <w:r w:rsidRPr="00283376" w:rsidR="00647D0C">
              <w:rPr>
                <w:rStyle w:val="Hyperlink"/>
                <w:noProof/>
              </w:rPr>
              <w:t>7.21.1</w:t>
            </w:r>
            <w:r w:rsidR="00647D0C">
              <w:rPr>
                <w:rFonts w:asciiTheme="minorHAnsi" w:hAnsiTheme="minorHAnsi" w:eastAsiaTheme="minorEastAsia" w:cstheme="minorBidi"/>
                <w:noProof/>
                <w:sz w:val="22"/>
                <w:szCs w:val="22"/>
              </w:rPr>
              <w:tab/>
            </w:r>
            <w:r w:rsidRPr="00283376" w:rsidR="00647D0C">
              <w:rPr>
                <w:rStyle w:val="Hyperlink"/>
                <w:noProof/>
              </w:rPr>
              <w:t>Usecase – Điều khiển đưa thiết bị về cấu hình gốc qua Mobile App</w:t>
            </w:r>
            <w:r w:rsidR="00647D0C">
              <w:rPr>
                <w:noProof/>
                <w:webHidden/>
              </w:rPr>
              <w:tab/>
            </w:r>
            <w:r w:rsidR="00647D0C">
              <w:rPr>
                <w:noProof/>
                <w:webHidden/>
              </w:rPr>
              <w:fldChar w:fldCharType="begin"/>
            </w:r>
            <w:r w:rsidR="00647D0C">
              <w:rPr>
                <w:noProof/>
                <w:webHidden/>
              </w:rPr>
              <w:instrText xml:space="preserve"> PAGEREF _Toc113971564 \h </w:instrText>
            </w:r>
            <w:r w:rsidR="00647D0C">
              <w:rPr>
                <w:noProof/>
                <w:webHidden/>
              </w:rPr>
            </w:r>
            <w:r w:rsidR="00647D0C">
              <w:rPr>
                <w:noProof/>
                <w:webHidden/>
              </w:rPr>
              <w:fldChar w:fldCharType="separate"/>
            </w:r>
            <w:r w:rsidR="00647D0C">
              <w:rPr>
                <w:noProof/>
                <w:webHidden/>
              </w:rPr>
              <w:t>138</w:t>
            </w:r>
            <w:r w:rsidR="00647D0C">
              <w:rPr>
                <w:noProof/>
                <w:webHidden/>
              </w:rPr>
              <w:fldChar w:fldCharType="end"/>
            </w:r>
          </w:hyperlink>
        </w:p>
        <w:p w:rsidR="00647D0C" w:rsidRDefault="00983610" w14:paraId="295FCB40" w14:textId="3DBD891D">
          <w:pPr>
            <w:pStyle w:val="TOC2"/>
            <w:tabs>
              <w:tab w:val="left" w:pos="1100"/>
              <w:tab w:val="right" w:leader="dot" w:pos="9225"/>
            </w:tabs>
            <w:rPr>
              <w:rFonts w:asciiTheme="minorHAnsi" w:hAnsiTheme="minorHAnsi" w:eastAsiaTheme="minorEastAsia" w:cstheme="minorBidi"/>
              <w:noProof/>
              <w:sz w:val="22"/>
              <w:szCs w:val="22"/>
            </w:rPr>
          </w:pPr>
          <w:hyperlink w:history="1" w:anchor="_Toc113971565">
            <w:r w:rsidRPr="00283376" w:rsidR="00647D0C">
              <w:rPr>
                <w:rStyle w:val="Hyperlink"/>
                <w:noProof/>
              </w:rPr>
              <w:t>7.22</w:t>
            </w:r>
            <w:r w:rsidR="00647D0C">
              <w:rPr>
                <w:rFonts w:asciiTheme="minorHAnsi" w:hAnsiTheme="minorHAnsi" w:eastAsiaTheme="minorEastAsia" w:cstheme="minorBidi"/>
                <w:noProof/>
                <w:sz w:val="22"/>
                <w:szCs w:val="22"/>
              </w:rPr>
              <w:tab/>
            </w:r>
            <w:r w:rsidRPr="00283376" w:rsidR="00647D0C">
              <w:rPr>
                <w:rStyle w:val="Hyperlink"/>
                <w:noProof/>
              </w:rPr>
              <w:t>Tính năng nâng cấp Firmware qua Mobile App</w:t>
            </w:r>
            <w:r w:rsidR="00647D0C">
              <w:rPr>
                <w:noProof/>
                <w:webHidden/>
              </w:rPr>
              <w:tab/>
            </w:r>
            <w:r w:rsidR="00647D0C">
              <w:rPr>
                <w:noProof/>
                <w:webHidden/>
              </w:rPr>
              <w:fldChar w:fldCharType="begin"/>
            </w:r>
            <w:r w:rsidR="00647D0C">
              <w:rPr>
                <w:noProof/>
                <w:webHidden/>
              </w:rPr>
              <w:instrText xml:space="preserve"> PAGEREF _Toc113971565 \h </w:instrText>
            </w:r>
            <w:r w:rsidR="00647D0C">
              <w:rPr>
                <w:noProof/>
                <w:webHidden/>
              </w:rPr>
            </w:r>
            <w:r w:rsidR="00647D0C">
              <w:rPr>
                <w:noProof/>
                <w:webHidden/>
              </w:rPr>
              <w:fldChar w:fldCharType="separate"/>
            </w:r>
            <w:r w:rsidR="00647D0C">
              <w:rPr>
                <w:noProof/>
                <w:webHidden/>
              </w:rPr>
              <w:t>141</w:t>
            </w:r>
            <w:r w:rsidR="00647D0C">
              <w:rPr>
                <w:noProof/>
                <w:webHidden/>
              </w:rPr>
              <w:fldChar w:fldCharType="end"/>
            </w:r>
          </w:hyperlink>
        </w:p>
        <w:p w:rsidR="00647D0C" w:rsidRDefault="00983610" w14:paraId="5B052F0A" w14:textId="10F217B0">
          <w:pPr>
            <w:pStyle w:val="TOC3"/>
            <w:tabs>
              <w:tab w:val="left" w:pos="1540"/>
              <w:tab w:val="right" w:leader="dot" w:pos="9225"/>
            </w:tabs>
            <w:rPr>
              <w:rFonts w:asciiTheme="minorHAnsi" w:hAnsiTheme="minorHAnsi" w:eastAsiaTheme="minorEastAsia" w:cstheme="minorBidi"/>
              <w:noProof/>
              <w:sz w:val="22"/>
              <w:szCs w:val="22"/>
            </w:rPr>
          </w:pPr>
          <w:hyperlink w:history="1" w:anchor="_Toc113971566">
            <w:r w:rsidRPr="00283376" w:rsidR="00647D0C">
              <w:rPr>
                <w:rStyle w:val="Hyperlink"/>
                <w:noProof/>
              </w:rPr>
              <w:t>7.22.1</w:t>
            </w:r>
            <w:r w:rsidR="00647D0C">
              <w:rPr>
                <w:rFonts w:asciiTheme="minorHAnsi" w:hAnsiTheme="minorHAnsi" w:eastAsiaTheme="minorEastAsia" w:cstheme="minorBidi"/>
                <w:noProof/>
                <w:sz w:val="22"/>
                <w:szCs w:val="22"/>
              </w:rPr>
              <w:tab/>
            </w:r>
            <w:r w:rsidRPr="00283376" w:rsidR="00647D0C">
              <w:rPr>
                <w:rStyle w:val="Hyperlink"/>
                <w:noProof/>
              </w:rPr>
              <w:t>Usecase – Điều khiển nâng cấp Firmware qua Mobile App</w:t>
            </w:r>
            <w:r w:rsidR="00647D0C">
              <w:rPr>
                <w:noProof/>
                <w:webHidden/>
              </w:rPr>
              <w:tab/>
            </w:r>
            <w:r w:rsidR="00647D0C">
              <w:rPr>
                <w:noProof/>
                <w:webHidden/>
              </w:rPr>
              <w:fldChar w:fldCharType="begin"/>
            </w:r>
            <w:r w:rsidR="00647D0C">
              <w:rPr>
                <w:noProof/>
                <w:webHidden/>
              </w:rPr>
              <w:instrText xml:space="preserve"> PAGEREF _Toc113971566 \h </w:instrText>
            </w:r>
            <w:r w:rsidR="00647D0C">
              <w:rPr>
                <w:noProof/>
                <w:webHidden/>
              </w:rPr>
            </w:r>
            <w:r w:rsidR="00647D0C">
              <w:rPr>
                <w:noProof/>
                <w:webHidden/>
              </w:rPr>
              <w:fldChar w:fldCharType="separate"/>
            </w:r>
            <w:r w:rsidR="00647D0C">
              <w:rPr>
                <w:noProof/>
                <w:webHidden/>
              </w:rPr>
              <w:t>141</w:t>
            </w:r>
            <w:r w:rsidR="00647D0C">
              <w:rPr>
                <w:noProof/>
                <w:webHidden/>
              </w:rPr>
              <w:fldChar w:fldCharType="end"/>
            </w:r>
          </w:hyperlink>
        </w:p>
        <w:p w:rsidR="00647D0C" w:rsidRDefault="00983610" w14:paraId="70EA75D6" w14:textId="153142FE">
          <w:pPr>
            <w:pStyle w:val="TOC2"/>
            <w:tabs>
              <w:tab w:val="left" w:pos="1100"/>
              <w:tab w:val="right" w:leader="dot" w:pos="9225"/>
            </w:tabs>
            <w:rPr>
              <w:rFonts w:asciiTheme="minorHAnsi" w:hAnsiTheme="minorHAnsi" w:eastAsiaTheme="minorEastAsia" w:cstheme="minorBidi"/>
              <w:noProof/>
              <w:sz w:val="22"/>
              <w:szCs w:val="22"/>
            </w:rPr>
          </w:pPr>
          <w:hyperlink w:history="1" w:anchor="_Toc113971567">
            <w:r w:rsidRPr="00283376" w:rsidR="00647D0C">
              <w:rPr>
                <w:rStyle w:val="Hyperlink"/>
                <w:noProof/>
              </w:rPr>
              <w:t>7.23</w:t>
            </w:r>
            <w:r w:rsidR="00647D0C">
              <w:rPr>
                <w:rFonts w:asciiTheme="minorHAnsi" w:hAnsiTheme="minorHAnsi" w:eastAsiaTheme="minorEastAsia" w:cstheme="minorBidi"/>
                <w:noProof/>
                <w:sz w:val="22"/>
                <w:szCs w:val="22"/>
              </w:rPr>
              <w:tab/>
            </w:r>
            <w:r w:rsidRPr="00283376" w:rsidR="00647D0C">
              <w:rPr>
                <w:rStyle w:val="Hyperlink"/>
                <w:noProof/>
              </w:rPr>
              <w:t>Tính năng Database</w:t>
            </w:r>
            <w:r w:rsidR="00647D0C">
              <w:rPr>
                <w:noProof/>
                <w:webHidden/>
              </w:rPr>
              <w:tab/>
            </w:r>
            <w:r w:rsidR="00647D0C">
              <w:rPr>
                <w:noProof/>
                <w:webHidden/>
              </w:rPr>
              <w:fldChar w:fldCharType="begin"/>
            </w:r>
            <w:r w:rsidR="00647D0C">
              <w:rPr>
                <w:noProof/>
                <w:webHidden/>
              </w:rPr>
              <w:instrText xml:space="preserve"> PAGEREF _Toc113971567 \h </w:instrText>
            </w:r>
            <w:r w:rsidR="00647D0C">
              <w:rPr>
                <w:noProof/>
                <w:webHidden/>
              </w:rPr>
            </w:r>
            <w:r w:rsidR="00647D0C">
              <w:rPr>
                <w:noProof/>
                <w:webHidden/>
              </w:rPr>
              <w:fldChar w:fldCharType="separate"/>
            </w:r>
            <w:r w:rsidR="00647D0C">
              <w:rPr>
                <w:noProof/>
                <w:webHidden/>
              </w:rPr>
              <w:t>145</w:t>
            </w:r>
            <w:r w:rsidR="00647D0C">
              <w:rPr>
                <w:noProof/>
                <w:webHidden/>
              </w:rPr>
              <w:fldChar w:fldCharType="end"/>
            </w:r>
          </w:hyperlink>
        </w:p>
        <w:p w:rsidR="00647D0C" w:rsidRDefault="00983610" w14:paraId="6DB77F76" w14:textId="08C617BA">
          <w:pPr>
            <w:pStyle w:val="TOC3"/>
            <w:tabs>
              <w:tab w:val="left" w:pos="1540"/>
              <w:tab w:val="right" w:leader="dot" w:pos="9225"/>
            </w:tabs>
            <w:rPr>
              <w:rFonts w:asciiTheme="minorHAnsi" w:hAnsiTheme="minorHAnsi" w:eastAsiaTheme="minorEastAsia" w:cstheme="minorBidi"/>
              <w:noProof/>
              <w:sz w:val="22"/>
              <w:szCs w:val="22"/>
            </w:rPr>
          </w:pPr>
          <w:hyperlink w:history="1" w:anchor="_Toc113971568">
            <w:r w:rsidRPr="00283376" w:rsidR="00647D0C">
              <w:rPr>
                <w:rStyle w:val="Hyperlink"/>
                <w:noProof/>
              </w:rPr>
              <w:t>7.23.1</w:t>
            </w:r>
            <w:r w:rsidR="00647D0C">
              <w:rPr>
                <w:rFonts w:asciiTheme="minorHAnsi" w:hAnsiTheme="minorHAnsi" w:eastAsiaTheme="minorEastAsia" w:cstheme="minorBidi"/>
                <w:noProof/>
                <w:sz w:val="22"/>
                <w:szCs w:val="22"/>
              </w:rPr>
              <w:tab/>
            </w:r>
            <w:r w:rsidRPr="00283376" w:rsidR="00647D0C">
              <w:rPr>
                <w:rStyle w:val="Hyperlink"/>
                <w:noProof/>
              </w:rPr>
              <w:t>Usecase – Cập nhật Database từ Mobile App</w:t>
            </w:r>
            <w:r w:rsidR="00647D0C">
              <w:rPr>
                <w:noProof/>
                <w:webHidden/>
              </w:rPr>
              <w:tab/>
            </w:r>
            <w:r w:rsidR="00647D0C">
              <w:rPr>
                <w:noProof/>
                <w:webHidden/>
              </w:rPr>
              <w:fldChar w:fldCharType="begin"/>
            </w:r>
            <w:r w:rsidR="00647D0C">
              <w:rPr>
                <w:noProof/>
                <w:webHidden/>
              </w:rPr>
              <w:instrText xml:space="preserve"> PAGEREF _Toc113971568 \h </w:instrText>
            </w:r>
            <w:r w:rsidR="00647D0C">
              <w:rPr>
                <w:noProof/>
                <w:webHidden/>
              </w:rPr>
            </w:r>
            <w:r w:rsidR="00647D0C">
              <w:rPr>
                <w:noProof/>
                <w:webHidden/>
              </w:rPr>
              <w:fldChar w:fldCharType="separate"/>
            </w:r>
            <w:r w:rsidR="00647D0C">
              <w:rPr>
                <w:noProof/>
                <w:webHidden/>
              </w:rPr>
              <w:t>145</w:t>
            </w:r>
            <w:r w:rsidR="00647D0C">
              <w:rPr>
                <w:noProof/>
                <w:webHidden/>
              </w:rPr>
              <w:fldChar w:fldCharType="end"/>
            </w:r>
          </w:hyperlink>
        </w:p>
        <w:p w:rsidR="00647D0C" w:rsidRDefault="00983610" w14:paraId="33A1C149" w14:textId="4962EC69">
          <w:pPr>
            <w:pStyle w:val="TOC3"/>
            <w:tabs>
              <w:tab w:val="left" w:pos="1540"/>
              <w:tab w:val="right" w:leader="dot" w:pos="9225"/>
            </w:tabs>
            <w:rPr>
              <w:rFonts w:asciiTheme="minorHAnsi" w:hAnsiTheme="minorHAnsi" w:eastAsiaTheme="minorEastAsia" w:cstheme="minorBidi"/>
              <w:noProof/>
              <w:sz w:val="22"/>
              <w:szCs w:val="22"/>
            </w:rPr>
          </w:pPr>
          <w:hyperlink w:history="1" w:anchor="_Toc113971569">
            <w:r w:rsidRPr="00283376" w:rsidR="00647D0C">
              <w:rPr>
                <w:rStyle w:val="Hyperlink"/>
                <w:noProof/>
              </w:rPr>
              <w:t>7.23.2</w:t>
            </w:r>
            <w:r w:rsidR="00647D0C">
              <w:rPr>
                <w:rFonts w:asciiTheme="minorHAnsi" w:hAnsiTheme="minorHAnsi" w:eastAsiaTheme="minorEastAsia" w:cstheme="minorBidi"/>
                <w:noProof/>
                <w:sz w:val="22"/>
                <w:szCs w:val="22"/>
              </w:rPr>
              <w:tab/>
            </w:r>
            <w:r w:rsidRPr="00283376" w:rsidR="00647D0C">
              <w:rPr>
                <w:rStyle w:val="Hyperlink"/>
                <w:noProof/>
              </w:rPr>
              <w:t>Usecase – Truy vấn Database khi có request từ Mobile App</w:t>
            </w:r>
            <w:r w:rsidR="00647D0C">
              <w:rPr>
                <w:noProof/>
                <w:webHidden/>
              </w:rPr>
              <w:tab/>
            </w:r>
            <w:r w:rsidR="00647D0C">
              <w:rPr>
                <w:noProof/>
                <w:webHidden/>
              </w:rPr>
              <w:fldChar w:fldCharType="begin"/>
            </w:r>
            <w:r w:rsidR="00647D0C">
              <w:rPr>
                <w:noProof/>
                <w:webHidden/>
              </w:rPr>
              <w:instrText xml:space="preserve"> PAGEREF _Toc113971569 \h </w:instrText>
            </w:r>
            <w:r w:rsidR="00647D0C">
              <w:rPr>
                <w:noProof/>
                <w:webHidden/>
              </w:rPr>
            </w:r>
            <w:r w:rsidR="00647D0C">
              <w:rPr>
                <w:noProof/>
                <w:webHidden/>
              </w:rPr>
              <w:fldChar w:fldCharType="separate"/>
            </w:r>
            <w:r w:rsidR="00647D0C">
              <w:rPr>
                <w:noProof/>
                <w:webHidden/>
              </w:rPr>
              <w:t>149</w:t>
            </w:r>
            <w:r w:rsidR="00647D0C">
              <w:rPr>
                <w:noProof/>
                <w:webHidden/>
              </w:rPr>
              <w:fldChar w:fldCharType="end"/>
            </w:r>
          </w:hyperlink>
        </w:p>
        <w:p w:rsidR="00647D0C" w:rsidRDefault="00983610" w14:paraId="5F80EB41" w14:textId="7EE5851E">
          <w:pPr>
            <w:pStyle w:val="TOC2"/>
            <w:tabs>
              <w:tab w:val="left" w:pos="1100"/>
              <w:tab w:val="right" w:leader="dot" w:pos="9225"/>
            </w:tabs>
            <w:rPr>
              <w:rFonts w:asciiTheme="minorHAnsi" w:hAnsiTheme="minorHAnsi" w:eastAsiaTheme="minorEastAsia" w:cstheme="minorBidi"/>
              <w:noProof/>
              <w:sz w:val="22"/>
              <w:szCs w:val="22"/>
            </w:rPr>
          </w:pPr>
          <w:hyperlink w:history="1" w:anchor="_Toc113971570">
            <w:r w:rsidRPr="00283376" w:rsidR="00647D0C">
              <w:rPr>
                <w:rStyle w:val="Hyperlink"/>
                <w:noProof/>
              </w:rPr>
              <w:t>7.24</w:t>
            </w:r>
            <w:r w:rsidR="00647D0C">
              <w:rPr>
                <w:rFonts w:asciiTheme="minorHAnsi" w:hAnsiTheme="minorHAnsi" w:eastAsiaTheme="minorEastAsia" w:cstheme="minorBidi"/>
                <w:noProof/>
                <w:sz w:val="22"/>
                <w:szCs w:val="22"/>
              </w:rPr>
              <w:tab/>
            </w:r>
            <w:r w:rsidRPr="00283376" w:rsidR="00647D0C">
              <w:rPr>
                <w:rStyle w:val="Hyperlink"/>
                <w:noProof/>
              </w:rPr>
              <w:t>Tính năng Add Node mạng Mesh</w:t>
            </w:r>
            <w:r w:rsidR="00647D0C">
              <w:rPr>
                <w:noProof/>
                <w:webHidden/>
              </w:rPr>
              <w:tab/>
            </w:r>
            <w:r w:rsidR="00647D0C">
              <w:rPr>
                <w:noProof/>
                <w:webHidden/>
              </w:rPr>
              <w:fldChar w:fldCharType="begin"/>
            </w:r>
            <w:r w:rsidR="00647D0C">
              <w:rPr>
                <w:noProof/>
                <w:webHidden/>
              </w:rPr>
              <w:instrText xml:space="preserve"> PAGEREF _Toc113971570 \h </w:instrText>
            </w:r>
            <w:r w:rsidR="00647D0C">
              <w:rPr>
                <w:noProof/>
                <w:webHidden/>
              </w:rPr>
            </w:r>
            <w:r w:rsidR="00647D0C">
              <w:rPr>
                <w:noProof/>
                <w:webHidden/>
              </w:rPr>
              <w:fldChar w:fldCharType="separate"/>
            </w:r>
            <w:r w:rsidR="00647D0C">
              <w:rPr>
                <w:noProof/>
                <w:webHidden/>
              </w:rPr>
              <w:t>149</w:t>
            </w:r>
            <w:r w:rsidR="00647D0C">
              <w:rPr>
                <w:noProof/>
                <w:webHidden/>
              </w:rPr>
              <w:fldChar w:fldCharType="end"/>
            </w:r>
          </w:hyperlink>
        </w:p>
        <w:p w:rsidR="00647D0C" w:rsidRDefault="00983610" w14:paraId="6FCDFF5E" w14:textId="5C382134">
          <w:pPr>
            <w:pStyle w:val="TOC3"/>
            <w:tabs>
              <w:tab w:val="left" w:pos="1540"/>
              <w:tab w:val="right" w:leader="dot" w:pos="9225"/>
            </w:tabs>
            <w:rPr>
              <w:rFonts w:asciiTheme="minorHAnsi" w:hAnsiTheme="minorHAnsi" w:eastAsiaTheme="minorEastAsia" w:cstheme="minorBidi"/>
              <w:noProof/>
              <w:sz w:val="22"/>
              <w:szCs w:val="22"/>
            </w:rPr>
          </w:pPr>
          <w:hyperlink w:history="1" w:anchor="_Toc113971571">
            <w:r w:rsidRPr="00283376" w:rsidR="00647D0C">
              <w:rPr>
                <w:rStyle w:val="Hyperlink"/>
                <w:noProof/>
              </w:rPr>
              <w:t>7.24.1</w:t>
            </w:r>
            <w:r w:rsidR="00647D0C">
              <w:rPr>
                <w:rFonts w:asciiTheme="minorHAnsi" w:hAnsiTheme="minorHAnsi" w:eastAsiaTheme="minorEastAsia" w:cstheme="minorBidi"/>
                <w:noProof/>
                <w:sz w:val="22"/>
                <w:szCs w:val="22"/>
              </w:rPr>
              <w:tab/>
            </w:r>
            <w:r w:rsidRPr="00283376" w:rsidR="00647D0C">
              <w:rPr>
                <w:rStyle w:val="Hyperlink"/>
                <w:noProof/>
              </w:rPr>
              <w:t>Usecase – Add Node mạng Mesh qua Mobile App</w:t>
            </w:r>
            <w:r w:rsidR="00647D0C">
              <w:rPr>
                <w:noProof/>
                <w:webHidden/>
              </w:rPr>
              <w:tab/>
            </w:r>
            <w:r w:rsidR="00647D0C">
              <w:rPr>
                <w:noProof/>
                <w:webHidden/>
              </w:rPr>
              <w:fldChar w:fldCharType="begin"/>
            </w:r>
            <w:r w:rsidR="00647D0C">
              <w:rPr>
                <w:noProof/>
                <w:webHidden/>
              </w:rPr>
              <w:instrText xml:space="preserve"> PAGEREF _Toc113971571 \h </w:instrText>
            </w:r>
            <w:r w:rsidR="00647D0C">
              <w:rPr>
                <w:noProof/>
                <w:webHidden/>
              </w:rPr>
            </w:r>
            <w:r w:rsidR="00647D0C">
              <w:rPr>
                <w:noProof/>
                <w:webHidden/>
              </w:rPr>
              <w:fldChar w:fldCharType="separate"/>
            </w:r>
            <w:r w:rsidR="00647D0C">
              <w:rPr>
                <w:noProof/>
                <w:webHidden/>
              </w:rPr>
              <w:t>149</w:t>
            </w:r>
            <w:r w:rsidR="00647D0C">
              <w:rPr>
                <w:noProof/>
                <w:webHidden/>
              </w:rPr>
              <w:fldChar w:fldCharType="end"/>
            </w:r>
          </w:hyperlink>
        </w:p>
        <w:p w:rsidR="00647D0C" w:rsidRDefault="00983610" w14:paraId="4CCAA26C" w14:textId="49180931">
          <w:pPr>
            <w:pStyle w:val="TOC2"/>
            <w:tabs>
              <w:tab w:val="left" w:pos="1100"/>
              <w:tab w:val="right" w:leader="dot" w:pos="9225"/>
            </w:tabs>
            <w:rPr>
              <w:rFonts w:asciiTheme="minorHAnsi" w:hAnsiTheme="minorHAnsi" w:eastAsiaTheme="minorEastAsia" w:cstheme="minorBidi"/>
              <w:noProof/>
              <w:sz w:val="22"/>
              <w:szCs w:val="22"/>
            </w:rPr>
          </w:pPr>
          <w:hyperlink w:history="1" w:anchor="_Toc113971572">
            <w:r w:rsidRPr="00283376" w:rsidR="00647D0C">
              <w:rPr>
                <w:rStyle w:val="Hyperlink"/>
                <w:noProof/>
              </w:rPr>
              <w:t>7.25</w:t>
            </w:r>
            <w:r w:rsidR="00647D0C">
              <w:rPr>
                <w:rFonts w:asciiTheme="minorHAnsi" w:hAnsiTheme="minorHAnsi" w:eastAsiaTheme="minorEastAsia" w:cstheme="minorBidi"/>
                <w:noProof/>
                <w:sz w:val="22"/>
                <w:szCs w:val="22"/>
              </w:rPr>
              <w:tab/>
            </w:r>
            <w:r w:rsidRPr="00283376" w:rsidR="00647D0C">
              <w:rPr>
                <w:rStyle w:val="Hyperlink"/>
                <w:noProof/>
              </w:rPr>
              <w:t>Tính năng Topology Building</w:t>
            </w:r>
            <w:r w:rsidR="00647D0C">
              <w:rPr>
                <w:noProof/>
                <w:webHidden/>
              </w:rPr>
              <w:tab/>
            </w:r>
            <w:r w:rsidR="00647D0C">
              <w:rPr>
                <w:noProof/>
                <w:webHidden/>
              </w:rPr>
              <w:fldChar w:fldCharType="begin"/>
            </w:r>
            <w:r w:rsidR="00647D0C">
              <w:rPr>
                <w:noProof/>
                <w:webHidden/>
              </w:rPr>
              <w:instrText xml:space="preserve"> PAGEREF _Toc113971572 \h </w:instrText>
            </w:r>
            <w:r w:rsidR="00647D0C">
              <w:rPr>
                <w:noProof/>
                <w:webHidden/>
              </w:rPr>
            </w:r>
            <w:r w:rsidR="00647D0C">
              <w:rPr>
                <w:noProof/>
                <w:webHidden/>
              </w:rPr>
              <w:fldChar w:fldCharType="separate"/>
            </w:r>
            <w:r w:rsidR="00647D0C">
              <w:rPr>
                <w:noProof/>
                <w:webHidden/>
              </w:rPr>
              <w:t>151</w:t>
            </w:r>
            <w:r w:rsidR="00647D0C">
              <w:rPr>
                <w:noProof/>
                <w:webHidden/>
              </w:rPr>
              <w:fldChar w:fldCharType="end"/>
            </w:r>
          </w:hyperlink>
        </w:p>
        <w:p w:rsidR="00647D0C" w:rsidRDefault="00983610" w14:paraId="14C5EB05" w14:textId="521BEE3F">
          <w:pPr>
            <w:pStyle w:val="TOC3"/>
            <w:tabs>
              <w:tab w:val="left" w:pos="1540"/>
              <w:tab w:val="right" w:leader="dot" w:pos="9225"/>
            </w:tabs>
            <w:rPr>
              <w:rFonts w:asciiTheme="minorHAnsi" w:hAnsiTheme="minorHAnsi" w:eastAsiaTheme="minorEastAsia" w:cstheme="minorBidi"/>
              <w:noProof/>
              <w:sz w:val="22"/>
              <w:szCs w:val="22"/>
            </w:rPr>
          </w:pPr>
          <w:hyperlink w:history="1" w:anchor="_Toc113971573">
            <w:r w:rsidRPr="00283376" w:rsidR="00647D0C">
              <w:rPr>
                <w:rStyle w:val="Hyperlink"/>
                <w:noProof/>
              </w:rPr>
              <w:t>7.25.1</w:t>
            </w:r>
            <w:r w:rsidR="00647D0C">
              <w:rPr>
                <w:rFonts w:asciiTheme="minorHAnsi" w:hAnsiTheme="minorHAnsi" w:eastAsiaTheme="minorEastAsia" w:cstheme="minorBidi"/>
                <w:noProof/>
                <w:sz w:val="22"/>
                <w:szCs w:val="22"/>
              </w:rPr>
              <w:tab/>
            </w:r>
            <w:r w:rsidRPr="00283376" w:rsidR="00647D0C">
              <w:rPr>
                <w:rStyle w:val="Hyperlink"/>
                <w:noProof/>
              </w:rPr>
              <w:t>Usecase – Cập nhật Topology của mạng</w:t>
            </w:r>
            <w:r w:rsidR="00647D0C">
              <w:rPr>
                <w:noProof/>
                <w:webHidden/>
              </w:rPr>
              <w:tab/>
            </w:r>
            <w:r w:rsidR="00647D0C">
              <w:rPr>
                <w:noProof/>
                <w:webHidden/>
              </w:rPr>
              <w:fldChar w:fldCharType="begin"/>
            </w:r>
            <w:r w:rsidR="00647D0C">
              <w:rPr>
                <w:noProof/>
                <w:webHidden/>
              </w:rPr>
              <w:instrText xml:space="preserve"> PAGEREF _Toc113971573 \h </w:instrText>
            </w:r>
            <w:r w:rsidR="00647D0C">
              <w:rPr>
                <w:noProof/>
                <w:webHidden/>
              </w:rPr>
            </w:r>
            <w:r w:rsidR="00647D0C">
              <w:rPr>
                <w:noProof/>
                <w:webHidden/>
              </w:rPr>
              <w:fldChar w:fldCharType="separate"/>
            </w:r>
            <w:r w:rsidR="00647D0C">
              <w:rPr>
                <w:noProof/>
                <w:webHidden/>
              </w:rPr>
              <w:t>152</w:t>
            </w:r>
            <w:r w:rsidR="00647D0C">
              <w:rPr>
                <w:noProof/>
                <w:webHidden/>
              </w:rPr>
              <w:fldChar w:fldCharType="end"/>
            </w:r>
          </w:hyperlink>
        </w:p>
        <w:p w:rsidR="00647D0C" w:rsidRDefault="00983610" w14:paraId="07D5D3DF" w14:textId="051A7551">
          <w:pPr>
            <w:pStyle w:val="TOC2"/>
            <w:tabs>
              <w:tab w:val="left" w:pos="1100"/>
              <w:tab w:val="right" w:leader="dot" w:pos="9225"/>
            </w:tabs>
            <w:rPr>
              <w:rFonts w:asciiTheme="minorHAnsi" w:hAnsiTheme="minorHAnsi" w:eastAsiaTheme="minorEastAsia" w:cstheme="minorBidi"/>
              <w:noProof/>
              <w:sz w:val="22"/>
              <w:szCs w:val="22"/>
            </w:rPr>
          </w:pPr>
          <w:hyperlink w:history="1" w:anchor="_Toc113971574">
            <w:r w:rsidRPr="00283376" w:rsidR="00647D0C">
              <w:rPr>
                <w:rStyle w:val="Hyperlink"/>
                <w:noProof/>
              </w:rPr>
              <w:t>7.26</w:t>
            </w:r>
            <w:r w:rsidR="00647D0C">
              <w:rPr>
                <w:rFonts w:asciiTheme="minorHAnsi" w:hAnsiTheme="minorHAnsi" w:eastAsiaTheme="minorEastAsia" w:cstheme="minorBidi"/>
                <w:noProof/>
                <w:sz w:val="22"/>
                <w:szCs w:val="22"/>
              </w:rPr>
              <w:tab/>
            </w:r>
            <w:r w:rsidRPr="00283376" w:rsidR="00647D0C">
              <w:rPr>
                <w:rStyle w:val="Hyperlink"/>
                <w:noProof/>
              </w:rPr>
              <w:t>Tính năng Topology Management</w:t>
            </w:r>
            <w:r w:rsidR="00647D0C">
              <w:rPr>
                <w:noProof/>
                <w:webHidden/>
              </w:rPr>
              <w:tab/>
            </w:r>
            <w:r w:rsidR="00647D0C">
              <w:rPr>
                <w:noProof/>
                <w:webHidden/>
              </w:rPr>
              <w:fldChar w:fldCharType="begin"/>
            </w:r>
            <w:r w:rsidR="00647D0C">
              <w:rPr>
                <w:noProof/>
                <w:webHidden/>
              </w:rPr>
              <w:instrText xml:space="preserve"> PAGEREF _Toc113971574 \h </w:instrText>
            </w:r>
            <w:r w:rsidR="00647D0C">
              <w:rPr>
                <w:noProof/>
                <w:webHidden/>
              </w:rPr>
            </w:r>
            <w:r w:rsidR="00647D0C">
              <w:rPr>
                <w:noProof/>
                <w:webHidden/>
              </w:rPr>
              <w:fldChar w:fldCharType="separate"/>
            </w:r>
            <w:r w:rsidR="00647D0C">
              <w:rPr>
                <w:noProof/>
                <w:webHidden/>
              </w:rPr>
              <w:t>154</w:t>
            </w:r>
            <w:r w:rsidR="00647D0C">
              <w:rPr>
                <w:noProof/>
                <w:webHidden/>
              </w:rPr>
              <w:fldChar w:fldCharType="end"/>
            </w:r>
          </w:hyperlink>
        </w:p>
        <w:p w:rsidR="00647D0C" w:rsidRDefault="00983610" w14:paraId="312DB634" w14:textId="1C250F4A">
          <w:pPr>
            <w:pStyle w:val="TOC3"/>
            <w:tabs>
              <w:tab w:val="left" w:pos="1540"/>
              <w:tab w:val="right" w:leader="dot" w:pos="9225"/>
            </w:tabs>
            <w:rPr>
              <w:rFonts w:asciiTheme="minorHAnsi" w:hAnsiTheme="minorHAnsi" w:eastAsiaTheme="minorEastAsia" w:cstheme="minorBidi"/>
              <w:noProof/>
              <w:sz w:val="22"/>
              <w:szCs w:val="22"/>
            </w:rPr>
          </w:pPr>
          <w:hyperlink w:history="1" w:anchor="_Toc113971575">
            <w:r w:rsidRPr="00283376" w:rsidR="00647D0C">
              <w:rPr>
                <w:rStyle w:val="Hyperlink"/>
                <w:noProof/>
              </w:rPr>
              <w:t>7.26.1</w:t>
            </w:r>
            <w:r w:rsidR="00647D0C">
              <w:rPr>
                <w:rFonts w:asciiTheme="minorHAnsi" w:hAnsiTheme="minorHAnsi" w:eastAsiaTheme="minorEastAsia" w:cstheme="minorBidi"/>
                <w:noProof/>
                <w:sz w:val="22"/>
                <w:szCs w:val="22"/>
              </w:rPr>
              <w:tab/>
            </w:r>
            <w:r w:rsidRPr="00283376" w:rsidR="00647D0C">
              <w:rPr>
                <w:rStyle w:val="Hyperlink"/>
                <w:noProof/>
              </w:rPr>
              <w:t>Usecase – Cung cấp thông tin Topology cho MobileApp</w:t>
            </w:r>
            <w:r w:rsidR="00647D0C">
              <w:rPr>
                <w:noProof/>
                <w:webHidden/>
              </w:rPr>
              <w:tab/>
            </w:r>
            <w:r w:rsidR="00647D0C">
              <w:rPr>
                <w:noProof/>
                <w:webHidden/>
              </w:rPr>
              <w:fldChar w:fldCharType="begin"/>
            </w:r>
            <w:r w:rsidR="00647D0C">
              <w:rPr>
                <w:noProof/>
                <w:webHidden/>
              </w:rPr>
              <w:instrText xml:space="preserve"> PAGEREF _Toc113971575 \h </w:instrText>
            </w:r>
            <w:r w:rsidR="00647D0C">
              <w:rPr>
                <w:noProof/>
                <w:webHidden/>
              </w:rPr>
            </w:r>
            <w:r w:rsidR="00647D0C">
              <w:rPr>
                <w:noProof/>
                <w:webHidden/>
              </w:rPr>
              <w:fldChar w:fldCharType="separate"/>
            </w:r>
            <w:r w:rsidR="00647D0C">
              <w:rPr>
                <w:noProof/>
                <w:webHidden/>
              </w:rPr>
              <w:t>154</w:t>
            </w:r>
            <w:r w:rsidR="00647D0C">
              <w:rPr>
                <w:noProof/>
                <w:webHidden/>
              </w:rPr>
              <w:fldChar w:fldCharType="end"/>
            </w:r>
          </w:hyperlink>
        </w:p>
        <w:p w:rsidR="00647D0C" w:rsidRDefault="00983610" w14:paraId="41B3B877" w14:textId="35A88B37">
          <w:pPr>
            <w:pStyle w:val="TOC3"/>
            <w:tabs>
              <w:tab w:val="left" w:pos="1540"/>
              <w:tab w:val="right" w:leader="dot" w:pos="9225"/>
            </w:tabs>
            <w:rPr>
              <w:rFonts w:asciiTheme="minorHAnsi" w:hAnsiTheme="minorHAnsi" w:eastAsiaTheme="minorEastAsia" w:cstheme="minorBidi"/>
              <w:noProof/>
              <w:sz w:val="22"/>
              <w:szCs w:val="22"/>
            </w:rPr>
          </w:pPr>
          <w:hyperlink w:history="1" w:anchor="_Toc113971576">
            <w:r w:rsidRPr="00283376" w:rsidR="00647D0C">
              <w:rPr>
                <w:rStyle w:val="Hyperlink"/>
                <w:noProof/>
              </w:rPr>
              <w:t>7.26.2</w:t>
            </w:r>
            <w:r w:rsidR="00647D0C">
              <w:rPr>
                <w:rFonts w:asciiTheme="minorHAnsi" w:hAnsiTheme="minorHAnsi" w:eastAsiaTheme="minorEastAsia" w:cstheme="minorBidi"/>
                <w:noProof/>
                <w:sz w:val="22"/>
                <w:szCs w:val="22"/>
              </w:rPr>
              <w:tab/>
            </w:r>
            <w:r w:rsidRPr="00283376" w:rsidR="00647D0C">
              <w:rPr>
                <w:rStyle w:val="Hyperlink"/>
                <w:noProof/>
              </w:rPr>
              <w:t>Usecase – Cung cấp thông tin Topology qua TR069</w:t>
            </w:r>
            <w:r w:rsidR="00647D0C">
              <w:rPr>
                <w:noProof/>
                <w:webHidden/>
              </w:rPr>
              <w:tab/>
            </w:r>
            <w:r w:rsidR="00647D0C">
              <w:rPr>
                <w:noProof/>
                <w:webHidden/>
              </w:rPr>
              <w:fldChar w:fldCharType="begin"/>
            </w:r>
            <w:r w:rsidR="00647D0C">
              <w:rPr>
                <w:noProof/>
                <w:webHidden/>
              </w:rPr>
              <w:instrText xml:space="preserve"> PAGEREF _Toc113971576 \h </w:instrText>
            </w:r>
            <w:r w:rsidR="00647D0C">
              <w:rPr>
                <w:noProof/>
                <w:webHidden/>
              </w:rPr>
            </w:r>
            <w:r w:rsidR="00647D0C">
              <w:rPr>
                <w:noProof/>
                <w:webHidden/>
              </w:rPr>
              <w:fldChar w:fldCharType="separate"/>
            </w:r>
            <w:r w:rsidR="00647D0C">
              <w:rPr>
                <w:noProof/>
                <w:webHidden/>
              </w:rPr>
              <w:t>161</w:t>
            </w:r>
            <w:r w:rsidR="00647D0C">
              <w:rPr>
                <w:noProof/>
                <w:webHidden/>
              </w:rPr>
              <w:fldChar w:fldCharType="end"/>
            </w:r>
          </w:hyperlink>
        </w:p>
        <w:p w:rsidR="00647D0C" w:rsidRDefault="00983610" w14:paraId="26B88353" w14:textId="7E94FD9A">
          <w:pPr>
            <w:pStyle w:val="TOC2"/>
            <w:tabs>
              <w:tab w:val="left" w:pos="1100"/>
              <w:tab w:val="right" w:leader="dot" w:pos="9225"/>
            </w:tabs>
            <w:rPr>
              <w:rFonts w:asciiTheme="minorHAnsi" w:hAnsiTheme="minorHAnsi" w:eastAsiaTheme="minorEastAsia" w:cstheme="minorBidi"/>
              <w:noProof/>
              <w:sz w:val="22"/>
              <w:szCs w:val="22"/>
            </w:rPr>
          </w:pPr>
          <w:hyperlink w:history="1" w:anchor="_Toc113971577">
            <w:r w:rsidRPr="00283376" w:rsidR="00647D0C">
              <w:rPr>
                <w:rStyle w:val="Hyperlink"/>
                <w:noProof/>
              </w:rPr>
              <w:t>7.27</w:t>
            </w:r>
            <w:r w:rsidR="00647D0C">
              <w:rPr>
                <w:rFonts w:asciiTheme="minorHAnsi" w:hAnsiTheme="minorHAnsi" w:eastAsiaTheme="minorEastAsia" w:cstheme="minorBidi"/>
                <w:noProof/>
                <w:sz w:val="22"/>
                <w:szCs w:val="22"/>
              </w:rPr>
              <w:tab/>
            </w:r>
            <w:r w:rsidRPr="00283376" w:rsidR="00647D0C">
              <w:rPr>
                <w:rStyle w:val="Hyperlink"/>
                <w:noProof/>
              </w:rPr>
              <w:t>Tính năng quản lý cấu hình Voice Basic</w:t>
            </w:r>
            <w:r w:rsidR="00647D0C">
              <w:rPr>
                <w:noProof/>
                <w:webHidden/>
              </w:rPr>
              <w:tab/>
            </w:r>
            <w:r w:rsidR="00647D0C">
              <w:rPr>
                <w:noProof/>
                <w:webHidden/>
              </w:rPr>
              <w:fldChar w:fldCharType="begin"/>
            </w:r>
            <w:r w:rsidR="00647D0C">
              <w:rPr>
                <w:noProof/>
                <w:webHidden/>
              </w:rPr>
              <w:instrText xml:space="preserve"> PAGEREF _Toc113971577 \h </w:instrText>
            </w:r>
            <w:r w:rsidR="00647D0C">
              <w:rPr>
                <w:noProof/>
                <w:webHidden/>
              </w:rPr>
            </w:r>
            <w:r w:rsidR="00647D0C">
              <w:rPr>
                <w:noProof/>
                <w:webHidden/>
              </w:rPr>
              <w:fldChar w:fldCharType="separate"/>
            </w:r>
            <w:r w:rsidR="00647D0C">
              <w:rPr>
                <w:noProof/>
                <w:webHidden/>
              </w:rPr>
              <w:t>165</w:t>
            </w:r>
            <w:r w:rsidR="00647D0C">
              <w:rPr>
                <w:noProof/>
                <w:webHidden/>
              </w:rPr>
              <w:fldChar w:fldCharType="end"/>
            </w:r>
          </w:hyperlink>
        </w:p>
        <w:p w:rsidR="00647D0C" w:rsidRDefault="00983610" w14:paraId="0F92D5AE" w14:textId="4DBE10EC">
          <w:pPr>
            <w:pStyle w:val="TOC3"/>
            <w:tabs>
              <w:tab w:val="left" w:pos="1540"/>
              <w:tab w:val="right" w:leader="dot" w:pos="9225"/>
            </w:tabs>
            <w:rPr>
              <w:rFonts w:asciiTheme="minorHAnsi" w:hAnsiTheme="minorHAnsi" w:eastAsiaTheme="minorEastAsia" w:cstheme="minorBidi"/>
              <w:noProof/>
              <w:sz w:val="22"/>
              <w:szCs w:val="22"/>
            </w:rPr>
          </w:pPr>
          <w:hyperlink w:history="1" w:anchor="_Toc113971578">
            <w:r w:rsidRPr="00283376" w:rsidR="00647D0C">
              <w:rPr>
                <w:rStyle w:val="Hyperlink"/>
                <w:noProof/>
              </w:rPr>
              <w:t>7.27.1</w:t>
            </w:r>
            <w:r w:rsidR="00647D0C">
              <w:rPr>
                <w:rFonts w:asciiTheme="minorHAnsi" w:hAnsiTheme="minorHAnsi" w:eastAsiaTheme="minorEastAsia" w:cstheme="minorBidi"/>
                <w:noProof/>
                <w:sz w:val="22"/>
                <w:szCs w:val="22"/>
              </w:rPr>
              <w:tab/>
            </w:r>
            <w:r w:rsidRPr="00283376" w:rsidR="00647D0C">
              <w:rPr>
                <w:rStyle w:val="Hyperlink"/>
                <w:noProof/>
              </w:rPr>
              <w:t>Usecase - Điều khiển lấy thông tin danh sách interface cho Voice</w:t>
            </w:r>
            <w:r w:rsidR="00647D0C">
              <w:rPr>
                <w:noProof/>
                <w:webHidden/>
              </w:rPr>
              <w:tab/>
            </w:r>
            <w:r w:rsidR="00647D0C">
              <w:rPr>
                <w:noProof/>
                <w:webHidden/>
              </w:rPr>
              <w:fldChar w:fldCharType="begin"/>
            </w:r>
            <w:r w:rsidR="00647D0C">
              <w:rPr>
                <w:noProof/>
                <w:webHidden/>
              </w:rPr>
              <w:instrText xml:space="preserve"> PAGEREF _Toc113971578 \h </w:instrText>
            </w:r>
            <w:r w:rsidR="00647D0C">
              <w:rPr>
                <w:noProof/>
                <w:webHidden/>
              </w:rPr>
            </w:r>
            <w:r w:rsidR="00647D0C">
              <w:rPr>
                <w:noProof/>
                <w:webHidden/>
              </w:rPr>
              <w:fldChar w:fldCharType="separate"/>
            </w:r>
            <w:r w:rsidR="00647D0C">
              <w:rPr>
                <w:noProof/>
                <w:webHidden/>
              </w:rPr>
              <w:t>165</w:t>
            </w:r>
            <w:r w:rsidR="00647D0C">
              <w:rPr>
                <w:noProof/>
                <w:webHidden/>
              </w:rPr>
              <w:fldChar w:fldCharType="end"/>
            </w:r>
          </w:hyperlink>
        </w:p>
        <w:p w:rsidR="00647D0C" w:rsidRDefault="00983610" w14:paraId="0F1C357A" w14:textId="7A81FD49">
          <w:pPr>
            <w:pStyle w:val="TOC3"/>
            <w:tabs>
              <w:tab w:val="left" w:pos="1540"/>
              <w:tab w:val="right" w:leader="dot" w:pos="9225"/>
            </w:tabs>
            <w:rPr>
              <w:rFonts w:asciiTheme="minorHAnsi" w:hAnsiTheme="minorHAnsi" w:eastAsiaTheme="minorEastAsia" w:cstheme="minorBidi"/>
              <w:noProof/>
              <w:sz w:val="22"/>
              <w:szCs w:val="22"/>
            </w:rPr>
          </w:pPr>
          <w:hyperlink w:history="1" w:anchor="_Toc113971579">
            <w:r w:rsidRPr="00283376" w:rsidR="00647D0C">
              <w:rPr>
                <w:rStyle w:val="Hyperlink"/>
                <w:noProof/>
              </w:rPr>
              <w:t>7.27.2</w:t>
            </w:r>
            <w:r w:rsidR="00647D0C">
              <w:rPr>
                <w:rFonts w:asciiTheme="minorHAnsi" w:hAnsiTheme="minorHAnsi" w:eastAsiaTheme="minorEastAsia" w:cstheme="minorBidi"/>
                <w:noProof/>
                <w:sz w:val="22"/>
                <w:szCs w:val="22"/>
              </w:rPr>
              <w:tab/>
            </w:r>
            <w:r w:rsidRPr="00283376" w:rsidR="00647D0C">
              <w:rPr>
                <w:rStyle w:val="Hyperlink"/>
                <w:noProof/>
              </w:rPr>
              <w:t>Usecase – Điều khiển lấy thông tin cấu hình SIP Global</w:t>
            </w:r>
            <w:r w:rsidR="00647D0C">
              <w:rPr>
                <w:noProof/>
                <w:webHidden/>
              </w:rPr>
              <w:tab/>
            </w:r>
            <w:r w:rsidR="00647D0C">
              <w:rPr>
                <w:noProof/>
                <w:webHidden/>
              </w:rPr>
              <w:fldChar w:fldCharType="begin"/>
            </w:r>
            <w:r w:rsidR="00647D0C">
              <w:rPr>
                <w:noProof/>
                <w:webHidden/>
              </w:rPr>
              <w:instrText xml:space="preserve"> PAGEREF _Toc113971579 \h </w:instrText>
            </w:r>
            <w:r w:rsidR="00647D0C">
              <w:rPr>
                <w:noProof/>
                <w:webHidden/>
              </w:rPr>
            </w:r>
            <w:r w:rsidR="00647D0C">
              <w:rPr>
                <w:noProof/>
                <w:webHidden/>
              </w:rPr>
              <w:fldChar w:fldCharType="separate"/>
            </w:r>
            <w:r w:rsidR="00647D0C">
              <w:rPr>
                <w:noProof/>
                <w:webHidden/>
              </w:rPr>
              <w:t>167</w:t>
            </w:r>
            <w:r w:rsidR="00647D0C">
              <w:rPr>
                <w:noProof/>
                <w:webHidden/>
              </w:rPr>
              <w:fldChar w:fldCharType="end"/>
            </w:r>
          </w:hyperlink>
        </w:p>
        <w:p w:rsidR="00647D0C" w:rsidRDefault="00983610" w14:paraId="483C44D0" w14:textId="0624835A">
          <w:pPr>
            <w:pStyle w:val="TOC3"/>
            <w:tabs>
              <w:tab w:val="left" w:pos="1540"/>
              <w:tab w:val="right" w:leader="dot" w:pos="9225"/>
            </w:tabs>
            <w:rPr>
              <w:rFonts w:asciiTheme="minorHAnsi" w:hAnsiTheme="minorHAnsi" w:eastAsiaTheme="minorEastAsia" w:cstheme="minorBidi"/>
              <w:noProof/>
              <w:sz w:val="22"/>
              <w:szCs w:val="22"/>
            </w:rPr>
          </w:pPr>
          <w:hyperlink w:history="1" w:anchor="_Toc113971580">
            <w:r w:rsidRPr="00283376" w:rsidR="00647D0C">
              <w:rPr>
                <w:rStyle w:val="Hyperlink"/>
                <w:noProof/>
              </w:rPr>
              <w:t>7.27.3</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SIP Global</w:t>
            </w:r>
            <w:r w:rsidR="00647D0C">
              <w:rPr>
                <w:noProof/>
                <w:webHidden/>
              </w:rPr>
              <w:tab/>
            </w:r>
            <w:r w:rsidR="00647D0C">
              <w:rPr>
                <w:noProof/>
                <w:webHidden/>
              </w:rPr>
              <w:fldChar w:fldCharType="begin"/>
            </w:r>
            <w:r w:rsidR="00647D0C">
              <w:rPr>
                <w:noProof/>
                <w:webHidden/>
              </w:rPr>
              <w:instrText xml:space="preserve"> PAGEREF _Toc113971580 \h </w:instrText>
            </w:r>
            <w:r w:rsidR="00647D0C">
              <w:rPr>
                <w:noProof/>
                <w:webHidden/>
              </w:rPr>
            </w:r>
            <w:r w:rsidR="00647D0C">
              <w:rPr>
                <w:noProof/>
                <w:webHidden/>
              </w:rPr>
              <w:fldChar w:fldCharType="separate"/>
            </w:r>
            <w:r w:rsidR="00647D0C">
              <w:rPr>
                <w:noProof/>
                <w:webHidden/>
              </w:rPr>
              <w:t>170</w:t>
            </w:r>
            <w:r w:rsidR="00647D0C">
              <w:rPr>
                <w:noProof/>
                <w:webHidden/>
              </w:rPr>
              <w:fldChar w:fldCharType="end"/>
            </w:r>
          </w:hyperlink>
        </w:p>
        <w:p w:rsidR="00647D0C" w:rsidRDefault="00983610" w14:paraId="4B28C1F1" w14:textId="2858CD7E">
          <w:pPr>
            <w:pStyle w:val="TOC3"/>
            <w:tabs>
              <w:tab w:val="left" w:pos="1540"/>
              <w:tab w:val="right" w:leader="dot" w:pos="9225"/>
            </w:tabs>
            <w:rPr>
              <w:rFonts w:asciiTheme="minorHAnsi" w:hAnsiTheme="minorHAnsi" w:eastAsiaTheme="minorEastAsia" w:cstheme="minorBidi"/>
              <w:noProof/>
              <w:sz w:val="22"/>
              <w:szCs w:val="22"/>
            </w:rPr>
          </w:pPr>
          <w:hyperlink w:history="1" w:anchor="_Toc113971581">
            <w:r w:rsidRPr="00283376" w:rsidR="00647D0C">
              <w:rPr>
                <w:rStyle w:val="Hyperlink"/>
                <w:noProof/>
              </w:rPr>
              <w:t>7.27.4</w:t>
            </w:r>
            <w:r w:rsidR="00647D0C">
              <w:rPr>
                <w:rFonts w:asciiTheme="minorHAnsi" w:hAnsiTheme="minorHAnsi" w:eastAsiaTheme="minorEastAsia" w:cstheme="minorBidi"/>
                <w:noProof/>
                <w:sz w:val="22"/>
                <w:szCs w:val="22"/>
              </w:rPr>
              <w:tab/>
            </w:r>
            <w:r w:rsidRPr="00283376" w:rsidR="00647D0C">
              <w:rPr>
                <w:rStyle w:val="Hyperlink"/>
                <w:noProof/>
              </w:rPr>
              <w:t>Usecase – Điều khiển lấy thông tin cấu hình SIP Parameter</w:t>
            </w:r>
            <w:r w:rsidR="00647D0C">
              <w:rPr>
                <w:noProof/>
                <w:webHidden/>
              </w:rPr>
              <w:tab/>
            </w:r>
            <w:r w:rsidR="00647D0C">
              <w:rPr>
                <w:noProof/>
                <w:webHidden/>
              </w:rPr>
              <w:fldChar w:fldCharType="begin"/>
            </w:r>
            <w:r w:rsidR="00647D0C">
              <w:rPr>
                <w:noProof/>
                <w:webHidden/>
              </w:rPr>
              <w:instrText xml:space="preserve"> PAGEREF _Toc113971581 \h </w:instrText>
            </w:r>
            <w:r w:rsidR="00647D0C">
              <w:rPr>
                <w:noProof/>
                <w:webHidden/>
              </w:rPr>
            </w:r>
            <w:r w:rsidR="00647D0C">
              <w:rPr>
                <w:noProof/>
                <w:webHidden/>
              </w:rPr>
              <w:fldChar w:fldCharType="separate"/>
            </w:r>
            <w:r w:rsidR="00647D0C">
              <w:rPr>
                <w:noProof/>
                <w:webHidden/>
              </w:rPr>
              <w:t>174</w:t>
            </w:r>
            <w:r w:rsidR="00647D0C">
              <w:rPr>
                <w:noProof/>
                <w:webHidden/>
              </w:rPr>
              <w:fldChar w:fldCharType="end"/>
            </w:r>
          </w:hyperlink>
        </w:p>
        <w:p w:rsidR="00647D0C" w:rsidRDefault="00983610" w14:paraId="75A52758" w14:textId="693D02A8">
          <w:pPr>
            <w:pStyle w:val="TOC3"/>
            <w:tabs>
              <w:tab w:val="left" w:pos="1540"/>
              <w:tab w:val="right" w:leader="dot" w:pos="9225"/>
            </w:tabs>
            <w:rPr>
              <w:rFonts w:asciiTheme="minorHAnsi" w:hAnsiTheme="minorHAnsi" w:eastAsiaTheme="minorEastAsia" w:cstheme="minorBidi"/>
              <w:noProof/>
              <w:sz w:val="22"/>
              <w:szCs w:val="22"/>
            </w:rPr>
          </w:pPr>
          <w:hyperlink w:history="1" w:anchor="_Toc113971582">
            <w:r w:rsidRPr="00283376" w:rsidR="00647D0C">
              <w:rPr>
                <w:rStyle w:val="Hyperlink"/>
                <w:noProof/>
              </w:rPr>
              <w:t>7.27.5</w:t>
            </w:r>
            <w:r w:rsidR="00647D0C">
              <w:rPr>
                <w:rFonts w:asciiTheme="minorHAnsi" w:hAnsiTheme="minorHAnsi" w:eastAsiaTheme="minorEastAsia" w:cstheme="minorBidi"/>
                <w:noProof/>
                <w:sz w:val="22"/>
                <w:szCs w:val="22"/>
              </w:rPr>
              <w:tab/>
            </w:r>
            <w:r w:rsidRPr="00283376" w:rsidR="00647D0C">
              <w:rPr>
                <w:rStyle w:val="Hyperlink"/>
                <w:noProof/>
              </w:rPr>
              <w:t>Usecase – Điều khiển thay đổi cấu hình SIP Parameter</w:t>
            </w:r>
            <w:r w:rsidR="00647D0C">
              <w:rPr>
                <w:noProof/>
                <w:webHidden/>
              </w:rPr>
              <w:tab/>
            </w:r>
            <w:r w:rsidR="00647D0C">
              <w:rPr>
                <w:noProof/>
                <w:webHidden/>
              </w:rPr>
              <w:fldChar w:fldCharType="begin"/>
            </w:r>
            <w:r w:rsidR="00647D0C">
              <w:rPr>
                <w:noProof/>
                <w:webHidden/>
              </w:rPr>
              <w:instrText xml:space="preserve"> PAGEREF _Toc113971582 \h </w:instrText>
            </w:r>
            <w:r w:rsidR="00647D0C">
              <w:rPr>
                <w:noProof/>
                <w:webHidden/>
              </w:rPr>
            </w:r>
            <w:r w:rsidR="00647D0C">
              <w:rPr>
                <w:noProof/>
                <w:webHidden/>
              </w:rPr>
              <w:fldChar w:fldCharType="separate"/>
            </w:r>
            <w:r w:rsidR="00647D0C">
              <w:rPr>
                <w:noProof/>
                <w:webHidden/>
              </w:rPr>
              <w:t>177</w:t>
            </w:r>
            <w:r w:rsidR="00647D0C">
              <w:rPr>
                <w:noProof/>
                <w:webHidden/>
              </w:rPr>
              <w:fldChar w:fldCharType="end"/>
            </w:r>
          </w:hyperlink>
        </w:p>
        <w:p w:rsidR="00647D0C" w:rsidRDefault="00983610" w14:paraId="5BE35147" w14:textId="3E60A21F">
          <w:pPr>
            <w:pStyle w:val="TOC1"/>
            <w:tabs>
              <w:tab w:val="left" w:pos="520"/>
              <w:tab w:val="right" w:leader="dot" w:pos="9225"/>
            </w:tabs>
            <w:rPr>
              <w:rFonts w:asciiTheme="minorHAnsi" w:hAnsiTheme="minorHAnsi" w:eastAsiaTheme="minorEastAsia" w:cstheme="minorBidi"/>
              <w:noProof/>
              <w:sz w:val="22"/>
              <w:szCs w:val="22"/>
            </w:rPr>
          </w:pPr>
          <w:hyperlink w:history="1" w:anchor="_Toc113971583">
            <w:r w:rsidRPr="00283376" w:rsidR="00647D0C">
              <w:rPr>
                <w:rStyle w:val="Hyperlink"/>
                <w:noProof/>
              </w:rPr>
              <w:t>8.</w:t>
            </w:r>
            <w:r w:rsidR="00647D0C">
              <w:rPr>
                <w:rFonts w:asciiTheme="minorHAnsi" w:hAnsiTheme="minorHAnsi" w:eastAsiaTheme="minorEastAsia" w:cstheme="minorBidi"/>
                <w:noProof/>
                <w:sz w:val="22"/>
                <w:szCs w:val="22"/>
              </w:rPr>
              <w:tab/>
            </w:r>
            <w:r w:rsidRPr="00283376" w:rsidR="00647D0C">
              <w:rPr>
                <w:rStyle w:val="Hyperlink"/>
                <w:noProof/>
              </w:rPr>
              <w:t>PHỤ LỤC</w:t>
            </w:r>
            <w:r w:rsidR="00647D0C">
              <w:rPr>
                <w:noProof/>
                <w:webHidden/>
              </w:rPr>
              <w:tab/>
            </w:r>
            <w:r w:rsidR="00647D0C">
              <w:rPr>
                <w:noProof/>
                <w:webHidden/>
              </w:rPr>
              <w:fldChar w:fldCharType="begin"/>
            </w:r>
            <w:r w:rsidR="00647D0C">
              <w:rPr>
                <w:noProof/>
                <w:webHidden/>
              </w:rPr>
              <w:instrText xml:space="preserve"> PAGEREF _Toc113971583 \h </w:instrText>
            </w:r>
            <w:r w:rsidR="00647D0C">
              <w:rPr>
                <w:noProof/>
                <w:webHidden/>
              </w:rPr>
            </w:r>
            <w:r w:rsidR="00647D0C">
              <w:rPr>
                <w:noProof/>
                <w:webHidden/>
              </w:rPr>
              <w:fldChar w:fldCharType="separate"/>
            </w:r>
            <w:r w:rsidR="00647D0C">
              <w:rPr>
                <w:noProof/>
                <w:webHidden/>
              </w:rPr>
              <w:t>181</w:t>
            </w:r>
            <w:r w:rsidR="00647D0C">
              <w:rPr>
                <w:noProof/>
                <w:webHidden/>
              </w:rPr>
              <w:fldChar w:fldCharType="end"/>
            </w:r>
          </w:hyperlink>
        </w:p>
        <w:p w:rsidR="00647D0C" w:rsidRDefault="00983610" w14:paraId="3AB209CE" w14:textId="3C662931">
          <w:pPr>
            <w:pStyle w:val="TOC2"/>
            <w:tabs>
              <w:tab w:val="left" w:pos="880"/>
              <w:tab w:val="right" w:leader="dot" w:pos="9225"/>
            </w:tabs>
            <w:rPr>
              <w:rFonts w:asciiTheme="minorHAnsi" w:hAnsiTheme="minorHAnsi" w:eastAsiaTheme="minorEastAsia" w:cstheme="minorBidi"/>
              <w:noProof/>
              <w:sz w:val="22"/>
              <w:szCs w:val="22"/>
            </w:rPr>
          </w:pPr>
          <w:hyperlink w:history="1" w:anchor="_Toc113971584">
            <w:r w:rsidRPr="00283376" w:rsidR="00647D0C">
              <w:rPr>
                <w:rStyle w:val="Hyperlink"/>
                <w:noProof/>
              </w:rPr>
              <w:t>8.1</w:t>
            </w:r>
            <w:r w:rsidR="00647D0C">
              <w:rPr>
                <w:rFonts w:asciiTheme="minorHAnsi" w:hAnsiTheme="minorHAnsi" w:eastAsiaTheme="minorEastAsia" w:cstheme="minorBidi"/>
                <w:noProof/>
                <w:sz w:val="22"/>
                <w:szCs w:val="22"/>
              </w:rPr>
              <w:tab/>
            </w:r>
            <w:r w:rsidRPr="00283376" w:rsidR="00647D0C">
              <w:rPr>
                <w:rStyle w:val="Hyperlink"/>
                <w:noProof/>
              </w:rPr>
              <w:t>Thông tin mã lỗi</w:t>
            </w:r>
            <w:r w:rsidR="00647D0C">
              <w:rPr>
                <w:noProof/>
                <w:webHidden/>
              </w:rPr>
              <w:tab/>
            </w:r>
            <w:r w:rsidR="00647D0C">
              <w:rPr>
                <w:noProof/>
                <w:webHidden/>
              </w:rPr>
              <w:fldChar w:fldCharType="begin"/>
            </w:r>
            <w:r w:rsidR="00647D0C">
              <w:rPr>
                <w:noProof/>
                <w:webHidden/>
              </w:rPr>
              <w:instrText xml:space="preserve"> PAGEREF _Toc113971584 \h </w:instrText>
            </w:r>
            <w:r w:rsidR="00647D0C">
              <w:rPr>
                <w:noProof/>
                <w:webHidden/>
              </w:rPr>
            </w:r>
            <w:r w:rsidR="00647D0C">
              <w:rPr>
                <w:noProof/>
                <w:webHidden/>
              </w:rPr>
              <w:fldChar w:fldCharType="separate"/>
            </w:r>
            <w:r w:rsidR="00647D0C">
              <w:rPr>
                <w:noProof/>
                <w:webHidden/>
              </w:rPr>
              <w:t>181</w:t>
            </w:r>
            <w:r w:rsidR="00647D0C">
              <w:rPr>
                <w:noProof/>
                <w:webHidden/>
              </w:rPr>
              <w:fldChar w:fldCharType="end"/>
            </w:r>
          </w:hyperlink>
        </w:p>
        <w:p w:rsidR="00647D0C" w:rsidRDefault="00983610" w14:paraId="5B2EE4B9" w14:textId="56F16D01">
          <w:pPr>
            <w:pStyle w:val="TOC2"/>
            <w:tabs>
              <w:tab w:val="left" w:pos="880"/>
              <w:tab w:val="right" w:leader="dot" w:pos="9225"/>
            </w:tabs>
            <w:rPr>
              <w:rFonts w:asciiTheme="minorHAnsi" w:hAnsiTheme="minorHAnsi" w:eastAsiaTheme="minorEastAsia" w:cstheme="minorBidi"/>
              <w:noProof/>
              <w:sz w:val="22"/>
              <w:szCs w:val="22"/>
            </w:rPr>
          </w:pPr>
          <w:hyperlink w:history="1" w:anchor="_Toc113971585">
            <w:r w:rsidRPr="00283376" w:rsidR="00647D0C">
              <w:rPr>
                <w:rStyle w:val="Hyperlink"/>
                <w:noProof/>
              </w:rPr>
              <w:t>8.2</w:t>
            </w:r>
            <w:r w:rsidR="00647D0C">
              <w:rPr>
                <w:rFonts w:asciiTheme="minorHAnsi" w:hAnsiTheme="minorHAnsi" w:eastAsiaTheme="minorEastAsia" w:cstheme="minorBidi"/>
                <w:noProof/>
                <w:sz w:val="22"/>
                <w:szCs w:val="22"/>
              </w:rPr>
              <w:tab/>
            </w:r>
            <w:r w:rsidRPr="00283376" w:rsidR="00647D0C">
              <w:rPr>
                <w:rStyle w:val="Hyperlink"/>
                <w:noProof/>
              </w:rPr>
              <w:t>Mô tả ý nghĩa Status Code của các tính năng Diagnostic Speedtest, Ping, Trace</w:t>
            </w:r>
            <w:r w:rsidR="00647D0C">
              <w:rPr>
                <w:noProof/>
                <w:webHidden/>
              </w:rPr>
              <w:tab/>
            </w:r>
            <w:r w:rsidR="00647D0C">
              <w:rPr>
                <w:noProof/>
                <w:webHidden/>
              </w:rPr>
              <w:fldChar w:fldCharType="begin"/>
            </w:r>
            <w:r w:rsidR="00647D0C">
              <w:rPr>
                <w:noProof/>
                <w:webHidden/>
              </w:rPr>
              <w:instrText xml:space="preserve"> PAGEREF _Toc113971585 \h </w:instrText>
            </w:r>
            <w:r w:rsidR="00647D0C">
              <w:rPr>
                <w:noProof/>
                <w:webHidden/>
              </w:rPr>
            </w:r>
            <w:r w:rsidR="00647D0C">
              <w:rPr>
                <w:noProof/>
                <w:webHidden/>
              </w:rPr>
              <w:fldChar w:fldCharType="separate"/>
            </w:r>
            <w:r w:rsidR="00647D0C">
              <w:rPr>
                <w:noProof/>
                <w:webHidden/>
              </w:rPr>
              <w:t>181</w:t>
            </w:r>
            <w:r w:rsidR="00647D0C">
              <w:rPr>
                <w:noProof/>
                <w:webHidden/>
              </w:rPr>
              <w:fldChar w:fldCharType="end"/>
            </w:r>
          </w:hyperlink>
        </w:p>
        <w:p w:rsidR="00647D0C" w:rsidRDefault="00983610" w14:paraId="31097296" w14:textId="614797AE">
          <w:pPr>
            <w:pStyle w:val="TOC2"/>
            <w:tabs>
              <w:tab w:val="left" w:pos="880"/>
              <w:tab w:val="right" w:leader="dot" w:pos="9225"/>
            </w:tabs>
            <w:rPr>
              <w:rFonts w:asciiTheme="minorHAnsi" w:hAnsiTheme="minorHAnsi" w:eastAsiaTheme="minorEastAsia" w:cstheme="minorBidi"/>
              <w:noProof/>
              <w:sz w:val="22"/>
              <w:szCs w:val="22"/>
            </w:rPr>
          </w:pPr>
          <w:hyperlink w:history="1" w:anchor="_Toc113971586">
            <w:r w:rsidRPr="00283376" w:rsidR="00647D0C">
              <w:rPr>
                <w:rStyle w:val="Hyperlink"/>
                <w:noProof/>
              </w:rPr>
              <w:t>8.3</w:t>
            </w:r>
            <w:r w:rsidR="00647D0C">
              <w:rPr>
                <w:rFonts w:asciiTheme="minorHAnsi" w:hAnsiTheme="minorHAnsi" w:eastAsiaTheme="minorEastAsia" w:cstheme="minorBidi"/>
                <w:noProof/>
                <w:sz w:val="22"/>
                <w:szCs w:val="22"/>
              </w:rPr>
              <w:tab/>
            </w:r>
            <w:r w:rsidRPr="00283376" w:rsidR="00647D0C">
              <w:rPr>
                <w:rStyle w:val="Hyperlink"/>
                <w:noProof/>
              </w:rPr>
              <w:t>Đặc tả các bản tin giao tiếp giữa ONT và Mesh Node</w:t>
            </w:r>
            <w:r w:rsidR="00647D0C">
              <w:rPr>
                <w:noProof/>
                <w:webHidden/>
              </w:rPr>
              <w:tab/>
            </w:r>
            <w:r w:rsidR="00647D0C">
              <w:rPr>
                <w:noProof/>
                <w:webHidden/>
              </w:rPr>
              <w:fldChar w:fldCharType="begin"/>
            </w:r>
            <w:r w:rsidR="00647D0C">
              <w:rPr>
                <w:noProof/>
                <w:webHidden/>
              </w:rPr>
              <w:instrText xml:space="preserve"> PAGEREF _Toc113971586 \h </w:instrText>
            </w:r>
            <w:r w:rsidR="00647D0C">
              <w:rPr>
                <w:noProof/>
                <w:webHidden/>
              </w:rPr>
            </w:r>
            <w:r w:rsidR="00647D0C">
              <w:rPr>
                <w:noProof/>
                <w:webHidden/>
              </w:rPr>
              <w:fldChar w:fldCharType="separate"/>
            </w:r>
            <w:r w:rsidR="00647D0C">
              <w:rPr>
                <w:noProof/>
                <w:webHidden/>
              </w:rPr>
              <w:t>182</w:t>
            </w:r>
            <w:r w:rsidR="00647D0C">
              <w:rPr>
                <w:noProof/>
                <w:webHidden/>
              </w:rPr>
              <w:fldChar w:fldCharType="end"/>
            </w:r>
          </w:hyperlink>
        </w:p>
        <w:p w:rsidR="00647D0C" w:rsidRDefault="00983610" w14:paraId="527DB51D" w14:textId="424F1622">
          <w:pPr>
            <w:pStyle w:val="TOC2"/>
            <w:tabs>
              <w:tab w:val="left" w:pos="880"/>
              <w:tab w:val="right" w:leader="dot" w:pos="9225"/>
            </w:tabs>
            <w:rPr>
              <w:rFonts w:asciiTheme="minorHAnsi" w:hAnsiTheme="minorHAnsi" w:eastAsiaTheme="minorEastAsia" w:cstheme="minorBidi"/>
              <w:noProof/>
              <w:sz w:val="22"/>
              <w:szCs w:val="22"/>
            </w:rPr>
          </w:pPr>
          <w:hyperlink w:history="1" w:anchor="_Toc113971587">
            <w:r w:rsidRPr="00283376" w:rsidR="00647D0C">
              <w:rPr>
                <w:rStyle w:val="Hyperlink"/>
                <w:noProof/>
              </w:rPr>
              <w:t>8.4</w:t>
            </w:r>
            <w:r w:rsidR="00647D0C">
              <w:rPr>
                <w:rFonts w:asciiTheme="minorHAnsi" w:hAnsiTheme="minorHAnsi" w:eastAsiaTheme="minorEastAsia" w:cstheme="minorBidi"/>
                <w:noProof/>
                <w:sz w:val="22"/>
                <w:szCs w:val="22"/>
              </w:rPr>
              <w:tab/>
            </w:r>
            <w:r w:rsidRPr="00283376" w:rsidR="00647D0C">
              <w:rPr>
                <w:rStyle w:val="Hyperlink"/>
                <w:noProof/>
              </w:rPr>
              <w:t>Đặc tả các tham số IEEE1905 giao tiếp giữa ONT và Mesh Node</w:t>
            </w:r>
            <w:r w:rsidR="00647D0C">
              <w:rPr>
                <w:noProof/>
                <w:webHidden/>
              </w:rPr>
              <w:tab/>
            </w:r>
            <w:r w:rsidR="00647D0C">
              <w:rPr>
                <w:noProof/>
                <w:webHidden/>
              </w:rPr>
              <w:fldChar w:fldCharType="begin"/>
            </w:r>
            <w:r w:rsidR="00647D0C">
              <w:rPr>
                <w:noProof/>
                <w:webHidden/>
              </w:rPr>
              <w:instrText xml:space="preserve"> PAGEREF _Toc113971587 \h </w:instrText>
            </w:r>
            <w:r w:rsidR="00647D0C">
              <w:rPr>
                <w:noProof/>
                <w:webHidden/>
              </w:rPr>
            </w:r>
            <w:r w:rsidR="00647D0C">
              <w:rPr>
                <w:noProof/>
                <w:webHidden/>
              </w:rPr>
              <w:fldChar w:fldCharType="separate"/>
            </w:r>
            <w:r w:rsidR="00647D0C">
              <w:rPr>
                <w:noProof/>
                <w:webHidden/>
              </w:rPr>
              <w:t>183</w:t>
            </w:r>
            <w:r w:rsidR="00647D0C">
              <w:rPr>
                <w:noProof/>
                <w:webHidden/>
              </w:rPr>
              <w:fldChar w:fldCharType="end"/>
            </w:r>
          </w:hyperlink>
        </w:p>
        <w:p w:rsidR="00647D0C" w:rsidRDefault="00983610" w14:paraId="3B9A0475" w14:textId="4ADC8B7C">
          <w:pPr>
            <w:pStyle w:val="TOC2"/>
            <w:tabs>
              <w:tab w:val="left" w:pos="880"/>
              <w:tab w:val="right" w:leader="dot" w:pos="9225"/>
            </w:tabs>
            <w:rPr>
              <w:rFonts w:asciiTheme="minorHAnsi" w:hAnsiTheme="minorHAnsi" w:eastAsiaTheme="minorEastAsia" w:cstheme="minorBidi"/>
              <w:noProof/>
              <w:sz w:val="22"/>
              <w:szCs w:val="22"/>
            </w:rPr>
          </w:pPr>
          <w:hyperlink w:history="1" w:anchor="_Toc113971588">
            <w:r w:rsidRPr="00283376" w:rsidR="00647D0C">
              <w:rPr>
                <w:rStyle w:val="Hyperlink"/>
                <w:noProof/>
              </w:rPr>
              <w:t>8.5</w:t>
            </w:r>
            <w:r w:rsidR="00647D0C">
              <w:rPr>
                <w:rFonts w:asciiTheme="minorHAnsi" w:hAnsiTheme="minorHAnsi" w:eastAsiaTheme="minorEastAsia" w:cstheme="minorBidi"/>
                <w:noProof/>
                <w:sz w:val="22"/>
                <w:szCs w:val="22"/>
              </w:rPr>
              <w:tab/>
            </w:r>
            <w:r w:rsidRPr="00283376" w:rsidR="00647D0C">
              <w:rPr>
                <w:rStyle w:val="Hyperlink"/>
                <w:noProof/>
              </w:rPr>
              <w:t>Thông tin danh sách Country và kênh Wifi tương ứng</w:t>
            </w:r>
            <w:r w:rsidR="00647D0C">
              <w:rPr>
                <w:noProof/>
                <w:webHidden/>
              </w:rPr>
              <w:tab/>
            </w:r>
            <w:r w:rsidR="00647D0C">
              <w:rPr>
                <w:noProof/>
                <w:webHidden/>
              </w:rPr>
              <w:fldChar w:fldCharType="begin"/>
            </w:r>
            <w:r w:rsidR="00647D0C">
              <w:rPr>
                <w:noProof/>
                <w:webHidden/>
              </w:rPr>
              <w:instrText xml:space="preserve"> PAGEREF _Toc113971588 \h </w:instrText>
            </w:r>
            <w:r w:rsidR="00647D0C">
              <w:rPr>
                <w:noProof/>
                <w:webHidden/>
              </w:rPr>
            </w:r>
            <w:r w:rsidR="00647D0C">
              <w:rPr>
                <w:noProof/>
                <w:webHidden/>
              </w:rPr>
              <w:fldChar w:fldCharType="separate"/>
            </w:r>
            <w:r w:rsidR="00647D0C">
              <w:rPr>
                <w:noProof/>
                <w:webHidden/>
              </w:rPr>
              <w:t>190</w:t>
            </w:r>
            <w:r w:rsidR="00647D0C">
              <w:rPr>
                <w:noProof/>
                <w:webHidden/>
              </w:rPr>
              <w:fldChar w:fldCharType="end"/>
            </w:r>
          </w:hyperlink>
        </w:p>
        <w:p w:rsidR="00647D0C" w:rsidRDefault="00983610" w14:paraId="1EA9DE10" w14:textId="61327125">
          <w:pPr>
            <w:pStyle w:val="TOC2"/>
            <w:tabs>
              <w:tab w:val="left" w:pos="880"/>
              <w:tab w:val="right" w:leader="dot" w:pos="9225"/>
            </w:tabs>
            <w:rPr>
              <w:rFonts w:asciiTheme="minorHAnsi" w:hAnsiTheme="minorHAnsi" w:eastAsiaTheme="minorEastAsia" w:cstheme="minorBidi"/>
              <w:noProof/>
              <w:sz w:val="22"/>
              <w:szCs w:val="22"/>
            </w:rPr>
          </w:pPr>
          <w:hyperlink w:history="1" w:anchor="_Toc113971589">
            <w:r w:rsidRPr="00283376" w:rsidR="00647D0C">
              <w:rPr>
                <w:rStyle w:val="Hyperlink"/>
                <w:noProof/>
              </w:rPr>
              <w:t>8.6</w:t>
            </w:r>
            <w:r w:rsidR="00647D0C">
              <w:rPr>
                <w:rFonts w:asciiTheme="minorHAnsi" w:hAnsiTheme="minorHAnsi" w:eastAsiaTheme="minorEastAsia" w:cstheme="minorBidi"/>
                <w:noProof/>
                <w:sz w:val="22"/>
                <w:szCs w:val="22"/>
              </w:rPr>
              <w:tab/>
            </w:r>
            <w:r w:rsidRPr="00283376" w:rsidR="00647D0C">
              <w:rPr>
                <w:rStyle w:val="Hyperlink"/>
                <w:noProof/>
              </w:rPr>
              <w:t>Danh sách Region cho cấu hình Voice</w:t>
            </w:r>
            <w:r w:rsidR="00647D0C">
              <w:rPr>
                <w:noProof/>
                <w:webHidden/>
              </w:rPr>
              <w:tab/>
            </w:r>
            <w:r w:rsidR="00647D0C">
              <w:rPr>
                <w:noProof/>
                <w:webHidden/>
              </w:rPr>
              <w:fldChar w:fldCharType="begin"/>
            </w:r>
            <w:r w:rsidR="00647D0C">
              <w:rPr>
                <w:noProof/>
                <w:webHidden/>
              </w:rPr>
              <w:instrText xml:space="preserve"> PAGEREF _Toc113971589 \h </w:instrText>
            </w:r>
            <w:r w:rsidR="00647D0C">
              <w:rPr>
                <w:noProof/>
                <w:webHidden/>
              </w:rPr>
            </w:r>
            <w:r w:rsidR="00647D0C">
              <w:rPr>
                <w:noProof/>
                <w:webHidden/>
              </w:rPr>
              <w:fldChar w:fldCharType="separate"/>
            </w:r>
            <w:r w:rsidR="00647D0C">
              <w:rPr>
                <w:noProof/>
                <w:webHidden/>
              </w:rPr>
              <w:t>194</w:t>
            </w:r>
            <w:r w:rsidR="00647D0C">
              <w:rPr>
                <w:noProof/>
                <w:webHidden/>
              </w:rPr>
              <w:fldChar w:fldCharType="end"/>
            </w:r>
          </w:hyperlink>
        </w:p>
        <w:p w:rsidRPr="009C3AB7" w:rsidR="00357BF0" w:rsidP="009C3AB7" w:rsidRDefault="00C444DB" w14:paraId="2ED0A3AC" w14:textId="655B38F2">
          <w:pPr>
            <w:rPr>
              <w:rStyle w:val="st"/>
              <w:rFonts w:cs="Times New Roman"/>
            </w:rPr>
          </w:pPr>
          <w:r>
            <w:rPr>
              <w:b/>
              <w:bCs/>
              <w:noProof/>
            </w:rPr>
            <w:fldChar w:fldCharType="end"/>
          </w:r>
        </w:p>
      </w:sdtContent>
    </w:sdt>
    <w:p w:rsidR="00866580" w:rsidP="00177287" w:rsidRDefault="00DC6DCB" w14:paraId="796559B9" w14:textId="1BE368C1">
      <w:pPr>
        <w:jc w:val="left"/>
        <w:rPr>
          <w:rStyle w:val="st"/>
          <w:rFonts w:cs="Times New Roman"/>
          <w:b/>
          <w:szCs w:val="26"/>
        </w:rPr>
      </w:pPr>
      <w:r>
        <w:rPr>
          <w:rStyle w:val="st"/>
          <w:rFonts w:cs="Times New Roman"/>
          <w:b/>
          <w:szCs w:val="26"/>
        </w:rPr>
        <w:t xml:space="preserve">DANH SÁCH CÁC BẢNG </w:t>
      </w:r>
      <w:r w:rsidRPr="00E825BA">
        <w:rPr>
          <w:rStyle w:val="st"/>
          <w:rFonts w:cs="Times New Roman"/>
          <w:b/>
          <w:szCs w:val="26"/>
        </w:rPr>
        <w:t>/ TABLE</w:t>
      </w:r>
      <w:r>
        <w:rPr>
          <w:rStyle w:val="st"/>
          <w:rFonts w:cs="Times New Roman"/>
          <w:b/>
          <w:szCs w:val="26"/>
        </w:rPr>
        <w:t>S</w:t>
      </w:r>
    </w:p>
    <w:p w:rsidR="00647D0C" w:rsidRDefault="00866580" w14:paraId="70FC715F" w14:textId="5904B2D8">
      <w:pPr>
        <w:pStyle w:val="TableofFigures"/>
        <w:tabs>
          <w:tab w:val="right" w:leader="dot" w:pos="9225"/>
        </w:tabs>
        <w:rPr>
          <w:rFonts w:asciiTheme="minorHAnsi" w:hAnsiTheme="minorHAnsi" w:eastAsiaTheme="minorEastAsia" w:cstheme="minorBidi"/>
          <w:noProof/>
          <w:sz w:val="22"/>
          <w:szCs w:val="22"/>
        </w:rPr>
      </w:pPr>
      <w:r>
        <w:rPr>
          <w:rStyle w:val="st"/>
          <w:rFonts w:cs="Times New Roman"/>
          <w:b/>
          <w:szCs w:val="26"/>
        </w:rPr>
        <w:fldChar w:fldCharType="begin"/>
      </w:r>
      <w:r>
        <w:rPr>
          <w:rStyle w:val="st"/>
          <w:rFonts w:cs="Times New Roman"/>
          <w:b/>
          <w:szCs w:val="26"/>
        </w:rPr>
        <w:instrText xml:space="preserve"> TOC \h \z \c "Bảng" </w:instrText>
      </w:r>
      <w:r>
        <w:rPr>
          <w:rStyle w:val="st"/>
          <w:rFonts w:cs="Times New Roman"/>
          <w:b/>
          <w:szCs w:val="26"/>
        </w:rPr>
        <w:fldChar w:fldCharType="separate"/>
      </w:r>
      <w:hyperlink w:history="1" w:anchor="_Toc113971590">
        <w:r w:rsidRPr="003C5DB7" w:rsidR="00647D0C">
          <w:rPr>
            <w:rStyle w:val="Hyperlink"/>
            <w:noProof/>
          </w:rPr>
          <w:t>Bảng 6.1 Bảng mô tả các chức năng</w:t>
        </w:r>
        <w:r w:rsidR="00647D0C">
          <w:rPr>
            <w:noProof/>
            <w:webHidden/>
          </w:rPr>
          <w:tab/>
        </w:r>
        <w:r w:rsidR="00647D0C">
          <w:rPr>
            <w:noProof/>
            <w:webHidden/>
          </w:rPr>
          <w:fldChar w:fldCharType="begin"/>
        </w:r>
        <w:r w:rsidR="00647D0C">
          <w:rPr>
            <w:noProof/>
            <w:webHidden/>
          </w:rPr>
          <w:instrText xml:space="preserve"> PAGEREF _Toc113971590 \h </w:instrText>
        </w:r>
        <w:r w:rsidR="00647D0C">
          <w:rPr>
            <w:noProof/>
            <w:webHidden/>
          </w:rPr>
        </w:r>
        <w:r w:rsidR="00647D0C">
          <w:rPr>
            <w:noProof/>
            <w:webHidden/>
          </w:rPr>
          <w:fldChar w:fldCharType="separate"/>
        </w:r>
        <w:r w:rsidR="00647D0C">
          <w:rPr>
            <w:noProof/>
            <w:webHidden/>
          </w:rPr>
          <w:t>17</w:t>
        </w:r>
        <w:r w:rsidR="00647D0C">
          <w:rPr>
            <w:noProof/>
            <w:webHidden/>
          </w:rPr>
          <w:fldChar w:fldCharType="end"/>
        </w:r>
      </w:hyperlink>
    </w:p>
    <w:p w:rsidR="00647D0C" w:rsidRDefault="00983610" w14:paraId="1F963051" w14:textId="10F0C77C">
      <w:pPr>
        <w:pStyle w:val="TableofFigures"/>
        <w:tabs>
          <w:tab w:val="right" w:leader="dot" w:pos="9225"/>
        </w:tabs>
        <w:rPr>
          <w:rFonts w:asciiTheme="minorHAnsi" w:hAnsiTheme="minorHAnsi" w:eastAsiaTheme="minorEastAsia" w:cstheme="minorBidi"/>
          <w:noProof/>
          <w:sz w:val="22"/>
          <w:szCs w:val="22"/>
        </w:rPr>
      </w:pPr>
      <w:hyperlink w:history="1" w:anchor="_Toc113971591">
        <w:r w:rsidRPr="003C5DB7" w:rsidR="00647D0C">
          <w:rPr>
            <w:rStyle w:val="Hyperlink"/>
            <w:noProof/>
          </w:rPr>
          <w:t>Bảng 7.1 Bảng mô tả tham số</w:t>
        </w:r>
        <w:r w:rsidR="00647D0C">
          <w:rPr>
            <w:noProof/>
            <w:webHidden/>
          </w:rPr>
          <w:tab/>
        </w:r>
        <w:r w:rsidR="00647D0C">
          <w:rPr>
            <w:noProof/>
            <w:webHidden/>
          </w:rPr>
          <w:fldChar w:fldCharType="begin"/>
        </w:r>
        <w:r w:rsidR="00647D0C">
          <w:rPr>
            <w:noProof/>
            <w:webHidden/>
          </w:rPr>
          <w:instrText xml:space="preserve"> PAGEREF _Toc113971591 \h </w:instrText>
        </w:r>
        <w:r w:rsidR="00647D0C">
          <w:rPr>
            <w:noProof/>
            <w:webHidden/>
          </w:rPr>
        </w:r>
        <w:r w:rsidR="00647D0C">
          <w:rPr>
            <w:noProof/>
            <w:webHidden/>
          </w:rPr>
          <w:fldChar w:fldCharType="separate"/>
        </w:r>
        <w:r w:rsidR="00647D0C">
          <w:rPr>
            <w:noProof/>
            <w:webHidden/>
          </w:rPr>
          <w:t>26</w:t>
        </w:r>
        <w:r w:rsidR="00647D0C">
          <w:rPr>
            <w:noProof/>
            <w:webHidden/>
          </w:rPr>
          <w:fldChar w:fldCharType="end"/>
        </w:r>
      </w:hyperlink>
    </w:p>
    <w:p w:rsidR="00647D0C" w:rsidRDefault="00983610" w14:paraId="5FC84EFE" w14:textId="22571F57">
      <w:pPr>
        <w:pStyle w:val="TableofFigures"/>
        <w:tabs>
          <w:tab w:val="right" w:leader="dot" w:pos="9225"/>
        </w:tabs>
        <w:rPr>
          <w:rFonts w:asciiTheme="minorHAnsi" w:hAnsiTheme="minorHAnsi" w:eastAsiaTheme="minorEastAsia" w:cstheme="minorBidi"/>
          <w:noProof/>
          <w:sz w:val="22"/>
          <w:szCs w:val="22"/>
        </w:rPr>
      </w:pPr>
      <w:hyperlink w:history="1" w:anchor="_Toc113971592">
        <w:r w:rsidRPr="003C5DB7" w:rsidR="00647D0C">
          <w:rPr>
            <w:rStyle w:val="Hyperlink"/>
            <w:noProof/>
          </w:rPr>
          <w:t>Bảng 7.2 Bảng mô tả tham số sau khi Mobile App đăng nhập thành công vào thiết bị</w:t>
        </w:r>
        <w:r w:rsidR="00647D0C">
          <w:rPr>
            <w:noProof/>
            <w:webHidden/>
          </w:rPr>
          <w:tab/>
        </w:r>
        <w:r w:rsidR="00647D0C">
          <w:rPr>
            <w:noProof/>
            <w:webHidden/>
          </w:rPr>
          <w:fldChar w:fldCharType="begin"/>
        </w:r>
        <w:r w:rsidR="00647D0C">
          <w:rPr>
            <w:noProof/>
            <w:webHidden/>
          </w:rPr>
          <w:instrText xml:space="preserve"> PAGEREF _Toc113971592 \h </w:instrText>
        </w:r>
        <w:r w:rsidR="00647D0C">
          <w:rPr>
            <w:noProof/>
            <w:webHidden/>
          </w:rPr>
        </w:r>
        <w:r w:rsidR="00647D0C">
          <w:rPr>
            <w:noProof/>
            <w:webHidden/>
          </w:rPr>
          <w:fldChar w:fldCharType="separate"/>
        </w:r>
        <w:r w:rsidR="00647D0C">
          <w:rPr>
            <w:noProof/>
            <w:webHidden/>
          </w:rPr>
          <w:t>31</w:t>
        </w:r>
        <w:r w:rsidR="00647D0C">
          <w:rPr>
            <w:noProof/>
            <w:webHidden/>
          </w:rPr>
          <w:fldChar w:fldCharType="end"/>
        </w:r>
      </w:hyperlink>
    </w:p>
    <w:p w:rsidR="00647D0C" w:rsidRDefault="00983610" w14:paraId="228B4FA0" w14:textId="343D5DED">
      <w:pPr>
        <w:pStyle w:val="TableofFigures"/>
        <w:tabs>
          <w:tab w:val="right" w:leader="dot" w:pos="9225"/>
        </w:tabs>
        <w:rPr>
          <w:rFonts w:asciiTheme="minorHAnsi" w:hAnsiTheme="minorHAnsi" w:eastAsiaTheme="minorEastAsia" w:cstheme="minorBidi"/>
          <w:noProof/>
          <w:sz w:val="22"/>
          <w:szCs w:val="22"/>
        </w:rPr>
      </w:pPr>
      <w:hyperlink w:history="1" w:anchor="_Toc113971593">
        <w:r w:rsidRPr="003C5DB7" w:rsidR="00647D0C">
          <w:rPr>
            <w:rStyle w:val="Hyperlink"/>
            <w:noProof/>
          </w:rPr>
          <w:t>Bảng 7.3 Bảng tham số trong luồng điều khiển lấy thông tin cấu hình SLID hiện tại trên thiết bị</w:t>
        </w:r>
        <w:r w:rsidR="00647D0C">
          <w:rPr>
            <w:noProof/>
            <w:webHidden/>
          </w:rPr>
          <w:tab/>
        </w:r>
        <w:r w:rsidR="00647D0C">
          <w:rPr>
            <w:noProof/>
            <w:webHidden/>
          </w:rPr>
          <w:fldChar w:fldCharType="begin"/>
        </w:r>
        <w:r w:rsidR="00647D0C">
          <w:rPr>
            <w:noProof/>
            <w:webHidden/>
          </w:rPr>
          <w:instrText xml:space="preserve"> PAGEREF _Toc113971593 \h </w:instrText>
        </w:r>
        <w:r w:rsidR="00647D0C">
          <w:rPr>
            <w:noProof/>
            <w:webHidden/>
          </w:rPr>
        </w:r>
        <w:r w:rsidR="00647D0C">
          <w:rPr>
            <w:noProof/>
            <w:webHidden/>
          </w:rPr>
          <w:fldChar w:fldCharType="separate"/>
        </w:r>
        <w:r w:rsidR="00647D0C">
          <w:rPr>
            <w:noProof/>
            <w:webHidden/>
          </w:rPr>
          <w:t>38</w:t>
        </w:r>
        <w:r w:rsidR="00647D0C">
          <w:rPr>
            <w:noProof/>
            <w:webHidden/>
          </w:rPr>
          <w:fldChar w:fldCharType="end"/>
        </w:r>
      </w:hyperlink>
    </w:p>
    <w:p w:rsidR="00647D0C" w:rsidRDefault="00983610" w14:paraId="557A6F70" w14:textId="0D645722">
      <w:pPr>
        <w:pStyle w:val="TableofFigures"/>
        <w:tabs>
          <w:tab w:val="right" w:leader="dot" w:pos="9225"/>
        </w:tabs>
        <w:rPr>
          <w:rFonts w:asciiTheme="minorHAnsi" w:hAnsiTheme="minorHAnsi" w:eastAsiaTheme="minorEastAsia" w:cstheme="minorBidi"/>
          <w:noProof/>
          <w:sz w:val="22"/>
          <w:szCs w:val="22"/>
        </w:rPr>
      </w:pPr>
      <w:hyperlink w:history="1" w:anchor="_Toc113971594">
        <w:r w:rsidRPr="003C5DB7" w:rsidR="00647D0C">
          <w:rPr>
            <w:rStyle w:val="Hyperlink"/>
            <w:noProof/>
          </w:rPr>
          <w:t>Bảng 7.4 Bảng mô tả tham số trong luồng điều khiển thay đổi cấu hình SLID</w:t>
        </w:r>
        <w:r w:rsidR="00647D0C">
          <w:rPr>
            <w:noProof/>
            <w:webHidden/>
          </w:rPr>
          <w:tab/>
        </w:r>
        <w:r w:rsidR="00647D0C">
          <w:rPr>
            <w:noProof/>
            <w:webHidden/>
          </w:rPr>
          <w:fldChar w:fldCharType="begin"/>
        </w:r>
        <w:r w:rsidR="00647D0C">
          <w:rPr>
            <w:noProof/>
            <w:webHidden/>
          </w:rPr>
          <w:instrText xml:space="preserve"> PAGEREF _Toc113971594 \h </w:instrText>
        </w:r>
        <w:r w:rsidR="00647D0C">
          <w:rPr>
            <w:noProof/>
            <w:webHidden/>
          </w:rPr>
        </w:r>
        <w:r w:rsidR="00647D0C">
          <w:rPr>
            <w:noProof/>
            <w:webHidden/>
          </w:rPr>
          <w:fldChar w:fldCharType="separate"/>
        </w:r>
        <w:r w:rsidR="00647D0C">
          <w:rPr>
            <w:noProof/>
            <w:webHidden/>
          </w:rPr>
          <w:t>40</w:t>
        </w:r>
        <w:r w:rsidR="00647D0C">
          <w:rPr>
            <w:noProof/>
            <w:webHidden/>
          </w:rPr>
          <w:fldChar w:fldCharType="end"/>
        </w:r>
      </w:hyperlink>
    </w:p>
    <w:p w:rsidR="00647D0C" w:rsidRDefault="00983610" w14:paraId="5511EC02" w14:textId="2C55CF71">
      <w:pPr>
        <w:pStyle w:val="TableofFigures"/>
        <w:tabs>
          <w:tab w:val="right" w:leader="dot" w:pos="9225"/>
        </w:tabs>
        <w:rPr>
          <w:rFonts w:asciiTheme="minorHAnsi" w:hAnsiTheme="minorHAnsi" w:eastAsiaTheme="minorEastAsia" w:cstheme="minorBidi"/>
          <w:noProof/>
          <w:sz w:val="22"/>
          <w:szCs w:val="22"/>
        </w:rPr>
      </w:pPr>
      <w:hyperlink w:history="1" w:anchor="_Toc113971595">
        <w:r w:rsidRPr="003C5DB7" w:rsidR="00647D0C">
          <w:rPr>
            <w:rStyle w:val="Hyperlink"/>
            <w:noProof/>
          </w:rPr>
          <w:t>Bảng 7.5 Bảng tham số trong luồng điều khiển lấy thông tin cấu hình OLT Model hiện tại trên thiết bị</w:t>
        </w:r>
        <w:r w:rsidR="00647D0C">
          <w:rPr>
            <w:noProof/>
            <w:webHidden/>
          </w:rPr>
          <w:tab/>
        </w:r>
        <w:r w:rsidR="00647D0C">
          <w:rPr>
            <w:noProof/>
            <w:webHidden/>
          </w:rPr>
          <w:fldChar w:fldCharType="begin"/>
        </w:r>
        <w:r w:rsidR="00647D0C">
          <w:rPr>
            <w:noProof/>
            <w:webHidden/>
          </w:rPr>
          <w:instrText xml:space="preserve"> PAGEREF _Toc113971595 \h </w:instrText>
        </w:r>
        <w:r w:rsidR="00647D0C">
          <w:rPr>
            <w:noProof/>
            <w:webHidden/>
          </w:rPr>
        </w:r>
        <w:r w:rsidR="00647D0C">
          <w:rPr>
            <w:noProof/>
            <w:webHidden/>
          </w:rPr>
          <w:fldChar w:fldCharType="separate"/>
        </w:r>
        <w:r w:rsidR="00647D0C">
          <w:rPr>
            <w:noProof/>
            <w:webHidden/>
          </w:rPr>
          <w:t>42</w:t>
        </w:r>
        <w:r w:rsidR="00647D0C">
          <w:rPr>
            <w:noProof/>
            <w:webHidden/>
          </w:rPr>
          <w:fldChar w:fldCharType="end"/>
        </w:r>
      </w:hyperlink>
    </w:p>
    <w:p w:rsidR="00647D0C" w:rsidRDefault="00983610" w14:paraId="2B97FE24" w14:textId="028A6B06">
      <w:pPr>
        <w:pStyle w:val="TableofFigures"/>
        <w:tabs>
          <w:tab w:val="right" w:leader="dot" w:pos="9225"/>
        </w:tabs>
        <w:rPr>
          <w:rFonts w:asciiTheme="minorHAnsi" w:hAnsiTheme="minorHAnsi" w:eastAsiaTheme="minorEastAsia" w:cstheme="minorBidi"/>
          <w:noProof/>
          <w:sz w:val="22"/>
          <w:szCs w:val="22"/>
        </w:rPr>
      </w:pPr>
      <w:hyperlink w:history="1" w:anchor="_Toc113971596">
        <w:r w:rsidRPr="003C5DB7" w:rsidR="00647D0C">
          <w:rPr>
            <w:rStyle w:val="Hyperlink"/>
            <w:noProof/>
          </w:rPr>
          <w:t>Bảng 7.6 Bảng tham số trong luồng điều khiển thay đổi cấu hình OLT Model</w:t>
        </w:r>
        <w:r w:rsidR="00647D0C">
          <w:rPr>
            <w:noProof/>
            <w:webHidden/>
          </w:rPr>
          <w:tab/>
        </w:r>
        <w:r w:rsidR="00647D0C">
          <w:rPr>
            <w:noProof/>
            <w:webHidden/>
          </w:rPr>
          <w:fldChar w:fldCharType="begin"/>
        </w:r>
        <w:r w:rsidR="00647D0C">
          <w:rPr>
            <w:noProof/>
            <w:webHidden/>
          </w:rPr>
          <w:instrText xml:space="preserve"> PAGEREF _Toc113971596 \h </w:instrText>
        </w:r>
        <w:r w:rsidR="00647D0C">
          <w:rPr>
            <w:noProof/>
            <w:webHidden/>
          </w:rPr>
        </w:r>
        <w:r w:rsidR="00647D0C">
          <w:rPr>
            <w:noProof/>
            <w:webHidden/>
          </w:rPr>
          <w:fldChar w:fldCharType="separate"/>
        </w:r>
        <w:r w:rsidR="00647D0C">
          <w:rPr>
            <w:noProof/>
            <w:webHidden/>
          </w:rPr>
          <w:t>44</w:t>
        </w:r>
        <w:r w:rsidR="00647D0C">
          <w:rPr>
            <w:noProof/>
            <w:webHidden/>
          </w:rPr>
          <w:fldChar w:fldCharType="end"/>
        </w:r>
      </w:hyperlink>
    </w:p>
    <w:p w:rsidR="00647D0C" w:rsidRDefault="00983610" w14:paraId="00FD76C3" w14:textId="7BE52CFE">
      <w:pPr>
        <w:pStyle w:val="TableofFigures"/>
        <w:tabs>
          <w:tab w:val="right" w:leader="dot" w:pos="9225"/>
        </w:tabs>
        <w:rPr>
          <w:rFonts w:asciiTheme="minorHAnsi" w:hAnsiTheme="minorHAnsi" w:eastAsiaTheme="minorEastAsia" w:cstheme="minorBidi"/>
          <w:noProof/>
          <w:sz w:val="22"/>
          <w:szCs w:val="22"/>
        </w:rPr>
      </w:pPr>
      <w:hyperlink w:history="1" w:anchor="_Toc113971597">
        <w:r w:rsidRPr="003C5DB7" w:rsidR="00647D0C">
          <w:rPr>
            <w:rStyle w:val="Hyperlink"/>
            <w:noProof/>
          </w:rPr>
          <w:t>Bảng 7.7 Bảng mô tả tham số trong luồng điều khiển lấy thông tin cấu hình WAN hiện tại</w:t>
        </w:r>
        <w:r w:rsidR="00647D0C">
          <w:rPr>
            <w:noProof/>
            <w:webHidden/>
          </w:rPr>
          <w:tab/>
        </w:r>
        <w:r w:rsidR="00647D0C">
          <w:rPr>
            <w:noProof/>
            <w:webHidden/>
          </w:rPr>
          <w:fldChar w:fldCharType="begin"/>
        </w:r>
        <w:r w:rsidR="00647D0C">
          <w:rPr>
            <w:noProof/>
            <w:webHidden/>
          </w:rPr>
          <w:instrText xml:space="preserve"> PAGEREF _Toc113971597 \h </w:instrText>
        </w:r>
        <w:r w:rsidR="00647D0C">
          <w:rPr>
            <w:noProof/>
            <w:webHidden/>
          </w:rPr>
        </w:r>
        <w:r w:rsidR="00647D0C">
          <w:rPr>
            <w:noProof/>
            <w:webHidden/>
          </w:rPr>
          <w:fldChar w:fldCharType="separate"/>
        </w:r>
        <w:r w:rsidR="00647D0C">
          <w:rPr>
            <w:noProof/>
            <w:webHidden/>
          </w:rPr>
          <w:t>46</w:t>
        </w:r>
        <w:r w:rsidR="00647D0C">
          <w:rPr>
            <w:noProof/>
            <w:webHidden/>
          </w:rPr>
          <w:fldChar w:fldCharType="end"/>
        </w:r>
      </w:hyperlink>
    </w:p>
    <w:p w:rsidR="00647D0C" w:rsidRDefault="00983610" w14:paraId="16C1B57D" w14:textId="31CDCB17">
      <w:pPr>
        <w:pStyle w:val="TableofFigures"/>
        <w:tabs>
          <w:tab w:val="right" w:leader="dot" w:pos="9225"/>
        </w:tabs>
        <w:rPr>
          <w:rFonts w:asciiTheme="minorHAnsi" w:hAnsiTheme="minorHAnsi" w:eastAsiaTheme="minorEastAsia" w:cstheme="minorBidi"/>
          <w:noProof/>
          <w:sz w:val="22"/>
          <w:szCs w:val="22"/>
        </w:rPr>
      </w:pPr>
      <w:hyperlink w:history="1" w:anchor="_Toc113971598">
        <w:r w:rsidRPr="003C5DB7" w:rsidR="00647D0C">
          <w:rPr>
            <w:rStyle w:val="Hyperlink"/>
            <w:noProof/>
          </w:rPr>
          <w:t>Bảng 7.8 Bảng mô tả tham số trong luồng điều khiển lấy thông tin trạng thái WAN hiện tại</w:t>
        </w:r>
        <w:r w:rsidR="00647D0C">
          <w:rPr>
            <w:noProof/>
            <w:webHidden/>
          </w:rPr>
          <w:tab/>
        </w:r>
        <w:r w:rsidR="00647D0C">
          <w:rPr>
            <w:noProof/>
            <w:webHidden/>
          </w:rPr>
          <w:fldChar w:fldCharType="begin"/>
        </w:r>
        <w:r w:rsidR="00647D0C">
          <w:rPr>
            <w:noProof/>
            <w:webHidden/>
          </w:rPr>
          <w:instrText xml:space="preserve"> PAGEREF _Toc113971598 \h </w:instrText>
        </w:r>
        <w:r w:rsidR="00647D0C">
          <w:rPr>
            <w:noProof/>
            <w:webHidden/>
          </w:rPr>
        </w:r>
        <w:r w:rsidR="00647D0C">
          <w:rPr>
            <w:noProof/>
            <w:webHidden/>
          </w:rPr>
          <w:fldChar w:fldCharType="separate"/>
        </w:r>
        <w:r w:rsidR="00647D0C">
          <w:rPr>
            <w:noProof/>
            <w:webHidden/>
          </w:rPr>
          <w:t>49</w:t>
        </w:r>
        <w:r w:rsidR="00647D0C">
          <w:rPr>
            <w:noProof/>
            <w:webHidden/>
          </w:rPr>
          <w:fldChar w:fldCharType="end"/>
        </w:r>
      </w:hyperlink>
    </w:p>
    <w:p w:rsidR="00647D0C" w:rsidRDefault="00983610" w14:paraId="205C3B0E" w14:textId="1A08E48A">
      <w:pPr>
        <w:pStyle w:val="TableofFigures"/>
        <w:tabs>
          <w:tab w:val="right" w:leader="dot" w:pos="9225"/>
        </w:tabs>
        <w:rPr>
          <w:rFonts w:asciiTheme="minorHAnsi" w:hAnsiTheme="minorHAnsi" w:eastAsiaTheme="minorEastAsia" w:cstheme="minorBidi"/>
          <w:noProof/>
          <w:sz w:val="22"/>
          <w:szCs w:val="22"/>
        </w:rPr>
      </w:pPr>
      <w:hyperlink w:history="1" w:anchor="_Toc113971599">
        <w:r w:rsidRPr="003C5DB7" w:rsidR="00647D0C">
          <w:rPr>
            <w:rStyle w:val="Hyperlink"/>
            <w:noProof/>
          </w:rPr>
          <w:t>Bảng 7.9 Bảng mô tả tham số trong luồng điều khiển cấu hình tạo một WAN mới</w:t>
        </w:r>
        <w:r w:rsidR="00647D0C">
          <w:rPr>
            <w:noProof/>
            <w:webHidden/>
          </w:rPr>
          <w:tab/>
        </w:r>
        <w:r w:rsidR="00647D0C">
          <w:rPr>
            <w:noProof/>
            <w:webHidden/>
          </w:rPr>
          <w:fldChar w:fldCharType="begin"/>
        </w:r>
        <w:r w:rsidR="00647D0C">
          <w:rPr>
            <w:noProof/>
            <w:webHidden/>
          </w:rPr>
          <w:instrText xml:space="preserve"> PAGEREF _Toc113971599 \h </w:instrText>
        </w:r>
        <w:r w:rsidR="00647D0C">
          <w:rPr>
            <w:noProof/>
            <w:webHidden/>
          </w:rPr>
        </w:r>
        <w:r w:rsidR="00647D0C">
          <w:rPr>
            <w:noProof/>
            <w:webHidden/>
          </w:rPr>
          <w:fldChar w:fldCharType="separate"/>
        </w:r>
        <w:r w:rsidR="00647D0C">
          <w:rPr>
            <w:noProof/>
            <w:webHidden/>
          </w:rPr>
          <w:t>52</w:t>
        </w:r>
        <w:r w:rsidR="00647D0C">
          <w:rPr>
            <w:noProof/>
            <w:webHidden/>
          </w:rPr>
          <w:fldChar w:fldCharType="end"/>
        </w:r>
      </w:hyperlink>
    </w:p>
    <w:p w:rsidR="00647D0C" w:rsidRDefault="00983610" w14:paraId="0D52415F" w14:textId="5C941C5A">
      <w:pPr>
        <w:pStyle w:val="TableofFigures"/>
        <w:tabs>
          <w:tab w:val="right" w:leader="dot" w:pos="9225"/>
        </w:tabs>
        <w:rPr>
          <w:rFonts w:asciiTheme="minorHAnsi" w:hAnsiTheme="minorHAnsi" w:eastAsiaTheme="minorEastAsia" w:cstheme="minorBidi"/>
          <w:noProof/>
          <w:sz w:val="22"/>
          <w:szCs w:val="22"/>
        </w:rPr>
      </w:pPr>
      <w:hyperlink w:history="1" w:anchor="_Toc113971600">
        <w:r w:rsidRPr="003C5DB7" w:rsidR="00647D0C">
          <w:rPr>
            <w:rStyle w:val="Hyperlink"/>
            <w:noProof/>
          </w:rPr>
          <w:t>Bảng 7.10 Bảng mô tả tham số trong luồng điều khiển cấu hình sửa một WAN</w:t>
        </w:r>
        <w:r w:rsidR="00647D0C">
          <w:rPr>
            <w:noProof/>
            <w:webHidden/>
          </w:rPr>
          <w:tab/>
        </w:r>
        <w:r w:rsidR="00647D0C">
          <w:rPr>
            <w:noProof/>
            <w:webHidden/>
          </w:rPr>
          <w:fldChar w:fldCharType="begin"/>
        </w:r>
        <w:r w:rsidR="00647D0C">
          <w:rPr>
            <w:noProof/>
            <w:webHidden/>
          </w:rPr>
          <w:instrText xml:space="preserve"> PAGEREF _Toc113971600 \h </w:instrText>
        </w:r>
        <w:r w:rsidR="00647D0C">
          <w:rPr>
            <w:noProof/>
            <w:webHidden/>
          </w:rPr>
        </w:r>
        <w:r w:rsidR="00647D0C">
          <w:rPr>
            <w:noProof/>
            <w:webHidden/>
          </w:rPr>
          <w:fldChar w:fldCharType="separate"/>
        </w:r>
        <w:r w:rsidR="00647D0C">
          <w:rPr>
            <w:noProof/>
            <w:webHidden/>
          </w:rPr>
          <w:t>56</w:t>
        </w:r>
        <w:r w:rsidR="00647D0C">
          <w:rPr>
            <w:noProof/>
            <w:webHidden/>
          </w:rPr>
          <w:fldChar w:fldCharType="end"/>
        </w:r>
      </w:hyperlink>
    </w:p>
    <w:p w:rsidR="00647D0C" w:rsidRDefault="00983610" w14:paraId="27A29AF7" w14:textId="145E1026">
      <w:pPr>
        <w:pStyle w:val="TableofFigures"/>
        <w:tabs>
          <w:tab w:val="right" w:leader="dot" w:pos="9225"/>
        </w:tabs>
        <w:rPr>
          <w:rFonts w:asciiTheme="minorHAnsi" w:hAnsiTheme="minorHAnsi" w:eastAsiaTheme="minorEastAsia" w:cstheme="minorBidi"/>
          <w:noProof/>
          <w:sz w:val="22"/>
          <w:szCs w:val="22"/>
        </w:rPr>
      </w:pPr>
      <w:hyperlink w:history="1" w:anchor="_Toc113971601">
        <w:r w:rsidRPr="003C5DB7" w:rsidR="00647D0C">
          <w:rPr>
            <w:rStyle w:val="Hyperlink"/>
            <w:noProof/>
          </w:rPr>
          <w:t>Bảng 7.11 Bảng mô tả tham số trong luồng điều khiển cấu hình xóa một WAN</w:t>
        </w:r>
        <w:r w:rsidR="00647D0C">
          <w:rPr>
            <w:noProof/>
            <w:webHidden/>
          </w:rPr>
          <w:tab/>
        </w:r>
        <w:r w:rsidR="00647D0C">
          <w:rPr>
            <w:noProof/>
            <w:webHidden/>
          </w:rPr>
          <w:fldChar w:fldCharType="begin"/>
        </w:r>
        <w:r w:rsidR="00647D0C">
          <w:rPr>
            <w:noProof/>
            <w:webHidden/>
          </w:rPr>
          <w:instrText xml:space="preserve"> PAGEREF _Toc113971601 \h </w:instrText>
        </w:r>
        <w:r w:rsidR="00647D0C">
          <w:rPr>
            <w:noProof/>
            <w:webHidden/>
          </w:rPr>
        </w:r>
        <w:r w:rsidR="00647D0C">
          <w:rPr>
            <w:noProof/>
            <w:webHidden/>
          </w:rPr>
          <w:fldChar w:fldCharType="separate"/>
        </w:r>
        <w:r w:rsidR="00647D0C">
          <w:rPr>
            <w:noProof/>
            <w:webHidden/>
          </w:rPr>
          <w:t>58</w:t>
        </w:r>
        <w:r w:rsidR="00647D0C">
          <w:rPr>
            <w:noProof/>
            <w:webHidden/>
          </w:rPr>
          <w:fldChar w:fldCharType="end"/>
        </w:r>
      </w:hyperlink>
    </w:p>
    <w:p w:rsidR="00647D0C" w:rsidRDefault="00983610" w14:paraId="241FAF77" w14:textId="4DB8951D">
      <w:pPr>
        <w:pStyle w:val="TableofFigures"/>
        <w:tabs>
          <w:tab w:val="right" w:leader="dot" w:pos="9225"/>
        </w:tabs>
        <w:rPr>
          <w:rFonts w:asciiTheme="minorHAnsi" w:hAnsiTheme="minorHAnsi" w:eastAsiaTheme="minorEastAsia" w:cstheme="minorBidi"/>
          <w:noProof/>
          <w:sz w:val="22"/>
          <w:szCs w:val="22"/>
        </w:rPr>
      </w:pPr>
      <w:hyperlink w:history="1" w:anchor="_Toc113971602">
        <w:r w:rsidRPr="003C5DB7" w:rsidR="00647D0C">
          <w:rPr>
            <w:rStyle w:val="Hyperlink"/>
            <w:noProof/>
          </w:rPr>
          <w:t>Bảng 7.12 Bảng mô tả tham số trong luồng điều khiển lấy thông tin cấu hình LAN hiện tại</w:t>
        </w:r>
        <w:r w:rsidR="00647D0C">
          <w:rPr>
            <w:noProof/>
            <w:webHidden/>
          </w:rPr>
          <w:tab/>
        </w:r>
        <w:r w:rsidR="00647D0C">
          <w:rPr>
            <w:noProof/>
            <w:webHidden/>
          </w:rPr>
          <w:fldChar w:fldCharType="begin"/>
        </w:r>
        <w:r w:rsidR="00647D0C">
          <w:rPr>
            <w:noProof/>
            <w:webHidden/>
          </w:rPr>
          <w:instrText xml:space="preserve"> PAGEREF _Toc113971602 \h </w:instrText>
        </w:r>
        <w:r w:rsidR="00647D0C">
          <w:rPr>
            <w:noProof/>
            <w:webHidden/>
          </w:rPr>
        </w:r>
        <w:r w:rsidR="00647D0C">
          <w:rPr>
            <w:noProof/>
            <w:webHidden/>
          </w:rPr>
          <w:fldChar w:fldCharType="separate"/>
        </w:r>
        <w:r w:rsidR="00647D0C">
          <w:rPr>
            <w:noProof/>
            <w:webHidden/>
          </w:rPr>
          <w:t>61</w:t>
        </w:r>
        <w:r w:rsidR="00647D0C">
          <w:rPr>
            <w:noProof/>
            <w:webHidden/>
          </w:rPr>
          <w:fldChar w:fldCharType="end"/>
        </w:r>
      </w:hyperlink>
    </w:p>
    <w:p w:rsidR="00647D0C" w:rsidRDefault="00983610" w14:paraId="6E9B2D20" w14:textId="1BC94DD7">
      <w:pPr>
        <w:pStyle w:val="TableofFigures"/>
        <w:tabs>
          <w:tab w:val="right" w:leader="dot" w:pos="9225"/>
        </w:tabs>
        <w:rPr>
          <w:rFonts w:asciiTheme="minorHAnsi" w:hAnsiTheme="minorHAnsi" w:eastAsiaTheme="minorEastAsia" w:cstheme="minorBidi"/>
          <w:noProof/>
          <w:sz w:val="22"/>
          <w:szCs w:val="22"/>
        </w:rPr>
      </w:pPr>
      <w:hyperlink w:history="1" w:anchor="_Toc113971603">
        <w:r w:rsidRPr="003C5DB7" w:rsidR="00647D0C">
          <w:rPr>
            <w:rStyle w:val="Hyperlink"/>
            <w:noProof/>
          </w:rPr>
          <w:t>Bảng 7.13 Bảng mô tả tham số trong luồng điều khiển thay đổi cấu hình LAN</w:t>
        </w:r>
        <w:r w:rsidR="00647D0C">
          <w:rPr>
            <w:noProof/>
            <w:webHidden/>
          </w:rPr>
          <w:tab/>
        </w:r>
        <w:r w:rsidR="00647D0C">
          <w:rPr>
            <w:noProof/>
            <w:webHidden/>
          </w:rPr>
          <w:fldChar w:fldCharType="begin"/>
        </w:r>
        <w:r w:rsidR="00647D0C">
          <w:rPr>
            <w:noProof/>
            <w:webHidden/>
          </w:rPr>
          <w:instrText xml:space="preserve"> PAGEREF _Toc113971603 \h </w:instrText>
        </w:r>
        <w:r w:rsidR="00647D0C">
          <w:rPr>
            <w:noProof/>
            <w:webHidden/>
          </w:rPr>
        </w:r>
        <w:r w:rsidR="00647D0C">
          <w:rPr>
            <w:noProof/>
            <w:webHidden/>
          </w:rPr>
          <w:fldChar w:fldCharType="separate"/>
        </w:r>
        <w:r w:rsidR="00647D0C">
          <w:rPr>
            <w:noProof/>
            <w:webHidden/>
          </w:rPr>
          <w:t>63</w:t>
        </w:r>
        <w:r w:rsidR="00647D0C">
          <w:rPr>
            <w:noProof/>
            <w:webHidden/>
          </w:rPr>
          <w:fldChar w:fldCharType="end"/>
        </w:r>
      </w:hyperlink>
    </w:p>
    <w:p w:rsidR="00647D0C" w:rsidRDefault="00983610" w14:paraId="521F125B" w14:textId="3DBA599F">
      <w:pPr>
        <w:pStyle w:val="TableofFigures"/>
        <w:tabs>
          <w:tab w:val="right" w:leader="dot" w:pos="9225"/>
        </w:tabs>
        <w:rPr>
          <w:rFonts w:asciiTheme="minorHAnsi" w:hAnsiTheme="minorHAnsi" w:eastAsiaTheme="minorEastAsia" w:cstheme="minorBidi"/>
          <w:noProof/>
          <w:sz w:val="22"/>
          <w:szCs w:val="22"/>
        </w:rPr>
      </w:pPr>
      <w:hyperlink w:history="1" w:anchor="_Toc113971604">
        <w:r w:rsidRPr="003C5DB7" w:rsidR="00647D0C">
          <w:rPr>
            <w:rStyle w:val="Hyperlink"/>
            <w:noProof/>
          </w:rPr>
          <w:t>Bảng 7.14 Bảng mô tả các tham số trong luồng điều khiển lấy thông tin các interface có thể tạo group</w:t>
        </w:r>
        <w:r w:rsidR="00647D0C">
          <w:rPr>
            <w:noProof/>
            <w:webHidden/>
          </w:rPr>
          <w:tab/>
        </w:r>
        <w:r w:rsidR="00647D0C">
          <w:rPr>
            <w:noProof/>
            <w:webHidden/>
          </w:rPr>
          <w:fldChar w:fldCharType="begin"/>
        </w:r>
        <w:r w:rsidR="00647D0C">
          <w:rPr>
            <w:noProof/>
            <w:webHidden/>
          </w:rPr>
          <w:instrText xml:space="preserve"> PAGEREF _Toc113971604 \h </w:instrText>
        </w:r>
        <w:r w:rsidR="00647D0C">
          <w:rPr>
            <w:noProof/>
            <w:webHidden/>
          </w:rPr>
        </w:r>
        <w:r w:rsidR="00647D0C">
          <w:rPr>
            <w:noProof/>
            <w:webHidden/>
          </w:rPr>
          <w:fldChar w:fldCharType="separate"/>
        </w:r>
        <w:r w:rsidR="00647D0C">
          <w:rPr>
            <w:noProof/>
            <w:webHidden/>
          </w:rPr>
          <w:t>65</w:t>
        </w:r>
        <w:r w:rsidR="00647D0C">
          <w:rPr>
            <w:noProof/>
            <w:webHidden/>
          </w:rPr>
          <w:fldChar w:fldCharType="end"/>
        </w:r>
      </w:hyperlink>
    </w:p>
    <w:p w:rsidR="00647D0C" w:rsidRDefault="00983610" w14:paraId="0D101AAF" w14:textId="6FFF5477">
      <w:pPr>
        <w:pStyle w:val="TableofFigures"/>
        <w:tabs>
          <w:tab w:val="right" w:leader="dot" w:pos="9225"/>
        </w:tabs>
        <w:rPr>
          <w:rFonts w:asciiTheme="minorHAnsi" w:hAnsiTheme="minorHAnsi" w:eastAsiaTheme="minorEastAsia" w:cstheme="minorBidi"/>
          <w:noProof/>
          <w:sz w:val="22"/>
          <w:szCs w:val="22"/>
        </w:rPr>
      </w:pPr>
      <w:hyperlink w:history="1" w:anchor="_Toc113971605">
        <w:r w:rsidRPr="003C5DB7" w:rsidR="00647D0C">
          <w:rPr>
            <w:rStyle w:val="Hyperlink"/>
            <w:noProof/>
          </w:rPr>
          <w:t>Bảng 7.15 Bảng mô tả các tham số trong luồng điều khiển tạo một LAN Group</w:t>
        </w:r>
        <w:r w:rsidR="00647D0C">
          <w:rPr>
            <w:noProof/>
            <w:webHidden/>
          </w:rPr>
          <w:tab/>
        </w:r>
        <w:r w:rsidR="00647D0C">
          <w:rPr>
            <w:noProof/>
            <w:webHidden/>
          </w:rPr>
          <w:fldChar w:fldCharType="begin"/>
        </w:r>
        <w:r w:rsidR="00647D0C">
          <w:rPr>
            <w:noProof/>
            <w:webHidden/>
          </w:rPr>
          <w:instrText xml:space="preserve"> PAGEREF _Toc113971605 \h </w:instrText>
        </w:r>
        <w:r w:rsidR="00647D0C">
          <w:rPr>
            <w:noProof/>
            <w:webHidden/>
          </w:rPr>
        </w:r>
        <w:r w:rsidR="00647D0C">
          <w:rPr>
            <w:noProof/>
            <w:webHidden/>
          </w:rPr>
          <w:fldChar w:fldCharType="separate"/>
        </w:r>
        <w:r w:rsidR="00647D0C">
          <w:rPr>
            <w:noProof/>
            <w:webHidden/>
          </w:rPr>
          <w:t>67</w:t>
        </w:r>
        <w:r w:rsidR="00647D0C">
          <w:rPr>
            <w:noProof/>
            <w:webHidden/>
          </w:rPr>
          <w:fldChar w:fldCharType="end"/>
        </w:r>
      </w:hyperlink>
    </w:p>
    <w:p w:rsidR="00647D0C" w:rsidRDefault="00983610" w14:paraId="3DDC5516" w14:textId="60FB5E68">
      <w:pPr>
        <w:pStyle w:val="TableofFigures"/>
        <w:tabs>
          <w:tab w:val="right" w:leader="dot" w:pos="9225"/>
        </w:tabs>
        <w:rPr>
          <w:rFonts w:asciiTheme="minorHAnsi" w:hAnsiTheme="minorHAnsi" w:eastAsiaTheme="minorEastAsia" w:cstheme="minorBidi"/>
          <w:noProof/>
          <w:sz w:val="22"/>
          <w:szCs w:val="22"/>
        </w:rPr>
      </w:pPr>
      <w:hyperlink w:history="1" w:anchor="_Toc113971606">
        <w:r w:rsidRPr="003C5DB7" w:rsidR="00647D0C">
          <w:rPr>
            <w:rStyle w:val="Hyperlink"/>
            <w:noProof/>
          </w:rPr>
          <w:t>Bảng 7.16 Bảng mô tả tham số trong luồng điều khiển cấu hình xóa một Interface</w:t>
        </w:r>
        <w:r w:rsidR="00647D0C">
          <w:rPr>
            <w:noProof/>
            <w:webHidden/>
          </w:rPr>
          <w:tab/>
        </w:r>
        <w:r w:rsidR="00647D0C">
          <w:rPr>
            <w:noProof/>
            <w:webHidden/>
          </w:rPr>
          <w:fldChar w:fldCharType="begin"/>
        </w:r>
        <w:r w:rsidR="00647D0C">
          <w:rPr>
            <w:noProof/>
            <w:webHidden/>
          </w:rPr>
          <w:instrText xml:space="preserve"> PAGEREF _Toc113971606 \h </w:instrText>
        </w:r>
        <w:r w:rsidR="00647D0C">
          <w:rPr>
            <w:noProof/>
            <w:webHidden/>
          </w:rPr>
        </w:r>
        <w:r w:rsidR="00647D0C">
          <w:rPr>
            <w:noProof/>
            <w:webHidden/>
          </w:rPr>
          <w:fldChar w:fldCharType="separate"/>
        </w:r>
        <w:r w:rsidR="00647D0C">
          <w:rPr>
            <w:noProof/>
            <w:webHidden/>
          </w:rPr>
          <w:t>70</w:t>
        </w:r>
        <w:r w:rsidR="00647D0C">
          <w:rPr>
            <w:noProof/>
            <w:webHidden/>
          </w:rPr>
          <w:fldChar w:fldCharType="end"/>
        </w:r>
      </w:hyperlink>
    </w:p>
    <w:p w:rsidR="00647D0C" w:rsidRDefault="00983610" w14:paraId="48B8F898" w14:textId="07416B43">
      <w:pPr>
        <w:pStyle w:val="TableofFigures"/>
        <w:tabs>
          <w:tab w:val="right" w:leader="dot" w:pos="9225"/>
        </w:tabs>
        <w:rPr>
          <w:rFonts w:asciiTheme="minorHAnsi" w:hAnsiTheme="minorHAnsi" w:eastAsiaTheme="minorEastAsia" w:cstheme="minorBidi"/>
          <w:noProof/>
          <w:sz w:val="22"/>
          <w:szCs w:val="22"/>
        </w:rPr>
      </w:pPr>
      <w:hyperlink w:history="1" w:anchor="_Toc113971607">
        <w:r w:rsidRPr="003C5DB7" w:rsidR="00647D0C">
          <w:rPr>
            <w:rStyle w:val="Hyperlink"/>
            <w:noProof/>
          </w:rPr>
          <w:t>Bảng 7.17 Bảng mô tả tham số trong luồng điều khiển lấy thông tin cấu hình Radio</w:t>
        </w:r>
        <w:r w:rsidR="00647D0C">
          <w:rPr>
            <w:noProof/>
            <w:webHidden/>
          </w:rPr>
          <w:tab/>
        </w:r>
        <w:r w:rsidR="00647D0C">
          <w:rPr>
            <w:noProof/>
            <w:webHidden/>
          </w:rPr>
          <w:fldChar w:fldCharType="begin"/>
        </w:r>
        <w:r w:rsidR="00647D0C">
          <w:rPr>
            <w:noProof/>
            <w:webHidden/>
          </w:rPr>
          <w:instrText xml:space="preserve"> PAGEREF _Toc113971607 \h </w:instrText>
        </w:r>
        <w:r w:rsidR="00647D0C">
          <w:rPr>
            <w:noProof/>
            <w:webHidden/>
          </w:rPr>
        </w:r>
        <w:r w:rsidR="00647D0C">
          <w:rPr>
            <w:noProof/>
            <w:webHidden/>
          </w:rPr>
          <w:fldChar w:fldCharType="separate"/>
        </w:r>
        <w:r w:rsidR="00647D0C">
          <w:rPr>
            <w:noProof/>
            <w:webHidden/>
          </w:rPr>
          <w:t>73</w:t>
        </w:r>
        <w:r w:rsidR="00647D0C">
          <w:rPr>
            <w:noProof/>
            <w:webHidden/>
          </w:rPr>
          <w:fldChar w:fldCharType="end"/>
        </w:r>
      </w:hyperlink>
    </w:p>
    <w:p w:rsidR="00647D0C" w:rsidRDefault="00983610" w14:paraId="7B25C39F" w14:textId="798C5816">
      <w:pPr>
        <w:pStyle w:val="TableofFigures"/>
        <w:tabs>
          <w:tab w:val="right" w:leader="dot" w:pos="9225"/>
        </w:tabs>
        <w:rPr>
          <w:rFonts w:asciiTheme="minorHAnsi" w:hAnsiTheme="minorHAnsi" w:eastAsiaTheme="minorEastAsia" w:cstheme="minorBidi"/>
          <w:noProof/>
          <w:sz w:val="22"/>
          <w:szCs w:val="22"/>
        </w:rPr>
      </w:pPr>
      <w:hyperlink w:history="1" w:anchor="_Toc113971608">
        <w:r w:rsidRPr="003C5DB7" w:rsidR="00647D0C">
          <w:rPr>
            <w:rStyle w:val="Hyperlink"/>
            <w:noProof/>
          </w:rPr>
          <w:t>Bảng 7.18 Bảng mô tả tham số trong luồng điều khiển thay đổi thông tin cấu hình Radio</w:t>
        </w:r>
        <w:r w:rsidR="00647D0C">
          <w:rPr>
            <w:noProof/>
            <w:webHidden/>
          </w:rPr>
          <w:tab/>
        </w:r>
        <w:r w:rsidR="00647D0C">
          <w:rPr>
            <w:noProof/>
            <w:webHidden/>
          </w:rPr>
          <w:fldChar w:fldCharType="begin"/>
        </w:r>
        <w:r w:rsidR="00647D0C">
          <w:rPr>
            <w:noProof/>
            <w:webHidden/>
          </w:rPr>
          <w:instrText xml:space="preserve"> PAGEREF _Toc113971608 \h </w:instrText>
        </w:r>
        <w:r w:rsidR="00647D0C">
          <w:rPr>
            <w:noProof/>
            <w:webHidden/>
          </w:rPr>
        </w:r>
        <w:r w:rsidR="00647D0C">
          <w:rPr>
            <w:noProof/>
            <w:webHidden/>
          </w:rPr>
          <w:fldChar w:fldCharType="separate"/>
        </w:r>
        <w:r w:rsidR="00647D0C">
          <w:rPr>
            <w:noProof/>
            <w:webHidden/>
          </w:rPr>
          <w:t>76</w:t>
        </w:r>
        <w:r w:rsidR="00647D0C">
          <w:rPr>
            <w:noProof/>
            <w:webHidden/>
          </w:rPr>
          <w:fldChar w:fldCharType="end"/>
        </w:r>
      </w:hyperlink>
    </w:p>
    <w:p w:rsidR="00647D0C" w:rsidRDefault="00983610" w14:paraId="72CE93E2" w14:textId="27D713BB">
      <w:pPr>
        <w:pStyle w:val="TableofFigures"/>
        <w:tabs>
          <w:tab w:val="right" w:leader="dot" w:pos="9225"/>
        </w:tabs>
        <w:rPr>
          <w:rFonts w:asciiTheme="minorHAnsi" w:hAnsiTheme="minorHAnsi" w:eastAsiaTheme="minorEastAsia" w:cstheme="minorBidi"/>
          <w:noProof/>
          <w:sz w:val="22"/>
          <w:szCs w:val="22"/>
        </w:rPr>
      </w:pPr>
      <w:hyperlink w:history="1" w:anchor="_Toc113971609">
        <w:r w:rsidRPr="003C5DB7" w:rsidR="00647D0C">
          <w:rPr>
            <w:rStyle w:val="Hyperlink"/>
            <w:noProof/>
          </w:rPr>
          <w:t>Bảng 7.19 Bảng mô tả tham số trong luồng điều khiển lấy thông tin cấu hình SSID hiện tại</w:t>
        </w:r>
        <w:r w:rsidR="00647D0C">
          <w:rPr>
            <w:noProof/>
            <w:webHidden/>
          </w:rPr>
          <w:tab/>
        </w:r>
        <w:r w:rsidR="00647D0C">
          <w:rPr>
            <w:noProof/>
            <w:webHidden/>
          </w:rPr>
          <w:fldChar w:fldCharType="begin"/>
        </w:r>
        <w:r w:rsidR="00647D0C">
          <w:rPr>
            <w:noProof/>
            <w:webHidden/>
          </w:rPr>
          <w:instrText xml:space="preserve"> PAGEREF _Toc113971609 \h </w:instrText>
        </w:r>
        <w:r w:rsidR="00647D0C">
          <w:rPr>
            <w:noProof/>
            <w:webHidden/>
          </w:rPr>
        </w:r>
        <w:r w:rsidR="00647D0C">
          <w:rPr>
            <w:noProof/>
            <w:webHidden/>
          </w:rPr>
          <w:fldChar w:fldCharType="separate"/>
        </w:r>
        <w:r w:rsidR="00647D0C">
          <w:rPr>
            <w:noProof/>
            <w:webHidden/>
          </w:rPr>
          <w:t>79</w:t>
        </w:r>
        <w:r w:rsidR="00647D0C">
          <w:rPr>
            <w:noProof/>
            <w:webHidden/>
          </w:rPr>
          <w:fldChar w:fldCharType="end"/>
        </w:r>
      </w:hyperlink>
    </w:p>
    <w:p w:rsidR="00647D0C" w:rsidRDefault="00983610" w14:paraId="7A0C3F4E" w14:textId="03E5D33C">
      <w:pPr>
        <w:pStyle w:val="TableofFigures"/>
        <w:tabs>
          <w:tab w:val="right" w:leader="dot" w:pos="9225"/>
        </w:tabs>
        <w:rPr>
          <w:rFonts w:asciiTheme="minorHAnsi" w:hAnsiTheme="minorHAnsi" w:eastAsiaTheme="minorEastAsia" w:cstheme="minorBidi"/>
          <w:noProof/>
          <w:sz w:val="22"/>
          <w:szCs w:val="22"/>
        </w:rPr>
      </w:pPr>
      <w:hyperlink w:history="1" w:anchor="_Toc113971610">
        <w:r w:rsidRPr="003C5DB7" w:rsidR="00647D0C">
          <w:rPr>
            <w:rStyle w:val="Hyperlink"/>
            <w:noProof/>
          </w:rPr>
          <w:t>Bảng 7.20 Bảng mô tả tham số trong luồng điều khiển thay đổi thông tin cấu hình SSID</w:t>
        </w:r>
        <w:r w:rsidR="00647D0C">
          <w:rPr>
            <w:noProof/>
            <w:webHidden/>
          </w:rPr>
          <w:tab/>
        </w:r>
        <w:r w:rsidR="00647D0C">
          <w:rPr>
            <w:noProof/>
            <w:webHidden/>
          </w:rPr>
          <w:fldChar w:fldCharType="begin"/>
        </w:r>
        <w:r w:rsidR="00647D0C">
          <w:rPr>
            <w:noProof/>
            <w:webHidden/>
          </w:rPr>
          <w:instrText xml:space="preserve"> PAGEREF _Toc113971610 \h </w:instrText>
        </w:r>
        <w:r w:rsidR="00647D0C">
          <w:rPr>
            <w:noProof/>
            <w:webHidden/>
          </w:rPr>
        </w:r>
        <w:r w:rsidR="00647D0C">
          <w:rPr>
            <w:noProof/>
            <w:webHidden/>
          </w:rPr>
          <w:fldChar w:fldCharType="separate"/>
        </w:r>
        <w:r w:rsidR="00647D0C">
          <w:rPr>
            <w:noProof/>
            <w:webHidden/>
          </w:rPr>
          <w:t>83</w:t>
        </w:r>
        <w:r w:rsidR="00647D0C">
          <w:rPr>
            <w:noProof/>
            <w:webHidden/>
          </w:rPr>
          <w:fldChar w:fldCharType="end"/>
        </w:r>
      </w:hyperlink>
    </w:p>
    <w:p w:rsidR="00647D0C" w:rsidRDefault="00983610" w14:paraId="42E59D6E" w14:textId="15553724">
      <w:pPr>
        <w:pStyle w:val="TableofFigures"/>
        <w:tabs>
          <w:tab w:val="right" w:leader="dot" w:pos="9225"/>
        </w:tabs>
        <w:rPr>
          <w:rFonts w:asciiTheme="minorHAnsi" w:hAnsiTheme="minorHAnsi" w:eastAsiaTheme="minorEastAsia" w:cstheme="minorBidi"/>
          <w:noProof/>
          <w:sz w:val="22"/>
          <w:szCs w:val="22"/>
        </w:rPr>
      </w:pPr>
      <w:hyperlink w:history="1" w:anchor="_Toc113971611">
        <w:r w:rsidRPr="003C5DB7" w:rsidR="00647D0C">
          <w:rPr>
            <w:rStyle w:val="Hyperlink"/>
            <w:noProof/>
          </w:rPr>
          <w:t>Bảng 7.21 Bảng mô tả tham số trong luồng điều khiển lấy thông tin cấu hình Bandsteering</w:t>
        </w:r>
        <w:r w:rsidR="00647D0C">
          <w:rPr>
            <w:noProof/>
            <w:webHidden/>
          </w:rPr>
          <w:tab/>
        </w:r>
        <w:r w:rsidR="00647D0C">
          <w:rPr>
            <w:noProof/>
            <w:webHidden/>
          </w:rPr>
          <w:fldChar w:fldCharType="begin"/>
        </w:r>
        <w:r w:rsidR="00647D0C">
          <w:rPr>
            <w:noProof/>
            <w:webHidden/>
          </w:rPr>
          <w:instrText xml:space="preserve"> PAGEREF _Toc113971611 \h </w:instrText>
        </w:r>
        <w:r w:rsidR="00647D0C">
          <w:rPr>
            <w:noProof/>
            <w:webHidden/>
          </w:rPr>
        </w:r>
        <w:r w:rsidR="00647D0C">
          <w:rPr>
            <w:noProof/>
            <w:webHidden/>
          </w:rPr>
          <w:fldChar w:fldCharType="separate"/>
        </w:r>
        <w:r w:rsidR="00647D0C">
          <w:rPr>
            <w:noProof/>
            <w:webHidden/>
          </w:rPr>
          <w:t>86</w:t>
        </w:r>
        <w:r w:rsidR="00647D0C">
          <w:rPr>
            <w:noProof/>
            <w:webHidden/>
          </w:rPr>
          <w:fldChar w:fldCharType="end"/>
        </w:r>
      </w:hyperlink>
    </w:p>
    <w:p w:rsidR="00647D0C" w:rsidRDefault="00983610" w14:paraId="7DD555CE" w14:textId="0D010F73">
      <w:pPr>
        <w:pStyle w:val="TableofFigures"/>
        <w:tabs>
          <w:tab w:val="right" w:leader="dot" w:pos="9225"/>
        </w:tabs>
        <w:rPr>
          <w:rFonts w:asciiTheme="minorHAnsi" w:hAnsiTheme="minorHAnsi" w:eastAsiaTheme="minorEastAsia" w:cstheme="minorBidi"/>
          <w:noProof/>
          <w:sz w:val="22"/>
          <w:szCs w:val="22"/>
        </w:rPr>
      </w:pPr>
      <w:hyperlink w:history="1" w:anchor="_Toc113971612">
        <w:r w:rsidRPr="003C5DB7" w:rsidR="00647D0C">
          <w:rPr>
            <w:rStyle w:val="Hyperlink"/>
            <w:noProof/>
          </w:rPr>
          <w:t>Bảng 7.22 Bảng mô tả tham số trong luồng điều khiển thay đổi cấu hình BandSteering</w:t>
        </w:r>
        <w:r w:rsidR="00647D0C">
          <w:rPr>
            <w:noProof/>
            <w:webHidden/>
          </w:rPr>
          <w:tab/>
        </w:r>
        <w:r w:rsidR="00647D0C">
          <w:rPr>
            <w:noProof/>
            <w:webHidden/>
          </w:rPr>
          <w:fldChar w:fldCharType="begin"/>
        </w:r>
        <w:r w:rsidR="00647D0C">
          <w:rPr>
            <w:noProof/>
            <w:webHidden/>
          </w:rPr>
          <w:instrText xml:space="preserve"> PAGEREF _Toc113971612 \h </w:instrText>
        </w:r>
        <w:r w:rsidR="00647D0C">
          <w:rPr>
            <w:noProof/>
            <w:webHidden/>
          </w:rPr>
        </w:r>
        <w:r w:rsidR="00647D0C">
          <w:rPr>
            <w:noProof/>
            <w:webHidden/>
          </w:rPr>
          <w:fldChar w:fldCharType="separate"/>
        </w:r>
        <w:r w:rsidR="00647D0C">
          <w:rPr>
            <w:noProof/>
            <w:webHidden/>
          </w:rPr>
          <w:t>88</w:t>
        </w:r>
        <w:r w:rsidR="00647D0C">
          <w:rPr>
            <w:noProof/>
            <w:webHidden/>
          </w:rPr>
          <w:fldChar w:fldCharType="end"/>
        </w:r>
      </w:hyperlink>
    </w:p>
    <w:p w:rsidR="00647D0C" w:rsidRDefault="00983610" w14:paraId="7C49BFA9" w14:textId="519B63ED">
      <w:pPr>
        <w:pStyle w:val="TableofFigures"/>
        <w:tabs>
          <w:tab w:val="right" w:leader="dot" w:pos="9225"/>
        </w:tabs>
        <w:rPr>
          <w:rFonts w:asciiTheme="minorHAnsi" w:hAnsiTheme="minorHAnsi" w:eastAsiaTheme="minorEastAsia" w:cstheme="minorBidi"/>
          <w:noProof/>
          <w:sz w:val="22"/>
          <w:szCs w:val="22"/>
        </w:rPr>
      </w:pPr>
      <w:hyperlink w:history="1" w:anchor="_Toc113971613">
        <w:r w:rsidRPr="003C5DB7" w:rsidR="00647D0C">
          <w:rPr>
            <w:rStyle w:val="Hyperlink"/>
            <w:noProof/>
          </w:rPr>
          <w:t>Bảng 7.23 Bảng mô tả tham số trong luồng điều khiển lấy thông tin cấu hình Mesh hiện tại</w:t>
        </w:r>
        <w:r w:rsidR="00647D0C">
          <w:rPr>
            <w:noProof/>
            <w:webHidden/>
          </w:rPr>
          <w:tab/>
        </w:r>
        <w:r w:rsidR="00647D0C">
          <w:rPr>
            <w:noProof/>
            <w:webHidden/>
          </w:rPr>
          <w:fldChar w:fldCharType="begin"/>
        </w:r>
        <w:r w:rsidR="00647D0C">
          <w:rPr>
            <w:noProof/>
            <w:webHidden/>
          </w:rPr>
          <w:instrText xml:space="preserve"> PAGEREF _Toc113971613 \h </w:instrText>
        </w:r>
        <w:r w:rsidR="00647D0C">
          <w:rPr>
            <w:noProof/>
            <w:webHidden/>
          </w:rPr>
        </w:r>
        <w:r w:rsidR="00647D0C">
          <w:rPr>
            <w:noProof/>
            <w:webHidden/>
          </w:rPr>
          <w:fldChar w:fldCharType="separate"/>
        </w:r>
        <w:r w:rsidR="00647D0C">
          <w:rPr>
            <w:noProof/>
            <w:webHidden/>
          </w:rPr>
          <w:t>90</w:t>
        </w:r>
        <w:r w:rsidR="00647D0C">
          <w:rPr>
            <w:noProof/>
            <w:webHidden/>
          </w:rPr>
          <w:fldChar w:fldCharType="end"/>
        </w:r>
      </w:hyperlink>
    </w:p>
    <w:p w:rsidR="00647D0C" w:rsidRDefault="00983610" w14:paraId="344AB21A" w14:textId="4EAA276B">
      <w:pPr>
        <w:pStyle w:val="TableofFigures"/>
        <w:tabs>
          <w:tab w:val="right" w:leader="dot" w:pos="9225"/>
        </w:tabs>
        <w:rPr>
          <w:rFonts w:asciiTheme="minorHAnsi" w:hAnsiTheme="minorHAnsi" w:eastAsiaTheme="minorEastAsia" w:cstheme="minorBidi"/>
          <w:noProof/>
          <w:sz w:val="22"/>
          <w:szCs w:val="22"/>
        </w:rPr>
      </w:pPr>
      <w:hyperlink w:history="1" w:anchor="_Toc113971614">
        <w:r w:rsidRPr="003C5DB7" w:rsidR="00647D0C">
          <w:rPr>
            <w:rStyle w:val="Hyperlink"/>
            <w:noProof/>
          </w:rPr>
          <w:t>Bảng 7.24 Bảng mô tả tham số trong luồng điều khiển thay đổi thông tin cấu hình Mesh</w:t>
        </w:r>
        <w:r w:rsidR="00647D0C">
          <w:rPr>
            <w:noProof/>
            <w:webHidden/>
          </w:rPr>
          <w:tab/>
        </w:r>
        <w:r w:rsidR="00647D0C">
          <w:rPr>
            <w:noProof/>
            <w:webHidden/>
          </w:rPr>
          <w:fldChar w:fldCharType="begin"/>
        </w:r>
        <w:r w:rsidR="00647D0C">
          <w:rPr>
            <w:noProof/>
            <w:webHidden/>
          </w:rPr>
          <w:instrText xml:space="preserve"> PAGEREF _Toc113971614 \h </w:instrText>
        </w:r>
        <w:r w:rsidR="00647D0C">
          <w:rPr>
            <w:noProof/>
            <w:webHidden/>
          </w:rPr>
        </w:r>
        <w:r w:rsidR="00647D0C">
          <w:rPr>
            <w:noProof/>
            <w:webHidden/>
          </w:rPr>
          <w:fldChar w:fldCharType="separate"/>
        </w:r>
        <w:r w:rsidR="00647D0C">
          <w:rPr>
            <w:noProof/>
            <w:webHidden/>
          </w:rPr>
          <w:t>92</w:t>
        </w:r>
        <w:r w:rsidR="00647D0C">
          <w:rPr>
            <w:noProof/>
            <w:webHidden/>
          </w:rPr>
          <w:fldChar w:fldCharType="end"/>
        </w:r>
      </w:hyperlink>
    </w:p>
    <w:p w:rsidR="00647D0C" w:rsidRDefault="00983610" w14:paraId="309F6517" w14:textId="549ACBC7">
      <w:pPr>
        <w:pStyle w:val="TableofFigures"/>
        <w:tabs>
          <w:tab w:val="right" w:leader="dot" w:pos="9225"/>
        </w:tabs>
        <w:rPr>
          <w:rFonts w:asciiTheme="minorHAnsi" w:hAnsiTheme="minorHAnsi" w:eastAsiaTheme="minorEastAsia" w:cstheme="minorBidi"/>
          <w:noProof/>
          <w:sz w:val="22"/>
          <w:szCs w:val="22"/>
        </w:rPr>
      </w:pPr>
      <w:hyperlink w:history="1" w:anchor="_Toc113971615">
        <w:r w:rsidRPr="003C5DB7" w:rsidR="00647D0C">
          <w:rPr>
            <w:rStyle w:val="Hyperlink"/>
            <w:noProof/>
          </w:rPr>
          <w:t>Bảng 7.25 Bảng mô tả tham số trong luồng điều khiển lấy thông thin cấu hình DNS</w:t>
        </w:r>
        <w:r w:rsidR="00647D0C">
          <w:rPr>
            <w:noProof/>
            <w:webHidden/>
          </w:rPr>
          <w:tab/>
        </w:r>
        <w:r w:rsidR="00647D0C">
          <w:rPr>
            <w:noProof/>
            <w:webHidden/>
          </w:rPr>
          <w:fldChar w:fldCharType="begin"/>
        </w:r>
        <w:r w:rsidR="00647D0C">
          <w:rPr>
            <w:noProof/>
            <w:webHidden/>
          </w:rPr>
          <w:instrText xml:space="preserve"> PAGEREF _Toc113971615 \h </w:instrText>
        </w:r>
        <w:r w:rsidR="00647D0C">
          <w:rPr>
            <w:noProof/>
            <w:webHidden/>
          </w:rPr>
        </w:r>
        <w:r w:rsidR="00647D0C">
          <w:rPr>
            <w:noProof/>
            <w:webHidden/>
          </w:rPr>
          <w:fldChar w:fldCharType="separate"/>
        </w:r>
        <w:r w:rsidR="00647D0C">
          <w:rPr>
            <w:noProof/>
            <w:webHidden/>
          </w:rPr>
          <w:t>94</w:t>
        </w:r>
        <w:r w:rsidR="00647D0C">
          <w:rPr>
            <w:noProof/>
            <w:webHidden/>
          </w:rPr>
          <w:fldChar w:fldCharType="end"/>
        </w:r>
      </w:hyperlink>
    </w:p>
    <w:p w:rsidR="00647D0C" w:rsidRDefault="00983610" w14:paraId="6DF5EE6E" w14:textId="4DD29071">
      <w:pPr>
        <w:pStyle w:val="TableofFigures"/>
        <w:tabs>
          <w:tab w:val="right" w:leader="dot" w:pos="9225"/>
        </w:tabs>
        <w:rPr>
          <w:rFonts w:asciiTheme="minorHAnsi" w:hAnsiTheme="minorHAnsi" w:eastAsiaTheme="minorEastAsia" w:cstheme="minorBidi"/>
          <w:noProof/>
          <w:sz w:val="22"/>
          <w:szCs w:val="22"/>
        </w:rPr>
      </w:pPr>
      <w:hyperlink w:history="1" w:anchor="_Toc113971616">
        <w:r w:rsidRPr="003C5DB7" w:rsidR="00647D0C">
          <w:rPr>
            <w:rStyle w:val="Hyperlink"/>
            <w:noProof/>
          </w:rPr>
          <w:t>Bảng 7.26 Bảng mô tả tham số trong luồng điều khiển thay đổi cấu hình DNS</w:t>
        </w:r>
        <w:r w:rsidR="00647D0C">
          <w:rPr>
            <w:noProof/>
            <w:webHidden/>
          </w:rPr>
          <w:tab/>
        </w:r>
        <w:r w:rsidR="00647D0C">
          <w:rPr>
            <w:noProof/>
            <w:webHidden/>
          </w:rPr>
          <w:fldChar w:fldCharType="begin"/>
        </w:r>
        <w:r w:rsidR="00647D0C">
          <w:rPr>
            <w:noProof/>
            <w:webHidden/>
          </w:rPr>
          <w:instrText xml:space="preserve"> PAGEREF _Toc113971616 \h </w:instrText>
        </w:r>
        <w:r w:rsidR="00647D0C">
          <w:rPr>
            <w:noProof/>
            <w:webHidden/>
          </w:rPr>
        </w:r>
        <w:r w:rsidR="00647D0C">
          <w:rPr>
            <w:noProof/>
            <w:webHidden/>
          </w:rPr>
          <w:fldChar w:fldCharType="separate"/>
        </w:r>
        <w:r w:rsidR="00647D0C">
          <w:rPr>
            <w:noProof/>
            <w:webHidden/>
          </w:rPr>
          <w:t>96</w:t>
        </w:r>
        <w:r w:rsidR="00647D0C">
          <w:rPr>
            <w:noProof/>
            <w:webHidden/>
          </w:rPr>
          <w:fldChar w:fldCharType="end"/>
        </w:r>
      </w:hyperlink>
    </w:p>
    <w:p w:rsidR="00647D0C" w:rsidRDefault="00983610" w14:paraId="0EC8F251" w14:textId="7D7FFB20">
      <w:pPr>
        <w:pStyle w:val="TableofFigures"/>
        <w:tabs>
          <w:tab w:val="right" w:leader="dot" w:pos="9225"/>
        </w:tabs>
        <w:rPr>
          <w:rFonts w:asciiTheme="minorHAnsi" w:hAnsiTheme="minorHAnsi" w:eastAsiaTheme="minorEastAsia" w:cstheme="minorBidi"/>
          <w:noProof/>
          <w:sz w:val="22"/>
          <w:szCs w:val="22"/>
        </w:rPr>
      </w:pPr>
      <w:hyperlink w:history="1" w:anchor="_Toc113971617">
        <w:r w:rsidRPr="003C5DB7" w:rsidR="00647D0C">
          <w:rPr>
            <w:rStyle w:val="Hyperlink"/>
            <w:noProof/>
          </w:rPr>
          <w:t>Bảng 7.27 Bảng mô tả tham số trong luồng điều khiển lấy thông tin cấu hình Port Forwarding hiện tại</w:t>
        </w:r>
        <w:r w:rsidR="00647D0C">
          <w:rPr>
            <w:noProof/>
            <w:webHidden/>
          </w:rPr>
          <w:tab/>
        </w:r>
        <w:r w:rsidR="00647D0C">
          <w:rPr>
            <w:noProof/>
            <w:webHidden/>
          </w:rPr>
          <w:fldChar w:fldCharType="begin"/>
        </w:r>
        <w:r w:rsidR="00647D0C">
          <w:rPr>
            <w:noProof/>
            <w:webHidden/>
          </w:rPr>
          <w:instrText xml:space="preserve"> PAGEREF _Toc113971617 \h </w:instrText>
        </w:r>
        <w:r w:rsidR="00647D0C">
          <w:rPr>
            <w:noProof/>
            <w:webHidden/>
          </w:rPr>
        </w:r>
        <w:r w:rsidR="00647D0C">
          <w:rPr>
            <w:noProof/>
            <w:webHidden/>
          </w:rPr>
          <w:fldChar w:fldCharType="separate"/>
        </w:r>
        <w:r w:rsidR="00647D0C">
          <w:rPr>
            <w:noProof/>
            <w:webHidden/>
          </w:rPr>
          <w:t>99</w:t>
        </w:r>
        <w:r w:rsidR="00647D0C">
          <w:rPr>
            <w:noProof/>
            <w:webHidden/>
          </w:rPr>
          <w:fldChar w:fldCharType="end"/>
        </w:r>
      </w:hyperlink>
    </w:p>
    <w:p w:rsidR="00647D0C" w:rsidRDefault="00983610" w14:paraId="4E04C6BF" w14:textId="432C2597">
      <w:pPr>
        <w:pStyle w:val="TableofFigures"/>
        <w:tabs>
          <w:tab w:val="right" w:leader="dot" w:pos="9225"/>
        </w:tabs>
        <w:rPr>
          <w:rFonts w:asciiTheme="minorHAnsi" w:hAnsiTheme="minorHAnsi" w:eastAsiaTheme="minorEastAsia" w:cstheme="minorBidi"/>
          <w:noProof/>
          <w:sz w:val="22"/>
          <w:szCs w:val="22"/>
        </w:rPr>
      </w:pPr>
      <w:hyperlink w:history="1" w:anchor="_Toc113971618">
        <w:r w:rsidRPr="003C5DB7" w:rsidR="00647D0C">
          <w:rPr>
            <w:rStyle w:val="Hyperlink"/>
            <w:noProof/>
          </w:rPr>
          <w:t>Bảng 7.28 Bảng mô tả tham số trong luồng điều khiển cấu hình tạo Rule Port Forwarding mới</w:t>
        </w:r>
        <w:r w:rsidR="00647D0C">
          <w:rPr>
            <w:noProof/>
            <w:webHidden/>
          </w:rPr>
          <w:tab/>
        </w:r>
        <w:r w:rsidR="00647D0C">
          <w:rPr>
            <w:noProof/>
            <w:webHidden/>
          </w:rPr>
          <w:fldChar w:fldCharType="begin"/>
        </w:r>
        <w:r w:rsidR="00647D0C">
          <w:rPr>
            <w:noProof/>
            <w:webHidden/>
          </w:rPr>
          <w:instrText xml:space="preserve"> PAGEREF _Toc113971618 \h </w:instrText>
        </w:r>
        <w:r w:rsidR="00647D0C">
          <w:rPr>
            <w:noProof/>
            <w:webHidden/>
          </w:rPr>
        </w:r>
        <w:r w:rsidR="00647D0C">
          <w:rPr>
            <w:noProof/>
            <w:webHidden/>
          </w:rPr>
          <w:fldChar w:fldCharType="separate"/>
        </w:r>
        <w:r w:rsidR="00647D0C">
          <w:rPr>
            <w:noProof/>
            <w:webHidden/>
          </w:rPr>
          <w:t>102</w:t>
        </w:r>
        <w:r w:rsidR="00647D0C">
          <w:rPr>
            <w:noProof/>
            <w:webHidden/>
          </w:rPr>
          <w:fldChar w:fldCharType="end"/>
        </w:r>
      </w:hyperlink>
    </w:p>
    <w:p w:rsidR="00647D0C" w:rsidRDefault="00983610" w14:paraId="28496581" w14:textId="5F694097">
      <w:pPr>
        <w:pStyle w:val="TableofFigures"/>
        <w:tabs>
          <w:tab w:val="right" w:leader="dot" w:pos="9225"/>
        </w:tabs>
        <w:rPr>
          <w:rFonts w:asciiTheme="minorHAnsi" w:hAnsiTheme="minorHAnsi" w:eastAsiaTheme="minorEastAsia" w:cstheme="minorBidi"/>
          <w:noProof/>
          <w:sz w:val="22"/>
          <w:szCs w:val="22"/>
        </w:rPr>
      </w:pPr>
      <w:hyperlink w:history="1" w:anchor="_Toc113971619">
        <w:r w:rsidRPr="003C5DB7" w:rsidR="00647D0C">
          <w:rPr>
            <w:rStyle w:val="Hyperlink"/>
            <w:noProof/>
          </w:rPr>
          <w:t>Bảng 7.29 Bảng mô tả tham số trong luồng điều khiển sửa cấu hình Rule Port Forwarding</w:t>
        </w:r>
        <w:r w:rsidR="00647D0C">
          <w:rPr>
            <w:noProof/>
            <w:webHidden/>
          </w:rPr>
          <w:tab/>
        </w:r>
        <w:r w:rsidR="00647D0C">
          <w:rPr>
            <w:noProof/>
            <w:webHidden/>
          </w:rPr>
          <w:fldChar w:fldCharType="begin"/>
        </w:r>
        <w:r w:rsidR="00647D0C">
          <w:rPr>
            <w:noProof/>
            <w:webHidden/>
          </w:rPr>
          <w:instrText xml:space="preserve"> PAGEREF _Toc113971619 \h </w:instrText>
        </w:r>
        <w:r w:rsidR="00647D0C">
          <w:rPr>
            <w:noProof/>
            <w:webHidden/>
          </w:rPr>
        </w:r>
        <w:r w:rsidR="00647D0C">
          <w:rPr>
            <w:noProof/>
            <w:webHidden/>
          </w:rPr>
          <w:fldChar w:fldCharType="separate"/>
        </w:r>
        <w:r w:rsidR="00647D0C">
          <w:rPr>
            <w:noProof/>
            <w:webHidden/>
          </w:rPr>
          <w:t>105</w:t>
        </w:r>
        <w:r w:rsidR="00647D0C">
          <w:rPr>
            <w:noProof/>
            <w:webHidden/>
          </w:rPr>
          <w:fldChar w:fldCharType="end"/>
        </w:r>
      </w:hyperlink>
    </w:p>
    <w:p w:rsidR="00647D0C" w:rsidRDefault="00983610" w14:paraId="22C7D0B8" w14:textId="2A5D84E3">
      <w:pPr>
        <w:pStyle w:val="TableofFigures"/>
        <w:tabs>
          <w:tab w:val="right" w:leader="dot" w:pos="9225"/>
        </w:tabs>
        <w:rPr>
          <w:rFonts w:asciiTheme="minorHAnsi" w:hAnsiTheme="minorHAnsi" w:eastAsiaTheme="minorEastAsia" w:cstheme="minorBidi"/>
          <w:noProof/>
          <w:sz w:val="22"/>
          <w:szCs w:val="22"/>
        </w:rPr>
      </w:pPr>
      <w:hyperlink w:history="1" w:anchor="_Toc113971620">
        <w:r w:rsidRPr="003C5DB7" w:rsidR="00647D0C">
          <w:rPr>
            <w:rStyle w:val="Hyperlink"/>
            <w:noProof/>
          </w:rPr>
          <w:t>Bảng 7.30 Bảng mô tả tham số trong luồng điều khiển xóa cấu hình Rule Port Forwarding</w:t>
        </w:r>
        <w:r w:rsidR="00647D0C">
          <w:rPr>
            <w:noProof/>
            <w:webHidden/>
          </w:rPr>
          <w:tab/>
        </w:r>
        <w:r w:rsidR="00647D0C">
          <w:rPr>
            <w:noProof/>
            <w:webHidden/>
          </w:rPr>
          <w:fldChar w:fldCharType="begin"/>
        </w:r>
        <w:r w:rsidR="00647D0C">
          <w:rPr>
            <w:noProof/>
            <w:webHidden/>
          </w:rPr>
          <w:instrText xml:space="preserve"> PAGEREF _Toc113971620 \h </w:instrText>
        </w:r>
        <w:r w:rsidR="00647D0C">
          <w:rPr>
            <w:noProof/>
            <w:webHidden/>
          </w:rPr>
        </w:r>
        <w:r w:rsidR="00647D0C">
          <w:rPr>
            <w:noProof/>
            <w:webHidden/>
          </w:rPr>
          <w:fldChar w:fldCharType="separate"/>
        </w:r>
        <w:r w:rsidR="00647D0C">
          <w:rPr>
            <w:noProof/>
            <w:webHidden/>
          </w:rPr>
          <w:t>108</w:t>
        </w:r>
        <w:r w:rsidR="00647D0C">
          <w:rPr>
            <w:noProof/>
            <w:webHidden/>
          </w:rPr>
          <w:fldChar w:fldCharType="end"/>
        </w:r>
      </w:hyperlink>
    </w:p>
    <w:p w:rsidR="00647D0C" w:rsidRDefault="00983610" w14:paraId="669EE7ED" w14:textId="7C478607">
      <w:pPr>
        <w:pStyle w:val="TableofFigures"/>
        <w:tabs>
          <w:tab w:val="right" w:leader="dot" w:pos="9225"/>
        </w:tabs>
        <w:rPr>
          <w:rFonts w:asciiTheme="minorHAnsi" w:hAnsiTheme="minorHAnsi" w:eastAsiaTheme="minorEastAsia" w:cstheme="minorBidi"/>
          <w:noProof/>
          <w:sz w:val="22"/>
          <w:szCs w:val="22"/>
        </w:rPr>
      </w:pPr>
      <w:hyperlink w:history="1" w:anchor="_Toc113971621">
        <w:r w:rsidRPr="003C5DB7" w:rsidR="00647D0C">
          <w:rPr>
            <w:rStyle w:val="Hyperlink"/>
            <w:noProof/>
          </w:rPr>
          <w:t>Bảng 7.31 Bảng mô tả các tham số luồng điều khiển lấy thông tin cấu hình DDNS hiện tại</w:t>
        </w:r>
        <w:r w:rsidR="00647D0C">
          <w:rPr>
            <w:noProof/>
            <w:webHidden/>
          </w:rPr>
          <w:tab/>
        </w:r>
        <w:r w:rsidR="00647D0C">
          <w:rPr>
            <w:noProof/>
            <w:webHidden/>
          </w:rPr>
          <w:fldChar w:fldCharType="begin"/>
        </w:r>
        <w:r w:rsidR="00647D0C">
          <w:rPr>
            <w:noProof/>
            <w:webHidden/>
          </w:rPr>
          <w:instrText xml:space="preserve"> PAGEREF _Toc113971621 \h </w:instrText>
        </w:r>
        <w:r w:rsidR="00647D0C">
          <w:rPr>
            <w:noProof/>
            <w:webHidden/>
          </w:rPr>
        </w:r>
        <w:r w:rsidR="00647D0C">
          <w:rPr>
            <w:noProof/>
            <w:webHidden/>
          </w:rPr>
          <w:fldChar w:fldCharType="separate"/>
        </w:r>
        <w:r w:rsidR="00647D0C">
          <w:rPr>
            <w:noProof/>
            <w:webHidden/>
          </w:rPr>
          <w:t>110</w:t>
        </w:r>
        <w:r w:rsidR="00647D0C">
          <w:rPr>
            <w:noProof/>
            <w:webHidden/>
          </w:rPr>
          <w:fldChar w:fldCharType="end"/>
        </w:r>
      </w:hyperlink>
    </w:p>
    <w:p w:rsidR="00647D0C" w:rsidRDefault="00983610" w14:paraId="79345B11" w14:textId="2B976D84">
      <w:pPr>
        <w:pStyle w:val="TableofFigures"/>
        <w:tabs>
          <w:tab w:val="right" w:leader="dot" w:pos="9225"/>
        </w:tabs>
        <w:rPr>
          <w:rFonts w:asciiTheme="minorHAnsi" w:hAnsiTheme="minorHAnsi" w:eastAsiaTheme="minorEastAsia" w:cstheme="minorBidi"/>
          <w:noProof/>
          <w:sz w:val="22"/>
          <w:szCs w:val="22"/>
        </w:rPr>
      </w:pPr>
      <w:hyperlink w:history="1" w:anchor="_Toc113971622">
        <w:r w:rsidRPr="003C5DB7" w:rsidR="00647D0C">
          <w:rPr>
            <w:rStyle w:val="Hyperlink"/>
            <w:noProof/>
          </w:rPr>
          <w:t>Bảng 7.32 Bảng mô tả các tham số trong luồng điều khiển thay đổi cấu hình DDNS</w:t>
        </w:r>
        <w:r w:rsidR="00647D0C">
          <w:rPr>
            <w:noProof/>
            <w:webHidden/>
          </w:rPr>
          <w:tab/>
        </w:r>
        <w:r w:rsidR="00647D0C">
          <w:rPr>
            <w:noProof/>
            <w:webHidden/>
          </w:rPr>
          <w:fldChar w:fldCharType="begin"/>
        </w:r>
        <w:r w:rsidR="00647D0C">
          <w:rPr>
            <w:noProof/>
            <w:webHidden/>
          </w:rPr>
          <w:instrText xml:space="preserve"> PAGEREF _Toc113971622 \h </w:instrText>
        </w:r>
        <w:r w:rsidR="00647D0C">
          <w:rPr>
            <w:noProof/>
            <w:webHidden/>
          </w:rPr>
        </w:r>
        <w:r w:rsidR="00647D0C">
          <w:rPr>
            <w:noProof/>
            <w:webHidden/>
          </w:rPr>
          <w:fldChar w:fldCharType="separate"/>
        </w:r>
        <w:r w:rsidR="00647D0C">
          <w:rPr>
            <w:noProof/>
            <w:webHidden/>
          </w:rPr>
          <w:t>113</w:t>
        </w:r>
        <w:r w:rsidR="00647D0C">
          <w:rPr>
            <w:noProof/>
            <w:webHidden/>
          </w:rPr>
          <w:fldChar w:fldCharType="end"/>
        </w:r>
      </w:hyperlink>
    </w:p>
    <w:p w:rsidR="00647D0C" w:rsidRDefault="00983610" w14:paraId="6896918F" w14:textId="44C08A29">
      <w:pPr>
        <w:pStyle w:val="TableofFigures"/>
        <w:tabs>
          <w:tab w:val="right" w:leader="dot" w:pos="9225"/>
        </w:tabs>
        <w:rPr>
          <w:rFonts w:asciiTheme="minorHAnsi" w:hAnsiTheme="minorHAnsi" w:eastAsiaTheme="minorEastAsia" w:cstheme="minorBidi"/>
          <w:noProof/>
          <w:sz w:val="22"/>
          <w:szCs w:val="22"/>
        </w:rPr>
      </w:pPr>
      <w:hyperlink w:history="1" w:anchor="_Toc113971623">
        <w:r w:rsidRPr="003C5DB7" w:rsidR="00647D0C">
          <w:rPr>
            <w:rStyle w:val="Hyperlink"/>
            <w:noProof/>
          </w:rPr>
          <w:t>Bảng 7.33 Bảng mô tả tham số trong luồng điều khiển đổi mật khẩu truy cập</w:t>
        </w:r>
        <w:r w:rsidR="00647D0C">
          <w:rPr>
            <w:noProof/>
            <w:webHidden/>
          </w:rPr>
          <w:tab/>
        </w:r>
        <w:r w:rsidR="00647D0C">
          <w:rPr>
            <w:noProof/>
            <w:webHidden/>
          </w:rPr>
          <w:fldChar w:fldCharType="begin"/>
        </w:r>
        <w:r w:rsidR="00647D0C">
          <w:rPr>
            <w:noProof/>
            <w:webHidden/>
          </w:rPr>
          <w:instrText xml:space="preserve"> PAGEREF _Toc113971623 \h </w:instrText>
        </w:r>
        <w:r w:rsidR="00647D0C">
          <w:rPr>
            <w:noProof/>
            <w:webHidden/>
          </w:rPr>
        </w:r>
        <w:r w:rsidR="00647D0C">
          <w:rPr>
            <w:noProof/>
            <w:webHidden/>
          </w:rPr>
          <w:fldChar w:fldCharType="separate"/>
        </w:r>
        <w:r w:rsidR="00647D0C">
          <w:rPr>
            <w:noProof/>
            <w:webHidden/>
          </w:rPr>
          <w:t>116</w:t>
        </w:r>
        <w:r w:rsidR="00647D0C">
          <w:rPr>
            <w:noProof/>
            <w:webHidden/>
          </w:rPr>
          <w:fldChar w:fldCharType="end"/>
        </w:r>
      </w:hyperlink>
    </w:p>
    <w:p w:rsidR="00647D0C" w:rsidRDefault="00983610" w14:paraId="735B1AD9" w14:textId="5D4826F7">
      <w:pPr>
        <w:pStyle w:val="TableofFigures"/>
        <w:tabs>
          <w:tab w:val="right" w:leader="dot" w:pos="9225"/>
        </w:tabs>
        <w:rPr>
          <w:rFonts w:asciiTheme="minorHAnsi" w:hAnsiTheme="minorHAnsi" w:eastAsiaTheme="minorEastAsia" w:cstheme="minorBidi"/>
          <w:noProof/>
          <w:sz w:val="22"/>
          <w:szCs w:val="22"/>
        </w:rPr>
      </w:pPr>
      <w:hyperlink w:history="1" w:anchor="_Toc113971624">
        <w:r w:rsidRPr="003C5DB7" w:rsidR="00647D0C">
          <w:rPr>
            <w:rStyle w:val="Hyperlink"/>
            <w:noProof/>
          </w:rPr>
          <w:t>Bảng 7.34 Bảng mô tả tham số trong luồng điều khiển lấy thông tin thiết bị mạng</w:t>
        </w:r>
        <w:r w:rsidR="00647D0C">
          <w:rPr>
            <w:noProof/>
            <w:webHidden/>
          </w:rPr>
          <w:tab/>
        </w:r>
        <w:r w:rsidR="00647D0C">
          <w:rPr>
            <w:noProof/>
            <w:webHidden/>
          </w:rPr>
          <w:fldChar w:fldCharType="begin"/>
        </w:r>
        <w:r w:rsidR="00647D0C">
          <w:rPr>
            <w:noProof/>
            <w:webHidden/>
          </w:rPr>
          <w:instrText xml:space="preserve"> PAGEREF _Toc113971624 \h </w:instrText>
        </w:r>
        <w:r w:rsidR="00647D0C">
          <w:rPr>
            <w:noProof/>
            <w:webHidden/>
          </w:rPr>
        </w:r>
        <w:r w:rsidR="00647D0C">
          <w:rPr>
            <w:noProof/>
            <w:webHidden/>
          </w:rPr>
          <w:fldChar w:fldCharType="separate"/>
        </w:r>
        <w:r w:rsidR="00647D0C">
          <w:rPr>
            <w:noProof/>
            <w:webHidden/>
          </w:rPr>
          <w:t>119</w:t>
        </w:r>
        <w:r w:rsidR="00647D0C">
          <w:rPr>
            <w:noProof/>
            <w:webHidden/>
          </w:rPr>
          <w:fldChar w:fldCharType="end"/>
        </w:r>
      </w:hyperlink>
    </w:p>
    <w:p w:rsidR="00647D0C" w:rsidRDefault="00983610" w14:paraId="0921F95C" w14:textId="0D2E06B7">
      <w:pPr>
        <w:pStyle w:val="TableofFigures"/>
        <w:tabs>
          <w:tab w:val="right" w:leader="dot" w:pos="9225"/>
        </w:tabs>
        <w:rPr>
          <w:rFonts w:asciiTheme="minorHAnsi" w:hAnsiTheme="minorHAnsi" w:eastAsiaTheme="minorEastAsia" w:cstheme="minorBidi"/>
          <w:noProof/>
          <w:sz w:val="22"/>
          <w:szCs w:val="22"/>
        </w:rPr>
      </w:pPr>
      <w:hyperlink w:history="1" w:anchor="_Toc113971625">
        <w:r w:rsidRPr="003C5DB7" w:rsidR="00647D0C">
          <w:rPr>
            <w:rStyle w:val="Hyperlink"/>
            <w:noProof/>
          </w:rPr>
          <w:t>Bảng 7.35 Bảng mô tả tham số trong luồng điều khiển lấy thông tin mạng</w:t>
        </w:r>
        <w:r w:rsidR="00647D0C">
          <w:rPr>
            <w:noProof/>
            <w:webHidden/>
          </w:rPr>
          <w:tab/>
        </w:r>
        <w:r w:rsidR="00647D0C">
          <w:rPr>
            <w:noProof/>
            <w:webHidden/>
          </w:rPr>
          <w:fldChar w:fldCharType="begin"/>
        </w:r>
        <w:r w:rsidR="00647D0C">
          <w:rPr>
            <w:noProof/>
            <w:webHidden/>
          </w:rPr>
          <w:instrText xml:space="preserve"> PAGEREF _Toc113971625 \h </w:instrText>
        </w:r>
        <w:r w:rsidR="00647D0C">
          <w:rPr>
            <w:noProof/>
            <w:webHidden/>
          </w:rPr>
        </w:r>
        <w:r w:rsidR="00647D0C">
          <w:rPr>
            <w:noProof/>
            <w:webHidden/>
          </w:rPr>
          <w:fldChar w:fldCharType="separate"/>
        </w:r>
        <w:r w:rsidR="00647D0C">
          <w:rPr>
            <w:noProof/>
            <w:webHidden/>
          </w:rPr>
          <w:t>122</w:t>
        </w:r>
        <w:r w:rsidR="00647D0C">
          <w:rPr>
            <w:noProof/>
            <w:webHidden/>
          </w:rPr>
          <w:fldChar w:fldCharType="end"/>
        </w:r>
      </w:hyperlink>
    </w:p>
    <w:p w:rsidR="00647D0C" w:rsidRDefault="00983610" w14:paraId="77680214" w14:textId="393F8736">
      <w:pPr>
        <w:pStyle w:val="TableofFigures"/>
        <w:tabs>
          <w:tab w:val="right" w:leader="dot" w:pos="9225"/>
        </w:tabs>
        <w:rPr>
          <w:rFonts w:asciiTheme="minorHAnsi" w:hAnsiTheme="minorHAnsi" w:eastAsiaTheme="minorEastAsia" w:cstheme="minorBidi"/>
          <w:noProof/>
          <w:sz w:val="22"/>
          <w:szCs w:val="22"/>
        </w:rPr>
      </w:pPr>
      <w:hyperlink w:history="1" w:anchor="_Toc113971626">
        <w:r w:rsidRPr="003C5DB7" w:rsidR="00647D0C">
          <w:rPr>
            <w:rStyle w:val="Hyperlink"/>
            <w:noProof/>
          </w:rPr>
          <w:t>Bảng 7.36 Bảng mô tả tham số trong luồng điều khiển Ping</w:t>
        </w:r>
        <w:r w:rsidR="00647D0C">
          <w:rPr>
            <w:noProof/>
            <w:webHidden/>
          </w:rPr>
          <w:tab/>
        </w:r>
        <w:r w:rsidR="00647D0C">
          <w:rPr>
            <w:noProof/>
            <w:webHidden/>
          </w:rPr>
          <w:fldChar w:fldCharType="begin"/>
        </w:r>
        <w:r w:rsidR="00647D0C">
          <w:rPr>
            <w:noProof/>
            <w:webHidden/>
          </w:rPr>
          <w:instrText xml:space="preserve"> PAGEREF _Toc113971626 \h </w:instrText>
        </w:r>
        <w:r w:rsidR="00647D0C">
          <w:rPr>
            <w:noProof/>
            <w:webHidden/>
          </w:rPr>
        </w:r>
        <w:r w:rsidR="00647D0C">
          <w:rPr>
            <w:noProof/>
            <w:webHidden/>
          </w:rPr>
          <w:fldChar w:fldCharType="separate"/>
        </w:r>
        <w:r w:rsidR="00647D0C">
          <w:rPr>
            <w:noProof/>
            <w:webHidden/>
          </w:rPr>
          <w:t>125</w:t>
        </w:r>
        <w:r w:rsidR="00647D0C">
          <w:rPr>
            <w:noProof/>
            <w:webHidden/>
          </w:rPr>
          <w:fldChar w:fldCharType="end"/>
        </w:r>
      </w:hyperlink>
    </w:p>
    <w:p w:rsidR="00647D0C" w:rsidRDefault="00983610" w14:paraId="6C24BA4A" w14:textId="75B78134">
      <w:pPr>
        <w:pStyle w:val="TableofFigures"/>
        <w:tabs>
          <w:tab w:val="right" w:leader="dot" w:pos="9225"/>
        </w:tabs>
        <w:rPr>
          <w:rFonts w:asciiTheme="minorHAnsi" w:hAnsiTheme="minorHAnsi" w:eastAsiaTheme="minorEastAsia" w:cstheme="minorBidi"/>
          <w:noProof/>
          <w:sz w:val="22"/>
          <w:szCs w:val="22"/>
        </w:rPr>
      </w:pPr>
      <w:hyperlink w:history="1" w:anchor="_Toc113971627">
        <w:r w:rsidRPr="003C5DB7" w:rsidR="00647D0C">
          <w:rPr>
            <w:rStyle w:val="Hyperlink"/>
            <w:noProof/>
          </w:rPr>
          <w:t>Bảng 7.37 Bảng mô tả tham số trong luồng điều khiển Trace</w:t>
        </w:r>
        <w:r w:rsidR="00647D0C">
          <w:rPr>
            <w:noProof/>
            <w:webHidden/>
          </w:rPr>
          <w:tab/>
        </w:r>
        <w:r w:rsidR="00647D0C">
          <w:rPr>
            <w:noProof/>
            <w:webHidden/>
          </w:rPr>
          <w:fldChar w:fldCharType="begin"/>
        </w:r>
        <w:r w:rsidR="00647D0C">
          <w:rPr>
            <w:noProof/>
            <w:webHidden/>
          </w:rPr>
          <w:instrText xml:space="preserve"> PAGEREF _Toc113971627 \h </w:instrText>
        </w:r>
        <w:r w:rsidR="00647D0C">
          <w:rPr>
            <w:noProof/>
            <w:webHidden/>
          </w:rPr>
        </w:r>
        <w:r w:rsidR="00647D0C">
          <w:rPr>
            <w:noProof/>
            <w:webHidden/>
          </w:rPr>
          <w:fldChar w:fldCharType="separate"/>
        </w:r>
        <w:r w:rsidR="00647D0C">
          <w:rPr>
            <w:noProof/>
            <w:webHidden/>
          </w:rPr>
          <w:t>129</w:t>
        </w:r>
        <w:r w:rsidR="00647D0C">
          <w:rPr>
            <w:noProof/>
            <w:webHidden/>
          </w:rPr>
          <w:fldChar w:fldCharType="end"/>
        </w:r>
      </w:hyperlink>
    </w:p>
    <w:p w:rsidR="00647D0C" w:rsidRDefault="00983610" w14:paraId="580BA0FE" w14:textId="25AC350D">
      <w:pPr>
        <w:pStyle w:val="TableofFigures"/>
        <w:tabs>
          <w:tab w:val="right" w:leader="dot" w:pos="9225"/>
        </w:tabs>
        <w:rPr>
          <w:rFonts w:asciiTheme="minorHAnsi" w:hAnsiTheme="minorHAnsi" w:eastAsiaTheme="minorEastAsia" w:cstheme="minorBidi"/>
          <w:noProof/>
          <w:sz w:val="22"/>
          <w:szCs w:val="22"/>
        </w:rPr>
      </w:pPr>
      <w:hyperlink w:history="1" w:anchor="_Toc113971628">
        <w:r w:rsidRPr="003C5DB7" w:rsidR="00647D0C">
          <w:rPr>
            <w:rStyle w:val="Hyperlink"/>
            <w:noProof/>
          </w:rPr>
          <w:t>Bảng 7.38 Bảng mô tả tham số trong luồng điều khiển Speedtest</w:t>
        </w:r>
        <w:r w:rsidR="00647D0C">
          <w:rPr>
            <w:noProof/>
            <w:webHidden/>
          </w:rPr>
          <w:tab/>
        </w:r>
        <w:r w:rsidR="00647D0C">
          <w:rPr>
            <w:noProof/>
            <w:webHidden/>
          </w:rPr>
          <w:fldChar w:fldCharType="begin"/>
        </w:r>
        <w:r w:rsidR="00647D0C">
          <w:rPr>
            <w:noProof/>
            <w:webHidden/>
          </w:rPr>
          <w:instrText xml:space="preserve"> PAGEREF _Toc113971628 \h </w:instrText>
        </w:r>
        <w:r w:rsidR="00647D0C">
          <w:rPr>
            <w:noProof/>
            <w:webHidden/>
          </w:rPr>
        </w:r>
        <w:r w:rsidR="00647D0C">
          <w:rPr>
            <w:noProof/>
            <w:webHidden/>
          </w:rPr>
          <w:fldChar w:fldCharType="separate"/>
        </w:r>
        <w:r w:rsidR="00647D0C">
          <w:rPr>
            <w:noProof/>
            <w:webHidden/>
          </w:rPr>
          <w:t>132</w:t>
        </w:r>
        <w:r w:rsidR="00647D0C">
          <w:rPr>
            <w:noProof/>
            <w:webHidden/>
          </w:rPr>
          <w:fldChar w:fldCharType="end"/>
        </w:r>
      </w:hyperlink>
    </w:p>
    <w:p w:rsidR="00647D0C" w:rsidRDefault="00983610" w14:paraId="512C10B5" w14:textId="5FADEB10">
      <w:pPr>
        <w:pStyle w:val="TableofFigures"/>
        <w:tabs>
          <w:tab w:val="right" w:leader="dot" w:pos="9225"/>
        </w:tabs>
        <w:rPr>
          <w:rFonts w:asciiTheme="minorHAnsi" w:hAnsiTheme="minorHAnsi" w:eastAsiaTheme="minorEastAsia" w:cstheme="minorBidi"/>
          <w:noProof/>
          <w:sz w:val="22"/>
          <w:szCs w:val="22"/>
        </w:rPr>
      </w:pPr>
      <w:hyperlink w:history="1" w:anchor="_Toc113971629">
        <w:r w:rsidRPr="003C5DB7" w:rsidR="00647D0C">
          <w:rPr>
            <w:rStyle w:val="Hyperlink"/>
            <w:noProof/>
          </w:rPr>
          <w:t>Bảng 7.39 Bảng mô tả tham số TR069 điều khiển speedtest</w:t>
        </w:r>
        <w:r w:rsidR="00647D0C">
          <w:rPr>
            <w:noProof/>
            <w:webHidden/>
          </w:rPr>
          <w:tab/>
        </w:r>
        <w:r w:rsidR="00647D0C">
          <w:rPr>
            <w:noProof/>
            <w:webHidden/>
          </w:rPr>
          <w:fldChar w:fldCharType="begin"/>
        </w:r>
        <w:r w:rsidR="00647D0C">
          <w:rPr>
            <w:noProof/>
            <w:webHidden/>
          </w:rPr>
          <w:instrText xml:space="preserve"> PAGEREF _Toc113971629 \h </w:instrText>
        </w:r>
        <w:r w:rsidR="00647D0C">
          <w:rPr>
            <w:noProof/>
            <w:webHidden/>
          </w:rPr>
        </w:r>
        <w:r w:rsidR="00647D0C">
          <w:rPr>
            <w:noProof/>
            <w:webHidden/>
          </w:rPr>
          <w:fldChar w:fldCharType="separate"/>
        </w:r>
        <w:r w:rsidR="00647D0C">
          <w:rPr>
            <w:noProof/>
            <w:webHidden/>
          </w:rPr>
          <w:t>133</w:t>
        </w:r>
        <w:r w:rsidR="00647D0C">
          <w:rPr>
            <w:noProof/>
            <w:webHidden/>
          </w:rPr>
          <w:fldChar w:fldCharType="end"/>
        </w:r>
      </w:hyperlink>
    </w:p>
    <w:p w:rsidR="00647D0C" w:rsidRDefault="00983610" w14:paraId="2289C0D4" w14:textId="1FD9A64D">
      <w:pPr>
        <w:pStyle w:val="TableofFigures"/>
        <w:tabs>
          <w:tab w:val="right" w:leader="dot" w:pos="9225"/>
        </w:tabs>
        <w:rPr>
          <w:rFonts w:asciiTheme="minorHAnsi" w:hAnsiTheme="minorHAnsi" w:eastAsiaTheme="minorEastAsia" w:cstheme="minorBidi"/>
          <w:noProof/>
          <w:sz w:val="22"/>
          <w:szCs w:val="22"/>
        </w:rPr>
      </w:pPr>
      <w:hyperlink w:history="1" w:anchor="_Toc113971630">
        <w:r w:rsidRPr="003C5DB7" w:rsidR="00647D0C">
          <w:rPr>
            <w:rStyle w:val="Hyperlink"/>
            <w:noProof/>
          </w:rPr>
          <w:t>Bảng 7.40 Bảng mô tả tham số trong luồng điều khiển reboot thiết bị</w:t>
        </w:r>
        <w:r w:rsidR="00647D0C">
          <w:rPr>
            <w:noProof/>
            <w:webHidden/>
          </w:rPr>
          <w:tab/>
        </w:r>
        <w:r w:rsidR="00647D0C">
          <w:rPr>
            <w:noProof/>
            <w:webHidden/>
          </w:rPr>
          <w:fldChar w:fldCharType="begin"/>
        </w:r>
        <w:r w:rsidR="00647D0C">
          <w:rPr>
            <w:noProof/>
            <w:webHidden/>
          </w:rPr>
          <w:instrText xml:space="preserve"> PAGEREF _Toc113971630 \h </w:instrText>
        </w:r>
        <w:r w:rsidR="00647D0C">
          <w:rPr>
            <w:noProof/>
            <w:webHidden/>
          </w:rPr>
        </w:r>
        <w:r w:rsidR="00647D0C">
          <w:rPr>
            <w:noProof/>
            <w:webHidden/>
          </w:rPr>
          <w:fldChar w:fldCharType="separate"/>
        </w:r>
        <w:r w:rsidR="00647D0C">
          <w:rPr>
            <w:noProof/>
            <w:webHidden/>
          </w:rPr>
          <w:t>137</w:t>
        </w:r>
        <w:r w:rsidR="00647D0C">
          <w:rPr>
            <w:noProof/>
            <w:webHidden/>
          </w:rPr>
          <w:fldChar w:fldCharType="end"/>
        </w:r>
      </w:hyperlink>
    </w:p>
    <w:p w:rsidR="00647D0C" w:rsidRDefault="00983610" w14:paraId="19B74D06" w14:textId="44F996E6">
      <w:pPr>
        <w:pStyle w:val="TableofFigures"/>
        <w:tabs>
          <w:tab w:val="right" w:leader="dot" w:pos="9225"/>
        </w:tabs>
        <w:rPr>
          <w:rFonts w:asciiTheme="minorHAnsi" w:hAnsiTheme="minorHAnsi" w:eastAsiaTheme="minorEastAsia" w:cstheme="minorBidi"/>
          <w:noProof/>
          <w:sz w:val="22"/>
          <w:szCs w:val="22"/>
        </w:rPr>
      </w:pPr>
      <w:hyperlink w:history="1" w:anchor="_Toc113971631">
        <w:r w:rsidRPr="003C5DB7" w:rsidR="00647D0C">
          <w:rPr>
            <w:rStyle w:val="Hyperlink"/>
            <w:noProof/>
          </w:rPr>
          <w:t>Bảng 7.41 Bảng mô tả các tham số trong luồng điều khiển reset thiết bị</w:t>
        </w:r>
        <w:r w:rsidR="00647D0C">
          <w:rPr>
            <w:noProof/>
            <w:webHidden/>
          </w:rPr>
          <w:tab/>
        </w:r>
        <w:r w:rsidR="00647D0C">
          <w:rPr>
            <w:noProof/>
            <w:webHidden/>
          </w:rPr>
          <w:fldChar w:fldCharType="begin"/>
        </w:r>
        <w:r w:rsidR="00647D0C">
          <w:rPr>
            <w:noProof/>
            <w:webHidden/>
          </w:rPr>
          <w:instrText xml:space="preserve"> PAGEREF _Toc113971631 \h </w:instrText>
        </w:r>
        <w:r w:rsidR="00647D0C">
          <w:rPr>
            <w:noProof/>
            <w:webHidden/>
          </w:rPr>
        </w:r>
        <w:r w:rsidR="00647D0C">
          <w:rPr>
            <w:noProof/>
            <w:webHidden/>
          </w:rPr>
          <w:fldChar w:fldCharType="separate"/>
        </w:r>
        <w:r w:rsidR="00647D0C">
          <w:rPr>
            <w:noProof/>
            <w:webHidden/>
          </w:rPr>
          <w:t>140</w:t>
        </w:r>
        <w:r w:rsidR="00647D0C">
          <w:rPr>
            <w:noProof/>
            <w:webHidden/>
          </w:rPr>
          <w:fldChar w:fldCharType="end"/>
        </w:r>
      </w:hyperlink>
    </w:p>
    <w:p w:rsidR="00647D0C" w:rsidRDefault="00983610" w14:paraId="2812A803" w14:textId="0EA2834E">
      <w:pPr>
        <w:pStyle w:val="TableofFigures"/>
        <w:tabs>
          <w:tab w:val="right" w:leader="dot" w:pos="9225"/>
        </w:tabs>
        <w:rPr>
          <w:rFonts w:asciiTheme="minorHAnsi" w:hAnsiTheme="minorHAnsi" w:eastAsiaTheme="minorEastAsia" w:cstheme="minorBidi"/>
          <w:noProof/>
          <w:sz w:val="22"/>
          <w:szCs w:val="22"/>
        </w:rPr>
      </w:pPr>
      <w:hyperlink w:history="1" w:anchor="_Toc113971632">
        <w:r w:rsidRPr="003C5DB7" w:rsidR="00647D0C">
          <w:rPr>
            <w:rStyle w:val="Hyperlink"/>
            <w:noProof/>
          </w:rPr>
          <w:t>Bảng 7.42 Bảng mô tả tham số trong luồng điều khiển nâng cấp Firmware</w:t>
        </w:r>
        <w:r w:rsidR="00647D0C">
          <w:rPr>
            <w:noProof/>
            <w:webHidden/>
          </w:rPr>
          <w:tab/>
        </w:r>
        <w:r w:rsidR="00647D0C">
          <w:rPr>
            <w:noProof/>
            <w:webHidden/>
          </w:rPr>
          <w:fldChar w:fldCharType="begin"/>
        </w:r>
        <w:r w:rsidR="00647D0C">
          <w:rPr>
            <w:noProof/>
            <w:webHidden/>
          </w:rPr>
          <w:instrText xml:space="preserve"> PAGEREF _Toc113971632 \h </w:instrText>
        </w:r>
        <w:r w:rsidR="00647D0C">
          <w:rPr>
            <w:noProof/>
            <w:webHidden/>
          </w:rPr>
        </w:r>
        <w:r w:rsidR="00647D0C">
          <w:rPr>
            <w:noProof/>
            <w:webHidden/>
          </w:rPr>
          <w:fldChar w:fldCharType="separate"/>
        </w:r>
        <w:r w:rsidR="00647D0C">
          <w:rPr>
            <w:noProof/>
            <w:webHidden/>
          </w:rPr>
          <w:t>144</w:t>
        </w:r>
        <w:r w:rsidR="00647D0C">
          <w:rPr>
            <w:noProof/>
            <w:webHidden/>
          </w:rPr>
          <w:fldChar w:fldCharType="end"/>
        </w:r>
      </w:hyperlink>
    </w:p>
    <w:p w:rsidR="00647D0C" w:rsidRDefault="00983610" w14:paraId="6EC443D8" w14:textId="5EDF5553">
      <w:pPr>
        <w:pStyle w:val="TableofFigures"/>
        <w:tabs>
          <w:tab w:val="right" w:leader="dot" w:pos="9225"/>
        </w:tabs>
        <w:rPr>
          <w:rFonts w:asciiTheme="minorHAnsi" w:hAnsiTheme="minorHAnsi" w:eastAsiaTheme="minorEastAsia" w:cstheme="minorBidi"/>
          <w:noProof/>
          <w:sz w:val="22"/>
          <w:szCs w:val="22"/>
        </w:rPr>
      </w:pPr>
      <w:hyperlink w:history="1" w:anchor="_Toc113971633">
        <w:r w:rsidRPr="003C5DB7" w:rsidR="00647D0C">
          <w:rPr>
            <w:rStyle w:val="Hyperlink"/>
            <w:noProof/>
          </w:rPr>
          <w:t>Bảng 7.43 Bảng mô tả các tham số trong luồng điều khiển update Database từ Mobile App</w:t>
        </w:r>
        <w:r w:rsidR="00647D0C">
          <w:rPr>
            <w:noProof/>
            <w:webHidden/>
          </w:rPr>
          <w:tab/>
        </w:r>
        <w:r w:rsidR="00647D0C">
          <w:rPr>
            <w:noProof/>
            <w:webHidden/>
          </w:rPr>
          <w:fldChar w:fldCharType="begin"/>
        </w:r>
        <w:r w:rsidR="00647D0C">
          <w:rPr>
            <w:noProof/>
            <w:webHidden/>
          </w:rPr>
          <w:instrText xml:space="preserve"> PAGEREF _Toc113971633 \h </w:instrText>
        </w:r>
        <w:r w:rsidR="00647D0C">
          <w:rPr>
            <w:noProof/>
            <w:webHidden/>
          </w:rPr>
        </w:r>
        <w:r w:rsidR="00647D0C">
          <w:rPr>
            <w:noProof/>
            <w:webHidden/>
          </w:rPr>
          <w:fldChar w:fldCharType="separate"/>
        </w:r>
        <w:r w:rsidR="00647D0C">
          <w:rPr>
            <w:noProof/>
            <w:webHidden/>
          </w:rPr>
          <w:t>148</w:t>
        </w:r>
        <w:r w:rsidR="00647D0C">
          <w:rPr>
            <w:noProof/>
            <w:webHidden/>
          </w:rPr>
          <w:fldChar w:fldCharType="end"/>
        </w:r>
      </w:hyperlink>
    </w:p>
    <w:p w:rsidR="00647D0C" w:rsidRDefault="00983610" w14:paraId="7A6B9D9E" w14:textId="4E27004A">
      <w:pPr>
        <w:pStyle w:val="TableofFigures"/>
        <w:tabs>
          <w:tab w:val="right" w:leader="dot" w:pos="9225"/>
        </w:tabs>
        <w:rPr>
          <w:rFonts w:asciiTheme="minorHAnsi" w:hAnsiTheme="minorHAnsi" w:eastAsiaTheme="minorEastAsia" w:cstheme="minorBidi"/>
          <w:noProof/>
          <w:sz w:val="22"/>
          <w:szCs w:val="22"/>
        </w:rPr>
      </w:pPr>
      <w:hyperlink w:history="1" w:anchor="_Toc113971634">
        <w:r w:rsidRPr="003C5DB7" w:rsidR="00647D0C">
          <w:rPr>
            <w:rStyle w:val="Hyperlink"/>
            <w:noProof/>
          </w:rPr>
          <w:t>Bảng 7.44 Bảng mô tả tham số trong luồng điều khiển lấy thông tin topology mạng Mesh từ Mobile App</w:t>
        </w:r>
        <w:r w:rsidR="00647D0C">
          <w:rPr>
            <w:noProof/>
            <w:webHidden/>
          </w:rPr>
          <w:tab/>
        </w:r>
        <w:r w:rsidR="00647D0C">
          <w:rPr>
            <w:noProof/>
            <w:webHidden/>
          </w:rPr>
          <w:fldChar w:fldCharType="begin"/>
        </w:r>
        <w:r w:rsidR="00647D0C">
          <w:rPr>
            <w:noProof/>
            <w:webHidden/>
          </w:rPr>
          <w:instrText xml:space="preserve"> PAGEREF _Toc113971634 \h </w:instrText>
        </w:r>
        <w:r w:rsidR="00647D0C">
          <w:rPr>
            <w:noProof/>
            <w:webHidden/>
          </w:rPr>
        </w:r>
        <w:r w:rsidR="00647D0C">
          <w:rPr>
            <w:noProof/>
            <w:webHidden/>
          </w:rPr>
          <w:fldChar w:fldCharType="separate"/>
        </w:r>
        <w:r w:rsidR="00647D0C">
          <w:rPr>
            <w:noProof/>
            <w:webHidden/>
          </w:rPr>
          <w:t>158</w:t>
        </w:r>
        <w:r w:rsidR="00647D0C">
          <w:rPr>
            <w:noProof/>
            <w:webHidden/>
          </w:rPr>
          <w:fldChar w:fldCharType="end"/>
        </w:r>
      </w:hyperlink>
    </w:p>
    <w:p w:rsidR="00647D0C" w:rsidRDefault="00983610" w14:paraId="0D8AA2D3" w14:textId="40D89A3B">
      <w:pPr>
        <w:pStyle w:val="TableofFigures"/>
        <w:tabs>
          <w:tab w:val="right" w:leader="dot" w:pos="9225"/>
        </w:tabs>
        <w:rPr>
          <w:rFonts w:asciiTheme="minorHAnsi" w:hAnsiTheme="minorHAnsi" w:eastAsiaTheme="minorEastAsia" w:cstheme="minorBidi"/>
          <w:noProof/>
          <w:sz w:val="22"/>
          <w:szCs w:val="22"/>
        </w:rPr>
      </w:pPr>
      <w:hyperlink w:history="1" w:anchor="_Toc113971635">
        <w:r w:rsidRPr="003C5DB7" w:rsidR="00647D0C">
          <w:rPr>
            <w:rStyle w:val="Hyperlink"/>
            <w:noProof/>
          </w:rPr>
          <w:t>Bảng 7.45 Bảng mô tả tham số Topology qua TR069</w:t>
        </w:r>
        <w:r w:rsidR="00647D0C">
          <w:rPr>
            <w:noProof/>
            <w:webHidden/>
          </w:rPr>
          <w:tab/>
        </w:r>
        <w:r w:rsidR="00647D0C">
          <w:rPr>
            <w:noProof/>
            <w:webHidden/>
          </w:rPr>
          <w:fldChar w:fldCharType="begin"/>
        </w:r>
        <w:r w:rsidR="00647D0C">
          <w:rPr>
            <w:noProof/>
            <w:webHidden/>
          </w:rPr>
          <w:instrText xml:space="preserve"> PAGEREF _Toc113971635 \h </w:instrText>
        </w:r>
        <w:r w:rsidR="00647D0C">
          <w:rPr>
            <w:noProof/>
            <w:webHidden/>
          </w:rPr>
        </w:r>
        <w:r w:rsidR="00647D0C">
          <w:rPr>
            <w:noProof/>
            <w:webHidden/>
          </w:rPr>
          <w:fldChar w:fldCharType="separate"/>
        </w:r>
        <w:r w:rsidR="00647D0C">
          <w:rPr>
            <w:noProof/>
            <w:webHidden/>
          </w:rPr>
          <w:t>161</w:t>
        </w:r>
        <w:r w:rsidR="00647D0C">
          <w:rPr>
            <w:noProof/>
            <w:webHidden/>
          </w:rPr>
          <w:fldChar w:fldCharType="end"/>
        </w:r>
      </w:hyperlink>
    </w:p>
    <w:p w:rsidR="00647D0C" w:rsidRDefault="00983610" w14:paraId="1A9525D6" w14:textId="287E42FA">
      <w:pPr>
        <w:pStyle w:val="TableofFigures"/>
        <w:tabs>
          <w:tab w:val="right" w:leader="dot" w:pos="9225"/>
        </w:tabs>
        <w:rPr>
          <w:rFonts w:asciiTheme="minorHAnsi" w:hAnsiTheme="minorHAnsi" w:eastAsiaTheme="minorEastAsia" w:cstheme="minorBidi"/>
          <w:noProof/>
          <w:sz w:val="22"/>
          <w:szCs w:val="22"/>
        </w:rPr>
      </w:pPr>
      <w:hyperlink w:history="1" w:anchor="_Toc113971636">
        <w:r w:rsidRPr="003C5DB7" w:rsidR="00647D0C">
          <w:rPr>
            <w:rStyle w:val="Hyperlink"/>
            <w:noProof/>
          </w:rPr>
          <w:t>Bảng 7.46 Bảng mô tả các tham số luồng điều khiển lấy thông tin danh sách interface cho Voice</w:t>
        </w:r>
        <w:r w:rsidR="00647D0C">
          <w:rPr>
            <w:noProof/>
            <w:webHidden/>
          </w:rPr>
          <w:tab/>
        </w:r>
        <w:r w:rsidR="00647D0C">
          <w:rPr>
            <w:noProof/>
            <w:webHidden/>
          </w:rPr>
          <w:fldChar w:fldCharType="begin"/>
        </w:r>
        <w:r w:rsidR="00647D0C">
          <w:rPr>
            <w:noProof/>
            <w:webHidden/>
          </w:rPr>
          <w:instrText xml:space="preserve"> PAGEREF _Toc113971636 \h </w:instrText>
        </w:r>
        <w:r w:rsidR="00647D0C">
          <w:rPr>
            <w:noProof/>
            <w:webHidden/>
          </w:rPr>
        </w:r>
        <w:r w:rsidR="00647D0C">
          <w:rPr>
            <w:noProof/>
            <w:webHidden/>
          </w:rPr>
          <w:fldChar w:fldCharType="separate"/>
        </w:r>
        <w:r w:rsidR="00647D0C">
          <w:rPr>
            <w:noProof/>
            <w:webHidden/>
          </w:rPr>
          <w:t>167</w:t>
        </w:r>
        <w:r w:rsidR="00647D0C">
          <w:rPr>
            <w:noProof/>
            <w:webHidden/>
          </w:rPr>
          <w:fldChar w:fldCharType="end"/>
        </w:r>
      </w:hyperlink>
    </w:p>
    <w:p w:rsidR="00647D0C" w:rsidRDefault="00983610" w14:paraId="66D94A85" w14:textId="52B25D59">
      <w:pPr>
        <w:pStyle w:val="TableofFigures"/>
        <w:tabs>
          <w:tab w:val="right" w:leader="dot" w:pos="9225"/>
        </w:tabs>
        <w:rPr>
          <w:rFonts w:asciiTheme="minorHAnsi" w:hAnsiTheme="minorHAnsi" w:eastAsiaTheme="minorEastAsia" w:cstheme="minorBidi"/>
          <w:noProof/>
          <w:sz w:val="22"/>
          <w:szCs w:val="22"/>
        </w:rPr>
      </w:pPr>
      <w:hyperlink w:history="1" w:anchor="_Toc113971637">
        <w:r w:rsidRPr="003C5DB7" w:rsidR="00647D0C">
          <w:rPr>
            <w:rStyle w:val="Hyperlink"/>
            <w:noProof/>
          </w:rPr>
          <w:t>Bảng 7.47 Bảng mô tả các tham số luồng điều khiển lấy thông tin cấu hình SIP Global</w:t>
        </w:r>
        <w:r w:rsidR="00647D0C">
          <w:rPr>
            <w:noProof/>
            <w:webHidden/>
          </w:rPr>
          <w:tab/>
        </w:r>
        <w:r w:rsidR="00647D0C">
          <w:rPr>
            <w:noProof/>
            <w:webHidden/>
          </w:rPr>
          <w:fldChar w:fldCharType="begin"/>
        </w:r>
        <w:r w:rsidR="00647D0C">
          <w:rPr>
            <w:noProof/>
            <w:webHidden/>
          </w:rPr>
          <w:instrText xml:space="preserve"> PAGEREF _Toc113971637 \h </w:instrText>
        </w:r>
        <w:r w:rsidR="00647D0C">
          <w:rPr>
            <w:noProof/>
            <w:webHidden/>
          </w:rPr>
        </w:r>
        <w:r w:rsidR="00647D0C">
          <w:rPr>
            <w:noProof/>
            <w:webHidden/>
          </w:rPr>
          <w:fldChar w:fldCharType="separate"/>
        </w:r>
        <w:r w:rsidR="00647D0C">
          <w:rPr>
            <w:noProof/>
            <w:webHidden/>
          </w:rPr>
          <w:t>169</w:t>
        </w:r>
        <w:r w:rsidR="00647D0C">
          <w:rPr>
            <w:noProof/>
            <w:webHidden/>
          </w:rPr>
          <w:fldChar w:fldCharType="end"/>
        </w:r>
      </w:hyperlink>
    </w:p>
    <w:p w:rsidR="00647D0C" w:rsidRDefault="00983610" w14:paraId="390CD0F8" w14:textId="1CBD9418">
      <w:pPr>
        <w:pStyle w:val="TableofFigures"/>
        <w:tabs>
          <w:tab w:val="right" w:leader="dot" w:pos="9225"/>
        </w:tabs>
        <w:rPr>
          <w:rFonts w:asciiTheme="minorHAnsi" w:hAnsiTheme="minorHAnsi" w:eastAsiaTheme="minorEastAsia" w:cstheme="minorBidi"/>
          <w:noProof/>
          <w:sz w:val="22"/>
          <w:szCs w:val="22"/>
        </w:rPr>
      </w:pPr>
      <w:hyperlink w:history="1" w:anchor="_Toc113971638">
        <w:r w:rsidRPr="003C5DB7" w:rsidR="00647D0C">
          <w:rPr>
            <w:rStyle w:val="Hyperlink"/>
            <w:noProof/>
          </w:rPr>
          <w:t>Bảng 7.48 Bảng mô tả tham số luồng điều khiển thay đổi cấu hình SIP Global</w:t>
        </w:r>
        <w:r w:rsidR="00647D0C">
          <w:rPr>
            <w:noProof/>
            <w:webHidden/>
          </w:rPr>
          <w:tab/>
        </w:r>
        <w:r w:rsidR="00647D0C">
          <w:rPr>
            <w:noProof/>
            <w:webHidden/>
          </w:rPr>
          <w:fldChar w:fldCharType="begin"/>
        </w:r>
        <w:r w:rsidR="00647D0C">
          <w:rPr>
            <w:noProof/>
            <w:webHidden/>
          </w:rPr>
          <w:instrText xml:space="preserve"> PAGEREF _Toc113971638 \h </w:instrText>
        </w:r>
        <w:r w:rsidR="00647D0C">
          <w:rPr>
            <w:noProof/>
            <w:webHidden/>
          </w:rPr>
        </w:r>
        <w:r w:rsidR="00647D0C">
          <w:rPr>
            <w:noProof/>
            <w:webHidden/>
          </w:rPr>
          <w:fldChar w:fldCharType="separate"/>
        </w:r>
        <w:r w:rsidR="00647D0C">
          <w:rPr>
            <w:noProof/>
            <w:webHidden/>
          </w:rPr>
          <w:t>172</w:t>
        </w:r>
        <w:r w:rsidR="00647D0C">
          <w:rPr>
            <w:noProof/>
            <w:webHidden/>
          </w:rPr>
          <w:fldChar w:fldCharType="end"/>
        </w:r>
      </w:hyperlink>
    </w:p>
    <w:p w:rsidR="00647D0C" w:rsidRDefault="00983610" w14:paraId="3BB98F36" w14:textId="619870BF">
      <w:pPr>
        <w:pStyle w:val="TableofFigures"/>
        <w:tabs>
          <w:tab w:val="right" w:leader="dot" w:pos="9225"/>
        </w:tabs>
        <w:rPr>
          <w:rFonts w:asciiTheme="minorHAnsi" w:hAnsiTheme="minorHAnsi" w:eastAsiaTheme="minorEastAsia" w:cstheme="minorBidi"/>
          <w:noProof/>
          <w:sz w:val="22"/>
          <w:szCs w:val="22"/>
        </w:rPr>
      </w:pPr>
      <w:hyperlink w:history="1" w:anchor="_Toc113971639">
        <w:r w:rsidRPr="003C5DB7" w:rsidR="00647D0C">
          <w:rPr>
            <w:rStyle w:val="Hyperlink"/>
            <w:noProof/>
          </w:rPr>
          <w:t>Bảng 7.49 Bảng mô tả tham số trong luồng điều khiển lấy thông tin cấu hình SIP Parameter</w:t>
        </w:r>
        <w:r w:rsidR="00647D0C">
          <w:rPr>
            <w:noProof/>
            <w:webHidden/>
          </w:rPr>
          <w:tab/>
        </w:r>
        <w:r w:rsidR="00647D0C">
          <w:rPr>
            <w:noProof/>
            <w:webHidden/>
          </w:rPr>
          <w:fldChar w:fldCharType="begin"/>
        </w:r>
        <w:r w:rsidR="00647D0C">
          <w:rPr>
            <w:noProof/>
            <w:webHidden/>
          </w:rPr>
          <w:instrText xml:space="preserve"> PAGEREF _Toc113971639 \h </w:instrText>
        </w:r>
        <w:r w:rsidR="00647D0C">
          <w:rPr>
            <w:noProof/>
            <w:webHidden/>
          </w:rPr>
        </w:r>
        <w:r w:rsidR="00647D0C">
          <w:rPr>
            <w:noProof/>
            <w:webHidden/>
          </w:rPr>
          <w:fldChar w:fldCharType="separate"/>
        </w:r>
        <w:r w:rsidR="00647D0C">
          <w:rPr>
            <w:noProof/>
            <w:webHidden/>
          </w:rPr>
          <w:t>176</w:t>
        </w:r>
        <w:r w:rsidR="00647D0C">
          <w:rPr>
            <w:noProof/>
            <w:webHidden/>
          </w:rPr>
          <w:fldChar w:fldCharType="end"/>
        </w:r>
      </w:hyperlink>
    </w:p>
    <w:p w:rsidR="00647D0C" w:rsidRDefault="00983610" w14:paraId="58B7F1A4" w14:textId="58F108FD">
      <w:pPr>
        <w:pStyle w:val="TableofFigures"/>
        <w:tabs>
          <w:tab w:val="right" w:leader="dot" w:pos="9225"/>
        </w:tabs>
        <w:rPr>
          <w:rFonts w:asciiTheme="minorHAnsi" w:hAnsiTheme="minorHAnsi" w:eastAsiaTheme="minorEastAsia" w:cstheme="minorBidi"/>
          <w:noProof/>
          <w:sz w:val="22"/>
          <w:szCs w:val="22"/>
        </w:rPr>
      </w:pPr>
      <w:hyperlink w:history="1" w:anchor="_Toc113971640">
        <w:r w:rsidRPr="003C5DB7" w:rsidR="00647D0C">
          <w:rPr>
            <w:rStyle w:val="Hyperlink"/>
            <w:noProof/>
          </w:rPr>
          <w:t>Bảng 7.50 Bảng mô tả tham số luồng điều khiển thay đổi cấu hình SIP Parameter</w:t>
        </w:r>
        <w:r w:rsidR="00647D0C">
          <w:rPr>
            <w:noProof/>
            <w:webHidden/>
          </w:rPr>
          <w:tab/>
        </w:r>
        <w:r w:rsidR="00647D0C">
          <w:rPr>
            <w:noProof/>
            <w:webHidden/>
          </w:rPr>
          <w:fldChar w:fldCharType="begin"/>
        </w:r>
        <w:r w:rsidR="00647D0C">
          <w:rPr>
            <w:noProof/>
            <w:webHidden/>
          </w:rPr>
          <w:instrText xml:space="preserve"> PAGEREF _Toc113971640 \h </w:instrText>
        </w:r>
        <w:r w:rsidR="00647D0C">
          <w:rPr>
            <w:noProof/>
            <w:webHidden/>
          </w:rPr>
        </w:r>
        <w:r w:rsidR="00647D0C">
          <w:rPr>
            <w:noProof/>
            <w:webHidden/>
          </w:rPr>
          <w:fldChar w:fldCharType="separate"/>
        </w:r>
        <w:r w:rsidR="00647D0C">
          <w:rPr>
            <w:noProof/>
            <w:webHidden/>
          </w:rPr>
          <w:t>179</w:t>
        </w:r>
        <w:r w:rsidR="00647D0C">
          <w:rPr>
            <w:noProof/>
            <w:webHidden/>
          </w:rPr>
          <w:fldChar w:fldCharType="end"/>
        </w:r>
      </w:hyperlink>
    </w:p>
    <w:p w:rsidR="003E1A5F" w:rsidP="00122367" w:rsidRDefault="00866580" w14:paraId="7D862FF0" w14:textId="16D7D469">
      <w:pPr>
        <w:jc w:val="left"/>
        <w:rPr>
          <w:rStyle w:val="st"/>
          <w:rFonts w:cs="Times New Roman"/>
          <w:b/>
          <w:szCs w:val="26"/>
        </w:rPr>
      </w:pPr>
      <w:r>
        <w:rPr>
          <w:rStyle w:val="st"/>
          <w:rFonts w:cs="Times New Roman"/>
          <w:b/>
          <w:szCs w:val="26"/>
        </w:rPr>
        <w:fldChar w:fldCharType="end"/>
      </w:r>
    </w:p>
    <w:p w:rsidR="009C3AB7" w:rsidP="00122367" w:rsidRDefault="009C3AB7" w14:paraId="1D060EB3" w14:textId="77099F7A">
      <w:pPr>
        <w:jc w:val="left"/>
        <w:rPr>
          <w:rStyle w:val="st"/>
          <w:rFonts w:cs="Times New Roman"/>
          <w:b/>
          <w:szCs w:val="26"/>
        </w:rPr>
      </w:pPr>
    </w:p>
    <w:p w:rsidR="009C3AB7" w:rsidP="00122367" w:rsidRDefault="009C3AB7" w14:paraId="4737F857" w14:textId="77777777">
      <w:pPr>
        <w:jc w:val="left"/>
        <w:rPr>
          <w:rStyle w:val="st"/>
          <w:rFonts w:cs="Times New Roman"/>
          <w:b/>
          <w:szCs w:val="26"/>
        </w:rPr>
      </w:pPr>
    </w:p>
    <w:p w:rsidR="00DC6DCB" w:rsidP="00177287" w:rsidRDefault="00DC6DCB" w14:paraId="37AB4DFC" w14:textId="77777777">
      <w:pPr>
        <w:jc w:val="left"/>
        <w:rPr>
          <w:rStyle w:val="st"/>
          <w:rFonts w:cs="Times New Roman"/>
          <w:b/>
          <w:szCs w:val="26"/>
        </w:rPr>
      </w:pPr>
      <w:r>
        <w:rPr>
          <w:rStyle w:val="st"/>
          <w:rFonts w:cs="Times New Roman"/>
          <w:b/>
          <w:szCs w:val="26"/>
        </w:rPr>
        <w:t xml:space="preserve">DANH SÁCH CÁC HÌNH VẼ </w:t>
      </w:r>
      <w:r w:rsidRPr="00E825BA">
        <w:rPr>
          <w:rStyle w:val="st"/>
          <w:rFonts w:cs="Times New Roman"/>
          <w:b/>
          <w:szCs w:val="26"/>
        </w:rPr>
        <w:t xml:space="preserve">/ </w:t>
      </w:r>
      <w:r>
        <w:rPr>
          <w:rStyle w:val="st"/>
          <w:rFonts w:cs="Times New Roman"/>
          <w:b/>
          <w:szCs w:val="26"/>
        </w:rPr>
        <w:t>FIGURES</w:t>
      </w:r>
    </w:p>
    <w:p w:rsidR="00647D0C" w:rsidRDefault="00866580" w14:paraId="674EE412" w14:textId="73C0069B">
      <w:pPr>
        <w:pStyle w:val="TableofFigures"/>
        <w:tabs>
          <w:tab w:val="right" w:leader="dot" w:pos="9225"/>
        </w:tabs>
        <w:rPr>
          <w:rFonts w:asciiTheme="minorHAnsi" w:hAnsiTheme="minorHAnsi" w:eastAsiaTheme="minorEastAsia" w:cstheme="minorBidi"/>
          <w:noProof/>
          <w:sz w:val="22"/>
          <w:szCs w:val="22"/>
        </w:rPr>
      </w:pPr>
      <w:r>
        <w:rPr>
          <w:rStyle w:val="st"/>
          <w:rFonts w:cs="Times New Roman"/>
          <w:b/>
          <w:szCs w:val="26"/>
        </w:rPr>
        <w:fldChar w:fldCharType="begin"/>
      </w:r>
      <w:r>
        <w:rPr>
          <w:rStyle w:val="st"/>
          <w:rFonts w:cs="Times New Roman"/>
          <w:b/>
          <w:szCs w:val="26"/>
        </w:rPr>
        <w:instrText xml:space="preserve"> TOC \h \z \c "Hình" </w:instrText>
      </w:r>
      <w:r>
        <w:rPr>
          <w:rStyle w:val="st"/>
          <w:rFonts w:cs="Times New Roman"/>
          <w:b/>
          <w:szCs w:val="26"/>
        </w:rPr>
        <w:fldChar w:fldCharType="separate"/>
      </w:r>
      <w:hyperlink w:history="1" w:anchor="_Toc113971641">
        <w:r w:rsidRPr="00780A7E" w:rsidR="00647D0C">
          <w:rPr>
            <w:rStyle w:val="Hyperlink"/>
            <w:noProof/>
          </w:rPr>
          <w:t>Hình 6.1 Tổng quan kết nối ONT và OneLink</w:t>
        </w:r>
        <w:r w:rsidR="00647D0C">
          <w:rPr>
            <w:noProof/>
            <w:webHidden/>
          </w:rPr>
          <w:tab/>
        </w:r>
        <w:r w:rsidR="00647D0C">
          <w:rPr>
            <w:noProof/>
            <w:webHidden/>
          </w:rPr>
          <w:fldChar w:fldCharType="begin"/>
        </w:r>
        <w:r w:rsidR="00647D0C">
          <w:rPr>
            <w:noProof/>
            <w:webHidden/>
          </w:rPr>
          <w:instrText xml:space="preserve"> PAGEREF _Toc113971641 \h </w:instrText>
        </w:r>
        <w:r w:rsidR="00647D0C">
          <w:rPr>
            <w:noProof/>
            <w:webHidden/>
          </w:rPr>
        </w:r>
        <w:r w:rsidR="00647D0C">
          <w:rPr>
            <w:noProof/>
            <w:webHidden/>
          </w:rPr>
          <w:fldChar w:fldCharType="separate"/>
        </w:r>
        <w:r w:rsidR="00647D0C">
          <w:rPr>
            <w:noProof/>
            <w:webHidden/>
          </w:rPr>
          <w:t>15</w:t>
        </w:r>
        <w:r w:rsidR="00647D0C">
          <w:rPr>
            <w:noProof/>
            <w:webHidden/>
          </w:rPr>
          <w:fldChar w:fldCharType="end"/>
        </w:r>
      </w:hyperlink>
    </w:p>
    <w:p w:rsidR="00647D0C" w:rsidRDefault="00983610" w14:paraId="589077AE" w14:textId="7EDC5893">
      <w:pPr>
        <w:pStyle w:val="TableofFigures"/>
        <w:tabs>
          <w:tab w:val="right" w:leader="dot" w:pos="9225"/>
        </w:tabs>
        <w:rPr>
          <w:rFonts w:asciiTheme="minorHAnsi" w:hAnsiTheme="minorHAnsi" w:eastAsiaTheme="minorEastAsia" w:cstheme="minorBidi"/>
          <w:noProof/>
          <w:sz w:val="22"/>
          <w:szCs w:val="22"/>
        </w:rPr>
      </w:pPr>
      <w:hyperlink w:history="1" w:anchor="_Toc113971642">
        <w:r w:rsidRPr="00780A7E" w:rsidR="00647D0C">
          <w:rPr>
            <w:rStyle w:val="Hyperlink"/>
            <w:noProof/>
          </w:rPr>
          <w:t>Hình 6.2 Kiến trúc giải pháp trên ONT</w:t>
        </w:r>
        <w:r w:rsidR="00647D0C">
          <w:rPr>
            <w:noProof/>
            <w:webHidden/>
          </w:rPr>
          <w:tab/>
        </w:r>
        <w:r w:rsidR="00647D0C">
          <w:rPr>
            <w:noProof/>
            <w:webHidden/>
          </w:rPr>
          <w:fldChar w:fldCharType="begin"/>
        </w:r>
        <w:r w:rsidR="00647D0C">
          <w:rPr>
            <w:noProof/>
            <w:webHidden/>
          </w:rPr>
          <w:instrText xml:space="preserve"> PAGEREF _Toc113971642 \h </w:instrText>
        </w:r>
        <w:r w:rsidR="00647D0C">
          <w:rPr>
            <w:noProof/>
            <w:webHidden/>
          </w:rPr>
        </w:r>
        <w:r w:rsidR="00647D0C">
          <w:rPr>
            <w:noProof/>
            <w:webHidden/>
          </w:rPr>
          <w:fldChar w:fldCharType="separate"/>
        </w:r>
        <w:r w:rsidR="00647D0C">
          <w:rPr>
            <w:noProof/>
            <w:webHidden/>
          </w:rPr>
          <w:t>16</w:t>
        </w:r>
        <w:r w:rsidR="00647D0C">
          <w:rPr>
            <w:noProof/>
            <w:webHidden/>
          </w:rPr>
          <w:fldChar w:fldCharType="end"/>
        </w:r>
      </w:hyperlink>
    </w:p>
    <w:p w:rsidR="00647D0C" w:rsidRDefault="00983610" w14:paraId="394C32B1" w14:textId="009E47BC">
      <w:pPr>
        <w:pStyle w:val="TableofFigures"/>
        <w:tabs>
          <w:tab w:val="right" w:leader="dot" w:pos="9225"/>
        </w:tabs>
        <w:rPr>
          <w:rFonts w:asciiTheme="minorHAnsi" w:hAnsiTheme="minorHAnsi" w:eastAsiaTheme="minorEastAsia" w:cstheme="minorBidi"/>
          <w:noProof/>
          <w:sz w:val="22"/>
          <w:szCs w:val="22"/>
        </w:rPr>
      </w:pPr>
      <w:hyperlink w:history="1" w:anchor="_Toc113971643">
        <w:r w:rsidRPr="00780A7E" w:rsidR="00647D0C">
          <w:rPr>
            <w:rStyle w:val="Hyperlink"/>
            <w:noProof/>
          </w:rPr>
          <w:t>Hình 7.1 Luồng dữ liệu dò tìm các thiết bị trong mạng</w:t>
        </w:r>
        <w:r w:rsidR="00647D0C">
          <w:rPr>
            <w:noProof/>
            <w:webHidden/>
          </w:rPr>
          <w:tab/>
        </w:r>
        <w:r w:rsidR="00647D0C">
          <w:rPr>
            <w:noProof/>
            <w:webHidden/>
          </w:rPr>
          <w:fldChar w:fldCharType="begin"/>
        </w:r>
        <w:r w:rsidR="00647D0C">
          <w:rPr>
            <w:noProof/>
            <w:webHidden/>
          </w:rPr>
          <w:instrText xml:space="preserve"> PAGEREF _Toc113971643 \h </w:instrText>
        </w:r>
        <w:r w:rsidR="00647D0C">
          <w:rPr>
            <w:noProof/>
            <w:webHidden/>
          </w:rPr>
        </w:r>
        <w:r w:rsidR="00647D0C">
          <w:rPr>
            <w:noProof/>
            <w:webHidden/>
          </w:rPr>
          <w:fldChar w:fldCharType="separate"/>
        </w:r>
        <w:r w:rsidR="00647D0C">
          <w:rPr>
            <w:noProof/>
            <w:webHidden/>
          </w:rPr>
          <w:t>24</w:t>
        </w:r>
        <w:r w:rsidR="00647D0C">
          <w:rPr>
            <w:noProof/>
            <w:webHidden/>
          </w:rPr>
          <w:fldChar w:fldCharType="end"/>
        </w:r>
      </w:hyperlink>
    </w:p>
    <w:p w:rsidR="00647D0C" w:rsidRDefault="00983610" w14:paraId="3B417A08" w14:textId="7CCA039B">
      <w:pPr>
        <w:pStyle w:val="TableofFigures"/>
        <w:tabs>
          <w:tab w:val="right" w:leader="dot" w:pos="9225"/>
        </w:tabs>
        <w:rPr>
          <w:rFonts w:asciiTheme="minorHAnsi" w:hAnsiTheme="minorHAnsi" w:eastAsiaTheme="minorEastAsia" w:cstheme="minorBidi"/>
          <w:noProof/>
          <w:sz w:val="22"/>
          <w:szCs w:val="22"/>
        </w:rPr>
      </w:pPr>
      <w:hyperlink w:history="1" w:anchor="_Toc113971644">
        <w:r w:rsidRPr="00780A7E" w:rsidR="00647D0C">
          <w:rPr>
            <w:rStyle w:val="Hyperlink"/>
            <w:noProof/>
          </w:rPr>
          <w:t>Hình 7.2 Luồng dữ liệu điều khiển Login vào thiết bị từ Mobile App với tài khoản không hợp lệ</w:t>
        </w:r>
        <w:r w:rsidR="00647D0C">
          <w:rPr>
            <w:noProof/>
            <w:webHidden/>
          </w:rPr>
          <w:tab/>
        </w:r>
        <w:r w:rsidR="00647D0C">
          <w:rPr>
            <w:noProof/>
            <w:webHidden/>
          </w:rPr>
          <w:fldChar w:fldCharType="begin"/>
        </w:r>
        <w:r w:rsidR="00647D0C">
          <w:rPr>
            <w:noProof/>
            <w:webHidden/>
          </w:rPr>
          <w:instrText xml:space="preserve"> PAGEREF _Toc113971644 \h </w:instrText>
        </w:r>
        <w:r w:rsidR="00647D0C">
          <w:rPr>
            <w:noProof/>
            <w:webHidden/>
          </w:rPr>
        </w:r>
        <w:r w:rsidR="00647D0C">
          <w:rPr>
            <w:noProof/>
            <w:webHidden/>
          </w:rPr>
          <w:fldChar w:fldCharType="separate"/>
        </w:r>
        <w:r w:rsidR="00647D0C">
          <w:rPr>
            <w:noProof/>
            <w:webHidden/>
          </w:rPr>
          <w:t>32</w:t>
        </w:r>
        <w:r w:rsidR="00647D0C">
          <w:rPr>
            <w:noProof/>
            <w:webHidden/>
          </w:rPr>
          <w:fldChar w:fldCharType="end"/>
        </w:r>
      </w:hyperlink>
    </w:p>
    <w:p w:rsidR="00647D0C" w:rsidRDefault="00983610" w14:paraId="59F3548E" w14:textId="3A728AB4">
      <w:pPr>
        <w:pStyle w:val="TableofFigures"/>
        <w:tabs>
          <w:tab w:val="right" w:leader="dot" w:pos="9225"/>
        </w:tabs>
        <w:rPr>
          <w:rFonts w:asciiTheme="minorHAnsi" w:hAnsiTheme="minorHAnsi" w:eastAsiaTheme="minorEastAsia" w:cstheme="minorBidi"/>
          <w:noProof/>
          <w:sz w:val="22"/>
          <w:szCs w:val="22"/>
        </w:rPr>
      </w:pPr>
      <w:hyperlink w:history="1" w:anchor="_Toc113971645">
        <w:r w:rsidRPr="00780A7E" w:rsidR="00647D0C">
          <w:rPr>
            <w:rStyle w:val="Hyperlink"/>
            <w:noProof/>
          </w:rPr>
          <w:t>Hình 7.3 Luồng dữ liệu điều khiển lấy thông tin cấu hình SLID hiện tại từ Mobile App</w:t>
        </w:r>
        <w:r w:rsidR="00647D0C">
          <w:rPr>
            <w:noProof/>
            <w:webHidden/>
          </w:rPr>
          <w:tab/>
        </w:r>
        <w:r w:rsidR="00647D0C">
          <w:rPr>
            <w:noProof/>
            <w:webHidden/>
          </w:rPr>
          <w:fldChar w:fldCharType="begin"/>
        </w:r>
        <w:r w:rsidR="00647D0C">
          <w:rPr>
            <w:noProof/>
            <w:webHidden/>
          </w:rPr>
          <w:instrText xml:space="preserve"> PAGEREF _Toc113971645 \h </w:instrText>
        </w:r>
        <w:r w:rsidR="00647D0C">
          <w:rPr>
            <w:noProof/>
            <w:webHidden/>
          </w:rPr>
        </w:r>
        <w:r w:rsidR="00647D0C">
          <w:rPr>
            <w:noProof/>
            <w:webHidden/>
          </w:rPr>
          <w:fldChar w:fldCharType="separate"/>
        </w:r>
        <w:r w:rsidR="00647D0C">
          <w:rPr>
            <w:noProof/>
            <w:webHidden/>
          </w:rPr>
          <w:t>37</w:t>
        </w:r>
        <w:r w:rsidR="00647D0C">
          <w:rPr>
            <w:noProof/>
            <w:webHidden/>
          </w:rPr>
          <w:fldChar w:fldCharType="end"/>
        </w:r>
      </w:hyperlink>
    </w:p>
    <w:p w:rsidR="00647D0C" w:rsidRDefault="00983610" w14:paraId="66FFA8A5" w14:textId="65B57974">
      <w:pPr>
        <w:pStyle w:val="TableofFigures"/>
        <w:tabs>
          <w:tab w:val="right" w:leader="dot" w:pos="9225"/>
        </w:tabs>
        <w:rPr>
          <w:rFonts w:asciiTheme="minorHAnsi" w:hAnsiTheme="minorHAnsi" w:eastAsiaTheme="minorEastAsia" w:cstheme="minorBidi"/>
          <w:noProof/>
          <w:sz w:val="22"/>
          <w:szCs w:val="22"/>
        </w:rPr>
      </w:pPr>
      <w:hyperlink w:history="1" w:anchor="_Toc113971646">
        <w:r w:rsidRPr="00780A7E" w:rsidR="00647D0C">
          <w:rPr>
            <w:rStyle w:val="Hyperlink"/>
            <w:noProof/>
          </w:rPr>
          <w:t>Hình 7.4 Luồng dữ liệu điều khiển thay đổi cấu hình SLID từ Mobile App</w:t>
        </w:r>
        <w:r w:rsidR="00647D0C">
          <w:rPr>
            <w:noProof/>
            <w:webHidden/>
          </w:rPr>
          <w:tab/>
        </w:r>
        <w:r w:rsidR="00647D0C">
          <w:rPr>
            <w:noProof/>
            <w:webHidden/>
          </w:rPr>
          <w:fldChar w:fldCharType="begin"/>
        </w:r>
        <w:r w:rsidR="00647D0C">
          <w:rPr>
            <w:noProof/>
            <w:webHidden/>
          </w:rPr>
          <w:instrText xml:space="preserve"> PAGEREF _Toc113971646 \h </w:instrText>
        </w:r>
        <w:r w:rsidR="00647D0C">
          <w:rPr>
            <w:noProof/>
            <w:webHidden/>
          </w:rPr>
        </w:r>
        <w:r w:rsidR="00647D0C">
          <w:rPr>
            <w:noProof/>
            <w:webHidden/>
          </w:rPr>
          <w:fldChar w:fldCharType="separate"/>
        </w:r>
        <w:r w:rsidR="00647D0C">
          <w:rPr>
            <w:noProof/>
            <w:webHidden/>
          </w:rPr>
          <w:t>39</w:t>
        </w:r>
        <w:r w:rsidR="00647D0C">
          <w:rPr>
            <w:noProof/>
            <w:webHidden/>
          </w:rPr>
          <w:fldChar w:fldCharType="end"/>
        </w:r>
      </w:hyperlink>
    </w:p>
    <w:p w:rsidR="00647D0C" w:rsidRDefault="00983610" w14:paraId="78F5B2B5" w14:textId="72C94A32">
      <w:pPr>
        <w:pStyle w:val="TableofFigures"/>
        <w:tabs>
          <w:tab w:val="right" w:leader="dot" w:pos="9225"/>
        </w:tabs>
        <w:rPr>
          <w:rFonts w:asciiTheme="minorHAnsi" w:hAnsiTheme="minorHAnsi" w:eastAsiaTheme="minorEastAsia" w:cstheme="minorBidi"/>
          <w:noProof/>
          <w:sz w:val="22"/>
          <w:szCs w:val="22"/>
        </w:rPr>
      </w:pPr>
      <w:hyperlink w:history="1" w:anchor="_Toc113971647">
        <w:r w:rsidRPr="00780A7E" w:rsidR="00647D0C">
          <w:rPr>
            <w:rStyle w:val="Hyperlink"/>
            <w:noProof/>
          </w:rPr>
          <w:t>Hình 7.5 Luồng dữ liệu điều khiển lấy thông tin cấu hình OLT Model hiện tại từ Mobile App</w:t>
        </w:r>
        <w:r w:rsidR="00647D0C">
          <w:rPr>
            <w:noProof/>
            <w:webHidden/>
          </w:rPr>
          <w:tab/>
        </w:r>
        <w:r w:rsidR="00647D0C">
          <w:rPr>
            <w:noProof/>
            <w:webHidden/>
          </w:rPr>
          <w:fldChar w:fldCharType="begin"/>
        </w:r>
        <w:r w:rsidR="00647D0C">
          <w:rPr>
            <w:noProof/>
            <w:webHidden/>
          </w:rPr>
          <w:instrText xml:space="preserve"> PAGEREF _Toc113971647 \h </w:instrText>
        </w:r>
        <w:r w:rsidR="00647D0C">
          <w:rPr>
            <w:noProof/>
            <w:webHidden/>
          </w:rPr>
        </w:r>
        <w:r w:rsidR="00647D0C">
          <w:rPr>
            <w:noProof/>
            <w:webHidden/>
          </w:rPr>
          <w:fldChar w:fldCharType="separate"/>
        </w:r>
        <w:r w:rsidR="00647D0C">
          <w:rPr>
            <w:noProof/>
            <w:webHidden/>
          </w:rPr>
          <w:t>41</w:t>
        </w:r>
        <w:r w:rsidR="00647D0C">
          <w:rPr>
            <w:noProof/>
            <w:webHidden/>
          </w:rPr>
          <w:fldChar w:fldCharType="end"/>
        </w:r>
      </w:hyperlink>
    </w:p>
    <w:p w:rsidR="00647D0C" w:rsidRDefault="00983610" w14:paraId="04D5B1C2" w14:textId="3F2A7731">
      <w:pPr>
        <w:pStyle w:val="TableofFigures"/>
        <w:tabs>
          <w:tab w:val="right" w:leader="dot" w:pos="9225"/>
        </w:tabs>
        <w:rPr>
          <w:rFonts w:asciiTheme="minorHAnsi" w:hAnsiTheme="minorHAnsi" w:eastAsiaTheme="minorEastAsia" w:cstheme="minorBidi"/>
          <w:noProof/>
          <w:sz w:val="22"/>
          <w:szCs w:val="22"/>
        </w:rPr>
      </w:pPr>
      <w:hyperlink w:history="1" w:anchor="_Toc113971648">
        <w:r w:rsidRPr="00780A7E" w:rsidR="00647D0C">
          <w:rPr>
            <w:rStyle w:val="Hyperlink"/>
            <w:noProof/>
          </w:rPr>
          <w:t>Hình 7.6 Luồng điều khiển thay đổi cấu hình OLT Model từ Mobile App</w:t>
        </w:r>
        <w:r w:rsidR="00647D0C">
          <w:rPr>
            <w:noProof/>
            <w:webHidden/>
          </w:rPr>
          <w:tab/>
        </w:r>
        <w:r w:rsidR="00647D0C">
          <w:rPr>
            <w:noProof/>
            <w:webHidden/>
          </w:rPr>
          <w:fldChar w:fldCharType="begin"/>
        </w:r>
        <w:r w:rsidR="00647D0C">
          <w:rPr>
            <w:noProof/>
            <w:webHidden/>
          </w:rPr>
          <w:instrText xml:space="preserve"> PAGEREF _Toc113971648 \h </w:instrText>
        </w:r>
        <w:r w:rsidR="00647D0C">
          <w:rPr>
            <w:noProof/>
            <w:webHidden/>
          </w:rPr>
        </w:r>
        <w:r w:rsidR="00647D0C">
          <w:rPr>
            <w:noProof/>
            <w:webHidden/>
          </w:rPr>
          <w:fldChar w:fldCharType="separate"/>
        </w:r>
        <w:r w:rsidR="00647D0C">
          <w:rPr>
            <w:noProof/>
            <w:webHidden/>
          </w:rPr>
          <w:t>43</w:t>
        </w:r>
        <w:r w:rsidR="00647D0C">
          <w:rPr>
            <w:noProof/>
            <w:webHidden/>
          </w:rPr>
          <w:fldChar w:fldCharType="end"/>
        </w:r>
      </w:hyperlink>
    </w:p>
    <w:p w:rsidR="00647D0C" w:rsidRDefault="00983610" w14:paraId="15111773" w14:textId="17C8D487">
      <w:pPr>
        <w:pStyle w:val="TableofFigures"/>
        <w:tabs>
          <w:tab w:val="right" w:leader="dot" w:pos="9225"/>
        </w:tabs>
        <w:rPr>
          <w:rFonts w:asciiTheme="minorHAnsi" w:hAnsiTheme="minorHAnsi" w:eastAsiaTheme="minorEastAsia" w:cstheme="minorBidi"/>
          <w:noProof/>
          <w:sz w:val="22"/>
          <w:szCs w:val="22"/>
        </w:rPr>
      </w:pPr>
      <w:hyperlink w:history="1" w:anchor="_Toc113971649">
        <w:r w:rsidRPr="00780A7E" w:rsidR="00647D0C">
          <w:rPr>
            <w:rStyle w:val="Hyperlink"/>
            <w:noProof/>
          </w:rPr>
          <w:t>Hình 7.7 Luồng dữ liệu điều khiển lấy thông tin cấu hình WAN hiện tại từ Mobile App</w:t>
        </w:r>
        <w:r w:rsidR="00647D0C">
          <w:rPr>
            <w:noProof/>
            <w:webHidden/>
          </w:rPr>
          <w:tab/>
        </w:r>
        <w:r w:rsidR="00647D0C">
          <w:rPr>
            <w:noProof/>
            <w:webHidden/>
          </w:rPr>
          <w:fldChar w:fldCharType="begin"/>
        </w:r>
        <w:r w:rsidR="00647D0C">
          <w:rPr>
            <w:noProof/>
            <w:webHidden/>
          </w:rPr>
          <w:instrText xml:space="preserve"> PAGEREF _Toc113971649 \h </w:instrText>
        </w:r>
        <w:r w:rsidR="00647D0C">
          <w:rPr>
            <w:noProof/>
            <w:webHidden/>
          </w:rPr>
        </w:r>
        <w:r w:rsidR="00647D0C">
          <w:rPr>
            <w:noProof/>
            <w:webHidden/>
          </w:rPr>
          <w:fldChar w:fldCharType="separate"/>
        </w:r>
        <w:r w:rsidR="00647D0C">
          <w:rPr>
            <w:noProof/>
            <w:webHidden/>
          </w:rPr>
          <w:t>45</w:t>
        </w:r>
        <w:r w:rsidR="00647D0C">
          <w:rPr>
            <w:noProof/>
            <w:webHidden/>
          </w:rPr>
          <w:fldChar w:fldCharType="end"/>
        </w:r>
      </w:hyperlink>
    </w:p>
    <w:p w:rsidR="00647D0C" w:rsidRDefault="00983610" w14:paraId="4BBD648D" w14:textId="3750740A">
      <w:pPr>
        <w:pStyle w:val="TableofFigures"/>
        <w:tabs>
          <w:tab w:val="right" w:leader="dot" w:pos="9225"/>
        </w:tabs>
        <w:rPr>
          <w:rFonts w:asciiTheme="minorHAnsi" w:hAnsiTheme="minorHAnsi" w:eastAsiaTheme="minorEastAsia" w:cstheme="minorBidi"/>
          <w:noProof/>
          <w:sz w:val="22"/>
          <w:szCs w:val="22"/>
        </w:rPr>
      </w:pPr>
      <w:hyperlink w:history="1" w:anchor="_Toc113971650">
        <w:r w:rsidRPr="00780A7E" w:rsidR="00647D0C">
          <w:rPr>
            <w:rStyle w:val="Hyperlink"/>
            <w:noProof/>
          </w:rPr>
          <w:t>Hình 7.8 Luồng dữ liệu điều khiển lấy thông tin kết nối WAN hiện tại từ Mobile App</w:t>
        </w:r>
        <w:r w:rsidR="00647D0C">
          <w:rPr>
            <w:noProof/>
            <w:webHidden/>
          </w:rPr>
          <w:tab/>
        </w:r>
        <w:r w:rsidR="00647D0C">
          <w:rPr>
            <w:noProof/>
            <w:webHidden/>
          </w:rPr>
          <w:fldChar w:fldCharType="begin"/>
        </w:r>
        <w:r w:rsidR="00647D0C">
          <w:rPr>
            <w:noProof/>
            <w:webHidden/>
          </w:rPr>
          <w:instrText xml:space="preserve"> PAGEREF _Toc113971650 \h </w:instrText>
        </w:r>
        <w:r w:rsidR="00647D0C">
          <w:rPr>
            <w:noProof/>
            <w:webHidden/>
          </w:rPr>
        </w:r>
        <w:r w:rsidR="00647D0C">
          <w:rPr>
            <w:noProof/>
            <w:webHidden/>
          </w:rPr>
          <w:fldChar w:fldCharType="separate"/>
        </w:r>
        <w:r w:rsidR="00647D0C">
          <w:rPr>
            <w:noProof/>
            <w:webHidden/>
          </w:rPr>
          <w:t>48</w:t>
        </w:r>
        <w:r w:rsidR="00647D0C">
          <w:rPr>
            <w:noProof/>
            <w:webHidden/>
          </w:rPr>
          <w:fldChar w:fldCharType="end"/>
        </w:r>
      </w:hyperlink>
    </w:p>
    <w:p w:rsidR="00647D0C" w:rsidRDefault="00983610" w14:paraId="3BC763E4" w14:textId="0DEBFF58">
      <w:pPr>
        <w:pStyle w:val="TableofFigures"/>
        <w:tabs>
          <w:tab w:val="right" w:leader="dot" w:pos="9225"/>
        </w:tabs>
        <w:rPr>
          <w:rFonts w:asciiTheme="minorHAnsi" w:hAnsiTheme="minorHAnsi" w:eastAsiaTheme="minorEastAsia" w:cstheme="minorBidi"/>
          <w:noProof/>
          <w:sz w:val="22"/>
          <w:szCs w:val="22"/>
        </w:rPr>
      </w:pPr>
      <w:hyperlink w:history="1" w:anchor="_Toc113971651">
        <w:r w:rsidRPr="00780A7E" w:rsidR="00647D0C">
          <w:rPr>
            <w:rStyle w:val="Hyperlink"/>
            <w:noProof/>
          </w:rPr>
          <w:t>Hình 7.9 Luồng điều khiển cấu hình tạo WAN mới từ Mobile App</w:t>
        </w:r>
        <w:r w:rsidR="00647D0C">
          <w:rPr>
            <w:noProof/>
            <w:webHidden/>
          </w:rPr>
          <w:tab/>
        </w:r>
        <w:r w:rsidR="00647D0C">
          <w:rPr>
            <w:noProof/>
            <w:webHidden/>
          </w:rPr>
          <w:fldChar w:fldCharType="begin"/>
        </w:r>
        <w:r w:rsidR="00647D0C">
          <w:rPr>
            <w:noProof/>
            <w:webHidden/>
          </w:rPr>
          <w:instrText xml:space="preserve"> PAGEREF _Toc113971651 \h </w:instrText>
        </w:r>
        <w:r w:rsidR="00647D0C">
          <w:rPr>
            <w:noProof/>
            <w:webHidden/>
          </w:rPr>
        </w:r>
        <w:r w:rsidR="00647D0C">
          <w:rPr>
            <w:noProof/>
            <w:webHidden/>
          </w:rPr>
          <w:fldChar w:fldCharType="separate"/>
        </w:r>
        <w:r w:rsidR="00647D0C">
          <w:rPr>
            <w:noProof/>
            <w:webHidden/>
          </w:rPr>
          <w:t>51</w:t>
        </w:r>
        <w:r w:rsidR="00647D0C">
          <w:rPr>
            <w:noProof/>
            <w:webHidden/>
          </w:rPr>
          <w:fldChar w:fldCharType="end"/>
        </w:r>
      </w:hyperlink>
    </w:p>
    <w:p w:rsidR="00647D0C" w:rsidRDefault="00983610" w14:paraId="6B500688" w14:textId="5B84A6FA">
      <w:pPr>
        <w:pStyle w:val="TableofFigures"/>
        <w:tabs>
          <w:tab w:val="right" w:leader="dot" w:pos="9225"/>
        </w:tabs>
        <w:rPr>
          <w:rFonts w:asciiTheme="minorHAnsi" w:hAnsiTheme="minorHAnsi" w:eastAsiaTheme="minorEastAsia" w:cstheme="minorBidi"/>
          <w:noProof/>
          <w:sz w:val="22"/>
          <w:szCs w:val="22"/>
        </w:rPr>
      </w:pPr>
      <w:hyperlink w:history="1" w:anchor="_Toc113971652">
        <w:r w:rsidRPr="00780A7E" w:rsidR="00647D0C">
          <w:rPr>
            <w:rStyle w:val="Hyperlink"/>
            <w:noProof/>
          </w:rPr>
          <w:t>Hình 7.10 Luồng điều khiển cấu hình sửa một WAN hiện tại từ Mobile App</w:t>
        </w:r>
        <w:r w:rsidR="00647D0C">
          <w:rPr>
            <w:noProof/>
            <w:webHidden/>
          </w:rPr>
          <w:tab/>
        </w:r>
        <w:r w:rsidR="00647D0C">
          <w:rPr>
            <w:noProof/>
            <w:webHidden/>
          </w:rPr>
          <w:fldChar w:fldCharType="begin"/>
        </w:r>
        <w:r w:rsidR="00647D0C">
          <w:rPr>
            <w:noProof/>
            <w:webHidden/>
          </w:rPr>
          <w:instrText xml:space="preserve"> PAGEREF _Toc113971652 \h </w:instrText>
        </w:r>
        <w:r w:rsidR="00647D0C">
          <w:rPr>
            <w:noProof/>
            <w:webHidden/>
          </w:rPr>
        </w:r>
        <w:r w:rsidR="00647D0C">
          <w:rPr>
            <w:noProof/>
            <w:webHidden/>
          </w:rPr>
          <w:fldChar w:fldCharType="separate"/>
        </w:r>
        <w:r w:rsidR="00647D0C">
          <w:rPr>
            <w:noProof/>
            <w:webHidden/>
          </w:rPr>
          <w:t>54</w:t>
        </w:r>
        <w:r w:rsidR="00647D0C">
          <w:rPr>
            <w:noProof/>
            <w:webHidden/>
          </w:rPr>
          <w:fldChar w:fldCharType="end"/>
        </w:r>
      </w:hyperlink>
    </w:p>
    <w:p w:rsidR="00647D0C" w:rsidRDefault="00983610" w14:paraId="78176E0A" w14:textId="42528D34">
      <w:pPr>
        <w:pStyle w:val="TableofFigures"/>
        <w:tabs>
          <w:tab w:val="right" w:leader="dot" w:pos="9225"/>
        </w:tabs>
        <w:rPr>
          <w:rFonts w:asciiTheme="minorHAnsi" w:hAnsiTheme="minorHAnsi" w:eastAsiaTheme="minorEastAsia" w:cstheme="minorBidi"/>
          <w:noProof/>
          <w:sz w:val="22"/>
          <w:szCs w:val="22"/>
        </w:rPr>
      </w:pPr>
      <w:hyperlink w:history="1" w:anchor="_Toc113971653">
        <w:r w:rsidRPr="00780A7E" w:rsidR="00647D0C">
          <w:rPr>
            <w:rStyle w:val="Hyperlink"/>
            <w:noProof/>
          </w:rPr>
          <w:t>Hình 7.11 Luồng điều khiển xóa cấu hình WAN hiện tại từ Mobile App</w:t>
        </w:r>
        <w:r w:rsidR="00647D0C">
          <w:rPr>
            <w:noProof/>
            <w:webHidden/>
          </w:rPr>
          <w:tab/>
        </w:r>
        <w:r w:rsidR="00647D0C">
          <w:rPr>
            <w:noProof/>
            <w:webHidden/>
          </w:rPr>
          <w:fldChar w:fldCharType="begin"/>
        </w:r>
        <w:r w:rsidR="00647D0C">
          <w:rPr>
            <w:noProof/>
            <w:webHidden/>
          </w:rPr>
          <w:instrText xml:space="preserve"> PAGEREF _Toc113971653 \h </w:instrText>
        </w:r>
        <w:r w:rsidR="00647D0C">
          <w:rPr>
            <w:noProof/>
            <w:webHidden/>
          </w:rPr>
        </w:r>
        <w:r w:rsidR="00647D0C">
          <w:rPr>
            <w:noProof/>
            <w:webHidden/>
          </w:rPr>
          <w:fldChar w:fldCharType="separate"/>
        </w:r>
        <w:r w:rsidR="00647D0C">
          <w:rPr>
            <w:noProof/>
            <w:webHidden/>
          </w:rPr>
          <w:t>57</w:t>
        </w:r>
        <w:r w:rsidR="00647D0C">
          <w:rPr>
            <w:noProof/>
            <w:webHidden/>
          </w:rPr>
          <w:fldChar w:fldCharType="end"/>
        </w:r>
      </w:hyperlink>
    </w:p>
    <w:p w:rsidR="00647D0C" w:rsidRDefault="00983610" w14:paraId="35E55F5C" w14:textId="149B06BC">
      <w:pPr>
        <w:pStyle w:val="TableofFigures"/>
        <w:tabs>
          <w:tab w:val="right" w:leader="dot" w:pos="9225"/>
        </w:tabs>
        <w:rPr>
          <w:rFonts w:asciiTheme="minorHAnsi" w:hAnsiTheme="minorHAnsi" w:eastAsiaTheme="minorEastAsia" w:cstheme="minorBidi"/>
          <w:noProof/>
          <w:sz w:val="22"/>
          <w:szCs w:val="22"/>
        </w:rPr>
      </w:pPr>
      <w:hyperlink w:history="1" w:anchor="_Toc113971654">
        <w:r w:rsidRPr="00780A7E" w:rsidR="00647D0C">
          <w:rPr>
            <w:rStyle w:val="Hyperlink"/>
            <w:noProof/>
          </w:rPr>
          <w:t>Hình 7.12 Luồng điều khiển lấy cấu hình thông tin LAN hiện tại từ Mobile App</w:t>
        </w:r>
        <w:r w:rsidR="00647D0C">
          <w:rPr>
            <w:noProof/>
            <w:webHidden/>
          </w:rPr>
          <w:tab/>
        </w:r>
        <w:r w:rsidR="00647D0C">
          <w:rPr>
            <w:noProof/>
            <w:webHidden/>
          </w:rPr>
          <w:fldChar w:fldCharType="begin"/>
        </w:r>
        <w:r w:rsidR="00647D0C">
          <w:rPr>
            <w:noProof/>
            <w:webHidden/>
          </w:rPr>
          <w:instrText xml:space="preserve"> PAGEREF _Toc113971654 \h </w:instrText>
        </w:r>
        <w:r w:rsidR="00647D0C">
          <w:rPr>
            <w:noProof/>
            <w:webHidden/>
          </w:rPr>
        </w:r>
        <w:r w:rsidR="00647D0C">
          <w:rPr>
            <w:noProof/>
            <w:webHidden/>
          </w:rPr>
          <w:fldChar w:fldCharType="separate"/>
        </w:r>
        <w:r w:rsidR="00647D0C">
          <w:rPr>
            <w:noProof/>
            <w:webHidden/>
          </w:rPr>
          <w:t>59</w:t>
        </w:r>
        <w:r w:rsidR="00647D0C">
          <w:rPr>
            <w:noProof/>
            <w:webHidden/>
          </w:rPr>
          <w:fldChar w:fldCharType="end"/>
        </w:r>
      </w:hyperlink>
    </w:p>
    <w:p w:rsidR="00647D0C" w:rsidRDefault="00983610" w14:paraId="3B880B4A" w14:textId="5CEE22E8">
      <w:pPr>
        <w:pStyle w:val="TableofFigures"/>
        <w:tabs>
          <w:tab w:val="right" w:leader="dot" w:pos="9225"/>
        </w:tabs>
        <w:rPr>
          <w:rFonts w:asciiTheme="minorHAnsi" w:hAnsiTheme="minorHAnsi" w:eastAsiaTheme="minorEastAsia" w:cstheme="minorBidi"/>
          <w:noProof/>
          <w:sz w:val="22"/>
          <w:szCs w:val="22"/>
        </w:rPr>
      </w:pPr>
      <w:hyperlink w:history="1" w:anchor="_Toc113971655">
        <w:r w:rsidRPr="00780A7E" w:rsidR="00647D0C">
          <w:rPr>
            <w:rStyle w:val="Hyperlink"/>
            <w:noProof/>
          </w:rPr>
          <w:t>Hình 7.13 Luồng điều khiển thay đổi cấu hình LAN hiện tại từ Mobile App</w:t>
        </w:r>
        <w:r w:rsidR="00647D0C">
          <w:rPr>
            <w:noProof/>
            <w:webHidden/>
          </w:rPr>
          <w:tab/>
        </w:r>
        <w:r w:rsidR="00647D0C">
          <w:rPr>
            <w:noProof/>
            <w:webHidden/>
          </w:rPr>
          <w:fldChar w:fldCharType="begin"/>
        </w:r>
        <w:r w:rsidR="00647D0C">
          <w:rPr>
            <w:noProof/>
            <w:webHidden/>
          </w:rPr>
          <w:instrText xml:space="preserve"> PAGEREF _Toc113971655 \h </w:instrText>
        </w:r>
        <w:r w:rsidR="00647D0C">
          <w:rPr>
            <w:noProof/>
            <w:webHidden/>
          </w:rPr>
        </w:r>
        <w:r w:rsidR="00647D0C">
          <w:rPr>
            <w:noProof/>
            <w:webHidden/>
          </w:rPr>
          <w:fldChar w:fldCharType="separate"/>
        </w:r>
        <w:r w:rsidR="00647D0C">
          <w:rPr>
            <w:noProof/>
            <w:webHidden/>
          </w:rPr>
          <w:t>62</w:t>
        </w:r>
        <w:r w:rsidR="00647D0C">
          <w:rPr>
            <w:noProof/>
            <w:webHidden/>
          </w:rPr>
          <w:fldChar w:fldCharType="end"/>
        </w:r>
      </w:hyperlink>
    </w:p>
    <w:p w:rsidR="00647D0C" w:rsidRDefault="00983610" w14:paraId="6D25D891" w14:textId="109CDB9F">
      <w:pPr>
        <w:pStyle w:val="TableofFigures"/>
        <w:tabs>
          <w:tab w:val="right" w:leader="dot" w:pos="9225"/>
        </w:tabs>
        <w:rPr>
          <w:rFonts w:asciiTheme="minorHAnsi" w:hAnsiTheme="minorHAnsi" w:eastAsiaTheme="minorEastAsia" w:cstheme="minorBidi"/>
          <w:noProof/>
          <w:sz w:val="22"/>
          <w:szCs w:val="22"/>
        </w:rPr>
      </w:pPr>
      <w:hyperlink w:history="1" w:anchor="_Toc113971656">
        <w:r w:rsidRPr="00780A7E" w:rsidR="00647D0C">
          <w:rPr>
            <w:rStyle w:val="Hyperlink"/>
            <w:noProof/>
          </w:rPr>
          <w:t>Hình 7.14 Luồng điều khiển lấy thông tin các interface có thể tạo group</w:t>
        </w:r>
        <w:r w:rsidR="00647D0C">
          <w:rPr>
            <w:noProof/>
            <w:webHidden/>
          </w:rPr>
          <w:tab/>
        </w:r>
        <w:r w:rsidR="00647D0C">
          <w:rPr>
            <w:noProof/>
            <w:webHidden/>
          </w:rPr>
          <w:fldChar w:fldCharType="begin"/>
        </w:r>
        <w:r w:rsidR="00647D0C">
          <w:rPr>
            <w:noProof/>
            <w:webHidden/>
          </w:rPr>
          <w:instrText xml:space="preserve"> PAGEREF _Toc113971656 \h </w:instrText>
        </w:r>
        <w:r w:rsidR="00647D0C">
          <w:rPr>
            <w:noProof/>
            <w:webHidden/>
          </w:rPr>
        </w:r>
        <w:r w:rsidR="00647D0C">
          <w:rPr>
            <w:noProof/>
            <w:webHidden/>
          </w:rPr>
          <w:fldChar w:fldCharType="separate"/>
        </w:r>
        <w:r w:rsidR="00647D0C">
          <w:rPr>
            <w:noProof/>
            <w:webHidden/>
          </w:rPr>
          <w:t>64</w:t>
        </w:r>
        <w:r w:rsidR="00647D0C">
          <w:rPr>
            <w:noProof/>
            <w:webHidden/>
          </w:rPr>
          <w:fldChar w:fldCharType="end"/>
        </w:r>
      </w:hyperlink>
    </w:p>
    <w:p w:rsidR="00647D0C" w:rsidRDefault="00983610" w14:paraId="5FF225D7" w14:textId="05208411">
      <w:pPr>
        <w:pStyle w:val="TableofFigures"/>
        <w:tabs>
          <w:tab w:val="right" w:leader="dot" w:pos="9225"/>
        </w:tabs>
        <w:rPr>
          <w:rFonts w:asciiTheme="minorHAnsi" w:hAnsiTheme="minorHAnsi" w:eastAsiaTheme="minorEastAsia" w:cstheme="minorBidi"/>
          <w:noProof/>
          <w:sz w:val="22"/>
          <w:szCs w:val="22"/>
        </w:rPr>
      </w:pPr>
      <w:hyperlink w:history="1" w:anchor="_Toc113971657">
        <w:r w:rsidRPr="00780A7E" w:rsidR="00647D0C">
          <w:rPr>
            <w:rStyle w:val="Hyperlink"/>
            <w:noProof/>
          </w:rPr>
          <w:t>Hình 7.15 Luồng điều khiển tạo một LAN Group mới</w:t>
        </w:r>
        <w:r w:rsidR="00647D0C">
          <w:rPr>
            <w:noProof/>
            <w:webHidden/>
          </w:rPr>
          <w:tab/>
        </w:r>
        <w:r w:rsidR="00647D0C">
          <w:rPr>
            <w:noProof/>
            <w:webHidden/>
          </w:rPr>
          <w:fldChar w:fldCharType="begin"/>
        </w:r>
        <w:r w:rsidR="00647D0C">
          <w:rPr>
            <w:noProof/>
            <w:webHidden/>
          </w:rPr>
          <w:instrText xml:space="preserve"> PAGEREF _Toc113971657 \h </w:instrText>
        </w:r>
        <w:r w:rsidR="00647D0C">
          <w:rPr>
            <w:noProof/>
            <w:webHidden/>
          </w:rPr>
        </w:r>
        <w:r w:rsidR="00647D0C">
          <w:rPr>
            <w:noProof/>
            <w:webHidden/>
          </w:rPr>
          <w:fldChar w:fldCharType="separate"/>
        </w:r>
        <w:r w:rsidR="00647D0C">
          <w:rPr>
            <w:noProof/>
            <w:webHidden/>
          </w:rPr>
          <w:t>66</w:t>
        </w:r>
        <w:r w:rsidR="00647D0C">
          <w:rPr>
            <w:noProof/>
            <w:webHidden/>
          </w:rPr>
          <w:fldChar w:fldCharType="end"/>
        </w:r>
      </w:hyperlink>
    </w:p>
    <w:p w:rsidR="00647D0C" w:rsidRDefault="00983610" w14:paraId="67A289FC" w14:textId="7A4AFD1D">
      <w:pPr>
        <w:pStyle w:val="TableofFigures"/>
        <w:tabs>
          <w:tab w:val="right" w:leader="dot" w:pos="9225"/>
        </w:tabs>
        <w:rPr>
          <w:rFonts w:asciiTheme="minorHAnsi" w:hAnsiTheme="minorHAnsi" w:eastAsiaTheme="minorEastAsia" w:cstheme="minorBidi"/>
          <w:noProof/>
          <w:sz w:val="22"/>
          <w:szCs w:val="22"/>
        </w:rPr>
      </w:pPr>
      <w:hyperlink w:history="1" w:anchor="_Toc113971658">
        <w:r w:rsidRPr="00780A7E" w:rsidR="00647D0C">
          <w:rPr>
            <w:rStyle w:val="Hyperlink"/>
            <w:noProof/>
          </w:rPr>
          <w:t>Hình 7.16 Luồng điều khiển xóa một LAN Group</w:t>
        </w:r>
        <w:r w:rsidR="00647D0C">
          <w:rPr>
            <w:noProof/>
            <w:webHidden/>
          </w:rPr>
          <w:tab/>
        </w:r>
        <w:r w:rsidR="00647D0C">
          <w:rPr>
            <w:noProof/>
            <w:webHidden/>
          </w:rPr>
          <w:fldChar w:fldCharType="begin"/>
        </w:r>
        <w:r w:rsidR="00647D0C">
          <w:rPr>
            <w:noProof/>
            <w:webHidden/>
          </w:rPr>
          <w:instrText xml:space="preserve"> PAGEREF _Toc113971658 \h </w:instrText>
        </w:r>
        <w:r w:rsidR="00647D0C">
          <w:rPr>
            <w:noProof/>
            <w:webHidden/>
          </w:rPr>
        </w:r>
        <w:r w:rsidR="00647D0C">
          <w:rPr>
            <w:noProof/>
            <w:webHidden/>
          </w:rPr>
          <w:fldChar w:fldCharType="separate"/>
        </w:r>
        <w:r w:rsidR="00647D0C">
          <w:rPr>
            <w:noProof/>
            <w:webHidden/>
          </w:rPr>
          <w:t>69</w:t>
        </w:r>
        <w:r w:rsidR="00647D0C">
          <w:rPr>
            <w:noProof/>
            <w:webHidden/>
          </w:rPr>
          <w:fldChar w:fldCharType="end"/>
        </w:r>
      </w:hyperlink>
    </w:p>
    <w:p w:rsidR="00647D0C" w:rsidRDefault="00983610" w14:paraId="6194836D" w14:textId="72F7F56E">
      <w:pPr>
        <w:pStyle w:val="TableofFigures"/>
        <w:tabs>
          <w:tab w:val="right" w:leader="dot" w:pos="9225"/>
        </w:tabs>
        <w:rPr>
          <w:rFonts w:asciiTheme="minorHAnsi" w:hAnsiTheme="minorHAnsi" w:eastAsiaTheme="minorEastAsia" w:cstheme="minorBidi"/>
          <w:noProof/>
          <w:sz w:val="22"/>
          <w:szCs w:val="22"/>
        </w:rPr>
      </w:pPr>
      <w:hyperlink w:history="1" w:anchor="_Toc113971659">
        <w:r w:rsidRPr="00780A7E" w:rsidR="00647D0C">
          <w:rPr>
            <w:rStyle w:val="Hyperlink"/>
            <w:noProof/>
          </w:rPr>
          <w:t>Hình 7.17 Luồng điều khiển xem cấu hình Radio từ Mobile App</w:t>
        </w:r>
        <w:r w:rsidR="00647D0C">
          <w:rPr>
            <w:noProof/>
            <w:webHidden/>
          </w:rPr>
          <w:tab/>
        </w:r>
        <w:r w:rsidR="00647D0C">
          <w:rPr>
            <w:noProof/>
            <w:webHidden/>
          </w:rPr>
          <w:fldChar w:fldCharType="begin"/>
        </w:r>
        <w:r w:rsidR="00647D0C">
          <w:rPr>
            <w:noProof/>
            <w:webHidden/>
          </w:rPr>
          <w:instrText xml:space="preserve"> PAGEREF _Toc113971659 \h </w:instrText>
        </w:r>
        <w:r w:rsidR="00647D0C">
          <w:rPr>
            <w:noProof/>
            <w:webHidden/>
          </w:rPr>
        </w:r>
        <w:r w:rsidR="00647D0C">
          <w:rPr>
            <w:noProof/>
            <w:webHidden/>
          </w:rPr>
          <w:fldChar w:fldCharType="separate"/>
        </w:r>
        <w:r w:rsidR="00647D0C">
          <w:rPr>
            <w:noProof/>
            <w:webHidden/>
          </w:rPr>
          <w:t>71</w:t>
        </w:r>
        <w:r w:rsidR="00647D0C">
          <w:rPr>
            <w:noProof/>
            <w:webHidden/>
          </w:rPr>
          <w:fldChar w:fldCharType="end"/>
        </w:r>
      </w:hyperlink>
    </w:p>
    <w:p w:rsidR="00647D0C" w:rsidRDefault="00983610" w14:paraId="1982E89B" w14:textId="00EE4ECD">
      <w:pPr>
        <w:pStyle w:val="TableofFigures"/>
        <w:tabs>
          <w:tab w:val="right" w:leader="dot" w:pos="9225"/>
        </w:tabs>
        <w:rPr>
          <w:rFonts w:asciiTheme="minorHAnsi" w:hAnsiTheme="minorHAnsi" w:eastAsiaTheme="minorEastAsia" w:cstheme="minorBidi"/>
          <w:noProof/>
          <w:sz w:val="22"/>
          <w:szCs w:val="22"/>
        </w:rPr>
      </w:pPr>
      <w:hyperlink w:history="1" w:anchor="_Toc113971660">
        <w:r w:rsidRPr="00780A7E" w:rsidR="00647D0C">
          <w:rPr>
            <w:rStyle w:val="Hyperlink"/>
            <w:noProof/>
          </w:rPr>
          <w:t>Hình 7.18 Luồng điều khiển thay đổi cấu hình Radio hiện tại</w:t>
        </w:r>
        <w:r w:rsidR="00647D0C">
          <w:rPr>
            <w:noProof/>
            <w:webHidden/>
          </w:rPr>
          <w:tab/>
        </w:r>
        <w:r w:rsidR="00647D0C">
          <w:rPr>
            <w:noProof/>
            <w:webHidden/>
          </w:rPr>
          <w:fldChar w:fldCharType="begin"/>
        </w:r>
        <w:r w:rsidR="00647D0C">
          <w:rPr>
            <w:noProof/>
            <w:webHidden/>
          </w:rPr>
          <w:instrText xml:space="preserve"> PAGEREF _Toc113971660 \h </w:instrText>
        </w:r>
        <w:r w:rsidR="00647D0C">
          <w:rPr>
            <w:noProof/>
            <w:webHidden/>
          </w:rPr>
        </w:r>
        <w:r w:rsidR="00647D0C">
          <w:rPr>
            <w:noProof/>
            <w:webHidden/>
          </w:rPr>
          <w:fldChar w:fldCharType="separate"/>
        </w:r>
        <w:r w:rsidR="00647D0C">
          <w:rPr>
            <w:noProof/>
            <w:webHidden/>
          </w:rPr>
          <w:t>74</w:t>
        </w:r>
        <w:r w:rsidR="00647D0C">
          <w:rPr>
            <w:noProof/>
            <w:webHidden/>
          </w:rPr>
          <w:fldChar w:fldCharType="end"/>
        </w:r>
      </w:hyperlink>
    </w:p>
    <w:p w:rsidR="00647D0C" w:rsidRDefault="00983610" w14:paraId="4E224D63" w14:textId="04C60D2E">
      <w:pPr>
        <w:pStyle w:val="TableofFigures"/>
        <w:tabs>
          <w:tab w:val="right" w:leader="dot" w:pos="9225"/>
        </w:tabs>
        <w:rPr>
          <w:rFonts w:asciiTheme="minorHAnsi" w:hAnsiTheme="minorHAnsi" w:eastAsiaTheme="minorEastAsia" w:cstheme="minorBidi"/>
          <w:noProof/>
          <w:sz w:val="22"/>
          <w:szCs w:val="22"/>
        </w:rPr>
      </w:pPr>
      <w:hyperlink w:history="1" w:anchor="_Toc113971661">
        <w:r w:rsidRPr="00780A7E" w:rsidR="00647D0C">
          <w:rPr>
            <w:rStyle w:val="Hyperlink"/>
            <w:noProof/>
          </w:rPr>
          <w:t>Hình 7.19 Luồng điều khiển xem cấu hình SSID qua Mobile App</w:t>
        </w:r>
        <w:r w:rsidR="00647D0C">
          <w:rPr>
            <w:noProof/>
            <w:webHidden/>
          </w:rPr>
          <w:tab/>
        </w:r>
        <w:r w:rsidR="00647D0C">
          <w:rPr>
            <w:noProof/>
            <w:webHidden/>
          </w:rPr>
          <w:fldChar w:fldCharType="begin"/>
        </w:r>
        <w:r w:rsidR="00647D0C">
          <w:rPr>
            <w:noProof/>
            <w:webHidden/>
          </w:rPr>
          <w:instrText xml:space="preserve"> PAGEREF _Toc113971661 \h </w:instrText>
        </w:r>
        <w:r w:rsidR="00647D0C">
          <w:rPr>
            <w:noProof/>
            <w:webHidden/>
          </w:rPr>
        </w:r>
        <w:r w:rsidR="00647D0C">
          <w:rPr>
            <w:noProof/>
            <w:webHidden/>
          </w:rPr>
          <w:fldChar w:fldCharType="separate"/>
        </w:r>
        <w:r w:rsidR="00647D0C">
          <w:rPr>
            <w:noProof/>
            <w:webHidden/>
          </w:rPr>
          <w:t>77</w:t>
        </w:r>
        <w:r w:rsidR="00647D0C">
          <w:rPr>
            <w:noProof/>
            <w:webHidden/>
          </w:rPr>
          <w:fldChar w:fldCharType="end"/>
        </w:r>
      </w:hyperlink>
    </w:p>
    <w:p w:rsidR="00647D0C" w:rsidRDefault="00983610" w14:paraId="14FFA8F5" w14:textId="3921558D">
      <w:pPr>
        <w:pStyle w:val="TableofFigures"/>
        <w:tabs>
          <w:tab w:val="right" w:leader="dot" w:pos="9225"/>
        </w:tabs>
        <w:rPr>
          <w:rFonts w:asciiTheme="minorHAnsi" w:hAnsiTheme="minorHAnsi" w:eastAsiaTheme="minorEastAsia" w:cstheme="minorBidi"/>
          <w:noProof/>
          <w:sz w:val="22"/>
          <w:szCs w:val="22"/>
        </w:rPr>
      </w:pPr>
      <w:hyperlink w:history="1" w:anchor="_Toc113971662">
        <w:r w:rsidRPr="00780A7E" w:rsidR="00647D0C">
          <w:rPr>
            <w:rStyle w:val="Hyperlink"/>
            <w:noProof/>
          </w:rPr>
          <w:t>Hình 7.20 Luồng điều khiển thay đổi cấu hình SSID qua Mobile App</w:t>
        </w:r>
        <w:r w:rsidR="00647D0C">
          <w:rPr>
            <w:noProof/>
            <w:webHidden/>
          </w:rPr>
          <w:tab/>
        </w:r>
        <w:r w:rsidR="00647D0C">
          <w:rPr>
            <w:noProof/>
            <w:webHidden/>
          </w:rPr>
          <w:fldChar w:fldCharType="begin"/>
        </w:r>
        <w:r w:rsidR="00647D0C">
          <w:rPr>
            <w:noProof/>
            <w:webHidden/>
          </w:rPr>
          <w:instrText xml:space="preserve"> PAGEREF _Toc113971662 \h </w:instrText>
        </w:r>
        <w:r w:rsidR="00647D0C">
          <w:rPr>
            <w:noProof/>
            <w:webHidden/>
          </w:rPr>
        </w:r>
        <w:r w:rsidR="00647D0C">
          <w:rPr>
            <w:noProof/>
            <w:webHidden/>
          </w:rPr>
          <w:fldChar w:fldCharType="separate"/>
        </w:r>
        <w:r w:rsidR="00647D0C">
          <w:rPr>
            <w:noProof/>
            <w:webHidden/>
          </w:rPr>
          <w:t>81</w:t>
        </w:r>
        <w:r w:rsidR="00647D0C">
          <w:rPr>
            <w:noProof/>
            <w:webHidden/>
          </w:rPr>
          <w:fldChar w:fldCharType="end"/>
        </w:r>
      </w:hyperlink>
    </w:p>
    <w:p w:rsidR="00647D0C" w:rsidRDefault="00983610" w14:paraId="2F017840" w14:textId="1C5190A4">
      <w:pPr>
        <w:pStyle w:val="TableofFigures"/>
        <w:tabs>
          <w:tab w:val="right" w:leader="dot" w:pos="9225"/>
        </w:tabs>
        <w:rPr>
          <w:rFonts w:asciiTheme="minorHAnsi" w:hAnsiTheme="minorHAnsi" w:eastAsiaTheme="minorEastAsia" w:cstheme="minorBidi"/>
          <w:noProof/>
          <w:sz w:val="22"/>
          <w:szCs w:val="22"/>
        </w:rPr>
      </w:pPr>
      <w:hyperlink w:history="1" w:anchor="_Toc113971663">
        <w:r w:rsidRPr="00780A7E" w:rsidR="00647D0C">
          <w:rPr>
            <w:rStyle w:val="Hyperlink"/>
            <w:noProof/>
          </w:rPr>
          <w:t>Hình 7.21 Luồng dữ liệu điều khiển lấy thông tin cấu hình BandSteering hiện tại từ Mobile App</w:t>
        </w:r>
        <w:r w:rsidR="00647D0C">
          <w:rPr>
            <w:noProof/>
            <w:webHidden/>
          </w:rPr>
          <w:tab/>
        </w:r>
        <w:r w:rsidR="00647D0C">
          <w:rPr>
            <w:noProof/>
            <w:webHidden/>
          </w:rPr>
          <w:fldChar w:fldCharType="begin"/>
        </w:r>
        <w:r w:rsidR="00647D0C">
          <w:rPr>
            <w:noProof/>
            <w:webHidden/>
          </w:rPr>
          <w:instrText xml:space="preserve"> PAGEREF _Toc113971663 \h </w:instrText>
        </w:r>
        <w:r w:rsidR="00647D0C">
          <w:rPr>
            <w:noProof/>
            <w:webHidden/>
          </w:rPr>
        </w:r>
        <w:r w:rsidR="00647D0C">
          <w:rPr>
            <w:noProof/>
            <w:webHidden/>
          </w:rPr>
          <w:fldChar w:fldCharType="separate"/>
        </w:r>
        <w:r w:rsidR="00647D0C">
          <w:rPr>
            <w:noProof/>
            <w:webHidden/>
          </w:rPr>
          <w:t>85</w:t>
        </w:r>
        <w:r w:rsidR="00647D0C">
          <w:rPr>
            <w:noProof/>
            <w:webHidden/>
          </w:rPr>
          <w:fldChar w:fldCharType="end"/>
        </w:r>
      </w:hyperlink>
    </w:p>
    <w:p w:rsidR="00647D0C" w:rsidRDefault="00983610" w14:paraId="666F0065" w14:textId="7C35B534">
      <w:pPr>
        <w:pStyle w:val="TableofFigures"/>
        <w:tabs>
          <w:tab w:val="right" w:leader="dot" w:pos="9225"/>
        </w:tabs>
        <w:rPr>
          <w:rFonts w:asciiTheme="minorHAnsi" w:hAnsiTheme="minorHAnsi" w:eastAsiaTheme="minorEastAsia" w:cstheme="minorBidi"/>
          <w:noProof/>
          <w:sz w:val="22"/>
          <w:szCs w:val="22"/>
        </w:rPr>
      </w:pPr>
      <w:hyperlink w:history="1" w:anchor="_Toc113971664">
        <w:r w:rsidRPr="00780A7E" w:rsidR="00647D0C">
          <w:rPr>
            <w:rStyle w:val="Hyperlink"/>
            <w:noProof/>
          </w:rPr>
          <w:t>Hình 7.22 Luồng dữ liệu điều khiển thay đổi cấu hình BandSteering từ Mobile App</w:t>
        </w:r>
        <w:r w:rsidR="00647D0C">
          <w:rPr>
            <w:noProof/>
            <w:webHidden/>
          </w:rPr>
          <w:tab/>
        </w:r>
        <w:r w:rsidR="00647D0C">
          <w:rPr>
            <w:noProof/>
            <w:webHidden/>
          </w:rPr>
          <w:fldChar w:fldCharType="begin"/>
        </w:r>
        <w:r w:rsidR="00647D0C">
          <w:rPr>
            <w:noProof/>
            <w:webHidden/>
          </w:rPr>
          <w:instrText xml:space="preserve"> PAGEREF _Toc113971664 \h </w:instrText>
        </w:r>
        <w:r w:rsidR="00647D0C">
          <w:rPr>
            <w:noProof/>
            <w:webHidden/>
          </w:rPr>
        </w:r>
        <w:r w:rsidR="00647D0C">
          <w:rPr>
            <w:noProof/>
            <w:webHidden/>
          </w:rPr>
          <w:fldChar w:fldCharType="separate"/>
        </w:r>
        <w:r w:rsidR="00647D0C">
          <w:rPr>
            <w:noProof/>
            <w:webHidden/>
          </w:rPr>
          <w:t>87</w:t>
        </w:r>
        <w:r w:rsidR="00647D0C">
          <w:rPr>
            <w:noProof/>
            <w:webHidden/>
          </w:rPr>
          <w:fldChar w:fldCharType="end"/>
        </w:r>
      </w:hyperlink>
    </w:p>
    <w:p w:rsidR="00647D0C" w:rsidRDefault="00983610" w14:paraId="4B6F1807" w14:textId="643FF551">
      <w:pPr>
        <w:pStyle w:val="TableofFigures"/>
        <w:tabs>
          <w:tab w:val="right" w:leader="dot" w:pos="9225"/>
        </w:tabs>
        <w:rPr>
          <w:rFonts w:asciiTheme="minorHAnsi" w:hAnsiTheme="minorHAnsi" w:eastAsiaTheme="minorEastAsia" w:cstheme="minorBidi"/>
          <w:noProof/>
          <w:sz w:val="22"/>
          <w:szCs w:val="22"/>
        </w:rPr>
      </w:pPr>
      <w:hyperlink w:history="1" w:anchor="_Toc113971665">
        <w:r w:rsidRPr="00780A7E" w:rsidR="00647D0C">
          <w:rPr>
            <w:rStyle w:val="Hyperlink"/>
            <w:noProof/>
          </w:rPr>
          <w:t>Hình 7.23 Luồng điều khiển xem cấu hình Mesh qua Mobile App</w:t>
        </w:r>
        <w:r w:rsidR="00647D0C">
          <w:rPr>
            <w:noProof/>
            <w:webHidden/>
          </w:rPr>
          <w:tab/>
        </w:r>
        <w:r w:rsidR="00647D0C">
          <w:rPr>
            <w:noProof/>
            <w:webHidden/>
          </w:rPr>
          <w:fldChar w:fldCharType="begin"/>
        </w:r>
        <w:r w:rsidR="00647D0C">
          <w:rPr>
            <w:noProof/>
            <w:webHidden/>
          </w:rPr>
          <w:instrText xml:space="preserve"> PAGEREF _Toc113971665 \h </w:instrText>
        </w:r>
        <w:r w:rsidR="00647D0C">
          <w:rPr>
            <w:noProof/>
            <w:webHidden/>
          </w:rPr>
        </w:r>
        <w:r w:rsidR="00647D0C">
          <w:rPr>
            <w:noProof/>
            <w:webHidden/>
          </w:rPr>
          <w:fldChar w:fldCharType="separate"/>
        </w:r>
        <w:r w:rsidR="00647D0C">
          <w:rPr>
            <w:noProof/>
            <w:webHidden/>
          </w:rPr>
          <w:t>89</w:t>
        </w:r>
        <w:r w:rsidR="00647D0C">
          <w:rPr>
            <w:noProof/>
            <w:webHidden/>
          </w:rPr>
          <w:fldChar w:fldCharType="end"/>
        </w:r>
      </w:hyperlink>
    </w:p>
    <w:p w:rsidR="00647D0C" w:rsidRDefault="00983610" w14:paraId="7FF9AF9D" w14:textId="48C99B6D">
      <w:pPr>
        <w:pStyle w:val="TableofFigures"/>
        <w:tabs>
          <w:tab w:val="right" w:leader="dot" w:pos="9225"/>
        </w:tabs>
        <w:rPr>
          <w:rFonts w:asciiTheme="minorHAnsi" w:hAnsiTheme="minorHAnsi" w:eastAsiaTheme="minorEastAsia" w:cstheme="minorBidi"/>
          <w:noProof/>
          <w:sz w:val="22"/>
          <w:szCs w:val="22"/>
        </w:rPr>
      </w:pPr>
      <w:hyperlink w:history="1" w:anchor="_Toc113971666">
        <w:r w:rsidRPr="00780A7E" w:rsidR="00647D0C">
          <w:rPr>
            <w:rStyle w:val="Hyperlink"/>
            <w:noProof/>
          </w:rPr>
          <w:t>Hình 7.24 Luồng điều khiển thay đổi cấu hình Mesh qua Mobile App</w:t>
        </w:r>
        <w:r w:rsidR="00647D0C">
          <w:rPr>
            <w:noProof/>
            <w:webHidden/>
          </w:rPr>
          <w:tab/>
        </w:r>
        <w:r w:rsidR="00647D0C">
          <w:rPr>
            <w:noProof/>
            <w:webHidden/>
          </w:rPr>
          <w:fldChar w:fldCharType="begin"/>
        </w:r>
        <w:r w:rsidR="00647D0C">
          <w:rPr>
            <w:noProof/>
            <w:webHidden/>
          </w:rPr>
          <w:instrText xml:space="preserve"> PAGEREF _Toc113971666 \h </w:instrText>
        </w:r>
        <w:r w:rsidR="00647D0C">
          <w:rPr>
            <w:noProof/>
            <w:webHidden/>
          </w:rPr>
        </w:r>
        <w:r w:rsidR="00647D0C">
          <w:rPr>
            <w:noProof/>
            <w:webHidden/>
          </w:rPr>
          <w:fldChar w:fldCharType="separate"/>
        </w:r>
        <w:r w:rsidR="00647D0C">
          <w:rPr>
            <w:noProof/>
            <w:webHidden/>
          </w:rPr>
          <w:t>91</w:t>
        </w:r>
        <w:r w:rsidR="00647D0C">
          <w:rPr>
            <w:noProof/>
            <w:webHidden/>
          </w:rPr>
          <w:fldChar w:fldCharType="end"/>
        </w:r>
      </w:hyperlink>
    </w:p>
    <w:p w:rsidR="00647D0C" w:rsidRDefault="00983610" w14:paraId="28D30988" w14:textId="57F71B25">
      <w:pPr>
        <w:pStyle w:val="TableofFigures"/>
        <w:tabs>
          <w:tab w:val="right" w:leader="dot" w:pos="9225"/>
        </w:tabs>
        <w:rPr>
          <w:rFonts w:asciiTheme="minorHAnsi" w:hAnsiTheme="minorHAnsi" w:eastAsiaTheme="minorEastAsia" w:cstheme="minorBidi"/>
          <w:noProof/>
          <w:sz w:val="22"/>
          <w:szCs w:val="22"/>
        </w:rPr>
      </w:pPr>
      <w:hyperlink w:history="1" w:anchor="_Toc113971667">
        <w:r w:rsidRPr="00780A7E" w:rsidR="00647D0C">
          <w:rPr>
            <w:rStyle w:val="Hyperlink"/>
            <w:noProof/>
          </w:rPr>
          <w:t>Hình 7.25 Luồng điều khiển lấy cấu hình DNS hiện tại qua Mobile App</w:t>
        </w:r>
        <w:r w:rsidR="00647D0C">
          <w:rPr>
            <w:noProof/>
            <w:webHidden/>
          </w:rPr>
          <w:tab/>
        </w:r>
        <w:r w:rsidR="00647D0C">
          <w:rPr>
            <w:noProof/>
            <w:webHidden/>
          </w:rPr>
          <w:fldChar w:fldCharType="begin"/>
        </w:r>
        <w:r w:rsidR="00647D0C">
          <w:rPr>
            <w:noProof/>
            <w:webHidden/>
          </w:rPr>
          <w:instrText xml:space="preserve"> PAGEREF _Toc113971667 \h </w:instrText>
        </w:r>
        <w:r w:rsidR="00647D0C">
          <w:rPr>
            <w:noProof/>
            <w:webHidden/>
          </w:rPr>
        </w:r>
        <w:r w:rsidR="00647D0C">
          <w:rPr>
            <w:noProof/>
            <w:webHidden/>
          </w:rPr>
          <w:fldChar w:fldCharType="separate"/>
        </w:r>
        <w:r w:rsidR="00647D0C">
          <w:rPr>
            <w:noProof/>
            <w:webHidden/>
          </w:rPr>
          <w:t>93</w:t>
        </w:r>
        <w:r w:rsidR="00647D0C">
          <w:rPr>
            <w:noProof/>
            <w:webHidden/>
          </w:rPr>
          <w:fldChar w:fldCharType="end"/>
        </w:r>
      </w:hyperlink>
    </w:p>
    <w:p w:rsidR="00647D0C" w:rsidRDefault="00983610" w14:paraId="432164AC" w14:textId="4C7CBCA5">
      <w:pPr>
        <w:pStyle w:val="TableofFigures"/>
        <w:tabs>
          <w:tab w:val="right" w:leader="dot" w:pos="9225"/>
        </w:tabs>
        <w:rPr>
          <w:rFonts w:asciiTheme="minorHAnsi" w:hAnsiTheme="minorHAnsi" w:eastAsiaTheme="minorEastAsia" w:cstheme="minorBidi"/>
          <w:noProof/>
          <w:sz w:val="22"/>
          <w:szCs w:val="22"/>
        </w:rPr>
      </w:pPr>
      <w:hyperlink w:history="1" w:anchor="_Toc113971668">
        <w:r w:rsidRPr="00780A7E" w:rsidR="00647D0C">
          <w:rPr>
            <w:rStyle w:val="Hyperlink"/>
            <w:noProof/>
          </w:rPr>
          <w:t>Hình 7.26 Luồng điều khiển thay đổi thông tin cấu hình DNS qua Mobile App</w:t>
        </w:r>
        <w:r w:rsidR="00647D0C">
          <w:rPr>
            <w:noProof/>
            <w:webHidden/>
          </w:rPr>
          <w:tab/>
        </w:r>
        <w:r w:rsidR="00647D0C">
          <w:rPr>
            <w:noProof/>
            <w:webHidden/>
          </w:rPr>
          <w:fldChar w:fldCharType="begin"/>
        </w:r>
        <w:r w:rsidR="00647D0C">
          <w:rPr>
            <w:noProof/>
            <w:webHidden/>
          </w:rPr>
          <w:instrText xml:space="preserve"> PAGEREF _Toc113971668 \h </w:instrText>
        </w:r>
        <w:r w:rsidR="00647D0C">
          <w:rPr>
            <w:noProof/>
            <w:webHidden/>
          </w:rPr>
        </w:r>
        <w:r w:rsidR="00647D0C">
          <w:rPr>
            <w:noProof/>
            <w:webHidden/>
          </w:rPr>
          <w:fldChar w:fldCharType="separate"/>
        </w:r>
        <w:r w:rsidR="00647D0C">
          <w:rPr>
            <w:noProof/>
            <w:webHidden/>
          </w:rPr>
          <w:t>95</w:t>
        </w:r>
        <w:r w:rsidR="00647D0C">
          <w:rPr>
            <w:noProof/>
            <w:webHidden/>
          </w:rPr>
          <w:fldChar w:fldCharType="end"/>
        </w:r>
      </w:hyperlink>
    </w:p>
    <w:p w:rsidR="00647D0C" w:rsidRDefault="00983610" w14:paraId="731FF226" w14:textId="4B5A8A3B">
      <w:pPr>
        <w:pStyle w:val="TableofFigures"/>
        <w:tabs>
          <w:tab w:val="right" w:leader="dot" w:pos="9225"/>
        </w:tabs>
        <w:rPr>
          <w:rFonts w:asciiTheme="minorHAnsi" w:hAnsiTheme="minorHAnsi" w:eastAsiaTheme="minorEastAsia" w:cstheme="minorBidi"/>
          <w:noProof/>
          <w:sz w:val="22"/>
          <w:szCs w:val="22"/>
        </w:rPr>
      </w:pPr>
      <w:hyperlink w:history="1" w:anchor="_Toc113971669">
        <w:r w:rsidRPr="00780A7E" w:rsidR="00647D0C">
          <w:rPr>
            <w:rStyle w:val="Hyperlink"/>
            <w:noProof/>
          </w:rPr>
          <w:t>Hình 7.27 Luồng điều khiển lấy thông tin cấu hình Port Forwarding từ Mobile App</w:t>
        </w:r>
        <w:r w:rsidR="00647D0C">
          <w:rPr>
            <w:noProof/>
            <w:webHidden/>
          </w:rPr>
          <w:tab/>
        </w:r>
        <w:r w:rsidR="00647D0C">
          <w:rPr>
            <w:noProof/>
            <w:webHidden/>
          </w:rPr>
          <w:fldChar w:fldCharType="begin"/>
        </w:r>
        <w:r w:rsidR="00647D0C">
          <w:rPr>
            <w:noProof/>
            <w:webHidden/>
          </w:rPr>
          <w:instrText xml:space="preserve"> PAGEREF _Toc113971669 \h </w:instrText>
        </w:r>
        <w:r w:rsidR="00647D0C">
          <w:rPr>
            <w:noProof/>
            <w:webHidden/>
          </w:rPr>
        </w:r>
        <w:r w:rsidR="00647D0C">
          <w:rPr>
            <w:noProof/>
            <w:webHidden/>
          </w:rPr>
          <w:fldChar w:fldCharType="separate"/>
        </w:r>
        <w:r w:rsidR="00647D0C">
          <w:rPr>
            <w:noProof/>
            <w:webHidden/>
          </w:rPr>
          <w:t>98</w:t>
        </w:r>
        <w:r w:rsidR="00647D0C">
          <w:rPr>
            <w:noProof/>
            <w:webHidden/>
          </w:rPr>
          <w:fldChar w:fldCharType="end"/>
        </w:r>
      </w:hyperlink>
    </w:p>
    <w:p w:rsidR="00647D0C" w:rsidRDefault="00983610" w14:paraId="2B998994" w14:textId="5DF492A4">
      <w:pPr>
        <w:pStyle w:val="TableofFigures"/>
        <w:tabs>
          <w:tab w:val="right" w:leader="dot" w:pos="9225"/>
        </w:tabs>
        <w:rPr>
          <w:rFonts w:asciiTheme="minorHAnsi" w:hAnsiTheme="minorHAnsi" w:eastAsiaTheme="minorEastAsia" w:cstheme="minorBidi"/>
          <w:noProof/>
          <w:sz w:val="22"/>
          <w:szCs w:val="22"/>
        </w:rPr>
      </w:pPr>
      <w:hyperlink w:history="1" w:anchor="_Toc113971670">
        <w:r w:rsidRPr="00780A7E" w:rsidR="00647D0C">
          <w:rPr>
            <w:rStyle w:val="Hyperlink"/>
            <w:noProof/>
          </w:rPr>
          <w:t>Hình 7.28 Luồng điều khiển cấu hình tạo một Rule Port Forwarding qua Mobile App</w:t>
        </w:r>
        <w:r w:rsidR="00647D0C">
          <w:rPr>
            <w:noProof/>
            <w:webHidden/>
          </w:rPr>
          <w:tab/>
        </w:r>
        <w:r w:rsidR="00647D0C">
          <w:rPr>
            <w:noProof/>
            <w:webHidden/>
          </w:rPr>
          <w:fldChar w:fldCharType="begin"/>
        </w:r>
        <w:r w:rsidR="00647D0C">
          <w:rPr>
            <w:noProof/>
            <w:webHidden/>
          </w:rPr>
          <w:instrText xml:space="preserve"> PAGEREF _Toc113971670 \h </w:instrText>
        </w:r>
        <w:r w:rsidR="00647D0C">
          <w:rPr>
            <w:noProof/>
            <w:webHidden/>
          </w:rPr>
        </w:r>
        <w:r w:rsidR="00647D0C">
          <w:rPr>
            <w:noProof/>
            <w:webHidden/>
          </w:rPr>
          <w:fldChar w:fldCharType="separate"/>
        </w:r>
        <w:r w:rsidR="00647D0C">
          <w:rPr>
            <w:noProof/>
            <w:webHidden/>
          </w:rPr>
          <w:t>101</w:t>
        </w:r>
        <w:r w:rsidR="00647D0C">
          <w:rPr>
            <w:noProof/>
            <w:webHidden/>
          </w:rPr>
          <w:fldChar w:fldCharType="end"/>
        </w:r>
      </w:hyperlink>
    </w:p>
    <w:p w:rsidR="00647D0C" w:rsidRDefault="00983610" w14:paraId="3C3FAA4A" w14:textId="5B351322">
      <w:pPr>
        <w:pStyle w:val="TableofFigures"/>
        <w:tabs>
          <w:tab w:val="right" w:leader="dot" w:pos="9225"/>
        </w:tabs>
        <w:rPr>
          <w:rFonts w:asciiTheme="minorHAnsi" w:hAnsiTheme="minorHAnsi" w:eastAsiaTheme="minorEastAsia" w:cstheme="minorBidi"/>
          <w:noProof/>
          <w:sz w:val="22"/>
          <w:szCs w:val="22"/>
        </w:rPr>
      </w:pPr>
      <w:hyperlink w:history="1" w:anchor="_Toc113971671">
        <w:r w:rsidRPr="00780A7E" w:rsidR="00647D0C">
          <w:rPr>
            <w:rStyle w:val="Hyperlink"/>
            <w:noProof/>
          </w:rPr>
          <w:t>Hình 7.29 Luồng điều khiển sửa cấu hình Rule Port Forwarding qua Mobile App</w:t>
        </w:r>
        <w:r w:rsidR="00647D0C">
          <w:rPr>
            <w:noProof/>
            <w:webHidden/>
          </w:rPr>
          <w:tab/>
        </w:r>
        <w:r w:rsidR="00647D0C">
          <w:rPr>
            <w:noProof/>
            <w:webHidden/>
          </w:rPr>
          <w:fldChar w:fldCharType="begin"/>
        </w:r>
        <w:r w:rsidR="00647D0C">
          <w:rPr>
            <w:noProof/>
            <w:webHidden/>
          </w:rPr>
          <w:instrText xml:space="preserve"> PAGEREF _Toc113971671 \h </w:instrText>
        </w:r>
        <w:r w:rsidR="00647D0C">
          <w:rPr>
            <w:noProof/>
            <w:webHidden/>
          </w:rPr>
        </w:r>
        <w:r w:rsidR="00647D0C">
          <w:rPr>
            <w:noProof/>
            <w:webHidden/>
          </w:rPr>
          <w:fldChar w:fldCharType="separate"/>
        </w:r>
        <w:r w:rsidR="00647D0C">
          <w:rPr>
            <w:noProof/>
            <w:webHidden/>
          </w:rPr>
          <w:t>104</w:t>
        </w:r>
        <w:r w:rsidR="00647D0C">
          <w:rPr>
            <w:noProof/>
            <w:webHidden/>
          </w:rPr>
          <w:fldChar w:fldCharType="end"/>
        </w:r>
      </w:hyperlink>
    </w:p>
    <w:p w:rsidR="00647D0C" w:rsidRDefault="00983610" w14:paraId="7174A336" w14:textId="7C2D4F37">
      <w:pPr>
        <w:pStyle w:val="TableofFigures"/>
        <w:tabs>
          <w:tab w:val="right" w:leader="dot" w:pos="9225"/>
        </w:tabs>
        <w:rPr>
          <w:rFonts w:asciiTheme="minorHAnsi" w:hAnsiTheme="minorHAnsi" w:eastAsiaTheme="minorEastAsia" w:cstheme="minorBidi"/>
          <w:noProof/>
          <w:sz w:val="22"/>
          <w:szCs w:val="22"/>
        </w:rPr>
      </w:pPr>
      <w:hyperlink w:history="1" w:anchor="_Toc113971672">
        <w:r w:rsidRPr="00780A7E" w:rsidR="00647D0C">
          <w:rPr>
            <w:rStyle w:val="Hyperlink"/>
            <w:noProof/>
          </w:rPr>
          <w:t>Hình 7.30 Luồng điều khiển xóa cấu hình Rule Port Forwarding qua Mobile App</w:t>
        </w:r>
        <w:r w:rsidR="00647D0C">
          <w:rPr>
            <w:noProof/>
            <w:webHidden/>
          </w:rPr>
          <w:tab/>
        </w:r>
        <w:r w:rsidR="00647D0C">
          <w:rPr>
            <w:noProof/>
            <w:webHidden/>
          </w:rPr>
          <w:fldChar w:fldCharType="begin"/>
        </w:r>
        <w:r w:rsidR="00647D0C">
          <w:rPr>
            <w:noProof/>
            <w:webHidden/>
          </w:rPr>
          <w:instrText xml:space="preserve"> PAGEREF _Toc113971672 \h </w:instrText>
        </w:r>
        <w:r w:rsidR="00647D0C">
          <w:rPr>
            <w:noProof/>
            <w:webHidden/>
          </w:rPr>
        </w:r>
        <w:r w:rsidR="00647D0C">
          <w:rPr>
            <w:noProof/>
            <w:webHidden/>
          </w:rPr>
          <w:fldChar w:fldCharType="separate"/>
        </w:r>
        <w:r w:rsidR="00647D0C">
          <w:rPr>
            <w:noProof/>
            <w:webHidden/>
          </w:rPr>
          <w:t>107</w:t>
        </w:r>
        <w:r w:rsidR="00647D0C">
          <w:rPr>
            <w:noProof/>
            <w:webHidden/>
          </w:rPr>
          <w:fldChar w:fldCharType="end"/>
        </w:r>
      </w:hyperlink>
    </w:p>
    <w:p w:rsidR="00647D0C" w:rsidRDefault="00983610" w14:paraId="22A62FA7" w14:textId="030861BD">
      <w:pPr>
        <w:pStyle w:val="TableofFigures"/>
        <w:tabs>
          <w:tab w:val="right" w:leader="dot" w:pos="9225"/>
        </w:tabs>
        <w:rPr>
          <w:rFonts w:asciiTheme="minorHAnsi" w:hAnsiTheme="minorHAnsi" w:eastAsiaTheme="minorEastAsia" w:cstheme="minorBidi"/>
          <w:noProof/>
          <w:sz w:val="22"/>
          <w:szCs w:val="22"/>
        </w:rPr>
      </w:pPr>
      <w:hyperlink w:history="1" w:anchor="_Toc113971673">
        <w:r w:rsidRPr="00780A7E" w:rsidR="00647D0C">
          <w:rPr>
            <w:rStyle w:val="Hyperlink"/>
            <w:noProof/>
          </w:rPr>
          <w:t>Hình 7.31 Luồng điều khiển lấy thông tin cấu hình DDNS hiện tại qua Mobile App</w:t>
        </w:r>
        <w:r w:rsidR="00647D0C">
          <w:rPr>
            <w:noProof/>
            <w:webHidden/>
          </w:rPr>
          <w:tab/>
        </w:r>
        <w:r w:rsidR="00647D0C">
          <w:rPr>
            <w:noProof/>
            <w:webHidden/>
          </w:rPr>
          <w:fldChar w:fldCharType="begin"/>
        </w:r>
        <w:r w:rsidR="00647D0C">
          <w:rPr>
            <w:noProof/>
            <w:webHidden/>
          </w:rPr>
          <w:instrText xml:space="preserve"> PAGEREF _Toc113971673 \h </w:instrText>
        </w:r>
        <w:r w:rsidR="00647D0C">
          <w:rPr>
            <w:noProof/>
            <w:webHidden/>
          </w:rPr>
        </w:r>
        <w:r w:rsidR="00647D0C">
          <w:rPr>
            <w:noProof/>
            <w:webHidden/>
          </w:rPr>
          <w:fldChar w:fldCharType="separate"/>
        </w:r>
        <w:r w:rsidR="00647D0C">
          <w:rPr>
            <w:noProof/>
            <w:webHidden/>
          </w:rPr>
          <w:t>109</w:t>
        </w:r>
        <w:r w:rsidR="00647D0C">
          <w:rPr>
            <w:noProof/>
            <w:webHidden/>
          </w:rPr>
          <w:fldChar w:fldCharType="end"/>
        </w:r>
      </w:hyperlink>
    </w:p>
    <w:p w:rsidR="00647D0C" w:rsidRDefault="00983610" w14:paraId="5C7ED5D5" w14:textId="3338CDC2">
      <w:pPr>
        <w:pStyle w:val="TableofFigures"/>
        <w:tabs>
          <w:tab w:val="right" w:leader="dot" w:pos="9225"/>
        </w:tabs>
        <w:rPr>
          <w:rFonts w:asciiTheme="minorHAnsi" w:hAnsiTheme="minorHAnsi" w:eastAsiaTheme="minorEastAsia" w:cstheme="minorBidi"/>
          <w:noProof/>
          <w:sz w:val="22"/>
          <w:szCs w:val="22"/>
        </w:rPr>
      </w:pPr>
      <w:hyperlink w:history="1" w:anchor="_Toc113971674">
        <w:r w:rsidRPr="00780A7E" w:rsidR="00647D0C">
          <w:rPr>
            <w:rStyle w:val="Hyperlink"/>
            <w:noProof/>
          </w:rPr>
          <w:t>Hình 7.32 Luồng điều khiển thay đổi cấu hình DDNS</w:t>
        </w:r>
        <w:r w:rsidR="00647D0C">
          <w:rPr>
            <w:noProof/>
            <w:webHidden/>
          </w:rPr>
          <w:tab/>
        </w:r>
        <w:r w:rsidR="00647D0C">
          <w:rPr>
            <w:noProof/>
            <w:webHidden/>
          </w:rPr>
          <w:fldChar w:fldCharType="begin"/>
        </w:r>
        <w:r w:rsidR="00647D0C">
          <w:rPr>
            <w:noProof/>
            <w:webHidden/>
          </w:rPr>
          <w:instrText xml:space="preserve"> PAGEREF _Toc113971674 \h </w:instrText>
        </w:r>
        <w:r w:rsidR="00647D0C">
          <w:rPr>
            <w:noProof/>
            <w:webHidden/>
          </w:rPr>
        </w:r>
        <w:r w:rsidR="00647D0C">
          <w:rPr>
            <w:noProof/>
            <w:webHidden/>
          </w:rPr>
          <w:fldChar w:fldCharType="separate"/>
        </w:r>
        <w:r w:rsidR="00647D0C">
          <w:rPr>
            <w:noProof/>
            <w:webHidden/>
          </w:rPr>
          <w:t>112</w:t>
        </w:r>
        <w:r w:rsidR="00647D0C">
          <w:rPr>
            <w:noProof/>
            <w:webHidden/>
          </w:rPr>
          <w:fldChar w:fldCharType="end"/>
        </w:r>
      </w:hyperlink>
    </w:p>
    <w:p w:rsidR="00647D0C" w:rsidRDefault="00983610" w14:paraId="08DE471D" w14:textId="5FD08BE2">
      <w:pPr>
        <w:pStyle w:val="TableofFigures"/>
        <w:tabs>
          <w:tab w:val="right" w:leader="dot" w:pos="9225"/>
        </w:tabs>
        <w:rPr>
          <w:rFonts w:asciiTheme="minorHAnsi" w:hAnsiTheme="minorHAnsi" w:eastAsiaTheme="minorEastAsia" w:cstheme="minorBidi"/>
          <w:noProof/>
          <w:sz w:val="22"/>
          <w:szCs w:val="22"/>
        </w:rPr>
      </w:pPr>
      <w:hyperlink w:history="1" w:anchor="_Toc113971675">
        <w:r w:rsidRPr="00780A7E" w:rsidR="00647D0C">
          <w:rPr>
            <w:rStyle w:val="Hyperlink"/>
            <w:noProof/>
          </w:rPr>
          <w:t>Hình 7.33 Luồng điều khiển thay đổi mật khẩu truy cập qua Mobile App</w:t>
        </w:r>
        <w:r w:rsidR="00647D0C">
          <w:rPr>
            <w:noProof/>
            <w:webHidden/>
          </w:rPr>
          <w:tab/>
        </w:r>
        <w:r w:rsidR="00647D0C">
          <w:rPr>
            <w:noProof/>
            <w:webHidden/>
          </w:rPr>
          <w:fldChar w:fldCharType="begin"/>
        </w:r>
        <w:r w:rsidR="00647D0C">
          <w:rPr>
            <w:noProof/>
            <w:webHidden/>
          </w:rPr>
          <w:instrText xml:space="preserve"> PAGEREF _Toc113971675 \h </w:instrText>
        </w:r>
        <w:r w:rsidR="00647D0C">
          <w:rPr>
            <w:noProof/>
            <w:webHidden/>
          </w:rPr>
        </w:r>
        <w:r w:rsidR="00647D0C">
          <w:rPr>
            <w:noProof/>
            <w:webHidden/>
          </w:rPr>
          <w:fldChar w:fldCharType="separate"/>
        </w:r>
        <w:r w:rsidR="00647D0C">
          <w:rPr>
            <w:noProof/>
            <w:webHidden/>
          </w:rPr>
          <w:t>115</w:t>
        </w:r>
        <w:r w:rsidR="00647D0C">
          <w:rPr>
            <w:noProof/>
            <w:webHidden/>
          </w:rPr>
          <w:fldChar w:fldCharType="end"/>
        </w:r>
      </w:hyperlink>
    </w:p>
    <w:p w:rsidR="00647D0C" w:rsidRDefault="00983610" w14:paraId="525AEB3E" w14:textId="40E851A1">
      <w:pPr>
        <w:pStyle w:val="TableofFigures"/>
        <w:tabs>
          <w:tab w:val="right" w:leader="dot" w:pos="9225"/>
        </w:tabs>
        <w:rPr>
          <w:rFonts w:asciiTheme="minorHAnsi" w:hAnsiTheme="minorHAnsi" w:eastAsiaTheme="minorEastAsia" w:cstheme="minorBidi"/>
          <w:noProof/>
          <w:sz w:val="22"/>
          <w:szCs w:val="22"/>
        </w:rPr>
      </w:pPr>
      <w:hyperlink w:history="1" w:anchor="_Toc113971676">
        <w:r w:rsidRPr="00780A7E" w:rsidR="00647D0C">
          <w:rPr>
            <w:rStyle w:val="Hyperlink"/>
            <w:noProof/>
          </w:rPr>
          <w:t>Hình 7.34 Luồng điều khiển lấy thông tin thiết bị mạng</w:t>
        </w:r>
        <w:r w:rsidR="00647D0C">
          <w:rPr>
            <w:noProof/>
            <w:webHidden/>
          </w:rPr>
          <w:tab/>
        </w:r>
        <w:r w:rsidR="00647D0C">
          <w:rPr>
            <w:noProof/>
            <w:webHidden/>
          </w:rPr>
          <w:fldChar w:fldCharType="begin"/>
        </w:r>
        <w:r w:rsidR="00647D0C">
          <w:rPr>
            <w:noProof/>
            <w:webHidden/>
          </w:rPr>
          <w:instrText xml:space="preserve"> PAGEREF _Toc113971676 \h </w:instrText>
        </w:r>
        <w:r w:rsidR="00647D0C">
          <w:rPr>
            <w:noProof/>
            <w:webHidden/>
          </w:rPr>
        </w:r>
        <w:r w:rsidR="00647D0C">
          <w:rPr>
            <w:noProof/>
            <w:webHidden/>
          </w:rPr>
          <w:fldChar w:fldCharType="separate"/>
        </w:r>
        <w:r w:rsidR="00647D0C">
          <w:rPr>
            <w:noProof/>
            <w:webHidden/>
          </w:rPr>
          <w:t>118</w:t>
        </w:r>
        <w:r w:rsidR="00647D0C">
          <w:rPr>
            <w:noProof/>
            <w:webHidden/>
          </w:rPr>
          <w:fldChar w:fldCharType="end"/>
        </w:r>
      </w:hyperlink>
    </w:p>
    <w:p w:rsidR="00647D0C" w:rsidRDefault="00983610" w14:paraId="04FF7CD9" w14:textId="76D3009E">
      <w:pPr>
        <w:pStyle w:val="TableofFigures"/>
        <w:tabs>
          <w:tab w:val="right" w:leader="dot" w:pos="9225"/>
        </w:tabs>
        <w:rPr>
          <w:rFonts w:asciiTheme="minorHAnsi" w:hAnsiTheme="minorHAnsi" w:eastAsiaTheme="minorEastAsia" w:cstheme="minorBidi"/>
          <w:noProof/>
          <w:sz w:val="22"/>
          <w:szCs w:val="22"/>
        </w:rPr>
      </w:pPr>
      <w:hyperlink w:history="1" w:anchor="_Toc113971677">
        <w:r w:rsidRPr="00780A7E" w:rsidR="00647D0C">
          <w:rPr>
            <w:rStyle w:val="Hyperlink"/>
            <w:noProof/>
          </w:rPr>
          <w:t>Hình 7.35 Luồng điều khiển lấy thông tin mạng qua Mobile App</w:t>
        </w:r>
        <w:r w:rsidR="00647D0C">
          <w:rPr>
            <w:noProof/>
            <w:webHidden/>
          </w:rPr>
          <w:tab/>
        </w:r>
        <w:r w:rsidR="00647D0C">
          <w:rPr>
            <w:noProof/>
            <w:webHidden/>
          </w:rPr>
          <w:fldChar w:fldCharType="begin"/>
        </w:r>
        <w:r w:rsidR="00647D0C">
          <w:rPr>
            <w:noProof/>
            <w:webHidden/>
          </w:rPr>
          <w:instrText xml:space="preserve"> PAGEREF _Toc113971677 \h </w:instrText>
        </w:r>
        <w:r w:rsidR="00647D0C">
          <w:rPr>
            <w:noProof/>
            <w:webHidden/>
          </w:rPr>
        </w:r>
        <w:r w:rsidR="00647D0C">
          <w:rPr>
            <w:noProof/>
            <w:webHidden/>
          </w:rPr>
          <w:fldChar w:fldCharType="separate"/>
        </w:r>
        <w:r w:rsidR="00647D0C">
          <w:rPr>
            <w:noProof/>
            <w:webHidden/>
          </w:rPr>
          <w:t>121</w:t>
        </w:r>
        <w:r w:rsidR="00647D0C">
          <w:rPr>
            <w:noProof/>
            <w:webHidden/>
          </w:rPr>
          <w:fldChar w:fldCharType="end"/>
        </w:r>
      </w:hyperlink>
    </w:p>
    <w:p w:rsidR="00647D0C" w:rsidRDefault="00983610" w14:paraId="586543B5" w14:textId="6D3D833C">
      <w:pPr>
        <w:pStyle w:val="TableofFigures"/>
        <w:tabs>
          <w:tab w:val="right" w:leader="dot" w:pos="9225"/>
        </w:tabs>
        <w:rPr>
          <w:rFonts w:asciiTheme="minorHAnsi" w:hAnsiTheme="minorHAnsi" w:eastAsiaTheme="minorEastAsia" w:cstheme="minorBidi"/>
          <w:noProof/>
          <w:sz w:val="22"/>
          <w:szCs w:val="22"/>
        </w:rPr>
      </w:pPr>
      <w:hyperlink w:history="1" w:anchor="_Toc113971678">
        <w:r w:rsidRPr="00780A7E" w:rsidR="00647D0C">
          <w:rPr>
            <w:rStyle w:val="Hyperlink"/>
            <w:noProof/>
          </w:rPr>
          <w:t>Hình 7.36 Luồng điều khiển Ping qua Mobile App</w:t>
        </w:r>
        <w:r w:rsidR="00647D0C">
          <w:rPr>
            <w:noProof/>
            <w:webHidden/>
          </w:rPr>
          <w:tab/>
        </w:r>
        <w:r w:rsidR="00647D0C">
          <w:rPr>
            <w:noProof/>
            <w:webHidden/>
          </w:rPr>
          <w:fldChar w:fldCharType="begin"/>
        </w:r>
        <w:r w:rsidR="00647D0C">
          <w:rPr>
            <w:noProof/>
            <w:webHidden/>
          </w:rPr>
          <w:instrText xml:space="preserve"> PAGEREF _Toc113971678 \h </w:instrText>
        </w:r>
        <w:r w:rsidR="00647D0C">
          <w:rPr>
            <w:noProof/>
            <w:webHidden/>
          </w:rPr>
        </w:r>
        <w:r w:rsidR="00647D0C">
          <w:rPr>
            <w:noProof/>
            <w:webHidden/>
          </w:rPr>
          <w:fldChar w:fldCharType="separate"/>
        </w:r>
        <w:r w:rsidR="00647D0C">
          <w:rPr>
            <w:noProof/>
            <w:webHidden/>
          </w:rPr>
          <w:t>124</w:t>
        </w:r>
        <w:r w:rsidR="00647D0C">
          <w:rPr>
            <w:noProof/>
            <w:webHidden/>
          </w:rPr>
          <w:fldChar w:fldCharType="end"/>
        </w:r>
      </w:hyperlink>
    </w:p>
    <w:p w:rsidR="00647D0C" w:rsidRDefault="00983610" w14:paraId="3FE35D68" w14:textId="4C898D62">
      <w:pPr>
        <w:pStyle w:val="TableofFigures"/>
        <w:tabs>
          <w:tab w:val="right" w:leader="dot" w:pos="9225"/>
        </w:tabs>
        <w:rPr>
          <w:rFonts w:asciiTheme="minorHAnsi" w:hAnsiTheme="minorHAnsi" w:eastAsiaTheme="minorEastAsia" w:cstheme="minorBidi"/>
          <w:noProof/>
          <w:sz w:val="22"/>
          <w:szCs w:val="22"/>
        </w:rPr>
      </w:pPr>
      <w:hyperlink w:history="1" w:anchor="_Toc113971679">
        <w:r w:rsidRPr="00780A7E" w:rsidR="00647D0C">
          <w:rPr>
            <w:rStyle w:val="Hyperlink"/>
            <w:noProof/>
          </w:rPr>
          <w:t>Hình 7.37 Luồng điều khiển Trace qua Mobile App</w:t>
        </w:r>
        <w:r w:rsidR="00647D0C">
          <w:rPr>
            <w:noProof/>
            <w:webHidden/>
          </w:rPr>
          <w:tab/>
        </w:r>
        <w:r w:rsidR="00647D0C">
          <w:rPr>
            <w:noProof/>
            <w:webHidden/>
          </w:rPr>
          <w:fldChar w:fldCharType="begin"/>
        </w:r>
        <w:r w:rsidR="00647D0C">
          <w:rPr>
            <w:noProof/>
            <w:webHidden/>
          </w:rPr>
          <w:instrText xml:space="preserve"> PAGEREF _Toc113971679 \h </w:instrText>
        </w:r>
        <w:r w:rsidR="00647D0C">
          <w:rPr>
            <w:noProof/>
            <w:webHidden/>
          </w:rPr>
        </w:r>
        <w:r w:rsidR="00647D0C">
          <w:rPr>
            <w:noProof/>
            <w:webHidden/>
          </w:rPr>
          <w:fldChar w:fldCharType="separate"/>
        </w:r>
        <w:r w:rsidR="00647D0C">
          <w:rPr>
            <w:noProof/>
            <w:webHidden/>
          </w:rPr>
          <w:t>127</w:t>
        </w:r>
        <w:r w:rsidR="00647D0C">
          <w:rPr>
            <w:noProof/>
            <w:webHidden/>
          </w:rPr>
          <w:fldChar w:fldCharType="end"/>
        </w:r>
      </w:hyperlink>
    </w:p>
    <w:p w:rsidR="00647D0C" w:rsidRDefault="00983610" w14:paraId="108332C7" w14:textId="689F4420">
      <w:pPr>
        <w:pStyle w:val="TableofFigures"/>
        <w:tabs>
          <w:tab w:val="right" w:leader="dot" w:pos="9225"/>
        </w:tabs>
        <w:rPr>
          <w:rFonts w:asciiTheme="minorHAnsi" w:hAnsiTheme="minorHAnsi" w:eastAsiaTheme="minorEastAsia" w:cstheme="minorBidi"/>
          <w:noProof/>
          <w:sz w:val="22"/>
          <w:szCs w:val="22"/>
        </w:rPr>
      </w:pPr>
      <w:hyperlink w:history="1" w:anchor="_Toc113971680">
        <w:r w:rsidRPr="00780A7E" w:rsidR="00647D0C">
          <w:rPr>
            <w:rStyle w:val="Hyperlink"/>
            <w:noProof/>
          </w:rPr>
          <w:t>Hình 7.38 Luồng điều khiển Speedtest qua Mobile App</w:t>
        </w:r>
        <w:r w:rsidR="00647D0C">
          <w:rPr>
            <w:noProof/>
            <w:webHidden/>
          </w:rPr>
          <w:tab/>
        </w:r>
        <w:r w:rsidR="00647D0C">
          <w:rPr>
            <w:noProof/>
            <w:webHidden/>
          </w:rPr>
          <w:fldChar w:fldCharType="begin"/>
        </w:r>
        <w:r w:rsidR="00647D0C">
          <w:rPr>
            <w:noProof/>
            <w:webHidden/>
          </w:rPr>
          <w:instrText xml:space="preserve"> PAGEREF _Toc113971680 \h </w:instrText>
        </w:r>
        <w:r w:rsidR="00647D0C">
          <w:rPr>
            <w:noProof/>
            <w:webHidden/>
          </w:rPr>
        </w:r>
        <w:r w:rsidR="00647D0C">
          <w:rPr>
            <w:noProof/>
            <w:webHidden/>
          </w:rPr>
          <w:fldChar w:fldCharType="separate"/>
        </w:r>
        <w:r w:rsidR="00647D0C">
          <w:rPr>
            <w:noProof/>
            <w:webHidden/>
          </w:rPr>
          <w:t>131</w:t>
        </w:r>
        <w:r w:rsidR="00647D0C">
          <w:rPr>
            <w:noProof/>
            <w:webHidden/>
          </w:rPr>
          <w:fldChar w:fldCharType="end"/>
        </w:r>
      </w:hyperlink>
    </w:p>
    <w:p w:rsidR="00647D0C" w:rsidRDefault="00983610" w14:paraId="143FC786" w14:textId="2C0B2E61">
      <w:pPr>
        <w:pStyle w:val="TableofFigures"/>
        <w:tabs>
          <w:tab w:val="right" w:leader="dot" w:pos="9225"/>
        </w:tabs>
        <w:rPr>
          <w:rFonts w:asciiTheme="minorHAnsi" w:hAnsiTheme="minorHAnsi" w:eastAsiaTheme="minorEastAsia" w:cstheme="minorBidi"/>
          <w:noProof/>
          <w:sz w:val="22"/>
          <w:szCs w:val="22"/>
        </w:rPr>
      </w:pPr>
      <w:hyperlink w:history="1" w:anchor="_Toc113971681">
        <w:r w:rsidRPr="00780A7E" w:rsidR="00647D0C">
          <w:rPr>
            <w:rStyle w:val="Hyperlink"/>
            <w:noProof/>
          </w:rPr>
          <w:t>Hình 7.39 Luồng điều khiển reboot thiết bị qua Mobile App</w:t>
        </w:r>
        <w:r w:rsidR="00647D0C">
          <w:rPr>
            <w:noProof/>
            <w:webHidden/>
          </w:rPr>
          <w:tab/>
        </w:r>
        <w:r w:rsidR="00647D0C">
          <w:rPr>
            <w:noProof/>
            <w:webHidden/>
          </w:rPr>
          <w:fldChar w:fldCharType="begin"/>
        </w:r>
        <w:r w:rsidR="00647D0C">
          <w:rPr>
            <w:noProof/>
            <w:webHidden/>
          </w:rPr>
          <w:instrText xml:space="preserve"> PAGEREF _Toc113971681 \h </w:instrText>
        </w:r>
        <w:r w:rsidR="00647D0C">
          <w:rPr>
            <w:noProof/>
            <w:webHidden/>
          </w:rPr>
        </w:r>
        <w:r w:rsidR="00647D0C">
          <w:rPr>
            <w:noProof/>
            <w:webHidden/>
          </w:rPr>
          <w:fldChar w:fldCharType="separate"/>
        </w:r>
        <w:r w:rsidR="00647D0C">
          <w:rPr>
            <w:noProof/>
            <w:webHidden/>
          </w:rPr>
          <w:t>136</w:t>
        </w:r>
        <w:r w:rsidR="00647D0C">
          <w:rPr>
            <w:noProof/>
            <w:webHidden/>
          </w:rPr>
          <w:fldChar w:fldCharType="end"/>
        </w:r>
      </w:hyperlink>
    </w:p>
    <w:p w:rsidR="00647D0C" w:rsidRDefault="00983610" w14:paraId="6DD6213D" w14:textId="3A978585">
      <w:pPr>
        <w:pStyle w:val="TableofFigures"/>
        <w:tabs>
          <w:tab w:val="right" w:leader="dot" w:pos="9225"/>
        </w:tabs>
        <w:rPr>
          <w:rFonts w:asciiTheme="minorHAnsi" w:hAnsiTheme="minorHAnsi" w:eastAsiaTheme="minorEastAsia" w:cstheme="minorBidi"/>
          <w:noProof/>
          <w:sz w:val="22"/>
          <w:szCs w:val="22"/>
        </w:rPr>
      </w:pPr>
      <w:hyperlink w:history="1" w:anchor="_Toc113971682">
        <w:r w:rsidRPr="00780A7E" w:rsidR="00647D0C">
          <w:rPr>
            <w:rStyle w:val="Hyperlink"/>
            <w:noProof/>
          </w:rPr>
          <w:t>Hình 7.40 Luồng điều khiển Reset thiết bị qua Mobile App</w:t>
        </w:r>
        <w:r w:rsidR="00647D0C">
          <w:rPr>
            <w:noProof/>
            <w:webHidden/>
          </w:rPr>
          <w:tab/>
        </w:r>
        <w:r w:rsidR="00647D0C">
          <w:rPr>
            <w:noProof/>
            <w:webHidden/>
          </w:rPr>
          <w:fldChar w:fldCharType="begin"/>
        </w:r>
        <w:r w:rsidR="00647D0C">
          <w:rPr>
            <w:noProof/>
            <w:webHidden/>
          </w:rPr>
          <w:instrText xml:space="preserve"> PAGEREF _Toc113971682 \h </w:instrText>
        </w:r>
        <w:r w:rsidR="00647D0C">
          <w:rPr>
            <w:noProof/>
            <w:webHidden/>
          </w:rPr>
        </w:r>
        <w:r w:rsidR="00647D0C">
          <w:rPr>
            <w:noProof/>
            <w:webHidden/>
          </w:rPr>
          <w:fldChar w:fldCharType="separate"/>
        </w:r>
        <w:r w:rsidR="00647D0C">
          <w:rPr>
            <w:noProof/>
            <w:webHidden/>
          </w:rPr>
          <w:t>139</w:t>
        </w:r>
        <w:r w:rsidR="00647D0C">
          <w:rPr>
            <w:noProof/>
            <w:webHidden/>
          </w:rPr>
          <w:fldChar w:fldCharType="end"/>
        </w:r>
      </w:hyperlink>
    </w:p>
    <w:p w:rsidR="00647D0C" w:rsidRDefault="00983610" w14:paraId="4AC61EE4" w14:textId="2E60459B">
      <w:pPr>
        <w:pStyle w:val="TableofFigures"/>
        <w:tabs>
          <w:tab w:val="right" w:leader="dot" w:pos="9225"/>
        </w:tabs>
        <w:rPr>
          <w:rFonts w:asciiTheme="minorHAnsi" w:hAnsiTheme="minorHAnsi" w:eastAsiaTheme="minorEastAsia" w:cstheme="minorBidi"/>
          <w:noProof/>
          <w:sz w:val="22"/>
          <w:szCs w:val="22"/>
        </w:rPr>
      </w:pPr>
      <w:hyperlink w:history="1" w:anchor="_Toc113971683">
        <w:r w:rsidRPr="00780A7E" w:rsidR="00647D0C">
          <w:rPr>
            <w:rStyle w:val="Hyperlink"/>
            <w:noProof/>
          </w:rPr>
          <w:t>Hình 7.41 Luồng điều khiển nâng cấp Firmware qua Mobile App</w:t>
        </w:r>
        <w:r w:rsidR="00647D0C">
          <w:rPr>
            <w:noProof/>
            <w:webHidden/>
          </w:rPr>
          <w:tab/>
        </w:r>
        <w:r w:rsidR="00647D0C">
          <w:rPr>
            <w:noProof/>
            <w:webHidden/>
          </w:rPr>
          <w:fldChar w:fldCharType="begin"/>
        </w:r>
        <w:r w:rsidR="00647D0C">
          <w:rPr>
            <w:noProof/>
            <w:webHidden/>
          </w:rPr>
          <w:instrText xml:space="preserve"> PAGEREF _Toc113971683 \h </w:instrText>
        </w:r>
        <w:r w:rsidR="00647D0C">
          <w:rPr>
            <w:noProof/>
            <w:webHidden/>
          </w:rPr>
        </w:r>
        <w:r w:rsidR="00647D0C">
          <w:rPr>
            <w:noProof/>
            <w:webHidden/>
          </w:rPr>
          <w:fldChar w:fldCharType="separate"/>
        </w:r>
        <w:r w:rsidR="00647D0C">
          <w:rPr>
            <w:noProof/>
            <w:webHidden/>
          </w:rPr>
          <w:t>143</w:t>
        </w:r>
        <w:r w:rsidR="00647D0C">
          <w:rPr>
            <w:noProof/>
            <w:webHidden/>
          </w:rPr>
          <w:fldChar w:fldCharType="end"/>
        </w:r>
      </w:hyperlink>
    </w:p>
    <w:p w:rsidR="00647D0C" w:rsidRDefault="00983610" w14:paraId="2D9BE2E0" w14:textId="734E45F5">
      <w:pPr>
        <w:pStyle w:val="TableofFigures"/>
        <w:tabs>
          <w:tab w:val="right" w:leader="dot" w:pos="9225"/>
        </w:tabs>
        <w:rPr>
          <w:rFonts w:asciiTheme="minorHAnsi" w:hAnsiTheme="minorHAnsi" w:eastAsiaTheme="minorEastAsia" w:cstheme="minorBidi"/>
          <w:noProof/>
          <w:sz w:val="22"/>
          <w:szCs w:val="22"/>
        </w:rPr>
      </w:pPr>
      <w:hyperlink w:history="1" w:anchor="_Toc113971684">
        <w:r w:rsidRPr="00780A7E" w:rsidR="00647D0C">
          <w:rPr>
            <w:rStyle w:val="Hyperlink"/>
            <w:noProof/>
          </w:rPr>
          <w:t>Hình 7.42 Luồng điều khiển cập nhật Database từ Mobile App</w:t>
        </w:r>
        <w:r w:rsidR="00647D0C">
          <w:rPr>
            <w:noProof/>
            <w:webHidden/>
          </w:rPr>
          <w:tab/>
        </w:r>
        <w:r w:rsidR="00647D0C">
          <w:rPr>
            <w:noProof/>
            <w:webHidden/>
          </w:rPr>
          <w:fldChar w:fldCharType="begin"/>
        </w:r>
        <w:r w:rsidR="00647D0C">
          <w:rPr>
            <w:noProof/>
            <w:webHidden/>
          </w:rPr>
          <w:instrText xml:space="preserve"> PAGEREF _Toc113971684 \h </w:instrText>
        </w:r>
        <w:r w:rsidR="00647D0C">
          <w:rPr>
            <w:noProof/>
            <w:webHidden/>
          </w:rPr>
        </w:r>
        <w:r w:rsidR="00647D0C">
          <w:rPr>
            <w:noProof/>
            <w:webHidden/>
          </w:rPr>
          <w:fldChar w:fldCharType="separate"/>
        </w:r>
        <w:r w:rsidR="00647D0C">
          <w:rPr>
            <w:noProof/>
            <w:webHidden/>
          </w:rPr>
          <w:t>146</w:t>
        </w:r>
        <w:r w:rsidR="00647D0C">
          <w:rPr>
            <w:noProof/>
            <w:webHidden/>
          </w:rPr>
          <w:fldChar w:fldCharType="end"/>
        </w:r>
      </w:hyperlink>
    </w:p>
    <w:p w:rsidR="00647D0C" w:rsidRDefault="00983610" w14:paraId="505B813E" w14:textId="1610B59F">
      <w:pPr>
        <w:pStyle w:val="TableofFigures"/>
        <w:tabs>
          <w:tab w:val="right" w:leader="dot" w:pos="9225"/>
        </w:tabs>
        <w:rPr>
          <w:rFonts w:asciiTheme="minorHAnsi" w:hAnsiTheme="minorHAnsi" w:eastAsiaTheme="minorEastAsia" w:cstheme="minorBidi"/>
          <w:noProof/>
          <w:sz w:val="22"/>
          <w:szCs w:val="22"/>
        </w:rPr>
      </w:pPr>
      <w:hyperlink w:history="1" w:anchor="_Toc113971685">
        <w:r w:rsidRPr="00780A7E" w:rsidR="00647D0C">
          <w:rPr>
            <w:rStyle w:val="Hyperlink"/>
            <w:noProof/>
          </w:rPr>
          <w:t>Hình 7.43 Luồng điều khiển Add thêm node mới cho mạng Mesh từ Mobile App</w:t>
        </w:r>
        <w:r w:rsidR="00647D0C">
          <w:rPr>
            <w:noProof/>
            <w:webHidden/>
          </w:rPr>
          <w:tab/>
        </w:r>
        <w:r w:rsidR="00647D0C">
          <w:rPr>
            <w:noProof/>
            <w:webHidden/>
          </w:rPr>
          <w:fldChar w:fldCharType="begin"/>
        </w:r>
        <w:r w:rsidR="00647D0C">
          <w:rPr>
            <w:noProof/>
            <w:webHidden/>
          </w:rPr>
          <w:instrText xml:space="preserve"> PAGEREF _Toc113971685 \h </w:instrText>
        </w:r>
        <w:r w:rsidR="00647D0C">
          <w:rPr>
            <w:noProof/>
            <w:webHidden/>
          </w:rPr>
        </w:r>
        <w:r w:rsidR="00647D0C">
          <w:rPr>
            <w:noProof/>
            <w:webHidden/>
          </w:rPr>
          <w:fldChar w:fldCharType="separate"/>
        </w:r>
        <w:r w:rsidR="00647D0C">
          <w:rPr>
            <w:noProof/>
            <w:webHidden/>
          </w:rPr>
          <w:t>150</w:t>
        </w:r>
        <w:r w:rsidR="00647D0C">
          <w:rPr>
            <w:noProof/>
            <w:webHidden/>
          </w:rPr>
          <w:fldChar w:fldCharType="end"/>
        </w:r>
      </w:hyperlink>
    </w:p>
    <w:p w:rsidR="00647D0C" w:rsidRDefault="00983610" w14:paraId="617A0781" w14:textId="209DAC1A">
      <w:pPr>
        <w:pStyle w:val="TableofFigures"/>
        <w:tabs>
          <w:tab w:val="right" w:leader="dot" w:pos="9225"/>
        </w:tabs>
        <w:rPr>
          <w:rFonts w:asciiTheme="minorHAnsi" w:hAnsiTheme="minorHAnsi" w:eastAsiaTheme="minorEastAsia" w:cstheme="minorBidi"/>
          <w:noProof/>
          <w:sz w:val="22"/>
          <w:szCs w:val="22"/>
        </w:rPr>
      </w:pPr>
      <w:hyperlink w:history="1" w:anchor="_Toc113971686">
        <w:r w:rsidRPr="00780A7E" w:rsidR="00647D0C">
          <w:rPr>
            <w:rStyle w:val="Hyperlink"/>
            <w:noProof/>
          </w:rPr>
          <w:t>Hình 7.44 Luồng Topology Discovery</w:t>
        </w:r>
        <w:r w:rsidR="00647D0C">
          <w:rPr>
            <w:noProof/>
            <w:webHidden/>
          </w:rPr>
          <w:tab/>
        </w:r>
        <w:r w:rsidR="00647D0C">
          <w:rPr>
            <w:noProof/>
            <w:webHidden/>
          </w:rPr>
          <w:fldChar w:fldCharType="begin"/>
        </w:r>
        <w:r w:rsidR="00647D0C">
          <w:rPr>
            <w:noProof/>
            <w:webHidden/>
          </w:rPr>
          <w:instrText xml:space="preserve"> PAGEREF _Toc113971686 \h </w:instrText>
        </w:r>
        <w:r w:rsidR="00647D0C">
          <w:rPr>
            <w:noProof/>
            <w:webHidden/>
          </w:rPr>
        </w:r>
        <w:r w:rsidR="00647D0C">
          <w:rPr>
            <w:noProof/>
            <w:webHidden/>
          </w:rPr>
          <w:fldChar w:fldCharType="separate"/>
        </w:r>
        <w:r w:rsidR="00647D0C">
          <w:rPr>
            <w:noProof/>
            <w:webHidden/>
          </w:rPr>
          <w:t>153</w:t>
        </w:r>
        <w:r w:rsidR="00647D0C">
          <w:rPr>
            <w:noProof/>
            <w:webHidden/>
          </w:rPr>
          <w:fldChar w:fldCharType="end"/>
        </w:r>
      </w:hyperlink>
    </w:p>
    <w:p w:rsidR="00647D0C" w:rsidRDefault="00983610" w14:paraId="217ED3DB" w14:textId="159938B2">
      <w:pPr>
        <w:pStyle w:val="TableofFigures"/>
        <w:tabs>
          <w:tab w:val="right" w:leader="dot" w:pos="9225"/>
        </w:tabs>
        <w:rPr>
          <w:rFonts w:asciiTheme="minorHAnsi" w:hAnsiTheme="minorHAnsi" w:eastAsiaTheme="minorEastAsia" w:cstheme="minorBidi"/>
          <w:noProof/>
          <w:sz w:val="22"/>
          <w:szCs w:val="22"/>
        </w:rPr>
      </w:pPr>
      <w:hyperlink w:history="1" w:anchor="_Toc113971687">
        <w:r w:rsidRPr="00780A7E" w:rsidR="00647D0C">
          <w:rPr>
            <w:rStyle w:val="Hyperlink"/>
            <w:noProof/>
          </w:rPr>
          <w:t>Hình 7.45 Luồng Topology Notification</w:t>
        </w:r>
        <w:r w:rsidR="00647D0C">
          <w:rPr>
            <w:noProof/>
            <w:webHidden/>
          </w:rPr>
          <w:tab/>
        </w:r>
        <w:r w:rsidR="00647D0C">
          <w:rPr>
            <w:noProof/>
            <w:webHidden/>
          </w:rPr>
          <w:fldChar w:fldCharType="begin"/>
        </w:r>
        <w:r w:rsidR="00647D0C">
          <w:rPr>
            <w:noProof/>
            <w:webHidden/>
          </w:rPr>
          <w:instrText xml:space="preserve"> PAGEREF _Toc113971687 \h </w:instrText>
        </w:r>
        <w:r w:rsidR="00647D0C">
          <w:rPr>
            <w:noProof/>
            <w:webHidden/>
          </w:rPr>
        </w:r>
        <w:r w:rsidR="00647D0C">
          <w:rPr>
            <w:noProof/>
            <w:webHidden/>
          </w:rPr>
          <w:fldChar w:fldCharType="separate"/>
        </w:r>
        <w:r w:rsidR="00647D0C">
          <w:rPr>
            <w:noProof/>
            <w:webHidden/>
          </w:rPr>
          <w:t>153</w:t>
        </w:r>
        <w:r w:rsidR="00647D0C">
          <w:rPr>
            <w:noProof/>
            <w:webHidden/>
          </w:rPr>
          <w:fldChar w:fldCharType="end"/>
        </w:r>
      </w:hyperlink>
    </w:p>
    <w:p w:rsidR="00647D0C" w:rsidRDefault="00983610" w14:paraId="199232EE" w14:textId="240EADEE">
      <w:pPr>
        <w:pStyle w:val="TableofFigures"/>
        <w:tabs>
          <w:tab w:val="right" w:leader="dot" w:pos="9225"/>
        </w:tabs>
        <w:rPr>
          <w:rFonts w:asciiTheme="minorHAnsi" w:hAnsiTheme="minorHAnsi" w:eastAsiaTheme="minorEastAsia" w:cstheme="minorBidi"/>
          <w:noProof/>
          <w:sz w:val="22"/>
          <w:szCs w:val="22"/>
        </w:rPr>
      </w:pPr>
      <w:hyperlink w:history="1" w:anchor="_Toc113971688">
        <w:r w:rsidRPr="00780A7E" w:rsidR="00647D0C">
          <w:rPr>
            <w:rStyle w:val="Hyperlink"/>
            <w:noProof/>
          </w:rPr>
          <w:t>Hình 7.46 Luồng thu thập thông tin Client</w:t>
        </w:r>
        <w:r w:rsidR="00647D0C">
          <w:rPr>
            <w:noProof/>
            <w:webHidden/>
          </w:rPr>
          <w:tab/>
        </w:r>
        <w:r w:rsidR="00647D0C">
          <w:rPr>
            <w:noProof/>
            <w:webHidden/>
          </w:rPr>
          <w:fldChar w:fldCharType="begin"/>
        </w:r>
        <w:r w:rsidR="00647D0C">
          <w:rPr>
            <w:noProof/>
            <w:webHidden/>
          </w:rPr>
          <w:instrText xml:space="preserve"> PAGEREF _Toc113971688 \h </w:instrText>
        </w:r>
        <w:r w:rsidR="00647D0C">
          <w:rPr>
            <w:noProof/>
            <w:webHidden/>
          </w:rPr>
        </w:r>
        <w:r w:rsidR="00647D0C">
          <w:rPr>
            <w:noProof/>
            <w:webHidden/>
          </w:rPr>
          <w:fldChar w:fldCharType="separate"/>
        </w:r>
        <w:r w:rsidR="00647D0C">
          <w:rPr>
            <w:noProof/>
            <w:webHidden/>
          </w:rPr>
          <w:t>154</w:t>
        </w:r>
        <w:r w:rsidR="00647D0C">
          <w:rPr>
            <w:noProof/>
            <w:webHidden/>
          </w:rPr>
          <w:fldChar w:fldCharType="end"/>
        </w:r>
      </w:hyperlink>
    </w:p>
    <w:p w:rsidR="00647D0C" w:rsidRDefault="00983610" w14:paraId="18B89B0C" w14:textId="63D557A9">
      <w:pPr>
        <w:pStyle w:val="TableofFigures"/>
        <w:tabs>
          <w:tab w:val="right" w:leader="dot" w:pos="9225"/>
        </w:tabs>
        <w:rPr>
          <w:rFonts w:asciiTheme="minorHAnsi" w:hAnsiTheme="minorHAnsi" w:eastAsiaTheme="minorEastAsia" w:cstheme="minorBidi"/>
          <w:noProof/>
          <w:sz w:val="22"/>
          <w:szCs w:val="22"/>
        </w:rPr>
      </w:pPr>
      <w:hyperlink w:history="1" w:anchor="_Toc113971689">
        <w:r w:rsidRPr="00780A7E" w:rsidR="00647D0C">
          <w:rPr>
            <w:rStyle w:val="Hyperlink"/>
            <w:noProof/>
          </w:rPr>
          <w:t>Hình 7.47 Luồng điều khiển lấy thông tin Topology từ Mobile App</w:t>
        </w:r>
        <w:r w:rsidR="00647D0C">
          <w:rPr>
            <w:noProof/>
            <w:webHidden/>
          </w:rPr>
          <w:tab/>
        </w:r>
        <w:r w:rsidR="00647D0C">
          <w:rPr>
            <w:noProof/>
            <w:webHidden/>
          </w:rPr>
          <w:fldChar w:fldCharType="begin"/>
        </w:r>
        <w:r w:rsidR="00647D0C">
          <w:rPr>
            <w:noProof/>
            <w:webHidden/>
          </w:rPr>
          <w:instrText xml:space="preserve"> PAGEREF _Toc113971689 \h </w:instrText>
        </w:r>
        <w:r w:rsidR="00647D0C">
          <w:rPr>
            <w:noProof/>
            <w:webHidden/>
          </w:rPr>
        </w:r>
        <w:r w:rsidR="00647D0C">
          <w:rPr>
            <w:noProof/>
            <w:webHidden/>
          </w:rPr>
          <w:fldChar w:fldCharType="separate"/>
        </w:r>
        <w:r w:rsidR="00647D0C">
          <w:rPr>
            <w:noProof/>
            <w:webHidden/>
          </w:rPr>
          <w:t>155</w:t>
        </w:r>
        <w:r w:rsidR="00647D0C">
          <w:rPr>
            <w:noProof/>
            <w:webHidden/>
          </w:rPr>
          <w:fldChar w:fldCharType="end"/>
        </w:r>
      </w:hyperlink>
    </w:p>
    <w:p w:rsidR="00647D0C" w:rsidRDefault="00983610" w14:paraId="7D20D2E1" w14:textId="4A2126D7">
      <w:pPr>
        <w:pStyle w:val="TableofFigures"/>
        <w:tabs>
          <w:tab w:val="right" w:leader="dot" w:pos="9225"/>
        </w:tabs>
        <w:rPr>
          <w:rFonts w:asciiTheme="minorHAnsi" w:hAnsiTheme="minorHAnsi" w:eastAsiaTheme="minorEastAsia" w:cstheme="minorBidi"/>
          <w:noProof/>
          <w:sz w:val="22"/>
          <w:szCs w:val="22"/>
        </w:rPr>
      </w:pPr>
      <w:hyperlink w:history="1" w:anchor="_Toc113971690">
        <w:r w:rsidRPr="00780A7E" w:rsidR="00647D0C">
          <w:rPr>
            <w:rStyle w:val="Hyperlink"/>
            <w:noProof/>
          </w:rPr>
          <w:t>Hình 7.48 Luồng điều khiển lấy thông tin danh sách interface có thể dùng cho Voice</w:t>
        </w:r>
        <w:r w:rsidR="00647D0C">
          <w:rPr>
            <w:noProof/>
            <w:webHidden/>
          </w:rPr>
          <w:tab/>
        </w:r>
        <w:r w:rsidR="00647D0C">
          <w:rPr>
            <w:noProof/>
            <w:webHidden/>
          </w:rPr>
          <w:fldChar w:fldCharType="begin"/>
        </w:r>
        <w:r w:rsidR="00647D0C">
          <w:rPr>
            <w:noProof/>
            <w:webHidden/>
          </w:rPr>
          <w:instrText xml:space="preserve"> PAGEREF _Toc113971690 \h </w:instrText>
        </w:r>
        <w:r w:rsidR="00647D0C">
          <w:rPr>
            <w:noProof/>
            <w:webHidden/>
          </w:rPr>
        </w:r>
        <w:r w:rsidR="00647D0C">
          <w:rPr>
            <w:noProof/>
            <w:webHidden/>
          </w:rPr>
          <w:fldChar w:fldCharType="separate"/>
        </w:r>
        <w:r w:rsidR="00647D0C">
          <w:rPr>
            <w:noProof/>
            <w:webHidden/>
          </w:rPr>
          <w:t>166</w:t>
        </w:r>
        <w:r w:rsidR="00647D0C">
          <w:rPr>
            <w:noProof/>
            <w:webHidden/>
          </w:rPr>
          <w:fldChar w:fldCharType="end"/>
        </w:r>
      </w:hyperlink>
    </w:p>
    <w:p w:rsidR="00647D0C" w:rsidRDefault="00983610" w14:paraId="6F46F26E" w14:textId="39C630FE">
      <w:pPr>
        <w:pStyle w:val="TableofFigures"/>
        <w:tabs>
          <w:tab w:val="right" w:leader="dot" w:pos="9225"/>
        </w:tabs>
        <w:rPr>
          <w:rFonts w:asciiTheme="minorHAnsi" w:hAnsiTheme="minorHAnsi" w:eastAsiaTheme="minorEastAsia" w:cstheme="minorBidi"/>
          <w:noProof/>
          <w:sz w:val="22"/>
          <w:szCs w:val="22"/>
        </w:rPr>
      </w:pPr>
      <w:hyperlink w:history="1" w:anchor="_Toc113971691">
        <w:r w:rsidRPr="00780A7E" w:rsidR="00647D0C">
          <w:rPr>
            <w:rStyle w:val="Hyperlink"/>
            <w:noProof/>
          </w:rPr>
          <w:t>Hình 7.49 Luồng điều khiển lấy thông tin cấu hình SIP Global</w:t>
        </w:r>
        <w:r w:rsidR="00647D0C">
          <w:rPr>
            <w:noProof/>
            <w:webHidden/>
          </w:rPr>
          <w:tab/>
        </w:r>
        <w:r w:rsidR="00647D0C">
          <w:rPr>
            <w:noProof/>
            <w:webHidden/>
          </w:rPr>
          <w:fldChar w:fldCharType="begin"/>
        </w:r>
        <w:r w:rsidR="00647D0C">
          <w:rPr>
            <w:noProof/>
            <w:webHidden/>
          </w:rPr>
          <w:instrText xml:space="preserve"> PAGEREF _Toc113971691 \h </w:instrText>
        </w:r>
        <w:r w:rsidR="00647D0C">
          <w:rPr>
            <w:noProof/>
            <w:webHidden/>
          </w:rPr>
        </w:r>
        <w:r w:rsidR="00647D0C">
          <w:rPr>
            <w:noProof/>
            <w:webHidden/>
          </w:rPr>
          <w:fldChar w:fldCharType="separate"/>
        </w:r>
        <w:r w:rsidR="00647D0C">
          <w:rPr>
            <w:noProof/>
            <w:webHidden/>
          </w:rPr>
          <w:t>168</w:t>
        </w:r>
        <w:r w:rsidR="00647D0C">
          <w:rPr>
            <w:noProof/>
            <w:webHidden/>
          </w:rPr>
          <w:fldChar w:fldCharType="end"/>
        </w:r>
      </w:hyperlink>
    </w:p>
    <w:p w:rsidR="00647D0C" w:rsidRDefault="00983610" w14:paraId="0FCF46FF" w14:textId="58DF5B07">
      <w:pPr>
        <w:pStyle w:val="TableofFigures"/>
        <w:tabs>
          <w:tab w:val="right" w:leader="dot" w:pos="9225"/>
        </w:tabs>
        <w:rPr>
          <w:rFonts w:asciiTheme="minorHAnsi" w:hAnsiTheme="minorHAnsi" w:eastAsiaTheme="minorEastAsia" w:cstheme="minorBidi"/>
          <w:noProof/>
          <w:sz w:val="22"/>
          <w:szCs w:val="22"/>
        </w:rPr>
      </w:pPr>
      <w:hyperlink w:history="1" w:anchor="_Toc113971692">
        <w:r w:rsidRPr="00780A7E" w:rsidR="00647D0C">
          <w:rPr>
            <w:rStyle w:val="Hyperlink"/>
            <w:noProof/>
          </w:rPr>
          <w:t>Hình 7.50 Luồng điều khiển thay đổi thông tin cấu hình SIP Global</w:t>
        </w:r>
        <w:r w:rsidR="00647D0C">
          <w:rPr>
            <w:noProof/>
            <w:webHidden/>
          </w:rPr>
          <w:tab/>
        </w:r>
        <w:r w:rsidR="00647D0C">
          <w:rPr>
            <w:noProof/>
            <w:webHidden/>
          </w:rPr>
          <w:fldChar w:fldCharType="begin"/>
        </w:r>
        <w:r w:rsidR="00647D0C">
          <w:rPr>
            <w:noProof/>
            <w:webHidden/>
          </w:rPr>
          <w:instrText xml:space="preserve"> PAGEREF _Toc113971692 \h </w:instrText>
        </w:r>
        <w:r w:rsidR="00647D0C">
          <w:rPr>
            <w:noProof/>
            <w:webHidden/>
          </w:rPr>
        </w:r>
        <w:r w:rsidR="00647D0C">
          <w:rPr>
            <w:noProof/>
            <w:webHidden/>
          </w:rPr>
          <w:fldChar w:fldCharType="separate"/>
        </w:r>
        <w:r w:rsidR="00647D0C">
          <w:rPr>
            <w:noProof/>
            <w:webHidden/>
          </w:rPr>
          <w:t>171</w:t>
        </w:r>
        <w:r w:rsidR="00647D0C">
          <w:rPr>
            <w:noProof/>
            <w:webHidden/>
          </w:rPr>
          <w:fldChar w:fldCharType="end"/>
        </w:r>
      </w:hyperlink>
    </w:p>
    <w:p w:rsidR="00647D0C" w:rsidRDefault="00983610" w14:paraId="1DE360CE" w14:textId="4190A0C7">
      <w:pPr>
        <w:pStyle w:val="TableofFigures"/>
        <w:tabs>
          <w:tab w:val="right" w:leader="dot" w:pos="9225"/>
        </w:tabs>
        <w:rPr>
          <w:rFonts w:asciiTheme="minorHAnsi" w:hAnsiTheme="minorHAnsi" w:eastAsiaTheme="minorEastAsia" w:cstheme="minorBidi"/>
          <w:noProof/>
          <w:sz w:val="22"/>
          <w:szCs w:val="22"/>
        </w:rPr>
      </w:pPr>
      <w:hyperlink w:history="1" w:anchor="_Toc113971693">
        <w:r w:rsidRPr="00780A7E" w:rsidR="00647D0C">
          <w:rPr>
            <w:rStyle w:val="Hyperlink"/>
            <w:noProof/>
          </w:rPr>
          <w:t>Hình 7.51 Luồng điều khiển lấy thông tin cấu hình SIP Parameter</w:t>
        </w:r>
        <w:r w:rsidR="00647D0C">
          <w:rPr>
            <w:noProof/>
            <w:webHidden/>
          </w:rPr>
          <w:tab/>
        </w:r>
        <w:r w:rsidR="00647D0C">
          <w:rPr>
            <w:noProof/>
            <w:webHidden/>
          </w:rPr>
          <w:fldChar w:fldCharType="begin"/>
        </w:r>
        <w:r w:rsidR="00647D0C">
          <w:rPr>
            <w:noProof/>
            <w:webHidden/>
          </w:rPr>
          <w:instrText xml:space="preserve"> PAGEREF _Toc113971693 \h </w:instrText>
        </w:r>
        <w:r w:rsidR="00647D0C">
          <w:rPr>
            <w:noProof/>
            <w:webHidden/>
          </w:rPr>
        </w:r>
        <w:r w:rsidR="00647D0C">
          <w:rPr>
            <w:noProof/>
            <w:webHidden/>
          </w:rPr>
          <w:fldChar w:fldCharType="separate"/>
        </w:r>
        <w:r w:rsidR="00647D0C">
          <w:rPr>
            <w:noProof/>
            <w:webHidden/>
          </w:rPr>
          <w:t>174</w:t>
        </w:r>
        <w:r w:rsidR="00647D0C">
          <w:rPr>
            <w:noProof/>
            <w:webHidden/>
          </w:rPr>
          <w:fldChar w:fldCharType="end"/>
        </w:r>
      </w:hyperlink>
    </w:p>
    <w:p w:rsidR="00647D0C" w:rsidRDefault="00983610" w14:paraId="37059335" w14:textId="0AB88891">
      <w:pPr>
        <w:pStyle w:val="TableofFigures"/>
        <w:tabs>
          <w:tab w:val="right" w:leader="dot" w:pos="9225"/>
        </w:tabs>
        <w:rPr>
          <w:rFonts w:asciiTheme="minorHAnsi" w:hAnsiTheme="minorHAnsi" w:eastAsiaTheme="minorEastAsia" w:cstheme="minorBidi"/>
          <w:noProof/>
          <w:sz w:val="22"/>
          <w:szCs w:val="22"/>
        </w:rPr>
      </w:pPr>
      <w:hyperlink w:history="1" w:anchor="_Toc113971694">
        <w:r w:rsidRPr="00780A7E" w:rsidR="00647D0C">
          <w:rPr>
            <w:rStyle w:val="Hyperlink"/>
            <w:noProof/>
          </w:rPr>
          <w:t>Hình 7.52 Luồng điều khiển thay đổi cấu hình SIP Parameter</w:t>
        </w:r>
        <w:r w:rsidR="00647D0C">
          <w:rPr>
            <w:noProof/>
            <w:webHidden/>
          </w:rPr>
          <w:tab/>
        </w:r>
        <w:r w:rsidR="00647D0C">
          <w:rPr>
            <w:noProof/>
            <w:webHidden/>
          </w:rPr>
          <w:fldChar w:fldCharType="begin"/>
        </w:r>
        <w:r w:rsidR="00647D0C">
          <w:rPr>
            <w:noProof/>
            <w:webHidden/>
          </w:rPr>
          <w:instrText xml:space="preserve"> PAGEREF _Toc113971694 \h </w:instrText>
        </w:r>
        <w:r w:rsidR="00647D0C">
          <w:rPr>
            <w:noProof/>
            <w:webHidden/>
          </w:rPr>
        </w:r>
        <w:r w:rsidR="00647D0C">
          <w:rPr>
            <w:noProof/>
            <w:webHidden/>
          </w:rPr>
          <w:fldChar w:fldCharType="separate"/>
        </w:r>
        <w:r w:rsidR="00647D0C">
          <w:rPr>
            <w:noProof/>
            <w:webHidden/>
          </w:rPr>
          <w:t>178</w:t>
        </w:r>
        <w:r w:rsidR="00647D0C">
          <w:rPr>
            <w:noProof/>
            <w:webHidden/>
          </w:rPr>
          <w:fldChar w:fldCharType="end"/>
        </w:r>
      </w:hyperlink>
    </w:p>
    <w:p w:rsidR="002E5CA8" w:rsidP="00E86FAE" w:rsidRDefault="00866580" w14:paraId="1C1D3411" w14:textId="4DB3018A">
      <w:pPr>
        <w:rPr>
          <w:rStyle w:val="st"/>
          <w:rFonts w:cs="Times New Roman"/>
          <w:b/>
          <w:szCs w:val="26"/>
        </w:rPr>
      </w:pPr>
      <w:r>
        <w:rPr>
          <w:rStyle w:val="st"/>
          <w:rFonts w:cs="Times New Roman"/>
          <w:b/>
          <w:szCs w:val="26"/>
        </w:rPr>
        <w:fldChar w:fldCharType="end"/>
      </w:r>
    </w:p>
    <w:p w:rsidR="000359A1" w:rsidP="00E86FAE" w:rsidRDefault="000359A1" w14:paraId="4241B60A" w14:textId="7BB360E6">
      <w:pPr>
        <w:rPr>
          <w:rStyle w:val="st"/>
          <w:rFonts w:cs="Times New Roman"/>
          <w:b/>
          <w:szCs w:val="26"/>
        </w:rPr>
      </w:pPr>
    </w:p>
    <w:p w:rsidR="000359A1" w:rsidP="00E86FAE" w:rsidRDefault="000359A1" w14:paraId="2B995716" w14:textId="287F8459">
      <w:pPr>
        <w:rPr>
          <w:rStyle w:val="st"/>
          <w:rFonts w:cs="Times New Roman"/>
          <w:b/>
          <w:szCs w:val="26"/>
        </w:rPr>
      </w:pPr>
    </w:p>
    <w:p w:rsidR="003E1A5F" w:rsidP="00E86FAE" w:rsidRDefault="003E1A5F" w14:paraId="3CFE3D61" w14:textId="6EE3F970">
      <w:pPr>
        <w:rPr>
          <w:rStyle w:val="st"/>
          <w:rFonts w:cs="Times New Roman"/>
          <w:b/>
          <w:szCs w:val="26"/>
        </w:rPr>
      </w:pPr>
    </w:p>
    <w:p w:rsidR="003E1A5F" w:rsidP="00E86FAE" w:rsidRDefault="003E1A5F" w14:paraId="3AE52A56" w14:textId="0376B615">
      <w:pPr>
        <w:rPr>
          <w:rStyle w:val="st"/>
          <w:rFonts w:cs="Times New Roman"/>
          <w:b/>
          <w:szCs w:val="26"/>
        </w:rPr>
      </w:pPr>
    </w:p>
    <w:p w:rsidR="003E1A5F" w:rsidP="00E86FAE" w:rsidRDefault="003E1A5F" w14:paraId="7C33F7ED" w14:textId="76958EEC">
      <w:pPr>
        <w:rPr>
          <w:rStyle w:val="st"/>
          <w:rFonts w:cs="Times New Roman"/>
          <w:b/>
          <w:szCs w:val="26"/>
        </w:rPr>
      </w:pPr>
    </w:p>
    <w:p w:rsidR="003E1A5F" w:rsidP="00E86FAE" w:rsidRDefault="003E1A5F" w14:paraId="6298E1A7" w14:textId="7D679DFD">
      <w:pPr>
        <w:rPr>
          <w:rStyle w:val="st"/>
          <w:rFonts w:cs="Times New Roman"/>
          <w:b/>
          <w:szCs w:val="26"/>
        </w:rPr>
      </w:pPr>
    </w:p>
    <w:p w:rsidR="00DC17B9" w:rsidP="00E86FAE" w:rsidRDefault="00DC17B9" w14:paraId="5F382CC7" w14:textId="5BA845B0">
      <w:pPr>
        <w:rPr>
          <w:rStyle w:val="st"/>
          <w:rFonts w:cs="Times New Roman"/>
          <w:b/>
          <w:szCs w:val="26"/>
        </w:rPr>
      </w:pPr>
    </w:p>
    <w:p w:rsidRPr="005A4F74" w:rsidR="00DC6DCB" w:rsidP="005A4F74" w:rsidRDefault="00146162" w14:paraId="276338DC" w14:textId="77777777">
      <w:pPr>
        <w:pStyle w:val="Heading1"/>
        <w:rPr>
          <w:rStyle w:val="st"/>
          <w:rFonts w:cs="Times New Roman"/>
        </w:rPr>
      </w:pPr>
      <w:bookmarkStart w:name="_Toc113971487" w:id="1"/>
      <w:r>
        <w:rPr>
          <w:rStyle w:val="st"/>
          <w:rFonts w:cs="Times New Roman"/>
        </w:rPr>
        <w:lastRenderedPageBreak/>
        <w:t>Mục đích</w:t>
      </w:r>
      <w:bookmarkEnd w:id="1"/>
    </w:p>
    <w:p w:rsidR="00ED7FD7" w:rsidP="005A409F" w:rsidRDefault="00CD4758" w14:paraId="24890ABE" w14:textId="41FCF4C1">
      <w:pPr>
        <w:pStyle w:val="FirstLevelBullet"/>
      </w:pPr>
      <w:r>
        <w:t>Tài liệu</w:t>
      </w:r>
      <w:r w:rsidR="00ED7FD7">
        <w:t xml:space="preserve"> cung cấp</w:t>
      </w:r>
      <w:r w:rsidR="00EA6E85">
        <w:t xml:space="preserve"> đặc tả </w:t>
      </w:r>
      <w:r w:rsidR="00EB0680">
        <w:t xml:space="preserve">chi tiết </w:t>
      </w:r>
      <w:r w:rsidR="005A409F">
        <w:t>module Mobile App Agent trên ONT.</w:t>
      </w:r>
    </w:p>
    <w:p w:rsidR="00BD7F06" w:rsidP="00434F43" w:rsidRDefault="00CD4758" w14:paraId="386DE50E" w14:textId="77777777">
      <w:pPr>
        <w:pStyle w:val="FirstLevelBullet"/>
      </w:pPr>
      <w:r>
        <w:t>Tài liệu</w:t>
      </w:r>
      <w:r w:rsidR="00EB0680">
        <w:t xml:space="preserve"> là đ</w:t>
      </w:r>
      <w:r w:rsidR="00ED7FD7">
        <w:t xml:space="preserve">ầu vào cho các </w:t>
      </w:r>
      <w:r w:rsidR="00434F43">
        <w:t>giai đoạn thiết kế, phát triển và kiểm thử sản phẩm.</w:t>
      </w:r>
    </w:p>
    <w:p w:rsidR="00772CB4" w:rsidP="00772CB4" w:rsidRDefault="00772CB4" w14:paraId="6AF90F3E" w14:textId="77777777">
      <w:pPr>
        <w:pStyle w:val="Heading1"/>
      </w:pPr>
      <w:bookmarkStart w:name="_Toc113971488" w:id="2"/>
      <w:r>
        <w:t>Phạm vi</w:t>
      </w:r>
      <w:bookmarkEnd w:id="2"/>
    </w:p>
    <w:p w:rsidRPr="005A409F" w:rsidR="005A409F" w:rsidP="005A409F" w:rsidRDefault="005A409F" w14:paraId="6FCAB076" w14:textId="77777777"/>
    <w:p w:rsidR="00772CB4" w:rsidP="00772CB4" w:rsidRDefault="00772CB4" w14:paraId="4DE09148" w14:textId="77777777">
      <w:pPr>
        <w:pStyle w:val="Heading1"/>
      </w:pPr>
      <w:bookmarkStart w:name="_Toc113971489" w:id="3"/>
      <w:r>
        <w:t>Đối tượng</w:t>
      </w:r>
      <w:bookmarkEnd w:id="3"/>
    </w:p>
    <w:p w:rsidR="001D0FE8" w:rsidP="001D0FE8" w:rsidRDefault="001D0FE8" w14:paraId="3B325F15" w14:textId="466D956D">
      <w:pPr>
        <w:pStyle w:val="FirstLevelBullet"/>
      </w:pPr>
      <w:r>
        <w:t>Kỹ sư thiết kế để viết HLD</w:t>
      </w:r>
    </w:p>
    <w:p w:rsidR="00E92038" w:rsidP="001D0FE8" w:rsidRDefault="00E92038" w14:paraId="750A5561" w14:textId="08A5669D">
      <w:pPr>
        <w:pStyle w:val="FirstLevelBullet"/>
      </w:pPr>
      <w:r>
        <w:t>Kỹ sư phát triển</w:t>
      </w:r>
    </w:p>
    <w:p w:rsidR="001D0FE8" w:rsidP="001D0FE8" w:rsidRDefault="001D0FE8" w14:paraId="16768000" w14:textId="4C5E50C1">
      <w:pPr>
        <w:pStyle w:val="FirstLevelBullet"/>
      </w:pPr>
      <w:r>
        <w:t xml:space="preserve">Kỹ sư kiểm thử </w:t>
      </w:r>
    </w:p>
    <w:p w:rsidR="00EC11BA" w:rsidP="00EC11BA" w:rsidRDefault="00EC11BA" w14:paraId="5B192B88" w14:textId="77777777">
      <w:pPr>
        <w:pStyle w:val="FirstLevelBullet"/>
        <w:numPr>
          <w:ilvl w:val="0"/>
          <w:numId w:val="0"/>
        </w:numPr>
      </w:pPr>
    </w:p>
    <w:p w:rsidRPr="00CD4758" w:rsidR="00EC11BA" w:rsidP="00EC11BA" w:rsidRDefault="00DC6DCB" w14:paraId="6FA7EEB3" w14:textId="77777777">
      <w:pPr>
        <w:pStyle w:val="Heading1"/>
      </w:pPr>
      <w:bookmarkStart w:name="_Toc474824653" w:id="4"/>
      <w:bookmarkStart w:name="_Toc113971490" w:id="5"/>
      <w:r>
        <w:rPr>
          <w:rStyle w:val="st"/>
          <w:rFonts w:cs="Times New Roman"/>
        </w:rPr>
        <w:t>Đ</w:t>
      </w:r>
      <w:r w:rsidR="00D340E1">
        <w:rPr>
          <w:rStyle w:val="st"/>
          <w:rFonts w:cs="Times New Roman"/>
        </w:rPr>
        <w:t>ịnh nghĩa và viết tắt</w:t>
      </w:r>
      <w:bookmarkEnd w:id="4"/>
      <w:bookmarkEnd w:id="5"/>
    </w:p>
    <w:tbl>
      <w:tblPr>
        <w:tblW w:w="9540" w:type="dxa"/>
        <w:tblInd w:w="-5" w:type="dxa"/>
        <w:tblLook w:val="04A0" w:firstRow="1" w:lastRow="0" w:firstColumn="1" w:lastColumn="0" w:noHBand="0" w:noVBand="1"/>
      </w:tblPr>
      <w:tblGrid>
        <w:gridCol w:w="2523"/>
        <w:gridCol w:w="7017"/>
      </w:tblGrid>
      <w:tr w:rsidRPr="00D56E44" w:rsidR="00DC6DCB" w:rsidTr="00353A9D" w14:paraId="01471E10" w14:textId="77777777">
        <w:tc>
          <w:tcPr>
            <w:tcW w:w="2523" w:type="dxa"/>
            <w:vAlign w:val="center"/>
          </w:tcPr>
          <w:p w:rsidRPr="00353A9D" w:rsidR="00DC6DCB" w:rsidP="00EC2D75" w:rsidRDefault="00177287" w14:paraId="187D3141" w14:textId="77777777">
            <w:pPr>
              <w:spacing w:before="60"/>
              <w:ind w:left="-108" w:right="-108"/>
              <w:rPr>
                <w:b/>
                <w:szCs w:val="26"/>
              </w:rPr>
            </w:pPr>
            <w:r w:rsidRPr="00353A9D">
              <w:rPr>
                <w:b/>
                <w:szCs w:val="26"/>
              </w:rPr>
              <w:t>Từ viết tắt</w:t>
            </w:r>
          </w:p>
        </w:tc>
        <w:tc>
          <w:tcPr>
            <w:tcW w:w="7017" w:type="dxa"/>
            <w:vAlign w:val="center"/>
          </w:tcPr>
          <w:p w:rsidRPr="00353A9D" w:rsidR="00DC6DCB" w:rsidP="00177287" w:rsidRDefault="00177287" w14:paraId="15D75791" w14:textId="77777777">
            <w:pPr>
              <w:spacing w:before="60"/>
              <w:ind w:left="34" w:right="33" w:hanging="142"/>
              <w:rPr>
                <w:b/>
                <w:szCs w:val="26"/>
              </w:rPr>
            </w:pPr>
            <w:r w:rsidRPr="00353A9D">
              <w:rPr>
                <w:b/>
                <w:szCs w:val="26"/>
              </w:rPr>
              <w:t>Mô tả</w:t>
            </w:r>
          </w:p>
        </w:tc>
      </w:tr>
    </w:tbl>
    <w:p w:rsidR="00154A36" w:rsidRDefault="00154A36" w14:paraId="2058EAC3" w14:textId="77777777">
      <w:pPr>
        <w:overflowPunct/>
        <w:autoSpaceDE/>
        <w:autoSpaceDN/>
        <w:adjustRightInd/>
        <w:spacing w:after="0"/>
        <w:jc w:val="left"/>
        <w:textAlignment w:val="auto"/>
        <w:rPr>
          <w:rStyle w:val="st"/>
          <w:rFonts w:cs="Times New Roman"/>
        </w:rPr>
      </w:pPr>
      <w:bookmarkStart w:name="_Toc474824656" w:id="6"/>
      <w:r>
        <w:rPr>
          <w:rStyle w:val="st"/>
          <w:rFonts w:cs="Times New Roman"/>
        </w:rPr>
        <w:t>UC</w:t>
      </w:r>
      <w:r>
        <w:rPr>
          <w:rStyle w:val="st"/>
          <w:rFonts w:cs="Times New Roman"/>
        </w:rPr>
        <w:tab/>
      </w:r>
      <w:r>
        <w:rPr>
          <w:rStyle w:val="st"/>
          <w:rFonts w:cs="Times New Roman"/>
        </w:rPr>
        <w:tab/>
      </w:r>
      <w:r>
        <w:rPr>
          <w:rStyle w:val="st"/>
          <w:rFonts w:cs="Times New Roman"/>
        </w:rPr>
        <w:tab/>
      </w:r>
      <w:r>
        <w:rPr>
          <w:rStyle w:val="st"/>
          <w:rFonts w:cs="Times New Roman"/>
        </w:rPr>
        <w:t>Use case</w:t>
      </w:r>
    </w:p>
    <w:p w:rsidR="002E5CA8" w:rsidRDefault="002E5CA8" w14:paraId="0E32EEFF" w14:textId="77777777">
      <w:pPr>
        <w:overflowPunct/>
        <w:autoSpaceDE/>
        <w:autoSpaceDN/>
        <w:adjustRightInd/>
        <w:spacing w:after="0"/>
        <w:jc w:val="left"/>
        <w:textAlignment w:val="auto"/>
        <w:rPr>
          <w:rStyle w:val="st"/>
          <w:rFonts w:cs="Times New Roman"/>
        </w:rPr>
      </w:pPr>
    </w:p>
    <w:p w:rsidR="002E5CA8" w:rsidP="001A5AE9" w:rsidRDefault="001A5AE9" w14:paraId="5307556F" w14:textId="77777777">
      <w:pPr>
        <w:pStyle w:val="Heading1"/>
        <w:rPr>
          <w:rStyle w:val="st"/>
          <w:rFonts w:cs="Times New Roman"/>
        </w:rPr>
      </w:pPr>
      <w:bookmarkStart w:name="_Toc113971491" w:id="7"/>
      <w:r>
        <w:rPr>
          <w:rStyle w:val="st"/>
          <w:rFonts w:cs="Times New Roman"/>
        </w:rPr>
        <w:t>Tài liệu tham khảo</w:t>
      </w:r>
      <w:bookmarkEnd w:id="7"/>
    </w:p>
    <w:p w:rsidR="001A5AE9" w:rsidP="001A5AE9" w:rsidRDefault="001A5AE9" w14:paraId="5B656CA2" w14:textId="77777777"/>
    <w:p w:rsidRPr="001A5AE9" w:rsidR="001A5AE9" w:rsidP="001A5AE9" w:rsidRDefault="001A5AE9" w14:paraId="5D057B2F" w14:textId="77777777"/>
    <w:p w:rsidRPr="001A5AE9" w:rsidR="001A5AE9" w:rsidP="001A5AE9" w:rsidRDefault="001A5AE9" w14:paraId="3653AF57" w14:textId="77777777"/>
    <w:p w:rsidR="002E5CA8" w:rsidRDefault="002E5CA8" w14:paraId="437A5A59" w14:textId="77777777">
      <w:pPr>
        <w:overflowPunct/>
        <w:autoSpaceDE/>
        <w:autoSpaceDN/>
        <w:adjustRightInd/>
        <w:spacing w:after="0"/>
        <w:jc w:val="left"/>
        <w:textAlignment w:val="auto"/>
        <w:rPr>
          <w:rStyle w:val="st"/>
          <w:rFonts w:cs="Times New Roman"/>
        </w:rPr>
      </w:pPr>
    </w:p>
    <w:p w:rsidR="00B12513" w:rsidRDefault="00B12513" w14:paraId="47E8D595" w14:textId="77777777">
      <w:pPr>
        <w:overflowPunct/>
        <w:autoSpaceDE/>
        <w:autoSpaceDN/>
        <w:adjustRightInd/>
        <w:spacing w:after="0"/>
        <w:jc w:val="left"/>
        <w:textAlignment w:val="auto"/>
        <w:rPr>
          <w:rStyle w:val="st"/>
          <w:rFonts w:cs="Times New Roman"/>
          <w:b/>
          <w:kern w:val="28"/>
          <w:sz w:val="28"/>
          <w:szCs w:val="24"/>
        </w:rPr>
      </w:pPr>
      <w:r>
        <w:rPr>
          <w:rStyle w:val="st"/>
          <w:rFonts w:cs="Times New Roman"/>
        </w:rPr>
        <w:br w:type="page"/>
      </w:r>
    </w:p>
    <w:p w:rsidR="00772CB4" w:rsidP="008B7923" w:rsidRDefault="00772CB4" w14:paraId="4A569962" w14:textId="77777777">
      <w:pPr>
        <w:pStyle w:val="Heading1"/>
        <w:rPr>
          <w:rStyle w:val="st"/>
          <w:rFonts w:cs="Times New Roman"/>
        </w:rPr>
      </w:pPr>
      <w:bookmarkStart w:name="_Toc113971492" w:id="8"/>
      <w:r>
        <w:rPr>
          <w:rStyle w:val="st"/>
          <w:rFonts w:cs="Times New Roman"/>
        </w:rPr>
        <w:lastRenderedPageBreak/>
        <w:t xml:space="preserve">Tổng quan về </w:t>
      </w:r>
      <w:r w:rsidR="00096FBE">
        <w:rPr>
          <w:rStyle w:val="st"/>
          <w:rFonts w:cs="Times New Roman"/>
        </w:rPr>
        <w:t>chức năng</w:t>
      </w:r>
      <w:bookmarkEnd w:id="8"/>
    </w:p>
    <w:p w:rsidRPr="001C708E" w:rsidR="001C708E" w:rsidRDefault="00D421DA" w14:paraId="77471FC9" w14:textId="77777777">
      <w:pPr>
        <w:pStyle w:val="Heading2"/>
      </w:pPr>
      <w:bookmarkStart w:name="_Toc113971493" w:id="9"/>
      <w:r>
        <w:t xml:space="preserve">Định nghĩa </w:t>
      </w:r>
      <w:r w:rsidR="00096FBE">
        <w:t>chức năng</w:t>
      </w:r>
      <w:r w:rsidR="00B66EE2">
        <w:t xml:space="preserve"> và các đối tượng sử dụng</w:t>
      </w:r>
      <w:bookmarkEnd w:id="9"/>
    </w:p>
    <w:p w:rsidR="00434F43" w:rsidP="003B6332" w:rsidRDefault="00096FBE" w14:paraId="7E9B6464" w14:textId="69045A77">
      <w:pPr>
        <w:pStyle w:val="Heading3"/>
      </w:pPr>
      <w:bookmarkStart w:name="_Toc113971494" w:id="10"/>
      <w:r>
        <w:t>Định nghĩa chức năng</w:t>
      </w:r>
      <w:bookmarkEnd w:id="10"/>
    </w:p>
    <w:p w:rsidR="00B94824" w:rsidP="00B94824" w:rsidRDefault="002A2223" w14:paraId="670F8542" w14:textId="5FDFD75C">
      <w:pPr>
        <w:rPr>
          <w:b/>
          <w:bCs/>
        </w:rPr>
      </w:pPr>
      <w:r>
        <w:rPr>
          <w:b/>
          <w:bCs/>
        </w:rPr>
        <w:t xml:space="preserve">Kiến trúc giải pháp tổng thể - </w:t>
      </w:r>
      <w:r w:rsidR="00B94824">
        <w:rPr>
          <w:b/>
          <w:bCs/>
        </w:rPr>
        <w:t>Mô hình tổng thể kết nối giữa ONT và OneLink App:</w:t>
      </w:r>
    </w:p>
    <w:p w:rsidR="00CD5D6C" w:rsidP="002611CE" w:rsidRDefault="00CD5D6C" w14:paraId="0068C7D1" w14:textId="494FDC52">
      <w:pPr>
        <w:keepNext/>
        <w:jc w:val="center"/>
      </w:pPr>
      <w:r>
        <w:rPr>
          <w:noProof/>
        </w:rPr>
        <w:drawing>
          <wp:inline distT="0" distB="0" distL="0" distR="0" wp14:anchorId="3BB288E2" wp14:editId="3F4864ED">
            <wp:extent cx="5864225" cy="3604204"/>
            <wp:effectExtent l="0" t="0" r="3175" b="0"/>
            <wp:docPr id="468089077" name="Picture 46808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4225" cy="3604204"/>
                    </a:xfrm>
                    <a:prstGeom prst="rect">
                      <a:avLst/>
                    </a:prstGeom>
                  </pic:spPr>
                </pic:pic>
              </a:graphicData>
            </a:graphic>
          </wp:inline>
        </w:drawing>
      </w:r>
    </w:p>
    <w:p w:rsidR="0001007B" w:rsidP="006C6448" w:rsidRDefault="00CD5D6C" w14:paraId="086B07AF" w14:textId="0A48A302">
      <w:pPr>
        <w:pStyle w:val="Caption"/>
      </w:pPr>
      <w:bookmarkStart w:name="_Toc113971641" w:id="11"/>
      <w:r>
        <w:t xml:space="preserve">Hình </w:t>
      </w:r>
      <w:r>
        <w:fldChar w:fldCharType="begin"/>
      </w:r>
      <w:r>
        <w:instrText> STYLEREF 1 \s </w:instrText>
      </w:r>
      <w:r>
        <w:fldChar w:fldCharType="separate"/>
      </w:r>
      <w:r w:rsidR="00EB47D2">
        <w:rPr>
          <w:noProof/>
        </w:rPr>
        <w:t>6</w:t>
      </w:r>
      <w:r>
        <w:fldChar w:fldCharType="end"/>
      </w:r>
      <w:r w:rsidR="00EB47D2">
        <w:t>.</w:t>
      </w:r>
      <w:r>
        <w:fldChar w:fldCharType="begin"/>
      </w:r>
      <w:r>
        <w:instrText> SEQ Hình \* ARABIC \s 1 </w:instrText>
      </w:r>
      <w:r>
        <w:fldChar w:fldCharType="separate"/>
      </w:r>
      <w:r w:rsidR="00EB47D2">
        <w:rPr>
          <w:noProof/>
        </w:rPr>
        <w:t>1</w:t>
      </w:r>
      <w:r>
        <w:fldChar w:fldCharType="end"/>
      </w:r>
      <w:r>
        <w:t xml:space="preserve"> Tổng quan kết nối ONT và OneLink</w:t>
      </w:r>
      <w:bookmarkEnd w:id="11"/>
    </w:p>
    <w:p w:rsidR="002611CE" w:rsidP="006C6448" w:rsidRDefault="002611CE" w14:paraId="31AD3A60" w14:textId="6F132DB1"/>
    <w:p w:rsidR="002611CE" w:rsidP="006C6448" w:rsidRDefault="002611CE" w14:paraId="4DCCE3B3" w14:textId="6EC978F6"/>
    <w:p w:rsidR="002611CE" w:rsidP="006C6448" w:rsidRDefault="002611CE" w14:paraId="423256D9" w14:textId="0B51553F"/>
    <w:p w:rsidR="002611CE" w:rsidP="006C6448" w:rsidRDefault="002611CE" w14:paraId="4A40122D" w14:textId="70BF3A35"/>
    <w:p w:rsidR="002611CE" w:rsidP="006C6448" w:rsidRDefault="002611CE" w14:paraId="7328F451" w14:textId="353B45AC"/>
    <w:p w:rsidR="002611CE" w:rsidP="006C6448" w:rsidRDefault="002611CE" w14:paraId="3DECB346" w14:textId="01845F60"/>
    <w:p w:rsidR="002611CE" w:rsidP="006C6448" w:rsidRDefault="002611CE" w14:paraId="4E4B9AA0" w14:textId="7CE16033"/>
    <w:p w:rsidR="002611CE" w:rsidP="006C6448" w:rsidRDefault="002611CE" w14:paraId="6D347A76" w14:textId="0489ED58"/>
    <w:p w:rsidR="002611CE" w:rsidP="006C6448" w:rsidRDefault="002611CE" w14:paraId="3A630DAE" w14:textId="6F0F7194"/>
    <w:p w:rsidR="002611CE" w:rsidP="006C6448" w:rsidRDefault="002611CE" w14:paraId="3E8521F1" w14:textId="4874C11D"/>
    <w:p w:rsidR="002611CE" w:rsidP="006C6448" w:rsidRDefault="002611CE" w14:paraId="422142CA" w14:textId="2212AF43"/>
    <w:p w:rsidRPr="002611CE" w:rsidR="002611CE" w:rsidP="006C6448" w:rsidRDefault="002611CE" w14:paraId="41DA6306" w14:textId="77777777"/>
    <w:p w:rsidR="00CE3D0F" w:rsidP="00CE3D0F" w:rsidRDefault="00CE3D0F" w14:paraId="116ED904" w14:textId="101E1745">
      <w:pPr>
        <w:rPr>
          <w:b/>
          <w:bCs/>
        </w:rPr>
      </w:pPr>
      <w:r w:rsidRPr="00CE3D0F">
        <w:rPr>
          <w:b/>
          <w:bCs/>
        </w:rPr>
        <w:lastRenderedPageBreak/>
        <w:t>Kiến trúc giải pháp trên ONT</w:t>
      </w:r>
      <w:r>
        <w:rPr>
          <w:b/>
          <w:bCs/>
        </w:rPr>
        <w:t>:</w:t>
      </w:r>
    </w:p>
    <w:p w:rsidR="00CE3D0F" w:rsidP="00CE3D0F" w:rsidRDefault="00CE3D0F" w14:paraId="78BDDC29" w14:textId="77777777">
      <w:pPr>
        <w:keepNext/>
        <w:jc w:val="center"/>
      </w:pPr>
      <w:r w:rsidRPr="00CE3D0F">
        <w:rPr>
          <w:b/>
          <w:bCs/>
          <w:lang w:val="en-GB"/>
        </w:rPr>
        <w:object w:dxaOrig="15346" w:dyaOrig="12136" w14:anchorId="35C7C16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1.25pt;height:366pt" o:ole="" type="#_x0000_t75">
            <v:imagedata o:title="" r:id="rId10"/>
          </v:shape>
          <o:OLEObject Type="Embed" ProgID="Visio.Drawing.15" ShapeID="_x0000_i1025" DrawAspect="Content" ObjectID="_1724768631" r:id="rId11"/>
        </w:object>
      </w:r>
    </w:p>
    <w:p w:rsidRPr="00CE3D0F" w:rsidR="00CE3D0F" w:rsidP="00CE3D0F" w:rsidRDefault="00CE3D0F" w14:paraId="7B37018C" w14:textId="107652FD">
      <w:pPr>
        <w:pStyle w:val="Caption"/>
        <w:rPr>
          <w:b w:val="0"/>
          <w:bCs w:val="0"/>
        </w:rPr>
      </w:pPr>
      <w:bookmarkStart w:name="_Toc113971642" w:id="12"/>
      <w:r>
        <w:t xml:space="preserve">Hình </w:t>
      </w:r>
      <w:r>
        <w:fldChar w:fldCharType="begin"/>
      </w:r>
      <w:r>
        <w:instrText> STYLEREF 1 \s </w:instrText>
      </w:r>
      <w:r>
        <w:fldChar w:fldCharType="separate"/>
      </w:r>
      <w:r w:rsidR="00EB47D2">
        <w:rPr>
          <w:noProof/>
        </w:rPr>
        <w:t>6</w:t>
      </w:r>
      <w:r>
        <w:fldChar w:fldCharType="end"/>
      </w:r>
      <w:r w:rsidR="00EB47D2">
        <w:t>.</w:t>
      </w:r>
      <w:r>
        <w:fldChar w:fldCharType="begin"/>
      </w:r>
      <w:r>
        <w:instrText> SEQ Hình \* ARABIC \s 1 </w:instrText>
      </w:r>
      <w:r>
        <w:fldChar w:fldCharType="separate"/>
      </w:r>
      <w:r w:rsidR="00EB47D2">
        <w:rPr>
          <w:noProof/>
        </w:rPr>
        <w:t>2</w:t>
      </w:r>
      <w:r>
        <w:fldChar w:fldCharType="end"/>
      </w:r>
      <w:r>
        <w:t xml:space="preserve"> Kiến trúc giải pháp trên ONT</w:t>
      </w:r>
      <w:bookmarkEnd w:id="12"/>
    </w:p>
    <w:p w:rsidRPr="00CE3D0F" w:rsidR="00CE3D0F" w:rsidP="00CE3D0F" w:rsidRDefault="00CE3D0F" w14:paraId="40CFF5C4" w14:textId="77777777">
      <w:pPr>
        <w:pStyle w:val="FirstLevelBullet"/>
        <w:rPr>
          <w:lang w:val="en-GB"/>
        </w:rPr>
      </w:pPr>
      <w:r w:rsidRPr="00CE3D0F">
        <w:t>Phát triển Firmware mới của ONT bổ sung thêm module Mobile App Agent nằm ở lớp User space. Vị trí của Mobile App Agent trong kiến trúc Firmware tổng thể ONT Dualband như trong hình vẽ.</w:t>
      </w:r>
    </w:p>
    <w:p w:rsidR="005A409F" w:rsidP="00DF7B9D" w:rsidRDefault="00DF7B9D" w14:paraId="2A6752A1" w14:textId="4CDCB5B4">
      <w:pPr>
        <w:pStyle w:val="FirstLevelBullet"/>
      </w:pPr>
      <w:r>
        <w:t xml:space="preserve">Mobile App Agent trên ONT giao tiếp với OneLink sử dụng giao thức HTTPS, </w:t>
      </w:r>
      <w:r w:rsidR="0034292E">
        <w:t xml:space="preserve">giao tiếp </w:t>
      </w:r>
      <w:r>
        <w:t>thông qua</w:t>
      </w:r>
      <w:r w:rsidR="0034292E">
        <w:t xml:space="preserve"> IP điều khiển của thiết bị và</w:t>
      </w:r>
      <w:r>
        <w:t xml:space="preserve"> port 9000.</w:t>
      </w:r>
    </w:p>
    <w:p w:rsidR="00DF7B9D" w:rsidP="00DF7B9D" w:rsidRDefault="0034292E" w14:paraId="0CEBBE08" w14:textId="54A2341E">
      <w:pPr>
        <w:pStyle w:val="FirstLevelBullet"/>
      </w:pPr>
      <w:r>
        <w:t>Việc xác thực của Mobile App với</w:t>
      </w:r>
      <w:r w:rsidR="00DF7B9D">
        <w:t xml:space="preserve"> ONT sử dụng </w:t>
      </w:r>
      <w:r>
        <w:t>phương thức xác thực</w:t>
      </w:r>
      <w:r w:rsidR="00510F49">
        <w:t xml:space="preserve"> khác với tài khoản Web GUI, </w:t>
      </w:r>
      <w:r>
        <w:t>chuỗi xác thực</w:t>
      </w:r>
      <w:r w:rsidR="00510F49">
        <w:t xml:space="preserve"> sẽ sử dụng thuật toán để generate từ MAC của thiết bị để đảm bảo mỗi thiết bị có thông tin xác thực riêng.</w:t>
      </w:r>
    </w:p>
    <w:p w:rsidR="00DF7B9D" w:rsidP="004D4761" w:rsidRDefault="004D4761" w14:paraId="0ED2790F" w14:textId="47200DD2">
      <w:pPr>
        <w:pStyle w:val="FirstLevelBullet"/>
      </w:pPr>
      <w:r>
        <w:t xml:space="preserve">Mobile App Agent chứa một database khai báo template </w:t>
      </w:r>
      <w:r w:rsidR="00917867">
        <w:t>á</w:t>
      </w:r>
      <w:r>
        <w:t xml:space="preserve">nh xạ các trường bản tin trong giao tiếp giữa </w:t>
      </w:r>
      <w:r w:rsidR="00917867">
        <w:t xml:space="preserve">OneLink - Mobile App Agent và câu lệnh thực thi trên ONT. Mục đích để tránh phải nâng cấp Firmware của ONT khi Mobile App muốn phát triển thêm nghiệp vụ cấu hình xuống ONT. </w:t>
      </w:r>
    </w:p>
    <w:p w:rsidRPr="005A409F" w:rsidR="00917867" w:rsidP="004D4761" w:rsidRDefault="00917867" w14:paraId="33BF0CB4" w14:textId="4EC1D1FF">
      <w:pPr>
        <w:pStyle w:val="FirstLevelBullet"/>
      </w:pPr>
      <w:r>
        <w:t>Database được cập nhật thông qua Mobile App khi có sự khác biệt về phiên bản trên ONT và phiên bản trên Mobile App.</w:t>
      </w:r>
    </w:p>
    <w:p w:rsidRPr="003B6332" w:rsidR="003B6332" w:rsidP="003B6332" w:rsidRDefault="009A52AF" w14:paraId="3495A477" w14:textId="1BE84FF0">
      <w:pPr>
        <w:pStyle w:val="Heading3"/>
      </w:pPr>
      <w:bookmarkStart w:name="_Toc113971495" w:id="13"/>
      <w:r>
        <w:lastRenderedPageBreak/>
        <w:t>Các đối tượng sử dụng</w:t>
      </w:r>
      <w:bookmarkEnd w:id="13"/>
    </w:p>
    <w:p w:rsidR="003B6332" w:rsidP="001D670B" w:rsidRDefault="0034292E" w14:paraId="6BD33DD2" w14:textId="77777777">
      <w:pPr>
        <w:pStyle w:val="FirstLevelBullet"/>
      </w:pPr>
      <w:r>
        <w:t xml:space="preserve">Mobile </w:t>
      </w:r>
      <w:r w:rsidR="00044E06">
        <w:t xml:space="preserve">App </w:t>
      </w:r>
      <w:r w:rsidR="007144FE">
        <w:t>thực hiện kết nối đến Mobile App Agent</w:t>
      </w:r>
      <w:r>
        <w:t xml:space="preserve"> qua local.</w:t>
      </w:r>
    </w:p>
    <w:p w:rsidR="00251080" w:rsidRDefault="00251080" w14:paraId="34658BA9" w14:textId="77777777">
      <w:pPr>
        <w:pStyle w:val="Heading2"/>
      </w:pPr>
      <w:bookmarkStart w:name="_Toc113971496" w:id="14"/>
      <w:r>
        <w:t>Bảng mô tả các chức năng</w:t>
      </w:r>
      <w:bookmarkEnd w:id="14"/>
    </w:p>
    <w:p w:rsidRPr="006B0A05" w:rsidR="006B0A05" w:rsidP="006B0A05" w:rsidRDefault="006B0A05" w14:paraId="36ABACC2" w14:textId="77777777"/>
    <w:p w:rsidR="006B0A05" w:rsidP="006B0A05" w:rsidRDefault="006B0A05" w14:paraId="730F6A90" w14:textId="33FDE8EB">
      <w:pPr>
        <w:pStyle w:val="Caption"/>
        <w:keepNext/>
      </w:pPr>
      <w:bookmarkStart w:name="_Toc113971590" w:id="15"/>
      <w:r>
        <w:t xml:space="preserve">Bảng </w:t>
      </w:r>
      <w:r>
        <w:fldChar w:fldCharType="begin"/>
      </w:r>
      <w:r>
        <w:instrText> STYLEREF 1 \s </w:instrText>
      </w:r>
      <w:r>
        <w:fldChar w:fldCharType="separate"/>
      </w:r>
      <w:r w:rsidR="00FA26B2">
        <w:rPr>
          <w:noProof/>
        </w:rPr>
        <w:t>6</w:t>
      </w:r>
      <w:r>
        <w:fldChar w:fldCharType="end"/>
      </w:r>
      <w:r w:rsidR="00FA26B2">
        <w:t>.</w:t>
      </w:r>
      <w:r>
        <w:fldChar w:fldCharType="begin"/>
      </w:r>
      <w:r>
        <w:instrText> SEQ Bảng \* ARABIC \s 1 </w:instrText>
      </w:r>
      <w:r>
        <w:fldChar w:fldCharType="separate"/>
      </w:r>
      <w:r w:rsidR="00FA26B2">
        <w:rPr>
          <w:noProof/>
        </w:rPr>
        <w:t>1</w:t>
      </w:r>
      <w:r>
        <w:fldChar w:fldCharType="end"/>
      </w:r>
      <w:r w:rsidR="009276E3">
        <w:t xml:space="preserve"> Bảng mô tả các chức năng</w:t>
      </w:r>
      <w:bookmarkEnd w:id="15"/>
    </w:p>
    <w:tbl>
      <w:tblPr>
        <w:tblStyle w:val="TableGrid"/>
        <w:tblW w:w="5000" w:type="pct"/>
        <w:tblLook w:val="04A0" w:firstRow="1" w:lastRow="0" w:firstColumn="1" w:lastColumn="0" w:noHBand="0" w:noVBand="1"/>
      </w:tblPr>
      <w:tblGrid>
        <w:gridCol w:w="901"/>
        <w:gridCol w:w="1053"/>
        <w:gridCol w:w="1893"/>
        <w:gridCol w:w="1221"/>
        <w:gridCol w:w="1891"/>
        <w:gridCol w:w="2266"/>
      </w:tblGrid>
      <w:tr w:rsidRPr="00B753B6" w:rsidR="00A90BE3" w:rsidTr="009419C0" w14:paraId="2744DB30" w14:textId="77777777">
        <w:trPr>
          <w:trHeight w:val="1017"/>
        </w:trPr>
        <w:tc>
          <w:tcPr>
            <w:tcW w:w="488" w:type="pct"/>
            <w:vMerge w:val="restart"/>
          </w:tcPr>
          <w:p w:rsidR="00A90BE3" w:rsidP="001E03FB" w:rsidRDefault="00A90BE3" w14:paraId="3F661B2C" w14:textId="1C35065F">
            <w:pPr>
              <w:pStyle w:val="TableHeader"/>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Nhóm chức năng </w:t>
            </w:r>
          </w:p>
        </w:tc>
        <w:tc>
          <w:tcPr>
            <w:tcW w:w="1597" w:type="pct"/>
            <w:gridSpan w:val="2"/>
            <w:shd w:val="clear" w:color="auto" w:fill="auto"/>
            <w:vAlign w:val="center"/>
          </w:tcPr>
          <w:p w:rsidRPr="001E03FB" w:rsidR="00A90BE3" w:rsidP="001E03FB" w:rsidRDefault="00A90BE3" w14:paraId="3177F938" w14:textId="47666CBB">
            <w:pPr>
              <w:pStyle w:val="TableHeader"/>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C</w:t>
            </w:r>
            <w:r w:rsidRPr="001E03FB">
              <w:rPr>
                <w:rFonts w:ascii="Times New Roman" w:hAnsi="Times New Roman" w:cs="Times New Roman"/>
                <w:i/>
                <w:color w:val="000000" w:themeColor="text1"/>
                <w:sz w:val="26"/>
                <w:szCs w:val="26"/>
              </w:rPr>
              <w:t>hức năng</w:t>
            </w:r>
          </w:p>
        </w:tc>
        <w:tc>
          <w:tcPr>
            <w:tcW w:w="1687" w:type="pct"/>
            <w:gridSpan w:val="2"/>
            <w:shd w:val="clear" w:color="auto" w:fill="auto"/>
          </w:tcPr>
          <w:p w:rsidRPr="001E03FB" w:rsidR="00A90BE3" w:rsidP="001E03FB" w:rsidRDefault="00A90BE3" w14:paraId="62A0AA31" w14:textId="33CBF7DA">
            <w:pPr>
              <w:pStyle w:val="TableHeader"/>
              <w:jc w:val="center"/>
              <w:rPr>
                <w:rFonts w:ascii="Times New Roman" w:hAnsi="Times New Roman" w:cs="Times New Roman"/>
                <w:i/>
                <w:color w:val="000000" w:themeColor="text1"/>
                <w:sz w:val="26"/>
                <w:szCs w:val="26"/>
              </w:rPr>
            </w:pPr>
          </w:p>
          <w:p w:rsidRPr="001E03FB" w:rsidR="00A90BE3" w:rsidP="001E03FB" w:rsidRDefault="00A90BE3" w14:paraId="48ADF344" w14:textId="77777777">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Use case</w:t>
            </w:r>
          </w:p>
        </w:tc>
        <w:tc>
          <w:tcPr>
            <w:tcW w:w="1228" w:type="pct"/>
            <w:vMerge w:val="restart"/>
            <w:shd w:val="clear" w:color="auto" w:fill="auto"/>
            <w:vAlign w:val="center"/>
          </w:tcPr>
          <w:p w:rsidRPr="001E03FB" w:rsidR="00A90BE3" w:rsidP="001E03FB" w:rsidRDefault="00A90BE3" w14:paraId="545A4CE5" w14:textId="77777777">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Mô tả</w:t>
            </w:r>
          </w:p>
        </w:tc>
      </w:tr>
      <w:tr w:rsidRPr="00B753B6" w:rsidR="00A90BE3" w:rsidTr="009419C0" w14:paraId="6D7D4B77" w14:textId="77777777">
        <w:trPr>
          <w:trHeight w:val="303"/>
        </w:trPr>
        <w:tc>
          <w:tcPr>
            <w:tcW w:w="488" w:type="pct"/>
            <w:vMerge/>
          </w:tcPr>
          <w:p w:rsidRPr="001E03FB" w:rsidR="00A90BE3" w:rsidP="00930DF6" w:rsidRDefault="00A90BE3" w14:paraId="24083A36" w14:textId="77777777">
            <w:pPr>
              <w:pStyle w:val="TableHeader"/>
              <w:rPr>
                <w:rFonts w:ascii="Times New Roman" w:hAnsi="Times New Roman" w:cs="Times New Roman"/>
                <w:b w:val="0"/>
                <w:bCs w:val="0"/>
                <w:iCs/>
                <w:color w:val="000000" w:themeColor="text1"/>
                <w:sz w:val="26"/>
                <w:szCs w:val="26"/>
              </w:rPr>
            </w:pPr>
          </w:p>
        </w:tc>
        <w:tc>
          <w:tcPr>
            <w:tcW w:w="571" w:type="pct"/>
            <w:shd w:val="clear" w:color="auto" w:fill="auto"/>
            <w:vAlign w:val="center"/>
          </w:tcPr>
          <w:p w:rsidRPr="001E03FB" w:rsidR="00A90BE3" w:rsidP="00930DF6" w:rsidRDefault="00A90BE3" w14:paraId="17998CCB" w14:textId="6DED8961">
            <w:pPr>
              <w:pStyle w:val="TableHeader"/>
              <w:rPr>
                <w:rFonts w:ascii="Times New Roman" w:hAnsi="Times New Roman" w:cs="Times New Roman"/>
                <w:b w:val="0"/>
                <w:bCs w:val="0"/>
                <w:iCs/>
                <w:color w:val="000000" w:themeColor="text1"/>
                <w:sz w:val="26"/>
                <w:szCs w:val="26"/>
              </w:rPr>
            </w:pPr>
            <w:r>
              <w:rPr>
                <w:rFonts w:ascii="Times New Roman" w:hAnsi="Times New Roman" w:cs="Times New Roman"/>
                <w:b w:val="0"/>
                <w:bCs w:val="0"/>
                <w:iCs/>
                <w:color w:val="000000" w:themeColor="text1"/>
                <w:sz w:val="26"/>
                <w:szCs w:val="26"/>
              </w:rPr>
              <w:t>ID</w:t>
            </w:r>
          </w:p>
        </w:tc>
        <w:tc>
          <w:tcPr>
            <w:tcW w:w="1026" w:type="pct"/>
            <w:shd w:val="clear" w:color="auto" w:fill="auto"/>
            <w:vAlign w:val="center"/>
          </w:tcPr>
          <w:p w:rsidRPr="001E03FB" w:rsidR="00A90BE3" w:rsidP="00DD2982" w:rsidRDefault="00A90BE3" w14:paraId="78BAFEBE" w14:textId="4B83AFDF">
            <w:pPr>
              <w:pStyle w:val="TableHead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Tên chức năng </w:t>
            </w:r>
          </w:p>
        </w:tc>
        <w:tc>
          <w:tcPr>
            <w:tcW w:w="662" w:type="pct"/>
            <w:shd w:val="clear" w:color="auto" w:fill="auto"/>
          </w:tcPr>
          <w:p w:rsidRPr="001E03FB" w:rsidR="00A90BE3" w:rsidP="001E03FB" w:rsidRDefault="00A90BE3" w14:paraId="38CBA54D" w14:textId="45DE0A8E">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ID</w:t>
            </w:r>
          </w:p>
        </w:tc>
        <w:tc>
          <w:tcPr>
            <w:tcW w:w="1025" w:type="pct"/>
            <w:shd w:val="clear" w:color="auto" w:fill="auto"/>
          </w:tcPr>
          <w:p w:rsidRPr="001E03FB" w:rsidR="00A90BE3" w:rsidP="001E03FB" w:rsidRDefault="00A90BE3" w14:paraId="77915290" w14:textId="77777777">
            <w:pPr>
              <w:pStyle w:val="TableHeader"/>
              <w:jc w:val="center"/>
              <w:rPr>
                <w:rFonts w:ascii="Times New Roman" w:hAnsi="Times New Roman" w:cs="Times New Roman"/>
                <w:i/>
                <w:color w:val="000000" w:themeColor="text1"/>
                <w:sz w:val="26"/>
                <w:szCs w:val="26"/>
              </w:rPr>
            </w:pPr>
            <w:r w:rsidRPr="001E03FB">
              <w:rPr>
                <w:rFonts w:ascii="Times New Roman" w:hAnsi="Times New Roman" w:cs="Times New Roman"/>
                <w:i/>
                <w:color w:val="000000" w:themeColor="text1"/>
                <w:sz w:val="26"/>
                <w:szCs w:val="26"/>
              </w:rPr>
              <w:t>Tên UC</w:t>
            </w:r>
          </w:p>
        </w:tc>
        <w:tc>
          <w:tcPr>
            <w:tcW w:w="1228" w:type="pct"/>
            <w:vMerge/>
            <w:shd w:val="clear" w:color="auto" w:fill="auto"/>
            <w:vAlign w:val="center"/>
          </w:tcPr>
          <w:p w:rsidRPr="001E03FB" w:rsidR="00A90BE3" w:rsidP="001E03FB" w:rsidRDefault="00A90BE3" w14:paraId="1D19451E" w14:textId="77777777">
            <w:pPr>
              <w:pStyle w:val="TableHeader"/>
              <w:jc w:val="center"/>
              <w:rPr>
                <w:rFonts w:ascii="Times New Roman" w:hAnsi="Times New Roman" w:cs="Times New Roman"/>
                <w:b w:val="0"/>
                <w:bCs w:val="0"/>
                <w:iCs/>
                <w:color w:val="000000" w:themeColor="text1"/>
                <w:sz w:val="26"/>
                <w:szCs w:val="26"/>
              </w:rPr>
            </w:pPr>
          </w:p>
        </w:tc>
      </w:tr>
      <w:tr w:rsidRPr="00B753B6" w:rsidR="00A90BE3" w:rsidTr="009419C0" w14:paraId="10421623" w14:textId="77777777">
        <w:trPr>
          <w:trHeight w:val="591"/>
        </w:trPr>
        <w:tc>
          <w:tcPr>
            <w:tcW w:w="488" w:type="pct"/>
          </w:tcPr>
          <w:p w:rsidR="00A90BE3" w:rsidP="00930DF6" w:rsidRDefault="00A90BE3" w14:paraId="2E96EA65" w14:textId="6BB3B94C">
            <w:r>
              <w:t>Dò tìm thiết bị</w:t>
            </w:r>
          </w:p>
        </w:tc>
        <w:tc>
          <w:tcPr>
            <w:tcW w:w="571" w:type="pct"/>
          </w:tcPr>
          <w:p w:rsidRPr="00B753B6" w:rsidR="00A90BE3" w:rsidP="00930DF6" w:rsidRDefault="00A90BE3" w14:paraId="7AC4FD94" w14:textId="6AADF4D8">
            <w:r>
              <w:t>CN-1</w:t>
            </w:r>
          </w:p>
        </w:tc>
        <w:tc>
          <w:tcPr>
            <w:tcW w:w="1026" w:type="pct"/>
          </w:tcPr>
          <w:p w:rsidRPr="00B753B6" w:rsidR="00A90BE3" w:rsidP="00930DF6" w:rsidRDefault="00A90BE3" w14:paraId="7240FF96" w14:textId="77777777">
            <w:pPr>
              <w:rPr>
                <w:color w:val="000000"/>
              </w:rPr>
            </w:pPr>
            <w:r>
              <w:rPr>
                <w:color w:val="000000"/>
              </w:rPr>
              <w:t>Tính năng dò tìm thiết bị trong mạng</w:t>
            </w:r>
          </w:p>
        </w:tc>
        <w:tc>
          <w:tcPr>
            <w:tcW w:w="662" w:type="pct"/>
          </w:tcPr>
          <w:p w:rsidR="00A90BE3" w:rsidP="00930DF6" w:rsidRDefault="00A90BE3" w14:paraId="429A2231" w14:textId="44357462">
            <w:pPr>
              <w:rPr>
                <w:color w:val="000000"/>
              </w:rPr>
            </w:pPr>
            <w:r>
              <w:rPr>
                <w:color w:val="000000"/>
              </w:rPr>
              <w:t>UC-1</w:t>
            </w:r>
          </w:p>
        </w:tc>
        <w:tc>
          <w:tcPr>
            <w:tcW w:w="1025" w:type="pct"/>
          </w:tcPr>
          <w:p w:rsidRPr="00B753B6" w:rsidR="00A90BE3" w:rsidP="00930DF6" w:rsidRDefault="00A90BE3" w14:paraId="2E1E7FA7" w14:textId="77777777">
            <w:pPr>
              <w:rPr>
                <w:color w:val="000000"/>
              </w:rPr>
            </w:pPr>
            <w:r>
              <w:rPr>
                <w:color w:val="000000"/>
              </w:rPr>
              <w:t>Dò tìm thiết bị trong mạng</w:t>
            </w:r>
          </w:p>
        </w:tc>
        <w:tc>
          <w:tcPr>
            <w:tcW w:w="1228" w:type="pct"/>
          </w:tcPr>
          <w:p w:rsidRPr="00B753B6" w:rsidR="00A90BE3" w:rsidP="00930DF6" w:rsidRDefault="00A90BE3" w14:paraId="6313F8F1" w14:textId="60D5EFA3">
            <w:r>
              <w:t xml:space="preserve">Trên thiết bị phản hồi thông tin thiết bị khi </w:t>
            </w:r>
            <w:r w:rsidR="007A6979">
              <w:t>Mobile App</w:t>
            </w:r>
            <w:r>
              <w:t xml:space="preserve"> thực hiện dò tìm thiết bị đang có trong mạng </w:t>
            </w:r>
          </w:p>
        </w:tc>
      </w:tr>
      <w:tr w:rsidRPr="00B753B6" w:rsidR="00CE35A2" w:rsidTr="009419C0" w14:paraId="267AC798" w14:textId="77777777">
        <w:trPr>
          <w:trHeight w:val="591"/>
        </w:trPr>
        <w:tc>
          <w:tcPr>
            <w:tcW w:w="488" w:type="pct"/>
            <w:vMerge w:val="restart"/>
          </w:tcPr>
          <w:p w:rsidR="00CE35A2" w:rsidP="005A0938" w:rsidRDefault="00CE35A2" w14:paraId="4570A3F2" w14:textId="02F377EE">
            <w:r>
              <w:t>Thiết lập kết nối</w:t>
            </w:r>
          </w:p>
        </w:tc>
        <w:tc>
          <w:tcPr>
            <w:tcW w:w="571" w:type="pct"/>
            <w:vMerge w:val="restart"/>
          </w:tcPr>
          <w:p w:rsidR="00CE35A2" w:rsidP="005A0938" w:rsidRDefault="00CE35A2" w14:paraId="0D4E573B" w14:textId="205C5ECF">
            <w:r>
              <w:t>CN-2</w:t>
            </w:r>
          </w:p>
        </w:tc>
        <w:tc>
          <w:tcPr>
            <w:tcW w:w="1026" w:type="pct"/>
            <w:vMerge w:val="restart"/>
          </w:tcPr>
          <w:p w:rsidR="00CE35A2" w:rsidP="005A0938" w:rsidRDefault="00CE35A2" w14:paraId="11751D85" w14:textId="35914CDA">
            <w:pPr>
              <w:rPr>
                <w:color w:val="000000"/>
              </w:rPr>
            </w:pPr>
            <w:r>
              <w:rPr>
                <w:color w:val="000000"/>
              </w:rPr>
              <w:t>Tính năng thiết lập kết nối đến OneLink</w:t>
            </w:r>
          </w:p>
        </w:tc>
        <w:tc>
          <w:tcPr>
            <w:tcW w:w="662" w:type="pct"/>
          </w:tcPr>
          <w:p w:rsidR="00CE35A2" w:rsidP="00930DF6" w:rsidRDefault="00CE35A2" w14:paraId="54FA3BCD" w14:textId="68963373">
            <w:pPr>
              <w:rPr>
                <w:color w:val="000000"/>
              </w:rPr>
            </w:pPr>
            <w:r>
              <w:rPr>
                <w:color w:val="000000"/>
              </w:rPr>
              <w:t>UC-2</w:t>
            </w:r>
          </w:p>
        </w:tc>
        <w:tc>
          <w:tcPr>
            <w:tcW w:w="1025" w:type="pct"/>
          </w:tcPr>
          <w:p w:rsidR="00CE35A2" w:rsidP="00930DF6" w:rsidRDefault="007A6979" w14:paraId="1ED50210" w14:textId="0A573D59">
            <w:pPr>
              <w:rPr>
                <w:color w:val="000000"/>
              </w:rPr>
            </w:pPr>
            <w:r>
              <w:rPr>
                <w:color w:val="000000"/>
              </w:rPr>
              <w:t>Mobile App</w:t>
            </w:r>
            <w:r w:rsidR="00CE35A2">
              <w:rPr>
                <w:color w:val="000000"/>
              </w:rPr>
              <w:t xml:space="preserve"> mở phiên kết nối đến Agent</w:t>
            </w:r>
          </w:p>
        </w:tc>
        <w:tc>
          <w:tcPr>
            <w:tcW w:w="1228" w:type="pct"/>
            <w:vMerge w:val="restart"/>
          </w:tcPr>
          <w:p w:rsidR="00CE35A2" w:rsidP="005A0938" w:rsidRDefault="00CE35A2" w14:paraId="6CBCEA70" w14:textId="4FD93FD8">
            <w:r>
              <w:t xml:space="preserve">Thiết lập kết nối với </w:t>
            </w:r>
            <w:r w:rsidR="007A6979">
              <w:t>Mobile App</w:t>
            </w:r>
            <w:r>
              <w:t xml:space="preserve"> với tài khoản hợp lệ</w:t>
            </w:r>
          </w:p>
        </w:tc>
      </w:tr>
      <w:tr w:rsidRPr="00B753B6" w:rsidR="00F86672" w:rsidTr="009419C0" w14:paraId="630756E9" w14:textId="77777777">
        <w:tc>
          <w:tcPr>
            <w:tcW w:w="488" w:type="pct"/>
            <w:vMerge/>
          </w:tcPr>
          <w:p w:rsidR="00F86672" w:rsidP="00F86672" w:rsidRDefault="00F86672" w14:paraId="30949D59" w14:textId="4D66FC8C"/>
        </w:tc>
        <w:tc>
          <w:tcPr>
            <w:tcW w:w="571" w:type="pct"/>
            <w:vMerge/>
          </w:tcPr>
          <w:p w:rsidRPr="00B753B6" w:rsidR="00F86672" w:rsidP="00F86672" w:rsidRDefault="00F86672" w14:paraId="5257F55C" w14:textId="3C29883D"/>
        </w:tc>
        <w:tc>
          <w:tcPr>
            <w:tcW w:w="1026" w:type="pct"/>
            <w:vMerge/>
          </w:tcPr>
          <w:p w:rsidRPr="00B753B6" w:rsidR="00F86672" w:rsidP="00F86672" w:rsidRDefault="00F86672" w14:paraId="136CB08D" w14:textId="4D8D01F7">
            <w:pPr>
              <w:rPr>
                <w:color w:val="000000"/>
              </w:rPr>
            </w:pPr>
          </w:p>
        </w:tc>
        <w:tc>
          <w:tcPr>
            <w:tcW w:w="662" w:type="pct"/>
          </w:tcPr>
          <w:p w:rsidRPr="00B753B6" w:rsidR="00F86672" w:rsidP="00F86672" w:rsidRDefault="00F86672" w14:paraId="4BBDDACD" w14:textId="5C732A5E">
            <w:pPr>
              <w:rPr>
                <w:color w:val="000000"/>
              </w:rPr>
            </w:pPr>
            <w:r>
              <w:rPr>
                <w:color w:val="000000"/>
              </w:rPr>
              <w:t>UC-3</w:t>
            </w:r>
          </w:p>
        </w:tc>
        <w:tc>
          <w:tcPr>
            <w:tcW w:w="1025" w:type="pct"/>
          </w:tcPr>
          <w:p w:rsidRPr="00B753B6" w:rsidR="00F86672" w:rsidP="00F86672" w:rsidRDefault="00F86672" w14:paraId="4D7FD28C" w14:textId="492D3D60">
            <w:pPr>
              <w:rPr>
                <w:color w:val="000000"/>
              </w:rPr>
            </w:pPr>
            <w:r>
              <w:rPr>
                <w:color w:val="000000"/>
              </w:rPr>
              <w:t>Đăng nhập với tài khoản hợp lệ và hiện không tồn tại phiên truy nhập nào</w:t>
            </w:r>
          </w:p>
        </w:tc>
        <w:tc>
          <w:tcPr>
            <w:tcW w:w="1228" w:type="pct"/>
            <w:vMerge/>
          </w:tcPr>
          <w:p w:rsidRPr="00B753B6" w:rsidR="00F86672" w:rsidP="00F86672" w:rsidRDefault="00F86672" w14:paraId="3BBD2A2A" w14:textId="45DDDAB2"/>
        </w:tc>
      </w:tr>
      <w:tr w:rsidRPr="00B753B6" w:rsidR="00F86672" w:rsidTr="009419C0" w14:paraId="55156B68" w14:textId="77777777">
        <w:tc>
          <w:tcPr>
            <w:tcW w:w="488" w:type="pct"/>
            <w:vMerge/>
          </w:tcPr>
          <w:p w:rsidR="00F86672" w:rsidP="00F86672" w:rsidRDefault="00F86672" w14:paraId="05A44743" w14:textId="77777777"/>
        </w:tc>
        <w:tc>
          <w:tcPr>
            <w:tcW w:w="571" w:type="pct"/>
            <w:vMerge/>
          </w:tcPr>
          <w:p w:rsidRPr="00B753B6" w:rsidR="00F86672" w:rsidP="00F86672" w:rsidRDefault="00F86672" w14:paraId="0A4E981B" w14:textId="77777777"/>
        </w:tc>
        <w:tc>
          <w:tcPr>
            <w:tcW w:w="1026" w:type="pct"/>
            <w:vMerge/>
          </w:tcPr>
          <w:p w:rsidRPr="00B753B6" w:rsidR="00F86672" w:rsidP="00F86672" w:rsidRDefault="00F86672" w14:paraId="042DF138" w14:textId="77777777">
            <w:pPr>
              <w:rPr>
                <w:color w:val="000000"/>
              </w:rPr>
            </w:pPr>
          </w:p>
        </w:tc>
        <w:tc>
          <w:tcPr>
            <w:tcW w:w="662" w:type="pct"/>
          </w:tcPr>
          <w:p w:rsidR="00F86672" w:rsidP="00F86672" w:rsidRDefault="00F86672" w14:paraId="718BA7AA" w14:textId="100542F4">
            <w:pPr>
              <w:rPr>
                <w:color w:val="000000"/>
              </w:rPr>
            </w:pPr>
            <w:r>
              <w:rPr>
                <w:color w:val="000000"/>
              </w:rPr>
              <w:t>UC-4</w:t>
            </w:r>
          </w:p>
        </w:tc>
        <w:tc>
          <w:tcPr>
            <w:tcW w:w="1025" w:type="pct"/>
          </w:tcPr>
          <w:p w:rsidR="00F86672" w:rsidP="00F86672" w:rsidRDefault="00F86672" w14:paraId="15AC190D" w14:textId="20BEE7EC">
            <w:pPr>
              <w:rPr>
                <w:color w:val="000000"/>
              </w:rPr>
            </w:pPr>
            <w:r>
              <w:rPr>
                <w:color w:val="000000"/>
              </w:rPr>
              <w:t>Đăng nhập với tài khoản không hợp lệ</w:t>
            </w:r>
          </w:p>
        </w:tc>
        <w:tc>
          <w:tcPr>
            <w:tcW w:w="1228" w:type="pct"/>
            <w:vMerge/>
          </w:tcPr>
          <w:p w:rsidRPr="00B753B6" w:rsidR="00F86672" w:rsidP="00F86672" w:rsidRDefault="00F86672" w14:paraId="0649B79B" w14:textId="77777777"/>
        </w:tc>
      </w:tr>
      <w:tr w:rsidRPr="00B753B6" w:rsidR="00F86672" w:rsidTr="009419C0" w14:paraId="53963266" w14:textId="77777777">
        <w:tc>
          <w:tcPr>
            <w:tcW w:w="488" w:type="pct"/>
            <w:vMerge/>
          </w:tcPr>
          <w:p w:rsidR="00F86672" w:rsidP="00F86672" w:rsidRDefault="00F86672" w14:paraId="55094603" w14:textId="77777777"/>
        </w:tc>
        <w:tc>
          <w:tcPr>
            <w:tcW w:w="571" w:type="pct"/>
            <w:vMerge/>
          </w:tcPr>
          <w:p w:rsidR="00F86672" w:rsidP="00F86672" w:rsidRDefault="00F86672" w14:paraId="4B9571C7" w14:textId="73DF3536"/>
        </w:tc>
        <w:tc>
          <w:tcPr>
            <w:tcW w:w="1026" w:type="pct"/>
            <w:vMerge/>
          </w:tcPr>
          <w:p w:rsidR="00F86672" w:rsidP="00F86672" w:rsidRDefault="00F86672" w14:paraId="3F3AC652" w14:textId="77777777">
            <w:pPr>
              <w:rPr>
                <w:color w:val="000000"/>
              </w:rPr>
            </w:pPr>
          </w:p>
        </w:tc>
        <w:tc>
          <w:tcPr>
            <w:tcW w:w="662" w:type="pct"/>
          </w:tcPr>
          <w:p w:rsidR="00F86672" w:rsidP="00F86672" w:rsidRDefault="00F86672" w14:paraId="4CD70843" w14:textId="679874EC">
            <w:pPr>
              <w:rPr>
                <w:color w:val="000000"/>
              </w:rPr>
            </w:pPr>
            <w:r>
              <w:rPr>
                <w:color w:val="000000"/>
              </w:rPr>
              <w:t>UC-5</w:t>
            </w:r>
          </w:p>
        </w:tc>
        <w:tc>
          <w:tcPr>
            <w:tcW w:w="1025" w:type="pct"/>
          </w:tcPr>
          <w:p w:rsidR="00F86672" w:rsidP="00F86672" w:rsidRDefault="00F86672" w14:paraId="7064CF53" w14:textId="77777777">
            <w:pPr>
              <w:rPr>
                <w:color w:val="000000"/>
              </w:rPr>
            </w:pPr>
            <w:r>
              <w:rPr>
                <w:color w:val="000000"/>
              </w:rPr>
              <w:t>Đăng nhập với tài khoản hợp lệ và hiện đang tồn tại phiên truy nhập từ thiết bị khác</w:t>
            </w:r>
          </w:p>
        </w:tc>
        <w:tc>
          <w:tcPr>
            <w:tcW w:w="1228" w:type="pct"/>
            <w:vMerge/>
          </w:tcPr>
          <w:p w:rsidRPr="00B753B6" w:rsidR="00F86672" w:rsidP="00F86672" w:rsidRDefault="00F86672" w14:paraId="66728CF3" w14:textId="77777777"/>
        </w:tc>
      </w:tr>
      <w:tr w:rsidRPr="00B753B6" w:rsidR="00F86672" w:rsidTr="009419C0" w14:paraId="36F1B103" w14:textId="77777777">
        <w:tc>
          <w:tcPr>
            <w:tcW w:w="488" w:type="pct"/>
            <w:vMerge/>
          </w:tcPr>
          <w:p w:rsidR="00F86672" w:rsidP="00F86672" w:rsidRDefault="00F86672" w14:paraId="40628133" w14:textId="77777777"/>
        </w:tc>
        <w:tc>
          <w:tcPr>
            <w:tcW w:w="571" w:type="pct"/>
            <w:vMerge/>
          </w:tcPr>
          <w:p w:rsidR="00F86672" w:rsidP="00F86672" w:rsidRDefault="00F86672" w14:paraId="44185104" w14:textId="5FCFC26C"/>
        </w:tc>
        <w:tc>
          <w:tcPr>
            <w:tcW w:w="1026" w:type="pct"/>
            <w:vMerge/>
          </w:tcPr>
          <w:p w:rsidR="00F86672" w:rsidP="00F86672" w:rsidRDefault="00F86672" w14:paraId="73E8D7BF" w14:textId="77777777">
            <w:pPr>
              <w:rPr>
                <w:color w:val="000000"/>
              </w:rPr>
            </w:pPr>
          </w:p>
        </w:tc>
        <w:tc>
          <w:tcPr>
            <w:tcW w:w="662" w:type="pct"/>
          </w:tcPr>
          <w:p w:rsidR="00F86672" w:rsidP="00F86672" w:rsidRDefault="00F86672" w14:paraId="46A9BDA9" w14:textId="5ECA74E6">
            <w:pPr>
              <w:rPr>
                <w:color w:val="000000"/>
              </w:rPr>
            </w:pPr>
            <w:r>
              <w:rPr>
                <w:color w:val="000000"/>
              </w:rPr>
              <w:t>UC-6</w:t>
            </w:r>
          </w:p>
        </w:tc>
        <w:tc>
          <w:tcPr>
            <w:tcW w:w="1025" w:type="pct"/>
          </w:tcPr>
          <w:p w:rsidR="00F86672" w:rsidP="00F86672" w:rsidRDefault="00F86672" w14:paraId="78DDDF39" w14:textId="17F37C5D">
            <w:pPr>
              <w:rPr>
                <w:color w:val="000000"/>
              </w:rPr>
            </w:pPr>
            <w:r>
              <w:rPr>
                <w:color w:val="000000"/>
              </w:rPr>
              <w:t xml:space="preserve">Ngắt phiên truy nhập khi không có tương tác từ Mobile App trong một </w:t>
            </w:r>
            <w:r>
              <w:rPr>
                <w:color w:val="000000"/>
              </w:rPr>
              <w:lastRenderedPageBreak/>
              <w:t>khoảng thời gian timeout</w:t>
            </w:r>
          </w:p>
        </w:tc>
        <w:tc>
          <w:tcPr>
            <w:tcW w:w="1228" w:type="pct"/>
            <w:vMerge/>
          </w:tcPr>
          <w:p w:rsidRPr="00B753B6" w:rsidR="00F86672" w:rsidP="00F86672" w:rsidRDefault="00F86672" w14:paraId="72C97DF2" w14:textId="77777777"/>
        </w:tc>
      </w:tr>
      <w:tr w:rsidRPr="00B753B6" w:rsidR="00F86672" w:rsidTr="009419C0" w14:paraId="0DE13B86" w14:textId="77777777">
        <w:tc>
          <w:tcPr>
            <w:tcW w:w="488" w:type="pct"/>
            <w:vMerge/>
          </w:tcPr>
          <w:p w:rsidR="00F86672" w:rsidP="00F86672" w:rsidRDefault="00F86672" w14:paraId="033F2687" w14:textId="77777777"/>
        </w:tc>
        <w:tc>
          <w:tcPr>
            <w:tcW w:w="571" w:type="pct"/>
            <w:vMerge/>
          </w:tcPr>
          <w:p w:rsidR="00F86672" w:rsidP="00F86672" w:rsidRDefault="00F86672" w14:paraId="7120A2EB" w14:textId="1E0364CF"/>
        </w:tc>
        <w:tc>
          <w:tcPr>
            <w:tcW w:w="1026" w:type="pct"/>
            <w:vMerge/>
          </w:tcPr>
          <w:p w:rsidR="00F86672" w:rsidP="00F86672" w:rsidRDefault="00F86672" w14:paraId="0C17019E" w14:textId="77777777">
            <w:pPr>
              <w:rPr>
                <w:color w:val="000000"/>
              </w:rPr>
            </w:pPr>
          </w:p>
        </w:tc>
        <w:tc>
          <w:tcPr>
            <w:tcW w:w="662" w:type="pct"/>
          </w:tcPr>
          <w:p w:rsidR="00F86672" w:rsidP="00F86672" w:rsidRDefault="00F86672" w14:paraId="69A5C1C5" w14:textId="72F6C955">
            <w:pPr>
              <w:rPr>
                <w:color w:val="000000"/>
              </w:rPr>
            </w:pPr>
            <w:r>
              <w:rPr>
                <w:color w:val="000000"/>
              </w:rPr>
              <w:t>UC-7</w:t>
            </w:r>
          </w:p>
        </w:tc>
        <w:tc>
          <w:tcPr>
            <w:tcW w:w="1025" w:type="pct"/>
          </w:tcPr>
          <w:p w:rsidR="00F86672" w:rsidP="00F86672" w:rsidRDefault="00F86672" w14:paraId="17078553" w14:textId="0096C203">
            <w:pPr>
              <w:rPr>
                <w:color w:val="000000"/>
              </w:rPr>
            </w:pPr>
            <w:r>
              <w:rPr>
                <w:color w:val="000000"/>
              </w:rPr>
              <w:t>Ngắt phiên truy cập từ Mobile App</w:t>
            </w:r>
          </w:p>
        </w:tc>
        <w:tc>
          <w:tcPr>
            <w:tcW w:w="1228" w:type="pct"/>
            <w:vMerge/>
          </w:tcPr>
          <w:p w:rsidRPr="00B753B6" w:rsidR="00F86672" w:rsidP="00F86672" w:rsidRDefault="00F86672" w14:paraId="16928411" w14:textId="77777777"/>
        </w:tc>
      </w:tr>
      <w:tr w:rsidRPr="00B753B6" w:rsidR="00DB64DD" w:rsidTr="009419C0" w14:paraId="660E93C5" w14:textId="77777777">
        <w:tc>
          <w:tcPr>
            <w:tcW w:w="488" w:type="pct"/>
            <w:vMerge w:val="restart"/>
          </w:tcPr>
          <w:p w:rsidR="00DB64DD" w:rsidP="00F86672" w:rsidRDefault="00DB64DD" w14:paraId="61A8EDFC" w14:textId="174FD036">
            <w:r>
              <w:t>Cấu hình thiết bị</w:t>
            </w:r>
          </w:p>
        </w:tc>
        <w:tc>
          <w:tcPr>
            <w:tcW w:w="571" w:type="pct"/>
            <w:vMerge w:val="restart"/>
          </w:tcPr>
          <w:p w:rsidR="00DB64DD" w:rsidP="00F86672" w:rsidRDefault="00DB64DD" w14:paraId="14B531C3" w14:textId="28B5CDE7">
            <w:r>
              <w:t>CN-3</w:t>
            </w:r>
          </w:p>
        </w:tc>
        <w:tc>
          <w:tcPr>
            <w:tcW w:w="1026" w:type="pct"/>
            <w:vMerge w:val="restart"/>
          </w:tcPr>
          <w:p w:rsidR="00DB64DD" w:rsidP="00F86672" w:rsidRDefault="00DB64DD" w14:paraId="0642D485" w14:textId="329D9195">
            <w:pPr>
              <w:rPr>
                <w:color w:val="000000"/>
              </w:rPr>
            </w:pPr>
            <w:r>
              <w:rPr>
                <w:color w:val="000000"/>
              </w:rPr>
              <w:t>Tính năng quản lý cấu hình SLID qua Mobile App</w:t>
            </w:r>
          </w:p>
        </w:tc>
        <w:tc>
          <w:tcPr>
            <w:tcW w:w="662" w:type="pct"/>
          </w:tcPr>
          <w:p w:rsidR="00DB64DD" w:rsidP="00F86672" w:rsidRDefault="00DB64DD" w14:paraId="4CDF9B27" w14:textId="61E6C636">
            <w:pPr>
              <w:rPr>
                <w:color w:val="000000"/>
              </w:rPr>
            </w:pPr>
            <w:r>
              <w:rPr>
                <w:color w:val="000000"/>
              </w:rPr>
              <w:t>UC-8</w:t>
            </w:r>
          </w:p>
        </w:tc>
        <w:tc>
          <w:tcPr>
            <w:tcW w:w="1025" w:type="pct"/>
          </w:tcPr>
          <w:p w:rsidR="00DB64DD" w:rsidP="00F86672" w:rsidRDefault="00DB64DD" w14:paraId="395000C8" w14:textId="77777777">
            <w:pPr>
              <w:rPr>
                <w:color w:val="000000"/>
              </w:rPr>
            </w:pPr>
            <w:r>
              <w:rPr>
                <w:color w:val="000000"/>
              </w:rPr>
              <w:t>Lấy thông tin cấu hình SLID hiện tại</w:t>
            </w:r>
          </w:p>
        </w:tc>
        <w:tc>
          <w:tcPr>
            <w:tcW w:w="1228" w:type="pct"/>
            <w:vMerge w:val="restart"/>
          </w:tcPr>
          <w:p w:rsidRPr="00B753B6" w:rsidR="00DB64DD" w:rsidP="00F86672" w:rsidRDefault="00DB64DD" w14:paraId="4D3ADBC9" w14:textId="6D4EFD17">
            <w:r>
              <w:t>Quản lý thông tin cấu hình SLID từ Mobile App</w:t>
            </w:r>
          </w:p>
        </w:tc>
      </w:tr>
      <w:tr w:rsidRPr="00B753B6" w:rsidR="00DB64DD" w:rsidTr="009419C0" w14:paraId="48D0655D" w14:textId="77777777">
        <w:tc>
          <w:tcPr>
            <w:tcW w:w="488" w:type="pct"/>
            <w:vMerge/>
          </w:tcPr>
          <w:p w:rsidR="00DB64DD" w:rsidP="00F86672" w:rsidRDefault="00DB64DD" w14:paraId="3B3BF98A" w14:textId="77777777"/>
        </w:tc>
        <w:tc>
          <w:tcPr>
            <w:tcW w:w="571" w:type="pct"/>
            <w:vMerge/>
          </w:tcPr>
          <w:p w:rsidR="00DB64DD" w:rsidP="00F86672" w:rsidRDefault="00DB64DD" w14:paraId="5847E008" w14:textId="28BECFF0"/>
        </w:tc>
        <w:tc>
          <w:tcPr>
            <w:tcW w:w="1026" w:type="pct"/>
            <w:vMerge/>
          </w:tcPr>
          <w:p w:rsidR="00DB64DD" w:rsidP="00F86672" w:rsidRDefault="00DB64DD" w14:paraId="586A6939" w14:textId="77777777">
            <w:pPr>
              <w:rPr>
                <w:color w:val="000000"/>
              </w:rPr>
            </w:pPr>
          </w:p>
        </w:tc>
        <w:tc>
          <w:tcPr>
            <w:tcW w:w="662" w:type="pct"/>
          </w:tcPr>
          <w:p w:rsidR="00DB64DD" w:rsidP="00F86672" w:rsidRDefault="00DB64DD" w14:paraId="05539324" w14:textId="0A503A12">
            <w:pPr>
              <w:rPr>
                <w:color w:val="000000"/>
              </w:rPr>
            </w:pPr>
            <w:r>
              <w:rPr>
                <w:color w:val="000000"/>
              </w:rPr>
              <w:t>UC-9</w:t>
            </w:r>
          </w:p>
        </w:tc>
        <w:tc>
          <w:tcPr>
            <w:tcW w:w="1025" w:type="pct"/>
          </w:tcPr>
          <w:p w:rsidR="00DB64DD" w:rsidP="00F86672" w:rsidRDefault="00DB64DD" w14:paraId="724080FA" w14:textId="77777777">
            <w:pPr>
              <w:rPr>
                <w:color w:val="000000"/>
              </w:rPr>
            </w:pPr>
            <w:r>
              <w:rPr>
                <w:color w:val="000000"/>
              </w:rPr>
              <w:t>Điểu khiển thay đổi cấu hình SLID</w:t>
            </w:r>
          </w:p>
        </w:tc>
        <w:tc>
          <w:tcPr>
            <w:tcW w:w="1228" w:type="pct"/>
            <w:vMerge/>
          </w:tcPr>
          <w:p w:rsidRPr="00B753B6" w:rsidR="00DB64DD" w:rsidP="00F86672" w:rsidRDefault="00DB64DD" w14:paraId="2FA0D9CD" w14:textId="77777777"/>
        </w:tc>
      </w:tr>
      <w:tr w:rsidRPr="00B753B6" w:rsidR="00DB64DD" w:rsidTr="009419C0" w14:paraId="72A177B8" w14:textId="77777777">
        <w:tc>
          <w:tcPr>
            <w:tcW w:w="488" w:type="pct"/>
            <w:vMerge/>
          </w:tcPr>
          <w:p w:rsidR="00DB64DD" w:rsidP="00F86672" w:rsidRDefault="00DB64DD" w14:paraId="19E8DDFB" w14:textId="77777777"/>
        </w:tc>
        <w:tc>
          <w:tcPr>
            <w:tcW w:w="571" w:type="pct"/>
            <w:vMerge w:val="restart"/>
          </w:tcPr>
          <w:p w:rsidR="00DB64DD" w:rsidP="00F86672" w:rsidRDefault="00DB64DD" w14:paraId="1598A979" w14:textId="78E321F5">
            <w:r>
              <w:t>CN-4</w:t>
            </w:r>
          </w:p>
        </w:tc>
        <w:tc>
          <w:tcPr>
            <w:tcW w:w="1026" w:type="pct"/>
            <w:vMerge w:val="restart"/>
          </w:tcPr>
          <w:p w:rsidR="00DB64DD" w:rsidP="00F86672" w:rsidRDefault="00DB64DD" w14:paraId="1CAA3EC8" w14:textId="2EBB0917">
            <w:pPr>
              <w:rPr>
                <w:color w:val="000000"/>
              </w:rPr>
            </w:pPr>
            <w:r>
              <w:rPr>
                <w:color w:val="000000"/>
              </w:rPr>
              <w:t>Tính năng quản lý cấu hình OLT Model qua Mobile App</w:t>
            </w:r>
          </w:p>
        </w:tc>
        <w:tc>
          <w:tcPr>
            <w:tcW w:w="662" w:type="pct"/>
          </w:tcPr>
          <w:p w:rsidR="00DB64DD" w:rsidP="00F86672" w:rsidRDefault="00DB64DD" w14:paraId="4A373E7F" w14:textId="41FBBB9B">
            <w:pPr>
              <w:rPr>
                <w:color w:val="000000"/>
              </w:rPr>
            </w:pPr>
            <w:r>
              <w:rPr>
                <w:color w:val="000000"/>
              </w:rPr>
              <w:t>UC-10</w:t>
            </w:r>
          </w:p>
        </w:tc>
        <w:tc>
          <w:tcPr>
            <w:tcW w:w="1025" w:type="pct"/>
          </w:tcPr>
          <w:p w:rsidR="00DB64DD" w:rsidP="00F86672" w:rsidRDefault="00DB64DD" w14:paraId="44655EAF" w14:textId="58A13E82">
            <w:pPr>
              <w:rPr>
                <w:color w:val="000000"/>
              </w:rPr>
            </w:pPr>
            <w:r>
              <w:rPr>
                <w:color w:val="000000"/>
              </w:rPr>
              <w:t>Lấy thông tin cấu hình OLT Model hiện tại</w:t>
            </w:r>
          </w:p>
        </w:tc>
        <w:tc>
          <w:tcPr>
            <w:tcW w:w="1228" w:type="pct"/>
            <w:vMerge w:val="restart"/>
          </w:tcPr>
          <w:p w:rsidR="00DB64DD" w:rsidP="00F86672" w:rsidRDefault="00DB64DD" w14:paraId="7FEE4386" w14:textId="7775382D">
            <w:r>
              <w:t>Quản lý thông tin cấu hình OLT Model từ Mobile App</w:t>
            </w:r>
          </w:p>
        </w:tc>
      </w:tr>
      <w:tr w:rsidRPr="00B753B6" w:rsidR="00DB64DD" w:rsidTr="009419C0" w14:paraId="03977359" w14:textId="77777777">
        <w:tc>
          <w:tcPr>
            <w:tcW w:w="488" w:type="pct"/>
            <w:vMerge/>
          </w:tcPr>
          <w:p w:rsidR="00DB64DD" w:rsidP="00F86672" w:rsidRDefault="00DB64DD" w14:paraId="0A70FF0C" w14:textId="77777777"/>
        </w:tc>
        <w:tc>
          <w:tcPr>
            <w:tcW w:w="571" w:type="pct"/>
            <w:vMerge/>
          </w:tcPr>
          <w:p w:rsidR="00DB64DD" w:rsidP="00F86672" w:rsidRDefault="00DB64DD" w14:paraId="2BF53019" w14:textId="5DDAC8B9"/>
        </w:tc>
        <w:tc>
          <w:tcPr>
            <w:tcW w:w="1026" w:type="pct"/>
            <w:vMerge/>
          </w:tcPr>
          <w:p w:rsidR="00DB64DD" w:rsidP="00F86672" w:rsidRDefault="00DB64DD" w14:paraId="78430685" w14:textId="77777777">
            <w:pPr>
              <w:rPr>
                <w:color w:val="000000"/>
              </w:rPr>
            </w:pPr>
          </w:p>
        </w:tc>
        <w:tc>
          <w:tcPr>
            <w:tcW w:w="662" w:type="pct"/>
          </w:tcPr>
          <w:p w:rsidR="00DB64DD" w:rsidP="00F86672" w:rsidRDefault="00DB64DD" w14:paraId="3E5E1B8C" w14:textId="5631BEE2">
            <w:pPr>
              <w:rPr>
                <w:color w:val="000000"/>
              </w:rPr>
            </w:pPr>
            <w:r>
              <w:rPr>
                <w:color w:val="000000"/>
              </w:rPr>
              <w:t>UC-11</w:t>
            </w:r>
          </w:p>
        </w:tc>
        <w:tc>
          <w:tcPr>
            <w:tcW w:w="1025" w:type="pct"/>
          </w:tcPr>
          <w:p w:rsidR="00DB64DD" w:rsidP="00F86672" w:rsidRDefault="00DB64DD" w14:paraId="3B538DD2" w14:textId="664F67A0">
            <w:pPr>
              <w:rPr>
                <w:color w:val="000000"/>
              </w:rPr>
            </w:pPr>
            <w:r>
              <w:rPr>
                <w:color w:val="000000"/>
              </w:rPr>
              <w:t>Điều khiển thay đổi cấu hình OLT Model</w:t>
            </w:r>
          </w:p>
        </w:tc>
        <w:tc>
          <w:tcPr>
            <w:tcW w:w="1228" w:type="pct"/>
            <w:vMerge/>
          </w:tcPr>
          <w:p w:rsidR="00DB64DD" w:rsidP="00F86672" w:rsidRDefault="00DB64DD" w14:paraId="0F748177" w14:textId="77777777"/>
        </w:tc>
      </w:tr>
      <w:tr w:rsidRPr="00B753B6" w:rsidR="00DB64DD" w:rsidTr="009419C0" w14:paraId="0BDEEB40" w14:textId="77777777">
        <w:tc>
          <w:tcPr>
            <w:tcW w:w="488" w:type="pct"/>
            <w:vMerge/>
          </w:tcPr>
          <w:p w:rsidR="00DB64DD" w:rsidP="00F86672" w:rsidRDefault="00DB64DD" w14:paraId="7CA3F8AC" w14:textId="77777777"/>
        </w:tc>
        <w:tc>
          <w:tcPr>
            <w:tcW w:w="571" w:type="pct"/>
            <w:vMerge w:val="restart"/>
          </w:tcPr>
          <w:p w:rsidR="00DB64DD" w:rsidP="00F86672" w:rsidRDefault="00DB64DD" w14:paraId="7DCD7D18" w14:textId="42D0686E">
            <w:r>
              <w:t>CN-5</w:t>
            </w:r>
          </w:p>
        </w:tc>
        <w:tc>
          <w:tcPr>
            <w:tcW w:w="1026" w:type="pct"/>
            <w:vMerge w:val="restart"/>
          </w:tcPr>
          <w:p w:rsidR="00DB64DD" w:rsidP="00F86672" w:rsidRDefault="00DB64DD" w14:paraId="4F44F987" w14:textId="50431E06">
            <w:pPr>
              <w:rPr>
                <w:color w:val="000000"/>
              </w:rPr>
            </w:pPr>
            <w:r>
              <w:rPr>
                <w:color w:val="000000"/>
              </w:rPr>
              <w:t>Tính năng quản lý cấu hình WAN qua Mobile App</w:t>
            </w:r>
          </w:p>
        </w:tc>
        <w:tc>
          <w:tcPr>
            <w:tcW w:w="662" w:type="pct"/>
          </w:tcPr>
          <w:p w:rsidR="00DB64DD" w:rsidP="00F86672" w:rsidRDefault="00DB64DD" w14:paraId="24259AF8" w14:textId="39E3B2C2">
            <w:pPr>
              <w:rPr>
                <w:color w:val="000000"/>
              </w:rPr>
            </w:pPr>
            <w:r>
              <w:rPr>
                <w:color w:val="000000"/>
              </w:rPr>
              <w:t>UC-12</w:t>
            </w:r>
          </w:p>
        </w:tc>
        <w:tc>
          <w:tcPr>
            <w:tcW w:w="1025" w:type="pct"/>
          </w:tcPr>
          <w:p w:rsidR="00DB64DD" w:rsidP="00F86672" w:rsidRDefault="00DB64DD" w14:paraId="51B6D749" w14:textId="77777777">
            <w:pPr>
              <w:rPr>
                <w:color w:val="000000"/>
              </w:rPr>
            </w:pPr>
            <w:r>
              <w:rPr>
                <w:color w:val="000000"/>
              </w:rPr>
              <w:t>Lấy thông tin cấu hình WAN hiện tại</w:t>
            </w:r>
          </w:p>
        </w:tc>
        <w:tc>
          <w:tcPr>
            <w:tcW w:w="1228" w:type="pct"/>
            <w:vMerge w:val="restart"/>
          </w:tcPr>
          <w:p w:rsidRPr="00B753B6" w:rsidR="00DB64DD" w:rsidP="00F86672" w:rsidRDefault="00DB64DD" w14:paraId="6E6DF863" w14:textId="6F4D8980">
            <w:r>
              <w:t>Quản lý thông tin cấu hình WAN từ Mobile App</w:t>
            </w:r>
          </w:p>
        </w:tc>
      </w:tr>
      <w:tr w:rsidRPr="00B753B6" w:rsidR="00DB64DD" w:rsidTr="009419C0" w14:paraId="70E3F789" w14:textId="77777777">
        <w:tc>
          <w:tcPr>
            <w:tcW w:w="488" w:type="pct"/>
            <w:vMerge/>
          </w:tcPr>
          <w:p w:rsidR="00DB64DD" w:rsidP="00F86672" w:rsidRDefault="00DB64DD" w14:paraId="550C757A" w14:textId="77777777"/>
        </w:tc>
        <w:tc>
          <w:tcPr>
            <w:tcW w:w="571" w:type="pct"/>
            <w:vMerge/>
          </w:tcPr>
          <w:p w:rsidR="00DB64DD" w:rsidP="00F86672" w:rsidRDefault="00DB64DD" w14:paraId="5A03B451" w14:textId="77777777"/>
        </w:tc>
        <w:tc>
          <w:tcPr>
            <w:tcW w:w="1026" w:type="pct"/>
            <w:vMerge/>
          </w:tcPr>
          <w:p w:rsidR="00DB64DD" w:rsidP="00F86672" w:rsidRDefault="00DB64DD" w14:paraId="5B296FF3" w14:textId="77777777">
            <w:pPr>
              <w:rPr>
                <w:color w:val="000000"/>
              </w:rPr>
            </w:pPr>
          </w:p>
        </w:tc>
        <w:tc>
          <w:tcPr>
            <w:tcW w:w="662" w:type="pct"/>
          </w:tcPr>
          <w:p w:rsidR="00DB64DD" w:rsidP="00F86672" w:rsidRDefault="00DB64DD" w14:paraId="5FB8A607" w14:textId="0CA0E937">
            <w:pPr>
              <w:rPr>
                <w:color w:val="000000"/>
              </w:rPr>
            </w:pPr>
            <w:r>
              <w:rPr>
                <w:color w:val="000000"/>
              </w:rPr>
              <w:t>UC-13</w:t>
            </w:r>
          </w:p>
        </w:tc>
        <w:tc>
          <w:tcPr>
            <w:tcW w:w="1025" w:type="pct"/>
          </w:tcPr>
          <w:p w:rsidR="00DB64DD" w:rsidP="00F86672" w:rsidRDefault="00DB64DD" w14:paraId="49C631D6" w14:textId="1D524C07">
            <w:pPr>
              <w:rPr>
                <w:color w:val="000000"/>
              </w:rPr>
            </w:pPr>
            <w:r>
              <w:rPr>
                <w:color w:val="000000"/>
              </w:rPr>
              <w:t>Lấy trạng thái kết nối hiện tại của WAN</w:t>
            </w:r>
          </w:p>
        </w:tc>
        <w:tc>
          <w:tcPr>
            <w:tcW w:w="1228" w:type="pct"/>
            <w:vMerge/>
          </w:tcPr>
          <w:p w:rsidR="00DB64DD" w:rsidP="00F86672" w:rsidRDefault="00DB64DD" w14:paraId="5372A9AB" w14:textId="77777777"/>
        </w:tc>
      </w:tr>
      <w:tr w:rsidRPr="00B753B6" w:rsidR="00DB64DD" w:rsidTr="009419C0" w14:paraId="55DCD4F1" w14:textId="77777777">
        <w:tc>
          <w:tcPr>
            <w:tcW w:w="488" w:type="pct"/>
            <w:vMerge/>
          </w:tcPr>
          <w:p w:rsidR="00DB64DD" w:rsidP="00F86672" w:rsidRDefault="00DB64DD" w14:paraId="143F074F" w14:textId="77777777"/>
        </w:tc>
        <w:tc>
          <w:tcPr>
            <w:tcW w:w="571" w:type="pct"/>
            <w:vMerge/>
          </w:tcPr>
          <w:p w:rsidR="00DB64DD" w:rsidP="00F86672" w:rsidRDefault="00DB64DD" w14:paraId="1C59D22F" w14:textId="32B63C96"/>
        </w:tc>
        <w:tc>
          <w:tcPr>
            <w:tcW w:w="1026" w:type="pct"/>
            <w:vMerge/>
          </w:tcPr>
          <w:p w:rsidR="00DB64DD" w:rsidP="00F86672" w:rsidRDefault="00DB64DD" w14:paraId="3CE119A2" w14:textId="77777777">
            <w:pPr>
              <w:rPr>
                <w:color w:val="000000"/>
              </w:rPr>
            </w:pPr>
          </w:p>
        </w:tc>
        <w:tc>
          <w:tcPr>
            <w:tcW w:w="662" w:type="pct"/>
          </w:tcPr>
          <w:p w:rsidR="00DB64DD" w:rsidP="00F86672" w:rsidRDefault="00DB64DD" w14:paraId="22A13D69" w14:textId="1CECC062">
            <w:pPr>
              <w:rPr>
                <w:color w:val="000000"/>
              </w:rPr>
            </w:pPr>
            <w:r>
              <w:rPr>
                <w:color w:val="000000"/>
              </w:rPr>
              <w:t>UC-14</w:t>
            </w:r>
          </w:p>
        </w:tc>
        <w:tc>
          <w:tcPr>
            <w:tcW w:w="1025" w:type="pct"/>
          </w:tcPr>
          <w:p w:rsidR="00DB64DD" w:rsidP="00F86672" w:rsidRDefault="00DB64DD" w14:paraId="1EBDABA8" w14:textId="77777777">
            <w:pPr>
              <w:rPr>
                <w:color w:val="000000"/>
              </w:rPr>
            </w:pPr>
            <w:r>
              <w:rPr>
                <w:color w:val="000000"/>
              </w:rPr>
              <w:t>Điều khiển cấu hình tạo một WAN mới</w:t>
            </w:r>
          </w:p>
        </w:tc>
        <w:tc>
          <w:tcPr>
            <w:tcW w:w="1228" w:type="pct"/>
            <w:vMerge/>
          </w:tcPr>
          <w:p w:rsidRPr="00B753B6" w:rsidR="00DB64DD" w:rsidP="00F86672" w:rsidRDefault="00DB64DD" w14:paraId="6D6EFC95" w14:textId="77777777"/>
        </w:tc>
      </w:tr>
      <w:tr w:rsidRPr="00B753B6" w:rsidR="00DB64DD" w:rsidTr="009419C0" w14:paraId="00E72BFB" w14:textId="77777777">
        <w:tc>
          <w:tcPr>
            <w:tcW w:w="488" w:type="pct"/>
            <w:vMerge/>
          </w:tcPr>
          <w:p w:rsidR="00DB64DD" w:rsidP="00F86672" w:rsidRDefault="00DB64DD" w14:paraId="3ED08922" w14:textId="77777777"/>
        </w:tc>
        <w:tc>
          <w:tcPr>
            <w:tcW w:w="571" w:type="pct"/>
            <w:vMerge/>
          </w:tcPr>
          <w:p w:rsidR="00DB64DD" w:rsidP="00F86672" w:rsidRDefault="00DB64DD" w14:paraId="13E20249" w14:textId="510819BF"/>
        </w:tc>
        <w:tc>
          <w:tcPr>
            <w:tcW w:w="1026" w:type="pct"/>
            <w:vMerge/>
          </w:tcPr>
          <w:p w:rsidR="00DB64DD" w:rsidP="00F86672" w:rsidRDefault="00DB64DD" w14:paraId="607E711A" w14:textId="77777777">
            <w:pPr>
              <w:rPr>
                <w:color w:val="000000"/>
              </w:rPr>
            </w:pPr>
          </w:p>
        </w:tc>
        <w:tc>
          <w:tcPr>
            <w:tcW w:w="662" w:type="pct"/>
          </w:tcPr>
          <w:p w:rsidR="00DB64DD" w:rsidP="00F86672" w:rsidRDefault="00DB64DD" w14:paraId="6DC5D054" w14:textId="459F3932">
            <w:pPr>
              <w:rPr>
                <w:color w:val="000000"/>
              </w:rPr>
            </w:pPr>
            <w:r>
              <w:rPr>
                <w:color w:val="000000"/>
              </w:rPr>
              <w:t>UC-15</w:t>
            </w:r>
          </w:p>
        </w:tc>
        <w:tc>
          <w:tcPr>
            <w:tcW w:w="1025" w:type="pct"/>
          </w:tcPr>
          <w:p w:rsidR="00DB64DD" w:rsidP="00F86672" w:rsidRDefault="00DB64DD" w14:paraId="58D61735" w14:textId="77777777">
            <w:pPr>
              <w:rPr>
                <w:color w:val="000000"/>
              </w:rPr>
            </w:pPr>
            <w:r>
              <w:rPr>
                <w:color w:val="000000"/>
              </w:rPr>
              <w:t>Điều khiển cấu hình sửa một WAN hiện tại</w:t>
            </w:r>
          </w:p>
        </w:tc>
        <w:tc>
          <w:tcPr>
            <w:tcW w:w="1228" w:type="pct"/>
            <w:vMerge/>
          </w:tcPr>
          <w:p w:rsidRPr="00B753B6" w:rsidR="00DB64DD" w:rsidP="00F86672" w:rsidRDefault="00DB64DD" w14:paraId="28452D4A" w14:textId="77777777"/>
        </w:tc>
      </w:tr>
      <w:tr w:rsidRPr="00B753B6" w:rsidR="00DB64DD" w:rsidTr="009419C0" w14:paraId="00DA7D05" w14:textId="77777777">
        <w:tc>
          <w:tcPr>
            <w:tcW w:w="488" w:type="pct"/>
            <w:vMerge/>
          </w:tcPr>
          <w:p w:rsidR="00DB64DD" w:rsidP="00F86672" w:rsidRDefault="00DB64DD" w14:paraId="1526E9DA" w14:textId="77777777"/>
        </w:tc>
        <w:tc>
          <w:tcPr>
            <w:tcW w:w="571" w:type="pct"/>
            <w:vMerge/>
          </w:tcPr>
          <w:p w:rsidR="00DB64DD" w:rsidP="00F86672" w:rsidRDefault="00DB64DD" w14:paraId="3F8EE339" w14:textId="6129A189"/>
        </w:tc>
        <w:tc>
          <w:tcPr>
            <w:tcW w:w="1026" w:type="pct"/>
            <w:vMerge/>
          </w:tcPr>
          <w:p w:rsidR="00DB64DD" w:rsidP="00F86672" w:rsidRDefault="00DB64DD" w14:paraId="67AFCD89" w14:textId="77777777">
            <w:pPr>
              <w:rPr>
                <w:color w:val="000000"/>
              </w:rPr>
            </w:pPr>
          </w:p>
        </w:tc>
        <w:tc>
          <w:tcPr>
            <w:tcW w:w="662" w:type="pct"/>
          </w:tcPr>
          <w:p w:rsidR="00DB64DD" w:rsidP="00F86672" w:rsidRDefault="00DB64DD" w14:paraId="5E6CDF2D" w14:textId="331E421B">
            <w:pPr>
              <w:rPr>
                <w:color w:val="000000"/>
              </w:rPr>
            </w:pPr>
            <w:r>
              <w:rPr>
                <w:color w:val="000000"/>
              </w:rPr>
              <w:t>UC-16</w:t>
            </w:r>
          </w:p>
        </w:tc>
        <w:tc>
          <w:tcPr>
            <w:tcW w:w="1025" w:type="pct"/>
          </w:tcPr>
          <w:p w:rsidR="00DB64DD" w:rsidP="00F86672" w:rsidRDefault="00DB64DD" w14:paraId="11BABC75" w14:textId="77777777">
            <w:pPr>
              <w:rPr>
                <w:color w:val="000000"/>
              </w:rPr>
            </w:pPr>
            <w:r>
              <w:rPr>
                <w:color w:val="000000"/>
              </w:rPr>
              <w:t>Điều khiển cấu hình xóa một WAN hiện tại</w:t>
            </w:r>
          </w:p>
        </w:tc>
        <w:tc>
          <w:tcPr>
            <w:tcW w:w="1228" w:type="pct"/>
            <w:vMerge/>
          </w:tcPr>
          <w:p w:rsidRPr="00B753B6" w:rsidR="00DB64DD" w:rsidP="00F86672" w:rsidRDefault="00DB64DD" w14:paraId="43DC98B0" w14:textId="77777777"/>
        </w:tc>
      </w:tr>
      <w:tr w:rsidRPr="00B753B6" w:rsidR="009F306E" w:rsidTr="009419C0" w14:paraId="04C15AE0" w14:textId="77777777">
        <w:tc>
          <w:tcPr>
            <w:tcW w:w="488" w:type="pct"/>
            <w:vMerge/>
          </w:tcPr>
          <w:p w:rsidR="009F306E" w:rsidP="00F86672" w:rsidRDefault="009F306E" w14:paraId="63588CF5" w14:textId="77777777"/>
        </w:tc>
        <w:tc>
          <w:tcPr>
            <w:tcW w:w="571" w:type="pct"/>
            <w:vMerge w:val="restart"/>
          </w:tcPr>
          <w:p w:rsidR="009F306E" w:rsidP="00F86672" w:rsidRDefault="009F306E" w14:paraId="58FADD91" w14:textId="2ADAE618">
            <w:r>
              <w:t>CN-6</w:t>
            </w:r>
          </w:p>
        </w:tc>
        <w:tc>
          <w:tcPr>
            <w:tcW w:w="1026" w:type="pct"/>
            <w:vMerge w:val="restart"/>
          </w:tcPr>
          <w:p w:rsidR="009F306E" w:rsidP="00F86672" w:rsidRDefault="009F306E" w14:paraId="2B12D8B9" w14:textId="2AB9E9DB">
            <w:pPr>
              <w:rPr>
                <w:color w:val="000000"/>
              </w:rPr>
            </w:pPr>
            <w:r>
              <w:rPr>
                <w:color w:val="000000"/>
              </w:rPr>
              <w:t xml:space="preserve">Tính năng quản lý cấu hình </w:t>
            </w:r>
            <w:r>
              <w:rPr>
                <w:color w:val="000000"/>
              </w:rPr>
              <w:lastRenderedPageBreak/>
              <w:t>LAN qua Mobile App</w:t>
            </w:r>
          </w:p>
        </w:tc>
        <w:tc>
          <w:tcPr>
            <w:tcW w:w="662" w:type="pct"/>
          </w:tcPr>
          <w:p w:rsidR="009F306E" w:rsidP="00F86672" w:rsidRDefault="009F306E" w14:paraId="0D10F65F" w14:textId="64A23B47">
            <w:pPr>
              <w:rPr>
                <w:color w:val="000000"/>
              </w:rPr>
            </w:pPr>
            <w:r>
              <w:rPr>
                <w:color w:val="000000"/>
              </w:rPr>
              <w:lastRenderedPageBreak/>
              <w:t>UC-17</w:t>
            </w:r>
          </w:p>
        </w:tc>
        <w:tc>
          <w:tcPr>
            <w:tcW w:w="1025" w:type="pct"/>
          </w:tcPr>
          <w:p w:rsidR="009F306E" w:rsidP="00F86672" w:rsidRDefault="009F306E" w14:paraId="5EC840B9" w14:textId="77777777">
            <w:pPr>
              <w:rPr>
                <w:color w:val="000000"/>
              </w:rPr>
            </w:pPr>
            <w:r>
              <w:rPr>
                <w:color w:val="000000"/>
              </w:rPr>
              <w:t>Lấy thông tin cấu hình LAN hiện tại</w:t>
            </w:r>
          </w:p>
        </w:tc>
        <w:tc>
          <w:tcPr>
            <w:tcW w:w="1228" w:type="pct"/>
            <w:vMerge w:val="restart"/>
          </w:tcPr>
          <w:p w:rsidRPr="00B753B6" w:rsidR="009F306E" w:rsidP="00F86672" w:rsidRDefault="009F306E" w14:paraId="4367EB79" w14:textId="3EC908F5">
            <w:r>
              <w:t>Quản lý thông tin cấu hình LAN từ Mobile App</w:t>
            </w:r>
          </w:p>
        </w:tc>
      </w:tr>
      <w:tr w:rsidRPr="00B753B6" w:rsidR="009F306E" w:rsidTr="009419C0" w14:paraId="61D1D036" w14:textId="77777777">
        <w:tc>
          <w:tcPr>
            <w:tcW w:w="488" w:type="pct"/>
            <w:vMerge/>
          </w:tcPr>
          <w:p w:rsidR="009F306E" w:rsidP="00F86672" w:rsidRDefault="009F306E" w14:paraId="2C5F0168" w14:textId="77777777"/>
        </w:tc>
        <w:tc>
          <w:tcPr>
            <w:tcW w:w="571" w:type="pct"/>
            <w:vMerge/>
          </w:tcPr>
          <w:p w:rsidR="009F306E" w:rsidP="00F86672" w:rsidRDefault="009F306E" w14:paraId="08C7F5A8" w14:textId="57247310"/>
        </w:tc>
        <w:tc>
          <w:tcPr>
            <w:tcW w:w="1026" w:type="pct"/>
            <w:vMerge/>
          </w:tcPr>
          <w:p w:rsidR="009F306E" w:rsidP="00F86672" w:rsidRDefault="009F306E" w14:paraId="7A27DCEF" w14:textId="77777777">
            <w:pPr>
              <w:rPr>
                <w:color w:val="000000"/>
              </w:rPr>
            </w:pPr>
          </w:p>
        </w:tc>
        <w:tc>
          <w:tcPr>
            <w:tcW w:w="662" w:type="pct"/>
          </w:tcPr>
          <w:p w:rsidR="009F306E" w:rsidP="00F86672" w:rsidRDefault="009F306E" w14:paraId="6653B1C9" w14:textId="03204CBE">
            <w:pPr>
              <w:rPr>
                <w:color w:val="000000"/>
              </w:rPr>
            </w:pPr>
            <w:r>
              <w:rPr>
                <w:color w:val="000000"/>
              </w:rPr>
              <w:t>UC-18</w:t>
            </w:r>
          </w:p>
        </w:tc>
        <w:tc>
          <w:tcPr>
            <w:tcW w:w="1025" w:type="pct"/>
          </w:tcPr>
          <w:p w:rsidR="009F306E" w:rsidP="00F86672" w:rsidRDefault="009F306E" w14:paraId="33D85AB1" w14:textId="77777777">
            <w:pPr>
              <w:rPr>
                <w:color w:val="000000"/>
              </w:rPr>
            </w:pPr>
            <w:r>
              <w:rPr>
                <w:color w:val="000000"/>
              </w:rPr>
              <w:t>Điều khiển thay đổi cấu hình LAN</w:t>
            </w:r>
          </w:p>
        </w:tc>
        <w:tc>
          <w:tcPr>
            <w:tcW w:w="1228" w:type="pct"/>
            <w:vMerge/>
          </w:tcPr>
          <w:p w:rsidRPr="00B753B6" w:rsidR="009F306E" w:rsidP="00F86672" w:rsidRDefault="009F306E" w14:paraId="0E1BF6A5" w14:textId="77777777"/>
        </w:tc>
      </w:tr>
      <w:tr w:rsidRPr="00B753B6" w:rsidR="009F306E" w:rsidTr="009419C0" w14:paraId="01602D1E" w14:textId="77777777">
        <w:tc>
          <w:tcPr>
            <w:tcW w:w="488" w:type="pct"/>
            <w:vMerge/>
          </w:tcPr>
          <w:p w:rsidR="009F306E" w:rsidP="00CC0F6C" w:rsidRDefault="009F306E" w14:paraId="5AF4B125" w14:textId="77777777"/>
        </w:tc>
        <w:tc>
          <w:tcPr>
            <w:tcW w:w="571" w:type="pct"/>
            <w:vMerge/>
          </w:tcPr>
          <w:p w:rsidR="009F306E" w:rsidP="00CC0F6C" w:rsidRDefault="009F306E" w14:paraId="783CB786" w14:textId="77777777"/>
        </w:tc>
        <w:tc>
          <w:tcPr>
            <w:tcW w:w="1026" w:type="pct"/>
            <w:vMerge/>
          </w:tcPr>
          <w:p w:rsidR="009F306E" w:rsidP="00CC0F6C" w:rsidRDefault="009F306E" w14:paraId="4C597CC6" w14:textId="77777777">
            <w:pPr>
              <w:rPr>
                <w:color w:val="000000"/>
              </w:rPr>
            </w:pPr>
          </w:p>
        </w:tc>
        <w:tc>
          <w:tcPr>
            <w:tcW w:w="662" w:type="pct"/>
          </w:tcPr>
          <w:p w:rsidR="009F306E" w:rsidP="00CC0F6C" w:rsidRDefault="009F306E" w14:paraId="2014A3C1" w14:textId="745436E7">
            <w:pPr>
              <w:rPr>
                <w:color w:val="000000"/>
              </w:rPr>
            </w:pPr>
            <w:r>
              <w:rPr>
                <w:color w:val="000000"/>
              </w:rPr>
              <w:t>UC-49</w:t>
            </w:r>
          </w:p>
        </w:tc>
        <w:tc>
          <w:tcPr>
            <w:tcW w:w="1025" w:type="pct"/>
          </w:tcPr>
          <w:p w:rsidR="009F306E" w:rsidP="00CC0F6C" w:rsidRDefault="009F306E" w14:paraId="52DAE533" w14:textId="5DCB269D">
            <w:pPr>
              <w:rPr>
                <w:color w:val="000000"/>
              </w:rPr>
            </w:pPr>
            <w:r>
              <w:rPr>
                <w:color w:val="000000"/>
              </w:rPr>
              <w:t>Điều khiển lấy thông tin danh sách interface có thể tạo group</w:t>
            </w:r>
          </w:p>
        </w:tc>
        <w:tc>
          <w:tcPr>
            <w:tcW w:w="1228" w:type="pct"/>
          </w:tcPr>
          <w:p w:rsidRPr="00B753B6" w:rsidR="009F306E" w:rsidP="00CC0F6C" w:rsidRDefault="009F306E" w14:paraId="3297B74F" w14:textId="77777777"/>
        </w:tc>
      </w:tr>
      <w:tr w:rsidRPr="00B753B6" w:rsidR="009F306E" w:rsidTr="009419C0" w14:paraId="76430CB8" w14:textId="77777777">
        <w:tc>
          <w:tcPr>
            <w:tcW w:w="488" w:type="pct"/>
            <w:vMerge/>
          </w:tcPr>
          <w:p w:rsidR="009F306E" w:rsidP="00CC0F6C" w:rsidRDefault="009F306E" w14:paraId="50941EDB" w14:textId="77777777"/>
        </w:tc>
        <w:tc>
          <w:tcPr>
            <w:tcW w:w="571" w:type="pct"/>
            <w:vMerge/>
          </w:tcPr>
          <w:p w:rsidR="009F306E" w:rsidP="00CC0F6C" w:rsidRDefault="009F306E" w14:paraId="5D709392" w14:textId="77777777"/>
        </w:tc>
        <w:tc>
          <w:tcPr>
            <w:tcW w:w="1026" w:type="pct"/>
            <w:vMerge/>
          </w:tcPr>
          <w:p w:rsidR="009F306E" w:rsidP="00CC0F6C" w:rsidRDefault="009F306E" w14:paraId="42DA23FA" w14:textId="77777777">
            <w:pPr>
              <w:rPr>
                <w:color w:val="000000"/>
              </w:rPr>
            </w:pPr>
          </w:p>
        </w:tc>
        <w:tc>
          <w:tcPr>
            <w:tcW w:w="662" w:type="pct"/>
          </w:tcPr>
          <w:p w:rsidR="009F306E" w:rsidP="00CC0F6C" w:rsidRDefault="009F306E" w14:paraId="45A302CA" w14:textId="76F9F5DB">
            <w:pPr>
              <w:rPr>
                <w:color w:val="000000"/>
              </w:rPr>
            </w:pPr>
            <w:r>
              <w:rPr>
                <w:color w:val="000000"/>
              </w:rPr>
              <w:t>UC-50</w:t>
            </w:r>
          </w:p>
        </w:tc>
        <w:tc>
          <w:tcPr>
            <w:tcW w:w="1025" w:type="pct"/>
          </w:tcPr>
          <w:p w:rsidR="009F306E" w:rsidP="00CC0F6C" w:rsidRDefault="009F306E" w14:paraId="19AED87A" w14:textId="24248371">
            <w:pPr>
              <w:rPr>
                <w:color w:val="000000"/>
              </w:rPr>
            </w:pPr>
            <w:r>
              <w:rPr>
                <w:color w:val="000000"/>
              </w:rPr>
              <w:t>Điều khiển thêm một group LAN</w:t>
            </w:r>
          </w:p>
        </w:tc>
        <w:tc>
          <w:tcPr>
            <w:tcW w:w="1228" w:type="pct"/>
          </w:tcPr>
          <w:p w:rsidRPr="00B753B6" w:rsidR="009F306E" w:rsidP="00CC0F6C" w:rsidRDefault="009F306E" w14:paraId="63B372AC" w14:textId="77777777"/>
        </w:tc>
      </w:tr>
      <w:tr w:rsidRPr="00B753B6" w:rsidR="009F306E" w:rsidTr="009419C0" w14:paraId="56E62AD6" w14:textId="77777777">
        <w:tc>
          <w:tcPr>
            <w:tcW w:w="488" w:type="pct"/>
            <w:vMerge/>
          </w:tcPr>
          <w:p w:rsidR="009F306E" w:rsidP="00CC0F6C" w:rsidRDefault="009F306E" w14:paraId="128B9497" w14:textId="77777777"/>
        </w:tc>
        <w:tc>
          <w:tcPr>
            <w:tcW w:w="571" w:type="pct"/>
            <w:vMerge/>
          </w:tcPr>
          <w:p w:rsidR="009F306E" w:rsidP="00CC0F6C" w:rsidRDefault="009F306E" w14:paraId="0FD011D1" w14:textId="77777777"/>
        </w:tc>
        <w:tc>
          <w:tcPr>
            <w:tcW w:w="1026" w:type="pct"/>
            <w:vMerge/>
          </w:tcPr>
          <w:p w:rsidR="009F306E" w:rsidP="00CC0F6C" w:rsidRDefault="009F306E" w14:paraId="3C4831CD" w14:textId="77777777">
            <w:pPr>
              <w:rPr>
                <w:color w:val="000000"/>
              </w:rPr>
            </w:pPr>
          </w:p>
        </w:tc>
        <w:tc>
          <w:tcPr>
            <w:tcW w:w="662" w:type="pct"/>
          </w:tcPr>
          <w:p w:rsidR="009F306E" w:rsidP="00CC0F6C" w:rsidRDefault="009F306E" w14:paraId="38AB6C20" w14:textId="3DD5133F">
            <w:pPr>
              <w:rPr>
                <w:color w:val="000000"/>
              </w:rPr>
            </w:pPr>
            <w:r>
              <w:rPr>
                <w:color w:val="000000"/>
              </w:rPr>
              <w:t>UC-51</w:t>
            </w:r>
          </w:p>
        </w:tc>
        <w:tc>
          <w:tcPr>
            <w:tcW w:w="1025" w:type="pct"/>
          </w:tcPr>
          <w:p w:rsidR="009F306E" w:rsidP="00CC0F6C" w:rsidRDefault="009F306E" w14:paraId="235FDB9F" w14:textId="73493A42">
            <w:pPr>
              <w:rPr>
                <w:color w:val="000000"/>
              </w:rPr>
            </w:pPr>
            <w:r>
              <w:rPr>
                <w:color w:val="000000"/>
              </w:rPr>
              <w:t>Điều khiển xóa một group LAN</w:t>
            </w:r>
          </w:p>
        </w:tc>
        <w:tc>
          <w:tcPr>
            <w:tcW w:w="1228" w:type="pct"/>
          </w:tcPr>
          <w:p w:rsidRPr="00B753B6" w:rsidR="009F306E" w:rsidP="00CC0F6C" w:rsidRDefault="009F306E" w14:paraId="2F792DFE" w14:textId="77777777"/>
        </w:tc>
      </w:tr>
      <w:tr w:rsidRPr="00B753B6" w:rsidR="00DB64DD" w:rsidTr="009419C0" w14:paraId="665DDF94" w14:textId="77777777">
        <w:tc>
          <w:tcPr>
            <w:tcW w:w="488" w:type="pct"/>
            <w:vMerge/>
          </w:tcPr>
          <w:p w:rsidR="00DB64DD" w:rsidP="00CC0F6C" w:rsidRDefault="00DB64DD" w14:paraId="66B21CA5" w14:textId="77777777"/>
        </w:tc>
        <w:tc>
          <w:tcPr>
            <w:tcW w:w="571" w:type="pct"/>
            <w:vMerge w:val="restart"/>
          </w:tcPr>
          <w:p w:rsidR="00DB64DD" w:rsidP="00CC0F6C" w:rsidRDefault="00DB64DD" w14:paraId="492D9144" w14:textId="092CD76A">
            <w:r>
              <w:t>CN-7</w:t>
            </w:r>
          </w:p>
        </w:tc>
        <w:tc>
          <w:tcPr>
            <w:tcW w:w="1026" w:type="pct"/>
            <w:vMerge w:val="restart"/>
          </w:tcPr>
          <w:p w:rsidR="00DB64DD" w:rsidP="00CC0F6C" w:rsidRDefault="00DB64DD" w14:paraId="742ABBE3" w14:textId="1850AE71">
            <w:pPr>
              <w:rPr>
                <w:color w:val="000000"/>
              </w:rPr>
            </w:pPr>
            <w:r>
              <w:rPr>
                <w:color w:val="000000"/>
              </w:rPr>
              <w:t>Tính năng quản lý cấu hình Radio qua Mobile App</w:t>
            </w:r>
          </w:p>
        </w:tc>
        <w:tc>
          <w:tcPr>
            <w:tcW w:w="662" w:type="pct"/>
          </w:tcPr>
          <w:p w:rsidR="00DB64DD" w:rsidP="00CC0F6C" w:rsidRDefault="00DB64DD" w14:paraId="2676D9AB" w14:textId="4A3F74D9">
            <w:pPr>
              <w:rPr>
                <w:color w:val="000000"/>
              </w:rPr>
            </w:pPr>
            <w:r>
              <w:rPr>
                <w:color w:val="000000"/>
              </w:rPr>
              <w:t>UC-19</w:t>
            </w:r>
          </w:p>
        </w:tc>
        <w:tc>
          <w:tcPr>
            <w:tcW w:w="1025" w:type="pct"/>
          </w:tcPr>
          <w:p w:rsidR="00DB64DD" w:rsidP="00CC0F6C" w:rsidRDefault="00DB64DD" w14:paraId="388945AB" w14:textId="77777777">
            <w:pPr>
              <w:rPr>
                <w:color w:val="000000"/>
              </w:rPr>
            </w:pPr>
            <w:r>
              <w:rPr>
                <w:color w:val="000000"/>
              </w:rPr>
              <w:t>Lấy thông tin cấu hình Radio hiện tại</w:t>
            </w:r>
          </w:p>
        </w:tc>
        <w:tc>
          <w:tcPr>
            <w:tcW w:w="1228" w:type="pct"/>
            <w:vMerge w:val="restart"/>
          </w:tcPr>
          <w:p w:rsidRPr="00B753B6" w:rsidR="00DB64DD" w:rsidP="00CC0F6C" w:rsidRDefault="00DB64DD" w14:paraId="05429514" w14:textId="7F727747">
            <w:r>
              <w:t>Quản lý thông tin cấu hình Radio từ Mobile App</w:t>
            </w:r>
          </w:p>
        </w:tc>
      </w:tr>
      <w:tr w:rsidRPr="00B753B6" w:rsidR="00DB64DD" w:rsidTr="009419C0" w14:paraId="478BAE34" w14:textId="77777777">
        <w:tc>
          <w:tcPr>
            <w:tcW w:w="488" w:type="pct"/>
            <w:vMerge/>
          </w:tcPr>
          <w:p w:rsidR="00DB64DD" w:rsidP="00CC0F6C" w:rsidRDefault="00DB64DD" w14:paraId="15FB0A36" w14:textId="77777777"/>
        </w:tc>
        <w:tc>
          <w:tcPr>
            <w:tcW w:w="571" w:type="pct"/>
            <w:vMerge/>
          </w:tcPr>
          <w:p w:rsidR="00DB64DD" w:rsidP="00CC0F6C" w:rsidRDefault="00DB64DD" w14:paraId="3A571D43" w14:textId="5A01E6AB"/>
        </w:tc>
        <w:tc>
          <w:tcPr>
            <w:tcW w:w="1026" w:type="pct"/>
            <w:vMerge/>
          </w:tcPr>
          <w:p w:rsidR="00DB64DD" w:rsidP="00CC0F6C" w:rsidRDefault="00DB64DD" w14:paraId="3B0A6DC7" w14:textId="77777777">
            <w:pPr>
              <w:rPr>
                <w:color w:val="000000"/>
              </w:rPr>
            </w:pPr>
          </w:p>
        </w:tc>
        <w:tc>
          <w:tcPr>
            <w:tcW w:w="662" w:type="pct"/>
          </w:tcPr>
          <w:p w:rsidR="00DB64DD" w:rsidP="00CC0F6C" w:rsidRDefault="00DB64DD" w14:paraId="1A224E5A" w14:textId="51BB42B0">
            <w:pPr>
              <w:rPr>
                <w:color w:val="000000"/>
              </w:rPr>
            </w:pPr>
            <w:r>
              <w:rPr>
                <w:color w:val="000000"/>
              </w:rPr>
              <w:t>UC-20</w:t>
            </w:r>
          </w:p>
        </w:tc>
        <w:tc>
          <w:tcPr>
            <w:tcW w:w="1025" w:type="pct"/>
          </w:tcPr>
          <w:p w:rsidR="00DB64DD" w:rsidP="00CC0F6C" w:rsidRDefault="00DB64DD" w14:paraId="31248B1E" w14:textId="77777777">
            <w:pPr>
              <w:rPr>
                <w:color w:val="000000"/>
              </w:rPr>
            </w:pPr>
            <w:r>
              <w:rPr>
                <w:color w:val="000000"/>
              </w:rPr>
              <w:t>Điều khiển cấu hình Radio</w:t>
            </w:r>
          </w:p>
        </w:tc>
        <w:tc>
          <w:tcPr>
            <w:tcW w:w="1228" w:type="pct"/>
            <w:vMerge/>
          </w:tcPr>
          <w:p w:rsidRPr="00B753B6" w:rsidR="00DB64DD" w:rsidP="00CC0F6C" w:rsidRDefault="00DB64DD" w14:paraId="61F9CF1E" w14:textId="77777777"/>
        </w:tc>
      </w:tr>
      <w:tr w:rsidRPr="00B753B6" w:rsidR="00DB64DD" w:rsidTr="009419C0" w14:paraId="687784C0" w14:textId="77777777">
        <w:tc>
          <w:tcPr>
            <w:tcW w:w="488" w:type="pct"/>
            <w:vMerge/>
          </w:tcPr>
          <w:p w:rsidR="00DB64DD" w:rsidP="00CC0F6C" w:rsidRDefault="00DB64DD" w14:paraId="1798D3BF" w14:textId="77777777"/>
        </w:tc>
        <w:tc>
          <w:tcPr>
            <w:tcW w:w="571" w:type="pct"/>
            <w:vMerge w:val="restart"/>
          </w:tcPr>
          <w:p w:rsidR="00DB64DD" w:rsidP="00CC0F6C" w:rsidRDefault="00DB64DD" w14:paraId="54A6E7D7" w14:textId="17FA49E2">
            <w:r>
              <w:t>CN-8</w:t>
            </w:r>
          </w:p>
        </w:tc>
        <w:tc>
          <w:tcPr>
            <w:tcW w:w="1026" w:type="pct"/>
            <w:vMerge w:val="restart"/>
          </w:tcPr>
          <w:p w:rsidR="00DB64DD" w:rsidP="00CC0F6C" w:rsidRDefault="00DB64DD" w14:paraId="221912FA" w14:textId="77F124D0">
            <w:pPr>
              <w:rPr>
                <w:color w:val="000000"/>
              </w:rPr>
            </w:pPr>
            <w:r>
              <w:rPr>
                <w:color w:val="000000"/>
              </w:rPr>
              <w:t>Tính năng quản lý cấu hình SSID qua Mobile App</w:t>
            </w:r>
          </w:p>
        </w:tc>
        <w:tc>
          <w:tcPr>
            <w:tcW w:w="662" w:type="pct"/>
          </w:tcPr>
          <w:p w:rsidR="00DB64DD" w:rsidP="00CC0F6C" w:rsidRDefault="00DB64DD" w14:paraId="36F9BB91" w14:textId="791E24DD">
            <w:pPr>
              <w:rPr>
                <w:color w:val="000000"/>
              </w:rPr>
            </w:pPr>
            <w:r>
              <w:rPr>
                <w:color w:val="000000"/>
              </w:rPr>
              <w:t>UC-21</w:t>
            </w:r>
          </w:p>
        </w:tc>
        <w:tc>
          <w:tcPr>
            <w:tcW w:w="1025" w:type="pct"/>
          </w:tcPr>
          <w:p w:rsidR="00DB64DD" w:rsidP="00CC0F6C" w:rsidRDefault="00DB64DD" w14:paraId="259D6CBD" w14:textId="77777777">
            <w:pPr>
              <w:rPr>
                <w:color w:val="000000"/>
              </w:rPr>
            </w:pPr>
            <w:r>
              <w:rPr>
                <w:color w:val="000000"/>
              </w:rPr>
              <w:t>Lấy thông tin cấu hình SSID</w:t>
            </w:r>
          </w:p>
        </w:tc>
        <w:tc>
          <w:tcPr>
            <w:tcW w:w="1228" w:type="pct"/>
            <w:vMerge w:val="restart"/>
          </w:tcPr>
          <w:p w:rsidRPr="00B753B6" w:rsidR="00DB64DD" w:rsidP="00CC0F6C" w:rsidRDefault="00DB64DD" w14:paraId="236157F1" w14:textId="1479224E">
            <w:r>
              <w:t>Quản lý thông tin cấu hình SSID từ Mobile App</w:t>
            </w:r>
          </w:p>
        </w:tc>
      </w:tr>
      <w:tr w:rsidRPr="00B753B6" w:rsidR="00DB64DD" w:rsidTr="009419C0" w14:paraId="43A4F7E6" w14:textId="77777777">
        <w:tc>
          <w:tcPr>
            <w:tcW w:w="488" w:type="pct"/>
            <w:vMerge/>
          </w:tcPr>
          <w:p w:rsidR="00DB64DD" w:rsidP="00CC0F6C" w:rsidRDefault="00DB64DD" w14:paraId="6313059A" w14:textId="77777777"/>
        </w:tc>
        <w:tc>
          <w:tcPr>
            <w:tcW w:w="571" w:type="pct"/>
            <w:vMerge/>
          </w:tcPr>
          <w:p w:rsidR="00DB64DD" w:rsidP="00CC0F6C" w:rsidRDefault="00DB64DD" w14:paraId="4C2CAF89" w14:textId="5CFFF97D"/>
        </w:tc>
        <w:tc>
          <w:tcPr>
            <w:tcW w:w="1026" w:type="pct"/>
            <w:vMerge/>
          </w:tcPr>
          <w:p w:rsidR="00DB64DD" w:rsidP="00CC0F6C" w:rsidRDefault="00DB64DD" w14:paraId="69570949" w14:textId="77777777">
            <w:pPr>
              <w:rPr>
                <w:color w:val="000000"/>
              </w:rPr>
            </w:pPr>
          </w:p>
        </w:tc>
        <w:tc>
          <w:tcPr>
            <w:tcW w:w="662" w:type="pct"/>
          </w:tcPr>
          <w:p w:rsidR="00DB64DD" w:rsidP="00CC0F6C" w:rsidRDefault="00DB64DD" w14:paraId="4B0C32A6" w14:textId="0625D318">
            <w:pPr>
              <w:rPr>
                <w:color w:val="000000"/>
              </w:rPr>
            </w:pPr>
            <w:r>
              <w:rPr>
                <w:color w:val="000000"/>
              </w:rPr>
              <w:t>UC-22</w:t>
            </w:r>
          </w:p>
        </w:tc>
        <w:tc>
          <w:tcPr>
            <w:tcW w:w="1025" w:type="pct"/>
          </w:tcPr>
          <w:p w:rsidR="00DB64DD" w:rsidP="00CC0F6C" w:rsidRDefault="00DB64DD" w14:paraId="2DFFF12F" w14:textId="77777777">
            <w:pPr>
              <w:rPr>
                <w:color w:val="000000"/>
              </w:rPr>
            </w:pPr>
            <w:r>
              <w:rPr>
                <w:color w:val="000000"/>
              </w:rPr>
              <w:t>Điều khiển cấu hình SSID</w:t>
            </w:r>
          </w:p>
        </w:tc>
        <w:tc>
          <w:tcPr>
            <w:tcW w:w="1228" w:type="pct"/>
            <w:vMerge/>
          </w:tcPr>
          <w:p w:rsidRPr="00B753B6" w:rsidR="00DB64DD" w:rsidP="00CC0F6C" w:rsidRDefault="00DB64DD" w14:paraId="4ED45A9C" w14:textId="77777777"/>
        </w:tc>
      </w:tr>
      <w:tr w:rsidRPr="00B753B6" w:rsidR="00DB64DD" w:rsidTr="009419C0" w14:paraId="416840FD" w14:textId="77777777">
        <w:trPr>
          <w:trHeight w:val="834"/>
        </w:trPr>
        <w:tc>
          <w:tcPr>
            <w:tcW w:w="488" w:type="pct"/>
            <w:vMerge/>
          </w:tcPr>
          <w:p w:rsidR="00DB64DD" w:rsidP="00CC0F6C" w:rsidRDefault="00DB64DD" w14:paraId="3D3D3887" w14:textId="77777777"/>
        </w:tc>
        <w:tc>
          <w:tcPr>
            <w:tcW w:w="571" w:type="pct"/>
            <w:vMerge w:val="restart"/>
          </w:tcPr>
          <w:p w:rsidR="00DB64DD" w:rsidP="00CC0F6C" w:rsidRDefault="00DB64DD" w14:paraId="70AE7785" w14:textId="74200181">
            <w:r>
              <w:t>CN-9</w:t>
            </w:r>
          </w:p>
        </w:tc>
        <w:tc>
          <w:tcPr>
            <w:tcW w:w="1026" w:type="pct"/>
            <w:vMerge w:val="restart"/>
          </w:tcPr>
          <w:p w:rsidR="00DB64DD" w:rsidP="00CC0F6C" w:rsidRDefault="00DB64DD" w14:paraId="702C1968" w14:textId="1A8361A7">
            <w:pPr>
              <w:rPr>
                <w:color w:val="000000"/>
              </w:rPr>
            </w:pPr>
            <w:r>
              <w:rPr>
                <w:color w:val="000000"/>
              </w:rPr>
              <w:t>Tính năng quản lý cấu hình Bandsteering qua Mobile App</w:t>
            </w:r>
          </w:p>
        </w:tc>
        <w:tc>
          <w:tcPr>
            <w:tcW w:w="662" w:type="pct"/>
          </w:tcPr>
          <w:p w:rsidR="00DB64DD" w:rsidP="00CC0F6C" w:rsidRDefault="00DB64DD" w14:paraId="66D7A0CB" w14:textId="0AE69E23">
            <w:pPr>
              <w:rPr>
                <w:color w:val="000000"/>
              </w:rPr>
            </w:pPr>
            <w:r>
              <w:rPr>
                <w:color w:val="000000"/>
              </w:rPr>
              <w:t>UC-23</w:t>
            </w:r>
          </w:p>
        </w:tc>
        <w:tc>
          <w:tcPr>
            <w:tcW w:w="1025" w:type="pct"/>
          </w:tcPr>
          <w:p w:rsidR="00DB64DD" w:rsidP="00CC0F6C" w:rsidRDefault="00DB64DD" w14:paraId="794068E1" w14:textId="2394C42C">
            <w:pPr>
              <w:rPr>
                <w:color w:val="000000"/>
              </w:rPr>
            </w:pPr>
            <w:r>
              <w:rPr>
                <w:color w:val="000000"/>
              </w:rPr>
              <w:t>Lấy thông tin cấu hình Bandsteering</w:t>
            </w:r>
          </w:p>
        </w:tc>
        <w:tc>
          <w:tcPr>
            <w:tcW w:w="1228" w:type="pct"/>
            <w:vMerge w:val="restart"/>
          </w:tcPr>
          <w:p w:rsidR="00DB64DD" w:rsidP="00CC0F6C" w:rsidRDefault="00DB64DD" w14:paraId="37047779" w14:textId="34463BEF">
            <w:r>
              <w:t>Quản lý thông tin cấu hình Bandsteering qua Mobile App</w:t>
            </w:r>
          </w:p>
        </w:tc>
      </w:tr>
      <w:tr w:rsidRPr="00B753B6" w:rsidR="00DB64DD" w:rsidTr="009419C0" w14:paraId="6AF5F14C" w14:textId="77777777">
        <w:tc>
          <w:tcPr>
            <w:tcW w:w="488" w:type="pct"/>
            <w:vMerge/>
          </w:tcPr>
          <w:p w:rsidR="00DB64DD" w:rsidP="00CC0F6C" w:rsidRDefault="00DB64DD" w14:paraId="3B5488DC" w14:textId="77777777"/>
        </w:tc>
        <w:tc>
          <w:tcPr>
            <w:tcW w:w="571" w:type="pct"/>
            <w:vMerge/>
          </w:tcPr>
          <w:p w:rsidR="00DB64DD" w:rsidP="00CC0F6C" w:rsidRDefault="00DB64DD" w14:paraId="3513338B" w14:textId="77777777"/>
        </w:tc>
        <w:tc>
          <w:tcPr>
            <w:tcW w:w="1026" w:type="pct"/>
            <w:vMerge/>
          </w:tcPr>
          <w:p w:rsidR="00DB64DD" w:rsidP="00CC0F6C" w:rsidRDefault="00DB64DD" w14:paraId="3CAD2A3F" w14:textId="77777777">
            <w:pPr>
              <w:rPr>
                <w:color w:val="000000"/>
              </w:rPr>
            </w:pPr>
          </w:p>
        </w:tc>
        <w:tc>
          <w:tcPr>
            <w:tcW w:w="662" w:type="pct"/>
          </w:tcPr>
          <w:p w:rsidR="00DB64DD" w:rsidP="00CC0F6C" w:rsidRDefault="00DB64DD" w14:paraId="5A3A890E" w14:textId="4C4D6A53">
            <w:pPr>
              <w:rPr>
                <w:color w:val="000000"/>
              </w:rPr>
            </w:pPr>
            <w:r>
              <w:rPr>
                <w:color w:val="000000"/>
              </w:rPr>
              <w:t>UC-24</w:t>
            </w:r>
          </w:p>
        </w:tc>
        <w:tc>
          <w:tcPr>
            <w:tcW w:w="1025" w:type="pct"/>
          </w:tcPr>
          <w:p w:rsidR="00DB64DD" w:rsidP="00CC0F6C" w:rsidRDefault="00DB64DD" w14:paraId="12A8B395" w14:textId="12220A9A">
            <w:pPr>
              <w:rPr>
                <w:color w:val="000000"/>
              </w:rPr>
            </w:pPr>
            <w:r>
              <w:rPr>
                <w:color w:val="000000"/>
              </w:rPr>
              <w:t>Điều khiển cấu hình Bandsteering</w:t>
            </w:r>
          </w:p>
        </w:tc>
        <w:tc>
          <w:tcPr>
            <w:tcW w:w="1228" w:type="pct"/>
            <w:vMerge/>
          </w:tcPr>
          <w:p w:rsidR="00DB64DD" w:rsidP="00CC0F6C" w:rsidRDefault="00DB64DD" w14:paraId="6CFE1845" w14:textId="77777777"/>
        </w:tc>
      </w:tr>
      <w:tr w:rsidRPr="00B753B6" w:rsidR="00DB64DD" w:rsidTr="009419C0" w14:paraId="1F79A885" w14:textId="77777777">
        <w:tc>
          <w:tcPr>
            <w:tcW w:w="488" w:type="pct"/>
            <w:vMerge/>
          </w:tcPr>
          <w:p w:rsidR="00DB64DD" w:rsidP="00CC0F6C" w:rsidRDefault="00DB64DD" w14:paraId="5F0B33E7" w14:textId="77777777"/>
        </w:tc>
        <w:tc>
          <w:tcPr>
            <w:tcW w:w="571" w:type="pct"/>
            <w:vMerge w:val="restart"/>
          </w:tcPr>
          <w:p w:rsidR="00DB64DD" w:rsidP="00CC0F6C" w:rsidRDefault="00DB64DD" w14:paraId="2AC71B9B" w14:textId="58CA11E3">
            <w:r>
              <w:t>CN-10</w:t>
            </w:r>
          </w:p>
        </w:tc>
        <w:tc>
          <w:tcPr>
            <w:tcW w:w="1026" w:type="pct"/>
            <w:vMerge w:val="restart"/>
          </w:tcPr>
          <w:p w:rsidR="00DB64DD" w:rsidP="00CC0F6C" w:rsidRDefault="00DB64DD" w14:paraId="337AD61C" w14:textId="5B1D0DA0">
            <w:pPr>
              <w:rPr>
                <w:color w:val="000000"/>
              </w:rPr>
            </w:pPr>
            <w:r>
              <w:rPr>
                <w:color w:val="000000"/>
              </w:rPr>
              <w:t>Tính năng quản lý cấu hình Mesh qua Mobile App</w:t>
            </w:r>
          </w:p>
        </w:tc>
        <w:tc>
          <w:tcPr>
            <w:tcW w:w="662" w:type="pct"/>
          </w:tcPr>
          <w:p w:rsidR="00DB64DD" w:rsidP="00CC0F6C" w:rsidRDefault="00DB64DD" w14:paraId="0A74D0FC" w14:textId="20B3D5BB">
            <w:pPr>
              <w:rPr>
                <w:color w:val="000000"/>
              </w:rPr>
            </w:pPr>
            <w:r>
              <w:rPr>
                <w:color w:val="000000"/>
              </w:rPr>
              <w:t>UC-25</w:t>
            </w:r>
          </w:p>
        </w:tc>
        <w:tc>
          <w:tcPr>
            <w:tcW w:w="1025" w:type="pct"/>
          </w:tcPr>
          <w:p w:rsidR="00DB64DD" w:rsidP="00CC0F6C" w:rsidRDefault="00DB64DD" w14:paraId="3E81FABC" w14:textId="77777777">
            <w:pPr>
              <w:rPr>
                <w:color w:val="000000"/>
              </w:rPr>
            </w:pPr>
            <w:r>
              <w:rPr>
                <w:color w:val="000000"/>
              </w:rPr>
              <w:t>Lấy thông tin cấu hình Mesh</w:t>
            </w:r>
          </w:p>
        </w:tc>
        <w:tc>
          <w:tcPr>
            <w:tcW w:w="1228" w:type="pct"/>
            <w:vMerge w:val="restart"/>
          </w:tcPr>
          <w:p w:rsidRPr="00B753B6" w:rsidR="00DB64DD" w:rsidP="00CC0F6C" w:rsidRDefault="00DB64DD" w14:paraId="1B7CD810" w14:textId="2E1B1A69">
            <w:r>
              <w:t>Quản lý thông tin cấu hình Mesh từ Mobile App</w:t>
            </w:r>
          </w:p>
        </w:tc>
      </w:tr>
      <w:tr w:rsidRPr="00B753B6" w:rsidR="00DB64DD" w:rsidTr="009419C0" w14:paraId="0351085C" w14:textId="77777777">
        <w:tc>
          <w:tcPr>
            <w:tcW w:w="488" w:type="pct"/>
            <w:vMerge/>
          </w:tcPr>
          <w:p w:rsidR="00DB64DD" w:rsidP="00CC0F6C" w:rsidRDefault="00DB64DD" w14:paraId="790E23F0" w14:textId="77777777"/>
        </w:tc>
        <w:tc>
          <w:tcPr>
            <w:tcW w:w="571" w:type="pct"/>
            <w:vMerge/>
          </w:tcPr>
          <w:p w:rsidR="00DB64DD" w:rsidP="00CC0F6C" w:rsidRDefault="00DB64DD" w14:paraId="1942AD77" w14:textId="4BD3025A"/>
        </w:tc>
        <w:tc>
          <w:tcPr>
            <w:tcW w:w="1026" w:type="pct"/>
            <w:vMerge/>
          </w:tcPr>
          <w:p w:rsidR="00DB64DD" w:rsidP="00CC0F6C" w:rsidRDefault="00DB64DD" w14:paraId="2E057C15" w14:textId="77777777">
            <w:pPr>
              <w:rPr>
                <w:color w:val="000000"/>
              </w:rPr>
            </w:pPr>
          </w:p>
        </w:tc>
        <w:tc>
          <w:tcPr>
            <w:tcW w:w="662" w:type="pct"/>
          </w:tcPr>
          <w:p w:rsidR="00DB64DD" w:rsidP="00CC0F6C" w:rsidRDefault="00DB64DD" w14:paraId="237600E8" w14:textId="4CF2CE51">
            <w:pPr>
              <w:rPr>
                <w:color w:val="000000"/>
              </w:rPr>
            </w:pPr>
            <w:r>
              <w:rPr>
                <w:color w:val="000000"/>
              </w:rPr>
              <w:t>UC-26</w:t>
            </w:r>
          </w:p>
        </w:tc>
        <w:tc>
          <w:tcPr>
            <w:tcW w:w="1025" w:type="pct"/>
          </w:tcPr>
          <w:p w:rsidR="00DB64DD" w:rsidP="00CC0F6C" w:rsidRDefault="00DB64DD" w14:paraId="010D7E81" w14:textId="77777777">
            <w:pPr>
              <w:rPr>
                <w:color w:val="000000"/>
              </w:rPr>
            </w:pPr>
            <w:r>
              <w:rPr>
                <w:color w:val="000000"/>
              </w:rPr>
              <w:t>Điều khiển cấu hình Mesh</w:t>
            </w:r>
          </w:p>
        </w:tc>
        <w:tc>
          <w:tcPr>
            <w:tcW w:w="1228" w:type="pct"/>
            <w:vMerge/>
          </w:tcPr>
          <w:p w:rsidRPr="00B753B6" w:rsidR="00DB64DD" w:rsidP="00CC0F6C" w:rsidRDefault="00DB64DD" w14:paraId="7DBAD381" w14:textId="77777777"/>
        </w:tc>
      </w:tr>
      <w:tr w:rsidRPr="00B753B6" w:rsidR="00DB64DD" w:rsidTr="009419C0" w14:paraId="520DA819" w14:textId="77777777">
        <w:tc>
          <w:tcPr>
            <w:tcW w:w="488" w:type="pct"/>
            <w:vMerge/>
          </w:tcPr>
          <w:p w:rsidR="00DB64DD" w:rsidP="00CC0F6C" w:rsidRDefault="00DB64DD" w14:paraId="3B6E3526" w14:textId="77777777"/>
        </w:tc>
        <w:tc>
          <w:tcPr>
            <w:tcW w:w="571" w:type="pct"/>
            <w:vMerge w:val="restart"/>
          </w:tcPr>
          <w:p w:rsidR="00DB64DD" w:rsidP="00CC0F6C" w:rsidRDefault="00DB64DD" w14:paraId="20E19D17" w14:textId="19E1C7A7">
            <w:r>
              <w:t>CN-11</w:t>
            </w:r>
          </w:p>
        </w:tc>
        <w:tc>
          <w:tcPr>
            <w:tcW w:w="1026" w:type="pct"/>
            <w:vMerge w:val="restart"/>
          </w:tcPr>
          <w:p w:rsidR="00DB64DD" w:rsidP="00CC0F6C" w:rsidRDefault="00DB64DD" w14:paraId="0A543DBF" w14:textId="05B51D6D">
            <w:pPr>
              <w:rPr>
                <w:color w:val="000000"/>
              </w:rPr>
            </w:pPr>
            <w:r>
              <w:rPr>
                <w:color w:val="000000"/>
              </w:rPr>
              <w:t>Tính năng quản lý cấu hình DNS qua Mobile App</w:t>
            </w:r>
          </w:p>
        </w:tc>
        <w:tc>
          <w:tcPr>
            <w:tcW w:w="662" w:type="pct"/>
          </w:tcPr>
          <w:p w:rsidR="00DB64DD" w:rsidP="00CC0F6C" w:rsidRDefault="00DB64DD" w14:paraId="5CD17950" w14:textId="167AEC81">
            <w:pPr>
              <w:rPr>
                <w:color w:val="000000"/>
              </w:rPr>
            </w:pPr>
            <w:r>
              <w:rPr>
                <w:color w:val="000000"/>
              </w:rPr>
              <w:t>UC-27</w:t>
            </w:r>
          </w:p>
        </w:tc>
        <w:tc>
          <w:tcPr>
            <w:tcW w:w="1025" w:type="pct"/>
          </w:tcPr>
          <w:p w:rsidR="00DB64DD" w:rsidP="00CC0F6C" w:rsidRDefault="00DB64DD" w14:paraId="6B27E35A" w14:textId="77777777">
            <w:pPr>
              <w:rPr>
                <w:color w:val="000000"/>
              </w:rPr>
            </w:pPr>
            <w:r>
              <w:rPr>
                <w:color w:val="000000"/>
              </w:rPr>
              <w:t>Lấy thông tin cấu hình DNS hiện tại</w:t>
            </w:r>
          </w:p>
        </w:tc>
        <w:tc>
          <w:tcPr>
            <w:tcW w:w="1228" w:type="pct"/>
            <w:vMerge w:val="restart"/>
          </w:tcPr>
          <w:p w:rsidRPr="00B753B6" w:rsidR="00DB64DD" w:rsidP="00CC0F6C" w:rsidRDefault="00DB64DD" w14:paraId="7449E61C" w14:textId="04CFBF06">
            <w:r>
              <w:t>Quản lý thông tin cấu hình DNS từ Mobile App</w:t>
            </w:r>
          </w:p>
        </w:tc>
      </w:tr>
      <w:tr w:rsidRPr="00B753B6" w:rsidR="00DB64DD" w:rsidTr="009419C0" w14:paraId="561A42A2" w14:textId="77777777">
        <w:tc>
          <w:tcPr>
            <w:tcW w:w="488" w:type="pct"/>
            <w:vMerge/>
          </w:tcPr>
          <w:p w:rsidR="00DB64DD" w:rsidP="00CC0F6C" w:rsidRDefault="00DB64DD" w14:paraId="4215D428" w14:textId="77777777"/>
        </w:tc>
        <w:tc>
          <w:tcPr>
            <w:tcW w:w="571" w:type="pct"/>
            <w:vMerge/>
          </w:tcPr>
          <w:p w:rsidR="00DB64DD" w:rsidP="00CC0F6C" w:rsidRDefault="00DB64DD" w14:paraId="70F69E85" w14:textId="0DF9C561"/>
        </w:tc>
        <w:tc>
          <w:tcPr>
            <w:tcW w:w="1026" w:type="pct"/>
            <w:vMerge/>
          </w:tcPr>
          <w:p w:rsidR="00DB64DD" w:rsidP="00CC0F6C" w:rsidRDefault="00DB64DD" w14:paraId="402C538C" w14:textId="77777777">
            <w:pPr>
              <w:rPr>
                <w:color w:val="000000"/>
              </w:rPr>
            </w:pPr>
          </w:p>
        </w:tc>
        <w:tc>
          <w:tcPr>
            <w:tcW w:w="662" w:type="pct"/>
          </w:tcPr>
          <w:p w:rsidR="00DB64DD" w:rsidP="00CC0F6C" w:rsidRDefault="00DB64DD" w14:paraId="7F8DE5D1" w14:textId="1B4B91F3">
            <w:pPr>
              <w:rPr>
                <w:color w:val="000000"/>
              </w:rPr>
            </w:pPr>
            <w:r>
              <w:rPr>
                <w:color w:val="000000"/>
              </w:rPr>
              <w:t>UC-28</w:t>
            </w:r>
          </w:p>
        </w:tc>
        <w:tc>
          <w:tcPr>
            <w:tcW w:w="1025" w:type="pct"/>
          </w:tcPr>
          <w:p w:rsidR="00DB64DD" w:rsidP="00CC0F6C" w:rsidRDefault="00DB64DD" w14:paraId="01B67977" w14:textId="77777777">
            <w:pPr>
              <w:rPr>
                <w:color w:val="000000"/>
              </w:rPr>
            </w:pPr>
            <w:r>
              <w:rPr>
                <w:color w:val="000000"/>
              </w:rPr>
              <w:t>Điều khiển cấu hình DNS</w:t>
            </w:r>
          </w:p>
        </w:tc>
        <w:tc>
          <w:tcPr>
            <w:tcW w:w="1228" w:type="pct"/>
            <w:vMerge/>
          </w:tcPr>
          <w:p w:rsidRPr="00B753B6" w:rsidR="00DB64DD" w:rsidP="00CC0F6C" w:rsidRDefault="00DB64DD" w14:paraId="505E8B7E" w14:textId="77777777"/>
        </w:tc>
      </w:tr>
      <w:tr w:rsidRPr="00B753B6" w:rsidR="00DB64DD" w:rsidTr="009419C0" w14:paraId="37E1DE62" w14:textId="77777777">
        <w:tc>
          <w:tcPr>
            <w:tcW w:w="488" w:type="pct"/>
            <w:vMerge/>
          </w:tcPr>
          <w:p w:rsidR="00DB64DD" w:rsidP="00CC0F6C" w:rsidRDefault="00DB64DD" w14:paraId="6C03BF27" w14:textId="77777777"/>
        </w:tc>
        <w:tc>
          <w:tcPr>
            <w:tcW w:w="571" w:type="pct"/>
            <w:vMerge w:val="restart"/>
          </w:tcPr>
          <w:p w:rsidR="00DB64DD" w:rsidP="00CC0F6C" w:rsidRDefault="00DB64DD" w14:paraId="487B13DF" w14:textId="3D2ACAE7">
            <w:r>
              <w:t>CN-12</w:t>
            </w:r>
          </w:p>
        </w:tc>
        <w:tc>
          <w:tcPr>
            <w:tcW w:w="1026" w:type="pct"/>
            <w:vMerge w:val="restart"/>
          </w:tcPr>
          <w:p w:rsidR="00DB64DD" w:rsidP="00CC0F6C" w:rsidRDefault="00DB64DD" w14:paraId="34B635BE" w14:textId="2DB6DF87">
            <w:pPr>
              <w:rPr>
                <w:color w:val="000000"/>
              </w:rPr>
            </w:pPr>
            <w:r>
              <w:rPr>
                <w:color w:val="000000"/>
              </w:rPr>
              <w:t>Tính năng quản lý cấu hình Port Forwarding qua Mobile App</w:t>
            </w:r>
          </w:p>
        </w:tc>
        <w:tc>
          <w:tcPr>
            <w:tcW w:w="662" w:type="pct"/>
          </w:tcPr>
          <w:p w:rsidR="00DB64DD" w:rsidP="00CC0F6C" w:rsidRDefault="00DB64DD" w14:paraId="4D388ACC" w14:textId="25B92C01">
            <w:pPr>
              <w:rPr>
                <w:color w:val="000000"/>
              </w:rPr>
            </w:pPr>
            <w:r>
              <w:rPr>
                <w:color w:val="000000"/>
              </w:rPr>
              <w:t>UC-29</w:t>
            </w:r>
          </w:p>
        </w:tc>
        <w:tc>
          <w:tcPr>
            <w:tcW w:w="1025" w:type="pct"/>
          </w:tcPr>
          <w:p w:rsidR="00DB64DD" w:rsidP="00CC0F6C" w:rsidRDefault="00DB64DD" w14:paraId="0D31869C" w14:textId="77777777">
            <w:pPr>
              <w:rPr>
                <w:color w:val="000000"/>
              </w:rPr>
            </w:pPr>
            <w:r>
              <w:rPr>
                <w:color w:val="000000"/>
              </w:rPr>
              <w:t>Lấy thông tin cấu hình Port Forwarding hiện tại</w:t>
            </w:r>
          </w:p>
        </w:tc>
        <w:tc>
          <w:tcPr>
            <w:tcW w:w="1228" w:type="pct"/>
            <w:vMerge w:val="restart"/>
          </w:tcPr>
          <w:p w:rsidRPr="00B753B6" w:rsidR="00DB64DD" w:rsidP="00CC0F6C" w:rsidRDefault="00DB64DD" w14:paraId="4005C1A0" w14:textId="4BD9EB7E">
            <w:r>
              <w:t>Quản lý thông tin cấu hình Port Forwarding từ Mobile App</w:t>
            </w:r>
          </w:p>
        </w:tc>
      </w:tr>
      <w:tr w:rsidRPr="00B753B6" w:rsidR="00DB64DD" w:rsidTr="009419C0" w14:paraId="00316A58" w14:textId="77777777">
        <w:tc>
          <w:tcPr>
            <w:tcW w:w="488" w:type="pct"/>
            <w:vMerge/>
          </w:tcPr>
          <w:p w:rsidR="00DB64DD" w:rsidP="00CC0F6C" w:rsidRDefault="00DB64DD" w14:paraId="4E4E3BFC" w14:textId="77777777"/>
        </w:tc>
        <w:tc>
          <w:tcPr>
            <w:tcW w:w="571" w:type="pct"/>
            <w:vMerge/>
          </w:tcPr>
          <w:p w:rsidR="00DB64DD" w:rsidP="00CC0F6C" w:rsidRDefault="00DB64DD" w14:paraId="6F1D2579" w14:textId="66C9299C"/>
        </w:tc>
        <w:tc>
          <w:tcPr>
            <w:tcW w:w="1026" w:type="pct"/>
            <w:vMerge/>
          </w:tcPr>
          <w:p w:rsidR="00DB64DD" w:rsidP="00CC0F6C" w:rsidRDefault="00DB64DD" w14:paraId="4C3384EC" w14:textId="77777777">
            <w:pPr>
              <w:rPr>
                <w:color w:val="000000"/>
              </w:rPr>
            </w:pPr>
          </w:p>
        </w:tc>
        <w:tc>
          <w:tcPr>
            <w:tcW w:w="662" w:type="pct"/>
          </w:tcPr>
          <w:p w:rsidR="00DB64DD" w:rsidP="00CC0F6C" w:rsidRDefault="00DB64DD" w14:paraId="6F7F3636" w14:textId="72A3B815">
            <w:pPr>
              <w:rPr>
                <w:color w:val="000000"/>
              </w:rPr>
            </w:pPr>
            <w:r>
              <w:rPr>
                <w:color w:val="000000"/>
              </w:rPr>
              <w:t>UC-30</w:t>
            </w:r>
          </w:p>
        </w:tc>
        <w:tc>
          <w:tcPr>
            <w:tcW w:w="1025" w:type="pct"/>
          </w:tcPr>
          <w:p w:rsidR="00DB64DD" w:rsidP="00CC0F6C" w:rsidRDefault="00DB64DD" w14:paraId="7E4FA5B5" w14:textId="77777777">
            <w:pPr>
              <w:rPr>
                <w:color w:val="000000"/>
              </w:rPr>
            </w:pPr>
            <w:r>
              <w:rPr>
                <w:color w:val="000000"/>
              </w:rPr>
              <w:t>Điều khiển cấu hình tạo một rule Port Forwarding mới</w:t>
            </w:r>
          </w:p>
        </w:tc>
        <w:tc>
          <w:tcPr>
            <w:tcW w:w="1228" w:type="pct"/>
            <w:vMerge/>
          </w:tcPr>
          <w:p w:rsidRPr="00B753B6" w:rsidR="00DB64DD" w:rsidP="00CC0F6C" w:rsidRDefault="00DB64DD" w14:paraId="509506C4" w14:textId="77777777"/>
        </w:tc>
      </w:tr>
      <w:tr w:rsidRPr="00B753B6" w:rsidR="00DB64DD" w:rsidTr="009419C0" w14:paraId="40D5CCA1" w14:textId="77777777">
        <w:tc>
          <w:tcPr>
            <w:tcW w:w="488" w:type="pct"/>
            <w:vMerge/>
          </w:tcPr>
          <w:p w:rsidR="00DB64DD" w:rsidP="00CC0F6C" w:rsidRDefault="00DB64DD" w14:paraId="40B1302E" w14:textId="77777777"/>
        </w:tc>
        <w:tc>
          <w:tcPr>
            <w:tcW w:w="571" w:type="pct"/>
            <w:vMerge/>
          </w:tcPr>
          <w:p w:rsidR="00DB64DD" w:rsidP="00CC0F6C" w:rsidRDefault="00DB64DD" w14:paraId="02C95CFB" w14:textId="2A60051F"/>
        </w:tc>
        <w:tc>
          <w:tcPr>
            <w:tcW w:w="1026" w:type="pct"/>
            <w:vMerge/>
          </w:tcPr>
          <w:p w:rsidR="00DB64DD" w:rsidP="00CC0F6C" w:rsidRDefault="00DB64DD" w14:paraId="0200C6B5" w14:textId="77777777">
            <w:pPr>
              <w:rPr>
                <w:color w:val="000000"/>
              </w:rPr>
            </w:pPr>
          </w:p>
        </w:tc>
        <w:tc>
          <w:tcPr>
            <w:tcW w:w="662" w:type="pct"/>
          </w:tcPr>
          <w:p w:rsidR="00DB64DD" w:rsidP="00CC0F6C" w:rsidRDefault="00DB64DD" w14:paraId="72D3AE1C" w14:textId="7C289CDD">
            <w:pPr>
              <w:rPr>
                <w:color w:val="000000"/>
              </w:rPr>
            </w:pPr>
            <w:r>
              <w:rPr>
                <w:color w:val="000000"/>
              </w:rPr>
              <w:t>UC-31</w:t>
            </w:r>
          </w:p>
        </w:tc>
        <w:tc>
          <w:tcPr>
            <w:tcW w:w="1025" w:type="pct"/>
          </w:tcPr>
          <w:p w:rsidR="00DB64DD" w:rsidP="00CC0F6C" w:rsidRDefault="00DB64DD" w14:paraId="3DCB541B" w14:textId="77777777">
            <w:pPr>
              <w:rPr>
                <w:color w:val="000000"/>
              </w:rPr>
            </w:pPr>
            <w:r>
              <w:rPr>
                <w:color w:val="000000"/>
              </w:rPr>
              <w:t>Điều khiển cấu hình sửa một rule Port Forwarding hiện tại</w:t>
            </w:r>
          </w:p>
        </w:tc>
        <w:tc>
          <w:tcPr>
            <w:tcW w:w="1228" w:type="pct"/>
            <w:vMerge/>
          </w:tcPr>
          <w:p w:rsidRPr="00B753B6" w:rsidR="00DB64DD" w:rsidP="00CC0F6C" w:rsidRDefault="00DB64DD" w14:paraId="3C666FA4" w14:textId="77777777"/>
        </w:tc>
      </w:tr>
      <w:tr w:rsidRPr="00B753B6" w:rsidR="00DB64DD" w:rsidTr="009419C0" w14:paraId="46D71BDF" w14:textId="77777777">
        <w:tc>
          <w:tcPr>
            <w:tcW w:w="488" w:type="pct"/>
            <w:vMerge/>
          </w:tcPr>
          <w:p w:rsidR="00DB64DD" w:rsidP="00CC0F6C" w:rsidRDefault="00DB64DD" w14:paraId="4D696DDD" w14:textId="77777777"/>
        </w:tc>
        <w:tc>
          <w:tcPr>
            <w:tcW w:w="571" w:type="pct"/>
            <w:vMerge/>
          </w:tcPr>
          <w:p w:rsidR="00DB64DD" w:rsidP="00CC0F6C" w:rsidRDefault="00DB64DD" w14:paraId="65182576" w14:textId="68923E35"/>
        </w:tc>
        <w:tc>
          <w:tcPr>
            <w:tcW w:w="1026" w:type="pct"/>
            <w:vMerge/>
          </w:tcPr>
          <w:p w:rsidR="00DB64DD" w:rsidP="00CC0F6C" w:rsidRDefault="00DB64DD" w14:paraId="6A620C10" w14:textId="77777777">
            <w:pPr>
              <w:rPr>
                <w:color w:val="000000"/>
              </w:rPr>
            </w:pPr>
          </w:p>
        </w:tc>
        <w:tc>
          <w:tcPr>
            <w:tcW w:w="662" w:type="pct"/>
          </w:tcPr>
          <w:p w:rsidR="00DB64DD" w:rsidP="00CC0F6C" w:rsidRDefault="00DB64DD" w14:paraId="4E75A6BE" w14:textId="2F688377">
            <w:pPr>
              <w:rPr>
                <w:color w:val="000000"/>
              </w:rPr>
            </w:pPr>
            <w:r>
              <w:rPr>
                <w:color w:val="000000"/>
              </w:rPr>
              <w:t>UC-32</w:t>
            </w:r>
          </w:p>
        </w:tc>
        <w:tc>
          <w:tcPr>
            <w:tcW w:w="1025" w:type="pct"/>
          </w:tcPr>
          <w:p w:rsidR="00DB64DD" w:rsidP="00CC0F6C" w:rsidRDefault="00DB64DD" w14:paraId="128A9434" w14:textId="77777777">
            <w:pPr>
              <w:rPr>
                <w:color w:val="000000"/>
              </w:rPr>
            </w:pPr>
            <w:r>
              <w:rPr>
                <w:color w:val="000000"/>
              </w:rPr>
              <w:t>Điều khiển cấu hình xóa một rule Port Forwarding hiện tại</w:t>
            </w:r>
          </w:p>
        </w:tc>
        <w:tc>
          <w:tcPr>
            <w:tcW w:w="1228" w:type="pct"/>
            <w:vMerge/>
          </w:tcPr>
          <w:p w:rsidRPr="00B753B6" w:rsidR="00DB64DD" w:rsidP="00CC0F6C" w:rsidRDefault="00DB64DD" w14:paraId="696445D0" w14:textId="77777777"/>
        </w:tc>
      </w:tr>
      <w:tr w:rsidRPr="00B753B6" w:rsidR="00DB64DD" w:rsidTr="009419C0" w14:paraId="3038412E" w14:textId="77777777">
        <w:tc>
          <w:tcPr>
            <w:tcW w:w="488" w:type="pct"/>
            <w:vMerge/>
          </w:tcPr>
          <w:p w:rsidR="00DB64DD" w:rsidP="00CC0F6C" w:rsidRDefault="00DB64DD" w14:paraId="514DFAD2" w14:textId="77777777"/>
        </w:tc>
        <w:tc>
          <w:tcPr>
            <w:tcW w:w="571" w:type="pct"/>
            <w:vMerge w:val="restart"/>
          </w:tcPr>
          <w:p w:rsidR="00DB64DD" w:rsidP="00CC0F6C" w:rsidRDefault="00DB64DD" w14:paraId="379C35F6" w14:textId="419C4DF0">
            <w:r>
              <w:t>CN-13</w:t>
            </w:r>
          </w:p>
        </w:tc>
        <w:tc>
          <w:tcPr>
            <w:tcW w:w="1026" w:type="pct"/>
            <w:vMerge w:val="restart"/>
          </w:tcPr>
          <w:p w:rsidR="00DB64DD" w:rsidP="00CC0F6C" w:rsidRDefault="00DB64DD" w14:paraId="7ECEF8E1" w14:textId="36081FC5">
            <w:pPr>
              <w:rPr>
                <w:color w:val="000000"/>
              </w:rPr>
            </w:pPr>
            <w:r>
              <w:rPr>
                <w:color w:val="000000"/>
              </w:rPr>
              <w:t>Tính năng quản lý cấu hình DDNS qua Mobile App</w:t>
            </w:r>
          </w:p>
        </w:tc>
        <w:tc>
          <w:tcPr>
            <w:tcW w:w="662" w:type="pct"/>
          </w:tcPr>
          <w:p w:rsidR="00DB64DD" w:rsidP="00CC0F6C" w:rsidRDefault="00DB64DD" w14:paraId="652EB9C3" w14:textId="3ECDED3B">
            <w:pPr>
              <w:rPr>
                <w:color w:val="000000"/>
              </w:rPr>
            </w:pPr>
            <w:r>
              <w:rPr>
                <w:color w:val="000000"/>
              </w:rPr>
              <w:t>UC-33</w:t>
            </w:r>
          </w:p>
        </w:tc>
        <w:tc>
          <w:tcPr>
            <w:tcW w:w="1025" w:type="pct"/>
          </w:tcPr>
          <w:p w:rsidR="00DB64DD" w:rsidP="00CC0F6C" w:rsidRDefault="00DB64DD" w14:paraId="4C994894" w14:textId="62BA4A0F">
            <w:pPr>
              <w:rPr>
                <w:color w:val="000000"/>
              </w:rPr>
            </w:pPr>
            <w:r>
              <w:rPr>
                <w:color w:val="000000"/>
              </w:rPr>
              <w:t>Lấy thông tin cấu hình DDNS hiện tại</w:t>
            </w:r>
          </w:p>
        </w:tc>
        <w:tc>
          <w:tcPr>
            <w:tcW w:w="1228" w:type="pct"/>
            <w:vMerge w:val="restart"/>
          </w:tcPr>
          <w:p w:rsidR="00DB64DD" w:rsidP="00CC0F6C" w:rsidRDefault="00DB64DD" w14:paraId="2F822E55" w14:textId="4295EF5F">
            <w:r>
              <w:t>Quản lý thông tin cấu hình DDNS từ Mobile App</w:t>
            </w:r>
          </w:p>
        </w:tc>
      </w:tr>
      <w:tr w:rsidRPr="00B753B6" w:rsidR="00DB64DD" w:rsidTr="009419C0" w14:paraId="37C3F37A" w14:textId="77777777">
        <w:tc>
          <w:tcPr>
            <w:tcW w:w="488" w:type="pct"/>
            <w:vMerge/>
          </w:tcPr>
          <w:p w:rsidR="00DB64DD" w:rsidP="00CC0F6C" w:rsidRDefault="00DB64DD" w14:paraId="681CDA2A" w14:textId="77777777"/>
        </w:tc>
        <w:tc>
          <w:tcPr>
            <w:tcW w:w="571" w:type="pct"/>
            <w:vMerge/>
          </w:tcPr>
          <w:p w:rsidR="00DB64DD" w:rsidP="00CC0F6C" w:rsidRDefault="00DB64DD" w14:paraId="35EA6EC6" w14:textId="77777777"/>
        </w:tc>
        <w:tc>
          <w:tcPr>
            <w:tcW w:w="1026" w:type="pct"/>
            <w:vMerge/>
          </w:tcPr>
          <w:p w:rsidR="00DB64DD" w:rsidP="00CC0F6C" w:rsidRDefault="00DB64DD" w14:paraId="7DA882E2" w14:textId="77777777">
            <w:pPr>
              <w:rPr>
                <w:color w:val="000000"/>
              </w:rPr>
            </w:pPr>
          </w:p>
        </w:tc>
        <w:tc>
          <w:tcPr>
            <w:tcW w:w="662" w:type="pct"/>
          </w:tcPr>
          <w:p w:rsidR="00DB64DD" w:rsidP="00CC0F6C" w:rsidRDefault="00DB64DD" w14:paraId="44B219F4" w14:textId="06C757D1">
            <w:pPr>
              <w:rPr>
                <w:color w:val="000000"/>
              </w:rPr>
            </w:pPr>
            <w:r>
              <w:rPr>
                <w:color w:val="000000"/>
              </w:rPr>
              <w:t>UC-34</w:t>
            </w:r>
          </w:p>
        </w:tc>
        <w:tc>
          <w:tcPr>
            <w:tcW w:w="1025" w:type="pct"/>
          </w:tcPr>
          <w:p w:rsidR="00DB64DD" w:rsidP="00CC0F6C" w:rsidRDefault="00DB64DD" w14:paraId="7F9A773C" w14:textId="758769E0">
            <w:pPr>
              <w:rPr>
                <w:color w:val="000000"/>
              </w:rPr>
            </w:pPr>
            <w:r>
              <w:rPr>
                <w:color w:val="000000"/>
              </w:rPr>
              <w:t>Điều khiển thay đổi cấu hình DDNS</w:t>
            </w:r>
          </w:p>
        </w:tc>
        <w:tc>
          <w:tcPr>
            <w:tcW w:w="1228" w:type="pct"/>
            <w:vMerge/>
          </w:tcPr>
          <w:p w:rsidR="00DB64DD" w:rsidP="00CC0F6C" w:rsidRDefault="00DB64DD" w14:paraId="63DD3194" w14:textId="77777777"/>
        </w:tc>
      </w:tr>
      <w:tr w:rsidRPr="00B753B6" w:rsidR="00DB64DD" w:rsidTr="009419C0" w14:paraId="73AC1AB0" w14:textId="77777777">
        <w:tc>
          <w:tcPr>
            <w:tcW w:w="488" w:type="pct"/>
            <w:vMerge/>
          </w:tcPr>
          <w:p w:rsidR="00DB64DD" w:rsidP="00CC0F6C" w:rsidRDefault="00DB64DD" w14:paraId="11E58127" w14:textId="77777777"/>
        </w:tc>
        <w:tc>
          <w:tcPr>
            <w:tcW w:w="571" w:type="pct"/>
          </w:tcPr>
          <w:p w:rsidR="00DB64DD" w:rsidP="00CC0F6C" w:rsidRDefault="00DB64DD" w14:paraId="2C9865CC" w14:textId="1F852E47">
            <w:r>
              <w:t>CN-14</w:t>
            </w:r>
          </w:p>
        </w:tc>
        <w:tc>
          <w:tcPr>
            <w:tcW w:w="1026" w:type="pct"/>
          </w:tcPr>
          <w:p w:rsidR="00DB64DD" w:rsidP="00CC0F6C" w:rsidRDefault="00DB64DD" w14:paraId="6D861886" w14:textId="4FBAADF3">
            <w:pPr>
              <w:rPr>
                <w:color w:val="000000"/>
              </w:rPr>
            </w:pPr>
            <w:r>
              <w:rPr>
                <w:color w:val="000000"/>
              </w:rPr>
              <w:t>Tính năng đổi mật khẩu truy cập WebUI qua Mobile App</w:t>
            </w:r>
          </w:p>
        </w:tc>
        <w:tc>
          <w:tcPr>
            <w:tcW w:w="662" w:type="pct"/>
          </w:tcPr>
          <w:p w:rsidR="00DB64DD" w:rsidP="00CC0F6C" w:rsidRDefault="00DB64DD" w14:paraId="45934731" w14:textId="4D8754F8">
            <w:pPr>
              <w:rPr>
                <w:color w:val="000000"/>
              </w:rPr>
            </w:pPr>
            <w:r>
              <w:rPr>
                <w:color w:val="000000"/>
              </w:rPr>
              <w:t>UC-35</w:t>
            </w:r>
          </w:p>
        </w:tc>
        <w:tc>
          <w:tcPr>
            <w:tcW w:w="1025" w:type="pct"/>
          </w:tcPr>
          <w:p w:rsidR="00DB64DD" w:rsidP="00CC0F6C" w:rsidRDefault="00DB64DD" w14:paraId="3E1F0841" w14:textId="170B237F">
            <w:pPr>
              <w:rPr>
                <w:color w:val="000000"/>
              </w:rPr>
            </w:pPr>
            <w:r>
              <w:rPr>
                <w:color w:val="000000"/>
              </w:rPr>
              <w:t>Điều khiển đổi cấu hình mật khẩu truy cập</w:t>
            </w:r>
          </w:p>
        </w:tc>
        <w:tc>
          <w:tcPr>
            <w:tcW w:w="1228" w:type="pct"/>
          </w:tcPr>
          <w:p w:rsidRPr="00B753B6" w:rsidR="00DB64DD" w:rsidP="00CC0F6C" w:rsidRDefault="00DB64DD" w14:paraId="478C7D34" w14:textId="180220A9">
            <w:r>
              <w:t>Đổi mật khẩu truy cập từ Web GUI</w:t>
            </w:r>
          </w:p>
        </w:tc>
      </w:tr>
      <w:tr w:rsidRPr="00B753B6" w:rsidR="00DB64DD" w:rsidTr="009419C0" w14:paraId="24F5EF6B" w14:textId="77777777">
        <w:tc>
          <w:tcPr>
            <w:tcW w:w="488" w:type="pct"/>
            <w:vMerge/>
          </w:tcPr>
          <w:p w:rsidR="00DB64DD" w:rsidP="00CC0F6C" w:rsidRDefault="00DB64DD" w14:paraId="3FA05A83" w14:textId="77777777"/>
        </w:tc>
        <w:tc>
          <w:tcPr>
            <w:tcW w:w="571" w:type="pct"/>
            <w:vMerge w:val="restart"/>
          </w:tcPr>
          <w:p w:rsidR="00DB64DD" w:rsidP="00CC0F6C" w:rsidRDefault="00DB64DD" w14:paraId="05BD1A8D" w14:textId="2B9AD15E">
            <w:r>
              <w:t>CN-28</w:t>
            </w:r>
          </w:p>
        </w:tc>
        <w:tc>
          <w:tcPr>
            <w:tcW w:w="1026" w:type="pct"/>
            <w:vMerge w:val="restart"/>
          </w:tcPr>
          <w:p w:rsidR="00DB64DD" w:rsidP="00CC0F6C" w:rsidRDefault="00DB64DD" w14:paraId="42B04739" w14:textId="14760C0A">
            <w:pPr>
              <w:rPr>
                <w:color w:val="000000"/>
              </w:rPr>
            </w:pPr>
            <w:r>
              <w:rPr>
                <w:color w:val="000000"/>
              </w:rPr>
              <w:t>Tính năng quản lý cấu hình SIP Voice Basic</w:t>
            </w:r>
          </w:p>
        </w:tc>
        <w:tc>
          <w:tcPr>
            <w:tcW w:w="662" w:type="pct"/>
          </w:tcPr>
          <w:p w:rsidR="00DB64DD" w:rsidP="00CC0F6C" w:rsidRDefault="00DB64DD" w14:paraId="7FA931CA" w14:textId="422969C3">
            <w:pPr>
              <w:rPr>
                <w:color w:val="000000"/>
              </w:rPr>
            </w:pPr>
            <w:r>
              <w:rPr>
                <w:color w:val="000000"/>
              </w:rPr>
              <w:t>UC-52</w:t>
            </w:r>
          </w:p>
        </w:tc>
        <w:tc>
          <w:tcPr>
            <w:tcW w:w="1025" w:type="pct"/>
          </w:tcPr>
          <w:p w:rsidR="00DB64DD" w:rsidP="00CC0F6C" w:rsidRDefault="00DB64DD" w14:paraId="18E81BA7" w14:textId="654D0F5E">
            <w:pPr>
              <w:rPr>
                <w:color w:val="000000"/>
              </w:rPr>
            </w:pPr>
            <w:r>
              <w:rPr>
                <w:color w:val="000000"/>
              </w:rPr>
              <w:t>Điều khiển lấy thông tin danh sách interface cho voice</w:t>
            </w:r>
          </w:p>
        </w:tc>
        <w:tc>
          <w:tcPr>
            <w:tcW w:w="1228" w:type="pct"/>
          </w:tcPr>
          <w:p w:rsidR="00DB64DD" w:rsidP="00CC0F6C" w:rsidRDefault="00DB64DD" w14:paraId="1B79A685" w14:textId="77777777"/>
        </w:tc>
      </w:tr>
      <w:tr w:rsidRPr="00B753B6" w:rsidR="00DB64DD" w:rsidTr="009419C0" w14:paraId="0C7C8EBD" w14:textId="77777777">
        <w:tc>
          <w:tcPr>
            <w:tcW w:w="488" w:type="pct"/>
            <w:vMerge/>
          </w:tcPr>
          <w:p w:rsidR="00DB64DD" w:rsidP="00CC0F6C" w:rsidRDefault="00DB64DD" w14:paraId="1C607A07" w14:textId="77777777"/>
        </w:tc>
        <w:tc>
          <w:tcPr>
            <w:tcW w:w="571" w:type="pct"/>
            <w:vMerge/>
          </w:tcPr>
          <w:p w:rsidR="00DB64DD" w:rsidP="00CC0F6C" w:rsidRDefault="00DB64DD" w14:paraId="3C3629EC" w14:textId="77777777"/>
        </w:tc>
        <w:tc>
          <w:tcPr>
            <w:tcW w:w="1026" w:type="pct"/>
            <w:vMerge/>
          </w:tcPr>
          <w:p w:rsidR="00DB64DD" w:rsidP="00CC0F6C" w:rsidRDefault="00DB64DD" w14:paraId="04F3123D" w14:textId="77777777">
            <w:pPr>
              <w:rPr>
                <w:color w:val="000000"/>
              </w:rPr>
            </w:pPr>
          </w:p>
        </w:tc>
        <w:tc>
          <w:tcPr>
            <w:tcW w:w="662" w:type="pct"/>
          </w:tcPr>
          <w:p w:rsidR="00DB64DD" w:rsidP="00CC0F6C" w:rsidRDefault="00DB64DD" w14:paraId="7C0F56EB" w14:textId="20E9077D">
            <w:pPr>
              <w:rPr>
                <w:color w:val="000000"/>
              </w:rPr>
            </w:pPr>
            <w:r>
              <w:rPr>
                <w:color w:val="000000"/>
              </w:rPr>
              <w:t>UC-53</w:t>
            </w:r>
          </w:p>
        </w:tc>
        <w:tc>
          <w:tcPr>
            <w:tcW w:w="1025" w:type="pct"/>
          </w:tcPr>
          <w:p w:rsidR="00DB64DD" w:rsidP="00CC0F6C" w:rsidRDefault="00DB64DD" w14:paraId="73866E61" w14:textId="306792EE">
            <w:pPr>
              <w:rPr>
                <w:color w:val="000000"/>
              </w:rPr>
            </w:pPr>
            <w:r>
              <w:rPr>
                <w:color w:val="000000"/>
              </w:rPr>
              <w:t>Điều khiển lấy thông tin cấu hình SIP Voice Basic</w:t>
            </w:r>
          </w:p>
        </w:tc>
        <w:tc>
          <w:tcPr>
            <w:tcW w:w="1228" w:type="pct"/>
          </w:tcPr>
          <w:p w:rsidR="00DB64DD" w:rsidP="00CC0F6C" w:rsidRDefault="00DB64DD" w14:paraId="07456691" w14:textId="77777777"/>
        </w:tc>
      </w:tr>
      <w:tr w:rsidRPr="00B753B6" w:rsidR="00DB64DD" w:rsidTr="009419C0" w14:paraId="46487EB8" w14:textId="77777777">
        <w:tc>
          <w:tcPr>
            <w:tcW w:w="488" w:type="pct"/>
            <w:vMerge/>
          </w:tcPr>
          <w:p w:rsidR="00DB64DD" w:rsidP="00CC0F6C" w:rsidRDefault="00DB64DD" w14:paraId="4E2FAA02" w14:textId="77777777"/>
        </w:tc>
        <w:tc>
          <w:tcPr>
            <w:tcW w:w="571" w:type="pct"/>
            <w:vMerge/>
          </w:tcPr>
          <w:p w:rsidR="00DB64DD" w:rsidP="00CC0F6C" w:rsidRDefault="00DB64DD" w14:paraId="1599F768" w14:textId="77777777"/>
        </w:tc>
        <w:tc>
          <w:tcPr>
            <w:tcW w:w="1026" w:type="pct"/>
            <w:vMerge/>
          </w:tcPr>
          <w:p w:rsidR="00DB64DD" w:rsidP="00CC0F6C" w:rsidRDefault="00DB64DD" w14:paraId="4EB4FABE" w14:textId="77777777">
            <w:pPr>
              <w:rPr>
                <w:color w:val="000000"/>
              </w:rPr>
            </w:pPr>
          </w:p>
        </w:tc>
        <w:tc>
          <w:tcPr>
            <w:tcW w:w="662" w:type="pct"/>
          </w:tcPr>
          <w:p w:rsidR="00DB64DD" w:rsidP="00CC0F6C" w:rsidRDefault="00DB64DD" w14:paraId="10041A13" w14:textId="33DC0090">
            <w:pPr>
              <w:rPr>
                <w:color w:val="000000"/>
              </w:rPr>
            </w:pPr>
            <w:r>
              <w:rPr>
                <w:color w:val="000000"/>
              </w:rPr>
              <w:t>UC-54</w:t>
            </w:r>
          </w:p>
        </w:tc>
        <w:tc>
          <w:tcPr>
            <w:tcW w:w="1025" w:type="pct"/>
          </w:tcPr>
          <w:p w:rsidR="00DB64DD" w:rsidP="00CC0F6C" w:rsidRDefault="00DB64DD" w14:paraId="08691695" w14:textId="107AACA2">
            <w:pPr>
              <w:rPr>
                <w:color w:val="000000"/>
              </w:rPr>
            </w:pPr>
            <w:r>
              <w:rPr>
                <w:color w:val="000000"/>
              </w:rPr>
              <w:t>Điều khiển thay đổi cấu hình SIP Voice Basic</w:t>
            </w:r>
          </w:p>
        </w:tc>
        <w:tc>
          <w:tcPr>
            <w:tcW w:w="1228" w:type="pct"/>
          </w:tcPr>
          <w:p w:rsidR="00DB64DD" w:rsidP="00CC0F6C" w:rsidRDefault="00DB64DD" w14:paraId="42941723" w14:textId="77777777"/>
        </w:tc>
      </w:tr>
      <w:tr w:rsidRPr="00B753B6" w:rsidR="00DB64DD" w:rsidTr="009419C0" w14:paraId="41CBFCD5" w14:textId="77777777">
        <w:tc>
          <w:tcPr>
            <w:tcW w:w="488" w:type="pct"/>
            <w:vMerge/>
          </w:tcPr>
          <w:p w:rsidR="00DB64DD" w:rsidP="00CC0F6C" w:rsidRDefault="00DB64DD" w14:paraId="753CA9C1" w14:textId="77777777"/>
        </w:tc>
        <w:tc>
          <w:tcPr>
            <w:tcW w:w="571" w:type="pct"/>
            <w:vMerge/>
          </w:tcPr>
          <w:p w:rsidR="00DB64DD" w:rsidP="00CC0F6C" w:rsidRDefault="00DB64DD" w14:paraId="33493704" w14:textId="77777777"/>
        </w:tc>
        <w:tc>
          <w:tcPr>
            <w:tcW w:w="1026" w:type="pct"/>
            <w:vMerge/>
          </w:tcPr>
          <w:p w:rsidR="00DB64DD" w:rsidP="00CC0F6C" w:rsidRDefault="00DB64DD" w14:paraId="1AD06F7E" w14:textId="3BF99F2F">
            <w:pPr>
              <w:rPr>
                <w:color w:val="000000"/>
              </w:rPr>
            </w:pPr>
          </w:p>
        </w:tc>
        <w:tc>
          <w:tcPr>
            <w:tcW w:w="662" w:type="pct"/>
          </w:tcPr>
          <w:p w:rsidR="00DB64DD" w:rsidP="00CC0F6C" w:rsidRDefault="00DB64DD" w14:paraId="495202D9" w14:textId="0CA6A5C4">
            <w:pPr>
              <w:rPr>
                <w:color w:val="000000"/>
              </w:rPr>
            </w:pPr>
            <w:r>
              <w:rPr>
                <w:color w:val="000000"/>
              </w:rPr>
              <w:t>UC-55</w:t>
            </w:r>
          </w:p>
        </w:tc>
        <w:tc>
          <w:tcPr>
            <w:tcW w:w="1025" w:type="pct"/>
          </w:tcPr>
          <w:p w:rsidR="00DB64DD" w:rsidP="00CC0F6C" w:rsidRDefault="00DB64DD" w14:paraId="6A442302" w14:textId="51135E9B">
            <w:pPr>
              <w:rPr>
                <w:color w:val="000000"/>
              </w:rPr>
            </w:pPr>
            <w:r>
              <w:rPr>
                <w:color w:val="000000"/>
              </w:rPr>
              <w:t>Điều khiển lấy thông tin cấu hình User Voice Basic</w:t>
            </w:r>
          </w:p>
        </w:tc>
        <w:tc>
          <w:tcPr>
            <w:tcW w:w="1228" w:type="pct"/>
          </w:tcPr>
          <w:p w:rsidR="00DB64DD" w:rsidP="00CC0F6C" w:rsidRDefault="00DB64DD" w14:paraId="52FFFE4F" w14:textId="77777777"/>
        </w:tc>
      </w:tr>
      <w:tr w:rsidRPr="00B753B6" w:rsidR="00DB64DD" w:rsidTr="009419C0" w14:paraId="77AE400F" w14:textId="77777777">
        <w:tc>
          <w:tcPr>
            <w:tcW w:w="488" w:type="pct"/>
            <w:vMerge/>
          </w:tcPr>
          <w:p w:rsidR="00DB64DD" w:rsidP="00CC0F6C" w:rsidRDefault="00DB64DD" w14:paraId="7F41C29B" w14:textId="77777777"/>
        </w:tc>
        <w:tc>
          <w:tcPr>
            <w:tcW w:w="571" w:type="pct"/>
            <w:vMerge/>
          </w:tcPr>
          <w:p w:rsidR="00DB64DD" w:rsidP="00CC0F6C" w:rsidRDefault="00DB64DD" w14:paraId="18D3C29A" w14:textId="77777777"/>
        </w:tc>
        <w:tc>
          <w:tcPr>
            <w:tcW w:w="1026" w:type="pct"/>
            <w:vMerge/>
          </w:tcPr>
          <w:p w:rsidR="00DB64DD" w:rsidP="00CC0F6C" w:rsidRDefault="00DB64DD" w14:paraId="0EDD3F07" w14:textId="77777777">
            <w:pPr>
              <w:rPr>
                <w:color w:val="000000"/>
              </w:rPr>
            </w:pPr>
          </w:p>
        </w:tc>
        <w:tc>
          <w:tcPr>
            <w:tcW w:w="662" w:type="pct"/>
          </w:tcPr>
          <w:p w:rsidR="00DB64DD" w:rsidP="00CC0F6C" w:rsidRDefault="00DB64DD" w14:paraId="58C7A20B" w14:textId="771934AE">
            <w:pPr>
              <w:rPr>
                <w:color w:val="000000"/>
              </w:rPr>
            </w:pPr>
            <w:r>
              <w:rPr>
                <w:color w:val="000000"/>
              </w:rPr>
              <w:t>UC-56</w:t>
            </w:r>
          </w:p>
        </w:tc>
        <w:tc>
          <w:tcPr>
            <w:tcW w:w="1025" w:type="pct"/>
          </w:tcPr>
          <w:p w:rsidR="00DB64DD" w:rsidP="00CC0F6C" w:rsidRDefault="00DB64DD" w14:paraId="7DA06A2B" w14:textId="42332EB4">
            <w:pPr>
              <w:rPr>
                <w:color w:val="000000"/>
              </w:rPr>
            </w:pPr>
            <w:r>
              <w:rPr>
                <w:color w:val="000000"/>
              </w:rPr>
              <w:t>Điều khiển thay đổi cấu hình User Voice Basic</w:t>
            </w:r>
          </w:p>
        </w:tc>
        <w:tc>
          <w:tcPr>
            <w:tcW w:w="1228" w:type="pct"/>
          </w:tcPr>
          <w:p w:rsidR="00DB64DD" w:rsidP="00CC0F6C" w:rsidRDefault="00DB64DD" w14:paraId="0E15DC39" w14:textId="77777777"/>
        </w:tc>
      </w:tr>
      <w:tr w:rsidRPr="00B753B6" w:rsidR="00CC0F6C" w:rsidTr="009419C0" w14:paraId="17BEFD58" w14:textId="77777777">
        <w:tc>
          <w:tcPr>
            <w:tcW w:w="488" w:type="pct"/>
            <w:vMerge w:val="restart"/>
          </w:tcPr>
          <w:p w:rsidR="00CC0F6C" w:rsidP="00CC0F6C" w:rsidRDefault="00CC0F6C" w14:paraId="40EAC6BC" w14:textId="092011D1">
            <w:r>
              <w:t>Xem thông tin thiết bị</w:t>
            </w:r>
          </w:p>
        </w:tc>
        <w:tc>
          <w:tcPr>
            <w:tcW w:w="571" w:type="pct"/>
          </w:tcPr>
          <w:p w:rsidR="00CC0F6C" w:rsidP="00CC0F6C" w:rsidRDefault="00CC0F6C" w14:paraId="455515A6" w14:textId="6073E691">
            <w:r>
              <w:t>CN-15</w:t>
            </w:r>
          </w:p>
        </w:tc>
        <w:tc>
          <w:tcPr>
            <w:tcW w:w="1026" w:type="pct"/>
          </w:tcPr>
          <w:p w:rsidR="00CC0F6C" w:rsidP="00CC0F6C" w:rsidRDefault="00CC0F6C" w14:paraId="6C2C60C3" w14:textId="59613B9D">
            <w:pPr>
              <w:rPr>
                <w:color w:val="000000"/>
              </w:rPr>
            </w:pPr>
            <w:r>
              <w:rPr>
                <w:color w:val="000000"/>
              </w:rPr>
              <w:t>Tính năng xem thông tin thiết bị mạng qua Mobile App</w:t>
            </w:r>
          </w:p>
        </w:tc>
        <w:tc>
          <w:tcPr>
            <w:tcW w:w="662" w:type="pct"/>
          </w:tcPr>
          <w:p w:rsidR="00CC0F6C" w:rsidP="00CC0F6C" w:rsidRDefault="00CC0F6C" w14:paraId="7D890269" w14:textId="5C34ABE3">
            <w:pPr>
              <w:rPr>
                <w:color w:val="000000"/>
              </w:rPr>
            </w:pPr>
            <w:r>
              <w:rPr>
                <w:color w:val="000000"/>
              </w:rPr>
              <w:t>UC-36</w:t>
            </w:r>
          </w:p>
        </w:tc>
        <w:tc>
          <w:tcPr>
            <w:tcW w:w="1025" w:type="pct"/>
          </w:tcPr>
          <w:p w:rsidR="00CC0F6C" w:rsidP="00CC0F6C" w:rsidRDefault="00CC0F6C" w14:paraId="0C2E73CE" w14:textId="77777777">
            <w:pPr>
              <w:rPr>
                <w:color w:val="000000"/>
              </w:rPr>
            </w:pPr>
            <w:r>
              <w:rPr>
                <w:color w:val="000000"/>
              </w:rPr>
              <w:t>Lấy thông tin thiết bị mạng</w:t>
            </w:r>
          </w:p>
        </w:tc>
        <w:tc>
          <w:tcPr>
            <w:tcW w:w="1228" w:type="pct"/>
          </w:tcPr>
          <w:p w:rsidRPr="00B753B6" w:rsidR="00CC0F6C" w:rsidP="00CC0F6C" w:rsidRDefault="00CC0F6C" w14:paraId="6D1D4A79" w14:textId="4F00A513">
            <w:r>
              <w:t>Xem thông tin của thiết bị ONT</w:t>
            </w:r>
          </w:p>
        </w:tc>
      </w:tr>
      <w:tr w:rsidRPr="00B753B6" w:rsidR="00CC0F6C" w:rsidTr="009419C0" w14:paraId="45C87245" w14:textId="77777777">
        <w:tc>
          <w:tcPr>
            <w:tcW w:w="488" w:type="pct"/>
            <w:vMerge/>
          </w:tcPr>
          <w:p w:rsidR="00CC0F6C" w:rsidP="00CC0F6C" w:rsidRDefault="00CC0F6C" w14:paraId="133338FD" w14:textId="77777777"/>
        </w:tc>
        <w:tc>
          <w:tcPr>
            <w:tcW w:w="571" w:type="pct"/>
          </w:tcPr>
          <w:p w:rsidR="00CC0F6C" w:rsidP="00CC0F6C" w:rsidRDefault="00CC0F6C" w14:paraId="1509D657" w14:textId="4C7E8414">
            <w:r>
              <w:t>CN-16</w:t>
            </w:r>
          </w:p>
        </w:tc>
        <w:tc>
          <w:tcPr>
            <w:tcW w:w="1026" w:type="pct"/>
          </w:tcPr>
          <w:p w:rsidR="00CC0F6C" w:rsidP="00CC0F6C" w:rsidRDefault="00CC0F6C" w14:paraId="35707204" w14:textId="2C9DDF3D">
            <w:pPr>
              <w:rPr>
                <w:color w:val="000000"/>
              </w:rPr>
            </w:pPr>
            <w:r>
              <w:rPr>
                <w:color w:val="000000"/>
              </w:rPr>
              <w:t>Tính năng xem thông tin mạng qua Mobile App</w:t>
            </w:r>
          </w:p>
        </w:tc>
        <w:tc>
          <w:tcPr>
            <w:tcW w:w="662" w:type="pct"/>
          </w:tcPr>
          <w:p w:rsidR="00CC0F6C" w:rsidP="00CC0F6C" w:rsidRDefault="00CC0F6C" w14:paraId="35D2D5F3" w14:textId="6CE42632">
            <w:pPr>
              <w:rPr>
                <w:color w:val="000000"/>
              </w:rPr>
            </w:pPr>
            <w:r>
              <w:rPr>
                <w:color w:val="000000"/>
              </w:rPr>
              <w:t>UC-37</w:t>
            </w:r>
          </w:p>
        </w:tc>
        <w:tc>
          <w:tcPr>
            <w:tcW w:w="1025" w:type="pct"/>
          </w:tcPr>
          <w:p w:rsidR="00CC0F6C" w:rsidP="00CC0F6C" w:rsidRDefault="00CC0F6C" w14:paraId="7466A497" w14:textId="77777777">
            <w:pPr>
              <w:rPr>
                <w:color w:val="000000"/>
              </w:rPr>
            </w:pPr>
            <w:r>
              <w:rPr>
                <w:color w:val="000000"/>
              </w:rPr>
              <w:t>Lấy thông tin mạng</w:t>
            </w:r>
          </w:p>
        </w:tc>
        <w:tc>
          <w:tcPr>
            <w:tcW w:w="1228" w:type="pct"/>
          </w:tcPr>
          <w:p w:rsidRPr="00B753B6" w:rsidR="00CC0F6C" w:rsidP="00CC0F6C" w:rsidRDefault="00CC0F6C" w14:paraId="20C5227A" w14:textId="0A5D65B4">
            <w:r>
              <w:t>Xem thông tin Network</w:t>
            </w:r>
          </w:p>
        </w:tc>
      </w:tr>
      <w:tr w:rsidRPr="00B753B6" w:rsidR="00CC0F6C" w:rsidTr="009419C0" w14:paraId="3A61DF1C" w14:textId="77777777">
        <w:tc>
          <w:tcPr>
            <w:tcW w:w="488" w:type="pct"/>
            <w:vMerge w:val="restart"/>
          </w:tcPr>
          <w:p w:rsidR="00CC0F6C" w:rsidP="00CC0F6C" w:rsidRDefault="00CC0F6C" w14:paraId="1E63B6E3" w14:textId="336A2C3A">
            <w:r>
              <w:t>Chẩn đoán lỗi</w:t>
            </w:r>
          </w:p>
        </w:tc>
        <w:tc>
          <w:tcPr>
            <w:tcW w:w="571" w:type="pct"/>
          </w:tcPr>
          <w:p w:rsidR="00CC0F6C" w:rsidP="00CC0F6C" w:rsidRDefault="00CC0F6C" w14:paraId="631DD9EB" w14:textId="4217EA6F">
            <w:r>
              <w:t>CN-17</w:t>
            </w:r>
          </w:p>
        </w:tc>
        <w:tc>
          <w:tcPr>
            <w:tcW w:w="1026" w:type="pct"/>
          </w:tcPr>
          <w:p w:rsidR="00CC0F6C" w:rsidP="00CC0F6C" w:rsidRDefault="00CC0F6C" w14:paraId="0B3DF4E6" w14:textId="2A898522">
            <w:pPr>
              <w:rPr>
                <w:color w:val="000000"/>
              </w:rPr>
            </w:pPr>
            <w:r>
              <w:rPr>
                <w:color w:val="000000"/>
              </w:rPr>
              <w:t>Tính năng Ping qua Mobile App</w:t>
            </w:r>
          </w:p>
        </w:tc>
        <w:tc>
          <w:tcPr>
            <w:tcW w:w="662" w:type="pct"/>
          </w:tcPr>
          <w:p w:rsidR="00CC0F6C" w:rsidP="00CC0F6C" w:rsidRDefault="00CC0F6C" w14:paraId="62E8DDF0" w14:textId="40D815AF">
            <w:pPr>
              <w:rPr>
                <w:color w:val="000000"/>
              </w:rPr>
            </w:pPr>
            <w:r>
              <w:rPr>
                <w:color w:val="000000"/>
              </w:rPr>
              <w:t>UC-38</w:t>
            </w:r>
          </w:p>
        </w:tc>
        <w:tc>
          <w:tcPr>
            <w:tcW w:w="1025" w:type="pct"/>
          </w:tcPr>
          <w:p w:rsidR="00CC0F6C" w:rsidP="00CC0F6C" w:rsidRDefault="00CC0F6C" w14:paraId="1A973DD8" w14:textId="77777777">
            <w:pPr>
              <w:rPr>
                <w:color w:val="000000"/>
              </w:rPr>
            </w:pPr>
            <w:r>
              <w:rPr>
                <w:color w:val="000000"/>
              </w:rPr>
              <w:t xml:space="preserve">Điều khiển ping </w:t>
            </w:r>
          </w:p>
        </w:tc>
        <w:tc>
          <w:tcPr>
            <w:tcW w:w="1228" w:type="pct"/>
          </w:tcPr>
          <w:p w:rsidRPr="00B753B6" w:rsidR="00CC0F6C" w:rsidP="00CC0F6C" w:rsidRDefault="00CC0F6C" w14:paraId="372C5266" w14:textId="5A378A4F">
            <w:r>
              <w:t>Điều khiển ONT ping đến một địa chỉ đích</w:t>
            </w:r>
          </w:p>
        </w:tc>
      </w:tr>
      <w:tr w:rsidRPr="00B753B6" w:rsidR="00CC0F6C" w:rsidTr="009419C0" w14:paraId="07EC1E58" w14:textId="77777777">
        <w:tc>
          <w:tcPr>
            <w:tcW w:w="488" w:type="pct"/>
            <w:vMerge/>
          </w:tcPr>
          <w:p w:rsidR="00CC0F6C" w:rsidP="00CC0F6C" w:rsidRDefault="00CC0F6C" w14:paraId="3014D80A" w14:textId="77777777"/>
        </w:tc>
        <w:tc>
          <w:tcPr>
            <w:tcW w:w="571" w:type="pct"/>
          </w:tcPr>
          <w:p w:rsidR="00CC0F6C" w:rsidP="00CC0F6C" w:rsidRDefault="00CC0F6C" w14:paraId="57B8F6A8" w14:textId="5F0B320B">
            <w:r>
              <w:t>CN-18</w:t>
            </w:r>
          </w:p>
        </w:tc>
        <w:tc>
          <w:tcPr>
            <w:tcW w:w="1026" w:type="pct"/>
          </w:tcPr>
          <w:p w:rsidR="00CC0F6C" w:rsidP="00CC0F6C" w:rsidRDefault="00CC0F6C" w14:paraId="6DDB81CA" w14:textId="4B8BBBF8">
            <w:pPr>
              <w:rPr>
                <w:color w:val="000000"/>
              </w:rPr>
            </w:pPr>
            <w:r>
              <w:rPr>
                <w:color w:val="000000"/>
              </w:rPr>
              <w:t>Tính năng Trace qua Mobile App</w:t>
            </w:r>
          </w:p>
        </w:tc>
        <w:tc>
          <w:tcPr>
            <w:tcW w:w="662" w:type="pct"/>
          </w:tcPr>
          <w:p w:rsidR="00CC0F6C" w:rsidP="00CC0F6C" w:rsidRDefault="00CC0F6C" w14:paraId="190F1EC4" w14:textId="0E1C8DDA">
            <w:pPr>
              <w:rPr>
                <w:color w:val="000000"/>
              </w:rPr>
            </w:pPr>
            <w:r>
              <w:rPr>
                <w:color w:val="000000"/>
              </w:rPr>
              <w:t>UC-39</w:t>
            </w:r>
          </w:p>
        </w:tc>
        <w:tc>
          <w:tcPr>
            <w:tcW w:w="1025" w:type="pct"/>
          </w:tcPr>
          <w:p w:rsidR="00CC0F6C" w:rsidP="00CC0F6C" w:rsidRDefault="00CC0F6C" w14:paraId="741C0CC2" w14:textId="77777777">
            <w:pPr>
              <w:rPr>
                <w:color w:val="000000"/>
              </w:rPr>
            </w:pPr>
            <w:r>
              <w:rPr>
                <w:color w:val="000000"/>
              </w:rPr>
              <w:t>Điều khiển trace</w:t>
            </w:r>
          </w:p>
        </w:tc>
        <w:tc>
          <w:tcPr>
            <w:tcW w:w="1228" w:type="pct"/>
          </w:tcPr>
          <w:p w:rsidRPr="00B753B6" w:rsidR="00CC0F6C" w:rsidP="00CC0F6C" w:rsidRDefault="00CC0F6C" w14:paraId="73225A38" w14:textId="57272350">
            <w:r>
              <w:t>Điều khiển ONT trace đến một địa chỉ đích</w:t>
            </w:r>
          </w:p>
        </w:tc>
      </w:tr>
      <w:tr w:rsidRPr="00B753B6" w:rsidR="00CC0F6C" w:rsidTr="009419C0" w14:paraId="53C34EE3" w14:textId="77777777">
        <w:tc>
          <w:tcPr>
            <w:tcW w:w="488" w:type="pct"/>
            <w:vMerge/>
          </w:tcPr>
          <w:p w:rsidR="00CC0F6C" w:rsidP="00CC0F6C" w:rsidRDefault="00CC0F6C" w14:paraId="5BD12718" w14:textId="77777777"/>
        </w:tc>
        <w:tc>
          <w:tcPr>
            <w:tcW w:w="571" w:type="pct"/>
            <w:vMerge w:val="restart"/>
          </w:tcPr>
          <w:p w:rsidR="00CC0F6C" w:rsidP="00CC0F6C" w:rsidRDefault="00CC0F6C" w14:paraId="0854BD29" w14:textId="24402386">
            <w:r>
              <w:t>CN-19</w:t>
            </w:r>
          </w:p>
        </w:tc>
        <w:tc>
          <w:tcPr>
            <w:tcW w:w="1026" w:type="pct"/>
            <w:vMerge w:val="restart"/>
          </w:tcPr>
          <w:p w:rsidR="00CC0F6C" w:rsidP="00CC0F6C" w:rsidRDefault="00CC0F6C" w14:paraId="35E9814C" w14:textId="4B9F9D5A">
            <w:pPr>
              <w:rPr>
                <w:color w:val="000000"/>
              </w:rPr>
            </w:pPr>
            <w:r>
              <w:rPr>
                <w:color w:val="000000"/>
              </w:rPr>
              <w:t>Tính năng Speedtest qua Mobile App</w:t>
            </w:r>
          </w:p>
        </w:tc>
        <w:tc>
          <w:tcPr>
            <w:tcW w:w="662" w:type="pct"/>
          </w:tcPr>
          <w:p w:rsidR="00CC0F6C" w:rsidP="00CC0F6C" w:rsidRDefault="00CC0F6C" w14:paraId="5A120B50" w14:textId="36A09D38">
            <w:pPr>
              <w:rPr>
                <w:color w:val="000000"/>
              </w:rPr>
            </w:pPr>
            <w:r>
              <w:rPr>
                <w:color w:val="000000"/>
              </w:rPr>
              <w:t>UC-40</w:t>
            </w:r>
          </w:p>
        </w:tc>
        <w:tc>
          <w:tcPr>
            <w:tcW w:w="1025" w:type="pct"/>
          </w:tcPr>
          <w:p w:rsidR="00CC0F6C" w:rsidP="00CC0F6C" w:rsidRDefault="00CC0F6C" w14:paraId="0148D994" w14:textId="77777777">
            <w:pPr>
              <w:rPr>
                <w:color w:val="000000"/>
              </w:rPr>
            </w:pPr>
            <w:r>
              <w:rPr>
                <w:color w:val="000000"/>
              </w:rPr>
              <w:t>Điều khiển Speedtest</w:t>
            </w:r>
          </w:p>
        </w:tc>
        <w:tc>
          <w:tcPr>
            <w:tcW w:w="1228" w:type="pct"/>
            <w:vMerge w:val="restart"/>
          </w:tcPr>
          <w:p w:rsidRPr="00B753B6" w:rsidR="00CC0F6C" w:rsidP="00CC0F6C" w:rsidRDefault="00CC0F6C" w14:paraId="62CFAA40" w14:textId="6F2121E9">
            <w:r>
              <w:t>Điều khiển ONT thực hiện speedtest</w:t>
            </w:r>
          </w:p>
        </w:tc>
      </w:tr>
      <w:tr w:rsidRPr="00B753B6" w:rsidR="00CC0F6C" w:rsidTr="009419C0" w14:paraId="4D16EA55" w14:textId="77777777">
        <w:tc>
          <w:tcPr>
            <w:tcW w:w="488" w:type="pct"/>
            <w:vMerge/>
          </w:tcPr>
          <w:p w:rsidR="00CC0F6C" w:rsidP="00CC0F6C" w:rsidRDefault="00CC0F6C" w14:paraId="5724466C" w14:textId="77777777"/>
        </w:tc>
        <w:tc>
          <w:tcPr>
            <w:tcW w:w="571" w:type="pct"/>
            <w:vMerge/>
          </w:tcPr>
          <w:p w:rsidR="00CC0F6C" w:rsidP="00CC0F6C" w:rsidRDefault="00CC0F6C" w14:paraId="25AE8E4E" w14:textId="77777777"/>
        </w:tc>
        <w:tc>
          <w:tcPr>
            <w:tcW w:w="1026" w:type="pct"/>
            <w:vMerge/>
          </w:tcPr>
          <w:p w:rsidR="00CC0F6C" w:rsidP="00CC0F6C" w:rsidRDefault="00CC0F6C" w14:paraId="3495FD7C" w14:textId="77777777">
            <w:pPr>
              <w:rPr>
                <w:color w:val="000000"/>
              </w:rPr>
            </w:pPr>
          </w:p>
        </w:tc>
        <w:tc>
          <w:tcPr>
            <w:tcW w:w="662" w:type="pct"/>
          </w:tcPr>
          <w:p w:rsidR="00CC0F6C" w:rsidP="00CC0F6C" w:rsidRDefault="00CC0F6C" w14:paraId="792A4BE5" w14:textId="5964E40E">
            <w:pPr>
              <w:rPr>
                <w:color w:val="000000"/>
              </w:rPr>
            </w:pPr>
            <w:r>
              <w:rPr>
                <w:color w:val="000000"/>
              </w:rPr>
              <w:t>UC-58</w:t>
            </w:r>
          </w:p>
        </w:tc>
        <w:tc>
          <w:tcPr>
            <w:tcW w:w="1025" w:type="pct"/>
          </w:tcPr>
          <w:p w:rsidR="00CC0F6C" w:rsidP="00CC0F6C" w:rsidRDefault="00CC0F6C" w14:paraId="66AE85D4" w14:textId="37478891">
            <w:pPr>
              <w:rPr>
                <w:color w:val="000000"/>
              </w:rPr>
            </w:pPr>
            <w:r>
              <w:rPr>
                <w:color w:val="000000"/>
              </w:rPr>
              <w:t>Điều khiển Speedtest qua TR069</w:t>
            </w:r>
          </w:p>
        </w:tc>
        <w:tc>
          <w:tcPr>
            <w:tcW w:w="1228" w:type="pct"/>
            <w:vMerge/>
          </w:tcPr>
          <w:p w:rsidR="00CC0F6C" w:rsidP="00CC0F6C" w:rsidRDefault="00CC0F6C" w14:paraId="5050F6BF" w14:textId="77777777"/>
        </w:tc>
      </w:tr>
      <w:tr w:rsidRPr="00B753B6" w:rsidR="00CC0F6C" w:rsidTr="009419C0" w14:paraId="32FA3CB9" w14:textId="77777777">
        <w:tc>
          <w:tcPr>
            <w:tcW w:w="488" w:type="pct"/>
            <w:vMerge w:val="restart"/>
          </w:tcPr>
          <w:p w:rsidR="00CC0F6C" w:rsidP="00CC0F6C" w:rsidRDefault="00CC0F6C" w14:paraId="3227C3B5" w14:textId="1AA2CAB6">
            <w:r>
              <w:t>Tính năng hệ thống</w:t>
            </w:r>
          </w:p>
        </w:tc>
        <w:tc>
          <w:tcPr>
            <w:tcW w:w="571" w:type="pct"/>
          </w:tcPr>
          <w:p w:rsidR="00CC0F6C" w:rsidP="00CC0F6C" w:rsidRDefault="00CC0F6C" w14:paraId="0755E966" w14:textId="31E7400F">
            <w:r>
              <w:t>CN-20</w:t>
            </w:r>
          </w:p>
        </w:tc>
        <w:tc>
          <w:tcPr>
            <w:tcW w:w="1026" w:type="pct"/>
          </w:tcPr>
          <w:p w:rsidR="00CC0F6C" w:rsidP="00CC0F6C" w:rsidRDefault="00CC0F6C" w14:paraId="05E7AE1F" w14:textId="0F916056">
            <w:pPr>
              <w:rPr>
                <w:color w:val="000000"/>
              </w:rPr>
            </w:pPr>
            <w:r>
              <w:rPr>
                <w:color w:val="000000"/>
              </w:rPr>
              <w:t>Tính năng Reboot thiết bị qua Mobile App</w:t>
            </w:r>
          </w:p>
        </w:tc>
        <w:tc>
          <w:tcPr>
            <w:tcW w:w="662" w:type="pct"/>
          </w:tcPr>
          <w:p w:rsidR="00CC0F6C" w:rsidP="00CC0F6C" w:rsidRDefault="00CC0F6C" w14:paraId="240F9A5A" w14:textId="6BF02BB2">
            <w:pPr>
              <w:rPr>
                <w:color w:val="000000"/>
              </w:rPr>
            </w:pPr>
            <w:r>
              <w:rPr>
                <w:color w:val="000000"/>
              </w:rPr>
              <w:t>UC-41</w:t>
            </w:r>
          </w:p>
        </w:tc>
        <w:tc>
          <w:tcPr>
            <w:tcW w:w="1025" w:type="pct"/>
          </w:tcPr>
          <w:p w:rsidR="00CC0F6C" w:rsidP="00CC0F6C" w:rsidRDefault="00CC0F6C" w14:paraId="05A1464A" w14:textId="77777777">
            <w:pPr>
              <w:rPr>
                <w:color w:val="000000"/>
              </w:rPr>
            </w:pPr>
            <w:r>
              <w:rPr>
                <w:color w:val="000000"/>
              </w:rPr>
              <w:t xml:space="preserve">Điều khiển khởi động lại thiết bị </w:t>
            </w:r>
          </w:p>
        </w:tc>
        <w:tc>
          <w:tcPr>
            <w:tcW w:w="1228" w:type="pct"/>
          </w:tcPr>
          <w:p w:rsidRPr="00B753B6" w:rsidR="00CC0F6C" w:rsidP="00CC0F6C" w:rsidRDefault="00CC0F6C" w14:paraId="17124553" w14:textId="57D9913A">
            <w:r>
              <w:t>Điều khiển ONT khởi động lại</w:t>
            </w:r>
          </w:p>
        </w:tc>
      </w:tr>
      <w:tr w:rsidRPr="00B753B6" w:rsidR="00CC0F6C" w:rsidTr="009419C0" w14:paraId="016B0CA7" w14:textId="77777777">
        <w:tc>
          <w:tcPr>
            <w:tcW w:w="488" w:type="pct"/>
            <w:vMerge/>
          </w:tcPr>
          <w:p w:rsidR="00CC0F6C" w:rsidP="00CC0F6C" w:rsidRDefault="00CC0F6C" w14:paraId="1DF6E99D" w14:textId="77777777"/>
        </w:tc>
        <w:tc>
          <w:tcPr>
            <w:tcW w:w="571" w:type="pct"/>
          </w:tcPr>
          <w:p w:rsidR="00CC0F6C" w:rsidP="00CC0F6C" w:rsidRDefault="00CC0F6C" w14:paraId="44F84831" w14:textId="7E3A0EF2">
            <w:r>
              <w:t>CN-21</w:t>
            </w:r>
          </w:p>
        </w:tc>
        <w:tc>
          <w:tcPr>
            <w:tcW w:w="1026" w:type="pct"/>
          </w:tcPr>
          <w:p w:rsidR="00CC0F6C" w:rsidP="00CC0F6C" w:rsidRDefault="00CC0F6C" w14:paraId="03F6687B" w14:textId="145C478A">
            <w:pPr>
              <w:rPr>
                <w:color w:val="000000"/>
              </w:rPr>
            </w:pPr>
            <w:r>
              <w:rPr>
                <w:color w:val="000000"/>
              </w:rPr>
              <w:t>Tính năng Reset Factory thiết bị qua Mobile App</w:t>
            </w:r>
          </w:p>
        </w:tc>
        <w:tc>
          <w:tcPr>
            <w:tcW w:w="662" w:type="pct"/>
          </w:tcPr>
          <w:p w:rsidR="00CC0F6C" w:rsidP="00CC0F6C" w:rsidRDefault="00CC0F6C" w14:paraId="1F12E0A5" w14:textId="7F0DBF69">
            <w:pPr>
              <w:rPr>
                <w:color w:val="000000"/>
              </w:rPr>
            </w:pPr>
            <w:r>
              <w:rPr>
                <w:color w:val="000000"/>
              </w:rPr>
              <w:t>UC-42</w:t>
            </w:r>
          </w:p>
        </w:tc>
        <w:tc>
          <w:tcPr>
            <w:tcW w:w="1025" w:type="pct"/>
          </w:tcPr>
          <w:p w:rsidR="00CC0F6C" w:rsidP="00CC0F6C" w:rsidRDefault="00CC0F6C" w14:paraId="3240E8FE" w14:textId="77777777">
            <w:pPr>
              <w:rPr>
                <w:color w:val="000000"/>
              </w:rPr>
            </w:pPr>
            <w:r>
              <w:rPr>
                <w:color w:val="000000"/>
              </w:rPr>
              <w:t>Điều khiển đưa thiết bị về cấu hình gốc</w:t>
            </w:r>
          </w:p>
        </w:tc>
        <w:tc>
          <w:tcPr>
            <w:tcW w:w="1228" w:type="pct"/>
          </w:tcPr>
          <w:p w:rsidRPr="00B753B6" w:rsidR="00CC0F6C" w:rsidP="00CC0F6C" w:rsidRDefault="00CC0F6C" w14:paraId="7F3723F3" w14:textId="72B01CA4">
            <w:r>
              <w:t>Điều khiển ONT đưa về cấu hình xuất xưởng</w:t>
            </w:r>
          </w:p>
        </w:tc>
      </w:tr>
      <w:tr w:rsidRPr="00B753B6" w:rsidR="00CC0F6C" w:rsidTr="009419C0" w14:paraId="3CB4E932" w14:textId="77777777">
        <w:tc>
          <w:tcPr>
            <w:tcW w:w="488" w:type="pct"/>
            <w:vMerge/>
          </w:tcPr>
          <w:p w:rsidR="00CC0F6C" w:rsidP="00CC0F6C" w:rsidRDefault="00CC0F6C" w14:paraId="4401188B" w14:textId="77777777"/>
        </w:tc>
        <w:tc>
          <w:tcPr>
            <w:tcW w:w="571" w:type="pct"/>
          </w:tcPr>
          <w:p w:rsidR="00CC0F6C" w:rsidP="00CC0F6C" w:rsidRDefault="00CC0F6C" w14:paraId="026E5679" w14:textId="22379FF5">
            <w:r>
              <w:t>CN-22</w:t>
            </w:r>
          </w:p>
        </w:tc>
        <w:tc>
          <w:tcPr>
            <w:tcW w:w="1026" w:type="pct"/>
          </w:tcPr>
          <w:p w:rsidR="00CC0F6C" w:rsidP="00CC0F6C" w:rsidRDefault="00CC0F6C" w14:paraId="5DF80173" w14:textId="4B005138">
            <w:pPr>
              <w:rPr>
                <w:color w:val="000000"/>
              </w:rPr>
            </w:pPr>
            <w:r>
              <w:rPr>
                <w:color w:val="000000"/>
              </w:rPr>
              <w:t>Tính năng nâng cấp Firmware qua Mobile App</w:t>
            </w:r>
          </w:p>
        </w:tc>
        <w:tc>
          <w:tcPr>
            <w:tcW w:w="662" w:type="pct"/>
          </w:tcPr>
          <w:p w:rsidR="00CC0F6C" w:rsidP="00CC0F6C" w:rsidRDefault="00CC0F6C" w14:paraId="0E5C7A0A" w14:textId="5648A7B9">
            <w:pPr>
              <w:rPr>
                <w:color w:val="000000"/>
              </w:rPr>
            </w:pPr>
            <w:r>
              <w:rPr>
                <w:color w:val="000000"/>
              </w:rPr>
              <w:t>UC-43</w:t>
            </w:r>
          </w:p>
        </w:tc>
        <w:tc>
          <w:tcPr>
            <w:tcW w:w="1025" w:type="pct"/>
          </w:tcPr>
          <w:p w:rsidR="00CC0F6C" w:rsidP="00CC0F6C" w:rsidRDefault="00CC0F6C" w14:paraId="0CC29346" w14:textId="77777777">
            <w:pPr>
              <w:rPr>
                <w:color w:val="000000"/>
              </w:rPr>
            </w:pPr>
            <w:r>
              <w:rPr>
                <w:color w:val="000000"/>
              </w:rPr>
              <w:t>Điều khiển nâng cấp Firmware</w:t>
            </w:r>
          </w:p>
        </w:tc>
        <w:tc>
          <w:tcPr>
            <w:tcW w:w="1228" w:type="pct"/>
          </w:tcPr>
          <w:p w:rsidRPr="00B753B6" w:rsidR="00CC0F6C" w:rsidP="00CC0F6C" w:rsidRDefault="00CC0F6C" w14:paraId="1F989C67" w14:textId="3C573821">
            <w:r>
              <w:t>Điều khiển nâng cấp Firmware cho ONT bằng cách gửi file Firmware từ Mobile App đến ONT</w:t>
            </w:r>
          </w:p>
        </w:tc>
      </w:tr>
      <w:tr w:rsidRPr="00B753B6" w:rsidR="00CC0F6C" w:rsidTr="009419C0" w14:paraId="417798CF" w14:textId="77777777">
        <w:tc>
          <w:tcPr>
            <w:tcW w:w="488" w:type="pct"/>
            <w:vMerge/>
          </w:tcPr>
          <w:p w:rsidR="00CC0F6C" w:rsidP="00CC0F6C" w:rsidRDefault="00CC0F6C" w14:paraId="1C91B43C" w14:textId="77777777"/>
        </w:tc>
        <w:tc>
          <w:tcPr>
            <w:tcW w:w="571" w:type="pct"/>
            <w:vMerge w:val="restart"/>
          </w:tcPr>
          <w:p w:rsidR="00CC0F6C" w:rsidP="00CC0F6C" w:rsidRDefault="00CC0F6C" w14:paraId="25F6DD44" w14:textId="1E5C72F0">
            <w:r>
              <w:t>CN-23</w:t>
            </w:r>
          </w:p>
        </w:tc>
        <w:tc>
          <w:tcPr>
            <w:tcW w:w="1026" w:type="pct"/>
            <w:vMerge w:val="restart"/>
          </w:tcPr>
          <w:p w:rsidR="00CC0F6C" w:rsidP="00CC0F6C" w:rsidRDefault="00CC0F6C" w14:paraId="0A935379" w14:textId="5FDA7D9E">
            <w:pPr>
              <w:rPr>
                <w:color w:val="000000"/>
              </w:rPr>
            </w:pPr>
            <w:r>
              <w:rPr>
                <w:color w:val="000000"/>
              </w:rPr>
              <w:t xml:space="preserve">Tính năng database </w:t>
            </w:r>
          </w:p>
        </w:tc>
        <w:tc>
          <w:tcPr>
            <w:tcW w:w="662" w:type="pct"/>
          </w:tcPr>
          <w:p w:rsidR="00CC0F6C" w:rsidP="00CC0F6C" w:rsidRDefault="00CC0F6C" w14:paraId="50F5ED4C" w14:textId="08D7644A">
            <w:pPr>
              <w:rPr>
                <w:color w:val="000000"/>
              </w:rPr>
            </w:pPr>
            <w:r>
              <w:rPr>
                <w:color w:val="000000"/>
              </w:rPr>
              <w:t>UC-44</w:t>
            </w:r>
          </w:p>
        </w:tc>
        <w:tc>
          <w:tcPr>
            <w:tcW w:w="1025" w:type="pct"/>
          </w:tcPr>
          <w:p w:rsidR="00CC0F6C" w:rsidP="00CC0F6C" w:rsidRDefault="00CC0F6C" w14:paraId="059D5A20" w14:textId="4A2F2B9F">
            <w:pPr>
              <w:rPr>
                <w:color w:val="000000"/>
              </w:rPr>
            </w:pPr>
            <w:r>
              <w:rPr>
                <w:color w:val="000000"/>
              </w:rPr>
              <w:t>Cập nhật lại database từ Mobile App</w:t>
            </w:r>
          </w:p>
        </w:tc>
        <w:tc>
          <w:tcPr>
            <w:tcW w:w="1228" w:type="pct"/>
            <w:vMerge w:val="restart"/>
          </w:tcPr>
          <w:p w:rsidRPr="00B753B6" w:rsidR="00CC0F6C" w:rsidP="00CC0F6C" w:rsidRDefault="00CC0F6C" w14:paraId="0097251E" w14:textId="31CDD9AA">
            <w:r>
              <w:t>Database của Mobile Agent</w:t>
            </w:r>
          </w:p>
        </w:tc>
      </w:tr>
      <w:tr w:rsidRPr="00B753B6" w:rsidR="00CC0F6C" w:rsidTr="009419C0" w14:paraId="4116D855" w14:textId="77777777">
        <w:tc>
          <w:tcPr>
            <w:tcW w:w="488" w:type="pct"/>
            <w:vMerge/>
          </w:tcPr>
          <w:p w:rsidR="00CC0F6C" w:rsidP="00CC0F6C" w:rsidRDefault="00CC0F6C" w14:paraId="3B421664" w14:textId="77777777"/>
        </w:tc>
        <w:tc>
          <w:tcPr>
            <w:tcW w:w="571" w:type="pct"/>
            <w:vMerge/>
          </w:tcPr>
          <w:p w:rsidR="00CC0F6C" w:rsidP="00CC0F6C" w:rsidRDefault="00CC0F6C" w14:paraId="7161C2EE" w14:textId="77777777"/>
        </w:tc>
        <w:tc>
          <w:tcPr>
            <w:tcW w:w="1026" w:type="pct"/>
            <w:vMerge/>
          </w:tcPr>
          <w:p w:rsidR="00CC0F6C" w:rsidP="00CC0F6C" w:rsidRDefault="00CC0F6C" w14:paraId="4E80250A" w14:textId="77777777">
            <w:pPr>
              <w:rPr>
                <w:color w:val="000000"/>
              </w:rPr>
            </w:pPr>
          </w:p>
        </w:tc>
        <w:tc>
          <w:tcPr>
            <w:tcW w:w="662" w:type="pct"/>
          </w:tcPr>
          <w:p w:rsidR="00CC0F6C" w:rsidP="00CC0F6C" w:rsidRDefault="00CC0F6C" w14:paraId="2519BEC9" w14:textId="3668274A">
            <w:pPr>
              <w:rPr>
                <w:color w:val="000000"/>
              </w:rPr>
            </w:pPr>
            <w:r>
              <w:rPr>
                <w:color w:val="000000"/>
              </w:rPr>
              <w:t>UC-45</w:t>
            </w:r>
          </w:p>
        </w:tc>
        <w:tc>
          <w:tcPr>
            <w:tcW w:w="1025" w:type="pct"/>
          </w:tcPr>
          <w:p w:rsidR="00CC0F6C" w:rsidP="00CC0F6C" w:rsidRDefault="00CC0F6C" w14:paraId="67B8E9CD" w14:textId="54B8041E">
            <w:pPr>
              <w:rPr>
                <w:color w:val="000000"/>
              </w:rPr>
            </w:pPr>
            <w:r>
              <w:rPr>
                <w:color w:val="000000"/>
              </w:rPr>
              <w:t xml:space="preserve">Truy vấn database khi nhận được request từ Mobile App </w:t>
            </w:r>
          </w:p>
        </w:tc>
        <w:tc>
          <w:tcPr>
            <w:tcW w:w="1228" w:type="pct"/>
            <w:vMerge/>
          </w:tcPr>
          <w:p w:rsidRPr="00B753B6" w:rsidR="00CC0F6C" w:rsidP="00CC0F6C" w:rsidRDefault="00CC0F6C" w14:paraId="3BEE53EF" w14:textId="77777777"/>
        </w:tc>
      </w:tr>
      <w:tr w:rsidRPr="00B753B6" w:rsidR="009F306E" w:rsidTr="009419C0" w14:paraId="440FB527" w14:textId="77777777">
        <w:tc>
          <w:tcPr>
            <w:tcW w:w="488" w:type="pct"/>
            <w:vMerge w:val="restart"/>
          </w:tcPr>
          <w:p w:rsidR="009F306E" w:rsidP="00CC0F6C" w:rsidRDefault="009F306E" w14:paraId="481BA4DA" w14:textId="5EF59B73">
            <w:r>
              <w:t>Chức năng Mesh</w:t>
            </w:r>
          </w:p>
        </w:tc>
        <w:tc>
          <w:tcPr>
            <w:tcW w:w="571" w:type="pct"/>
          </w:tcPr>
          <w:p w:rsidR="009F306E" w:rsidP="00CC0F6C" w:rsidRDefault="009F306E" w14:paraId="67902B2B" w14:textId="32664CF6">
            <w:r>
              <w:t>CN-24</w:t>
            </w:r>
          </w:p>
        </w:tc>
        <w:tc>
          <w:tcPr>
            <w:tcW w:w="1026" w:type="pct"/>
          </w:tcPr>
          <w:p w:rsidR="009F306E" w:rsidP="00CC0F6C" w:rsidRDefault="009F306E" w14:paraId="20D4EC1C" w14:textId="1514A1E2">
            <w:pPr>
              <w:rPr>
                <w:color w:val="000000"/>
              </w:rPr>
            </w:pPr>
            <w:r>
              <w:rPr>
                <w:color w:val="000000"/>
              </w:rPr>
              <w:t>Tính năng Add Node mạng Mesh</w:t>
            </w:r>
          </w:p>
        </w:tc>
        <w:tc>
          <w:tcPr>
            <w:tcW w:w="662" w:type="pct"/>
          </w:tcPr>
          <w:p w:rsidR="009F306E" w:rsidP="00CC0F6C" w:rsidRDefault="009F306E" w14:paraId="2372BFB2" w14:textId="2D82E41C">
            <w:pPr>
              <w:rPr>
                <w:color w:val="000000"/>
              </w:rPr>
            </w:pPr>
            <w:r>
              <w:rPr>
                <w:color w:val="000000"/>
              </w:rPr>
              <w:t>UC-46</w:t>
            </w:r>
          </w:p>
        </w:tc>
        <w:tc>
          <w:tcPr>
            <w:tcW w:w="1025" w:type="pct"/>
          </w:tcPr>
          <w:p w:rsidR="009F306E" w:rsidP="00CC0F6C" w:rsidRDefault="009F306E" w14:paraId="0430DB1F" w14:textId="669252C6">
            <w:pPr>
              <w:rPr>
                <w:color w:val="000000"/>
              </w:rPr>
            </w:pPr>
            <w:r>
              <w:rPr>
                <w:color w:val="000000"/>
              </w:rPr>
              <w:t>Add Node mạng Mesh từ Mobile App</w:t>
            </w:r>
          </w:p>
        </w:tc>
        <w:tc>
          <w:tcPr>
            <w:tcW w:w="1228" w:type="pct"/>
            <w:vMerge w:val="restart"/>
          </w:tcPr>
          <w:p w:rsidRPr="00B753B6" w:rsidR="009F306E" w:rsidP="00CC0F6C" w:rsidRDefault="009F306E" w14:paraId="6152E45D" w14:textId="0B1DB324">
            <w:r>
              <w:t>Các tính năng liên quan đến Wifi Mesh của ONT</w:t>
            </w:r>
          </w:p>
        </w:tc>
      </w:tr>
      <w:tr w:rsidRPr="00B753B6" w:rsidR="009F306E" w:rsidTr="009419C0" w14:paraId="6C2607F2" w14:textId="77777777">
        <w:tc>
          <w:tcPr>
            <w:tcW w:w="488" w:type="pct"/>
            <w:vMerge/>
          </w:tcPr>
          <w:p w:rsidR="009F306E" w:rsidP="00CC0F6C" w:rsidRDefault="009F306E" w14:paraId="20B8C678" w14:textId="77777777"/>
        </w:tc>
        <w:tc>
          <w:tcPr>
            <w:tcW w:w="571" w:type="pct"/>
          </w:tcPr>
          <w:p w:rsidR="009F306E" w:rsidP="00CC0F6C" w:rsidRDefault="009F306E" w14:paraId="6BA2AFA6" w14:textId="5C969B7F">
            <w:r>
              <w:t>CN-25</w:t>
            </w:r>
          </w:p>
        </w:tc>
        <w:tc>
          <w:tcPr>
            <w:tcW w:w="1026" w:type="pct"/>
          </w:tcPr>
          <w:p w:rsidR="009F306E" w:rsidP="00CC0F6C" w:rsidRDefault="009F306E" w14:paraId="5B396D23" w14:textId="612016BC">
            <w:pPr>
              <w:rPr>
                <w:color w:val="000000"/>
              </w:rPr>
            </w:pPr>
            <w:r>
              <w:rPr>
                <w:color w:val="000000"/>
              </w:rPr>
              <w:t>Tính năng Topology Building</w:t>
            </w:r>
          </w:p>
        </w:tc>
        <w:tc>
          <w:tcPr>
            <w:tcW w:w="662" w:type="pct"/>
          </w:tcPr>
          <w:p w:rsidR="009F306E" w:rsidP="00CC0F6C" w:rsidRDefault="009F306E" w14:paraId="451CBF0A" w14:textId="5D6067BA">
            <w:pPr>
              <w:rPr>
                <w:color w:val="000000"/>
              </w:rPr>
            </w:pPr>
            <w:r>
              <w:rPr>
                <w:color w:val="000000"/>
              </w:rPr>
              <w:t>UC-47</w:t>
            </w:r>
          </w:p>
        </w:tc>
        <w:tc>
          <w:tcPr>
            <w:tcW w:w="1025" w:type="pct"/>
          </w:tcPr>
          <w:p w:rsidR="009F306E" w:rsidP="00CC0F6C" w:rsidRDefault="009F306E" w14:paraId="7AD9CEFA" w14:textId="7A1E499A">
            <w:pPr>
              <w:rPr>
                <w:color w:val="000000"/>
              </w:rPr>
            </w:pPr>
            <w:r>
              <w:rPr>
                <w:color w:val="000000"/>
              </w:rPr>
              <w:t>Cập nhật Topology của mạng</w:t>
            </w:r>
          </w:p>
        </w:tc>
        <w:tc>
          <w:tcPr>
            <w:tcW w:w="1228" w:type="pct"/>
            <w:vMerge/>
          </w:tcPr>
          <w:p w:rsidRPr="00B753B6" w:rsidR="009F306E" w:rsidP="00CC0F6C" w:rsidRDefault="009F306E" w14:paraId="10E63FB0" w14:textId="77777777"/>
        </w:tc>
      </w:tr>
      <w:tr w:rsidRPr="00B753B6" w:rsidR="009F306E" w:rsidTr="009419C0" w14:paraId="314DB149" w14:textId="77777777">
        <w:tc>
          <w:tcPr>
            <w:tcW w:w="488" w:type="pct"/>
            <w:vMerge/>
          </w:tcPr>
          <w:p w:rsidR="009F306E" w:rsidP="00CC0F6C" w:rsidRDefault="009F306E" w14:paraId="4008202C" w14:textId="77777777"/>
        </w:tc>
        <w:tc>
          <w:tcPr>
            <w:tcW w:w="571" w:type="pct"/>
            <w:vMerge w:val="restart"/>
          </w:tcPr>
          <w:p w:rsidR="009F306E" w:rsidP="00CC0F6C" w:rsidRDefault="009F306E" w14:paraId="12C71400" w14:textId="3D01BC91">
            <w:r>
              <w:t>CN-26</w:t>
            </w:r>
          </w:p>
        </w:tc>
        <w:tc>
          <w:tcPr>
            <w:tcW w:w="1026" w:type="pct"/>
            <w:vMerge w:val="restart"/>
          </w:tcPr>
          <w:p w:rsidR="009F306E" w:rsidP="00CC0F6C" w:rsidRDefault="009F306E" w14:paraId="7A56F992" w14:textId="096D3915">
            <w:pPr>
              <w:rPr>
                <w:color w:val="000000"/>
              </w:rPr>
            </w:pPr>
            <w:r>
              <w:rPr>
                <w:color w:val="000000"/>
              </w:rPr>
              <w:t>Tính năng Topology Management</w:t>
            </w:r>
          </w:p>
        </w:tc>
        <w:tc>
          <w:tcPr>
            <w:tcW w:w="662" w:type="pct"/>
          </w:tcPr>
          <w:p w:rsidR="009F306E" w:rsidP="00CC0F6C" w:rsidRDefault="009F306E" w14:paraId="75B1515E" w14:textId="18DBF5A6">
            <w:pPr>
              <w:rPr>
                <w:color w:val="000000"/>
              </w:rPr>
            </w:pPr>
            <w:r>
              <w:rPr>
                <w:color w:val="000000"/>
              </w:rPr>
              <w:t>UC-48</w:t>
            </w:r>
          </w:p>
        </w:tc>
        <w:tc>
          <w:tcPr>
            <w:tcW w:w="1025" w:type="pct"/>
          </w:tcPr>
          <w:p w:rsidR="009F306E" w:rsidP="00CC0F6C" w:rsidRDefault="009F306E" w14:paraId="2E8B82C1" w14:textId="3413A609">
            <w:pPr>
              <w:rPr>
                <w:color w:val="000000"/>
              </w:rPr>
            </w:pPr>
            <w:r>
              <w:rPr>
                <w:color w:val="000000"/>
              </w:rPr>
              <w:t>Cung cấp thông tin Topology cho Mobile App</w:t>
            </w:r>
          </w:p>
        </w:tc>
        <w:tc>
          <w:tcPr>
            <w:tcW w:w="1228" w:type="pct"/>
            <w:vMerge/>
          </w:tcPr>
          <w:p w:rsidRPr="00B753B6" w:rsidR="009F306E" w:rsidP="00CC0F6C" w:rsidRDefault="009F306E" w14:paraId="3923E67A" w14:textId="77777777"/>
        </w:tc>
      </w:tr>
      <w:tr w:rsidRPr="00B753B6" w:rsidR="009F306E" w:rsidTr="009419C0" w14:paraId="01F48F7F" w14:textId="77777777">
        <w:tc>
          <w:tcPr>
            <w:tcW w:w="488" w:type="pct"/>
            <w:vMerge/>
          </w:tcPr>
          <w:p w:rsidR="009F306E" w:rsidP="00CC0F6C" w:rsidRDefault="009F306E" w14:paraId="4CC8B0C4" w14:textId="77777777"/>
        </w:tc>
        <w:tc>
          <w:tcPr>
            <w:tcW w:w="571" w:type="pct"/>
            <w:vMerge/>
          </w:tcPr>
          <w:p w:rsidR="009F306E" w:rsidP="00CC0F6C" w:rsidRDefault="009F306E" w14:paraId="4A321FE7" w14:textId="77777777"/>
        </w:tc>
        <w:tc>
          <w:tcPr>
            <w:tcW w:w="1026" w:type="pct"/>
            <w:vMerge/>
          </w:tcPr>
          <w:p w:rsidR="009F306E" w:rsidP="00CC0F6C" w:rsidRDefault="009F306E" w14:paraId="7FFEAC71" w14:textId="77777777">
            <w:pPr>
              <w:rPr>
                <w:color w:val="000000"/>
              </w:rPr>
            </w:pPr>
          </w:p>
        </w:tc>
        <w:tc>
          <w:tcPr>
            <w:tcW w:w="662" w:type="pct"/>
          </w:tcPr>
          <w:p w:rsidR="009F306E" w:rsidP="00CC0F6C" w:rsidRDefault="009F306E" w14:paraId="682A6ED9" w14:textId="6A1CAD4E">
            <w:pPr>
              <w:rPr>
                <w:color w:val="000000"/>
              </w:rPr>
            </w:pPr>
            <w:r>
              <w:rPr>
                <w:color w:val="000000"/>
              </w:rPr>
              <w:t>UC-58</w:t>
            </w:r>
          </w:p>
        </w:tc>
        <w:tc>
          <w:tcPr>
            <w:tcW w:w="1025" w:type="pct"/>
          </w:tcPr>
          <w:p w:rsidR="009F306E" w:rsidP="00CC0F6C" w:rsidRDefault="009F306E" w14:paraId="3EEB6827" w14:textId="36AC82F8">
            <w:pPr>
              <w:rPr>
                <w:color w:val="000000"/>
              </w:rPr>
            </w:pPr>
            <w:r>
              <w:rPr>
                <w:color w:val="000000"/>
              </w:rPr>
              <w:t>Cung cấp thông tin Topology qua TR069</w:t>
            </w:r>
          </w:p>
        </w:tc>
        <w:tc>
          <w:tcPr>
            <w:tcW w:w="1228" w:type="pct"/>
            <w:vMerge/>
          </w:tcPr>
          <w:p w:rsidRPr="00B753B6" w:rsidR="009F306E" w:rsidP="00CC0F6C" w:rsidRDefault="009F306E" w14:paraId="68077A88" w14:textId="77777777"/>
        </w:tc>
      </w:tr>
    </w:tbl>
    <w:p w:rsidR="00231E84" w:rsidP="00263F0C" w:rsidRDefault="00231E84" w14:paraId="242E1DC9" w14:textId="77777777">
      <w:pPr>
        <w:pStyle w:val="ANSVNormal"/>
      </w:pPr>
    </w:p>
    <w:p w:rsidR="005E427F" w:rsidP="00184483" w:rsidRDefault="00184483" w14:paraId="18396C22" w14:textId="739516B0">
      <w:pPr>
        <w:pStyle w:val="Heading1"/>
      </w:pPr>
      <w:bookmarkStart w:name="_Toc113971497" w:id="16"/>
      <w:r>
        <w:t xml:space="preserve">Đặc tả yêu cầu </w:t>
      </w:r>
      <w:r w:rsidR="00B943A6">
        <w:t>chức năng</w:t>
      </w:r>
      <w:bookmarkEnd w:id="16"/>
    </w:p>
    <w:p w:rsidR="00BB2E34" w:rsidP="006C6448" w:rsidRDefault="00BB2E34" w14:paraId="398228E6" w14:textId="4A029E57">
      <w:pPr>
        <w:pStyle w:val="FirstLevelBullet"/>
        <w:numPr>
          <w:ilvl w:val="0"/>
          <w:numId w:val="0"/>
        </w:numPr>
        <w:ind w:left="360"/>
      </w:pPr>
      <w:r w:rsidRPr="006C6448">
        <w:rPr>
          <w:b/>
        </w:rPr>
        <w:t>Lưu ý</w:t>
      </w:r>
      <w:r w:rsidR="00C22284">
        <w:rPr>
          <w:b/>
        </w:rPr>
        <w:t xml:space="preserve"> chung</w:t>
      </w:r>
      <w:r w:rsidRPr="006C6448">
        <w:rPr>
          <w:b/>
        </w:rPr>
        <w:t>:</w:t>
      </w:r>
      <w:r>
        <w:t xml:space="preserve"> Với tất cả các request từ </w:t>
      </w:r>
      <w:r w:rsidR="00633976">
        <w:t>Mobile App</w:t>
      </w:r>
      <w:r>
        <w:t xml:space="preserve"> đến agent, trong payload có gửi thêm giá trị requestId</w:t>
      </w:r>
      <w:r w:rsidR="003E0981">
        <w:t xml:space="preserve"> kiểu int</w:t>
      </w:r>
      <w:r>
        <w:t xml:space="preserve">. Giá trị requestId sử dụng để đánh số cho từng request của </w:t>
      </w:r>
      <w:r w:rsidR="00633976">
        <w:t>Mobile App</w:t>
      </w:r>
      <w:r>
        <w:t xml:space="preserve"> gửi đến ONT để phân biệt các request khác nhau trong trường hợp gửi nhiều request cùng một lúc. ONT nhận được request và phản hồi lại sẽ đóng lại giá trị requestId trong bản tin phản hồi để </w:t>
      </w:r>
      <w:r w:rsidR="00633976">
        <w:t>Mobile App</w:t>
      </w:r>
      <w:r>
        <w:t xml:space="preserve"> biết được phản hồi nào dành cho request nào.</w:t>
      </w:r>
    </w:p>
    <w:p w:rsidRPr="00BB2E34" w:rsidR="00BB2E34" w:rsidP="00BB2E34" w:rsidRDefault="00BB2E34" w14:paraId="2D1CE54A" w14:textId="32712416"/>
    <w:p w:rsidRPr="006C6448" w:rsidR="00184483" w:rsidRDefault="00231E84" w14:paraId="6DF60C19" w14:textId="77777777">
      <w:pPr>
        <w:pStyle w:val="Heading2"/>
      </w:pPr>
      <w:bookmarkStart w:name="_Toc113971498" w:id="17"/>
      <w:r w:rsidRPr="006C6448">
        <w:t xml:space="preserve">Tính năng </w:t>
      </w:r>
      <w:r w:rsidRPr="006C6448" w:rsidR="007A4749">
        <w:t>dò tìm thiết bị trong mạng</w:t>
      </w:r>
      <w:bookmarkEnd w:id="17"/>
    </w:p>
    <w:tbl>
      <w:tblPr>
        <w:tblStyle w:val="TableGrid"/>
        <w:tblW w:w="0" w:type="auto"/>
        <w:tblLook w:val="04A0" w:firstRow="1" w:lastRow="0" w:firstColumn="1" w:lastColumn="0" w:noHBand="0" w:noVBand="1"/>
      </w:tblPr>
      <w:tblGrid>
        <w:gridCol w:w="1885"/>
        <w:gridCol w:w="7340"/>
      </w:tblGrid>
      <w:tr w:rsidR="00231E84" w:rsidTr="00231E84" w14:paraId="51D5BE2B" w14:textId="77777777">
        <w:tc>
          <w:tcPr>
            <w:tcW w:w="1885" w:type="dxa"/>
          </w:tcPr>
          <w:p w:rsidR="00231E84" w:rsidP="00231E84" w:rsidRDefault="00231E84" w14:paraId="133AFA52" w14:textId="77777777">
            <w:r>
              <w:t>ID</w:t>
            </w:r>
          </w:p>
        </w:tc>
        <w:tc>
          <w:tcPr>
            <w:tcW w:w="7340" w:type="dxa"/>
          </w:tcPr>
          <w:p w:rsidR="00231E84" w:rsidP="00231E84" w:rsidRDefault="00231E84" w14:paraId="58A1CA2B" w14:textId="77777777">
            <w:r>
              <w:t>CN-1</w:t>
            </w:r>
          </w:p>
        </w:tc>
      </w:tr>
      <w:tr w:rsidR="00FB2B11" w:rsidTr="00231E84" w14:paraId="3E99AC1F" w14:textId="77777777">
        <w:tc>
          <w:tcPr>
            <w:tcW w:w="1885" w:type="dxa"/>
          </w:tcPr>
          <w:p w:rsidR="00FB2B11" w:rsidP="00FB2B11" w:rsidRDefault="00FB2B11" w14:paraId="0FED5CB4" w14:textId="77777777">
            <w:r>
              <w:t>Name</w:t>
            </w:r>
          </w:p>
        </w:tc>
        <w:tc>
          <w:tcPr>
            <w:tcW w:w="7340" w:type="dxa"/>
          </w:tcPr>
          <w:p w:rsidR="00FB2B11" w:rsidP="00FB2B11" w:rsidRDefault="006600B4" w14:paraId="200A1A24" w14:textId="77777777">
            <w:r>
              <w:t>Tính năng dò tìm thiết bị trong mạng</w:t>
            </w:r>
          </w:p>
        </w:tc>
      </w:tr>
      <w:tr w:rsidR="00FB2B11" w:rsidTr="00231E84" w14:paraId="24023B37" w14:textId="77777777">
        <w:tc>
          <w:tcPr>
            <w:tcW w:w="1885" w:type="dxa"/>
          </w:tcPr>
          <w:p w:rsidR="00FB2B11" w:rsidP="00FB2B11" w:rsidRDefault="00FB2B11" w14:paraId="286D0152" w14:textId="77777777">
            <w:r>
              <w:t>Description</w:t>
            </w:r>
          </w:p>
        </w:tc>
        <w:tc>
          <w:tcPr>
            <w:tcW w:w="7340" w:type="dxa"/>
          </w:tcPr>
          <w:p w:rsidR="00FB2B11" w:rsidP="00FB2B11" w:rsidRDefault="006600B4" w14:paraId="78D87B61" w14:textId="68E89CA8">
            <w:r>
              <w:t xml:space="preserve">Khi người quản trị thực hiện Scan thiết bị trong mạng trên </w:t>
            </w:r>
            <w:r w:rsidR="00633976">
              <w:t>Mobile App</w:t>
            </w:r>
            <w:r>
              <w:t xml:space="preserve">, </w:t>
            </w:r>
            <w:r w:rsidR="00633976">
              <w:t>Mobile App</w:t>
            </w:r>
            <w:r>
              <w:t xml:space="preserve"> sẽ thực hiện dò tìm các thiết bị trong mạng và hiển thị lên giao diện.</w:t>
            </w:r>
          </w:p>
        </w:tc>
      </w:tr>
      <w:tr w:rsidR="00FB2B11" w:rsidTr="00231E84" w14:paraId="117B3550" w14:textId="77777777">
        <w:tc>
          <w:tcPr>
            <w:tcW w:w="1885" w:type="dxa"/>
          </w:tcPr>
          <w:p w:rsidR="00FB2B11" w:rsidP="00FB2B11" w:rsidRDefault="00FB2B11" w14:paraId="04A673F1" w14:textId="77777777">
            <w:r>
              <w:t>Actor</w:t>
            </w:r>
          </w:p>
        </w:tc>
        <w:tc>
          <w:tcPr>
            <w:tcW w:w="7340" w:type="dxa"/>
          </w:tcPr>
          <w:p w:rsidR="00FB2B11" w:rsidP="00FB2B11" w:rsidRDefault="006600B4" w14:paraId="00BA988E" w14:textId="77777777">
            <w:r>
              <w:t>Admin</w:t>
            </w:r>
          </w:p>
        </w:tc>
      </w:tr>
      <w:tr w:rsidR="00FB2B11" w:rsidTr="00231E84" w14:paraId="478799FB" w14:textId="77777777">
        <w:tc>
          <w:tcPr>
            <w:tcW w:w="1885" w:type="dxa"/>
          </w:tcPr>
          <w:p w:rsidR="00FB2B11" w:rsidP="00FB2B11" w:rsidRDefault="00FB2B11" w14:paraId="3EB8FA9B" w14:textId="77777777">
            <w:r>
              <w:lastRenderedPageBreak/>
              <w:t>Pre-condition</w:t>
            </w:r>
          </w:p>
        </w:tc>
        <w:tc>
          <w:tcPr>
            <w:tcW w:w="7340" w:type="dxa"/>
          </w:tcPr>
          <w:p w:rsidR="008D2E3E" w:rsidP="00FB2B11" w:rsidRDefault="008D2E3E" w14:paraId="5972E8A8" w14:textId="77777777">
            <w:r>
              <w:t xml:space="preserve">- </w:t>
            </w:r>
            <w:r w:rsidR="006600B4">
              <w:t>Thiết bị hoạt động bình thường và có phát Wifi</w:t>
            </w:r>
            <w:r>
              <w:t xml:space="preserve">. </w:t>
            </w:r>
          </w:p>
          <w:p w:rsidR="00FB2B11" w:rsidP="00FB2B11" w:rsidRDefault="008D2E3E" w14:paraId="28545D2F" w14:textId="3ECEC3CE">
            <w:r>
              <w:t xml:space="preserve">- Điện thoại sử dụng </w:t>
            </w:r>
            <w:r w:rsidR="00633976">
              <w:t>Mobile App</w:t>
            </w:r>
            <w:r>
              <w:t xml:space="preserve"> đã kết nối vào Wifi do thiết bị ONT phát ra.</w:t>
            </w:r>
          </w:p>
        </w:tc>
      </w:tr>
      <w:tr w:rsidR="00FB2B11" w:rsidTr="00231E84" w14:paraId="1E451B3D" w14:textId="77777777">
        <w:tc>
          <w:tcPr>
            <w:tcW w:w="1885" w:type="dxa"/>
          </w:tcPr>
          <w:p w:rsidR="00FB2B11" w:rsidP="00FB2B11" w:rsidRDefault="00FB2B11" w14:paraId="382B1E15" w14:textId="77777777">
            <w:r>
              <w:t>Post-condition</w:t>
            </w:r>
          </w:p>
        </w:tc>
        <w:tc>
          <w:tcPr>
            <w:tcW w:w="7340" w:type="dxa"/>
          </w:tcPr>
          <w:p w:rsidR="00FB2B11" w:rsidP="00FB2B11" w:rsidRDefault="00376676" w14:paraId="692DD4AF" w14:textId="1D3A8975">
            <w:r>
              <w:t xml:space="preserve">Thiết bị phản hồi đầy đủ các thông tin phục vụ quá trình dò tìm của </w:t>
            </w:r>
            <w:r w:rsidR="00633976">
              <w:t>Mobile App</w:t>
            </w:r>
          </w:p>
        </w:tc>
      </w:tr>
    </w:tbl>
    <w:p w:rsidRPr="00231E84" w:rsidR="00231E84" w:rsidP="00231E84" w:rsidRDefault="00231E84" w14:paraId="5C32A895" w14:textId="77777777"/>
    <w:p w:rsidR="00184483" w:rsidP="003B6332" w:rsidRDefault="00D87DC6" w14:paraId="1E7A4987" w14:textId="77777777">
      <w:pPr>
        <w:pStyle w:val="Heading3"/>
      </w:pPr>
      <w:bookmarkStart w:name="_Toc113971499" w:id="18"/>
      <w:r>
        <w:t xml:space="preserve">Usecase – </w:t>
      </w:r>
      <w:r w:rsidR="008D2E3E">
        <w:t>Dò tìm thiết bị trong mạng</w:t>
      </w:r>
      <w:bookmarkEnd w:id="18"/>
    </w:p>
    <w:tbl>
      <w:tblPr>
        <w:tblStyle w:val="TableGrid"/>
        <w:tblW w:w="0" w:type="auto"/>
        <w:tblLook w:val="04A0" w:firstRow="1" w:lastRow="0" w:firstColumn="1" w:lastColumn="0" w:noHBand="0" w:noVBand="1"/>
      </w:tblPr>
      <w:tblGrid>
        <w:gridCol w:w="1885"/>
        <w:gridCol w:w="7340"/>
      </w:tblGrid>
      <w:tr w:rsidR="008D2E3E" w:rsidTr="00E5021C" w14:paraId="60EFCE5D" w14:textId="77777777">
        <w:tc>
          <w:tcPr>
            <w:tcW w:w="1885" w:type="dxa"/>
          </w:tcPr>
          <w:p w:rsidR="008D2E3E" w:rsidP="00E5021C" w:rsidRDefault="008D2E3E" w14:paraId="54637B03" w14:textId="77777777">
            <w:r>
              <w:t>ID</w:t>
            </w:r>
          </w:p>
        </w:tc>
        <w:tc>
          <w:tcPr>
            <w:tcW w:w="7340" w:type="dxa"/>
          </w:tcPr>
          <w:p w:rsidR="008D2E3E" w:rsidP="00E5021C" w:rsidRDefault="008D2E3E" w14:paraId="0772FA0F" w14:textId="77777777">
            <w:r>
              <w:t>UC-1</w:t>
            </w:r>
          </w:p>
        </w:tc>
      </w:tr>
      <w:tr w:rsidR="008D2E3E" w:rsidTr="00E5021C" w14:paraId="179BB5DB" w14:textId="77777777">
        <w:tc>
          <w:tcPr>
            <w:tcW w:w="1885" w:type="dxa"/>
          </w:tcPr>
          <w:p w:rsidR="008D2E3E" w:rsidP="00E5021C" w:rsidRDefault="008D2E3E" w14:paraId="6ACCB979" w14:textId="77777777">
            <w:r>
              <w:t>Name</w:t>
            </w:r>
          </w:p>
        </w:tc>
        <w:tc>
          <w:tcPr>
            <w:tcW w:w="7340" w:type="dxa"/>
          </w:tcPr>
          <w:p w:rsidR="008D2E3E" w:rsidP="00E5021C" w:rsidRDefault="008D2E3E" w14:paraId="4AF4422E" w14:textId="77777777">
            <w:r>
              <w:t>Dò tìm thiết bị trong mạng</w:t>
            </w:r>
          </w:p>
        </w:tc>
      </w:tr>
      <w:tr w:rsidR="008D2E3E" w:rsidTr="00E5021C" w14:paraId="38FECA97" w14:textId="77777777">
        <w:tc>
          <w:tcPr>
            <w:tcW w:w="1885" w:type="dxa"/>
          </w:tcPr>
          <w:p w:rsidR="008D2E3E" w:rsidP="00E5021C" w:rsidRDefault="008D2E3E" w14:paraId="4B9C4F8D" w14:textId="77777777">
            <w:r>
              <w:t>Description</w:t>
            </w:r>
          </w:p>
        </w:tc>
        <w:tc>
          <w:tcPr>
            <w:tcW w:w="7340" w:type="dxa"/>
          </w:tcPr>
          <w:p w:rsidR="008D2E3E" w:rsidP="00E5021C" w:rsidRDefault="00633976" w14:paraId="46A4A884" w14:textId="5720BFC8">
            <w:r>
              <w:t>Mobile App</w:t>
            </w:r>
            <w:r w:rsidR="004E3AF2">
              <w:t xml:space="preserve"> sau khi kết nối thành công vào Wifi, App thực hiện tìm kiếm các thiết bị bằng cách gửi bản tin Discovery Broadcast đến tất cả các thiết bị trong mạng</w:t>
            </w:r>
            <w:r w:rsidR="00580F04">
              <w:t xml:space="preserve">. Bản tin Broadcast sẽ gửi thông qua socket UDP với </w:t>
            </w:r>
            <w:r w:rsidR="008931D7">
              <w:t xml:space="preserve">destination IP là 255.255.255.255 và </w:t>
            </w:r>
            <w:r w:rsidR="00580F04">
              <w:t>port 9000.</w:t>
            </w:r>
          </w:p>
          <w:p w:rsidR="00BA2489" w:rsidP="004E3AF2" w:rsidRDefault="00BA2489" w14:paraId="41C84378" w14:textId="3D613012">
            <w:pPr>
              <w:pStyle w:val="FirstLevelBullet"/>
            </w:pPr>
            <w:r>
              <w:t>Payload</w:t>
            </w:r>
            <w:r w:rsidR="00580F04">
              <w:t xml:space="preserve"> bản</w:t>
            </w:r>
            <w:r>
              <w:t xml:space="preserve"> bao gồm:</w:t>
            </w:r>
          </w:p>
          <w:p w:rsidR="004E3AF2" w:rsidP="004E3AF2" w:rsidRDefault="0030116D" w14:paraId="2F386B87" w14:textId="379366A0">
            <w:pPr>
              <w:pStyle w:val="SecondLevelBullet"/>
            </w:pPr>
            <w:r>
              <w:t>Thông tin MAC của thiết bị di động</w:t>
            </w:r>
            <w:r w:rsidR="00630EDC">
              <w:t>.</w:t>
            </w:r>
          </w:p>
          <w:p w:rsidR="0018597F" w:rsidRDefault="00543800" w14:paraId="60A5AA50" w14:textId="60964655">
            <w:pPr>
              <w:pStyle w:val="SecondLevelBullet"/>
            </w:pPr>
            <w:r>
              <w:t xml:space="preserve">Chuỗi xác thực là mã hóa MD5 của chuỗi ký tự “VNPT” ghép với MAC của thiết bị di động. </w:t>
            </w:r>
            <w:r w:rsidRPr="0018597F">
              <w:t>Chẳng hạn, địa chỉ MAC của thiết bị là A0:65:18:04:31:</w:t>
            </w:r>
            <w:r>
              <w:t>C6”, khi đó chuỗi được mã hóa MD</w:t>
            </w:r>
            <w:r w:rsidRPr="0018597F">
              <w:t>5 là : “</w:t>
            </w:r>
            <w:r w:rsidRPr="00A87529">
              <w:rPr>
                <w:b/>
              </w:rPr>
              <w:t>VNPTA0:65:18:04:31:C6</w:t>
            </w:r>
            <w:r w:rsidRPr="0018597F">
              <w:t>”,</w:t>
            </w:r>
            <w:r>
              <w:t xml:space="preserve"> với salt = “</w:t>
            </w:r>
            <w:r w:rsidRPr="00A87529">
              <w:rPr>
                <w:b/>
              </w:rPr>
              <w:t>D2...40.</w:t>
            </w:r>
            <w:r>
              <w:t>”</w:t>
            </w:r>
            <w:r w:rsidRPr="0018597F">
              <w:t xml:space="preserve"> chuỗi được tạo thành là: </w:t>
            </w:r>
            <w:r w:rsidRPr="00A87529">
              <w:rPr>
                <w:b/>
              </w:rPr>
              <w:t>$1$D2...40.$JLskos587JsIh0nqY8Q0a/</w:t>
            </w:r>
            <w:r w:rsidRPr="0018597F">
              <w:t xml:space="preserve"> .</w:t>
            </w:r>
            <w:r>
              <w:t xml:space="preserve"> Trong chuỗi mã hóa gửi kèm salt sử dụng cho mã hóa.</w:t>
            </w:r>
            <w:r w:rsidRPr="0018597F" w:rsidDel="0018597F">
              <w:t xml:space="preserve"> </w:t>
            </w:r>
            <w:r w:rsidRPr="007F756F">
              <w:t>Thuật toán mã hóa MD5 được sử dụng theo link sau:</w:t>
            </w:r>
            <w:r w:rsidRPr="007F756F">
              <w:rPr>
                <w:b/>
              </w:rPr>
              <w:t xml:space="preserve"> https://man7.org/linux/man-pages/man3/crypt.3.html</w:t>
            </w:r>
          </w:p>
          <w:p w:rsidR="00B7380E" w:rsidP="00B7380E" w:rsidRDefault="00B7380E" w14:paraId="6E509874" w14:textId="77777777">
            <w:pPr>
              <w:pStyle w:val="FirstLevelBullet"/>
            </w:pPr>
            <w:r>
              <w:t>Device nhận được bản tin Discovery Broadcast, thực hiện xác minh chuỗi xác thực và trả lại Discovery Response trong trường hợp chuỗi xác thực hợp lệ. Bản tin Discovery Response bao gồm các thông tin:</w:t>
            </w:r>
          </w:p>
          <w:p w:rsidR="00B7380E" w:rsidP="009F74C4" w:rsidRDefault="00B7380E" w14:paraId="24F582BE" w14:textId="77777777">
            <w:pPr>
              <w:pStyle w:val="SecondLevelBullet"/>
              <w:numPr>
                <w:ilvl w:val="0"/>
                <w:numId w:val="41"/>
              </w:numPr>
            </w:pPr>
            <w:r>
              <w:t>Model N</w:t>
            </w:r>
            <w:r w:rsidR="00AB7254">
              <w:t>ame</w:t>
            </w:r>
          </w:p>
          <w:p w:rsidR="00AB7254" w:rsidP="009F74C4" w:rsidRDefault="00AB7254" w14:paraId="79A57C60" w14:textId="77777777">
            <w:pPr>
              <w:pStyle w:val="SecondLevelBullet"/>
              <w:numPr>
                <w:ilvl w:val="0"/>
                <w:numId w:val="41"/>
              </w:numPr>
            </w:pPr>
            <w:r>
              <w:t>Device MAC (MAC của interface eth0)</w:t>
            </w:r>
          </w:p>
          <w:p w:rsidR="004F777A" w:rsidP="009F74C4" w:rsidRDefault="004F777A" w14:paraId="5CA16868" w14:textId="0015052C">
            <w:pPr>
              <w:pStyle w:val="SecondLevelBullet"/>
              <w:numPr>
                <w:ilvl w:val="0"/>
                <w:numId w:val="41"/>
              </w:numPr>
            </w:pPr>
            <w:r>
              <w:t>Serial Number</w:t>
            </w:r>
          </w:p>
          <w:p w:rsidR="00AB7254" w:rsidP="009F74C4" w:rsidRDefault="00AB7254" w14:paraId="372F4F99" w14:textId="417417BD">
            <w:pPr>
              <w:pStyle w:val="SecondLevelBullet"/>
              <w:numPr>
                <w:ilvl w:val="0"/>
                <w:numId w:val="41"/>
              </w:numPr>
            </w:pPr>
            <w:r>
              <w:t xml:space="preserve">IP </w:t>
            </w:r>
            <w:r w:rsidR="0096095B">
              <w:t>điều khiển</w:t>
            </w:r>
            <w:r w:rsidR="00D81ADE">
              <w:t xml:space="preserve"> (IP này sẽ được Mobile App sử dụng làm địa chỉ đích để gửi bản tin điều khiển thiết bị)</w:t>
            </w:r>
          </w:p>
          <w:p w:rsidR="00AB7254" w:rsidP="009F74C4" w:rsidRDefault="00AB7254" w14:paraId="2D0D770D" w14:textId="59F1C833">
            <w:pPr>
              <w:pStyle w:val="SecondLevelBullet"/>
              <w:numPr>
                <w:ilvl w:val="0"/>
                <w:numId w:val="41"/>
              </w:numPr>
            </w:pPr>
            <w:r>
              <w:t>Database version</w:t>
            </w:r>
          </w:p>
          <w:p w:rsidR="00580F04" w:rsidP="009F74C4" w:rsidRDefault="00265B01" w14:paraId="2B9A228C" w14:textId="2C90D1F6">
            <w:pPr>
              <w:pStyle w:val="SecondLevelBullet"/>
              <w:numPr>
                <w:ilvl w:val="0"/>
                <w:numId w:val="41"/>
              </w:numPr>
            </w:pPr>
            <w:r>
              <w:t>Device Type</w:t>
            </w:r>
          </w:p>
          <w:p w:rsidR="00265B01" w:rsidP="009F74C4" w:rsidRDefault="00265B01" w14:paraId="4AD3899B" w14:textId="00D1ADFD">
            <w:pPr>
              <w:pStyle w:val="SecondLevelBullet"/>
              <w:numPr>
                <w:ilvl w:val="0"/>
                <w:numId w:val="41"/>
              </w:numPr>
            </w:pPr>
            <w:r>
              <w:t>Device List</w:t>
            </w:r>
          </w:p>
          <w:p w:rsidR="00AB7254" w:rsidP="009F74C4" w:rsidRDefault="00AB7254" w14:paraId="789CF8B9" w14:textId="59B8020C">
            <w:pPr>
              <w:pStyle w:val="SecondLevelBullet"/>
              <w:numPr>
                <w:ilvl w:val="0"/>
                <w:numId w:val="41"/>
              </w:numPr>
            </w:pPr>
            <w:r>
              <w:lastRenderedPageBreak/>
              <w:t>Chuỗi xác thực được mã hóa MD5 của chuỗi ký tự “VNPT” ghép với MAC của device</w:t>
            </w:r>
            <w:r w:rsidR="00F50578">
              <w:t>. Thuật toán mã hóa MD5 sử dụng thuật toán tương tự như trên.</w:t>
            </w:r>
          </w:p>
        </w:tc>
      </w:tr>
      <w:tr w:rsidR="008D2E3E" w:rsidTr="00E5021C" w14:paraId="602BD833" w14:textId="77777777">
        <w:tc>
          <w:tcPr>
            <w:tcW w:w="1885" w:type="dxa"/>
          </w:tcPr>
          <w:p w:rsidR="008D2E3E" w:rsidP="00E5021C" w:rsidRDefault="008D2E3E" w14:paraId="21AEE696" w14:textId="77777777">
            <w:r>
              <w:lastRenderedPageBreak/>
              <w:t>Actor</w:t>
            </w:r>
          </w:p>
        </w:tc>
        <w:tc>
          <w:tcPr>
            <w:tcW w:w="7340" w:type="dxa"/>
          </w:tcPr>
          <w:p w:rsidR="008D2E3E" w:rsidP="00E5021C" w:rsidRDefault="008D2E3E" w14:paraId="4DD0D944" w14:textId="77777777">
            <w:r>
              <w:t>Admin</w:t>
            </w:r>
          </w:p>
        </w:tc>
      </w:tr>
      <w:tr w:rsidR="008D2E3E" w:rsidTr="00E5021C" w14:paraId="7E077D71" w14:textId="77777777">
        <w:tc>
          <w:tcPr>
            <w:tcW w:w="1885" w:type="dxa"/>
          </w:tcPr>
          <w:p w:rsidR="008D2E3E" w:rsidP="00E5021C" w:rsidRDefault="008D2E3E" w14:paraId="0D11F5D8" w14:textId="77777777">
            <w:r>
              <w:t>Pre-condition</w:t>
            </w:r>
          </w:p>
        </w:tc>
        <w:tc>
          <w:tcPr>
            <w:tcW w:w="7340" w:type="dxa"/>
          </w:tcPr>
          <w:p w:rsidR="008D2E3E" w:rsidP="00E5021C" w:rsidRDefault="008D2E3E" w14:paraId="051126BB" w14:textId="77777777">
            <w:r>
              <w:t>Thiết bị hoạt động bình thường và có phát Wifi</w:t>
            </w:r>
          </w:p>
        </w:tc>
      </w:tr>
      <w:tr w:rsidR="008D2E3E" w:rsidTr="00E5021C" w14:paraId="7F051D8D" w14:textId="77777777">
        <w:tc>
          <w:tcPr>
            <w:tcW w:w="1885" w:type="dxa"/>
          </w:tcPr>
          <w:p w:rsidR="008D2E3E" w:rsidP="00E5021C" w:rsidRDefault="008D2E3E" w14:paraId="00644A05" w14:textId="77777777">
            <w:r>
              <w:t>Post-condition</w:t>
            </w:r>
          </w:p>
        </w:tc>
        <w:tc>
          <w:tcPr>
            <w:tcW w:w="7340" w:type="dxa"/>
          </w:tcPr>
          <w:p w:rsidR="008D2E3E" w:rsidP="00E5021C" w:rsidRDefault="00EA41B6" w14:paraId="22785FEF" w14:textId="03336599">
            <w:r>
              <w:t xml:space="preserve">Thiết bị phản hồi đầy đủ các thông tin phục vụ quá trình dò tìm của </w:t>
            </w:r>
            <w:r w:rsidR="00633976">
              <w:t>Mobile App</w:t>
            </w:r>
          </w:p>
        </w:tc>
      </w:tr>
    </w:tbl>
    <w:p w:rsidR="008D2E3E" w:rsidP="008D2E3E" w:rsidRDefault="008D2E3E" w14:paraId="024BAEA0" w14:textId="77777777"/>
    <w:p w:rsidR="00AB7254" w:rsidP="008D2E3E" w:rsidRDefault="0030134C" w14:paraId="2C76E21B" w14:textId="77777777">
      <w:pPr>
        <w:rPr>
          <w:b/>
          <w:bCs/>
        </w:rPr>
      </w:pPr>
      <w:r>
        <w:rPr>
          <w:b/>
          <w:bCs/>
        </w:rPr>
        <w:t>Luồng dữ liệu:</w:t>
      </w:r>
    </w:p>
    <w:p w:rsidR="004F5902" w:rsidRDefault="00431032" w14:paraId="2B2E0851" w14:textId="65CD4CE3">
      <w:pPr>
        <w:keepNext/>
      </w:pPr>
      <w:r w:rsidRPr="00431032">
        <w:rPr>
          <w:noProof/>
        </w:rPr>
        <w:drawing>
          <wp:inline distT="0" distB="0" distL="0" distR="0" wp14:anchorId="12294E47" wp14:editId="4F5C9EAA">
            <wp:extent cx="5864225" cy="3378304"/>
            <wp:effectExtent l="0" t="0" r="3175" b="0"/>
            <wp:docPr id="9" name="Picture 9" descr="C:\Users\toantk\Downloads\onelink-P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C:\Users\toantk\Downloads\onelink-Page-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225" cy="3378304"/>
                    </a:xfrm>
                    <a:prstGeom prst="rect">
                      <a:avLst/>
                    </a:prstGeom>
                    <a:noFill/>
                    <a:ln>
                      <a:noFill/>
                    </a:ln>
                  </pic:spPr>
                </pic:pic>
              </a:graphicData>
            </a:graphic>
          </wp:inline>
        </w:drawing>
      </w:r>
    </w:p>
    <w:p w:rsidRPr="004F5902" w:rsidR="004F5902" w:rsidRDefault="004F5902" w14:paraId="303A2912" w14:textId="60338D88">
      <w:pPr>
        <w:pStyle w:val="Caption"/>
      </w:pPr>
      <w:bookmarkStart w:name="_Toc113971643" w:id="19"/>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w:t>
      </w:r>
      <w:r>
        <w:fldChar w:fldCharType="end"/>
      </w:r>
      <w:r>
        <w:t xml:space="preserve"> Luồng dữ liệu dò tìm các thiết bị trong mạng</w:t>
      </w:r>
      <w:bookmarkEnd w:id="19"/>
    </w:p>
    <w:p w:rsidR="0030134C" w:rsidP="0030134C" w:rsidRDefault="006F3D29" w14:paraId="27BA31DA" w14:textId="1CF3EC13">
      <w:pPr>
        <w:rPr>
          <w:b/>
          <w:bCs/>
        </w:rPr>
      </w:pPr>
      <w:r>
        <w:rPr>
          <w:b/>
          <w:bCs/>
        </w:rPr>
        <w:t xml:space="preserve">Cấu trúc payload </w:t>
      </w:r>
      <w:r w:rsidR="0030134C">
        <w:rPr>
          <w:b/>
          <w:bCs/>
        </w:rPr>
        <w:t>của bản tin:</w:t>
      </w:r>
    </w:p>
    <w:p w:rsidR="0030134C" w:rsidP="0030134C" w:rsidRDefault="0030134C" w14:paraId="2D173E7B" w14:textId="77777777">
      <w:pPr>
        <w:pStyle w:val="FirstLevelBullet"/>
        <w:numPr>
          <w:ilvl w:val="0"/>
          <w:numId w:val="9"/>
        </w:numPr>
      </w:pPr>
      <w:r>
        <w:t>Discovery Request:</w:t>
      </w:r>
    </w:p>
    <w:p w:rsidR="0030134C" w:rsidP="0030134C" w:rsidRDefault="0030134C" w14:paraId="6FC4B6B1" w14:textId="54B45C62">
      <w:pPr>
        <w:pStyle w:val="FirstLevelBullet"/>
        <w:numPr>
          <w:ilvl w:val="0"/>
          <w:numId w:val="0"/>
        </w:numPr>
        <w:ind w:left="720"/>
      </w:pPr>
      <w:r>
        <w:t>{</w:t>
      </w:r>
      <w:r w:rsidR="00572564">
        <w:t xml:space="preserve">“action” : “discovery”, </w:t>
      </w:r>
      <w:r>
        <w:t>“clientMac” : “&lt;clientM</w:t>
      </w:r>
      <w:r w:rsidR="00DD6183">
        <w:t>ac</w:t>
      </w:r>
      <w:r>
        <w:t>&gt;”, “authenString” : “&lt;authenString&gt;”</w:t>
      </w:r>
      <w:r w:rsidR="007422D2">
        <w:t>, “</w:t>
      </w:r>
      <w:r w:rsidR="0006291A">
        <w:t>requestId</w:t>
      </w:r>
      <w:r w:rsidR="007422D2">
        <w:t xml:space="preserve">” : </w:t>
      </w:r>
      <w:r w:rsidR="003E0981">
        <w:t>&lt;requestId&gt;</w:t>
      </w:r>
      <w:r>
        <w:t>}</w:t>
      </w:r>
    </w:p>
    <w:p w:rsidR="0030134C" w:rsidP="0030134C" w:rsidRDefault="0030134C" w14:paraId="68A1A57A" w14:textId="17390AAF">
      <w:pPr>
        <w:pStyle w:val="FirstLevelBullet"/>
        <w:numPr>
          <w:ilvl w:val="0"/>
          <w:numId w:val="9"/>
        </w:numPr>
      </w:pPr>
      <w:r>
        <w:t>Discovery Response:</w:t>
      </w:r>
    </w:p>
    <w:p w:rsidR="00572564" w:rsidP="006C6448" w:rsidRDefault="0006291A" w14:paraId="6F91EA28" w14:textId="28B384DC">
      <w:pPr>
        <w:pStyle w:val="FirstLevelBullet"/>
        <w:numPr>
          <w:ilvl w:val="1"/>
          <w:numId w:val="9"/>
        </w:numPr>
      </w:pPr>
      <w:r>
        <w:t>Discovery Response Success:</w:t>
      </w:r>
    </w:p>
    <w:p w:rsidR="008F3EFA" w:rsidRDefault="008F3EFA" w14:paraId="09CDB9B4" w14:textId="6542321F">
      <w:pPr>
        <w:pStyle w:val="FirstLevelBullet"/>
        <w:numPr>
          <w:ilvl w:val="0"/>
          <w:numId w:val="0"/>
        </w:numPr>
      </w:pPr>
      <w:r>
        <w:t>{</w:t>
      </w:r>
    </w:p>
    <w:p w:rsidR="00572564" w:rsidRDefault="00572564" w14:paraId="219E78E4" w14:textId="43BECD10">
      <w:pPr>
        <w:pStyle w:val="FirstLevelBullet"/>
        <w:numPr>
          <w:ilvl w:val="0"/>
          <w:numId w:val="0"/>
        </w:numPr>
      </w:pPr>
      <w:r>
        <w:t>"status": 0,</w:t>
      </w:r>
    </w:p>
    <w:p w:rsidR="00572564" w:rsidRDefault="00572564" w14:paraId="57909121" w14:textId="77777777">
      <w:pPr>
        <w:pStyle w:val="FirstLevelBullet"/>
        <w:numPr>
          <w:ilvl w:val="0"/>
          <w:numId w:val="0"/>
        </w:numPr>
      </w:pPr>
      <w:r>
        <w:t>“message”: “Success”,</w:t>
      </w:r>
    </w:p>
    <w:p w:rsidR="00572564" w:rsidRDefault="00572564" w14:paraId="601C71B5" w14:textId="4BE25844">
      <w:pPr>
        <w:pStyle w:val="FirstLevelBullet"/>
        <w:numPr>
          <w:ilvl w:val="0"/>
          <w:numId w:val="0"/>
        </w:numPr>
      </w:pPr>
      <w:r>
        <w:t xml:space="preserve">“requestId” : </w:t>
      </w:r>
      <w:r w:rsidR="003E0981">
        <w:t>&lt;requestId&gt;</w:t>
      </w:r>
      <w:r>
        <w:t>,</w:t>
      </w:r>
    </w:p>
    <w:p w:rsidR="00572564" w:rsidRDefault="00572564" w14:paraId="3E431AF9" w14:textId="076184C7">
      <w:pPr>
        <w:pStyle w:val="FirstLevelBullet"/>
        <w:numPr>
          <w:ilvl w:val="0"/>
          <w:numId w:val="0"/>
        </w:numPr>
      </w:pPr>
      <w:r>
        <w:t>"data": {</w:t>
      </w:r>
    </w:p>
    <w:p w:rsidR="008F3EFA" w:rsidRDefault="008F3EFA" w14:paraId="432F7054" w14:textId="4A246C5F">
      <w:pPr>
        <w:pStyle w:val="FirstLevelBullet"/>
        <w:numPr>
          <w:ilvl w:val="0"/>
          <w:numId w:val="0"/>
        </w:numPr>
      </w:pPr>
      <w:r>
        <w:lastRenderedPageBreak/>
        <w:tab/>
      </w:r>
      <w:r>
        <w:tab/>
      </w:r>
      <w:r>
        <w:t>“action” : “discovery”,</w:t>
      </w:r>
    </w:p>
    <w:p w:rsidR="00572564" w:rsidP="006C6448" w:rsidRDefault="008F3EFA" w14:paraId="2F6EA3B7" w14:textId="154D3F54">
      <w:pPr>
        <w:pStyle w:val="FirstLevelBullet"/>
        <w:numPr>
          <w:ilvl w:val="0"/>
          <w:numId w:val="0"/>
        </w:numPr>
      </w:pPr>
      <w:r>
        <w:tab/>
      </w:r>
      <w:r>
        <w:tab/>
      </w:r>
      <w:r w:rsidR="669BCFDF">
        <w:t xml:space="preserve">“results” : </w:t>
      </w:r>
      <w:r w:rsidR="012F9156">
        <w:t>[</w:t>
      </w:r>
    </w:p>
    <w:p w:rsidR="00572564" w:rsidP="006C6448" w:rsidRDefault="00572564" w14:paraId="428B747A" w14:textId="77777777">
      <w:pPr>
        <w:pStyle w:val="FirstLevelBullet"/>
        <w:numPr>
          <w:ilvl w:val="0"/>
          <w:numId w:val="0"/>
        </w:numPr>
        <w:ind w:left="1440"/>
      </w:pPr>
      <w:r>
        <w:tab/>
      </w:r>
      <w:r>
        <w:tab/>
      </w:r>
      <w:r w:rsidR="012F9156">
        <w:t>{</w:t>
      </w:r>
    </w:p>
    <w:p w:rsidR="00572564" w:rsidP="006C6448" w:rsidRDefault="00572564" w14:paraId="26F7CFD7" w14:textId="77777777">
      <w:pPr>
        <w:pStyle w:val="FirstLevelBullet"/>
        <w:numPr>
          <w:ilvl w:val="0"/>
          <w:numId w:val="0"/>
        </w:numPr>
        <w:ind w:left="1440"/>
      </w:pPr>
      <w:r>
        <w:tab/>
      </w:r>
      <w:r>
        <w:tab/>
      </w:r>
      <w:r>
        <w:tab/>
      </w:r>
      <w:r w:rsidR="012F9156">
        <w:t xml:space="preserve">“modelName” : “&lt;modelName&gt;”, </w:t>
      </w:r>
    </w:p>
    <w:p w:rsidR="00572564" w:rsidP="006C6448" w:rsidRDefault="012F9156" w14:paraId="3E0737BC" w14:textId="77777777">
      <w:pPr>
        <w:pStyle w:val="FirstLevelBullet"/>
        <w:numPr>
          <w:ilvl w:val="0"/>
          <w:numId w:val="0"/>
        </w:numPr>
        <w:ind w:left="2880" w:firstLine="720"/>
      </w:pPr>
      <w:r>
        <w:t xml:space="preserve">“deviceMac” : “&lt;deviceMac&gt;”, </w:t>
      </w:r>
    </w:p>
    <w:p w:rsidR="00572564" w:rsidP="006C6448" w:rsidRDefault="012F9156" w14:paraId="09B54A86" w14:textId="1998AAA4">
      <w:pPr>
        <w:pStyle w:val="FirstLevelBullet"/>
        <w:numPr>
          <w:ilvl w:val="0"/>
          <w:numId w:val="0"/>
        </w:numPr>
        <w:ind w:left="2880" w:firstLine="720"/>
      </w:pPr>
      <w:r>
        <w:t>“</w:t>
      </w:r>
      <w:r w:rsidR="4A104922">
        <w:t>serialNumber</w:t>
      </w:r>
      <w:r>
        <w:t>” : “&lt;</w:t>
      </w:r>
      <w:r w:rsidR="4A104922">
        <w:t>serialNumber</w:t>
      </w:r>
      <w:r>
        <w:t>&gt;”,</w:t>
      </w:r>
    </w:p>
    <w:p w:rsidR="00572564" w:rsidP="006C6448" w:rsidRDefault="012F9156" w14:paraId="5D82178E" w14:textId="7BDE3200">
      <w:pPr>
        <w:pStyle w:val="FirstLevelBullet"/>
        <w:numPr>
          <w:ilvl w:val="0"/>
          <w:numId w:val="0"/>
        </w:numPr>
        <w:ind w:left="2880" w:firstLine="720"/>
      </w:pPr>
      <w:r>
        <w:t xml:space="preserve">“ipAddr” : “&lt;ipAddr&gt;”, </w:t>
      </w:r>
    </w:p>
    <w:p w:rsidR="00FB5FB5" w:rsidP="006C6448" w:rsidRDefault="098E90CF" w14:paraId="16312D94" w14:textId="2041E0F3">
      <w:pPr>
        <w:pStyle w:val="FirstLevelBullet"/>
        <w:numPr>
          <w:ilvl w:val="0"/>
          <w:numId w:val="0"/>
        </w:numPr>
        <w:ind w:left="2880" w:firstLine="720"/>
      </w:pPr>
      <w:r>
        <w:t>“dbVersion” : &lt;dbVersion&gt;,</w:t>
      </w:r>
    </w:p>
    <w:p w:rsidR="00265B01" w:rsidP="006C6448" w:rsidRDefault="561DA7C5" w14:paraId="06FC163A" w14:textId="60DEE764">
      <w:pPr>
        <w:pStyle w:val="FirstLevelBullet"/>
        <w:numPr>
          <w:ilvl w:val="0"/>
          <w:numId w:val="0"/>
        </w:numPr>
        <w:ind w:left="2880" w:firstLine="720"/>
      </w:pPr>
      <w:r>
        <w:t>“deviceType” : &lt;deviceType&gt;,</w:t>
      </w:r>
    </w:p>
    <w:p w:rsidR="00EA6B8E" w:rsidP="006C6448" w:rsidRDefault="561DA7C5" w14:paraId="6F7086AB" w14:textId="7B8C44C3">
      <w:pPr>
        <w:pStyle w:val="FirstLevelBullet"/>
        <w:numPr>
          <w:ilvl w:val="0"/>
          <w:numId w:val="0"/>
        </w:numPr>
        <w:ind w:left="2880" w:firstLine="720"/>
      </w:pPr>
      <w:r>
        <w:t>“deviceList” :</w:t>
      </w:r>
      <w:r w:rsidR="51674D39">
        <w:t xml:space="preserve"> [</w:t>
      </w:r>
    </w:p>
    <w:p w:rsidR="00EA6B8E" w:rsidP="006C6448" w:rsidRDefault="51674D39" w14:paraId="6EE27893" w14:textId="22214B5A">
      <w:pPr>
        <w:pStyle w:val="FirstLevelBullet"/>
        <w:numPr>
          <w:ilvl w:val="0"/>
          <w:numId w:val="0"/>
        </w:numPr>
        <w:ind w:left="4320" w:firstLine="720"/>
      </w:pPr>
      <w:r>
        <w:t xml:space="preserve"> {</w:t>
      </w:r>
    </w:p>
    <w:p w:rsidR="00EA6B8E" w:rsidP="006C6448" w:rsidRDefault="51674D39" w14:paraId="7F215A6E" w14:textId="31679C43">
      <w:pPr>
        <w:pStyle w:val="FirstLevelBullet"/>
        <w:numPr>
          <w:ilvl w:val="0"/>
          <w:numId w:val="0"/>
        </w:numPr>
        <w:ind w:left="4320" w:firstLine="720"/>
      </w:pPr>
      <w:r>
        <w:t xml:space="preserve">“modelName” : “&lt;modelName&gt;”, </w:t>
      </w:r>
    </w:p>
    <w:p w:rsidR="00EA6B8E" w:rsidRDefault="00EA6B8E" w14:paraId="3D9736DB" w14:textId="77777777">
      <w:pPr>
        <w:pStyle w:val="FirstLevelBullet"/>
        <w:numPr>
          <w:ilvl w:val="0"/>
          <w:numId w:val="0"/>
        </w:numPr>
        <w:ind w:left="4320" w:firstLine="720"/>
      </w:pPr>
      <w:r>
        <w:t xml:space="preserve">“deviceMac” : “&lt;deviceMac&gt;”, </w:t>
      </w:r>
    </w:p>
    <w:p w:rsidR="00EA6B8E" w:rsidRDefault="00EA6B8E" w14:paraId="6D204400" w14:textId="77777777">
      <w:pPr>
        <w:pStyle w:val="FirstLevelBullet"/>
        <w:numPr>
          <w:ilvl w:val="0"/>
          <w:numId w:val="0"/>
        </w:numPr>
        <w:ind w:left="4320" w:firstLine="720"/>
      </w:pPr>
      <w:r>
        <w:t>“serialNumber” : “&lt;serialNumber&gt;”,</w:t>
      </w:r>
    </w:p>
    <w:p w:rsidR="00EA6B8E" w:rsidRDefault="00EA6B8E" w14:paraId="1D8A2816" w14:textId="77777777">
      <w:pPr>
        <w:pStyle w:val="FirstLevelBullet"/>
        <w:numPr>
          <w:ilvl w:val="0"/>
          <w:numId w:val="0"/>
        </w:numPr>
        <w:ind w:left="4320" w:firstLine="720"/>
      </w:pPr>
      <w:r>
        <w:t xml:space="preserve">“ipAddr” : “&lt;ipAddr&gt;”, </w:t>
      </w:r>
    </w:p>
    <w:p w:rsidR="00EA6B8E" w:rsidP="006C6448" w:rsidRDefault="51674D39" w14:paraId="02FFD1A6" w14:textId="1A6C42BD">
      <w:pPr>
        <w:pStyle w:val="FirstLevelBullet"/>
        <w:numPr>
          <w:ilvl w:val="0"/>
          <w:numId w:val="0"/>
        </w:numPr>
        <w:ind w:left="4320" w:firstLine="720"/>
      </w:pPr>
      <w:r>
        <w:t>“deviceType” : &lt;deviceType&gt;</w:t>
      </w:r>
    </w:p>
    <w:p w:rsidR="00EA6B8E" w:rsidP="006C6448" w:rsidRDefault="51674D39" w14:paraId="584137A2" w14:textId="59D30FA6">
      <w:pPr>
        <w:pStyle w:val="FirstLevelBullet"/>
        <w:numPr>
          <w:ilvl w:val="0"/>
          <w:numId w:val="0"/>
        </w:numPr>
        <w:ind w:left="4320" w:firstLine="720"/>
      </w:pPr>
      <w:r>
        <w:t>},</w:t>
      </w:r>
    </w:p>
    <w:p w:rsidR="00EA6B8E" w:rsidRDefault="00EA6B8E" w14:paraId="073D4012" w14:textId="77777777">
      <w:pPr>
        <w:pStyle w:val="FirstLevelBullet"/>
        <w:numPr>
          <w:ilvl w:val="0"/>
          <w:numId w:val="0"/>
        </w:numPr>
        <w:ind w:left="4320" w:firstLine="720"/>
      </w:pPr>
      <w:r>
        <w:t>{</w:t>
      </w:r>
    </w:p>
    <w:p w:rsidR="00EA6B8E" w:rsidRDefault="00EA6B8E" w14:paraId="53CF9B86" w14:textId="77777777">
      <w:pPr>
        <w:pStyle w:val="FirstLevelBullet"/>
        <w:numPr>
          <w:ilvl w:val="0"/>
          <w:numId w:val="0"/>
        </w:numPr>
        <w:ind w:left="4320" w:firstLine="720"/>
      </w:pPr>
      <w:r>
        <w:t xml:space="preserve">“modelName” : “&lt;modelName&gt;”, </w:t>
      </w:r>
    </w:p>
    <w:p w:rsidR="00EA6B8E" w:rsidRDefault="00EA6B8E" w14:paraId="5E8E4B3B" w14:textId="77777777">
      <w:pPr>
        <w:pStyle w:val="FirstLevelBullet"/>
        <w:numPr>
          <w:ilvl w:val="0"/>
          <w:numId w:val="0"/>
        </w:numPr>
        <w:ind w:left="4320" w:firstLine="720"/>
      </w:pPr>
      <w:r>
        <w:t xml:space="preserve">“deviceMac” : “&lt;deviceMac&gt;”, </w:t>
      </w:r>
    </w:p>
    <w:p w:rsidR="00EA6B8E" w:rsidRDefault="00EA6B8E" w14:paraId="13E8F153" w14:textId="77777777">
      <w:pPr>
        <w:pStyle w:val="FirstLevelBullet"/>
        <w:numPr>
          <w:ilvl w:val="0"/>
          <w:numId w:val="0"/>
        </w:numPr>
        <w:ind w:left="4320" w:firstLine="720"/>
      </w:pPr>
      <w:r>
        <w:t>“serialNumber” : “&lt;serialNumber&gt;”,</w:t>
      </w:r>
    </w:p>
    <w:p w:rsidR="00EA6B8E" w:rsidRDefault="00EA6B8E" w14:paraId="6A7EBD4A" w14:textId="77777777">
      <w:pPr>
        <w:pStyle w:val="FirstLevelBullet"/>
        <w:numPr>
          <w:ilvl w:val="0"/>
          <w:numId w:val="0"/>
        </w:numPr>
        <w:ind w:left="4320" w:firstLine="720"/>
      </w:pPr>
      <w:r>
        <w:t xml:space="preserve">“ipAddr” : “&lt;ipAddr&gt;”, </w:t>
      </w:r>
    </w:p>
    <w:p w:rsidR="00EA6B8E" w:rsidRDefault="00EA6B8E" w14:paraId="1B30AC4E" w14:textId="368FBF05">
      <w:pPr>
        <w:pStyle w:val="FirstLevelBullet"/>
        <w:numPr>
          <w:ilvl w:val="0"/>
          <w:numId w:val="0"/>
        </w:numPr>
        <w:ind w:left="4320" w:firstLine="720"/>
      </w:pPr>
      <w:r>
        <w:t>“deviceType” : &lt;deviceType&gt;</w:t>
      </w:r>
    </w:p>
    <w:p w:rsidR="00EA6B8E" w:rsidP="006C6448" w:rsidRDefault="51674D39" w14:paraId="42608A7C" w14:textId="380663E2">
      <w:pPr>
        <w:pStyle w:val="FirstLevelBullet"/>
        <w:numPr>
          <w:ilvl w:val="0"/>
          <w:numId w:val="0"/>
        </w:numPr>
        <w:ind w:left="4320" w:firstLine="720"/>
      </w:pPr>
      <w:r>
        <w:t>},</w:t>
      </w:r>
    </w:p>
    <w:p w:rsidR="00EA6B8E" w:rsidP="006C6448" w:rsidRDefault="51674D39" w14:paraId="6832B3F5" w14:textId="01D59800">
      <w:pPr>
        <w:pStyle w:val="FirstLevelBullet"/>
        <w:numPr>
          <w:ilvl w:val="0"/>
          <w:numId w:val="0"/>
        </w:numPr>
        <w:ind w:left="4320" w:firstLine="720"/>
      </w:pPr>
      <w:r>
        <w:t>…</w:t>
      </w:r>
    </w:p>
    <w:p w:rsidR="00265B01" w:rsidP="006C6448" w:rsidRDefault="51674D39" w14:paraId="526020A5" w14:textId="377C9B5A">
      <w:pPr>
        <w:pStyle w:val="FirstLevelBullet"/>
        <w:numPr>
          <w:ilvl w:val="0"/>
          <w:numId w:val="0"/>
        </w:numPr>
        <w:ind w:left="2880" w:firstLine="720"/>
      </w:pPr>
      <w:r>
        <w:t>],</w:t>
      </w:r>
    </w:p>
    <w:p w:rsidR="00572564" w:rsidP="006C6448" w:rsidRDefault="012F9156" w14:paraId="7B0053B8" w14:textId="4F00FE13">
      <w:pPr>
        <w:pStyle w:val="FirstLevelBullet"/>
        <w:numPr>
          <w:ilvl w:val="0"/>
          <w:numId w:val="0"/>
        </w:numPr>
        <w:ind w:left="2880" w:firstLine="720"/>
      </w:pPr>
      <w:r>
        <w:t>“authenString” : “&lt;authenString&gt;”</w:t>
      </w:r>
    </w:p>
    <w:p w:rsidR="00572564" w:rsidP="006C6448" w:rsidRDefault="012F9156" w14:paraId="5698AD28" w14:textId="77777777">
      <w:pPr>
        <w:pStyle w:val="FirstLevelBullet"/>
        <w:numPr>
          <w:ilvl w:val="0"/>
          <w:numId w:val="0"/>
        </w:numPr>
        <w:ind w:left="2160" w:firstLine="720"/>
      </w:pPr>
      <w:r>
        <w:t>}</w:t>
      </w:r>
    </w:p>
    <w:p w:rsidR="00572564" w:rsidP="006C6448" w:rsidRDefault="669BCFDF" w14:paraId="3A37C65A" w14:textId="6700A55E">
      <w:pPr>
        <w:pStyle w:val="FirstLevelBullet"/>
        <w:numPr>
          <w:ilvl w:val="0"/>
          <w:numId w:val="0"/>
        </w:numPr>
        <w:ind w:left="2160"/>
      </w:pPr>
      <w:r>
        <w:t xml:space="preserve">     </w:t>
      </w:r>
      <w:r w:rsidR="012F9156">
        <w:t>]</w:t>
      </w:r>
    </w:p>
    <w:p w:rsidR="008F3EFA" w:rsidP="006C6448" w:rsidRDefault="012F9156" w14:paraId="75478F29" w14:textId="10D72023">
      <w:pPr>
        <w:pStyle w:val="FirstLevelBullet"/>
        <w:numPr>
          <w:ilvl w:val="0"/>
          <w:numId w:val="0"/>
        </w:numPr>
        <w:ind w:firstLine="720"/>
      </w:pPr>
      <w:r>
        <w:t>}</w:t>
      </w:r>
    </w:p>
    <w:p w:rsidR="008F3EFA" w:rsidP="006C6448" w:rsidRDefault="008F3EFA" w14:paraId="0B369CA1" w14:textId="77777777">
      <w:pPr>
        <w:pStyle w:val="FirstLevelBullet"/>
        <w:numPr>
          <w:ilvl w:val="0"/>
          <w:numId w:val="0"/>
        </w:numPr>
        <w:ind w:left="1440"/>
      </w:pPr>
    </w:p>
    <w:p w:rsidR="0006291A" w:rsidP="0006291A" w:rsidRDefault="0006291A" w14:paraId="42D8FC93" w14:textId="7B755FCB">
      <w:pPr>
        <w:pStyle w:val="FirstLevelBullet"/>
        <w:numPr>
          <w:ilvl w:val="1"/>
          <w:numId w:val="9"/>
        </w:numPr>
      </w:pPr>
      <w:r>
        <w:t>Discovery Response Error:</w:t>
      </w:r>
    </w:p>
    <w:p w:rsidR="0006291A" w:rsidP="006C6448" w:rsidRDefault="0006291A" w14:paraId="32FBDD54" w14:textId="77777777">
      <w:pPr>
        <w:pStyle w:val="FirstLevelBullet"/>
        <w:numPr>
          <w:ilvl w:val="0"/>
          <w:numId w:val="0"/>
        </w:numPr>
        <w:ind w:left="1440"/>
      </w:pPr>
    </w:p>
    <w:p w:rsidR="00A426C7" w:rsidP="00A426C7" w:rsidRDefault="00A426C7" w14:paraId="48E8920B" w14:textId="77777777">
      <w:pPr>
        <w:pStyle w:val="FirstLevelBullet"/>
        <w:numPr>
          <w:ilvl w:val="0"/>
          <w:numId w:val="0"/>
        </w:numPr>
        <w:ind w:left="1440"/>
      </w:pPr>
      <w:r>
        <w:t>{</w:t>
      </w:r>
    </w:p>
    <w:p w:rsidR="00A426C7" w:rsidP="00A426C7" w:rsidRDefault="00A426C7" w14:paraId="1D378E68" w14:textId="7F746D3D">
      <w:pPr>
        <w:pStyle w:val="FirstLevelBullet"/>
        <w:numPr>
          <w:ilvl w:val="0"/>
          <w:numId w:val="0"/>
        </w:numPr>
        <w:ind w:left="1440"/>
      </w:pPr>
      <w:r>
        <w:t>"status": 13,</w:t>
      </w:r>
    </w:p>
    <w:p w:rsidR="00A426C7" w:rsidP="00A426C7" w:rsidRDefault="00A426C7" w14:paraId="775F0086" w14:textId="39C3E853">
      <w:pPr>
        <w:pStyle w:val="FirstLevelBullet"/>
        <w:numPr>
          <w:ilvl w:val="0"/>
          <w:numId w:val="0"/>
        </w:numPr>
        <w:ind w:left="1440"/>
      </w:pPr>
      <w:r>
        <w:t>"message": “Discovery Failed”,</w:t>
      </w:r>
    </w:p>
    <w:p w:rsidR="00A426C7" w:rsidP="00A426C7" w:rsidRDefault="00A426C7" w14:paraId="12A3FF3B" w14:textId="33EAF458">
      <w:pPr>
        <w:pStyle w:val="FirstLevelBullet"/>
        <w:numPr>
          <w:ilvl w:val="0"/>
          <w:numId w:val="0"/>
        </w:numPr>
        <w:ind w:left="1440"/>
      </w:pPr>
      <w:r>
        <w:t xml:space="preserve">“requestId” : </w:t>
      </w:r>
      <w:r w:rsidR="003E0981">
        <w:t>&lt;requestId&gt;</w:t>
      </w:r>
      <w:r>
        <w:t>,</w:t>
      </w:r>
    </w:p>
    <w:p w:rsidR="00A426C7" w:rsidP="00A426C7" w:rsidRDefault="00A426C7" w14:paraId="3883394D" w14:textId="77777777">
      <w:pPr>
        <w:pStyle w:val="FirstLevelBullet"/>
        <w:numPr>
          <w:ilvl w:val="0"/>
          <w:numId w:val="0"/>
        </w:numPr>
        <w:ind w:left="1440"/>
      </w:pPr>
      <w:r>
        <w:t>"data": {</w:t>
      </w:r>
    </w:p>
    <w:p w:rsidR="00A426C7" w:rsidP="00A426C7" w:rsidRDefault="00A426C7" w14:paraId="1D3A01A9" w14:textId="77777777">
      <w:pPr>
        <w:pStyle w:val="FirstLevelBullet"/>
        <w:numPr>
          <w:ilvl w:val="0"/>
          <w:numId w:val="0"/>
        </w:numPr>
        <w:ind w:left="1440"/>
      </w:pPr>
      <w:r>
        <w:t>}</w:t>
      </w:r>
    </w:p>
    <w:p w:rsidR="00A426C7" w:rsidP="00A426C7" w:rsidRDefault="00A426C7" w14:paraId="555E7D32" w14:textId="4A5D5BB4">
      <w:pPr>
        <w:pStyle w:val="FirstLevelBullet"/>
        <w:numPr>
          <w:ilvl w:val="0"/>
          <w:numId w:val="0"/>
        </w:numPr>
        <w:ind w:left="1440"/>
      </w:pPr>
      <w:r>
        <w:t>}</w:t>
      </w:r>
    </w:p>
    <w:p w:rsidR="00F457A5" w:rsidP="00A426C7" w:rsidRDefault="00F457A5" w14:paraId="7A93F329" w14:textId="022C2B09">
      <w:pPr>
        <w:pStyle w:val="FirstLevelBullet"/>
        <w:numPr>
          <w:ilvl w:val="0"/>
          <w:numId w:val="0"/>
        </w:numPr>
        <w:ind w:left="1440"/>
      </w:pPr>
    </w:p>
    <w:p w:rsidR="00DE0AD6" w:rsidP="00A426C7" w:rsidRDefault="00DE0AD6" w14:paraId="737B9CC2" w14:textId="7A72E2B7">
      <w:pPr>
        <w:pStyle w:val="FirstLevelBullet"/>
        <w:numPr>
          <w:ilvl w:val="0"/>
          <w:numId w:val="0"/>
        </w:numPr>
        <w:ind w:left="1440"/>
      </w:pPr>
    </w:p>
    <w:p w:rsidR="00DE0AD6" w:rsidP="00A426C7" w:rsidRDefault="00DE0AD6" w14:paraId="24708C28" w14:textId="77777777">
      <w:pPr>
        <w:pStyle w:val="FirstLevelBullet"/>
        <w:numPr>
          <w:ilvl w:val="0"/>
          <w:numId w:val="0"/>
        </w:numPr>
        <w:ind w:left="1440"/>
      </w:pPr>
    </w:p>
    <w:p w:rsidR="00A6330E" w:rsidP="006C6448" w:rsidRDefault="00A6330E" w14:paraId="16997932" w14:textId="17E728C2">
      <w:pPr>
        <w:pStyle w:val="Caption"/>
        <w:keepNext/>
      </w:pPr>
      <w:bookmarkStart w:name="_Toc113971591" w:id="20"/>
      <w:r>
        <w:lastRenderedPageBreak/>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w:t>
      </w:r>
      <w:r>
        <w:fldChar w:fldCharType="end"/>
      </w:r>
      <w:r>
        <w:t xml:space="preserve"> Bảng mô tả tham số</w:t>
      </w:r>
      <w:bookmarkEnd w:id="20"/>
      <w:r>
        <w:t xml:space="preserve"> </w:t>
      </w:r>
    </w:p>
    <w:tbl>
      <w:tblPr>
        <w:tblStyle w:val="TableGrid"/>
        <w:tblW w:w="0" w:type="auto"/>
        <w:tblInd w:w="175" w:type="dxa"/>
        <w:tblLook w:val="04A0" w:firstRow="1" w:lastRow="0" w:firstColumn="1" w:lastColumn="0" w:noHBand="0" w:noVBand="1"/>
      </w:tblPr>
      <w:tblGrid>
        <w:gridCol w:w="883"/>
        <w:gridCol w:w="1739"/>
        <w:gridCol w:w="1996"/>
        <w:gridCol w:w="955"/>
        <w:gridCol w:w="1845"/>
        <w:gridCol w:w="1632"/>
      </w:tblGrid>
      <w:tr w:rsidR="00F457A5" w:rsidTr="006C6448" w14:paraId="570E5E72" w14:textId="77777777">
        <w:tc>
          <w:tcPr>
            <w:tcW w:w="883" w:type="dxa"/>
          </w:tcPr>
          <w:p w:rsidR="00F457A5" w:rsidP="00861799" w:rsidRDefault="00F457A5" w14:paraId="60EC4304" w14:textId="77777777">
            <w:pPr>
              <w:pStyle w:val="ListParagraph"/>
              <w:ind w:left="0"/>
              <w:rPr>
                <w:b/>
                <w:bCs/>
              </w:rPr>
            </w:pPr>
            <w:r>
              <w:rPr>
                <w:b/>
                <w:bCs/>
              </w:rPr>
              <w:t>STT</w:t>
            </w:r>
          </w:p>
        </w:tc>
        <w:tc>
          <w:tcPr>
            <w:tcW w:w="1739" w:type="dxa"/>
          </w:tcPr>
          <w:p w:rsidR="00F457A5" w:rsidP="00861799" w:rsidRDefault="00F457A5" w14:paraId="62D3D980" w14:textId="77777777">
            <w:pPr>
              <w:pStyle w:val="ListParagraph"/>
              <w:ind w:left="0"/>
              <w:rPr>
                <w:b/>
                <w:bCs/>
              </w:rPr>
            </w:pPr>
            <w:r>
              <w:rPr>
                <w:b/>
                <w:bCs/>
              </w:rPr>
              <w:t>Tham số</w:t>
            </w:r>
          </w:p>
        </w:tc>
        <w:tc>
          <w:tcPr>
            <w:tcW w:w="1996" w:type="dxa"/>
          </w:tcPr>
          <w:p w:rsidR="00F457A5" w:rsidP="00861799" w:rsidRDefault="00F457A5" w14:paraId="744BF6A9" w14:textId="77777777">
            <w:pPr>
              <w:pStyle w:val="ListParagraph"/>
              <w:ind w:left="0"/>
              <w:rPr>
                <w:b/>
                <w:bCs/>
              </w:rPr>
            </w:pPr>
            <w:r>
              <w:rPr>
                <w:b/>
                <w:bCs/>
              </w:rPr>
              <w:t>Mô tả</w:t>
            </w:r>
          </w:p>
        </w:tc>
        <w:tc>
          <w:tcPr>
            <w:tcW w:w="955" w:type="dxa"/>
          </w:tcPr>
          <w:p w:rsidR="00F457A5" w:rsidP="00861799" w:rsidRDefault="00F457A5" w14:paraId="2142B891" w14:textId="77777777">
            <w:pPr>
              <w:pStyle w:val="ListParagraph"/>
              <w:ind w:left="0"/>
              <w:rPr>
                <w:b/>
                <w:bCs/>
              </w:rPr>
            </w:pPr>
            <w:r>
              <w:rPr>
                <w:b/>
                <w:bCs/>
              </w:rPr>
              <w:t>Kiểu</w:t>
            </w:r>
          </w:p>
        </w:tc>
        <w:tc>
          <w:tcPr>
            <w:tcW w:w="1845" w:type="dxa"/>
          </w:tcPr>
          <w:p w:rsidR="00F457A5" w:rsidP="00861799" w:rsidRDefault="00F457A5" w14:paraId="17AF603B" w14:textId="77777777">
            <w:pPr>
              <w:pStyle w:val="ListParagraph"/>
              <w:ind w:left="0"/>
              <w:rPr>
                <w:b/>
                <w:bCs/>
              </w:rPr>
            </w:pPr>
            <w:r>
              <w:rPr>
                <w:b/>
                <w:bCs/>
              </w:rPr>
              <w:t>Giá trị</w:t>
            </w:r>
          </w:p>
        </w:tc>
        <w:tc>
          <w:tcPr>
            <w:tcW w:w="1632" w:type="dxa"/>
          </w:tcPr>
          <w:p w:rsidR="00F457A5" w:rsidP="00861799" w:rsidRDefault="00F457A5" w14:paraId="3E0B6AD6" w14:textId="77777777">
            <w:pPr>
              <w:pStyle w:val="ListParagraph"/>
              <w:ind w:left="0"/>
              <w:rPr>
                <w:b/>
                <w:bCs/>
              </w:rPr>
            </w:pPr>
            <w:r>
              <w:rPr>
                <w:b/>
                <w:bCs/>
              </w:rPr>
              <w:t>Json Key</w:t>
            </w:r>
          </w:p>
        </w:tc>
      </w:tr>
      <w:tr w:rsidR="00F457A5" w:rsidTr="006C6448" w14:paraId="0D42AA76" w14:textId="77777777">
        <w:tc>
          <w:tcPr>
            <w:tcW w:w="883" w:type="dxa"/>
          </w:tcPr>
          <w:p w:rsidRPr="00020A9F" w:rsidR="00F457A5" w:rsidP="00861799" w:rsidRDefault="00F457A5" w14:paraId="5D4A18EC" w14:textId="77777777">
            <w:pPr>
              <w:pStyle w:val="ListParagraph"/>
              <w:ind w:left="0"/>
            </w:pPr>
            <w:r w:rsidRPr="00020A9F">
              <w:t>1</w:t>
            </w:r>
          </w:p>
        </w:tc>
        <w:tc>
          <w:tcPr>
            <w:tcW w:w="1739" w:type="dxa"/>
          </w:tcPr>
          <w:p w:rsidRPr="00020A9F" w:rsidR="00F457A5" w:rsidP="00861799" w:rsidRDefault="00F457A5" w14:paraId="7EAB09F2" w14:textId="679F2E77">
            <w:pPr>
              <w:pStyle w:val="ListParagraph"/>
              <w:ind w:left="0"/>
            </w:pPr>
            <w:r>
              <w:t>Client MAC Address</w:t>
            </w:r>
          </w:p>
        </w:tc>
        <w:tc>
          <w:tcPr>
            <w:tcW w:w="1996" w:type="dxa"/>
          </w:tcPr>
          <w:p w:rsidRPr="00020A9F" w:rsidR="00F457A5" w:rsidP="00861799" w:rsidRDefault="00F457A5" w14:paraId="02A97E8E" w14:textId="3A63515D">
            <w:pPr>
              <w:pStyle w:val="ListParagraph"/>
              <w:ind w:left="0"/>
            </w:pPr>
            <w:r>
              <w:t>Địa chỉ MAC của thiết bị điện thoại</w:t>
            </w:r>
          </w:p>
        </w:tc>
        <w:tc>
          <w:tcPr>
            <w:tcW w:w="955" w:type="dxa"/>
          </w:tcPr>
          <w:p w:rsidRPr="00020A9F" w:rsidR="00F457A5" w:rsidP="00861799" w:rsidRDefault="00F457A5" w14:paraId="3B68C7F5" w14:textId="50788132">
            <w:pPr>
              <w:pStyle w:val="ListParagraph"/>
              <w:ind w:left="0"/>
            </w:pPr>
            <w:r>
              <w:t>String</w:t>
            </w:r>
          </w:p>
        </w:tc>
        <w:tc>
          <w:tcPr>
            <w:tcW w:w="1845" w:type="dxa"/>
          </w:tcPr>
          <w:p w:rsidRPr="00020A9F" w:rsidR="00F457A5" w:rsidP="00861799" w:rsidRDefault="00A6330E" w14:paraId="691CCBDD" w14:textId="49D6970B">
            <w:pPr>
              <w:pStyle w:val="ListParagraph"/>
              <w:ind w:left="0"/>
            </w:pPr>
            <w:r>
              <w:t>Chuỗi ký tự MAC</w:t>
            </w:r>
          </w:p>
        </w:tc>
        <w:tc>
          <w:tcPr>
            <w:tcW w:w="1632" w:type="dxa"/>
          </w:tcPr>
          <w:p w:rsidRPr="00020A9F" w:rsidR="00F457A5" w:rsidP="00861799" w:rsidRDefault="00F457A5" w14:paraId="10C5BF25" w14:textId="373937E6">
            <w:pPr>
              <w:pStyle w:val="ListParagraph"/>
              <w:ind w:left="0"/>
            </w:pPr>
            <w:r>
              <w:t>clientMac</w:t>
            </w:r>
          </w:p>
        </w:tc>
      </w:tr>
      <w:tr w:rsidR="00A6330E" w:rsidTr="00A6330E" w14:paraId="52C18CB6" w14:textId="77777777">
        <w:tc>
          <w:tcPr>
            <w:tcW w:w="883" w:type="dxa"/>
          </w:tcPr>
          <w:p w:rsidRPr="00020A9F" w:rsidR="00F457A5" w:rsidP="00F457A5" w:rsidRDefault="00F457A5" w14:paraId="7298A774" w14:textId="6D00B98B">
            <w:pPr>
              <w:pStyle w:val="ListParagraph"/>
              <w:ind w:left="0"/>
            </w:pPr>
            <w:r>
              <w:t>2</w:t>
            </w:r>
          </w:p>
        </w:tc>
        <w:tc>
          <w:tcPr>
            <w:tcW w:w="1739" w:type="dxa"/>
          </w:tcPr>
          <w:p w:rsidR="00F457A5" w:rsidP="00F457A5" w:rsidRDefault="00F457A5" w14:paraId="655D0BD8" w14:textId="79C44A1C">
            <w:pPr>
              <w:pStyle w:val="ListParagraph"/>
              <w:ind w:left="0"/>
            </w:pPr>
            <w:r>
              <w:t>Model Name</w:t>
            </w:r>
          </w:p>
        </w:tc>
        <w:tc>
          <w:tcPr>
            <w:tcW w:w="1996" w:type="dxa"/>
          </w:tcPr>
          <w:p w:rsidR="00F457A5" w:rsidP="00F457A5" w:rsidRDefault="00F457A5" w14:paraId="3D9C3D4D" w14:textId="7A5C0D1A">
            <w:pPr>
              <w:pStyle w:val="ListParagraph"/>
              <w:ind w:left="0"/>
            </w:pPr>
            <w:r>
              <w:t>Model thiết bị</w:t>
            </w:r>
          </w:p>
        </w:tc>
        <w:tc>
          <w:tcPr>
            <w:tcW w:w="955" w:type="dxa"/>
          </w:tcPr>
          <w:p w:rsidR="00F457A5" w:rsidP="00F457A5" w:rsidRDefault="00F457A5" w14:paraId="2DE89907" w14:textId="386FA53E">
            <w:pPr>
              <w:pStyle w:val="ListParagraph"/>
              <w:ind w:left="0"/>
            </w:pPr>
            <w:r>
              <w:t>String</w:t>
            </w:r>
          </w:p>
        </w:tc>
        <w:tc>
          <w:tcPr>
            <w:tcW w:w="1845" w:type="dxa"/>
          </w:tcPr>
          <w:p w:rsidR="00F457A5" w:rsidP="00F457A5" w:rsidRDefault="00A6330E" w14:paraId="08DE3831" w14:textId="77777777">
            <w:pPr>
              <w:pStyle w:val="ListParagraph"/>
              <w:ind w:left="0"/>
            </w:pPr>
            <w:r>
              <w:t>Ví dụ:</w:t>
            </w:r>
          </w:p>
          <w:p w:rsidRPr="00020A9F" w:rsidR="00A6330E" w:rsidP="00F457A5" w:rsidRDefault="00A6330E" w14:paraId="4F436427" w14:textId="5959D6FA">
            <w:pPr>
              <w:pStyle w:val="ListParagraph"/>
              <w:ind w:left="0"/>
            </w:pPr>
            <w:r>
              <w:t>GW040-H</w:t>
            </w:r>
          </w:p>
        </w:tc>
        <w:tc>
          <w:tcPr>
            <w:tcW w:w="1632" w:type="dxa"/>
          </w:tcPr>
          <w:p w:rsidR="00F457A5" w:rsidP="00F457A5" w:rsidRDefault="00F457A5" w14:paraId="6766185D" w14:textId="2E230CAC">
            <w:pPr>
              <w:pStyle w:val="ListParagraph"/>
              <w:ind w:left="0"/>
            </w:pPr>
            <w:r>
              <w:t>modelName</w:t>
            </w:r>
          </w:p>
        </w:tc>
      </w:tr>
      <w:tr w:rsidR="00F457A5" w:rsidTr="006C6448" w14:paraId="51BB6684" w14:textId="77777777">
        <w:tc>
          <w:tcPr>
            <w:tcW w:w="883" w:type="dxa"/>
          </w:tcPr>
          <w:p w:rsidR="00F457A5" w:rsidP="00F457A5" w:rsidRDefault="00F457A5" w14:paraId="53506C35" w14:textId="3C39BA86">
            <w:pPr>
              <w:pStyle w:val="ListParagraph"/>
              <w:ind w:left="0"/>
            </w:pPr>
            <w:r>
              <w:t>3</w:t>
            </w:r>
          </w:p>
        </w:tc>
        <w:tc>
          <w:tcPr>
            <w:tcW w:w="1739" w:type="dxa"/>
          </w:tcPr>
          <w:p w:rsidR="00F457A5" w:rsidP="00F457A5" w:rsidRDefault="00F457A5" w14:paraId="4F53FEDA" w14:textId="4012A49C">
            <w:pPr>
              <w:pStyle w:val="ListParagraph"/>
              <w:ind w:left="0"/>
            </w:pPr>
            <w:r>
              <w:t>Device MAC Address</w:t>
            </w:r>
          </w:p>
        </w:tc>
        <w:tc>
          <w:tcPr>
            <w:tcW w:w="1996" w:type="dxa"/>
          </w:tcPr>
          <w:p w:rsidR="00F457A5" w:rsidP="00F457A5" w:rsidRDefault="00F457A5" w14:paraId="6464C39D" w14:textId="00F8B3E3">
            <w:pPr>
              <w:pStyle w:val="ListParagraph"/>
              <w:ind w:left="0"/>
            </w:pPr>
            <w:r>
              <w:t>Địa chỉ MAC của thiết bị ONT</w:t>
            </w:r>
          </w:p>
        </w:tc>
        <w:tc>
          <w:tcPr>
            <w:tcW w:w="955" w:type="dxa"/>
          </w:tcPr>
          <w:p w:rsidR="00F457A5" w:rsidP="00F457A5" w:rsidRDefault="00F457A5" w14:paraId="08B156C0" w14:textId="083675A8">
            <w:pPr>
              <w:pStyle w:val="ListParagraph"/>
              <w:ind w:left="0"/>
            </w:pPr>
            <w:r>
              <w:t>String</w:t>
            </w:r>
          </w:p>
        </w:tc>
        <w:tc>
          <w:tcPr>
            <w:tcW w:w="1845" w:type="dxa"/>
          </w:tcPr>
          <w:p w:rsidRPr="00020A9F" w:rsidR="00F457A5" w:rsidP="00F457A5" w:rsidRDefault="00A6330E" w14:paraId="1659A8C4" w14:textId="72F6C9A0">
            <w:pPr>
              <w:pStyle w:val="ListParagraph"/>
              <w:ind w:left="0"/>
            </w:pPr>
            <w:r>
              <w:t>Chuỗi ký tự MAC</w:t>
            </w:r>
          </w:p>
        </w:tc>
        <w:tc>
          <w:tcPr>
            <w:tcW w:w="1632" w:type="dxa"/>
          </w:tcPr>
          <w:p w:rsidR="00F457A5" w:rsidP="00F457A5" w:rsidRDefault="00F457A5" w14:paraId="08AC36B5" w14:textId="0779DCDD">
            <w:pPr>
              <w:pStyle w:val="ListParagraph"/>
              <w:ind w:left="0"/>
            </w:pPr>
            <w:r>
              <w:t>deviceMac</w:t>
            </w:r>
          </w:p>
        </w:tc>
      </w:tr>
      <w:tr w:rsidR="00F457A5" w:rsidTr="006C6448" w14:paraId="7DD3B584" w14:textId="77777777">
        <w:tc>
          <w:tcPr>
            <w:tcW w:w="883" w:type="dxa"/>
          </w:tcPr>
          <w:p w:rsidR="00F457A5" w:rsidP="00F457A5" w:rsidRDefault="00F457A5" w14:paraId="4FB71022" w14:textId="58689449">
            <w:pPr>
              <w:pStyle w:val="ListParagraph"/>
              <w:ind w:left="0"/>
            </w:pPr>
            <w:r>
              <w:t>4</w:t>
            </w:r>
          </w:p>
        </w:tc>
        <w:tc>
          <w:tcPr>
            <w:tcW w:w="1739" w:type="dxa"/>
          </w:tcPr>
          <w:p w:rsidR="00F457A5" w:rsidP="00F457A5" w:rsidRDefault="00F457A5" w14:paraId="3CF2C078" w14:textId="49AC5B71">
            <w:pPr>
              <w:pStyle w:val="ListParagraph"/>
              <w:ind w:left="0"/>
            </w:pPr>
            <w:r>
              <w:t>Serial Number</w:t>
            </w:r>
          </w:p>
        </w:tc>
        <w:tc>
          <w:tcPr>
            <w:tcW w:w="1996" w:type="dxa"/>
          </w:tcPr>
          <w:p w:rsidR="00F457A5" w:rsidP="00F457A5" w:rsidRDefault="00F457A5" w14:paraId="47CE8672" w14:textId="0C756A85">
            <w:pPr>
              <w:pStyle w:val="ListParagraph"/>
              <w:ind w:left="0"/>
            </w:pPr>
            <w:r>
              <w:t>Số Serial thiết bị</w:t>
            </w:r>
          </w:p>
        </w:tc>
        <w:tc>
          <w:tcPr>
            <w:tcW w:w="955" w:type="dxa"/>
          </w:tcPr>
          <w:p w:rsidR="00F457A5" w:rsidP="00F457A5" w:rsidRDefault="00F457A5" w14:paraId="5908AEDC" w14:textId="6477932C">
            <w:pPr>
              <w:pStyle w:val="ListParagraph"/>
              <w:ind w:left="0"/>
            </w:pPr>
            <w:r>
              <w:t>String</w:t>
            </w:r>
          </w:p>
        </w:tc>
        <w:tc>
          <w:tcPr>
            <w:tcW w:w="1845" w:type="dxa"/>
          </w:tcPr>
          <w:p w:rsidRPr="00020A9F" w:rsidR="00F457A5" w:rsidP="00F457A5" w:rsidRDefault="00F457A5" w14:paraId="3D2919E5" w14:textId="03A17560">
            <w:pPr>
              <w:pStyle w:val="ListParagraph"/>
              <w:ind w:left="0"/>
            </w:pPr>
            <w:r>
              <w:t>Đối với ONT là PON Serial Number</w:t>
            </w:r>
            <w:r w:rsidR="00B424CC">
              <w:t>.</w:t>
            </w:r>
          </w:p>
        </w:tc>
        <w:tc>
          <w:tcPr>
            <w:tcW w:w="1632" w:type="dxa"/>
          </w:tcPr>
          <w:p w:rsidR="00F457A5" w:rsidP="00F457A5" w:rsidRDefault="00F457A5" w14:paraId="6CD33636" w14:textId="107CB6C3">
            <w:pPr>
              <w:pStyle w:val="ListParagraph"/>
              <w:ind w:left="0"/>
            </w:pPr>
            <w:r>
              <w:t>serialNumber</w:t>
            </w:r>
          </w:p>
        </w:tc>
      </w:tr>
      <w:tr w:rsidR="00F457A5" w:rsidTr="006C6448" w14:paraId="3D52558F" w14:textId="77777777">
        <w:tc>
          <w:tcPr>
            <w:tcW w:w="883" w:type="dxa"/>
          </w:tcPr>
          <w:p w:rsidR="00F457A5" w:rsidP="00F457A5" w:rsidRDefault="00F457A5" w14:paraId="44758B85" w14:textId="603E4C14">
            <w:pPr>
              <w:pStyle w:val="ListParagraph"/>
              <w:ind w:left="0"/>
            </w:pPr>
            <w:r>
              <w:t>5</w:t>
            </w:r>
          </w:p>
        </w:tc>
        <w:tc>
          <w:tcPr>
            <w:tcW w:w="1739" w:type="dxa"/>
          </w:tcPr>
          <w:p w:rsidR="00F457A5" w:rsidRDefault="00F457A5" w14:paraId="6C7643DB" w14:textId="6FA2F1F8">
            <w:pPr>
              <w:pStyle w:val="ListParagraph"/>
              <w:ind w:left="0"/>
            </w:pPr>
            <w:r>
              <w:t>IP Address</w:t>
            </w:r>
          </w:p>
        </w:tc>
        <w:tc>
          <w:tcPr>
            <w:tcW w:w="1996" w:type="dxa"/>
          </w:tcPr>
          <w:p w:rsidR="00F457A5" w:rsidRDefault="00F457A5" w14:paraId="101620E6" w14:textId="5AF48554">
            <w:pPr>
              <w:pStyle w:val="ListParagraph"/>
              <w:ind w:left="0"/>
            </w:pPr>
            <w:r>
              <w:t xml:space="preserve">IP điều khiển thiết bị </w:t>
            </w:r>
          </w:p>
        </w:tc>
        <w:tc>
          <w:tcPr>
            <w:tcW w:w="955" w:type="dxa"/>
          </w:tcPr>
          <w:p w:rsidR="00F457A5" w:rsidP="00F457A5" w:rsidRDefault="00F457A5" w14:paraId="3BF8C03E" w14:textId="19B751DD">
            <w:pPr>
              <w:pStyle w:val="ListParagraph"/>
              <w:ind w:left="0"/>
            </w:pPr>
            <w:r>
              <w:t>String</w:t>
            </w:r>
          </w:p>
        </w:tc>
        <w:tc>
          <w:tcPr>
            <w:tcW w:w="1845" w:type="dxa"/>
          </w:tcPr>
          <w:p w:rsidR="00F457A5" w:rsidP="00F457A5" w:rsidRDefault="00280DBA" w14:paraId="50F3D633" w14:textId="7E941379">
            <w:pPr>
              <w:pStyle w:val="ListParagraph"/>
              <w:ind w:left="0"/>
            </w:pPr>
            <w:r>
              <w:t>Chuỗi ký tự IPv4</w:t>
            </w:r>
          </w:p>
        </w:tc>
        <w:tc>
          <w:tcPr>
            <w:tcW w:w="1632" w:type="dxa"/>
          </w:tcPr>
          <w:p w:rsidR="00F457A5" w:rsidP="00F457A5" w:rsidRDefault="00F457A5" w14:paraId="356D4DE7" w14:textId="50E59A7F">
            <w:pPr>
              <w:pStyle w:val="ListParagraph"/>
              <w:ind w:left="0"/>
            </w:pPr>
            <w:r>
              <w:t>ipAddr</w:t>
            </w:r>
          </w:p>
        </w:tc>
      </w:tr>
      <w:tr w:rsidR="00FB5FB5" w:rsidTr="00A6330E" w14:paraId="2155BDCB" w14:textId="77777777">
        <w:tc>
          <w:tcPr>
            <w:tcW w:w="883" w:type="dxa"/>
          </w:tcPr>
          <w:p w:rsidR="00FB5FB5" w:rsidP="00FB5FB5" w:rsidRDefault="00FB5FB5" w14:paraId="01B6A3BE" w14:textId="3EFE2C0F">
            <w:pPr>
              <w:pStyle w:val="ListParagraph"/>
              <w:ind w:left="0"/>
            </w:pPr>
            <w:r>
              <w:t>6</w:t>
            </w:r>
          </w:p>
        </w:tc>
        <w:tc>
          <w:tcPr>
            <w:tcW w:w="1739" w:type="dxa"/>
          </w:tcPr>
          <w:p w:rsidR="00FB5FB5" w:rsidP="00FB5FB5" w:rsidRDefault="00FB5FB5" w14:paraId="56B46512" w14:textId="2CD282B4">
            <w:pPr>
              <w:pStyle w:val="ListParagraph"/>
              <w:ind w:left="0"/>
            </w:pPr>
            <w:r>
              <w:t>Database Version</w:t>
            </w:r>
          </w:p>
        </w:tc>
        <w:tc>
          <w:tcPr>
            <w:tcW w:w="1996" w:type="dxa"/>
          </w:tcPr>
          <w:p w:rsidR="00FB5FB5" w:rsidP="00FB5FB5" w:rsidRDefault="00FB5FB5" w14:paraId="61965475" w14:textId="590FF210">
            <w:pPr>
              <w:pStyle w:val="ListParagraph"/>
              <w:ind w:left="0"/>
            </w:pPr>
            <w:r>
              <w:t>Phiên bản Database</w:t>
            </w:r>
          </w:p>
        </w:tc>
        <w:tc>
          <w:tcPr>
            <w:tcW w:w="955" w:type="dxa"/>
          </w:tcPr>
          <w:p w:rsidR="00FB5FB5" w:rsidP="00FB5FB5" w:rsidRDefault="00FB5FB5" w14:paraId="5F32F314" w14:textId="71E730AB">
            <w:pPr>
              <w:pStyle w:val="ListParagraph"/>
              <w:ind w:left="0"/>
            </w:pPr>
            <w:r>
              <w:t>int</w:t>
            </w:r>
          </w:p>
        </w:tc>
        <w:tc>
          <w:tcPr>
            <w:tcW w:w="1845" w:type="dxa"/>
          </w:tcPr>
          <w:p w:rsidR="00FB5FB5" w:rsidP="00FB5FB5" w:rsidRDefault="00FB5FB5" w14:paraId="40A439A8" w14:textId="77777777">
            <w:pPr>
              <w:pStyle w:val="ListParagraph"/>
              <w:ind w:left="0"/>
            </w:pPr>
          </w:p>
        </w:tc>
        <w:tc>
          <w:tcPr>
            <w:tcW w:w="1632" w:type="dxa"/>
          </w:tcPr>
          <w:p w:rsidR="00FB5FB5" w:rsidP="00FB5FB5" w:rsidRDefault="00FB5FB5" w14:paraId="7744B161" w14:textId="0508C2E9">
            <w:pPr>
              <w:pStyle w:val="ListParagraph"/>
              <w:ind w:left="0"/>
            </w:pPr>
            <w:r>
              <w:t>dbVersion</w:t>
            </w:r>
          </w:p>
        </w:tc>
      </w:tr>
      <w:tr w:rsidR="00FB5FB5" w:rsidTr="006C6448" w14:paraId="7460CF88" w14:textId="77777777">
        <w:tc>
          <w:tcPr>
            <w:tcW w:w="883" w:type="dxa"/>
          </w:tcPr>
          <w:p w:rsidR="00FB5FB5" w:rsidP="00FB5FB5" w:rsidRDefault="00FB5FB5" w14:paraId="6B1D67D5" w14:textId="585CA717">
            <w:pPr>
              <w:pStyle w:val="ListParagraph"/>
              <w:ind w:left="0"/>
            </w:pPr>
            <w:r>
              <w:t>7</w:t>
            </w:r>
          </w:p>
        </w:tc>
        <w:tc>
          <w:tcPr>
            <w:tcW w:w="1739" w:type="dxa"/>
          </w:tcPr>
          <w:p w:rsidR="00FB5FB5" w:rsidP="00FB5FB5" w:rsidRDefault="00FB5FB5" w14:paraId="62253D2E" w14:textId="67E221BA">
            <w:pPr>
              <w:pStyle w:val="ListParagraph"/>
              <w:ind w:left="0"/>
            </w:pPr>
            <w:r>
              <w:t>Device Type</w:t>
            </w:r>
          </w:p>
        </w:tc>
        <w:tc>
          <w:tcPr>
            <w:tcW w:w="1996" w:type="dxa"/>
          </w:tcPr>
          <w:p w:rsidR="00FB5FB5" w:rsidP="00FB5FB5" w:rsidRDefault="00FB5FB5" w14:paraId="49A8EFA4" w14:textId="2EEEF566">
            <w:pPr>
              <w:pStyle w:val="ListParagraph"/>
              <w:ind w:left="0"/>
            </w:pPr>
            <w:r>
              <w:t>Loại thiết bị</w:t>
            </w:r>
          </w:p>
        </w:tc>
        <w:tc>
          <w:tcPr>
            <w:tcW w:w="955" w:type="dxa"/>
          </w:tcPr>
          <w:p w:rsidR="00FB5FB5" w:rsidP="00FB5FB5" w:rsidRDefault="001428B6" w14:paraId="70FE4FED" w14:textId="4595E7FE">
            <w:pPr>
              <w:pStyle w:val="ListParagraph"/>
              <w:ind w:left="0"/>
            </w:pPr>
            <w:r>
              <w:t>int</w:t>
            </w:r>
          </w:p>
        </w:tc>
        <w:tc>
          <w:tcPr>
            <w:tcW w:w="1845" w:type="dxa"/>
          </w:tcPr>
          <w:p w:rsidR="001428B6" w:rsidP="00FB5FB5" w:rsidRDefault="001428B6" w14:paraId="4F397063" w14:textId="77777777">
            <w:pPr>
              <w:pStyle w:val="ListParagraph"/>
              <w:ind w:left="0"/>
              <w:rPr>
                <w:color w:val="242424"/>
                <w:szCs w:val="26"/>
                <w:shd w:val="clear" w:color="auto" w:fill="FFFFFF"/>
              </w:rPr>
            </w:pPr>
            <w:r w:rsidRPr="001428B6">
              <w:rPr>
                <w:color w:val="242424"/>
                <w:szCs w:val="26"/>
                <w:shd w:val="clear" w:color="auto" w:fill="FFFFFF"/>
              </w:rPr>
              <w:t>CAP = 0,</w:t>
            </w:r>
            <w:r w:rsidRPr="001428B6">
              <w:rPr>
                <w:color w:val="242424"/>
                <w:szCs w:val="26"/>
              </w:rPr>
              <w:br/>
            </w:r>
            <w:r w:rsidRPr="001428B6">
              <w:rPr>
                <w:color w:val="242424"/>
                <w:szCs w:val="26"/>
                <w:shd w:val="clear" w:color="auto" w:fill="FFFFFF"/>
              </w:rPr>
              <w:t>MRE = 1,</w:t>
            </w:r>
            <w:r w:rsidRPr="001428B6">
              <w:rPr>
                <w:color w:val="242424"/>
                <w:szCs w:val="26"/>
              </w:rPr>
              <w:br/>
            </w:r>
            <w:r w:rsidRPr="001428B6">
              <w:rPr>
                <w:color w:val="242424"/>
                <w:szCs w:val="26"/>
                <w:shd w:val="clear" w:color="auto" w:fill="FFFFFF"/>
              </w:rPr>
              <w:t>NONE = 2,</w:t>
            </w:r>
            <w:r w:rsidRPr="001428B6">
              <w:rPr>
                <w:color w:val="242424"/>
                <w:szCs w:val="26"/>
              </w:rPr>
              <w:br/>
            </w:r>
            <w:r w:rsidRPr="001428B6">
              <w:rPr>
                <w:color w:val="242424"/>
                <w:szCs w:val="26"/>
                <w:shd w:val="clear" w:color="auto" w:fill="FFFFFF"/>
              </w:rPr>
              <w:t>ONT</w:t>
            </w:r>
            <w:r>
              <w:rPr>
                <w:color w:val="242424"/>
                <w:szCs w:val="26"/>
                <w:shd w:val="clear" w:color="auto" w:fill="FFFFFF"/>
              </w:rPr>
              <w:t>MESH</w:t>
            </w:r>
            <w:r w:rsidRPr="001428B6">
              <w:rPr>
                <w:color w:val="242424"/>
                <w:szCs w:val="26"/>
                <w:shd w:val="clear" w:color="auto" w:fill="FFFFFF"/>
              </w:rPr>
              <w:t xml:space="preserve"> = 3</w:t>
            </w:r>
          </w:p>
          <w:p w:rsidRPr="001428B6" w:rsidR="00FB5FB5" w:rsidP="00FB5FB5" w:rsidRDefault="001428B6" w14:paraId="674D1FC5" w14:textId="431F5126">
            <w:pPr>
              <w:pStyle w:val="ListParagraph"/>
              <w:ind w:left="0"/>
              <w:rPr>
                <w:szCs w:val="26"/>
              </w:rPr>
            </w:pPr>
            <w:r>
              <w:rPr>
                <w:color w:val="242424"/>
                <w:szCs w:val="26"/>
                <w:shd w:val="clear" w:color="auto" w:fill="FFFFFF"/>
              </w:rPr>
              <w:t>ONTONLY = 4</w:t>
            </w:r>
          </w:p>
        </w:tc>
        <w:tc>
          <w:tcPr>
            <w:tcW w:w="1632" w:type="dxa"/>
          </w:tcPr>
          <w:p w:rsidR="00FB5FB5" w:rsidP="00FB5FB5" w:rsidRDefault="00FB5FB5" w14:paraId="14C8BF55" w14:textId="7C102518">
            <w:pPr>
              <w:pStyle w:val="ListParagraph"/>
              <w:ind w:left="0"/>
            </w:pPr>
            <w:r>
              <w:t>deviceType</w:t>
            </w:r>
          </w:p>
        </w:tc>
      </w:tr>
      <w:tr w:rsidR="00FB5FB5" w:rsidTr="006C6448" w14:paraId="6822B4B4" w14:textId="77777777">
        <w:tc>
          <w:tcPr>
            <w:tcW w:w="883" w:type="dxa"/>
          </w:tcPr>
          <w:p w:rsidR="00FB5FB5" w:rsidP="00FB5FB5" w:rsidRDefault="00FB5FB5" w14:paraId="5FE78B2B" w14:textId="05E94283">
            <w:pPr>
              <w:pStyle w:val="ListParagraph"/>
              <w:ind w:left="0"/>
            </w:pPr>
            <w:r>
              <w:t>8</w:t>
            </w:r>
          </w:p>
        </w:tc>
        <w:tc>
          <w:tcPr>
            <w:tcW w:w="1739" w:type="dxa"/>
          </w:tcPr>
          <w:p w:rsidR="00FB5FB5" w:rsidP="00FB5FB5" w:rsidRDefault="00FB5FB5" w14:paraId="50D2D21A" w14:textId="72DAF484">
            <w:pPr>
              <w:pStyle w:val="ListParagraph"/>
              <w:ind w:left="0"/>
            </w:pPr>
            <w:r>
              <w:t>Device List</w:t>
            </w:r>
          </w:p>
        </w:tc>
        <w:tc>
          <w:tcPr>
            <w:tcW w:w="1996" w:type="dxa"/>
          </w:tcPr>
          <w:p w:rsidR="00FB5FB5" w:rsidP="00FB5FB5" w:rsidRDefault="00FB5FB5" w14:paraId="42D31559" w14:textId="4EABAEA6">
            <w:pPr>
              <w:pStyle w:val="ListParagraph"/>
              <w:ind w:left="0"/>
            </w:pPr>
            <w:r>
              <w:t>Danh sách các thiết bị như Mesh thiết lập mạng Mesh với ONT</w:t>
            </w:r>
          </w:p>
        </w:tc>
        <w:tc>
          <w:tcPr>
            <w:tcW w:w="955" w:type="dxa"/>
          </w:tcPr>
          <w:p w:rsidR="00FB5FB5" w:rsidP="00FB5FB5" w:rsidRDefault="00FB5FB5" w14:paraId="36E6D25F" w14:textId="6A2FA77E">
            <w:pPr>
              <w:pStyle w:val="ListParagraph"/>
              <w:ind w:left="0"/>
            </w:pPr>
            <w:r>
              <w:t>String</w:t>
            </w:r>
          </w:p>
        </w:tc>
        <w:tc>
          <w:tcPr>
            <w:tcW w:w="1845" w:type="dxa"/>
          </w:tcPr>
          <w:p w:rsidR="00FB5FB5" w:rsidP="00FB5FB5" w:rsidRDefault="00FB5FB5" w14:paraId="50215496" w14:textId="77777777">
            <w:pPr>
              <w:pStyle w:val="ListParagraph"/>
              <w:ind w:left="0"/>
            </w:pPr>
          </w:p>
        </w:tc>
        <w:tc>
          <w:tcPr>
            <w:tcW w:w="1632" w:type="dxa"/>
          </w:tcPr>
          <w:p w:rsidR="00FB5FB5" w:rsidP="00FB5FB5" w:rsidRDefault="00FB5FB5" w14:paraId="29B6E2AC" w14:textId="006F7B1F">
            <w:pPr>
              <w:pStyle w:val="ListParagraph"/>
              <w:ind w:left="0"/>
            </w:pPr>
            <w:r>
              <w:t>deviceList</w:t>
            </w:r>
          </w:p>
        </w:tc>
      </w:tr>
      <w:tr w:rsidR="00FB5FB5" w:rsidTr="006C6448" w14:paraId="2866335E" w14:textId="77777777">
        <w:tc>
          <w:tcPr>
            <w:tcW w:w="883" w:type="dxa"/>
          </w:tcPr>
          <w:p w:rsidR="00FB5FB5" w:rsidP="00FB5FB5" w:rsidRDefault="00FB5FB5" w14:paraId="79CA8CC9" w14:textId="2B3B49DF">
            <w:pPr>
              <w:pStyle w:val="ListParagraph"/>
              <w:ind w:left="0"/>
            </w:pPr>
            <w:r>
              <w:t>9</w:t>
            </w:r>
          </w:p>
        </w:tc>
        <w:tc>
          <w:tcPr>
            <w:tcW w:w="1739" w:type="dxa"/>
          </w:tcPr>
          <w:p w:rsidR="00FB5FB5" w:rsidP="00FB5FB5" w:rsidRDefault="00FB5FB5" w14:paraId="6A880483" w14:textId="41B815E6">
            <w:pPr>
              <w:pStyle w:val="ListParagraph"/>
              <w:ind w:left="0"/>
            </w:pPr>
            <w:r>
              <w:t>Authen String</w:t>
            </w:r>
          </w:p>
        </w:tc>
        <w:tc>
          <w:tcPr>
            <w:tcW w:w="1996" w:type="dxa"/>
          </w:tcPr>
          <w:p w:rsidR="00FB5FB5" w:rsidP="00FB5FB5" w:rsidRDefault="00FB5FB5" w14:paraId="7F2206F4" w14:textId="5E374391">
            <w:pPr>
              <w:pStyle w:val="ListParagraph"/>
              <w:ind w:left="0"/>
            </w:pPr>
            <w:r>
              <w:t>Chuỗi MD5 sử dụng để xác thực</w:t>
            </w:r>
          </w:p>
        </w:tc>
        <w:tc>
          <w:tcPr>
            <w:tcW w:w="955" w:type="dxa"/>
          </w:tcPr>
          <w:p w:rsidR="00FB5FB5" w:rsidP="00FB5FB5" w:rsidRDefault="002826A3" w14:paraId="5771B806" w14:textId="57F9F00F">
            <w:pPr>
              <w:pStyle w:val="ListParagraph"/>
              <w:ind w:left="0"/>
            </w:pPr>
            <w:r>
              <w:t>String</w:t>
            </w:r>
          </w:p>
        </w:tc>
        <w:tc>
          <w:tcPr>
            <w:tcW w:w="1845" w:type="dxa"/>
          </w:tcPr>
          <w:p w:rsidR="00FB5FB5" w:rsidP="00FB5FB5" w:rsidRDefault="00FB5FB5" w14:paraId="40ADA1E9" w14:textId="7B698EC5">
            <w:pPr>
              <w:pStyle w:val="ListParagraph"/>
              <w:ind w:left="0"/>
            </w:pPr>
            <w:r>
              <w:t>Authen String đối với trường hợp thiết bị là điện thoại và ONT được mô tả trong nội dung Usecase</w:t>
            </w:r>
            <w:r w:rsidR="009B087E">
              <w:t>. Độ dài tối đa 128 ký tự</w:t>
            </w:r>
          </w:p>
        </w:tc>
        <w:tc>
          <w:tcPr>
            <w:tcW w:w="1632" w:type="dxa"/>
          </w:tcPr>
          <w:p w:rsidR="00FB5FB5" w:rsidP="00FB5FB5" w:rsidRDefault="00FB5FB5" w14:paraId="6029386A" w14:textId="2CDDE351">
            <w:pPr>
              <w:pStyle w:val="ListParagraph"/>
              <w:ind w:left="0"/>
            </w:pPr>
            <w:r>
              <w:t>authenString</w:t>
            </w:r>
          </w:p>
        </w:tc>
      </w:tr>
    </w:tbl>
    <w:p w:rsidR="004C730E" w:rsidP="006C6448" w:rsidRDefault="004C730E" w14:paraId="2E0453BD" w14:textId="2B9F383B">
      <w:pPr>
        <w:pStyle w:val="FirstLevelBullet"/>
        <w:numPr>
          <w:ilvl w:val="0"/>
          <w:numId w:val="0"/>
        </w:numPr>
        <w:ind w:left="720" w:hanging="360"/>
      </w:pPr>
    </w:p>
    <w:p w:rsidRPr="004C730E" w:rsidR="00B34A55" w:rsidP="006C6448" w:rsidRDefault="00B34A55" w14:paraId="163D02AF" w14:textId="77777777">
      <w:pPr>
        <w:pStyle w:val="FirstLevelBullet"/>
        <w:numPr>
          <w:ilvl w:val="0"/>
          <w:numId w:val="0"/>
        </w:numPr>
        <w:ind w:left="720" w:hanging="360"/>
      </w:pPr>
    </w:p>
    <w:p w:rsidRPr="006C6448" w:rsidR="007E4D20" w:rsidRDefault="00BE2F84" w14:paraId="770D4CC1" w14:textId="1C8DBFF6">
      <w:pPr>
        <w:pStyle w:val="Heading2"/>
      </w:pPr>
      <w:bookmarkStart w:name="_Toc113971500" w:id="21"/>
      <w:r w:rsidRPr="006C6448">
        <w:lastRenderedPageBreak/>
        <w:t xml:space="preserve">Tính năng </w:t>
      </w:r>
      <w:r w:rsidRPr="006C6448" w:rsidR="004C730E">
        <w:t xml:space="preserve">thiết lập kết nối đến </w:t>
      </w:r>
      <w:r w:rsidRPr="006C6448" w:rsidR="00633976">
        <w:t>Mobile App</w:t>
      </w:r>
      <w:bookmarkEnd w:id="21"/>
    </w:p>
    <w:tbl>
      <w:tblPr>
        <w:tblStyle w:val="TableGrid"/>
        <w:tblW w:w="0" w:type="auto"/>
        <w:tblLook w:val="04A0" w:firstRow="1" w:lastRow="0" w:firstColumn="1" w:lastColumn="0" w:noHBand="0" w:noVBand="1"/>
      </w:tblPr>
      <w:tblGrid>
        <w:gridCol w:w="1885"/>
        <w:gridCol w:w="7340"/>
      </w:tblGrid>
      <w:tr w:rsidR="00BE2F84" w:rsidTr="00E5021C" w14:paraId="3C57AADA" w14:textId="77777777">
        <w:tc>
          <w:tcPr>
            <w:tcW w:w="1885" w:type="dxa"/>
          </w:tcPr>
          <w:p w:rsidR="00BE2F84" w:rsidP="00E5021C" w:rsidRDefault="00BE2F84" w14:paraId="544672CF" w14:textId="77777777">
            <w:r>
              <w:t>ID</w:t>
            </w:r>
          </w:p>
        </w:tc>
        <w:tc>
          <w:tcPr>
            <w:tcW w:w="7340" w:type="dxa"/>
          </w:tcPr>
          <w:p w:rsidR="00BE2F84" w:rsidP="00E5021C" w:rsidRDefault="00BE2F84" w14:paraId="2DAF6237" w14:textId="77777777">
            <w:r>
              <w:t>CN-2</w:t>
            </w:r>
          </w:p>
        </w:tc>
      </w:tr>
      <w:tr w:rsidR="00FB2B11" w:rsidTr="00E5021C" w14:paraId="3C2CA1D8" w14:textId="77777777">
        <w:tc>
          <w:tcPr>
            <w:tcW w:w="1885" w:type="dxa"/>
          </w:tcPr>
          <w:p w:rsidR="00FB2B11" w:rsidP="00FB2B11" w:rsidRDefault="00FB2B11" w14:paraId="0A4242FE" w14:textId="77777777">
            <w:r>
              <w:t>Name</w:t>
            </w:r>
          </w:p>
        </w:tc>
        <w:tc>
          <w:tcPr>
            <w:tcW w:w="7340" w:type="dxa"/>
          </w:tcPr>
          <w:p w:rsidR="00FB2B11" w:rsidP="00FB2B11" w:rsidRDefault="004C4AFE" w14:paraId="2B10BCED" w14:textId="050A12F1">
            <w:r>
              <w:t xml:space="preserve">Tính năng thiết lập kết nối đến </w:t>
            </w:r>
            <w:r w:rsidR="00633976">
              <w:t>Mobile App</w:t>
            </w:r>
          </w:p>
        </w:tc>
      </w:tr>
      <w:tr w:rsidR="00FB2B11" w:rsidTr="00E5021C" w14:paraId="546E3763" w14:textId="77777777">
        <w:tc>
          <w:tcPr>
            <w:tcW w:w="1885" w:type="dxa"/>
          </w:tcPr>
          <w:p w:rsidR="00FB2B11" w:rsidP="00FB2B11" w:rsidRDefault="00FB2B11" w14:paraId="1749BBD4" w14:textId="77777777">
            <w:r>
              <w:t>Description</w:t>
            </w:r>
          </w:p>
        </w:tc>
        <w:tc>
          <w:tcPr>
            <w:tcW w:w="7340" w:type="dxa"/>
          </w:tcPr>
          <w:p w:rsidR="00FB2B11" w:rsidP="00FB2B11" w:rsidRDefault="004C4AFE" w14:paraId="02B77E20" w14:textId="6E856178">
            <w:r>
              <w:t xml:space="preserve">Sau khi dò tìm được cá thiết bị trong mạng, người quản trị lựa chọn một thiết bị trong danh sách scan được để truy cập. Khi đó kết nối sẽ được thiết lập giữa </w:t>
            </w:r>
            <w:r w:rsidR="00633976">
              <w:t>Mobile App</w:t>
            </w:r>
            <w:r>
              <w:t xml:space="preserve"> và thiết bị </w:t>
            </w:r>
          </w:p>
        </w:tc>
      </w:tr>
      <w:tr w:rsidR="00FB2B11" w:rsidTr="00E5021C" w14:paraId="76A4084C" w14:textId="77777777">
        <w:tc>
          <w:tcPr>
            <w:tcW w:w="1885" w:type="dxa"/>
          </w:tcPr>
          <w:p w:rsidR="00FB2B11" w:rsidP="00FB2B11" w:rsidRDefault="00FB2B11" w14:paraId="234FBFCA" w14:textId="77777777">
            <w:r>
              <w:t>Actor</w:t>
            </w:r>
          </w:p>
        </w:tc>
        <w:tc>
          <w:tcPr>
            <w:tcW w:w="7340" w:type="dxa"/>
          </w:tcPr>
          <w:p w:rsidR="00FB2B11" w:rsidP="00FB2B11" w:rsidRDefault="004C4AFE" w14:paraId="457D654D" w14:textId="77777777">
            <w:r>
              <w:t>Admin</w:t>
            </w:r>
          </w:p>
        </w:tc>
      </w:tr>
      <w:tr w:rsidR="00FB2B11" w:rsidTr="00E5021C" w14:paraId="1E02E7C8" w14:textId="77777777">
        <w:tc>
          <w:tcPr>
            <w:tcW w:w="1885" w:type="dxa"/>
          </w:tcPr>
          <w:p w:rsidR="00FB2B11" w:rsidP="00FB2B11" w:rsidRDefault="00FB2B11" w14:paraId="0DDF36D6" w14:textId="77777777">
            <w:r>
              <w:t>Pre-condition</w:t>
            </w:r>
          </w:p>
        </w:tc>
        <w:tc>
          <w:tcPr>
            <w:tcW w:w="7340" w:type="dxa"/>
          </w:tcPr>
          <w:p w:rsidR="00FB2B11" w:rsidP="00FB2B11" w:rsidRDefault="004C4AFE" w14:paraId="47476085" w14:textId="77777777">
            <w:r>
              <w:t>- Thiết bị hoạt động bình thường và có phát Wifi.</w:t>
            </w:r>
          </w:p>
          <w:p w:rsidR="004C4AFE" w:rsidP="00FB2B11" w:rsidRDefault="004C4AFE" w14:paraId="184EB1AD" w14:textId="0DF92219">
            <w:r>
              <w:t xml:space="preserve">- </w:t>
            </w:r>
            <w:r w:rsidR="00633976">
              <w:t>Mobile App</w:t>
            </w:r>
            <w:r>
              <w:t xml:space="preserve"> đã dò tìm được thiết bị.</w:t>
            </w:r>
          </w:p>
        </w:tc>
      </w:tr>
      <w:tr w:rsidR="00FB2B11" w:rsidTr="00E5021C" w14:paraId="40FE874B" w14:textId="77777777">
        <w:tc>
          <w:tcPr>
            <w:tcW w:w="1885" w:type="dxa"/>
          </w:tcPr>
          <w:p w:rsidR="00FB2B11" w:rsidP="00FB2B11" w:rsidRDefault="00FB2B11" w14:paraId="7082A464" w14:textId="77777777">
            <w:r>
              <w:t>Post-condition</w:t>
            </w:r>
          </w:p>
        </w:tc>
        <w:tc>
          <w:tcPr>
            <w:tcW w:w="7340" w:type="dxa"/>
          </w:tcPr>
          <w:p w:rsidR="00FB2B11" w:rsidP="00FB2B11" w:rsidRDefault="004C4AFE" w14:paraId="5EE98E22" w14:textId="299DC2F8">
            <w:r>
              <w:t xml:space="preserve">Kết nối thành công đến </w:t>
            </w:r>
            <w:r w:rsidR="00633976">
              <w:t>Mobile App</w:t>
            </w:r>
            <w:r>
              <w:t>.</w:t>
            </w:r>
          </w:p>
        </w:tc>
      </w:tr>
    </w:tbl>
    <w:p w:rsidR="00BE2F84" w:rsidP="00BE2F84" w:rsidRDefault="00BE2F84" w14:paraId="7F991305" w14:textId="77777777"/>
    <w:p w:rsidR="00CE35A2" w:rsidP="00CE35A2" w:rsidRDefault="00CE35A2" w14:paraId="5FD31E7A" w14:textId="77777777">
      <w:pPr>
        <w:pStyle w:val="Heading3"/>
      </w:pPr>
      <w:bookmarkStart w:name="_Toc105503501" w:id="22"/>
      <w:bookmarkStart w:name="_Toc113971501" w:id="23"/>
      <w:r>
        <w:t>Usecase – Mở phiên kết nối đến agent</w:t>
      </w:r>
      <w:bookmarkEnd w:id="22"/>
      <w:bookmarkEnd w:id="23"/>
    </w:p>
    <w:tbl>
      <w:tblPr>
        <w:tblStyle w:val="TableGrid"/>
        <w:tblW w:w="0" w:type="auto"/>
        <w:tblLook w:val="04A0" w:firstRow="1" w:lastRow="0" w:firstColumn="1" w:lastColumn="0" w:noHBand="0" w:noVBand="1"/>
      </w:tblPr>
      <w:tblGrid>
        <w:gridCol w:w="1885"/>
        <w:gridCol w:w="7340"/>
      </w:tblGrid>
      <w:tr w:rsidR="00CE35A2" w:rsidTr="3BF1215F" w14:paraId="611DDA8C" w14:textId="77777777">
        <w:tc>
          <w:tcPr>
            <w:tcW w:w="1885" w:type="dxa"/>
          </w:tcPr>
          <w:p w:rsidR="00CE35A2" w:rsidP="00E5021C" w:rsidRDefault="00CE35A2" w14:paraId="414525FB" w14:textId="77777777">
            <w:r>
              <w:t>ID</w:t>
            </w:r>
          </w:p>
        </w:tc>
        <w:tc>
          <w:tcPr>
            <w:tcW w:w="7340" w:type="dxa"/>
          </w:tcPr>
          <w:p w:rsidR="00CE35A2" w:rsidP="00E5021C" w:rsidRDefault="00CE35A2" w14:paraId="14CEEB19" w14:textId="4AF86FD0">
            <w:r>
              <w:t>UC-2</w:t>
            </w:r>
          </w:p>
        </w:tc>
      </w:tr>
      <w:tr w:rsidR="00CE35A2" w:rsidTr="3BF1215F" w14:paraId="001CA3BB" w14:textId="77777777">
        <w:tc>
          <w:tcPr>
            <w:tcW w:w="1885" w:type="dxa"/>
          </w:tcPr>
          <w:p w:rsidR="00CE35A2" w:rsidP="00E5021C" w:rsidRDefault="00CE35A2" w14:paraId="51561D1A" w14:textId="77777777">
            <w:r>
              <w:t>Name</w:t>
            </w:r>
          </w:p>
        </w:tc>
        <w:tc>
          <w:tcPr>
            <w:tcW w:w="7340" w:type="dxa"/>
          </w:tcPr>
          <w:p w:rsidR="00CE35A2" w:rsidP="00E5021C" w:rsidRDefault="00CE35A2" w14:paraId="6FA74C07" w14:textId="1CD65464">
            <w:r>
              <w:t>Mở phiên kết nối đến agent</w:t>
            </w:r>
          </w:p>
        </w:tc>
      </w:tr>
      <w:tr w:rsidR="00CE35A2" w:rsidTr="3BF1215F" w14:paraId="6640D5DE" w14:textId="77777777">
        <w:tc>
          <w:tcPr>
            <w:tcW w:w="1885" w:type="dxa"/>
          </w:tcPr>
          <w:p w:rsidR="00CE35A2" w:rsidP="00E5021C" w:rsidRDefault="00CE35A2" w14:paraId="65C1E1B9" w14:textId="77777777">
            <w:r>
              <w:t>Description</w:t>
            </w:r>
          </w:p>
        </w:tc>
        <w:tc>
          <w:tcPr>
            <w:tcW w:w="7340" w:type="dxa"/>
          </w:tcPr>
          <w:p w:rsidR="00CE35A2" w:rsidP="00E5021C" w:rsidRDefault="00CE35A2" w14:paraId="59FD572A" w14:textId="244D6C2D">
            <w:pPr>
              <w:pStyle w:val="FirstLevelBullet"/>
            </w:pPr>
            <w:r>
              <w:t xml:space="preserve">Người sử dụng </w:t>
            </w:r>
            <w:r w:rsidR="00633976">
              <w:t>Mobile App</w:t>
            </w:r>
            <w:r>
              <w:t xml:space="preserve"> mobile app thực hiện lựa chọn thiết bị (agent) muốn kết nối đến</w:t>
            </w:r>
          </w:p>
          <w:p w:rsidR="00CE35A2" w:rsidP="00E5021C" w:rsidRDefault="00633976" w14:paraId="6705D021" w14:textId="493BCA25">
            <w:pPr>
              <w:pStyle w:val="FirstLevelBullet"/>
            </w:pPr>
            <w:r>
              <w:t>Mobile App</w:t>
            </w:r>
            <w:r w:rsidR="00CE35A2">
              <w:t xml:space="preserve"> mobile app gửi một https request đến agent trên thiết bị đó với thông tin:</w:t>
            </w:r>
          </w:p>
          <w:p w:rsidR="00CE35A2" w:rsidP="00E5021C" w:rsidRDefault="00CE35A2" w14:paraId="650E7514" w14:textId="15C6D871">
            <w:pPr>
              <w:pStyle w:val="SecondLevelBullet"/>
            </w:pPr>
            <w:r>
              <w:t>Header</w:t>
            </w:r>
            <w:r w:rsidR="00912E71">
              <w:t>:</w:t>
            </w:r>
          </w:p>
          <w:p w:rsidR="00CE35A2" w:rsidP="00E5021C" w:rsidRDefault="682E6F3C" w14:paraId="76AE5A1A" w14:textId="6BBBE55D">
            <w:pPr>
              <w:pStyle w:val="SecondLevelBullet"/>
              <w:numPr>
                <w:ilvl w:val="2"/>
                <w:numId w:val="1"/>
              </w:numPr>
            </w:pPr>
            <w:r>
              <w:t xml:space="preserve">url: </w:t>
            </w:r>
            <w:hyperlink w:history="1">
              <w:r w:rsidRPr="3BF1215F" w:rsidR="6347EB19">
                <w:rPr>
                  <w:rStyle w:val="Hyperlink"/>
                </w:rPr>
                <w:t>https://&lt;ip&gt;:&lt;port&gt;/onelinklogin</w:t>
              </w:r>
            </w:hyperlink>
            <w:r w:rsidR="6347EB19">
              <w:t xml:space="preserve"> với &lt;ip&gt; là IP điều khiển được cung cấp trong bản tin phản hồi Discovery của thiết bị, &lt;port&gt; là 9000.</w:t>
            </w:r>
          </w:p>
          <w:p w:rsidR="00CE35A2" w:rsidP="00E5021C" w:rsidRDefault="00CE35A2" w14:paraId="19C38F7C" w14:textId="34A65237">
            <w:pPr>
              <w:pStyle w:val="SecondLevelBullet"/>
              <w:numPr>
                <w:ilvl w:val="2"/>
                <w:numId w:val="1"/>
              </w:numPr>
            </w:pPr>
            <w:r>
              <w:t>Cookies: rỗng</w:t>
            </w:r>
          </w:p>
          <w:p w:rsidR="00392D11" w:rsidP="00E5021C" w:rsidRDefault="00392D11" w14:paraId="6BACD707" w14:textId="16D9C8EB">
            <w:pPr>
              <w:pStyle w:val="SecondLevelBullet"/>
              <w:numPr>
                <w:ilvl w:val="2"/>
                <w:numId w:val="1"/>
              </w:numPr>
            </w:pPr>
            <w:r>
              <w:t>Mẫu header:</w:t>
            </w:r>
          </w:p>
          <w:p w:rsidRPr="00C11B58" w:rsidR="00392D11" w:rsidP="00B34A55" w:rsidRDefault="00392D11" w14:paraId="389BC3CB" w14:textId="77777777">
            <w:pPr>
              <w:pStyle w:val="ANSVNormal"/>
              <w:ind w:left="2160"/>
            </w:pPr>
            <w:r w:rsidRPr="00C11B58">
              <w:t>Content is POST /onelinklogin HTTP/1.1</w:t>
            </w:r>
          </w:p>
          <w:p w:rsidRPr="00C11B58" w:rsidR="00392D11" w:rsidP="00B34A55" w:rsidRDefault="00392D11" w14:paraId="4AB310D2" w14:textId="77777777">
            <w:pPr>
              <w:pStyle w:val="ANSVNormal"/>
              <w:ind w:left="2160"/>
            </w:pPr>
            <w:r w:rsidRPr="00C11B58">
              <w:t>Host: 192.168.1.1:9000</w:t>
            </w:r>
          </w:p>
          <w:p w:rsidRPr="00C11B58" w:rsidR="00392D11" w:rsidP="00B34A55" w:rsidRDefault="00392D11" w14:paraId="52992C78" w14:textId="77777777">
            <w:pPr>
              <w:pStyle w:val="ANSVNormal"/>
              <w:ind w:left="2160"/>
            </w:pPr>
            <w:r w:rsidRPr="00C11B58">
              <w:t>User-Agent: curl/7.82.0</w:t>
            </w:r>
          </w:p>
          <w:p w:rsidRPr="00C11B58" w:rsidR="00392D11" w:rsidP="00B34A55" w:rsidRDefault="00392D11" w14:paraId="594BCBD0" w14:textId="77777777">
            <w:pPr>
              <w:pStyle w:val="ANSVNormal"/>
              <w:ind w:left="2160"/>
            </w:pPr>
            <w:r w:rsidRPr="00C11B58">
              <w:t>Content-Type: application/json</w:t>
            </w:r>
          </w:p>
          <w:p w:rsidRPr="00C11B58" w:rsidR="00392D11" w:rsidP="00B34A55" w:rsidRDefault="00392D11" w14:paraId="4BD6CAB2" w14:textId="77777777">
            <w:pPr>
              <w:pStyle w:val="ANSVNormal"/>
              <w:ind w:left="2160"/>
            </w:pPr>
            <w:r w:rsidRPr="00C11B58">
              <w:t>Accept: application/json</w:t>
            </w:r>
          </w:p>
          <w:p w:rsidRPr="00C11B58" w:rsidR="00392D11" w:rsidP="00B34A55" w:rsidRDefault="3E5E87E2" w14:paraId="3BFDA3B5" w14:textId="0A2AEA3B">
            <w:pPr>
              <w:pStyle w:val="ANSVNormal"/>
              <w:ind w:left="2160"/>
            </w:pPr>
            <w:r>
              <w:t>Content-Length: 124</w:t>
            </w:r>
          </w:p>
          <w:p w:rsidR="00E6640D" w:rsidP="00E6640D" w:rsidRDefault="00CE35A2" w14:paraId="519800B1" w14:textId="77777777">
            <w:pPr>
              <w:pStyle w:val="SecondLevelBullet"/>
            </w:pPr>
            <w:r>
              <w:t>Payload</w:t>
            </w:r>
            <w:r w:rsidR="00E6640D">
              <w:t xml:space="preserve"> bao gồm</w:t>
            </w:r>
            <w:r>
              <w:t xml:space="preserve">: </w:t>
            </w:r>
          </w:p>
          <w:p w:rsidR="00DE7866" w:rsidP="006C6448" w:rsidRDefault="00DE7866" w14:paraId="7E5385CA" w14:textId="77777777">
            <w:pPr>
              <w:pStyle w:val="SecondLevelBullet"/>
              <w:numPr>
                <w:ilvl w:val="2"/>
                <w:numId w:val="1"/>
              </w:numPr>
            </w:pPr>
            <w:r>
              <w:t>Thông tin MAC của thiết bị di động.</w:t>
            </w:r>
          </w:p>
          <w:p w:rsidR="00CE35A2" w:rsidP="006C6448" w:rsidRDefault="00DE7866" w14:paraId="7E643B38" w14:textId="1CABA00E">
            <w:pPr>
              <w:pStyle w:val="SecondLevelBullet"/>
              <w:numPr>
                <w:ilvl w:val="2"/>
                <w:numId w:val="1"/>
              </w:numPr>
              <w:jc w:val="left"/>
            </w:pPr>
            <w:r>
              <w:t xml:space="preserve">Chuỗi xác thực là mã hóa MD5 của chuỗi ký tự “VNPT” ghép với MAC của thiết bị di động. </w:t>
            </w:r>
            <w:r w:rsidRPr="0018597F">
              <w:lastRenderedPageBreak/>
              <w:t>Chẳng hạn, địa chỉ MAC của thiết bị là A0:65:18:04:31:</w:t>
            </w:r>
            <w:r>
              <w:t>C6”, khi đó chu</w:t>
            </w:r>
            <w:r w:rsidR="00B26D52">
              <w:t>ỗ</w:t>
            </w:r>
            <w:r>
              <w:t>i được mã hóa MD</w:t>
            </w:r>
            <w:r w:rsidRPr="0018597F">
              <w:t>5 là : “</w:t>
            </w:r>
            <w:r w:rsidRPr="006C6448">
              <w:rPr>
                <w:b/>
              </w:rPr>
              <w:t>VNPTA0:65:18:04:31:C6</w:t>
            </w:r>
            <w:r w:rsidRPr="0018597F">
              <w:t>”,</w:t>
            </w:r>
            <w:r w:rsidR="00147D97">
              <w:t xml:space="preserve"> với salt = “</w:t>
            </w:r>
            <w:r w:rsidRPr="006C6448" w:rsidR="00147D97">
              <w:rPr>
                <w:b/>
              </w:rPr>
              <w:t>D2...40.</w:t>
            </w:r>
            <w:r w:rsidR="00147D97">
              <w:t>”</w:t>
            </w:r>
            <w:r w:rsidRPr="0018597F">
              <w:t xml:space="preserve"> chuỗi được tạo thành là: </w:t>
            </w:r>
            <w:r w:rsidRPr="006C6448">
              <w:rPr>
                <w:b/>
              </w:rPr>
              <w:t>$1$D2...40.$JLskos587JsIh0nqY8Q0a/</w:t>
            </w:r>
            <w:r w:rsidRPr="0018597F">
              <w:t xml:space="preserve"> .</w:t>
            </w:r>
            <w:r>
              <w:t xml:space="preserve"> Trong chuỗi mã hóa gửi kèm salt sử dụng cho mã hóa.</w:t>
            </w:r>
            <w:r w:rsidRPr="0018597F" w:rsidDel="0018597F">
              <w:t xml:space="preserve"> </w:t>
            </w:r>
            <w:r w:rsidRPr="007F756F">
              <w:t>Thuật toán mã hóa MD5 được sử dụng theo link sau:</w:t>
            </w:r>
            <w:r w:rsidRPr="007F756F">
              <w:rPr>
                <w:b/>
              </w:rPr>
              <w:t xml:space="preserve"> https://man7.org/linux/man-pages/man3/crypt.3.html</w:t>
            </w:r>
          </w:p>
        </w:tc>
      </w:tr>
      <w:tr w:rsidR="00CE35A2" w:rsidTr="3BF1215F" w14:paraId="29E54767" w14:textId="77777777">
        <w:tc>
          <w:tcPr>
            <w:tcW w:w="1885" w:type="dxa"/>
          </w:tcPr>
          <w:p w:rsidR="00CE35A2" w:rsidP="00E5021C" w:rsidRDefault="00CE35A2" w14:paraId="60598FAC" w14:textId="77777777">
            <w:r>
              <w:lastRenderedPageBreak/>
              <w:t>Actor</w:t>
            </w:r>
          </w:p>
        </w:tc>
        <w:tc>
          <w:tcPr>
            <w:tcW w:w="7340" w:type="dxa"/>
          </w:tcPr>
          <w:p w:rsidR="00CE35A2" w:rsidP="00E5021C" w:rsidRDefault="00CE35A2" w14:paraId="66E99425" w14:textId="77777777">
            <w:r>
              <w:t>Admin</w:t>
            </w:r>
          </w:p>
        </w:tc>
      </w:tr>
      <w:tr w:rsidR="00CE35A2" w:rsidTr="3BF1215F" w14:paraId="7D992CD0" w14:textId="77777777">
        <w:tc>
          <w:tcPr>
            <w:tcW w:w="1885" w:type="dxa"/>
          </w:tcPr>
          <w:p w:rsidR="00CE35A2" w:rsidP="00E5021C" w:rsidRDefault="00CE35A2" w14:paraId="5BF10CD6" w14:textId="77777777">
            <w:r>
              <w:t>Pre-condition</w:t>
            </w:r>
          </w:p>
        </w:tc>
        <w:tc>
          <w:tcPr>
            <w:tcW w:w="7340" w:type="dxa"/>
          </w:tcPr>
          <w:p w:rsidR="00CE35A2" w:rsidP="00E5021C" w:rsidRDefault="00CE35A2" w14:paraId="49866674" w14:textId="77777777">
            <w:r>
              <w:t>- Thiết bị hoạt động bình thường và có phát Wifi</w:t>
            </w:r>
          </w:p>
          <w:p w:rsidR="00CE35A2" w:rsidRDefault="00CE35A2" w14:paraId="44153B85" w14:textId="7F280C1A">
            <w:r>
              <w:t xml:space="preserve">- </w:t>
            </w:r>
            <w:r w:rsidR="00633976">
              <w:t xml:space="preserve">Mobile App </w:t>
            </w:r>
            <w:r>
              <w:t>đã kết nối và đã dò tìm được thiết bị.</w:t>
            </w:r>
          </w:p>
        </w:tc>
      </w:tr>
      <w:tr w:rsidR="00CE35A2" w:rsidTr="3BF1215F" w14:paraId="7BB78B89" w14:textId="77777777">
        <w:tc>
          <w:tcPr>
            <w:tcW w:w="1885" w:type="dxa"/>
          </w:tcPr>
          <w:p w:rsidR="00CE35A2" w:rsidP="00E5021C" w:rsidRDefault="00CE35A2" w14:paraId="78591D0C" w14:textId="77777777">
            <w:r>
              <w:t>Post-condition</w:t>
            </w:r>
          </w:p>
        </w:tc>
        <w:tc>
          <w:tcPr>
            <w:tcW w:w="7340" w:type="dxa"/>
          </w:tcPr>
          <w:p w:rsidR="00CE35A2" w:rsidP="00E5021C" w:rsidRDefault="00CE35A2" w14:paraId="0DBC4E5F" w14:textId="4F0FBDFB">
            <w:pPr>
              <w:jc w:val="left"/>
              <w:rPr>
                <w:i/>
              </w:rPr>
            </w:pPr>
            <w:r>
              <w:t>Thiết bị trả lại một bản tin “</w:t>
            </w:r>
            <w:r w:rsidRPr="00F77F40">
              <w:t>401 Unauthorized</w:t>
            </w:r>
            <w:r>
              <w:t xml:space="preserve">” kèm thông tin về sessionID </w:t>
            </w:r>
            <w:r w:rsidR="00633976">
              <w:t>Mobile App</w:t>
            </w:r>
            <w:r>
              <w:t xml:space="preserve"> được cấp cho phiên truy cập này (thông tin này được trả về trong header bản tin): </w:t>
            </w:r>
            <w:r w:rsidRPr="00F77E2E">
              <w:rPr>
                <w:i/>
              </w:rPr>
              <w:t>Content-Type: text/html; charset=gb2312\r\nSet-Cookie: SESSIONID=&lt;id&gt;;md5=del;base64=del;</w:t>
            </w:r>
            <w:r w:rsidR="0099346F">
              <w:rPr>
                <w:i/>
              </w:rPr>
              <w:t>salt=&lt;salt&gt;</w:t>
            </w:r>
            <w:r w:rsidRPr="00F77E2E">
              <w:rPr>
                <w:i/>
              </w:rPr>
              <w:t>\r\n\r\n"</w:t>
            </w:r>
          </w:p>
          <w:p w:rsidRPr="006C6448" w:rsidR="00DF09D5" w:rsidP="00E5021C" w:rsidRDefault="0099346F" w14:paraId="575E66CD" w14:textId="77777777">
            <w:pPr>
              <w:jc w:val="left"/>
              <w:rPr>
                <w:b/>
              </w:rPr>
            </w:pPr>
            <w:r w:rsidRPr="006C6448">
              <w:rPr>
                <w:b/>
              </w:rPr>
              <w:t xml:space="preserve">Lưu ý: </w:t>
            </w:r>
          </w:p>
          <w:p w:rsidR="00F32683" w:rsidP="006C6448" w:rsidRDefault="00DF09D5" w14:paraId="59C2B9A2" w14:textId="162AE104">
            <w:pPr>
              <w:pStyle w:val="FirstLevelBullet"/>
            </w:pPr>
            <w:r>
              <w:t>G</w:t>
            </w:r>
            <w:r w:rsidR="0099346F">
              <w:t xml:space="preserve">iá trị salt sẽ được dùng để mã hóa thông tin đăng nhập trong </w:t>
            </w:r>
            <w:r w:rsidR="00F561A5">
              <w:t xml:space="preserve">cookie </w:t>
            </w:r>
            <w:r w:rsidR="0099346F">
              <w:t>các request giữa mobile app và agent</w:t>
            </w:r>
            <w:r>
              <w:t xml:space="preserve">. </w:t>
            </w:r>
          </w:p>
          <w:p w:rsidR="00F86672" w:rsidP="006C6448" w:rsidRDefault="00F86672" w14:paraId="72C7F6A5" w14:textId="77777777">
            <w:pPr>
              <w:pStyle w:val="FirstLevelBullet"/>
              <w:numPr>
                <w:ilvl w:val="0"/>
                <w:numId w:val="0"/>
              </w:numPr>
            </w:pPr>
          </w:p>
          <w:p w:rsidR="00CE35A2" w:rsidP="006C6448" w:rsidRDefault="00CE35A2" w14:paraId="0C17537A" w14:textId="62CEC187">
            <w:pPr>
              <w:pStyle w:val="FirstLevelBullet"/>
              <w:numPr>
                <w:ilvl w:val="0"/>
                <w:numId w:val="0"/>
              </w:numPr>
            </w:pPr>
            <w:r>
              <w:t>Thông tin session ID lưu trữ trên thiết bị cần có các thông tin:</w:t>
            </w:r>
          </w:p>
          <w:p w:rsidR="00CE35A2" w:rsidP="00E5021C" w:rsidRDefault="00CE35A2" w14:paraId="75EA354D" w14:textId="5EDE4748">
            <w:pPr>
              <w:pStyle w:val="FirstLevelBullet"/>
            </w:pPr>
            <w:r>
              <w:t xml:space="preserve">State: Trạng thái đăng nhập, có 3 trạng thái: </w:t>
            </w:r>
            <w:r w:rsidR="000F72E1">
              <w:t>Passed</w:t>
            </w:r>
            <w:r>
              <w:t>,</w:t>
            </w:r>
            <w:r w:rsidR="000F72E1">
              <w:t xml:space="preserve"> </w:t>
            </w:r>
            <w:r>
              <w:t>Fail</w:t>
            </w:r>
            <w:r w:rsidR="000F72E1">
              <w:t>ed</w:t>
            </w:r>
            <w:r>
              <w:t>,</w:t>
            </w:r>
            <w:r w:rsidR="000F72E1">
              <w:t xml:space="preserve"> </w:t>
            </w:r>
            <w:r>
              <w:t>Deny (mặc định là fail, khi đăng nhập đúng là true, khi bị khóa là Deny)</w:t>
            </w:r>
          </w:p>
          <w:p w:rsidRPr="003858BF" w:rsidR="00CE35A2" w:rsidP="006C6448" w:rsidRDefault="00CE35A2" w14:paraId="1E7EA61E" w14:textId="10617B36">
            <w:pPr>
              <w:pStyle w:val="FirstLevelBullet"/>
            </w:pPr>
            <w:r>
              <w:t>Last time: thời điểm lần cuối trao đổi bản tin với agent, đếm theo đồng hồ monotonic (từ lúc thiết bị bootup, không liên quan đến thời gian đồng bộ của thiết bị)</w:t>
            </w:r>
          </w:p>
        </w:tc>
      </w:tr>
    </w:tbl>
    <w:p w:rsidR="00CE35A2" w:rsidP="00CE35A2" w:rsidRDefault="00CE35A2" w14:paraId="4B710147" w14:textId="31815153"/>
    <w:p w:rsidR="00E6640D" w:rsidP="00E6640D" w:rsidRDefault="00F02801" w14:paraId="5B37213A" w14:textId="05ACFFDC">
      <w:pPr>
        <w:rPr>
          <w:b/>
          <w:bCs/>
        </w:rPr>
      </w:pPr>
      <w:r>
        <w:rPr>
          <w:b/>
          <w:bCs/>
        </w:rPr>
        <w:t xml:space="preserve">Cấu trúc payload </w:t>
      </w:r>
      <w:r w:rsidRPr="00AB6FAB" w:rsidR="00E6640D">
        <w:rPr>
          <w:b/>
          <w:bCs/>
        </w:rPr>
        <w:t xml:space="preserve"> của bản tin:</w:t>
      </w:r>
    </w:p>
    <w:p w:rsidRPr="006C6448" w:rsidR="00656A8B" w:rsidP="006C6448" w:rsidRDefault="00656A8B" w14:paraId="168E36F9" w14:textId="3300154D">
      <w:pPr>
        <w:pStyle w:val="FirstLevelBullet"/>
        <w:numPr>
          <w:ilvl w:val="0"/>
          <w:numId w:val="14"/>
        </w:numPr>
        <w:rPr>
          <w:b/>
        </w:rPr>
      </w:pPr>
      <w:r w:rsidRPr="006C6448">
        <w:rPr>
          <w:b/>
        </w:rPr>
        <w:t>Open Session Request:</w:t>
      </w:r>
    </w:p>
    <w:p w:rsidR="00E6640D" w:rsidP="006C6448" w:rsidRDefault="2816C76E" w14:paraId="18B91DD7" w14:textId="151F00B0">
      <w:pPr>
        <w:pStyle w:val="FirstLevelBullet"/>
        <w:numPr>
          <w:ilvl w:val="0"/>
          <w:numId w:val="0"/>
        </w:numPr>
        <w:ind w:left="360"/>
      </w:pPr>
      <w:r>
        <w:t>{“action” : “</w:t>
      </w:r>
      <w:r w:rsidR="057B78A8">
        <w:t>openSession</w:t>
      </w:r>
      <w:r>
        <w:t xml:space="preserve">”, “clientMac” : “&lt;clientMac&gt;”, “authenString” : “&lt;authenString&gt;”, “requestId” : </w:t>
      </w:r>
      <w:r w:rsidR="003E0981">
        <w:t>&lt;requestId&gt;</w:t>
      </w:r>
      <w:r>
        <w:t>}</w:t>
      </w:r>
    </w:p>
    <w:p w:rsidR="00E6640D" w:rsidP="006C6448" w:rsidRDefault="00656A8B" w14:paraId="22F960AB" w14:textId="7AEF8463">
      <w:pPr>
        <w:pStyle w:val="ListParagraph"/>
        <w:numPr>
          <w:ilvl w:val="0"/>
          <w:numId w:val="14"/>
        </w:numPr>
        <w:rPr>
          <w:b/>
        </w:rPr>
      </w:pPr>
      <w:r w:rsidRPr="006C6448">
        <w:rPr>
          <w:b/>
        </w:rPr>
        <w:t>Open Session Response:</w:t>
      </w:r>
    </w:p>
    <w:p w:rsidR="00656A8B" w:rsidP="006C6448" w:rsidRDefault="00656A8B" w14:paraId="51B6D388" w14:textId="0F60BE82">
      <w:pPr>
        <w:pStyle w:val="ListParagraph"/>
        <w:numPr>
          <w:ilvl w:val="0"/>
          <w:numId w:val="15"/>
        </w:numPr>
      </w:pPr>
      <w:r w:rsidRPr="006C6448">
        <w:t>Open Session</w:t>
      </w:r>
      <w:r>
        <w:t xml:space="preserve"> Success:</w:t>
      </w:r>
    </w:p>
    <w:p w:rsidRPr="00C11B58" w:rsidR="00656A8B" w:rsidP="00263F0C" w:rsidRDefault="057B78A8" w14:paraId="75A1F2B2" w14:textId="77777777">
      <w:pPr>
        <w:pStyle w:val="ANSVNormal"/>
      </w:pPr>
      <w:r>
        <w:t>{</w:t>
      </w:r>
    </w:p>
    <w:p w:rsidRPr="00C11B58" w:rsidR="00656A8B" w:rsidP="00263F0C" w:rsidRDefault="057B78A8" w14:paraId="60E8888E" w14:textId="77777777">
      <w:pPr>
        <w:pStyle w:val="ANSVNormal"/>
      </w:pPr>
      <w:r>
        <w:t>"status": 0,</w:t>
      </w:r>
    </w:p>
    <w:p w:rsidRPr="00C11B58" w:rsidR="00656A8B" w:rsidP="00263F0C" w:rsidRDefault="057B78A8" w14:paraId="53CB8D05" w14:textId="77777777">
      <w:pPr>
        <w:pStyle w:val="ANSVNormal"/>
      </w:pPr>
      <w:r>
        <w:lastRenderedPageBreak/>
        <w:t>“message”: “Success”,</w:t>
      </w:r>
    </w:p>
    <w:p w:rsidRPr="00C11B58" w:rsidR="00656A8B" w:rsidP="00263F0C" w:rsidRDefault="057B78A8" w14:paraId="42EDE610" w14:textId="3D329E49">
      <w:pPr>
        <w:pStyle w:val="ANSVNormal"/>
      </w:pPr>
      <w:r>
        <w:t xml:space="preserve">“requestId” : </w:t>
      </w:r>
      <w:r w:rsidR="003E0981">
        <w:t>&lt;requestId&gt;</w:t>
      </w:r>
      <w:r>
        <w:t>,</w:t>
      </w:r>
    </w:p>
    <w:p w:rsidRPr="00C11B58" w:rsidR="00656A8B" w:rsidP="00263F0C" w:rsidRDefault="057B78A8" w14:paraId="3B9FC735" w14:textId="77777777">
      <w:pPr>
        <w:pStyle w:val="ANSVNormal"/>
      </w:pPr>
      <w:r>
        <w:t>"data": {</w:t>
      </w:r>
    </w:p>
    <w:p w:rsidRPr="00C11B58" w:rsidR="00656A8B" w:rsidP="00263F0C" w:rsidRDefault="057B78A8" w14:paraId="11F8C681" w14:textId="77777777">
      <w:pPr>
        <w:pStyle w:val="ANSVNormal"/>
      </w:pPr>
      <w:r>
        <w:t>}</w:t>
      </w:r>
    </w:p>
    <w:p w:rsidR="00E84E9F" w:rsidP="00E84E9F" w:rsidRDefault="00E84E9F" w14:paraId="54E68F4D" w14:textId="61C8C69F">
      <w:pPr>
        <w:pStyle w:val="ListParagraph"/>
        <w:numPr>
          <w:ilvl w:val="0"/>
          <w:numId w:val="15"/>
        </w:numPr>
      </w:pPr>
      <w:r w:rsidRPr="004D295B">
        <w:t>Open Session</w:t>
      </w:r>
      <w:r>
        <w:t xml:space="preserve"> Fail:</w:t>
      </w:r>
    </w:p>
    <w:p w:rsidRPr="00C11B58" w:rsidR="00E84E9F" w:rsidP="00263F0C" w:rsidRDefault="1968AACC" w14:paraId="2C1461C1" w14:textId="77777777">
      <w:pPr>
        <w:pStyle w:val="ANSVNormal"/>
      </w:pPr>
      <w:r>
        <w:t>{</w:t>
      </w:r>
    </w:p>
    <w:p w:rsidRPr="00C11B58" w:rsidR="00E84E9F" w:rsidP="00263F0C" w:rsidRDefault="1968AACC" w14:paraId="24F6E85B" w14:textId="37CFCC5A">
      <w:pPr>
        <w:pStyle w:val="ANSVNormal"/>
      </w:pPr>
      <w:r>
        <w:t>"status": 14,</w:t>
      </w:r>
    </w:p>
    <w:p w:rsidRPr="00912E71" w:rsidR="00E84E9F" w:rsidP="00263F0C" w:rsidRDefault="00E84E9F" w14:paraId="2F3CAA39" w14:textId="566E34B1">
      <w:pPr>
        <w:pStyle w:val="ANSVNormal"/>
      </w:pPr>
      <w:r w:rsidRPr="00912E71">
        <w:t>“message”: “Open Session Failed”,</w:t>
      </w:r>
    </w:p>
    <w:p w:rsidRPr="00912E71" w:rsidR="00E84E9F" w:rsidP="00263F0C" w:rsidRDefault="00E84E9F" w14:paraId="455B2B44" w14:textId="45A0E7CE">
      <w:pPr>
        <w:pStyle w:val="ANSVNormal"/>
      </w:pPr>
      <w:r w:rsidRPr="00912E71">
        <w:t xml:space="preserve">“requestId” : </w:t>
      </w:r>
      <w:r w:rsidR="003E0981">
        <w:t>&lt;requestId&gt;</w:t>
      </w:r>
      <w:r w:rsidRPr="00912E71">
        <w:t>,</w:t>
      </w:r>
    </w:p>
    <w:p w:rsidRPr="00912E71" w:rsidR="00E84E9F" w:rsidP="00263F0C" w:rsidRDefault="00E84E9F" w14:paraId="5597B262" w14:textId="77777777">
      <w:pPr>
        <w:pStyle w:val="ANSVNormal"/>
      </w:pPr>
      <w:r w:rsidRPr="00912E71">
        <w:t>"data": {</w:t>
      </w:r>
    </w:p>
    <w:p w:rsidRPr="00912E71" w:rsidR="00E84E9F" w:rsidP="00263F0C" w:rsidRDefault="00E84E9F" w14:paraId="37A33BE9" w14:textId="77777777">
      <w:pPr>
        <w:pStyle w:val="ANSVNormal"/>
      </w:pPr>
      <w:r w:rsidRPr="00912E71">
        <w:t>}</w:t>
      </w:r>
    </w:p>
    <w:p w:rsidRPr="00656A8B" w:rsidR="00656A8B" w:rsidP="006C6448" w:rsidRDefault="00656A8B" w14:paraId="0D7932AF" w14:textId="77777777">
      <w:pPr>
        <w:pStyle w:val="ListParagraph"/>
        <w:ind w:left="1440"/>
      </w:pPr>
    </w:p>
    <w:p w:rsidR="00CE35A2" w:rsidP="00CE35A2" w:rsidRDefault="00DC2458" w14:paraId="494ADA08" w14:textId="06C0893B">
      <w:r>
        <w:rPr>
          <w:b/>
        </w:rPr>
        <w:t>Quy định chung</w:t>
      </w:r>
      <w:r w:rsidR="00CE35A2">
        <w:t xml:space="preserve">: </w:t>
      </w:r>
    </w:p>
    <w:p w:rsidR="007F75E1" w:rsidRDefault="007F75E1" w14:paraId="4C583E0A" w14:textId="235D6245">
      <w:pPr>
        <w:pStyle w:val="FirstLevelBullet"/>
      </w:pPr>
      <w:r>
        <w:t xml:space="preserve">Với request cho login cần theo định dạng: </w:t>
      </w:r>
      <w:r w:rsidRPr="00B81874">
        <w:t>https://&lt;ip&gt;:&lt;port&gt;</w:t>
      </w:r>
      <w:r>
        <w:t>/onelinklogin</w:t>
      </w:r>
    </w:p>
    <w:p w:rsidR="00CE35A2" w:rsidP="002611CE" w:rsidRDefault="682E6F3C" w14:paraId="579B4B8F" w14:textId="2C376853">
      <w:pPr>
        <w:pStyle w:val="FirstLevelBullet"/>
      </w:pPr>
      <w:r>
        <w:t>Với tất cả các request đến agent, mà nghiệp vụ không phải discovery</w:t>
      </w:r>
      <w:r w:rsidR="1393BC5A">
        <w:t xml:space="preserve"> hoặc</w:t>
      </w:r>
      <w:r w:rsidR="03368B10">
        <w:t xml:space="preserve"> login</w:t>
      </w:r>
      <w:r>
        <w:t xml:space="preserve"> cần theo định dạng url là: </w:t>
      </w:r>
      <w:hyperlink w:history="1">
        <w:r w:rsidRPr="006C6448" w:rsidR="03368B10">
          <w:t>https://&lt;ip&gt;:&lt;port&gt;/onelinkagent</w:t>
        </w:r>
      </w:hyperlink>
      <w:r w:rsidR="03368B10">
        <w:t>.</w:t>
      </w:r>
      <w:r w:rsidR="6347EB19">
        <w:t xml:space="preserve"> Với &lt;ip&gt; là IP điều khiển được cung cấp trong bản tin phản hồi Discovery của thiết bị, &lt;port&gt; là 9000 </w:t>
      </w:r>
      <w:r w:rsidR="03368B10">
        <w:t xml:space="preserve">Ví dụ: </w:t>
      </w:r>
      <w:hyperlink w:history="1" r:id="rId13">
        <w:r w:rsidRPr="006C6448" w:rsidR="03368B10">
          <w:t>https://192.168.1.1:9000/onelinkagent</w:t>
        </w:r>
      </w:hyperlink>
      <w:r w:rsidR="03368B10">
        <w:t>.</w:t>
      </w:r>
    </w:p>
    <w:p w:rsidRPr="00F32683" w:rsidR="00F32683" w:rsidRDefault="003D2A78" w14:paraId="4F6240A0" w14:textId="6485D4CC">
      <w:pPr>
        <w:pStyle w:val="FirstLevelBullet"/>
        <w:rPr>
          <w:i/>
        </w:rPr>
      </w:pPr>
      <w:r>
        <w:t>M</w:t>
      </w:r>
      <w:r w:rsidR="003B3FD8">
        <w:t xml:space="preserve">ỗi request gửi từ Mobile App đến ONT </w:t>
      </w:r>
      <w:r>
        <w:t xml:space="preserve">yêu cầu đi kèm cookie </w:t>
      </w:r>
      <w:r w:rsidR="003B3FD8">
        <w:t xml:space="preserve">phải chứa thông tin SessionID được cấp và thông tin </w:t>
      </w:r>
      <w:r w:rsidR="008E76C5">
        <w:t>xác thực để</w:t>
      </w:r>
      <w:r w:rsidR="003B3FD8">
        <w:t xml:space="preserve"> đăng nhập. </w:t>
      </w:r>
      <w:r w:rsidR="00F32683">
        <w:t xml:space="preserve">Cookie chứa thông tin mã hóa sẽ có định dạng: </w:t>
      </w:r>
      <w:r w:rsidRPr="00F32683" w:rsidR="00F32683">
        <w:rPr>
          <w:i/>
        </w:rPr>
        <w:t>SESSIONID=&lt;id&gt;;md5=&lt;encrypted value&gt;;</w:t>
      </w:r>
    </w:p>
    <w:p w:rsidR="00F32683" w:rsidP="006C6448" w:rsidRDefault="00F32683" w14:paraId="456BD878" w14:textId="288E0826">
      <w:pPr>
        <w:pStyle w:val="FirstLevelBullet"/>
        <w:numPr>
          <w:ilvl w:val="0"/>
          <w:numId w:val="25"/>
        </w:numPr>
      </w:pPr>
      <w:r>
        <w:t xml:space="preserve">Thông tin SESSIONID sử dụng </w:t>
      </w:r>
      <w:r w:rsidRPr="006C6448">
        <w:t xml:space="preserve">SESSIONID được cấp trong </w:t>
      </w:r>
      <w:r>
        <w:t>bản tin “</w:t>
      </w:r>
      <w:r w:rsidRPr="00F77F40">
        <w:t>401 Unauthorized</w:t>
      </w:r>
      <w:r>
        <w:t>” mô tả ở trên.</w:t>
      </w:r>
    </w:p>
    <w:p w:rsidR="00F32683" w:rsidP="006C6448" w:rsidRDefault="00F32683" w14:paraId="4CB4A297" w14:textId="300ABB33">
      <w:pPr>
        <w:pStyle w:val="FirstLevelBullet"/>
        <w:numPr>
          <w:ilvl w:val="0"/>
          <w:numId w:val="25"/>
        </w:numPr>
      </w:pPr>
      <w:r>
        <w:t xml:space="preserve">Thông tin salt sử dụng cho mã hóa </w:t>
      </w:r>
      <w:r w:rsidRPr="00A87529">
        <w:t>được cấp trong</w:t>
      </w:r>
      <w:r w:rsidRPr="006C6448">
        <w:t xml:space="preserve"> </w:t>
      </w:r>
      <w:r>
        <w:t>bản tin “</w:t>
      </w:r>
      <w:r w:rsidRPr="00F77F40">
        <w:t>401 Unauthorized</w:t>
      </w:r>
      <w:r>
        <w:t>” mô tả ở trên:</w:t>
      </w:r>
    </w:p>
    <w:p w:rsidR="00F32683" w:rsidP="006C6448" w:rsidRDefault="78D481AE" w14:paraId="7EB2854E" w14:textId="3C6F34FA">
      <w:pPr>
        <w:pStyle w:val="FirstLevelBullet"/>
        <w:numPr>
          <w:ilvl w:val="0"/>
          <w:numId w:val="21"/>
        </w:numPr>
        <w:ind w:left="2160"/>
      </w:pPr>
      <w:r>
        <w:t xml:space="preserve">Input đầu vào cho việc mã hóa sẽ cần tuân theo định dạng: </w:t>
      </w:r>
      <w:r w:rsidR="57D179E9">
        <w:t xml:space="preserve">sử dụng chuỗi </w:t>
      </w:r>
      <w:r w:rsidRPr="006C6448" w:rsidR="57D179E9">
        <w:rPr>
          <w:i/>
          <w:iCs/>
        </w:rPr>
        <w:t>SESSIONID</w:t>
      </w:r>
      <w:r w:rsidR="57D179E9">
        <w:t xml:space="preserve"> ghép với chuỗi </w:t>
      </w:r>
      <w:r w:rsidR="471B4F5A">
        <w:t xml:space="preserve">“On3L1nk” và ghép với chuỗi </w:t>
      </w:r>
      <w:r w:rsidR="65F3B578">
        <w:t>Serial</w:t>
      </w:r>
      <w:r w:rsidR="471B4F5A">
        <w:t xml:space="preserve"> của thiết bị ONT.</w:t>
      </w:r>
    </w:p>
    <w:p w:rsidR="00F32683" w:rsidP="006C6448" w:rsidRDefault="00F32683" w14:paraId="1ECE5A4C" w14:textId="77777777">
      <w:pPr>
        <w:pStyle w:val="FirstLevelBullet"/>
        <w:numPr>
          <w:ilvl w:val="0"/>
          <w:numId w:val="21"/>
        </w:numPr>
        <w:ind w:left="2160"/>
        <w:rPr>
          <w:i/>
        </w:rPr>
      </w:pPr>
      <w:r>
        <w:t xml:space="preserve">Thuật toán mã hóa MD5 sử dụng theo link sau: </w:t>
      </w:r>
      <w:r w:rsidRPr="007F756F">
        <w:rPr>
          <w:b/>
        </w:rPr>
        <w:t>https://man7.org/linux/man-pages/man3/crypt.3.html</w:t>
      </w:r>
    </w:p>
    <w:p w:rsidR="00F32683" w:rsidP="006C6448" w:rsidRDefault="00F32683" w14:paraId="6D6AC9E8" w14:textId="77777777">
      <w:pPr>
        <w:pStyle w:val="FirstLevelBullet"/>
        <w:numPr>
          <w:ilvl w:val="0"/>
          <w:numId w:val="21"/>
        </w:numPr>
        <w:ind w:left="2160"/>
      </w:pPr>
      <w:r>
        <w:t xml:space="preserve">Ví dụ: </w:t>
      </w:r>
    </w:p>
    <w:p w:rsidR="008E76C5" w:rsidP="006C6448" w:rsidRDefault="00F32683" w14:paraId="47D6BD33" w14:textId="11503CC1">
      <w:pPr>
        <w:pStyle w:val="SecondLevelBullet"/>
        <w:numPr>
          <w:ilvl w:val="0"/>
          <w:numId w:val="18"/>
        </w:numPr>
        <w:ind w:left="2520"/>
      </w:pPr>
      <w:r>
        <w:t xml:space="preserve">Salt = </w:t>
      </w:r>
      <w:r w:rsidRPr="00A87529">
        <w:rPr>
          <w:b/>
        </w:rPr>
        <w:t>D2...40.</w:t>
      </w:r>
    </w:p>
    <w:p w:rsidRPr="002611CE" w:rsidR="00662DCC" w:rsidP="006C6448" w:rsidRDefault="008E76C5" w14:paraId="2314E4D2" w14:textId="15E199F8">
      <w:pPr>
        <w:pStyle w:val="SecondLevelBullet"/>
        <w:numPr>
          <w:ilvl w:val="0"/>
          <w:numId w:val="18"/>
        </w:numPr>
        <w:ind w:left="2520"/>
        <w:rPr>
          <w:b/>
          <w:i/>
        </w:rPr>
      </w:pPr>
      <w:r>
        <w:t xml:space="preserve">SESSIONID = </w:t>
      </w:r>
      <w:r w:rsidRPr="006C6448">
        <w:rPr>
          <w:b/>
        </w:rPr>
        <w:t>1ec7eb54</w:t>
      </w:r>
      <w:r>
        <w:t xml:space="preserve"> , </w:t>
      </w:r>
      <w:r w:rsidR="00E10CA6">
        <w:t>Serial</w:t>
      </w:r>
      <w:r>
        <w:t xml:space="preserve"> = </w:t>
      </w:r>
      <w:r w:rsidR="00E10CA6">
        <w:rPr>
          <w:b/>
        </w:rPr>
        <w:t>VNPT01167CB0</w:t>
      </w:r>
      <w:r>
        <w:t xml:space="preserve"> sẽ có chuỗi đầu vào là: </w:t>
      </w:r>
      <w:r w:rsidRPr="007C1F51" w:rsidR="00CE4DEE">
        <w:rPr>
          <w:b/>
        </w:rPr>
        <w:t>1ec7eb5</w:t>
      </w:r>
      <w:r w:rsidR="00CE4DEE">
        <w:rPr>
          <w:b/>
        </w:rPr>
        <w:t>4</w:t>
      </w:r>
      <w:r w:rsidRPr="006C6448" w:rsidR="00CE4DEE">
        <w:rPr>
          <w:b/>
        </w:rPr>
        <w:t>On3L1nk</w:t>
      </w:r>
      <w:r w:rsidR="00E10CA6">
        <w:rPr>
          <w:b/>
        </w:rPr>
        <w:t>VNPT01167CB0</w:t>
      </w:r>
      <w:r w:rsidR="00E10CA6">
        <w:t xml:space="preserve"> </w:t>
      </w:r>
    </w:p>
    <w:p w:rsidRPr="006C6448" w:rsidR="005813E1" w:rsidP="006C6448" w:rsidRDefault="00F32683" w14:paraId="1205A837" w14:textId="0ADC6CE1">
      <w:pPr>
        <w:pStyle w:val="SecondLevelBullet"/>
        <w:numPr>
          <w:ilvl w:val="2"/>
          <w:numId w:val="26"/>
        </w:numPr>
        <w:rPr>
          <w:b/>
          <w:i/>
        </w:rPr>
      </w:pPr>
      <w:r>
        <w:t xml:space="preserve">Thông tin mã hóa md5 = </w:t>
      </w:r>
      <w:r w:rsidRPr="006C6448" w:rsidR="002E1111">
        <w:rPr>
          <w:b/>
        </w:rPr>
        <w:t>$1$D2...40.$gEFz2aNIsNi5CDsCJtsr71</w:t>
      </w:r>
    </w:p>
    <w:p w:rsidRPr="006C6448" w:rsidR="005813E1" w:rsidP="006C6448" w:rsidRDefault="005813E1" w14:paraId="55E7A673" w14:textId="77777777">
      <w:pPr>
        <w:pStyle w:val="FirstLevelBullet"/>
        <w:rPr>
          <w:b/>
          <w:i/>
        </w:rPr>
      </w:pPr>
      <w:r>
        <w:t xml:space="preserve">Mẫu header của các request </w:t>
      </w:r>
      <w:hyperlink w:history="1">
        <w:r w:rsidRPr="00B81874">
          <w:rPr>
            <w:rStyle w:val="Hyperlink"/>
          </w:rPr>
          <w:t>https://&lt;ip&gt;:&lt;port&gt;/onelinkagent</w:t>
        </w:r>
      </w:hyperlink>
      <w:r>
        <w:t>:</w:t>
      </w:r>
    </w:p>
    <w:p w:rsidR="005813E1" w:rsidP="006C6448" w:rsidRDefault="005813E1" w14:paraId="097C59F7" w14:textId="77777777">
      <w:pPr>
        <w:pStyle w:val="FirstLevelBullet"/>
        <w:numPr>
          <w:ilvl w:val="0"/>
          <w:numId w:val="0"/>
        </w:numPr>
        <w:ind w:left="720"/>
      </w:pPr>
      <w:r>
        <w:lastRenderedPageBreak/>
        <w:t>Content is POST /onelinkagent HTTP/1.1</w:t>
      </w:r>
    </w:p>
    <w:p w:rsidR="005813E1" w:rsidP="006C6448" w:rsidRDefault="005813E1" w14:paraId="02940A69" w14:textId="77777777">
      <w:pPr>
        <w:pStyle w:val="FirstLevelBullet"/>
        <w:numPr>
          <w:ilvl w:val="0"/>
          <w:numId w:val="0"/>
        </w:numPr>
        <w:ind w:left="720"/>
      </w:pPr>
      <w:r>
        <w:t>Host: 192.168.1.1:9000</w:t>
      </w:r>
    </w:p>
    <w:p w:rsidR="005813E1" w:rsidP="006C6448" w:rsidRDefault="005813E1" w14:paraId="04602209" w14:textId="77777777">
      <w:pPr>
        <w:pStyle w:val="FirstLevelBullet"/>
        <w:numPr>
          <w:ilvl w:val="0"/>
          <w:numId w:val="0"/>
        </w:numPr>
        <w:ind w:left="720"/>
      </w:pPr>
      <w:r>
        <w:t>User-Agent: curl/7.82.0</w:t>
      </w:r>
    </w:p>
    <w:p w:rsidR="005813E1" w:rsidP="006C6448" w:rsidRDefault="005813E1" w14:paraId="7706561C" w14:textId="4549A68A">
      <w:pPr>
        <w:pStyle w:val="FirstLevelBullet"/>
        <w:numPr>
          <w:ilvl w:val="0"/>
          <w:numId w:val="0"/>
        </w:numPr>
        <w:ind w:left="720"/>
      </w:pPr>
      <w:r>
        <w:t>Cookie: SESSIONID=</w:t>
      </w:r>
      <w:r w:rsidRPr="006C6448" w:rsidR="00A66416">
        <w:t>1ec7eb54</w:t>
      </w:r>
      <w:r>
        <w:t>;md5=</w:t>
      </w:r>
      <w:r w:rsidRPr="006B0DED" w:rsidR="006B0DED">
        <w:t>$1$D2...40.$gEFz2aNIsNi5CDsCJtsr71</w:t>
      </w:r>
    </w:p>
    <w:p w:rsidR="005813E1" w:rsidP="006C6448" w:rsidRDefault="005813E1" w14:paraId="492272C3" w14:textId="77777777">
      <w:pPr>
        <w:pStyle w:val="FirstLevelBullet"/>
        <w:numPr>
          <w:ilvl w:val="0"/>
          <w:numId w:val="0"/>
        </w:numPr>
        <w:ind w:left="720"/>
      </w:pPr>
      <w:r>
        <w:t>Content-Type: application/json</w:t>
      </w:r>
    </w:p>
    <w:p w:rsidR="005813E1" w:rsidP="006C6448" w:rsidRDefault="005813E1" w14:paraId="49998479" w14:textId="77777777">
      <w:pPr>
        <w:pStyle w:val="FirstLevelBullet"/>
        <w:numPr>
          <w:ilvl w:val="0"/>
          <w:numId w:val="0"/>
        </w:numPr>
        <w:ind w:left="720"/>
      </w:pPr>
      <w:r>
        <w:t>Accept: application/json</w:t>
      </w:r>
    </w:p>
    <w:p w:rsidR="005813E1" w:rsidP="006C6448" w:rsidRDefault="005813E1" w14:paraId="09910A3B" w14:textId="77777777">
      <w:pPr>
        <w:pStyle w:val="FirstLevelBullet"/>
        <w:numPr>
          <w:ilvl w:val="0"/>
          <w:numId w:val="0"/>
        </w:numPr>
        <w:ind w:left="720"/>
      </w:pPr>
      <w:r>
        <w:t>Content-Length: 57</w:t>
      </w:r>
    </w:p>
    <w:p w:rsidRPr="006C6448" w:rsidR="00F32683" w:rsidP="006C6448" w:rsidRDefault="00F32683" w14:paraId="58EED17E" w14:textId="11ABB90B">
      <w:pPr>
        <w:pStyle w:val="FirstLevelBullet"/>
        <w:numPr>
          <w:ilvl w:val="0"/>
          <w:numId w:val="0"/>
        </w:numPr>
        <w:ind w:left="720"/>
        <w:rPr>
          <w:b/>
          <w:i/>
        </w:rPr>
      </w:pPr>
    </w:p>
    <w:p w:rsidR="003052AE" w:rsidP="004F6F20" w:rsidRDefault="003052AE" w14:paraId="61C9CD02" w14:textId="03E6A5DA">
      <w:pPr>
        <w:pStyle w:val="FirstLevelBullet"/>
      </w:pPr>
      <w:r>
        <w:t xml:space="preserve">Bản tin response từ ONT trả về </w:t>
      </w:r>
      <w:r w:rsidR="009D02DF">
        <w:t>kết quả</w:t>
      </w:r>
      <w:r w:rsidR="00274B0E">
        <w:t xml:space="preserve"> </w:t>
      </w:r>
      <w:r>
        <w:t xml:space="preserve">cho </w:t>
      </w:r>
      <w:r w:rsidR="007A6979">
        <w:t>Mobile App</w:t>
      </w:r>
      <w:r>
        <w:t xml:space="preserve"> được quy định như sau:</w:t>
      </w:r>
    </w:p>
    <w:p w:rsidR="003052AE" w:rsidP="006C6448" w:rsidRDefault="003052AE" w14:paraId="31165D45" w14:textId="13A213CC">
      <w:pPr>
        <w:pStyle w:val="SecondLevelBullet"/>
        <w:numPr>
          <w:ilvl w:val="0"/>
          <w:numId w:val="19"/>
        </w:numPr>
      </w:pPr>
      <w:r>
        <w:t xml:space="preserve">Trường hợp thành công: ONT sẽ trả lại bản tin </w:t>
      </w:r>
      <w:r w:rsidR="009D02DF">
        <w:t xml:space="preserve">“200 OK”, với payload có chứa </w:t>
      </w:r>
      <w:r w:rsidR="004908EA">
        <w:t>trường status với giá trị là 0.</w:t>
      </w:r>
    </w:p>
    <w:p w:rsidR="009D02DF" w:rsidP="006C6448" w:rsidRDefault="009D02DF" w14:paraId="5694B38D" w14:textId="321FDCE6">
      <w:pPr>
        <w:pStyle w:val="SecondLevelBullet"/>
        <w:numPr>
          <w:ilvl w:val="0"/>
          <w:numId w:val="19"/>
        </w:numPr>
      </w:pPr>
      <w:r>
        <w:t>Trường hợp có lỗi: ONT sẽ trả lại bản tin “400 Bad Request”, với payload có chứa</w:t>
      </w:r>
      <w:r w:rsidR="004908EA">
        <w:t xml:space="preserve"> trường status với giá trị là</w:t>
      </w:r>
      <w:r>
        <w:t xml:space="preserve"> thông tin mã lỗi cụ thể.</w:t>
      </w:r>
      <w:r w:rsidR="004908EA">
        <w:t xml:space="preserve"> Chi tiết thông tin mã lỗi nằm trong phần Phụ lục.</w:t>
      </w:r>
    </w:p>
    <w:p w:rsidR="00501BBB" w:rsidP="006C6448" w:rsidRDefault="00501BBB" w14:paraId="28330076" w14:textId="77777777">
      <w:pPr>
        <w:pStyle w:val="FirstLevelBullet"/>
        <w:numPr>
          <w:ilvl w:val="0"/>
          <w:numId w:val="0"/>
        </w:numPr>
        <w:ind w:left="360"/>
      </w:pPr>
    </w:p>
    <w:p w:rsidR="0003128D" w:rsidP="0003128D" w:rsidRDefault="0003128D" w14:paraId="47A581AA" w14:textId="77777777">
      <w:pPr>
        <w:pStyle w:val="Heading3"/>
      </w:pPr>
      <w:bookmarkStart w:name="_Toc113971502" w:id="24"/>
      <w:r>
        <w:t>Usecase – Đăng nhập với tài khoản hợp lệ và không tồn tại phiên truy nhập nào</w:t>
      </w:r>
      <w:bookmarkEnd w:id="24"/>
    </w:p>
    <w:tbl>
      <w:tblPr>
        <w:tblStyle w:val="TableGrid"/>
        <w:tblW w:w="0" w:type="auto"/>
        <w:tblLook w:val="04A0" w:firstRow="1" w:lastRow="0" w:firstColumn="1" w:lastColumn="0" w:noHBand="0" w:noVBand="1"/>
      </w:tblPr>
      <w:tblGrid>
        <w:gridCol w:w="1284"/>
        <w:gridCol w:w="7941"/>
      </w:tblGrid>
      <w:tr w:rsidR="00C1666E" w:rsidTr="3BF1215F" w14:paraId="025FDC14" w14:textId="77777777">
        <w:tc>
          <w:tcPr>
            <w:tcW w:w="1885" w:type="dxa"/>
          </w:tcPr>
          <w:p w:rsidR="00C1666E" w:rsidP="00E5021C" w:rsidRDefault="00C1666E" w14:paraId="336C2595" w14:textId="77777777">
            <w:r>
              <w:t>ID</w:t>
            </w:r>
          </w:p>
        </w:tc>
        <w:tc>
          <w:tcPr>
            <w:tcW w:w="7340" w:type="dxa"/>
          </w:tcPr>
          <w:p w:rsidR="00C1666E" w:rsidP="00E5021C" w:rsidRDefault="00C1666E" w14:paraId="56EAA244" w14:textId="607065B1">
            <w:r>
              <w:t>UC-</w:t>
            </w:r>
            <w:r w:rsidR="00B43F59">
              <w:t>4</w:t>
            </w:r>
          </w:p>
        </w:tc>
      </w:tr>
      <w:tr w:rsidR="00C1666E" w:rsidTr="3BF1215F" w14:paraId="3A7AFA68" w14:textId="77777777">
        <w:tc>
          <w:tcPr>
            <w:tcW w:w="1885" w:type="dxa"/>
          </w:tcPr>
          <w:p w:rsidR="00C1666E" w:rsidP="00E5021C" w:rsidRDefault="00C1666E" w14:paraId="328AA8C8" w14:textId="77777777">
            <w:r>
              <w:t>Name</w:t>
            </w:r>
          </w:p>
        </w:tc>
        <w:tc>
          <w:tcPr>
            <w:tcW w:w="7340" w:type="dxa"/>
          </w:tcPr>
          <w:p w:rsidR="00C1666E" w:rsidP="00E5021C" w:rsidRDefault="00C1666E" w14:paraId="0C79DF5F" w14:textId="77777777">
            <w:r>
              <w:t>Đăng nhập với tài khoản hợp lệ và không tồn tại phiên truy nhập nào</w:t>
            </w:r>
          </w:p>
        </w:tc>
      </w:tr>
      <w:tr w:rsidR="00C1666E" w:rsidTr="3BF1215F" w14:paraId="39BF6210" w14:textId="77777777">
        <w:tc>
          <w:tcPr>
            <w:tcW w:w="1885" w:type="dxa"/>
          </w:tcPr>
          <w:p w:rsidR="00C1666E" w:rsidP="00E5021C" w:rsidRDefault="00C1666E" w14:paraId="1AE538C8" w14:textId="77777777">
            <w:r>
              <w:t>Description</w:t>
            </w:r>
          </w:p>
        </w:tc>
        <w:tc>
          <w:tcPr>
            <w:tcW w:w="7340" w:type="dxa"/>
          </w:tcPr>
          <w:p w:rsidR="00C1666E" w:rsidP="00CD56FC" w:rsidRDefault="00CD56FC" w14:paraId="66C011B1" w14:textId="52FA2765">
            <w:pPr>
              <w:pStyle w:val="FirstLevelBullet"/>
            </w:pPr>
            <w:r>
              <w:t xml:space="preserve">Người quản trị đăng nhập vào thiết bị thông qua </w:t>
            </w:r>
            <w:r w:rsidR="007A6979">
              <w:t>Mobile App</w:t>
            </w:r>
            <w:r>
              <w:t xml:space="preserve"> với password hợp lệ và hiện không tồn tại phiên truy cập nào từ thiết bị khác.</w:t>
            </w:r>
          </w:p>
          <w:p w:rsidR="00323D87" w:rsidRDefault="5F0759C5" w14:paraId="6CDDD0A1" w14:textId="3F5FBBBB">
            <w:pPr>
              <w:pStyle w:val="FirstLevelBullet"/>
            </w:pPr>
            <w:r>
              <w:t xml:space="preserve">Mobile App thực hiện request login với định dạng: </w:t>
            </w:r>
            <w:hyperlink w:history="1">
              <w:r w:rsidRPr="3BF1215F">
                <w:rPr>
                  <w:rStyle w:val="Hyperlink"/>
                </w:rPr>
                <w:t>https://&lt;ip&gt;:&lt;port&gt;/onelinklogin</w:t>
              </w:r>
            </w:hyperlink>
            <w:r w:rsidR="0CD3A98D">
              <w:t xml:space="preserve"> với cookies đi kèm request được quy định trong mục 7.2.1</w:t>
            </w:r>
            <w:r w:rsidR="60F0BF44">
              <w:t xml:space="preserve"> và payload rỗng.</w:t>
            </w:r>
            <w:r w:rsidR="1649AA24">
              <w:t xml:space="preserve"> Mẫu header:</w:t>
            </w:r>
          </w:p>
          <w:p w:rsidR="00EF7600" w:rsidP="006C6448" w:rsidRDefault="00EF7600" w14:paraId="52376330" w14:textId="77777777">
            <w:pPr>
              <w:pStyle w:val="FirstLevelBullet"/>
              <w:numPr>
                <w:ilvl w:val="0"/>
                <w:numId w:val="0"/>
              </w:numPr>
              <w:ind w:left="720"/>
            </w:pPr>
            <w:r>
              <w:t>Content is GET /onelinklogin HTTP/1.1</w:t>
            </w:r>
          </w:p>
          <w:p w:rsidR="00EF7600" w:rsidP="006C6448" w:rsidRDefault="00EF7600" w14:paraId="31E50E6B" w14:textId="77777777">
            <w:pPr>
              <w:pStyle w:val="FirstLevelBullet"/>
              <w:numPr>
                <w:ilvl w:val="0"/>
                <w:numId w:val="0"/>
              </w:numPr>
              <w:ind w:left="720"/>
            </w:pPr>
            <w:r>
              <w:t>Host: 192.168.1.1:9000</w:t>
            </w:r>
          </w:p>
          <w:p w:rsidR="00EF7600" w:rsidP="006C6448" w:rsidRDefault="00EF7600" w14:paraId="3B66DA84" w14:textId="77777777">
            <w:pPr>
              <w:pStyle w:val="FirstLevelBullet"/>
              <w:numPr>
                <w:ilvl w:val="0"/>
                <w:numId w:val="0"/>
              </w:numPr>
              <w:ind w:left="720"/>
            </w:pPr>
            <w:r>
              <w:t>User-Agent: curl/7.82.0</w:t>
            </w:r>
          </w:p>
          <w:p w:rsidR="00EF7600" w:rsidP="006C6448" w:rsidRDefault="00EF7600" w14:paraId="73D9C3E8" w14:textId="77777777">
            <w:pPr>
              <w:pStyle w:val="FirstLevelBullet"/>
              <w:numPr>
                <w:ilvl w:val="0"/>
                <w:numId w:val="0"/>
              </w:numPr>
              <w:ind w:left="720"/>
            </w:pPr>
            <w:r>
              <w:t>Cookie: SESSIONID=7b684586;md5=$1$lKFsW40E$d7mHqGOcu9AQJQ69l1gkv1</w:t>
            </w:r>
          </w:p>
          <w:p w:rsidR="00EF7600" w:rsidP="006C6448" w:rsidRDefault="00EF7600" w14:paraId="043D7FD7" w14:textId="77777777">
            <w:pPr>
              <w:pStyle w:val="FirstLevelBullet"/>
              <w:numPr>
                <w:ilvl w:val="0"/>
                <w:numId w:val="0"/>
              </w:numPr>
              <w:ind w:left="720"/>
            </w:pPr>
            <w:r>
              <w:t>Content-Type: application/json</w:t>
            </w:r>
          </w:p>
          <w:p w:rsidR="00EF7600" w:rsidP="006C6448" w:rsidRDefault="00EF7600" w14:paraId="56B1CAE0" w14:textId="53482A83">
            <w:pPr>
              <w:pStyle w:val="FirstLevelBullet"/>
              <w:numPr>
                <w:ilvl w:val="0"/>
                <w:numId w:val="0"/>
              </w:numPr>
              <w:ind w:left="1080" w:hanging="360"/>
            </w:pPr>
            <w:r>
              <w:t>Accept: application/json</w:t>
            </w:r>
          </w:p>
          <w:p w:rsidR="00EF7600" w:rsidP="006C6448" w:rsidRDefault="00EF7600" w14:paraId="1293C54D" w14:textId="77777777">
            <w:pPr>
              <w:pStyle w:val="FirstLevelBullet"/>
              <w:numPr>
                <w:ilvl w:val="0"/>
                <w:numId w:val="0"/>
              </w:numPr>
              <w:ind w:left="1080" w:hanging="360"/>
            </w:pPr>
          </w:p>
          <w:p w:rsidR="00CD56FC" w:rsidP="00CD56FC" w:rsidRDefault="00CD56FC" w14:paraId="7173A69D" w14:textId="61C61D57">
            <w:pPr>
              <w:pStyle w:val="FirstLevelBullet"/>
            </w:pPr>
            <w:r>
              <w:t xml:space="preserve">Thiết bị </w:t>
            </w:r>
            <w:r w:rsidR="00CF5224">
              <w:t xml:space="preserve">phản hồi thông tin đăng nhập thành công cho </w:t>
            </w:r>
            <w:r w:rsidR="007A6979">
              <w:t>Mobile App</w:t>
            </w:r>
            <w:r w:rsidR="00CF5224">
              <w:t>.</w:t>
            </w:r>
          </w:p>
          <w:p w:rsidR="00323D87" w:rsidRDefault="5F0759C5" w14:paraId="097D75D3" w14:textId="77777777">
            <w:pPr>
              <w:pStyle w:val="FirstLevelBullet"/>
            </w:pPr>
            <w:r>
              <w:t xml:space="preserve">Sau khi thực hiện xác thực thành công, phiên truy cập Session ID được đánh dấu với State là Passed. Khi đó Mobile App mới thực hiện được các request </w:t>
            </w:r>
            <w:hyperlink w:history="1">
              <w:r w:rsidRPr="3BF1215F">
                <w:rPr>
                  <w:rStyle w:val="Hyperlink"/>
                </w:rPr>
                <w:t>https://&lt;ip&gt;:&lt;port&gt;/onelinkagent</w:t>
              </w:r>
            </w:hyperlink>
            <w:r>
              <w:t xml:space="preserve"> theo với Session ID đã được cấp.</w:t>
            </w:r>
          </w:p>
          <w:p w:rsidR="00CA1640" w:rsidRDefault="00CA1640" w14:paraId="3022951E" w14:textId="4EB4AAA1">
            <w:pPr>
              <w:pStyle w:val="FirstLevelBullet"/>
            </w:pPr>
            <w:r>
              <w:lastRenderedPageBreak/>
              <w:t>Trong bản tin phản hồi login thành công sẽ trả về cho Mobile App thông tin thiết bị đã cấu hình dịch vụ HSI hay chưa, để phục vụ cho Mobile App mở giao diện cấu hình Quick Setup.</w:t>
            </w:r>
          </w:p>
        </w:tc>
      </w:tr>
      <w:tr w:rsidR="00C1666E" w:rsidTr="3BF1215F" w14:paraId="2E9A444B" w14:textId="77777777">
        <w:tc>
          <w:tcPr>
            <w:tcW w:w="1885" w:type="dxa"/>
          </w:tcPr>
          <w:p w:rsidR="00C1666E" w:rsidP="00E5021C" w:rsidRDefault="00C1666E" w14:paraId="7E21C232" w14:textId="77777777">
            <w:r>
              <w:lastRenderedPageBreak/>
              <w:t>Actor</w:t>
            </w:r>
          </w:p>
        </w:tc>
        <w:tc>
          <w:tcPr>
            <w:tcW w:w="7340" w:type="dxa"/>
          </w:tcPr>
          <w:p w:rsidR="00C1666E" w:rsidP="00E5021C" w:rsidRDefault="00C1666E" w14:paraId="7023F5D1" w14:textId="77777777">
            <w:r>
              <w:t>Admin</w:t>
            </w:r>
          </w:p>
        </w:tc>
      </w:tr>
      <w:tr w:rsidR="00C1666E" w:rsidTr="3BF1215F" w14:paraId="419604FD" w14:textId="77777777">
        <w:tc>
          <w:tcPr>
            <w:tcW w:w="1885" w:type="dxa"/>
          </w:tcPr>
          <w:p w:rsidR="00C1666E" w:rsidP="00E5021C" w:rsidRDefault="00C1666E" w14:paraId="6F3AC457" w14:textId="77777777">
            <w:r>
              <w:t>Pre-condition</w:t>
            </w:r>
          </w:p>
        </w:tc>
        <w:tc>
          <w:tcPr>
            <w:tcW w:w="7340" w:type="dxa"/>
          </w:tcPr>
          <w:p w:rsidR="00C1666E" w:rsidP="00E5021C" w:rsidRDefault="00C1666E" w14:paraId="3C8B284E" w14:textId="77777777">
            <w:r>
              <w:t xml:space="preserve">Thiết bị </w:t>
            </w:r>
            <w:r w:rsidR="00CD56FC">
              <w:t>hoạt động bình thường và không tồn tại bất khì phiên truy nhập từ một thiết bị khác</w:t>
            </w:r>
          </w:p>
        </w:tc>
      </w:tr>
      <w:tr w:rsidR="00C1666E" w:rsidTr="3BF1215F" w14:paraId="12B52F7F" w14:textId="77777777">
        <w:tc>
          <w:tcPr>
            <w:tcW w:w="1885" w:type="dxa"/>
          </w:tcPr>
          <w:p w:rsidR="00C1666E" w:rsidP="00E5021C" w:rsidRDefault="00C1666E" w14:paraId="334A30C8" w14:textId="77777777">
            <w:r>
              <w:t>Post-condition</w:t>
            </w:r>
          </w:p>
        </w:tc>
        <w:tc>
          <w:tcPr>
            <w:tcW w:w="7340" w:type="dxa"/>
          </w:tcPr>
          <w:p w:rsidR="00CD56FC" w:rsidP="00E5021C" w:rsidRDefault="00CD56FC" w14:paraId="403E3E73" w14:textId="77777777">
            <w:r>
              <w:t>- Đăng nhập thành công vào thiết bị.</w:t>
            </w:r>
          </w:p>
          <w:p w:rsidR="00CD56FC" w:rsidP="00E5021C" w:rsidRDefault="00CD56FC" w14:paraId="2EEE9ACB" w14:textId="77777777">
            <w:r>
              <w:t>- Thiết bị phản hồi đầy đủ thông tin</w:t>
            </w:r>
            <w:r w:rsidR="00CF5224">
              <w:t>.</w:t>
            </w:r>
          </w:p>
        </w:tc>
      </w:tr>
    </w:tbl>
    <w:p w:rsidRPr="0003128D" w:rsidR="0003128D" w:rsidP="0003128D" w:rsidRDefault="0003128D" w14:paraId="4BEBD521" w14:textId="77777777"/>
    <w:p w:rsidR="000E42FE" w:rsidP="000E42FE" w:rsidRDefault="006F3D29" w14:paraId="315C4375" w14:textId="1C8FE28C">
      <w:pPr>
        <w:rPr>
          <w:b/>
          <w:bCs/>
        </w:rPr>
      </w:pPr>
      <w:r>
        <w:rPr>
          <w:b/>
          <w:bCs/>
        </w:rPr>
        <w:t xml:space="preserve">Cấu trúc payload </w:t>
      </w:r>
      <w:r w:rsidR="000E42FE">
        <w:rPr>
          <w:b/>
          <w:bCs/>
        </w:rPr>
        <w:t>của bản tin:</w:t>
      </w:r>
    </w:p>
    <w:p w:rsidR="000E42FE" w:rsidP="000E42FE" w:rsidRDefault="000E42FE" w14:paraId="16C258FB" w14:textId="77777777">
      <w:pPr>
        <w:pStyle w:val="FirstLevelBullet"/>
        <w:numPr>
          <w:ilvl w:val="0"/>
          <w:numId w:val="9"/>
        </w:numPr>
      </w:pPr>
      <w:r>
        <w:t>Login Response:</w:t>
      </w:r>
    </w:p>
    <w:p w:rsidR="000E42FE" w:rsidP="000E42FE" w:rsidRDefault="000E42FE" w14:paraId="38DC4537" w14:textId="77777777">
      <w:pPr>
        <w:pStyle w:val="FirstLevelBullet"/>
        <w:numPr>
          <w:ilvl w:val="0"/>
          <w:numId w:val="0"/>
        </w:numPr>
        <w:ind w:left="720"/>
      </w:pPr>
      <w:r>
        <w:t>{</w:t>
      </w:r>
    </w:p>
    <w:p w:rsidR="000E42FE" w:rsidP="000E42FE" w:rsidRDefault="000E42FE" w14:paraId="75581303" w14:textId="77777777">
      <w:pPr>
        <w:pStyle w:val="FirstLevelBullet"/>
        <w:numPr>
          <w:ilvl w:val="0"/>
          <w:numId w:val="0"/>
        </w:numPr>
        <w:ind w:left="720"/>
      </w:pPr>
      <w:r>
        <w:t>"status": 0,</w:t>
      </w:r>
    </w:p>
    <w:p w:rsidR="000E42FE" w:rsidP="000E42FE" w:rsidRDefault="00B94824" w14:paraId="4EDE5798" w14:textId="1F85D609">
      <w:pPr>
        <w:pStyle w:val="FirstLevelBullet"/>
        <w:numPr>
          <w:ilvl w:val="0"/>
          <w:numId w:val="0"/>
        </w:numPr>
        <w:ind w:left="720"/>
      </w:pPr>
      <w:r>
        <w:t>“message”: “</w:t>
      </w:r>
      <w:r w:rsidR="001F1C9A">
        <w:t>Success</w:t>
      </w:r>
      <w:r>
        <w:t>”</w:t>
      </w:r>
      <w:r w:rsidR="000E42FE">
        <w:t>,</w:t>
      </w:r>
    </w:p>
    <w:p w:rsidR="008A3381" w:rsidP="000E42FE" w:rsidRDefault="008A3381" w14:paraId="62F62497" w14:textId="45478062">
      <w:pPr>
        <w:pStyle w:val="FirstLevelBullet"/>
        <w:numPr>
          <w:ilvl w:val="0"/>
          <w:numId w:val="0"/>
        </w:numPr>
        <w:ind w:left="720"/>
      </w:pPr>
      <w:r>
        <w:t xml:space="preserve">“requestId” : </w:t>
      </w:r>
      <w:r w:rsidR="003E0981">
        <w:t>&lt;requestId&gt;</w:t>
      </w:r>
      <w:r>
        <w:t>,</w:t>
      </w:r>
    </w:p>
    <w:p w:rsidR="000E42FE" w:rsidP="000E42FE" w:rsidRDefault="000E42FE" w14:paraId="42D345A6" w14:textId="1F1C456E">
      <w:pPr>
        <w:pStyle w:val="FirstLevelBullet"/>
        <w:numPr>
          <w:ilvl w:val="0"/>
          <w:numId w:val="0"/>
        </w:numPr>
        <w:ind w:left="720"/>
      </w:pPr>
      <w:r>
        <w:t>"data": {</w:t>
      </w:r>
    </w:p>
    <w:p w:rsidR="00B5440B" w:rsidP="000E42FE" w:rsidRDefault="00B5440B" w14:paraId="1AA03F3E" w14:textId="091E9144">
      <w:pPr>
        <w:pStyle w:val="FirstLevelBullet"/>
        <w:numPr>
          <w:ilvl w:val="0"/>
          <w:numId w:val="0"/>
        </w:numPr>
        <w:ind w:left="720"/>
      </w:pPr>
      <w:r>
        <w:tab/>
      </w:r>
      <w:r>
        <w:t>“action” : “login”,</w:t>
      </w:r>
    </w:p>
    <w:p w:rsidR="00841929" w:rsidP="006C6448" w:rsidRDefault="00B5440B" w14:paraId="3A4A6B2A" w14:textId="4A6FEEDC">
      <w:pPr>
        <w:pStyle w:val="FirstLevelBullet"/>
        <w:numPr>
          <w:ilvl w:val="0"/>
          <w:numId w:val="0"/>
        </w:numPr>
        <w:ind w:left="720"/>
      </w:pPr>
      <w:r>
        <w:tab/>
      </w:r>
      <w:r>
        <w:t xml:space="preserve">“results” : </w:t>
      </w:r>
      <w:r w:rsidR="63C379F5">
        <w:t>[</w:t>
      </w:r>
    </w:p>
    <w:p w:rsidR="00841929" w:rsidP="006C6448" w:rsidRDefault="00841929" w14:paraId="6B35C792" w14:textId="4EB633EE">
      <w:pPr>
        <w:pStyle w:val="FirstLevelBullet"/>
        <w:numPr>
          <w:ilvl w:val="0"/>
          <w:numId w:val="0"/>
        </w:numPr>
        <w:ind w:left="1440"/>
      </w:pPr>
      <w:r>
        <w:tab/>
      </w:r>
      <w:r>
        <w:tab/>
      </w:r>
      <w:r w:rsidR="63C379F5">
        <w:t>{</w:t>
      </w:r>
    </w:p>
    <w:p w:rsidR="00841929" w:rsidP="006C6448" w:rsidRDefault="00841929" w14:paraId="7A5845CA" w14:textId="5721184B">
      <w:pPr>
        <w:pStyle w:val="FirstLevelBullet"/>
        <w:numPr>
          <w:ilvl w:val="0"/>
          <w:numId w:val="0"/>
        </w:numPr>
        <w:ind w:left="1440"/>
      </w:pPr>
      <w:r>
        <w:tab/>
      </w:r>
      <w:r>
        <w:tab/>
      </w:r>
      <w:r>
        <w:tab/>
      </w:r>
      <w:r w:rsidR="63C379F5">
        <w:t>“configured</w:t>
      </w:r>
      <w:r w:rsidR="0D20C766">
        <w:t>HSI</w:t>
      </w:r>
      <w:r w:rsidR="00374CA0">
        <w:t>Services”: &lt;value&gt;</w:t>
      </w:r>
    </w:p>
    <w:p w:rsidR="00841929" w:rsidP="006C6448" w:rsidRDefault="63C379F5" w14:paraId="5035842E" w14:textId="093611DF">
      <w:pPr>
        <w:pStyle w:val="FirstLevelBullet"/>
        <w:numPr>
          <w:ilvl w:val="0"/>
          <w:numId w:val="0"/>
        </w:numPr>
        <w:ind w:left="2160" w:firstLine="720"/>
      </w:pPr>
      <w:r>
        <w:t>}</w:t>
      </w:r>
    </w:p>
    <w:p w:rsidR="00841929" w:rsidP="006C6448" w:rsidRDefault="0A84595A" w14:paraId="5BEDA855" w14:textId="19D26BD4">
      <w:pPr>
        <w:pStyle w:val="FirstLevelBullet"/>
        <w:numPr>
          <w:ilvl w:val="0"/>
          <w:numId w:val="0"/>
        </w:numPr>
        <w:ind w:left="2160"/>
      </w:pPr>
      <w:r>
        <w:t xml:space="preserve">       </w:t>
      </w:r>
      <w:r w:rsidR="63C379F5">
        <w:t>]</w:t>
      </w:r>
    </w:p>
    <w:p w:rsidR="000E42FE" w:rsidP="006C6448" w:rsidRDefault="36BA27C1" w14:paraId="3E23CC91" w14:textId="77777777">
      <w:pPr>
        <w:pStyle w:val="FirstLevelBullet"/>
        <w:numPr>
          <w:ilvl w:val="0"/>
          <w:numId w:val="0"/>
        </w:numPr>
        <w:ind w:left="720" w:firstLine="720"/>
      </w:pPr>
      <w:r>
        <w:t>}</w:t>
      </w:r>
    </w:p>
    <w:p w:rsidR="000E42FE" w:rsidP="000E42FE" w:rsidRDefault="000E42FE" w14:paraId="7E6BB9A7" w14:textId="77777777">
      <w:pPr>
        <w:pStyle w:val="FirstLevelBullet"/>
        <w:numPr>
          <w:ilvl w:val="0"/>
          <w:numId w:val="0"/>
        </w:numPr>
        <w:ind w:left="720"/>
      </w:pPr>
      <w:r>
        <w:t>}</w:t>
      </w:r>
    </w:p>
    <w:p w:rsidR="00AE166A" w:rsidP="000E42FE" w:rsidRDefault="00AE166A" w14:paraId="0F504E57" w14:textId="77777777">
      <w:pPr>
        <w:pStyle w:val="FirstLevelBullet"/>
        <w:numPr>
          <w:ilvl w:val="0"/>
          <w:numId w:val="0"/>
        </w:numPr>
        <w:ind w:left="720"/>
      </w:pPr>
    </w:p>
    <w:p w:rsidRPr="00AE166A" w:rsidR="00AE166A" w:rsidP="00AE166A" w:rsidRDefault="00AE166A" w14:paraId="3CB5D6B9" w14:textId="6D08658C">
      <w:pPr>
        <w:pStyle w:val="FirstLevelBullet"/>
        <w:numPr>
          <w:ilvl w:val="0"/>
          <w:numId w:val="0"/>
        </w:numPr>
        <w:ind w:left="720" w:hanging="360"/>
        <w:rPr>
          <w:b/>
        </w:rPr>
      </w:pPr>
    </w:p>
    <w:p w:rsidR="005A0D0F" w:rsidP="006C6448" w:rsidRDefault="005A0D0F" w14:paraId="19B55130" w14:textId="6E538586">
      <w:pPr>
        <w:pStyle w:val="Caption"/>
        <w:keepNext/>
      </w:pPr>
      <w:bookmarkStart w:name="_Toc113971592" w:id="25"/>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w:t>
      </w:r>
      <w:r>
        <w:fldChar w:fldCharType="end"/>
      </w:r>
      <w:r>
        <w:t xml:space="preserve"> Bảng mô tả tham số sau khi Mobile App đăng nhập thành công vào thiết bị</w:t>
      </w:r>
      <w:bookmarkEnd w:id="25"/>
    </w:p>
    <w:tbl>
      <w:tblPr>
        <w:tblStyle w:val="TableGrid"/>
        <w:tblW w:w="0" w:type="auto"/>
        <w:tblInd w:w="175" w:type="dxa"/>
        <w:tblLayout w:type="fixed"/>
        <w:tblLook w:val="04A0" w:firstRow="1" w:lastRow="0" w:firstColumn="1" w:lastColumn="0" w:noHBand="0" w:noVBand="1"/>
      </w:tblPr>
      <w:tblGrid>
        <w:gridCol w:w="708"/>
        <w:gridCol w:w="1154"/>
        <w:gridCol w:w="2458"/>
        <w:gridCol w:w="1170"/>
        <w:gridCol w:w="1350"/>
        <w:gridCol w:w="2210"/>
      </w:tblGrid>
      <w:tr w:rsidR="00F5577F" w:rsidTr="00F5577F" w14:paraId="1CEFE708" w14:textId="77777777">
        <w:tc>
          <w:tcPr>
            <w:tcW w:w="708" w:type="dxa"/>
          </w:tcPr>
          <w:p w:rsidR="00841929" w:rsidP="00DF09D5" w:rsidRDefault="00841929" w14:paraId="32A0D51E" w14:textId="77777777">
            <w:pPr>
              <w:pStyle w:val="ListParagraph"/>
              <w:ind w:left="0"/>
              <w:rPr>
                <w:b/>
                <w:bCs/>
              </w:rPr>
            </w:pPr>
            <w:r>
              <w:rPr>
                <w:b/>
                <w:bCs/>
              </w:rPr>
              <w:t>STT</w:t>
            </w:r>
          </w:p>
        </w:tc>
        <w:tc>
          <w:tcPr>
            <w:tcW w:w="1154" w:type="dxa"/>
          </w:tcPr>
          <w:p w:rsidR="00841929" w:rsidP="00DF09D5" w:rsidRDefault="00841929" w14:paraId="5F1CA8E1" w14:textId="77777777">
            <w:pPr>
              <w:pStyle w:val="ListParagraph"/>
              <w:ind w:left="0"/>
              <w:rPr>
                <w:b/>
                <w:bCs/>
              </w:rPr>
            </w:pPr>
            <w:r>
              <w:rPr>
                <w:b/>
                <w:bCs/>
              </w:rPr>
              <w:t>Tham số</w:t>
            </w:r>
          </w:p>
        </w:tc>
        <w:tc>
          <w:tcPr>
            <w:tcW w:w="2458" w:type="dxa"/>
          </w:tcPr>
          <w:p w:rsidR="00841929" w:rsidP="00DF09D5" w:rsidRDefault="00841929" w14:paraId="6987966E" w14:textId="77777777">
            <w:pPr>
              <w:pStyle w:val="ListParagraph"/>
              <w:ind w:left="0"/>
              <w:rPr>
                <w:b/>
                <w:bCs/>
              </w:rPr>
            </w:pPr>
            <w:r>
              <w:rPr>
                <w:b/>
                <w:bCs/>
              </w:rPr>
              <w:t>Mô tả</w:t>
            </w:r>
          </w:p>
        </w:tc>
        <w:tc>
          <w:tcPr>
            <w:tcW w:w="1170" w:type="dxa"/>
          </w:tcPr>
          <w:p w:rsidR="00841929" w:rsidP="00DF09D5" w:rsidRDefault="00841929" w14:paraId="11A2D9DF" w14:textId="77777777">
            <w:pPr>
              <w:pStyle w:val="ListParagraph"/>
              <w:ind w:left="0"/>
              <w:rPr>
                <w:b/>
                <w:bCs/>
              </w:rPr>
            </w:pPr>
            <w:r>
              <w:rPr>
                <w:b/>
                <w:bCs/>
              </w:rPr>
              <w:t>Kiểu</w:t>
            </w:r>
          </w:p>
        </w:tc>
        <w:tc>
          <w:tcPr>
            <w:tcW w:w="1350" w:type="dxa"/>
          </w:tcPr>
          <w:p w:rsidR="00841929" w:rsidP="00DF09D5" w:rsidRDefault="00841929" w14:paraId="2F8D06AC" w14:textId="77777777">
            <w:pPr>
              <w:pStyle w:val="ListParagraph"/>
              <w:ind w:left="0"/>
              <w:rPr>
                <w:b/>
                <w:bCs/>
              </w:rPr>
            </w:pPr>
            <w:r>
              <w:rPr>
                <w:b/>
                <w:bCs/>
              </w:rPr>
              <w:t>Giá trị</w:t>
            </w:r>
          </w:p>
        </w:tc>
        <w:tc>
          <w:tcPr>
            <w:tcW w:w="2210" w:type="dxa"/>
          </w:tcPr>
          <w:p w:rsidR="00841929" w:rsidP="00DF09D5" w:rsidRDefault="00841929" w14:paraId="5045B2F9" w14:textId="77777777">
            <w:pPr>
              <w:pStyle w:val="ListParagraph"/>
              <w:ind w:left="0"/>
              <w:rPr>
                <w:b/>
                <w:bCs/>
              </w:rPr>
            </w:pPr>
            <w:r>
              <w:rPr>
                <w:b/>
                <w:bCs/>
              </w:rPr>
              <w:t>Json Key</w:t>
            </w:r>
          </w:p>
        </w:tc>
      </w:tr>
      <w:tr w:rsidR="00F5577F" w:rsidTr="00F5577F" w14:paraId="5B6EEA6A" w14:textId="77777777">
        <w:tc>
          <w:tcPr>
            <w:tcW w:w="708" w:type="dxa"/>
          </w:tcPr>
          <w:p w:rsidRPr="00020A9F" w:rsidR="00841929" w:rsidP="00DF09D5" w:rsidRDefault="00841929" w14:paraId="3A7ED8F3" w14:textId="77777777">
            <w:pPr>
              <w:pStyle w:val="ListParagraph"/>
              <w:ind w:left="0"/>
            </w:pPr>
            <w:r w:rsidRPr="00020A9F">
              <w:t>1</w:t>
            </w:r>
          </w:p>
        </w:tc>
        <w:tc>
          <w:tcPr>
            <w:tcW w:w="1154" w:type="dxa"/>
          </w:tcPr>
          <w:p w:rsidRPr="00020A9F" w:rsidR="00841929" w:rsidP="00DF09D5" w:rsidRDefault="00F5577F" w14:paraId="2F55C136" w14:textId="3A7AC221">
            <w:pPr>
              <w:pStyle w:val="ListParagraph"/>
              <w:ind w:left="0"/>
            </w:pPr>
            <w:r>
              <w:t>Cấu hình dịc</w:t>
            </w:r>
            <w:r w:rsidR="00C2410D">
              <w:t>h</w:t>
            </w:r>
            <w:r>
              <w:t xml:space="preserve"> vụ HSI</w:t>
            </w:r>
          </w:p>
        </w:tc>
        <w:tc>
          <w:tcPr>
            <w:tcW w:w="2458" w:type="dxa"/>
          </w:tcPr>
          <w:p w:rsidRPr="00020A9F" w:rsidR="00841929" w:rsidP="00DF09D5" w:rsidRDefault="00F5577F" w14:paraId="07E213C8" w14:textId="42A51947">
            <w:pPr>
              <w:pStyle w:val="ListParagraph"/>
              <w:ind w:left="0"/>
            </w:pPr>
            <w:r>
              <w:t>Trạng thái thiết bị đã được cấu hình dịch vụ HS</w:t>
            </w:r>
            <w:r w:rsidR="00263BB2">
              <w:t>I</w:t>
            </w:r>
            <w:r>
              <w:t xml:space="preserve"> hay chưa</w:t>
            </w:r>
          </w:p>
        </w:tc>
        <w:tc>
          <w:tcPr>
            <w:tcW w:w="1170" w:type="dxa"/>
          </w:tcPr>
          <w:p w:rsidRPr="00020A9F" w:rsidR="00841929" w:rsidP="00DF09D5" w:rsidRDefault="00F5577F" w14:paraId="071D86FF" w14:textId="4B408FA9">
            <w:pPr>
              <w:pStyle w:val="ListParagraph"/>
              <w:ind w:left="0"/>
            </w:pPr>
            <w:r>
              <w:t>Boolean</w:t>
            </w:r>
          </w:p>
        </w:tc>
        <w:tc>
          <w:tcPr>
            <w:tcW w:w="1350" w:type="dxa"/>
          </w:tcPr>
          <w:p w:rsidRPr="00020A9F" w:rsidR="00841929" w:rsidP="00DF09D5" w:rsidRDefault="008C2C73" w14:paraId="12D0A5FA" w14:textId="50131E03">
            <w:pPr>
              <w:pStyle w:val="ListParagraph"/>
              <w:ind w:left="0"/>
            </w:pPr>
            <w:r>
              <w:t>true/fal</w:t>
            </w:r>
            <w:r w:rsidR="00F5577F">
              <w:t>se</w:t>
            </w:r>
          </w:p>
        </w:tc>
        <w:tc>
          <w:tcPr>
            <w:tcW w:w="2210" w:type="dxa"/>
          </w:tcPr>
          <w:p w:rsidRPr="00020A9F" w:rsidR="00841929" w:rsidP="00DF09D5" w:rsidRDefault="00F5577F" w14:paraId="697C2A48" w14:textId="19644FAB">
            <w:pPr>
              <w:pStyle w:val="ListParagraph"/>
              <w:ind w:left="0"/>
            </w:pPr>
            <w:r>
              <w:t>configuredHSIServices</w:t>
            </w:r>
          </w:p>
        </w:tc>
      </w:tr>
    </w:tbl>
    <w:p w:rsidR="00841929" w:rsidP="00841929" w:rsidRDefault="00841929" w14:paraId="3FF199AA" w14:textId="7E6FFCF1">
      <w:pPr>
        <w:pStyle w:val="FirstLevelBullet"/>
        <w:numPr>
          <w:ilvl w:val="0"/>
          <w:numId w:val="0"/>
        </w:numPr>
      </w:pPr>
    </w:p>
    <w:p w:rsidR="00F86672" w:rsidP="00F86672" w:rsidRDefault="00F86672" w14:paraId="5BD65194" w14:textId="77777777">
      <w:pPr>
        <w:pStyle w:val="Heading3"/>
      </w:pPr>
      <w:bookmarkStart w:name="_Toc113971503" w:id="26"/>
      <w:r>
        <w:t>Usecase – Đăng nhập với tài khoản không hợp lệ</w:t>
      </w:r>
      <w:bookmarkEnd w:id="26"/>
    </w:p>
    <w:tbl>
      <w:tblPr>
        <w:tblStyle w:val="TableGrid"/>
        <w:tblW w:w="0" w:type="auto"/>
        <w:tblLook w:val="04A0" w:firstRow="1" w:lastRow="0" w:firstColumn="1" w:lastColumn="0" w:noHBand="0" w:noVBand="1"/>
      </w:tblPr>
      <w:tblGrid>
        <w:gridCol w:w="1885"/>
        <w:gridCol w:w="7340"/>
      </w:tblGrid>
      <w:tr w:rsidR="00F86672" w:rsidTr="3BF1215F" w14:paraId="5506415D" w14:textId="77777777">
        <w:tc>
          <w:tcPr>
            <w:tcW w:w="1885" w:type="dxa"/>
          </w:tcPr>
          <w:p w:rsidR="00F86672" w:rsidP="003D7577" w:rsidRDefault="00F86672" w14:paraId="480487F0" w14:textId="77777777">
            <w:r>
              <w:t>ID</w:t>
            </w:r>
          </w:p>
        </w:tc>
        <w:tc>
          <w:tcPr>
            <w:tcW w:w="7340" w:type="dxa"/>
          </w:tcPr>
          <w:p w:rsidR="00F86672" w:rsidP="003D7577" w:rsidRDefault="00F86672" w14:paraId="70DFCE9D" w14:textId="4E1D0C44">
            <w:r>
              <w:t>UC-4</w:t>
            </w:r>
          </w:p>
        </w:tc>
      </w:tr>
      <w:tr w:rsidR="00F86672" w:rsidTr="3BF1215F" w14:paraId="50CD9467" w14:textId="77777777">
        <w:tc>
          <w:tcPr>
            <w:tcW w:w="1885" w:type="dxa"/>
          </w:tcPr>
          <w:p w:rsidR="00F86672" w:rsidP="003D7577" w:rsidRDefault="00F86672" w14:paraId="6C066F04" w14:textId="77777777">
            <w:r>
              <w:t>Name</w:t>
            </w:r>
          </w:p>
        </w:tc>
        <w:tc>
          <w:tcPr>
            <w:tcW w:w="7340" w:type="dxa"/>
          </w:tcPr>
          <w:p w:rsidR="00F86672" w:rsidP="003D7577" w:rsidRDefault="00F86672" w14:paraId="4DDDCB50" w14:textId="77777777">
            <w:r>
              <w:t>Đăng nhập với tài khoản không hợp lệ</w:t>
            </w:r>
          </w:p>
        </w:tc>
      </w:tr>
      <w:tr w:rsidR="00F86672" w:rsidTr="3BF1215F" w14:paraId="07F7176A" w14:textId="77777777">
        <w:tc>
          <w:tcPr>
            <w:tcW w:w="1885" w:type="dxa"/>
          </w:tcPr>
          <w:p w:rsidR="00F86672" w:rsidP="003D7577" w:rsidRDefault="00F86672" w14:paraId="79C3132C" w14:textId="77777777">
            <w:r>
              <w:lastRenderedPageBreak/>
              <w:t>Description</w:t>
            </w:r>
          </w:p>
        </w:tc>
        <w:tc>
          <w:tcPr>
            <w:tcW w:w="7340" w:type="dxa"/>
          </w:tcPr>
          <w:p w:rsidR="00F86672" w:rsidP="003D7577" w:rsidRDefault="00F86672" w14:paraId="4BC3846E" w14:textId="77777777">
            <w:pPr>
              <w:pStyle w:val="FirstLevelBullet"/>
            </w:pPr>
            <w:r>
              <w:t xml:space="preserve">Người quản trị từ Mobile App thực hiện yêu cầu đăng nhập vào thiết bị với thông tin Password không đúng với tài khoản cấu hình hiện tại. </w:t>
            </w:r>
          </w:p>
          <w:p w:rsidR="00F86672" w:rsidP="003D7577" w:rsidRDefault="31CE4369" w14:paraId="26BC5D22" w14:textId="77777777">
            <w:pPr>
              <w:pStyle w:val="FirstLevelBullet"/>
            </w:pPr>
            <w:r>
              <w:t xml:space="preserve">Mobile App thực hiện request login với định dạng: </w:t>
            </w:r>
            <w:hyperlink w:history="1">
              <w:r w:rsidRPr="3BF1215F">
                <w:rPr>
                  <w:rStyle w:val="Hyperlink"/>
                </w:rPr>
                <w:t>https://&lt;ip&gt;:&lt;port&gt;/onelinklogin</w:t>
              </w:r>
            </w:hyperlink>
            <w:r>
              <w:t xml:space="preserve"> với cookies đi kèm request được quy định trong mục 7.2.1 và payload rỗng.</w:t>
            </w:r>
          </w:p>
          <w:p w:rsidR="00F86672" w:rsidP="003D7577" w:rsidRDefault="00F86672" w14:paraId="234DADC8" w14:textId="77777777">
            <w:pPr>
              <w:pStyle w:val="FirstLevelBullet"/>
            </w:pPr>
            <w:r>
              <w:t>Thiết bị sẽ phản hồi lại cho Mobile App đăng nhập không thành công.</w:t>
            </w:r>
          </w:p>
          <w:p w:rsidR="00F86672" w:rsidP="003D7577" w:rsidRDefault="00F86672" w14:paraId="76108F9E" w14:textId="77777777">
            <w:pPr>
              <w:pStyle w:val="FirstLevelBullet"/>
            </w:pPr>
            <w:r>
              <w:t xml:space="preserve">Trường hợp Mobile App đăng nhập sai 3 lần liên tiếp trong 3 phút, thiết bị sẽ phản hồi lại cho Mobile App về việc này và khóa đăng nhập trong 3 phút. </w:t>
            </w:r>
          </w:p>
          <w:p w:rsidR="00F86672" w:rsidP="003D7577" w:rsidRDefault="00F86672" w14:paraId="7462A8EA" w14:textId="77777777">
            <w:pPr>
              <w:pStyle w:val="FirstLevelBullet"/>
            </w:pPr>
            <w:r>
              <w:t xml:space="preserve">Các trường hợp đăng nhập sai ONT sẽ gửi phản hồi cho Mobile App bản tin “401 </w:t>
            </w:r>
            <w:r w:rsidRPr="00F77F40">
              <w:t>Unauthorized</w:t>
            </w:r>
            <w:r>
              <w:t>” với payload chi tiết như bên dưới.</w:t>
            </w:r>
          </w:p>
        </w:tc>
      </w:tr>
      <w:tr w:rsidR="00F86672" w:rsidTr="3BF1215F" w14:paraId="7853CEAD" w14:textId="77777777">
        <w:tc>
          <w:tcPr>
            <w:tcW w:w="1885" w:type="dxa"/>
          </w:tcPr>
          <w:p w:rsidR="00F86672" w:rsidP="003D7577" w:rsidRDefault="00F86672" w14:paraId="2D4A0178" w14:textId="77777777">
            <w:r>
              <w:t>Actor</w:t>
            </w:r>
          </w:p>
        </w:tc>
        <w:tc>
          <w:tcPr>
            <w:tcW w:w="7340" w:type="dxa"/>
          </w:tcPr>
          <w:p w:rsidR="00F86672" w:rsidP="003D7577" w:rsidRDefault="00F86672" w14:paraId="0B2728C5" w14:textId="77777777">
            <w:r>
              <w:t>Admin</w:t>
            </w:r>
          </w:p>
        </w:tc>
      </w:tr>
      <w:tr w:rsidR="00F86672" w:rsidTr="3BF1215F" w14:paraId="3DD75129" w14:textId="77777777">
        <w:tc>
          <w:tcPr>
            <w:tcW w:w="1885" w:type="dxa"/>
          </w:tcPr>
          <w:p w:rsidR="00F86672" w:rsidP="003D7577" w:rsidRDefault="00F86672" w14:paraId="422CBD21" w14:textId="77777777">
            <w:r>
              <w:t>Pre-condition</w:t>
            </w:r>
          </w:p>
        </w:tc>
        <w:tc>
          <w:tcPr>
            <w:tcW w:w="7340" w:type="dxa"/>
          </w:tcPr>
          <w:p w:rsidR="00F86672" w:rsidP="003D7577" w:rsidRDefault="00F86672" w14:paraId="4960859C" w14:textId="77777777">
            <w:r>
              <w:t>- Đã được cấp session.</w:t>
            </w:r>
          </w:p>
          <w:p w:rsidR="00F86672" w:rsidP="003D7577" w:rsidRDefault="00F86672" w14:paraId="16F29DB9" w14:textId="77777777">
            <w:r>
              <w:t>- Thiết bị hoạt động bình thường và có phát Wifi</w:t>
            </w:r>
          </w:p>
          <w:p w:rsidR="00F86672" w:rsidP="003D7577" w:rsidRDefault="00F86672" w14:paraId="749972D5" w14:textId="77777777">
            <w:r>
              <w:t>- Mobile App đã dò tìm được thiết bị.</w:t>
            </w:r>
          </w:p>
        </w:tc>
      </w:tr>
      <w:tr w:rsidR="00F86672" w:rsidTr="3BF1215F" w14:paraId="0976D38D" w14:textId="77777777">
        <w:tc>
          <w:tcPr>
            <w:tcW w:w="1885" w:type="dxa"/>
          </w:tcPr>
          <w:p w:rsidR="00F86672" w:rsidP="003D7577" w:rsidRDefault="00F86672" w14:paraId="08516E6F" w14:textId="77777777">
            <w:r>
              <w:t>Post-condition</w:t>
            </w:r>
          </w:p>
        </w:tc>
        <w:tc>
          <w:tcPr>
            <w:tcW w:w="7340" w:type="dxa"/>
          </w:tcPr>
          <w:p w:rsidR="00F86672" w:rsidP="003D7577" w:rsidRDefault="00F86672" w14:paraId="37065850" w14:textId="77777777">
            <w:r>
              <w:t>Thiết bị phản hồi đầy đủ các thông tin cho Mobile App</w:t>
            </w:r>
          </w:p>
        </w:tc>
      </w:tr>
    </w:tbl>
    <w:p w:rsidR="00F86672" w:rsidP="00F86672" w:rsidRDefault="00F86672" w14:paraId="2E9E7D93" w14:textId="77777777"/>
    <w:p w:rsidR="00F86672" w:rsidP="00F86672" w:rsidRDefault="00F86672" w14:paraId="11443078" w14:textId="77777777">
      <w:pPr>
        <w:rPr>
          <w:b/>
          <w:bCs/>
        </w:rPr>
      </w:pPr>
      <w:r>
        <w:rPr>
          <w:b/>
          <w:bCs/>
        </w:rPr>
        <w:t>Luồng dữ liệu:</w:t>
      </w:r>
    </w:p>
    <w:p w:rsidR="00F86672" w:rsidP="00F86672" w:rsidRDefault="00B34A55" w14:paraId="00042AB0" w14:textId="02051B51">
      <w:pPr>
        <w:keepNext/>
        <w:jc w:val="center"/>
      </w:pPr>
      <w:r>
        <w:object w:dxaOrig="9180" w:dyaOrig="5296" w14:anchorId="5A6B277A">
          <v:shape id="_x0000_i1026" style="width:393.75pt;height:227.25pt" o:ole="" type="#_x0000_t75">
            <v:imagedata o:title="" r:id="rId14"/>
          </v:shape>
          <o:OLEObject Type="Embed" ProgID="Visio.Drawing.15" ShapeID="_x0000_i1026" DrawAspect="Content" ObjectID="_1724768632" r:id="rId15"/>
        </w:object>
      </w:r>
    </w:p>
    <w:p w:rsidR="00F86672" w:rsidP="00F86672" w:rsidRDefault="00F86672" w14:paraId="3AE6532B" w14:textId="2A29479D">
      <w:pPr>
        <w:pStyle w:val="Caption"/>
      </w:pPr>
      <w:bookmarkStart w:name="_Toc113971644" w:id="2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w:t>
      </w:r>
      <w:r>
        <w:fldChar w:fldCharType="end"/>
      </w:r>
      <w:r>
        <w:t xml:space="preserve"> Luồng dữ liệu điều khiển Login vào thiết bị từ Mobile App với tài khoản không hợp lệ</w:t>
      </w:r>
      <w:bookmarkEnd w:id="27"/>
    </w:p>
    <w:p w:rsidR="00F86672" w:rsidP="00F86672" w:rsidRDefault="00F86672" w14:paraId="31115910" w14:textId="77777777">
      <w:pPr>
        <w:rPr>
          <w:b/>
          <w:bCs/>
        </w:rPr>
      </w:pPr>
      <w:r>
        <w:rPr>
          <w:b/>
          <w:bCs/>
        </w:rPr>
        <w:lastRenderedPageBreak/>
        <w:t>Cấu trúc payload của bản tin:</w:t>
      </w:r>
    </w:p>
    <w:p w:rsidR="00F86672" w:rsidP="00F86672" w:rsidRDefault="00F86672" w14:paraId="0192843F" w14:textId="77777777">
      <w:pPr>
        <w:pStyle w:val="FirstLevelBullet"/>
        <w:numPr>
          <w:ilvl w:val="0"/>
          <w:numId w:val="9"/>
        </w:numPr>
      </w:pPr>
      <w:r>
        <w:t>Login Fail Response:</w:t>
      </w:r>
    </w:p>
    <w:p w:rsidR="00F86672" w:rsidP="00F86672" w:rsidRDefault="00F86672" w14:paraId="6CE818A9" w14:textId="77777777">
      <w:pPr>
        <w:pStyle w:val="FirstLevelBullet"/>
        <w:numPr>
          <w:ilvl w:val="1"/>
          <w:numId w:val="9"/>
        </w:numPr>
      </w:pPr>
      <w:r>
        <w:t>Đăng nhập sai chưa quá 3 lần liên tiếp trong 3 phút:</w:t>
      </w:r>
    </w:p>
    <w:p w:rsidR="00F86672" w:rsidP="00F86672" w:rsidRDefault="00F86672" w14:paraId="1F06F8F1" w14:textId="77777777">
      <w:pPr>
        <w:pStyle w:val="FirstLevelBullet"/>
        <w:numPr>
          <w:ilvl w:val="0"/>
          <w:numId w:val="0"/>
        </w:numPr>
        <w:ind w:left="1440"/>
      </w:pPr>
      <w:r>
        <w:t>{</w:t>
      </w:r>
    </w:p>
    <w:p w:rsidR="00F86672" w:rsidP="00F86672" w:rsidRDefault="00F86672" w14:paraId="698909FE" w14:textId="77777777">
      <w:pPr>
        <w:pStyle w:val="FirstLevelBullet"/>
        <w:numPr>
          <w:ilvl w:val="0"/>
          <w:numId w:val="0"/>
        </w:numPr>
        <w:ind w:left="1440"/>
      </w:pPr>
      <w:r>
        <w:t>"status": 1,</w:t>
      </w:r>
    </w:p>
    <w:p w:rsidR="00F86672" w:rsidP="00F86672" w:rsidRDefault="00F86672" w14:paraId="49514A50" w14:textId="77777777">
      <w:pPr>
        <w:pStyle w:val="FirstLevelBullet"/>
        <w:numPr>
          <w:ilvl w:val="0"/>
          <w:numId w:val="0"/>
        </w:numPr>
        <w:ind w:left="1440"/>
      </w:pPr>
      <w:r>
        <w:t>"message": “Login Fail: Please enter correct username and password.”,</w:t>
      </w:r>
    </w:p>
    <w:p w:rsidR="00F86672" w:rsidP="00F86672" w:rsidRDefault="00F86672" w14:paraId="4E9CAE43" w14:textId="392944F3">
      <w:pPr>
        <w:pStyle w:val="FirstLevelBullet"/>
        <w:numPr>
          <w:ilvl w:val="0"/>
          <w:numId w:val="0"/>
        </w:numPr>
        <w:ind w:left="1440"/>
      </w:pPr>
      <w:r>
        <w:t xml:space="preserve">“requestId” : </w:t>
      </w:r>
      <w:r w:rsidR="003E0981">
        <w:t>&lt;requestId&gt;</w:t>
      </w:r>
      <w:r>
        <w:t>,</w:t>
      </w:r>
    </w:p>
    <w:p w:rsidR="00F86672" w:rsidP="00F86672" w:rsidRDefault="00F86672" w14:paraId="6BD619F4" w14:textId="77777777">
      <w:pPr>
        <w:pStyle w:val="FirstLevelBullet"/>
        <w:numPr>
          <w:ilvl w:val="0"/>
          <w:numId w:val="0"/>
        </w:numPr>
        <w:ind w:left="1440"/>
      </w:pPr>
      <w:r>
        <w:t>"data": {</w:t>
      </w:r>
    </w:p>
    <w:p w:rsidR="00F86672" w:rsidP="00F86672" w:rsidRDefault="00F86672" w14:paraId="0FAE88C6" w14:textId="77777777">
      <w:pPr>
        <w:pStyle w:val="FirstLevelBullet"/>
        <w:numPr>
          <w:ilvl w:val="0"/>
          <w:numId w:val="0"/>
        </w:numPr>
        <w:ind w:left="1440"/>
      </w:pPr>
      <w:r>
        <w:t>}</w:t>
      </w:r>
    </w:p>
    <w:p w:rsidR="00F86672" w:rsidP="00F86672" w:rsidRDefault="00F86672" w14:paraId="35C1D365" w14:textId="77777777">
      <w:pPr>
        <w:pStyle w:val="FirstLevelBullet"/>
        <w:numPr>
          <w:ilvl w:val="0"/>
          <w:numId w:val="0"/>
        </w:numPr>
        <w:ind w:left="1440"/>
      </w:pPr>
      <w:r>
        <w:t>}</w:t>
      </w:r>
    </w:p>
    <w:p w:rsidR="00F86672" w:rsidP="00F86672" w:rsidRDefault="00F86672" w14:paraId="67D79DC2" w14:textId="77777777">
      <w:pPr>
        <w:pStyle w:val="FirstLevelBullet"/>
        <w:numPr>
          <w:ilvl w:val="1"/>
          <w:numId w:val="9"/>
        </w:numPr>
      </w:pPr>
      <w:r>
        <w:t>Đăng nhập sai quá 3 lần liên tiếp trong 3 phút:</w:t>
      </w:r>
    </w:p>
    <w:p w:rsidR="00F86672" w:rsidP="00F86672" w:rsidRDefault="00F86672" w14:paraId="55CC1409" w14:textId="77777777">
      <w:pPr>
        <w:pStyle w:val="FirstLevelBullet"/>
        <w:numPr>
          <w:ilvl w:val="0"/>
          <w:numId w:val="0"/>
        </w:numPr>
        <w:ind w:left="1440"/>
      </w:pPr>
      <w:r>
        <w:t>{</w:t>
      </w:r>
    </w:p>
    <w:p w:rsidR="00F86672" w:rsidP="00F86672" w:rsidRDefault="00F86672" w14:paraId="11298114" w14:textId="77777777">
      <w:pPr>
        <w:pStyle w:val="FirstLevelBullet"/>
        <w:numPr>
          <w:ilvl w:val="0"/>
          <w:numId w:val="0"/>
        </w:numPr>
        <w:ind w:left="1440"/>
      </w:pPr>
      <w:r>
        <w:t>"status": 2,</w:t>
      </w:r>
    </w:p>
    <w:p w:rsidR="00F86672" w:rsidP="00F86672" w:rsidRDefault="00F86672" w14:paraId="00498DA6" w14:textId="77777777">
      <w:pPr>
        <w:pStyle w:val="FirstLevelBullet"/>
        <w:numPr>
          <w:ilvl w:val="0"/>
          <w:numId w:val="0"/>
        </w:numPr>
        <w:ind w:left="1440"/>
      </w:pPr>
      <w:r>
        <w:t>"message": “</w:t>
      </w:r>
      <w:r w:rsidRPr="00FE582B">
        <w:t>You have exceeded 3 attempts in 3 minute</w:t>
      </w:r>
      <w:r>
        <w:t>s.</w:t>
      </w:r>
      <w:r w:rsidRPr="00FE582B">
        <w:t xml:space="preserve"> </w:t>
      </w:r>
      <w:r>
        <w:t>P</w:t>
      </w:r>
      <w:r w:rsidRPr="00FE582B">
        <w:t xml:space="preserve">lease try again in </w:t>
      </w:r>
      <w:r>
        <w:t xml:space="preserve">3 </w:t>
      </w:r>
      <w:r w:rsidRPr="00FE582B">
        <w:t>m</w:t>
      </w:r>
      <w:r>
        <w:t>inutes”,</w:t>
      </w:r>
    </w:p>
    <w:p w:rsidR="00F86672" w:rsidP="00F86672" w:rsidRDefault="00F86672" w14:paraId="20CBC152" w14:textId="5CE39406">
      <w:pPr>
        <w:pStyle w:val="FirstLevelBullet"/>
        <w:numPr>
          <w:ilvl w:val="0"/>
          <w:numId w:val="0"/>
        </w:numPr>
        <w:ind w:left="1440"/>
      </w:pPr>
      <w:r>
        <w:t xml:space="preserve">“requestId” : </w:t>
      </w:r>
      <w:r w:rsidR="003E0981">
        <w:t>&lt;requestId&gt;</w:t>
      </w:r>
      <w:r>
        <w:t>,</w:t>
      </w:r>
    </w:p>
    <w:p w:rsidR="00F86672" w:rsidP="00F86672" w:rsidRDefault="00F86672" w14:paraId="43C41A1E" w14:textId="77777777">
      <w:pPr>
        <w:pStyle w:val="FirstLevelBullet"/>
        <w:numPr>
          <w:ilvl w:val="0"/>
          <w:numId w:val="0"/>
        </w:numPr>
        <w:ind w:left="1440"/>
      </w:pPr>
      <w:r>
        <w:t>"data": {</w:t>
      </w:r>
    </w:p>
    <w:p w:rsidR="00F86672" w:rsidP="00F86672" w:rsidRDefault="00F86672" w14:paraId="552AC305" w14:textId="77777777">
      <w:pPr>
        <w:pStyle w:val="FirstLevelBullet"/>
        <w:numPr>
          <w:ilvl w:val="0"/>
          <w:numId w:val="0"/>
        </w:numPr>
        <w:ind w:left="1440"/>
      </w:pPr>
      <w:r>
        <w:t>}</w:t>
      </w:r>
    </w:p>
    <w:p w:rsidR="00F86672" w:rsidP="00841929" w:rsidRDefault="00F86672" w14:paraId="39D16271" w14:textId="30D84F5C">
      <w:pPr>
        <w:pStyle w:val="FirstLevelBullet"/>
        <w:numPr>
          <w:ilvl w:val="0"/>
          <w:numId w:val="0"/>
        </w:numPr>
      </w:pPr>
    </w:p>
    <w:p w:rsidR="00990C69" w:rsidP="00990C69" w:rsidRDefault="0BA4A477" w14:paraId="05BE39DA" w14:textId="77777777">
      <w:pPr>
        <w:pStyle w:val="Heading3"/>
      </w:pPr>
      <w:bookmarkStart w:name="_Toc113971504" w:id="28"/>
      <w:r>
        <w:t>Usecase – Đăng nhập với tài khoản hợp lệ và hiện đang tồn tại phiên truy nhập từ thiết bị khác</w:t>
      </w:r>
      <w:bookmarkEnd w:id="28"/>
    </w:p>
    <w:tbl>
      <w:tblPr>
        <w:tblStyle w:val="TableGrid"/>
        <w:tblW w:w="0" w:type="auto"/>
        <w:tblLook w:val="04A0" w:firstRow="1" w:lastRow="0" w:firstColumn="1" w:lastColumn="0" w:noHBand="0" w:noVBand="1"/>
      </w:tblPr>
      <w:tblGrid>
        <w:gridCol w:w="1885"/>
        <w:gridCol w:w="7340"/>
      </w:tblGrid>
      <w:tr w:rsidR="00990C69" w:rsidTr="3BF1215F" w14:paraId="056B29A2" w14:textId="77777777">
        <w:tc>
          <w:tcPr>
            <w:tcW w:w="1885" w:type="dxa"/>
          </w:tcPr>
          <w:p w:rsidR="00990C69" w:rsidP="00E5021C" w:rsidRDefault="00990C69" w14:paraId="6DBE0F2C" w14:textId="77777777">
            <w:r>
              <w:t>ID</w:t>
            </w:r>
          </w:p>
        </w:tc>
        <w:tc>
          <w:tcPr>
            <w:tcW w:w="7340" w:type="dxa"/>
          </w:tcPr>
          <w:p w:rsidR="00990C69" w:rsidP="00E5021C" w:rsidRDefault="00990C69" w14:paraId="2F5906EB" w14:textId="52C788E5">
            <w:r>
              <w:t>UC-</w:t>
            </w:r>
            <w:r w:rsidR="00B43F59">
              <w:t>5</w:t>
            </w:r>
          </w:p>
        </w:tc>
      </w:tr>
      <w:tr w:rsidR="00990C69" w:rsidTr="3BF1215F" w14:paraId="264F6D56" w14:textId="77777777">
        <w:tc>
          <w:tcPr>
            <w:tcW w:w="1885" w:type="dxa"/>
          </w:tcPr>
          <w:p w:rsidR="00990C69" w:rsidP="00E5021C" w:rsidRDefault="00990C69" w14:paraId="7B28F188" w14:textId="77777777">
            <w:r>
              <w:t>Name</w:t>
            </w:r>
          </w:p>
        </w:tc>
        <w:tc>
          <w:tcPr>
            <w:tcW w:w="7340" w:type="dxa"/>
          </w:tcPr>
          <w:p w:rsidR="00990C69" w:rsidP="00E5021C" w:rsidRDefault="00990C69" w14:paraId="6CC6EBC2" w14:textId="77777777">
            <w:r>
              <w:t>Đăng nhập với tài khoản hợp lệ và hiện đang tồn tại phiên truy nhập từ thiết bị khác</w:t>
            </w:r>
          </w:p>
        </w:tc>
      </w:tr>
      <w:tr w:rsidR="00990C69" w:rsidTr="3BF1215F" w14:paraId="3D88A48E" w14:textId="77777777">
        <w:tc>
          <w:tcPr>
            <w:tcW w:w="1885" w:type="dxa"/>
          </w:tcPr>
          <w:p w:rsidR="00990C69" w:rsidP="00E5021C" w:rsidRDefault="00990C69" w14:paraId="50223975" w14:textId="77777777">
            <w:r>
              <w:t>Description</w:t>
            </w:r>
          </w:p>
        </w:tc>
        <w:tc>
          <w:tcPr>
            <w:tcW w:w="7340" w:type="dxa"/>
          </w:tcPr>
          <w:p w:rsidR="00990C69" w:rsidP="00E5021C" w:rsidRDefault="00990C69" w14:paraId="4C0326B4" w14:textId="4BDB8A57">
            <w:pPr>
              <w:pStyle w:val="FirstLevelBullet"/>
            </w:pPr>
            <w:r>
              <w:t xml:space="preserve">Người quản trị đăng nhập vào thiết bị thông qua </w:t>
            </w:r>
            <w:r w:rsidR="007A6979">
              <w:t>Mobile App</w:t>
            </w:r>
            <w:r>
              <w:t xml:space="preserve"> với password hợp lệ và hiện đang tồn tại phiên truy cập từ thiết bị khác.</w:t>
            </w:r>
          </w:p>
          <w:p w:rsidR="00165D2F" w:rsidRDefault="1C86ED6F" w14:paraId="47A33B21" w14:textId="15FA3124">
            <w:pPr>
              <w:pStyle w:val="FirstLevelBullet"/>
            </w:pPr>
            <w:r>
              <w:t xml:space="preserve">Mobile App thực hiện request login với định dạng: </w:t>
            </w:r>
            <w:hyperlink w:history="1">
              <w:r w:rsidRPr="3BF1215F">
                <w:rPr>
                  <w:rStyle w:val="Hyperlink"/>
                </w:rPr>
                <w:t>https://&lt;ip&gt;:&lt;port&gt;/onelinklogin</w:t>
              </w:r>
            </w:hyperlink>
            <w:r w:rsidR="0CD3A98D">
              <w:t xml:space="preserve"> với cookies đi kèm request được quy định trong mục 7.2.1</w:t>
            </w:r>
            <w:r w:rsidR="60F0BF44">
              <w:t xml:space="preserve"> và payload rỗng.</w:t>
            </w:r>
          </w:p>
          <w:p w:rsidR="00990C69" w:rsidP="00E5021C" w:rsidRDefault="00990C69" w14:paraId="2FF0A221" w14:textId="4056FA95">
            <w:pPr>
              <w:pStyle w:val="FirstLevelBullet"/>
            </w:pPr>
            <w:r>
              <w:t xml:space="preserve">Thiết bị phản hồi thông tin </w:t>
            </w:r>
            <w:r w:rsidR="004631BD">
              <w:t xml:space="preserve">đang có phiên truy nhập cho </w:t>
            </w:r>
            <w:r w:rsidR="007A6979">
              <w:t>Mobile App</w:t>
            </w:r>
            <w:r w:rsidR="004631BD">
              <w:t xml:space="preserve"> và từ chối phiên truy nhập này.</w:t>
            </w:r>
            <w:r w:rsidR="0031508E">
              <w:t xml:space="preserve"> ONT sẽ gửi bản tin “400 Bad Request” với payload chi tiết như dưới đây.</w:t>
            </w:r>
          </w:p>
        </w:tc>
      </w:tr>
      <w:tr w:rsidR="00990C69" w:rsidTr="3BF1215F" w14:paraId="3110C54C" w14:textId="77777777">
        <w:tc>
          <w:tcPr>
            <w:tcW w:w="1885" w:type="dxa"/>
          </w:tcPr>
          <w:p w:rsidR="00990C69" w:rsidP="00E5021C" w:rsidRDefault="00990C69" w14:paraId="3E1DA9E3" w14:textId="77777777">
            <w:r>
              <w:t>Actor</w:t>
            </w:r>
          </w:p>
        </w:tc>
        <w:tc>
          <w:tcPr>
            <w:tcW w:w="7340" w:type="dxa"/>
          </w:tcPr>
          <w:p w:rsidR="00990C69" w:rsidP="00E5021C" w:rsidRDefault="00990C69" w14:paraId="130B3C30" w14:textId="77777777">
            <w:r>
              <w:t>Admin</w:t>
            </w:r>
          </w:p>
        </w:tc>
      </w:tr>
      <w:tr w:rsidR="00990C69" w:rsidTr="3BF1215F" w14:paraId="1FAAB766" w14:textId="77777777">
        <w:tc>
          <w:tcPr>
            <w:tcW w:w="1885" w:type="dxa"/>
          </w:tcPr>
          <w:p w:rsidR="00990C69" w:rsidP="00E5021C" w:rsidRDefault="00990C69" w14:paraId="6B6DAF80" w14:textId="77777777">
            <w:r>
              <w:t>Pre-condition</w:t>
            </w:r>
          </w:p>
        </w:tc>
        <w:tc>
          <w:tcPr>
            <w:tcW w:w="7340" w:type="dxa"/>
          </w:tcPr>
          <w:p w:rsidR="00990C69" w:rsidP="00E5021C" w:rsidRDefault="00990C69" w14:paraId="69F2B8DC" w14:textId="77777777">
            <w:r>
              <w:t xml:space="preserve">Thiết bị hoạt động bình thường và </w:t>
            </w:r>
            <w:r w:rsidR="004631BD">
              <w:t>hiện đang</w:t>
            </w:r>
            <w:r>
              <w:t xml:space="preserve"> tồn tại phiên truy nhập từ một thiết bị khác</w:t>
            </w:r>
          </w:p>
        </w:tc>
      </w:tr>
      <w:tr w:rsidR="00990C69" w:rsidTr="3BF1215F" w14:paraId="311CE963" w14:textId="77777777">
        <w:tc>
          <w:tcPr>
            <w:tcW w:w="1885" w:type="dxa"/>
          </w:tcPr>
          <w:p w:rsidR="00990C69" w:rsidP="00E5021C" w:rsidRDefault="00990C69" w14:paraId="734A97F9" w14:textId="77777777">
            <w:r>
              <w:t>Post-condition</w:t>
            </w:r>
          </w:p>
        </w:tc>
        <w:tc>
          <w:tcPr>
            <w:tcW w:w="7340" w:type="dxa"/>
          </w:tcPr>
          <w:p w:rsidR="00990C69" w:rsidP="00E5021C" w:rsidRDefault="004631BD" w14:paraId="0FB51615" w14:textId="77777777">
            <w:r>
              <w:t>Thiết bị phản hồi đầy đủ thông tin và từ chối phiên truy nhập</w:t>
            </w:r>
          </w:p>
        </w:tc>
      </w:tr>
    </w:tbl>
    <w:p w:rsidR="004631BD" w:rsidP="004631BD" w:rsidRDefault="004631BD" w14:paraId="3D3258ED" w14:textId="77777777">
      <w:pPr>
        <w:rPr>
          <w:b/>
          <w:bCs/>
        </w:rPr>
      </w:pPr>
    </w:p>
    <w:p w:rsidR="004631BD" w:rsidP="004631BD" w:rsidRDefault="00F02801" w14:paraId="4F8A4D65" w14:textId="63D7EAD6">
      <w:pPr>
        <w:rPr>
          <w:b/>
          <w:bCs/>
        </w:rPr>
      </w:pPr>
      <w:r>
        <w:rPr>
          <w:b/>
          <w:bCs/>
        </w:rPr>
        <w:lastRenderedPageBreak/>
        <w:t xml:space="preserve">Cấu trúc payload </w:t>
      </w:r>
      <w:r w:rsidR="004631BD">
        <w:rPr>
          <w:b/>
          <w:bCs/>
        </w:rPr>
        <w:t>của bản tin:</w:t>
      </w:r>
    </w:p>
    <w:p w:rsidR="004631BD" w:rsidP="004631BD" w:rsidRDefault="004631BD" w14:paraId="13D8B22D" w14:textId="77777777">
      <w:pPr>
        <w:pStyle w:val="FirstLevelBullet"/>
        <w:numPr>
          <w:ilvl w:val="0"/>
          <w:numId w:val="9"/>
        </w:numPr>
      </w:pPr>
      <w:r>
        <w:t>Login Response:</w:t>
      </w:r>
    </w:p>
    <w:p w:rsidR="004631BD" w:rsidP="004631BD" w:rsidRDefault="004631BD" w14:paraId="7B381F91" w14:textId="77777777">
      <w:pPr>
        <w:pStyle w:val="FirstLevelBullet"/>
        <w:numPr>
          <w:ilvl w:val="0"/>
          <w:numId w:val="0"/>
        </w:numPr>
        <w:ind w:left="720"/>
      </w:pPr>
      <w:r>
        <w:t>{</w:t>
      </w:r>
    </w:p>
    <w:p w:rsidR="004631BD" w:rsidP="004631BD" w:rsidRDefault="004631BD" w14:paraId="331FF8DC" w14:textId="77777777">
      <w:pPr>
        <w:pStyle w:val="FirstLevelBullet"/>
        <w:numPr>
          <w:ilvl w:val="0"/>
          <w:numId w:val="0"/>
        </w:numPr>
        <w:ind w:left="720"/>
      </w:pPr>
      <w:r>
        <w:t xml:space="preserve">"status": </w:t>
      </w:r>
      <w:r w:rsidR="000D4339">
        <w:t>6</w:t>
      </w:r>
      <w:r>
        <w:t>,</w:t>
      </w:r>
    </w:p>
    <w:p w:rsidR="004631BD" w:rsidP="004631BD" w:rsidRDefault="004631BD" w14:paraId="6C9ADB13" w14:textId="00CF73B4">
      <w:pPr>
        <w:pStyle w:val="FirstLevelBullet"/>
        <w:numPr>
          <w:ilvl w:val="0"/>
          <w:numId w:val="0"/>
        </w:numPr>
        <w:ind w:left="720"/>
      </w:pPr>
      <w:r>
        <w:t>"message": “</w:t>
      </w:r>
      <w:r w:rsidRPr="00A417DC" w:rsidR="00A417DC">
        <w:t>Device is being configured by a different IP</w:t>
      </w:r>
      <w:r w:rsidR="00490836">
        <w:t>. Please login again later.</w:t>
      </w:r>
      <w:r>
        <w:t>”,</w:t>
      </w:r>
    </w:p>
    <w:p w:rsidR="008A3381" w:rsidP="004631BD" w:rsidRDefault="008A3381" w14:paraId="31968361" w14:textId="58FDFFCC">
      <w:pPr>
        <w:pStyle w:val="FirstLevelBullet"/>
        <w:numPr>
          <w:ilvl w:val="0"/>
          <w:numId w:val="0"/>
        </w:numPr>
        <w:ind w:left="720"/>
      </w:pPr>
      <w:r>
        <w:t xml:space="preserve">“requestId” : </w:t>
      </w:r>
      <w:r w:rsidR="003E0981">
        <w:t>&lt;requestId&gt;</w:t>
      </w:r>
      <w:r>
        <w:t>,</w:t>
      </w:r>
    </w:p>
    <w:p w:rsidR="004631BD" w:rsidP="004631BD" w:rsidRDefault="004631BD" w14:paraId="0BD348DD" w14:textId="77777777">
      <w:pPr>
        <w:pStyle w:val="FirstLevelBullet"/>
        <w:numPr>
          <w:ilvl w:val="0"/>
          <w:numId w:val="0"/>
        </w:numPr>
        <w:ind w:left="720"/>
      </w:pPr>
      <w:r>
        <w:t>"data": {</w:t>
      </w:r>
    </w:p>
    <w:p w:rsidR="004631BD" w:rsidP="004631BD" w:rsidRDefault="004631BD" w14:paraId="439EFB8F" w14:textId="77777777">
      <w:pPr>
        <w:pStyle w:val="FirstLevelBullet"/>
        <w:numPr>
          <w:ilvl w:val="0"/>
          <w:numId w:val="0"/>
        </w:numPr>
        <w:ind w:left="720"/>
      </w:pPr>
      <w:r>
        <w:t>}</w:t>
      </w:r>
    </w:p>
    <w:p w:rsidR="004631BD" w:rsidP="004631BD" w:rsidRDefault="004631BD" w14:paraId="45257C68" w14:textId="77777777">
      <w:pPr>
        <w:pStyle w:val="FirstLevelBullet"/>
        <w:numPr>
          <w:ilvl w:val="0"/>
          <w:numId w:val="0"/>
        </w:numPr>
        <w:ind w:left="720"/>
      </w:pPr>
      <w:r>
        <w:t>}</w:t>
      </w:r>
    </w:p>
    <w:p w:rsidR="00A07BE1" w:rsidP="000E42FE" w:rsidRDefault="00A07BE1" w14:paraId="5CEC7ED1" w14:textId="4533F1C3">
      <w:pPr>
        <w:pStyle w:val="FirstLevelBullet"/>
        <w:numPr>
          <w:ilvl w:val="0"/>
          <w:numId w:val="0"/>
        </w:numPr>
        <w:ind w:left="720"/>
      </w:pPr>
    </w:p>
    <w:p w:rsidRPr="00490836" w:rsidR="00490836" w:rsidP="00490836" w:rsidRDefault="0F92A04F" w14:paraId="2A48F947" w14:textId="3FBF9BC2">
      <w:pPr>
        <w:pStyle w:val="Heading3"/>
      </w:pPr>
      <w:bookmarkStart w:name="_Toc113971505" w:id="29"/>
      <w:r>
        <w:t xml:space="preserve">Usecase – Ngắt phiên truy nhập khi không có tương tác từ </w:t>
      </w:r>
      <w:r w:rsidR="3C4AA7B0">
        <w:t>Mobile App</w:t>
      </w:r>
      <w:r>
        <w:t xml:space="preserve"> trong một khoảng thời gian timeout</w:t>
      </w:r>
      <w:bookmarkEnd w:id="29"/>
    </w:p>
    <w:tbl>
      <w:tblPr>
        <w:tblStyle w:val="TableGrid"/>
        <w:tblW w:w="0" w:type="auto"/>
        <w:tblLook w:val="04A0" w:firstRow="1" w:lastRow="0" w:firstColumn="1" w:lastColumn="0" w:noHBand="0" w:noVBand="1"/>
      </w:tblPr>
      <w:tblGrid>
        <w:gridCol w:w="1885"/>
        <w:gridCol w:w="7340"/>
      </w:tblGrid>
      <w:tr w:rsidR="00490836" w:rsidTr="00E5021C" w14:paraId="2188DFFF" w14:textId="77777777">
        <w:tc>
          <w:tcPr>
            <w:tcW w:w="1885" w:type="dxa"/>
          </w:tcPr>
          <w:p w:rsidR="00490836" w:rsidP="00E5021C" w:rsidRDefault="00490836" w14:paraId="4C8FDCC1" w14:textId="77777777">
            <w:r>
              <w:t>ID</w:t>
            </w:r>
          </w:p>
        </w:tc>
        <w:tc>
          <w:tcPr>
            <w:tcW w:w="7340" w:type="dxa"/>
          </w:tcPr>
          <w:p w:rsidR="00490836" w:rsidP="00E5021C" w:rsidRDefault="00490836" w14:paraId="4614A849" w14:textId="34C73C84">
            <w:r>
              <w:t>UC-</w:t>
            </w:r>
            <w:r w:rsidR="00B43F59">
              <w:t>6</w:t>
            </w:r>
          </w:p>
        </w:tc>
      </w:tr>
      <w:tr w:rsidR="00490836" w:rsidTr="00E5021C" w14:paraId="6C463C4C" w14:textId="77777777">
        <w:tc>
          <w:tcPr>
            <w:tcW w:w="1885" w:type="dxa"/>
          </w:tcPr>
          <w:p w:rsidR="00490836" w:rsidP="00E5021C" w:rsidRDefault="00490836" w14:paraId="1B060D8F" w14:textId="77777777">
            <w:r>
              <w:t>Name</w:t>
            </w:r>
          </w:p>
        </w:tc>
        <w:tc>
          <w:tcPr>
            <w:tcW w:w="7340" w:type="dxa"/>
          </w:tcPr>
          <w:p w:rsidR="00490836" w:rsidP="00E5021C" w:rsidRDefault="00AD2E47" w14:paraId="5242EB35" w14:textId="5A696207">
            <w:r>
              <w:t xml:space="preserve">Ngắt phiên truy nhập khi không có tương tác từ </w:t>
            </w:r>
            <w:r w:rsidR="007A6979">
              <w:t>Mobile App</w:t>
            </w:r>
          </w:p>
        </w:tc>
      </w:tr>
      <w:tr w:rsidR="00490836" w:rsidTr="00E5021C" w14:paraId="37A9CF36" w14:textId="77777777">
        <w:tc>
          <w:tcPr>
            <w:tcW w:w="1885" w:type="dxa"/>
          </w:tcPr>
          <w:p w:rsidR="00490836" w:rsidP="00E5021C" w:rsidRDefault="00490836" w14:paraId="5D842CF7" w14:textId="77777777">
            <w:r>
              <w:t>Description</w:t>
            </w:r>
          </w:p>
        </w:tc>
        <w:tc>
          <w:tcPr>
            <w:tcW w:w="7340" w:type="dxa"/>
          </w:tcPr>
          <w:p w:rsidR="00490836" w:rsidP="006C6448" w:rsidRDefault="00F67919" w14:paraId="13AF7E61" w14:textId="68F0AF6D">
            <w:pPr>
              <w:pStyle w:val="FirstLevelBullet"/>
            </w:pPr>
            <w:r>
              <w:t>ONT tự động n</w:t>
            </w:r>
            <w:r w:rsidR="00AD2E47">
              <w:t xml:space="preserve">gắt phiên truy nhập khi không có tương tác từ </w:t>
            </w:r>
            <w:r w:rsidR="007A6979">
              <w:t>Mobile App</w:t>
            </w:r>
            <w:r w:rsidR="00AD2E47">
              <w:t xml:space="preserve"> xuống thiết bị trong một khoảng thời gian timeout = 10 phút.</w:t>
            </w:r>
          </w:p>
          <w:p w:rsidR="00F67919" w:rsidP="006C6448" w:rsidRDefault="00F67919" w14:paraId="2750AABD" w14:textId="2004B464">
            <w:pPr>
              <w:pStyle w:val="FirstLevelBullet"/>
            </w:pPr>
            <w:r>
              <w:t>Trường hợp Mobile App vẫn thực hiện các request với Session ID cũ đã timeout, ONT sẽ phản hồi lại Mobile App bản tin</w:t>
            </w:r>
            <w:r w:rsidR="00331C31">
              <w:t xml:space="preserve"> “400 Bad Request”</w:t>
            </w:r>
            <w:r>
              <w:t xml:space="preserve"> thông báo phiên cũ đã hết hạn. </w:t>
            </w:r>
            <w:r w:rsidR="00331C31">
              <w:t>Chi tiết Payload của bản tin như bên dưới.</w:t>
            </w:r>
          </w:p>
          <w:p w:rsidR="00F67919" w:rsidP="006C6448" w:rsidRDefault="00F67919" w14:paraId="32BDD53A" w14:textId="1CAB5516">
            <w:pPr>
              <w:pStyle w:val="FirstLevelBullet"/>
            </w:pPr>
            <w:r>
              <w:t>Mobile App sau khi nhận được thông báo phiên cũ hết hạn, Mobile App thực hiện các bước mở phiên kết nối mới như ở UC-2.</w:t>
            </w:r>
          </w:p>
        </w:tc>
      </w:tr>
      <w:tr w:rsidR="00490836" w:rsidTr="00E5021C" w14:paraId="1AABE17E" w14:textId="77777777">
        <w:tc>
          <w:tcPr>
            <w:tcW w:w="1885" w:type="dxa"/>
          </w:tcPr>
          <w:p w:rsidR="00490836" w:rsidP="00E5021C" w:rsidRDefault="00490836" w14:paraId="087F2CDA" w14:textId="77777777">
            <w:r>
              <w:t>Actor</w:t>
            </w:r>
          </w:p>
        </w:tc>
        <w:tc>
          <w:tcPr>
            <w:tcW w:w="7340" w:type="dxa"/>
          </w:tcPr>
          <w:p w:rsidR="00490836" w:rsidP="00E5021C" w:rsidRDefault="00490836" w14:paraId="11E85FB2" w14:textId="77777777">
            <w:r>
              <w:t>Admin</w:t>
            </w:r>
          </w:p>
        </w:tc>
      </w:tr>
      <w:tr w:rsidR="00490836" w:rsidTr="00E5021C" w14:paraId="4319E6D8" w14:textId="77777777">
        <w:tc>
          <w:tcPr>
            <w:tcW w:w="1885" w:type="dxa"/>
          </w:tcPr>
          <w:p w:rsidR="00490836" w:rsidP="00E5021C" w:rsidRDefault="00490836" w14:paraId="4EF67098" w14:textId="77777777">
            <w:r>
              <w:t>Pre-condition</w:t>
            </w:r>
          </w:p>
        </w:tc>
        <w:tc>
          <w:tcPr>
            <w:tcW w:w="7340" w:type="dxa"/>
          </w:tcPr>
          <w:p w:rsidR="00490836" w:rsidP="00E5021C" w:rsidRDefault="00490836" w14:paraId="5F4A5E8B" w14:textId="71CF897E">
            <w:r>
              <w:t xml:space="preserve">Thiết bị hoạt động bình thường </w:t>
            </w:r>
            <w:r w:rsidR="00AD2E47">
              <w:t xml:space="preserve">người quản trị sử dụng </w:t>
            </w:r>
            <w:r w:rsidR="007A6979">
              <w:t>Mobile App</w:t>
            </w:r>
            <w:r w:rsidR="00AD2E47">
              <w:t xml:space="preserve"> đã đăng nhập thành công vào thiết bị nhưng không có tương tác từ </w:t>
            </w:r>
            <w:r w:rsidR="007A6979">
              <w:t>Mobile App</w:t>
            </w:r>
            <w:r w:rsidR="00AD2E47">
              <w:t xml:space="preserve"> xuống thiết bị trong một khoảng thời gian timeout = 10 phút</w:t>
            </w:r>
          </w:p>
        </w:tc>
      </w:tr>
      <w:tr w:rsidR="00490836" w:rsidTr="00E5021C" w14:paraId="0D14F35E" w14:textId="77777777">
        <w:tc>
          <w:tcPr>
            <w:tcW w:w="1885" w:type="dxa"/>
          </w:tcPr>
          <w:p w:rsidR="00490836" w:rsidP="00E5021C" w:rsidRDefault="00490836" w14:paraId="53B9B8F8" w14:textId="77777777">
            <w:r>
              <w:t>Post-condition</w:t>
            </w:r>
          </w:p>
        </w:tc>
        <w:tc>
          <w:tcPr>
            <w:tcW w:w="7340" w:type="dxa"/>
          </w:tcPr>
          <w:p w:rsidR="00490836" w:rsidP="00E5021C" w:rsidRDefault="006D62C8" w14:paraId="16F9ED65" w14:textId="77777777">
            <w:r>
              <w:t>Ngắt phiên truy nhập vào thiết bị</w:t>
            </w:r>
          </w:p>
        </w:tc>
      </w:tr>
    </w:tbl>
    <w:p w:rsidR="000067E9" w:rsidP="00CC5E36" w:rsidRDefault="000067E9" w14:paraId="77C90F0C" w14:textId="41E56328">
      <w:pPr>
        <w:pStyle w:val="Caption"/>
        <w:keepNext/>
        <w:jc w:val="both"/>
      </w:pPr>
    </w:p>
    <w:p w:rsidR="00331C31" w:rsidP="006C6448" w:rsidRDefault="0028285B" w14:paraId="1819D119" w14:textId="0B199701">
      <w:r>
        <w:rPr>
          <w:b/>
        </w:rPr>
        <w:t>Cấu trúc payload của bản tin</w:t>
      </w:r>
    </w:p>
    <w:p w:rsidR="00331C31" w:rsidP="00331C31" w:rsidRDefault="00331C31" w14:paraId="5B7C7169" w14:textId="77777777">
      <w:pPr>
        <w:pStyle w:val="FirstLevelBullet"/>
        <w:numPr>
          <w:ilvl w:val="0"/>
          <w:numId w:val="0"/>
        </w:numPr>
        <w:ind w:left="720"/>
      </w:pPr>
      <w:r>
        <w:t>{</w:t>
      </w:r>
    </w:p>
    <w:p w:rsidR="00331C31" w:rsidP="00331C31" w:rsidRDefault="00816E0C" w14:paraId="5017A0F6" w14:textId="2B16F585">
      <w:pPr>
        <w:pStyle w:val="FirstLevelBullet"/>
        <w:numPr>
          <w:ilvl w:val="0"/>
          <w:numId w:val="0"/>
        </w:numPr>
        <w:ind w:left="720"/>
      </w:pPr>
      <w:r>
        <w:t>"status": 15</w:t>
      </w:r>
      <w:r w:rsidR="00331C31">
        <w:t>,</w:t>
      </w:r>
    </w:p>
    <w:p w:rsidR="00331C31" w:rsidP="00331C31" w:rsidRDefault="00331C31" w14:paraId="3586D2B6" w14:textId="6132673D">
      <w:pPr>
        <w:pStyle w:val="FirstLevelBullet"/>
        <w:numPr>
          <w:ilvl w:val="0"/>
          <w:numId w:val="0"/>
        </w:numPr>
        <w:ind w:left="720"/>
      </w:pPr>
      <w:r>
        <w:t>"message": “Session Timeout”,</w:t>
      </w:r>
    </w:p>
    <w:p w:rsidR="00331C31" w:rsidP="00331C31" w:rsidRDefault="00331C31" w14:paraId="2A9FD50D" w14:textId="77777777">
      <w:pPr>
        <w:pStyle w:val="FirstLevelBullet"/>
        <w:numPr>
          <w:ilvl w:val="0"/>
          <w:numId w:val="0"/>
        </w:numPr>
        <w:ind w:left="720"/>
      </w:pPr>
      <w:r>
        <w:t>"data": {</w:t>
      </w:r>
    </w:p>
    <w:p w:rsidR="00331C31" w:rsidP="00331C31" w:rsidRDefault="00331C31" w14:paraId="50BD0B78" w14:textId="77777777">
      <w:pPr>
        <w:pStyle w:val="FirstLevelBullet"/>
        <w:numPr>
          <w:ilvl w:val="0"/>
          <w:numId w:val="0"/>
        </w:numPr>
        <w:ind w:left="720"/>
      </w:pPr>
      <w:r>
        <w:t>}</w:t>
      </w:r>
    </w:p>
    <w:p w:rsidR="00331C31" w:rsidP="00331C31" w:rsidRDefault="00331C31" w14:paraId="7F6DD9D3" w14:textId="77777777">
      <w:pPr>
        <w:pStyle w:val="FirstLevelBullet"/>
        <w:numPr>
          <w:ilvl w:val="0"/>
          <w:numId w:val="0"/>
        </w:numPr>
        <w:ind w:left="720"/>
      </w:pPr>
      <w:r>
        <w:lastRenderedPageBreak/>
        <w:t>}</w:t>
      </w:r>
    </w:p>
    <w:p w:rsidRPr="00255E16" w:rsidR="0013480B" w:rsidP="006C6448" w:rsidRDefault="0013480B" w14:paraId="7D1B48C3" w14:textId="6B868927"/>
    <w:p w:rsidRPr="00490836" w:rsidR="006D62C8" w:rsidP="006D62C8" w:rsidRDefault="1777A7FC" w14:paraId="77533E82" w14:textId="18C2A60A">
      <w:pPr>
        <w:pStyle w:val="Heading3"/>
      </w:pPr>
      <w:bookmarkStart w:name="_Toc113971506" w:id="30"/>
      <w:r>
        <w:t xml:space="preserve">Usecase – Ngắt phiên truy nhập từ </w:t>
      </w:r>
      <w:r w:rsidR="3C4AA7B0">
        <w:t>Mobile App</w:t>
      </w:r>
      <w:bookmarkEnd w:id="30"/>
    </w:p>
    <w:tbl>
      <w:tblPr>
        <w:tblStyle w:val="TableGrid"/>
        <w:tblW w:w="0" w:type="auto"/>
        <w:tblLook w:val="04A0" w:firstRow="1" w:lastRow="0" w:firstColumn="1" w:lastColumn="0" w:noHBand="0" w:noVBand="1"/>
      </w:tblPr>
      <w:tblGrid>
        <w:gridCol w:w="1885"/>
        <w:gridCol w:w="7340"/>
      </w:tblGrid>
      <w:tr w:rsidR="006D62C8" w:rsidTr="3BF1215F" w14:paraId="1842E057" w14:textId="77777777">
        <w:tc>
          <w:tcPr>
            <w:tcW w:w="1885" w:type="dxa"/>
          </w:tcPr>
          <w:p w:rsidR="006D62C8" w:rsidP="00E5021C" w:rsidRDefault="006D62C8" w14:paraId="4F920ADF" w14:textId="77777777">
            <w:r>
              <w:t>ID</w:t>
            </w:r>
          </w:p>
        </w:tc>
        <w:tc>
          <w:tcPr>
            <w:tcW w:w="7340" w:type="dxa"/>
          </w:tcPr>
          <w:p w:rsidR="006D62C8" w:rsidP="00E5021C" w:rsidRDefault="006D62C8" w14:paraId="30B7DA6A" w14:textId="7E688D9E">
            <w:r>
              <w:t>UC-</w:t>
            </w:r>
            <w:r w:rsidR="00B43F59">
              <w:t>7</w:t>
            </w:r>
          </w:p>
        </w:tc>
      </w:tr>
      <w:tr w:rsidR="006D62C8" w:rsidTr="3BF1215F" w14:paraId="504DD56C" w14:textId="77777777">
        <w:tc>
          <w:tcPr>
            <w:tcW w:w="1885" w:type="dxa"/>
          </w:tcPr>
          <w:p w:rsidR="006D62C8" w:rsidP="00E5021C" w:rsidRDefault="006D62C8" w14:paraId="58A51630" w14:textId="77777777">
            <w:r>
              <w:t>Name</w:t>
            </w:r>
          </w:p>
        </w:tc>
        <w:tc>
          <w:tcPr>
            <w:tcW w:w="7340" w:type="dxa"/>
          </w:tcPr>
          <w:p w:rsidR="006D62C8" w:rsidP="00E5021C" w:rsidRDefault="006D62C8" w14:paraId="50510C33" w14:textId="0C0DEB40">
            <w:r>
              <w:t xml:space="preserve">Ngắt phiên truy nhập từ </w:t>
            </w:r>
            <w:r w:rsidR="007A6979">
              <w:t>Mobile App</w:t>
            </w:r>
          </w:p>
        </w:tc>
      </w:tr>
      <w:tr w:rsidR="006D62C8" w:rsidTr="3BF1215F" w14:paraId="1807E117" w14:textId="77777777">
        <w:tc>
          <w:tcPr>
            <w:tcW w:w="1885" w:type="dxa"/>
          </w:tcPr>
          <w:p w:rsidR="006D62C8" w:rsidP="00E5021C" w:rsidRDefault="006D62C8" w14:paraId="5501625B" w14:textId="77777777">
            <w:r>
              <w:t>Description</w:t>
            </w:r>
          </w:p>
        </w:tc>
        <w:tc>
          <w:tcPr>
            <w:tcW w:w="7340" w:type="dxa"/>
          </w:tcPr>
          <w:p w:rsidR="006D62C8" w:rsidP="00A0704A" w:rsidRDefault="006D62C8" w14:paraId="312719E5" w14:textId="0D06ABAD">
            <w:pPr>
              <w:pStyle w:val="FirstLevelBullet"/>
            </w:pPr>
            <w:r>
              <w:t xml:space="preserve">Người quản trị chủ động yêu cầu ngắt phiên truy nhập thiết bị từ </w:t>
            </w:r>
            <w:r w:rsidR="007A6979">
              <w:t>Mobile App</w:t>
            </w:r>
            <w:r w:rsidR="00A0704A">
              <w:t>.</w:t>
            </w:r>
          </w:p>
          <w:p w:rsidR="00A07BE1" w:rsidRDefault="41AE47DB" w14:paraId="4B20F5C8" w14:textId="08D36716">
            <w:pPr>
              <w:pStyle w:val="FirstLevelBullet"/>
            </w:pPr>
            <w:r>
              <w:t xml:space="preserve">Mobile App thực hiện request với định dạng </w:t>
            </w:r>
            <w:hyperlink w:history="1">
              <w:r w:rsidRPr="3BF1215F">
                <w:rPr>
                  <w:rStyle w:val="Hyperlink"/>
                </w:rPr>
                <w:t>https://&lt;ip&gt;:&lt;port&gt;/onelinkagent</w:t>
              </w:r>
            </w:hyperlink>
            <w:r w:rsidR="0CD3A98D">
              <w:t xml:space="preserve"> với cookies đi kèm request được quy định trong mục 7.2.1</w:t>
            </w:r>
          </w:p>
          <w:p w:rsidR="00A0704A" w:rsidP="00A0704A" w:rsidRDefault="00A0704A" w14:paraId="4419420E" w14:textId="77777777">
            <w:pPr>
              <w:pStyle w:val="FirstLevelBullet"/>
            </w:pPr>
            <w:r>
              <w:t xml:space="preserve">Thiết bị </w:t>
            </w:r>
            <w:r w:rsidR="00032250">
              <w:t>phản hồi lại thông tin mã lỗi, và ngắt phiên truy nhập nếu thành công.</w:t>
            </w:r>
          </w:p>
        </w:tc>
      </w:tr>
      <w:tr w:rsidR="006D62C8" w:rsidTr="3BF1215F" w14:paraId="59AB8431" w14:textId="77777777">
        <w:tc>
          <w:tcPr>
            <w:tcW w:w="1885" w:type="dxa"/>
          </w:tcPr>
          <w:p w:rsidR="006D62C8" w:rsidP="00E5021C" w:rsidRDefault="006D62C8" w14:paraId="0152E635" w14:textId="77777777">
            <w:r>
              <w:t>Actor</w:t>
            </w:r>
          </w:p>
        </w:tc>
        <w:tc>
          <w:tcPr>
            <w:tcW w:w="7340" w:type="dxa"/>
          </w:tcPr>
          <w:p w:rsidR="006D62C8" w:rsidP="00E5021C" w:rsidRDefault="006D62C8" w14:paraId="6456313B" w14:textId="77777777">
            <w:r>
              <w:t>Admin</w:t>
            </w:r>
          </w:p>
        </w:tc>
      </w:tr>
      <w:tr w:rsidR="006D62C8" w:rsidTr="3BF1215F" w14:paraId="59816C42" w14:textId="77777777">
        <w:tc>
          <w:tcPr>
            <w:tcW w:w="1885" w:type="dxa"/>
          </w:tcPr>
          <w:p w:rsidR="006D62C8" w:rsidP="00E5021C" w:rsidRDefault="006D62C8" w14:paraId="23FB365A" w14:textId="77777777">
            <w:r>
              <w:t>Pre-condition</w:t>
            </w:r>
          </w:p>
        </w:tc>
        <w:tc>
          <w:tcPr>
            <w:tcW w:w="7340" w:type="dxa"/>
          </w:tcPr>
          <w:p w:rsidR="006D62C8" w:rsidP="00E5021C" w:rsidRDefault="006D62C8" w14:paraId="7760D968" w14:textId="53F4D2E1">
            <w:r>
              <w:t xml:space="preserve">Thiết bị hoạt động bình thường người quản trị sử dụng </w:t>
            </w:r>
            <w:r w:rsidR="007A6979">
              <w:t>Mobile App</w:t>
            </w:r>
            <w:r>
              <w:t xml:space="preserve"> đã đăng nhập thành công vào thiết bị</w:t>
            </w:r>
          </w:p>
        </w:tc>
      </w:tr>
      <w:tr w:rsidR="006D62C8" w:rsidTr="3BF1215F" w14:paraId="670E85F8" w14:textId="77777777">
        <w:tc>
          <w:tcPr>
            <w:tcW w:w="1885" w:type="dxa"/>
          </w:tcPr>
          <w:p w:rsidR="006D62C8" w:rsidP="00E5021C" w:rsidRDefault="006D62C8" w14:paraId="5522F505" w14:textId="77777777">
            <w:r>
              <w:t>Post-condition</w:t>
            </w:r>
          </w:p>
        </w:tc>
        <w:tc>
          <w:tcPr>
            <w:tcW w:w="7340" w:type="dxa"/>
          </w:tcPr>
          <w:p w:rsidR="006D62C8" w:rsidP="00E5021C" w:rsidRDefault="00032250" w14:paraId="391EA0E0" w14:textId="724AE311">
            <w:r>
              <w:t xml:space="preserve">Thiết bị phản hồi lại thông tin cho </w:t>
            </w:r>
            <w:r w:rsidR="007A6979">
              <w:t>Mobile App</w:t>
            </w:r>
            <w:r>
              <w:t xml:space="preserve"> và n</w:t>
            </w:r>
            <w:r w:rsidR="006D62C8">
              <w:t>gắt phiên truy nhập vào thiết bị</w:t>
            </w:r>
          </w:p>
        </w:tc>
      </w:tr>
    </w:tbl>
    <w:p w:rsidRPr="006D62C8" w:rsidR="006D62C8" w:rsidP="006D62C8" w:rsidRDefault="006D62C8" w14:paraId="333657B5" w14:textId="77777777"/>
    <w:p w:rsidR="00032250" w:rsidP="00032250" w:rsidRDefault="00F02801" w14:paraId="46CF81B6" w14:textId="3DF60181">
      <w:pPr>
        <w:rPr>
          <w:b/>
          <w:bCs/>
        </w:rPr>
      </w:pPr>
      <w:r>
        <w:rPr>
          <w:b/>
          <w:bCs/>
        </w:rPr>
        <w:t xml:space="preserve">Cấu trúc payload </w:t>
      </w:r>
      <w:r w:rsidR="00032250">
        <w:rPr>
          <w:b/>
          <w:bCs/>
        </w:rPr>
        <w:t>của bản tin:</w:t>
      </w:r>
    </w:p>
    <w:p w:rsidR="00032250" w:rsidP="00032250" w:rsidRDefault="00032250" w14:paraId="21AFFD7C" w14:textId="77777777">
      <w:pPr>
        <w:pStyle w:val="FirstLevelBullet"/>
        <w:numPr>
          <w:ilvl w:val="0"/>
          <w:numId w:val="9"/>
        </w:numPr>
      </w:pPr>
      <w:r>
        <w:t>Logout Request:</w:t>
      </w:r>
    </w:p>
    <w:p w:rsidR="00032250" w:rsidP="00032250" w:rsidRDefault="00032250" w14:paraId="779C33C4" w14:textId="130A809F">
      <w:pPr>
        <w:pStyle w:val="FirstLevelBullet"/>
        <w:numPr>
          <w:ilvl w:val="0"/>
          <w:numId w:val="0"/>
        </w:numPr>
        <w:ind w:left="720"/>
      </w:pPr>
      <w:r>
        <w:t>{“action” : “logout”</w:t>
      </w:r>
      <w:r w:rsidR="00FC07A0">
        <w:t xml:space="preserve">, “requestId” : </w:t>
      </w:r>
      <w:r w:rsidR="003E0981">
        <w:t>&lt;requestId&gt;</w:t>
      </w:r>
      <w:r>
        <w:t>}</w:t>
      </w:r>
    </w:p>
    <w:p w:rsidR="00032250" w:rsidP="00032250" w:rsidRDefault="00032250" w14:paraId="3E7AEF79" w14:textId="77777777">
      <w:pPr>
        <w:pStyle w:val="FirstLevelBullet"/>
        <w:numPr>
          <w:ilvl w:val="0"/>
          <w:numId w:val="9"/>
        </w:numPr>
      </w:pPr>
      <w:r>
        <w:t>Logout Response:</w:t>
      </w:r>
    </w:p>
    <w:p w:rsidR="00032250" w:rsidP="00032250" w:rsidRDefault="00032250" w14:paraId="0D41C5CF" w14:textId="77777777">
      <w:pPr>
        <w:pStyle w:val="FirstLevelBullet"/>
        <w:numPr>
          <w:ilvl w:val="0"/>
          <w:numId w:val="10"/>
        </w:numPr>
      </w:pPr>
      <w:r>
        <w:t>Logout thành công:</w:t>
      </w:r>
    </w:p>
    <w:p w:rsidR="00032250" w:rsidP="00032250" w:rsidRDefault="00032250" w14:paraId="2F4E494D" w14:textId="77777777">
      <w:pPr>
        <w:pStyle w:val="FirstLevelBullet"/>
        <w:numPr>
          <w:ilvl w:val="0"/>
          <w:numId w:val="0"/>
        </w:numPr>
        <w:ind w:left="1080"/>
      </w:pPr>
      <w:r>
        <w:t>{</w:t>
      </w:r>
    </w:p>
    <w:p w:rsidR="00032250" w:rsidP="00032250" w:rsidRDefault="00032250" w14:paraId="695EE42A" w14:textId="77777777">
      <w:pPr>
        <w:pStyle w:val="FirstLevelBullet"/>
        <w:numPr>
          <w:ilvl w:val="0"/>
          <w:numId w:val="0"/>
        </w:numPr>
        <w:ind w:left="1080"/>
      </w:pPr>
      <w:r>
        <w:t>"status": 0,</w:t>
      </w:r>
    </w:p>
    <w:p w:rsidR="00032250" w:rsidP="00032250" w:rsidRDefault="00B94824" w14:paraId="78640D40" w14:textId="1E4BB0DA">
      <w:pPr>
        <w:pStyle w:val="FirstLevelBullet"/>
        <w:numPr>
          <w:ilvl w:val="0"/>
          <w:numId w:val="0"/>
        </w:numPr>
        <w:ind w:left="1080"/>
      </w:pPr>
      <w:r>
        <w:t>“message”: “</w:t>
      </w:r>
      <w:r w:rsidR="001F1C9A">
        <w:t>Success</w:t>
      </w:r>
      <w:r>
        <w:t>”</w:t>
      </w:r>
      <w:r w:rsidR="00032250">
        <w:t>,</w:t>
      </w:r>
    </w:p>
    <w:p w:rsidR="00FC07A0" w:rsidP="00032250" w:rsidRDefault="00FC07A0" w14:paraId="3E99CDFC" w14:textId="1A8D5985">
      <w:pPr>
        <w:pStyle w:val="FirstLevelBullet"/>
        <w:numPr>
          <w:ilvl w:val="0"/>
          <w:numId w:val="0"/>
        </w:numPr>
        <w:ind w:left="1080"/>
      </w:pPr>
      <w:r>
        <w:t xml:space="preserve">“requestId” : </w:t>
      </w:r>
      <w:r w:rsidR="003E0981">
        <w:t>&lt;requestId&gt;</w:t>
      </w:r>
      <w:r>
        <w:t>,</w:t>
      </w:r>
    </w:p>
    <w:p w:rsidR="00032250" w:rsidP="00032250" w:rsidRDefault="00032250" w14:paraId="315D42F7" w14:textId="77777777">
      <w:pPr>
        <w:pStyle w:val="FirstLevelBullet"/>
        <w:numPr>
          <w:ilvl w:val="0"/>
          <w:numId w:val="0"/>
        </w:numPr>
        <w:ind w:left="1080"/>
      </w:pPr>
      <w:r>
        <w:t>"data": {</w:t>
      </w:r>
    </w:p>
    <w:p w:rsidR="00032250" w:rsidP="00032250" w:rsidRDefault="00032250" w14:paraId="61DEDB2A" w14:textId="77777777">
      <w:pPr>
        <w:pStyle w:val="FirstLevelBullet"/>
        <w:numPr>
          <w:ilvl w:val="0"/>
          <w:numId w:val="0"/>
        </w:numPr>
        <w:ind w:left="1080"/>
      </w:pPr>
      <w:r>
        <w:t>}</w:t>
      </w:r>
    </w:p>
    <w:p w:rsidR="00032250" w:rsidP="00032250" w:rsidRDefault="00032250" w14:paraId="3D8AC781" w14:textId="77777777">
      <w:pPr>
        <w:pStyle w:val="FirstLevelBullet"/>
        <w:numPr>
          <w:ilvl w:val="0"/>
          <w:numId w:val="0"/>
        </w:numPr>
        <w:ind w:left="1080"/>
      </w:pPr>
      <w:r>
        <w:t>}</w:t>
      </w:r>
    </w:p>
    <w:p w:rsidR="00D2517B" w:rsidP="00032250" w:rsidRDefault="00032250" w14:paraId="10147343" w14:textId="77777777">
      <w:pPr>
        <w:pStyle w:val="ListParagraph"/>
        <w:numPr>
          <w:ilvl w:val="0"/>
          <w:numId w:val="10"/>
        </w:numPr>
      </w:pPr>
      <w:r>
        <w:t>Logout thất bại:</w:t>
      </w:r>
    </w:p>
    <w:p w:rsidR="00F31D65" w:rsidP="00F31D65" w:rsidRDefault="00F31D65" w14:paraId="7B968B2E" w14:textId="77777777">
      <w:pPr>
        <w:pStyle w:val="FirstLevelBullet"/>
        <w:numPr>
          <w:ilvl w:val="0"/>
          <w:numId w:val="0"/>
        </w:numPr>
        <w:ind w:left="1080"/>
      </w:pPr>
      <w:r>
        <w:t>{</w:t>
      </w:r>
    </w:p>
    <w:p w:rsidR="00F31D65" w:rsidP="00F31D65" w:rsidRDefault="00F31D65" w14:paraId="59666C9B" w14:textId="77777777">
      <w:pPr>
        <w:pStyle w:val="FirstLevelBullet"/>
        <w:numPr>
          <w:ilvl w:val="0"/>
          <w:numId w:val="0"/>
        </w:numPr>
        <w:ind w:left="720" w:firstLine="360"/>
      </w:pPr>
      <w:r>
        <w:t xml:space="preserve">"status": </w:t>
      </w:r>
      <w:r w:rsidR="000D4339">
        <w:t>7</w:t>
      </w:r>
      <w:r>
        <w:t>,</w:t>
      </w:r>
    </w:p>
    <w:p w:rsidR="00F31D65" w:rsidP="00F31D65" w:rsidRDefault="00B94824" w14:paraId="49614AC1" w14:textId="5D6166E9">
      <w:pPr>
        <w:pStyle w:val="FirstLevelBullet"/>
        <w:numPr>
          <w:ilvl w:val="0"/>
          <w:numId w:val="0"/>
        </w:numPr>
        <w:ind w:left="720" w:firstLine="360"/>
      </w:pPr>
      <w:r>
        <w:t>“message”: “</w:t>
      </w:r>
      <w:r w:rsidR="00315554">
        <w:t>Logout Failed</w:t>
      </w:r>
      <w:r>
        <w:t>”</w:t>
      </w:r>
      <w:r w:rsidR="00F31D65">
        <w:t>,</w:t>
      </w:r>
    </w:p>
    <w:p w:rsidR="00FC07A0" w:rsidP="00F31D65" w:rsidRDefault="00FC07A0" w14:paraId="53B21B00" w14:textId="6A84456E">
      <w:pPr>
        <w:pStyle w:val="FirstLevelBullet"/>
        <w:numPr>
          <w:ilvl w:val="0"/>
          <w:numId w:val="0"/>
        </w:numPr>
        <w:ind w:left="720" w:firstLine="360"/>
      </w:pPr>
      <w:r>
        <w:t xml:space="preserve">“requestId” : </w:t>
      </w:r>
      <w:r w:rsidR="003E0981">
        <w:t>&lt;requestId&gt;</w:t>
      </w:r>
      <w:r>
        <w:t>,</w:t>
      </w:r>
    </w:p>
    <w:p w:rsidR="00F31D65" w:rsidP="00F31D65" w:rsidRDefault="00F31D65" w14:paraId="347D9CCA" w14:textId="77777777">
      <w:pPr>
        <w:pStyle w:val="FirstLevelBullet"/>
        <w:numPr>
          <w:ilvl w:val="0"/>
          <w:numId w:val="0"/>
        </w:numPr>
        <w:ind w:left="720" w:firstLine="360"/>
      </w:pPr>
      <w:r>
        <w:t>"data": {</w:t>
      </w:r>
    </w:p>
    <w:p w:rsidR="00F31D65" w:rsidP="00F31D65" w:rsidRDefault="00F31D65" w14:paraId="51F4C095" w14:textId="77777777">
      <w:pPr>
        <w:pStyle w:val="FirstLevelBullet"/>
        <w:numPr>
          <w:ilvl w:val="0"/>
          <w:numId w:val="0"/>
        </w:numPr>
        <w:ind w:left="720" w:firstLine="360"/>
      </w:pPr>
      <w:r>
        <w:t>}</w:t>
      </w:r>
    </w:p>
    <w:p w:rsidR="00F31D65" w:rsidP="00F31D65" w:rsidRDefault="00F31D65" w14:paraId="358CEDBE" w14:textId="77777777">
      <w:pPr>
        <w:pStyle w:val="FirstLevelBullet"/>
        <w:numPr>
          <w:ilvl w:val="0"/>
          <w:numId w:val="0"/>
        </w:numPr>
        <w:ind w:left="720" w:firstLine="360"/>
      </w:pPr>
      <w:r>
        <w:lastRenderedPageBreak/>
        <w:t>}</w:t>
      </w:r>
    </w:p>
    <w:p w:rsidR="00D747DA" w:rsidP="0043581E" w:rsidRDefault="00D747DA" w14:paraId="7A897526" w14:textId="77777777"/>
    <w:p w:rsidRPr="006C6448" w:rsidR="00D747DA" w:rsidRDefault="00AB2E88" w14:paraId="06603EED" w14:textId="21A4954C">
      <w:pPr>
        <w:pStyle w:val="Heading2"/>
      </w:pPr>
      <w:bookmarkStart w:name="_Toc113971507" w:id="31"/>
      <w:r w:rsidRPr="006C6448">
        <w:t xml:space="preserve">Tính năng quản lý cấu hình SLID qua </w:t>
      </w:r>
      <w:r w:rsidRPr="006C6448" w:rsidR="007A6979">
        <w:t>Mobile App</w:t>
      </w:r>
      <w:bookmarkEnd w:id="31"/>
    </w:p>
    <w:tbl>
      <w:tblPr>
        <w:tblStyle w:val="TableGrid"/>
        <w:tblW w:w="0" w:type="auto"/>
        <w:tblLook w:val="04A0" w:firstRow="1" w:lastRow="0" w:firstColumn="1" w:lastColumn="0" w:noHBand="0" w:noVBand="1"/>
      </w:tblPr>
      <w:tblGrid>
        <w:gridCol w:w="1885"/>
        <w:gridCol w:w="7340"/>
      </w:tblGrid>
      <w:tr w:rsidR="00AB2E88" w:rsidTr="00E5021C" w14:paraId="29806EA9" w14:textId="77777777">
        <w:tc>
          <w:tcPr>
            <w:tcW w:w="1885" w:type="dxa"/>
          </w:tcPr>
          <w:p w:rsidR="00AB2E88" w:rsidP="00E5021C" w:rsidRDefault="00AB2E88" w14:paraId="355AB0FD" w14:textId="77777777">
            <w:r>
              <w:t>ID</w:t>
            </w:r>
          </w:p>
        </w:tc>
        <w:tc>
          <w:tcPr>
            <w:tcW w:w="7340" w:type="dxa"/>
          </w:tcPr>
          <w:p w:rsidR="00AB2E88" w:rsidP="00E5021C" w:rsidRDefault="00AB2E88" w14:paraId="734497CC" w14:textId="77777777">
            <w:r>
              <w:t>CN-3</w:t>
            </w:r>
          </w:p>
        </w:tc>
      </w:tr>
      <w:tr w:rsidR="00AB2E88" w:rsidTr="00E5021C" w14:paraId="7DA9EBB3" w14:textId="77777777">
        <w:tc>
          <w:tcPr>
            <w:tcW w:w="1885" w:type="dxa"/>
          </w:tcPr>
          <w:p w:rsidR="00AB2E88" w:rsidP="00E5021C" w:rsidRDefault="00AB2E88" w14:paraId="3F22257B" w14:textId="77777777">
            <w:r>
              <w:t>Name</w:t>
            </w:r>
          </w:p>
        </w:tc>
        <w:tc>
          <w:tcPr>
            <w:tcW w:w="7340" w:type="dxa"/>
          </w:tcPr>
          <w:p w:rsidR="00AB2E88" w:rsidP="00E5021C" w:rsidRDefault="00AB2E88" w14:paraId="1C04C297" w14:textId="42003982">
            <w:r>
              <w:t xml:space="preserve">Tính năng quản lý cấu hình SLID qua </w:t>
            </w:r>
            <w:r w:rsidR="007A6979">
              <w:t>Mobile App</w:t>
            </w:r>
          </w:p>
        </w:tc>
      </w:tr>
      <w:tr w:rsidR="00AB2E88" w:rsidTr="00E5021C" w14:paraId="0CA03A91" w14:textId="77777777">
        <w:tc>
          <w:tcPr>
            <w:tcW w:w="1885" w:type="dxa"/>
          </w:tcPr>
          <w:p w:rsidR="00AB2E88" w:rsidP="00E5021C" w:rsidRDefault="00AB2E88" w14:paraId="7AC431DA" w14:textId="77777777">
            <w:r>
              <w:t>Description</w:t>
            </w:r>
          </w:p>
        </w:tc>
        <w:tc>
          <w:tcPr>
            <w:tcW w:w="7340" w:type="dxa"/>
          </w:tcPr>
          <w:p w:rsidR="00AB2E88" w:rsidP="00E5021C" w:rsidRDefault="00AB2E88" w14:paraId="53B973E7" w14:textId="1DAB1336">
            <w:r>
              <w:t xml:space="preserve">Người quản trị có thể xem cấu hình hiện tại và thay đổi cấu hình SLID thông qua giao diện của </w:t>
            </w:r>
            <w:r w:rsidR="007A6979">
              <w:t>Mobile App</w:t>
            </w:r>
            <w:r>
              <w:t xml:space="preserve"> </w:t>
            </w:r>
          </w:p>
        </w:tc>
      </w:tr>
      <w:tr w:rsidR="00AB2E88" w:rsidTr="00E5021C" w14:paraId="5F8A7A1C" w14:textId="77777777">
        <w:tc>
          <w:tcPr>
            <w:tcW w:w="1885" w:type="dxa"/>
          </w:tcPr>
          <w:p w:rsidR="00AB2E88" w:rsidP="00E5021C" w:rsidRDefault="00AB2E88" w14:paraId="79F37163" w14:textId="77777777">
            <w:r>
              <w:t>Actor</w:t>
            </w:r>
          </w:p>
        </w:tc>
        <w:tc>
          <w:tcPr>
            <w:tcW w:w="7340" w:type="dxa"/>
          </w:tcPr>
          <w:p w:rsidR="00AB2E88" w:rsidP="00E5021C" w:rsidRDefault="00AB2E88" w14:paraId="0B51E352" w14:textId="77777777">
            <w:r>
              <w:t>Admin</w:t>
            </w:r>
          </w:p>
        </w:tc>
      </w:tr>
      <w:tr w:rsidR="00AB2E88" w:rsidTr="00E5021C" w14:paraId="640310BE" w14:textId="77777777">
        <w:tc>
          <w:tcPr>
            <w:tcW w:w="1885" w:type="dxa"/>
          </w:tcPr>
          <w:p w:rsidR="00AB2E88" w:rsidP="00E5021C" w:rsidRDefault="00AB2E88" w14:paraId="5E7B5C49" w14:textId="77777777">
            <w:r>
              <w:t>Pre-condition</w:t>
            </w:r>
          </w:p>
        </w:tc>
        <w:tc>
          <w:tcPr>
            <w:tcW w:w="7340" w:type="dxa"/>
          </w:tcPr>
          <w:p w:rsidR="00AB2E88" w:rsidP="00E5021C" w:rsidRDefault="00AB2E88" w14:paraId="3D904DBD" w14:textId="470CB012">
            <w:r>
              <w:t xml:space="preserve">Thiết bị hoạt động bình thường, </w:t>
            </w:r>
            <w:r w:rsidR="007A6979">
              <w:t>Mobile App</w:t>
            </w:r>
            <w:r>
              <w:t xml:space="preserve"> đã đăng nhập thành công vào thiết bị và được cấp phiên truy nhập</w:t>
            </w:r>
          </w:p>
        </w:tc>
      </w:tr>
      <w:tr w:rsidR="00AB2E88" w:rsidTr="00E5021C" w14:paraId="16762EF0" w14:textId="77777777">
        <w:tc>
          <w:tcPr>
            <w:tcW w:w="1885" w:type="dxa"/>
          </w:tcPr>
          <w:p w:rsidR="00AB2E88" w:rsidP="00E5021C" w:rsidRDefault="00AB2E88" w14:paraId="64A634FE" w14:textId="77777777">
            <w:r>
              <w:t>Post-condition</w:t>
            </w:r>
          </w:p>
        </w:tc>
        <w:tc>
          <w:tcPr>
            <w:tcW w:w="7340" w:type="dxa"/>
          </w:tcPr>
          <w:p w:rsidR="00AB2E88" w:rsidP="00E5021C" w:rsidRDefault="008335B3" w14:paraId="574BEAA9" w14:textId="4CCB77E2">
            <w:r>
              <w:t xml:space="preserve">Thiết bị phản hồi đầy đủ thông tin cho </w:t>
            </w:r>
            <w:r w:rsidR="007A6979">
              <w:t>Mobile App</w:t>
            </w:r>
            <w:r>
              <w:t xml:space="preserve"> và thực hiện thay đổi cấu hình</w:t>
            </w:r>
          </w:p>
        </w:tc>
      </w:tr>
    </w:tbl>
    <w:p w:rsidR="00AB2E88" w:rsidP="00AB2E88" w:rsidRDefault="00AB2E88" w14:paraId="4EF362FC" w14:textId="77777777"/>
    <w:p w:rsidR="00AB2E88" w:rsidP="00AB2E88" w:rsidRDefault="00AB2E88" w14:paraId="6A29476B" w14:textId="77777777">
      <w:pPr>
        <w:pStyle w:val="Heading3"/>
      </w:pPr>
      <w:bookmarkStart w:name="_Toc113971508" w:id="32"/>
      <w:r>
        <w:t xml:space="preserve">Usecase – </w:t>
      </w:r>
      <w:r w:rsidR="00406720">
        <w:t>Lấy thông tin cấu hình SLID hiện tại</w:t>
      </w:r>
      <w:bookmarkEnd w:id="32"/>
    </w:p>
    <w:tbl>
      <w:tblPr>
        <w:tblStyle w:val="TableGrid"/>
        <w:tblW w:w="0" w:type="auto"/>
        <w:tblLook w:val="04A0" w:firstRow="1" w:lastRow="0" w:firstColumn="1" w:lastColumn="0" w:noHBand="0" w:noVBand="1"/>
      </w:tblPr>
      <w:tblGrid>
        <w:gridCol w:w="1885"/>
        <w:gridCol w:w="7340"/>
      </w:tblGrid>
      <w:tr w:rsidR="00AB2E88" w:rsidTr="3BF1215F" w14:paraId="28A4B3ED" w14:textId="77777777">
        <w:tc>
          <w:tcPr>
            <w:tcW w:w="1885" w:type="dxa"/>
          </w:tcPr>
          <w:p w:rsidR="00AB2E88" w:rsidP="00E5021C" w:rsidRDefault="00AB2E88" w14:paraId="4CA5C6F6" w14:textId="77777777">
            <w:r>
              <w:t>ID</w:t>
            </w:r>
          </w:p>
        </w:tc>
        <w:tc>
          <w:tcPr>
            <w:tcW w:w="7340" w:type="dxa"/>
          </w:tcPr>
          <w:p w:rsidR="00AB2E88" w:rsidP="00E5021C" w:rsidRDefault="00AB2E88" w14:paraId="0ECEA536" w14:textId="354B0098">
            <w:r>
              <w:t>UC-</w:t>
            </w:r>
            <w:r w:rsidR="00B43F59">
              <w:t>8</w:t>
            </w:r>
          </w:p>
        </w:tc>
      </w:tr>
      <w:tr w:rsidR="00AB2E88" w:rsidTr="3BF1215F" w14:paraId="14A181F8" w14:textId="77777777">
        <w:tc>
          <w:tcPr>
            <w:tcW w:w="1885" w:type="dxa"/>
          </w:tcPr>
          <w:p w:rsidR="00AB2E88" w:rsidP="00E5021C" w:rsidRDefault="00AB2E88" w14:paraId="5197647D" w14:textId="77777777">
            <w:r>
              <w:t>Name</w:t>
            </w:r>
          </w:p>
        </w:tc>
        <w:tc>
          <w:tcPr>
            <w:tcW w:w="7340" w:type="dxa"/>
          </w:tcPr>
          <w:p w:rsidR="00AB2E88" w:rsidP="00E5021C" w:rsidRDefault="008335B3" w14:paraId="37F6DDA3" w14:textId="77777777">
            <w:r>
              <w:t>Lấy thông tin cấu hình SLID hiện tại</w:t>
            </w:r>
          </w:p>
        </w:tc>
      </w:tr>
      <w:tr w:rsidR="00AB2E88" w:rsidTr="3BF1215F" w14:paraId="73D262C1" w14:textId="77777777">
        <w:tc>
          <w:tcPr>
            <w:tcW w:w="1885" w:type="dxa"/>
          </w:tcPr>
          <w:p w:rsidR="00AB2E88" w:rsidP="00E5021C" w:rsidRDefault="00AB2E88" w14:paraId="1303D313" w14:textId="77777777">
            <w:r>
              <w:t>Description</w:t>
            </w:r>
          </w:p>
        </w:tc>
        <w:tc>
          <w:tcPr>
            <w:tcW w:w="7340" w:type="dxa"/>
          </w:tcPr>
          <w:p w:rsidR="008335B3" w:rsidP="008335B3" w:rsidRDefault="007A6979" w14:paraId="14C53A6D" w14:textId="1962A555">
            <w:pPr>
              <w:pStyle w:val="FirstLevelBullet"/>
            </w:pPr>
            <w:r>
              <w:t>Mobile App</w:t>
            </w:r>
            <w:r w:rsidR="008335B3">
              <w:t xml:space="preserve"> gửi yêu cầu lấy thông tin cấu hình SLID hiện tại tới ONT.</w:t>
            </w:r>
          </w:p>
          <w:p w:rsidR="009B4108" w:rsidRDefault="0E83FA74" w14:paraId="22FA7E81" w14:textId="4CCE697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AB2E88" w:rsidP="008335B3" w:rsidRDefault="008335B3" w14:paraId="6D5F15C0" w14:textId="786D66BF">
            <w:pPr>
              <w:pStyle w:val="FirstLevelBullet"/>
            </w:pPr>
            <w:r>
              <w:t xml:space="preserve">ONT gửi lại thông tin cấu hình SLID hiện tại cho </w:t>
            </w:r>
            <w:r w:rsidR="007A6979">
              <w:t>Mobile App</w:t>
            </w:r>
            <w:r w:rsidR="00AB2E88">
              <w:t xml:space="preserve"> </w:t>
            </w:r>
          </w:p>
        </w:tc>
      </w:tr>
      <w:tr w:rsidR="00AB2E88" w:rsidTr="3BF1215F" w14:paraId="7A6B9CC5" w14:textId="77777777">
        <w:tc>
          <w:tcPr>
            <w:tcW w:w="1885" w:type="dxa"/>
          </w:tcPr>
          <w:p w:rsidR="00AB2E88" w:rsidP="00E5021C" w:rsidRDefault="00AB2E88" w14:paraId="692377A1" w14:textId="77777777">
            <w:r>
              <w:t>Actor</w:t>
            </w:r>
          </w:p>
        </w:tc>
        <w:tc>
          <w:tcPr>
            <w:tcW w:w="7340" w:type="dxa"/>
          </w:tcPr>
          <w:p w:rsidR="00AB2E88" w:rsidP="00E5021C" w:rsidRDefault="00AB2E88" w14:paraId="10B13C86" w14:textId="77777777">
            <w:r>
              <w:t>Admin</w:t>
            </w:r>
          </w:p>
        </w:tc>
      </w:tr>
      <w:tr w:rsidR="008335B3" w:rsidTr="3BF1215F" w14:paraId="3E494792" w14:textId="77777777">
        <w:tc>
          <w:tcPr>
            <w:tcW w:w="1885" w:type="dxa"/>
          </w:tcPr>
          <w:p w:rsidR="008335B3" w:rsidP="008335B3" w:rsidRDefault="008335B3" w14:paraId="0D6A2556" w14:textId="77777777">
            <w:r>
              <w:t>Pre-condition</w:t>
            </w:r>
          </w:p>
        </w:tc>
        <w:tc>
          <w:tcPr>
            <w:tcW w:w="7340" w:type="dxa"/>
          </w:tcPr>
          <w:p w:rsidR="008335B3" w:rsidP="008335B3" w:rsidRDefault="008335B3" w14:paraId="3C26F9C8" w14:textId="180BA86C">
            <w:r>
              <w:t xml:space="preserve">Thiết bị hoạt động bình thường, </w:t>
            </w:r>
            <w:r w:rsidR="007A6979">
              <w:t>Mobile App</w:t>
            </w:r>
            <w:r>
              <w:t xml:space="preserve"> đã đăng nhập thành công vào thiết bị và được cấp phiên truy nhập</w:t>
            </w:r>
          </w:p>
        </w:tc>
      </w:tr>
      <w:tr w:rsidR="008335B3" w:rsidTr="3BF1215F" w14:paraId="32702949" w14:textId="77777777">
        <w:tc>
          <w:tcPr>
            <w:tcW w:w="1885" w:type="dxa"/>
          </w:tcPr>
          <w:p w:rsidR="008335B3" w:rsidP="008335B3" w:rsidRDefault="008335B3" w14:paraId="1C4B84AF" w14:textId="77777777">
            <w:r>
              <w:t>Post-condition</w:t>
            </w:r>
          </w:p>
        </w:tc>
        <w:tc>
          <w:tcPr>
            <w:tcW w:w="7340" w:type="dxa"/>
          </w:tcPr>
          <w:p w:rsidR="008335B3" w:rsidP="008335B3" w:rsidRDefault="008335B3" w14:paraId="182DDC7B" w14:textId="1248F49B">
            <w:r>
              <w:t xml:space="preserve">Thiết bị phản hồi đầy đủ các thông tin cho </w:t>
            </w:r>
            <w:r w:rsidR="007A6979">
              <w:t>Mobile App</w:t>
            </w:r>
          </w:p>
        </w:tc>
      </w:tr>
    </w:tbl>
    <w:p w:rsidR="00D747DA" w:rsidP="0043581E" w:rsidRDefault="00D747DA" w14:paraId="13EC9DC1" w14:textId="77777777"/>
    <w:p w:rsidR="00D747DA" w:rsidP="0043581E" w:rsidRDefault="003C44BD" w14:paraId="776CAC7B" w14:textId="77777777">
      <w:pPr>
        <w:rPr>
          <w:b/>
          <w:bCs/>
        </w:rPr>
      </w:pPr>
      <w:r w:rsidRPr="003C44BD">
        <w:rPr>
          <w:b/>
          <w:bCs/>
        </w:rPr>
        <w:t>Luồng dữ liệu:</w:t>
      </w:r>
    </w:p>
    <w:p w:rsidR="003C44BD" w:rsidP="003C44BD" w:rsidRDefault="003C44BD" w14:paraId="1F21F3CE" w14:textId="77777777">
      <w:pPr>
        <w:keepNext/>
      </w:pPr>
      <w:r>
        <w:object w:dxaOrig="9180" w:dyaOrig="5296" w14:anchorId="70EACA2A">
          <v:shape id="_x0000_i1027" style="width:459.75pt;height:265.5pt" o:ole="" type="#_x0000_t75">
            <v:imagedata o:title="" r:id="rId16"/>
          </v:shape>
          <o:OLEObject Type="Embed" ProgID="Visio.Drawing.15" ShapeID="_x0000_i1027" DrawAspect="Content" ObjectID="_1724768633" r:id="rId17"/>
        </w:object>
      </w:r>
    </w:p>
    <w:p w:rsidR="003C44BD" w:rsidP="003C44BD" w:rsidRDefault="003C44BD" w14:paraId="7492E8E5" w14:textId="5D4ECA6F">
      <w:pPr>
        <w:pStyle w:val="Caption"/>
      </w:pPr>
      <w:bookmarkStart w:name="_Toc113971645" w:id="33"/>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w:t>
      </w:r>
      <w:r>
        <w:fldChar w:fldCharType="end"/>
      </w:r>
      <w:r>
        <w:t xml:space="preserve"> Luồng </w:t>
      </w:r>
      <w:r w:rsidR="00AB6FAB">
        <w:t xml:space="preserve">dữ liệu điều khiển lấy thông tin cấu hình SLID hiện tại từ </w:t>
      </w:r>
      <w:r w:rsidR="007A6979">
        <w:t>Mobile App</w:t>
      </w:r>
      <w:bookmarkEnd w:id="33"/>
    </w:p>
    <w:p w:rsidR="00AB6FAB" w:rsidP="00AB6FAB" w:rsidRDefault="00F02801" w14:paraId="42FD88D6" w14:textId="271C6E33">
      <w:pPr>
        <w:rPr>
          <w:b/>
          <w:bCs/>
        </w:rPr>
      </w:pPr>
      <w:r>
        <w:rPr>
          <w:b/>
          <w:bCs/>
        </w:rPr>
        <w:t xml:space="preserve">Cấu trúc payload </w:t>
      </w:r>
      <w:r w:rsidRPr="00AB6FAB" w:rsidR="00AB6FAB">
        <w:rPr>
          <w:b/>
          <w:bCs/>
        </w:rPr>
        <w:t>của bản tin:</w:t>
      </w:r>
    </w:p>
    <w:p w:rsidR="00AB6FAB" w:rsidP="00AB6FAB" w:rsidRDefault="00AB6FAB" w14:paraId="13774619" w14:textId="77777777">
      <w:pPr>
        <w:pStyle w:val="ListParagraph"/>
        <w:numPr>
          <w:ilvl w:val="0"/>
          <w:numId w:val="9"/>
        </w:numPr>
        <w:rPr>
          <w:b/>
          <w:bCs/>
        </w:rPr>
      </w:pPr>
      <w:r>
        <w:rPr>
          <w:b/>
          <w:bCs/>
        </w:rPr>
        <w:t>Get S</w:t>
      </w:r>
      <w:r w:rsidR="00820762">
        <w:rPr>
          <w:b/>
          <w:bCs/>
        </w:rPr>
        <w:t>L</w:t>
      </w:r>
      <w:r>
        <w:rPr>
          <w:b/>
          <w:bCs/>
        </w:rPr>
        <w:t>ID Request:</w:t>
      </w:r>
    </w:p>
    <w:p w:rsidR="00AB6FAB" w:rsidP="00AB6FAB" w:rsidRDefault="00AB6FAB" w14:paraId="61C8E414" w14:textId="1769E80A">
      <w:pPr>
        <w:pStyle w:val="ListParagraph"/>
      </w:pPr>
      <w:r>
        <w:t>{“action” : “slidView”</w:t>
      </w:r>
      <w:r w:rsidR="008B0F5C">
        <w:t xml:space="preserve">, “requestId” : </w:t>
      </w:r>
      <w:r w:rsidR="003E0981">
        <w:t>&lt;requestId&gt;</w:t>
      </w:r>
      <w:r>
        <w:t>}</w:t>
      </w:r>
    </w:p>
    <w:p w:rsidR="00523CE3" w:rsidP="00720DA3" w:rsidRDefault="00E7589F" w14:paraId="72E2B98A" w14:textId="77777777">
      <w:pPr>
        <w:pStyle w:val="ListParagraph"/>
        <w:numPr>
          <w:ilvl w:val="0"/>
          <w:numId w:val="9"/>
        </w:numPr>
        <w:rPr>
          <w:b/>
          <w:bCs/>
        </w:rPr>
      </w:pPr>
      <w:r>
        <w:rPr>
          <w:b/>
          <w:bCs/>
        </w:rPr>
        <w:t>Get S</w:t>
      </w:r>
      <w:r w:rsidR="00820762">
        <w:rPr>
          <w:b/>
          <w:bCs/>
        </w:rPr>
        <w:t>L</w:t>
      </w:r>
      <w:r>
        <w:rPr>
          <w:b/>
          <w:bCs/>
        </w:rPr>
        <w:t>ID Response:</w:t>
      </w:r>
    </w:p>
    <w:p w:rsidRPr="00820762" w:rsidR="00820762" w:rsidP="00820762" w:rsidRDefault="00820762" w14:paraId="7EF4E102" w14:textId="77777777">
      <w:pPr>
        <w:pStyle w:val="ListParagraph"/>
        <w:numPr>
          <w:ilvl w:val="1"/>
          <w:numId w:val="9"/>
        </w:numPr>
      </w:pPr>
      <w:r w:rsidRPr="00820762">
        <w:t>Get SLID thành công</w:t>
      </w:r>
      <w:r>
        <w:t>:</w:t>
      </w:r>
    </w:p>
    <w:p w:rsidR="00720DA3" w:rsidP="00720DA3" w:rsidRDefault="00720DA3" w14:paraId="13690FED" w14:textId="77777777">
      <w:pPr>
        <w:pStyle w:val="FirstLevelBullet"/>
        <w:numPr>
          <w:ilvl w:val="0"/>
          <w:numId w:val="0"/>
        </w:numPr>
        <w:ind w:left="1080"/>
      </w:pPr>
      <w:r>
        <w:t>{</w:t>
      </w:r>
    </w:p>
    <w:p w:rsidR="00720DA3" w:rsidP="00720DA3" w:rsidRDefault="00720DA3" w14:paraId="4094B6DD" w14:textId="77777777">
      <w:pPr>
        <w:pStyle w:val="FirstLevelBullet"/>
        <w:numPr>
          <w:ilvl w:val="0"/>
          <w:numId w:val="0"/>
        </w:numPr>
        <w:ind w:left="720" w:firstLine="360"/>
      </w:pPr>
      <w:r>
        <w:t>"status": 0,</w:t>
      </w:r>
    </w:p>
    <w:p w:rsidR="00720DA3" w:rsidP="00720DA3" w:rsidRDefault="00B94824" w14:paraId="243805DE" w14:textId="67A582F8">
      <w:pPr>
        <w:pStyle w:val="FirstLevelBullet"/>
        <w:numPr>
          <w:ilvl w:val="0"/>
          <w:numId w:val="0"/>
        </w:numPr>
        <w:ind w:left="720" w:firstLine="360"/>
      </w:pPr>
      <w:r>
        <w:t>“message”: “</w:t>
      </w:r>
      <w:r w:rsidR="001F1C9A">
        <w:t>Success</w:t>
      </w:r>
      <w:r>
        <w:t>”</w:t>
      </w:r>
      <w:r w:rsidR="00720DA3">
        <w:t>,</w:t>
      </w:r>
    </w:p>
    <w:p w:rsidR="008B0F5C" w:rsidP="00720DA3" w:rsidRDefault="008B0F5C" w14:paraId="09A9D61E" w14:textId="3568B0C7">
      <w:pPr>
        <w:pStyle w:val="FirstLevelBullet"/>
        <w:numPr>
          <w:ilvl w:val="0"/>
          <w:numId w:val="0"/>
        </w:numPr>
        <w:ind w:left="720" w:firstLine="360"/>
      </w:pPr>
      <w:r>
        <w:t xml:space="preserve">“requestId” : </w:t>
      </w:r>
      <w:r w:rsidR="003E0981">
        <w:t>&lt;requestId&gt;</w:t>
      </w:r>
      <w:r>
        <w:t>,</w:t>
      </w:r>
    </w:p>
    <w:p w:rsidR="00720DA3" w:rsidP="00720DA3" w:rsidRDefault="00720DA3" w14:paraId="1445D75D" w14:textId="77777777">
      <w:pPr>
        <w:pStyle w:val="FirstLevelBullet"/>
        <w:numPr>
          <w:ilvl w:val="0"/>
          <w:numId w:val="0"/>
        </w:numPr>
        <w:ind w:left="720" w:firstLine="360"/>
      </w:pPr>
      <w:r>
        <w:t>"data": {</w:t>
      </w:r>
    </w:p>
    <w:p w:rsidR="00820762" w:rsidP="00820762" w:rsidRDefault="00820762" w14:paraId="5663C9B9" w14:textId="043E7EEB">
      <w:pPr>
        <w:pStyle w:val="FirstLevelBullet"/>
        <w:numPr>
          <w:ilvl w:val="0"/>
          <w:numId w:val="0"/>
        </w:numPr>
        <w:ind w:left="720" w:firstLine="360"/>
      </w:pPr>
      <w:r>
        <w:t>“action” : “slidView”,</w:t>
      </w:r>
    </w:p>
    <w:p w:rsidR="005C28FF" w:rsidP="005C28FF" w:rsidRDefault="005C28FF" w14:paraId="10D5D89D" w14:textId="77777777">
      <w:pPr>
        <w:pStyle w:val="FirstLevelBullet"/>
        <w:numPr>
          <w:ilvl w:val="0"/>
          <w:numId w:val="0"/>
        </w:numPr>
        <w:ind w:left="720" w:firstLine="360"/>
      </w:pPr>
      <w:r>
        <w:t>“</w:t>
      </w:r>
      <w:r w:rsidRPr="00E5021C">
        <w:t>results</w:t>
      </w:r>
      <w:r>
        <w:t>”:[</w:t>
      </w:r>
    </w:p>
    <w:p w:rsidR="005C28FF" w:rsidP="005C28FF" w:rsidRDefault="005C28FF" w14:paraId="6D860A7B" w14:textId="77777777">
      <w:pPr>
        <w:pStyle w:val="FirstLevelBullet"/>
        <w:numPr>
          <w:ilvl w:val="0"/>
          <w:numId w:val="0"/>
        </w:numPr>
        <w:ind w:left="1440" w:firstLine="720"/>
      </w:pPr>
      <w:r>
        <w:t>{</w:t>
      </w:r>
    </w:p>
    <w:p w:rsidR="00820762" w:rsidP="005C28FF" w:rsidRDefault="00820762" w14:paraId="4D3EAE39" w14:textId="4A4CFAEE">
      <w:pPr>
        <w:pStyle w:val="FirstLevelBullet"/>
        <w:numPr>
          <w:ilvl w:val="0"/>
          <w:numId w:val="0"/>
        </w:numPr>
        <w:ind w:left="1440" w:firstLine="720"/>
      </w:pPr>
      <w:r>
        <w:t>“slid” : “&lt;slid&gt;”</w:t>
      </w:r>
    </w:p>
    <w:p w:rsidR="005C28FF" w:rsidP="005C28FF" w:rsidRDefault="005C28FF" w14:paraId="06436C2F" w14:textId="0C9C6650">
      <w:pPr>
        <w:pStyle w:val="FirstLevelBullet"/>
        <w:numPr>
          <w:ilvl w:val="0"/>
          <w:numId w:val="0"/>
        </w:numPr>
        <w:ind w:left="1440" w:firstLine="720"/>
      </w:pPr>
      <w:r>
        <w:t>}</w:t>
      </w:r>
    </w:p>
    <w:p w:rsidR="005C28FF" w:rsidP="005C28FF" w:rsidRDefault="005C28FF" w14:paraId="670DB6F8" w14:textId="4CF01FD1">
      <w:pPr>
        <w:pStyle w:val="FirstLevelBullet"/>
        <w:numPr>
          <w:ilvl w:val="0"/>
          <w:numId w:val="0"/>
        </w:numPr>
        <w:ind w:left="1440" w:firstLine="720"/>
      </w:pPr>
      <w:r>
        <w:t>]</w:t>
      </w:r>
    </w:p>
    <w:p w:rsidR="00720DA3" w:rsidP="00720DA3" w:rsidRDefault="00720DA3" w14:paraId="78AEAFBF" w14:textId="77777777">
      <w:pPr>
        <w:pStyle w:val="FirstLevelBullet"/>
        <w:numPr>
          <w:ilvl w:val="0"/>
          <w:numId w:val="0"/>
        </w:numPr>
        <w:ind w:left="720" w:firstLine="360"/>
      </w:pPr>
      <w:r>
        <w:t>}</w:t>
      </w:r>
    </w:p>
    <w:p w:rsidR="00720DA3" w:rsidP="00720DA3" w:rsidRDefault="00720DA3" w14:paraId="609939EE" w14:textId="77777777">
      <w:pPr>
        <w:pStyle w:val="FirstLevelBullet"/>
        <w:numPr>
          <w:ilvl w:val="0"/>
          <w:numId w:val="0"/>
        </w:numPr>
        <w:ind w:left="720" w:firstLine="360"/>
      </w:pPr>
      <w:r>
        <w:t>}</w:t>
      </w:r>
    </w:p>
    <w:p w:rsidRPr="00820762" w:rsidR="00820762" w:rsidP="00820762" w:rsidRDefault="00820762" w14:paraId="71504FED" w14:textId="77777777">
      <w:pPr>
        <w:pStyle w:val="ListParagraph"/>
        <w:numPr>
          <w:ilvl w:val="1"/>
          <w:numId w:val="9"/>
        </w:numPr>
      </w:pPr>
      <w:r w:rsidRPr="00820762">
        <w:t>Get SLID</w:t>
      </w:r>
      <w:r>
        <w:t xml:space="preserve"> không</w:t>
      </w:r>
      <w:r w:rsidRPr="00820762">
        <w:t xml:space="preserve"> thành công</w:t>
      </w:r>
      <w:r>
        <w:t>:</w:t>
      </w:r>
    </w:p>
    <w:p w:rsidR="00820762" w:rsidP="00820762" w:rsidRDefault="00820762" w14:paraId="31172997" w14:textId="77777777">
      <w:pPr>
        <w:pStyle w:val="FirstLevelBullet"/>
        <w:numPr>
          <w:ilvl w:val="0"/>
          <w:numId w:val="0"/>
        </w:numPr>
        <w:ind w:left="1080"/>
      </w:pPr>
      <w:r>
        <w:t>{</w:t>
      </w:r>
    </w:p>
    <w:p w:rsidR="00820762" w:rsidP="00820762" w:rsidRDefault="00820762" w14:paraId="60A34E4F" w14:textId="372D26CD">
      <w:pPr>
        <w:pStyle w:val="FirstLevelBullet"/>
        <w:numPr>
          <w:ilvl w:val="0"/>
          <w:numId w:val="0"/>
        </w:numPr>
        <w:ind w:left="1080"/>
      </w:pPr>
      <w:r>
        <w:lastRenderedPageBreak/>
        <w:t xml:space="preserve">"status": </w:t>
      </w:r>
      <w:r w:rsidR="00B831C3">
        <w:t>&lt;ErrorCode&gt;</w:t>
      </w:r>
      <w:r>
        <w:t>,</w:t>
      </w:r>
    </w:p>
    <w:p w:rsidR="00820762" w:rsidP="00820762" w:rsidRDefault="00B94824" w14:paraId="74001F56" w14:textId="4A5B82DA">
      <w:pPr>
        <w:pStyle w:val="FirstLevelBullet"/>
        <w:numPr>
          <w:ilvl w:val="0"/>
          <w:numId w:val="0"/>
        </w:numPr>
        <w:ind w:left="1080"/>
      </w:pPr>
      <w:r>
        <w:t>“message”: “&lt;message&gt;”</w:t>
      </w:r>
      <w:r w:rsidR="00820762">
        <w:t>,</w:t>
      </w:r>
    </w:p>
    <w:p w:rsidR="008B0F5C" w:rsidP="00820762" w:rsidRDefault="008B0F5C" w14:paraId="71883F56" w14:textId="54098664">
      <w:pPr>
        <w:pStyle w:val="FirstLevelBullet"/>
        <w:numPr>
          <w:ilvl w:val="0"/>
          <w:numId w:val="0"/>
        </w:numPr>
        <w:ind w:left="1080"/>
      </w:pPr>
      <w:r>
        <w:t xml:space="preserve">“requestId” : </w:t>
      </w:r>
      <w:r w:rsidR="003E0981">
        <w:t>&lt;requestId&gt;</w:t>
      </w:r>
      <w:r>
        <w:t>,</w:t>
      </w:r>
    </w:p>
    <w:p w:rsidR="00820762" w:rsidP="00820762" w:rsidRDefault="00820762" w14:paraId="43BF22FF" w14:textId="77777777">
      <w:pPr>
        <w:pStyle w:val="FirstLevelBullet"/>
        <w:numPr>
          <w:ilvl w:val="0"/>
          <w:numId w:val="0"/>
        </w:numPr>
        <w:ind w:left="1080"/>
      </w:pPr>
      <w:r>
        <w:t>"data": {</w:t>
      </w:r>
    </w:p>
    <w:p w:rsidR="00820762" w:rsidP="00820762" w:rsidRDefault="00820762" w14:paraId="3EB5BF48" w14:textId="77777777">
      <w:pPr>
        <w:pStyle w:val="FirstLevelBullet"/>
        <w:numPr>
          <w:ilvl w:val="0"/>
          <w:numId w:val="0"/>
        </w:numPr>
        <w:ind w:left="1080"/>
      </w:pPr>
      <w:r>
        <w:t>}</w:t>
      </w:r>
    </w:p>
    <w:p w:rsidR="00820762" w:rsidP="00405D35" w:rsidRDefault="00820762" w14:paraId="5D780C63" w14:textId="6D0F08FA">
      <w:pPr>
        <w:pStyle w:val="FirstLevelBullet"/>
        <w:numPr>
          <w:ilvl w:val="0"/>
          <w:numId w:val="0"/>
        </w:numPr>
        <w:ind w:left="1080"/>
      </w:pPr>
      <w:r>
        <w:t>}</w:t>
      </w:r>
    </w:p>
    <w:p w:rsidR="00623E62" w:rsidP="006C6448" w:rsidRDefault="00623E62" w14:paraId="38C3E904" w14:textId="74043CE2">
      <w:pPr>
        <w:pStyle w:val="FirstLevelBullet"/>
        <w:numPr>
          <w:ilvl w:val="0"/>
          <w:numId w:val="0"/>
        </w:numPr>
      </w:pPr>
    </w:p>
    <w:p w:rsidR="00623E62" w:rsidP="006C6448" w:rsidRDefault="00623E62" w14:paraId="15D55C65" w14:textId="3ACAF203">
      <w:pPr>
        <w:pStyle w:val="Caption"/>
        <w:keepNext/>
      </w:pPr>
      <w:bookmarkStart w:name="_Toc113971593" w:id="3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w:t>
      </w:r>
      <w:r>
        <w:fldChar w:fldCharType="end"/>
      </w:r>
      <w:r>
        <w:t xml:space="preserve"> Bảng tham số trong luồng điều khiển lấy thông tin cấu hình SLID hiện tại trên thiết bị</w:t>
      </w:r>
      <w:bookmarkEnd w:id="34"/>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623E62" w:rsidTr="00DF3D0D" w14:paraId="3A93F7ED" w14:textId="77777777">
        <w:tc>
          <w:tcPr>
            <w:tcW w:w="900" w:type="dxa"/>
          </w:tcPr>
          <w:p w:rsidR="00623E62" w:rsidP="00DF3D0D" w:rsidRDefault="00623E62" w14:paraId="5C9304C3" w14:textId="77777777">
            <w:pPr>
              <w:pStyle w:val="ListParagraph"/>
              <w:ind w:left="0"/>
              <w:rPr>
                <w:b/>
                <w:bCs/>
              </w:rPr>
            </w:pPr>
            <w:r>
              <w:rPr>
                <w:b/>
                <w:bCs/>
              </w:rPr>
              <w:t>STT</w:t>
            </w:r>
          </w:p>
        </w:tc>
        <w:tc>
          <w:tcPr>
            <w:tcW w:w="1800" w:type="dxa"/>
          </w:tcPr>
          <w:p w:rsidR="00623E62" w:rsidP="00DF3D0D" w:rsidRDefault="00623E62" w14:paraId="0F2AA1F5" w14:textId="77777777">
            <w:pPr>
              <w:pStyle w:val="ListParagraph"/>
              <w:ind w:left="0"/>
              <w:rPr>
                <w:b/>
                <w:bCs/>
              </w:rPr>
            </w:pPr>
            <w:r>
              <w:rPr>
                <w:b/>
                <w:bCs/>
              </w:rPr>
              <w:t>Tham số</w:t>
            </w:r>
          </w:p>
        </w:tc>
        <w:tc>
          <w:tcPr>
            <w:tcW w:w="2096" w:type="dxa"/>
          </w:tcPr>
          <w:p w:rsidR="00623E62" w:rsidP="00DF3D0D" w:rsidRDefault="00623E62" w14:paraId="7193E3CE" w14:textId="77777777">
            <w:pPr>
              <w:pStyle w:val="ListParagraph"/>
              <w:ind w:left="0"/>
              <w:rPr>
                <w:b/>
                <w:bCs/>
              </w:rPr>
            </w:pPr>
            <w:r>
              <w:rPr>
                <w:b/>
                <w:bCs/>
              </w:rPr>
              <w:t>Mô tả</w:t>
            </w:r>
          </w:p>
        </w:tc>
        <w:tc>
          <w:tcPr>
            <w:tcW w:w="964" w:type="dxa"/>
          </w:tcPr>
          <w:p w:rsidR="00623E62" w:rsidP="00DF3D0D" w:rsidRDefault="00623E62" w14:paraId="519751B1" w14:textId="77777777">
            <w:pPr>
              <w:pStyle w:val="ListParagraph"/>
              <w:ind w:left="0"/>
              <w:rPr>
                <w:b/>
                <w:bCs/>
              </w:rPr>
            </w:pPr>
            <w:r>
              <w:rPr>
                <w:b/>
                <w:bCs/>
              </w:rPr>
              <w:t>Kiểu</w:t>
            </w:r>
          </w:p>
        </w:tc>
        <w:tc>
          <w:tcPr>
            <w:tcW w:w="1872" w:type="dxa"/>
          </w:tcPr>
          <w:p w:rsidR="00623E62" w:rsidP="00DF3D0D" w:rsidRDefault="00623E62" w14:paraId="3525D6E2" w14:textId="77777777">
            <w:pPr>
              <w:pStyle w:val="ListParagraph"/>
              <w:ind w:left="0"/>
              <w:rPr>
                <w:b/>
                <w:bCs/>
              </w:rPr>
            </w:pPr>
            <w:r>
              <w:rPr>
                <w:b/>
                <w:bCs/>
              </w:rPr>
              <w:t>Giá trị</w:t>
            </w:r>
          </w:p>
        </w:tc>
        <w:tc>
          <w:tcPr>
            <w:tcW w:w="1418" w:type="dxa"/>
          </w:tcPr>
          <w:p w:rsidR="00623E62" w:rsidP="00DF3D0D" w:rsidRDefault="00623E62" w14:paraId="07B15EF1" w14:textId="77777777">
            <w:pPr>
              <w:pStyle w:val="ListParagraph"/>
              <w:ind w:left="0"/>
              <w:rPr>
                <w:b/>
                <w:bCs/>
              </w:rPr>
            </w:pPr>
            <w:r>
              <w:rPr>
                <w:b/>
                <w:bCs/>
              </w:rPr>
              <w:t>Json Key</w:t>
            </w:r>
          </w:p>
        </w:tc>
      </w:tr>
      <w:tr w:rsidR="00623E62" w:rsidTr="00DF3D0D" w14:paraId="42E4B0E0" w14:textId="77777777">
        <w:tc>
          <w:tcPr>
            <w:tcW w:w="900" w:type="dxa"/>
          </w:tcPr>
          <w:p w:rsidRPr="00020A9F" w:rsidR="00623E62" w:rsidP="00DF3D0D" w:rsidRDefault="00623E62" w14:paraId="599B17A9" w14:textId="77777777">
            <w:pPr>
              <w:pStyle w:val="ListParagraph"/>
              <w:ind w:left="0"/>
            </w:pPr>
            <w:r w:rsidRPr="00020A9F">
              <w:t>1</w:t>
            </w:r>
          </w:p>
        </w:tc>
        <w:tc>
          <w:tcPr>
            <w:tcW w:w="1800" w:type="dxa"/>
          </w:tcPr>
          <w:p w:rsidRPr="00020A9F" w:rsidR="00623E62" w:rsidP="00DF3D0D" w:rsidRDefault="00623E62" w14:paraId="2DE7A30F" w14:textId="77777777">
            <w:pPr>
              <w:pStyle w:val="ListParagraph"/>
              <w:ind w:left="0"/>
            </w:pPr>
            <w:r w:rsidRPr="00020A9F">
              <w:t>SLID</w:t>
            </w:r>
          </w:p>
        </w:tc>
        <w:tc>
          <w:tcPr>
            <w:tcW w:w="2096" w:type="dxa"/>
          </w:tcPr>
          <w:p w:rsidRPr="00020A9F" w:rsidR="00623E62" w:rsidP="00DF3D0D" w:rsidRDefault="00623E62" w14:paraId="2A67492C" w14:textId="77777777">
            <w:pPr>
              <w:pStyle w:val="ListParagraph"/>
              <w:ind w:left="0"/>
            </w:pPr>
            <w:r>
              <w:t>Giá trị SLID</w:t>
            </w:r>
          </w:p>
        </w:tc>
        <w:tc>
          <w:tcPr>
            <w:tcW w:w="964" w:type="dxa"/>
          </w:tcPr>
          <w:p w:rsidRPr="00020A9F" w:rsidR="00623E62" w:rsidP="00DF3D0D" w:rsidRDefault="00623E62" w14:paraId="576EE4D7" w14:textId="77777777">
            <w:pPr>
              <w:pStyle w:val="ListParagraph"/>
              <w:ind w:left="0"/>
            </w:pPr>
            <w:r>
              <w:t>string</w:t>
            </w:r>
          </w:p>
        </w:tc>
        <w:tc>
          <w:tcPr>
            <w:tcW w:w="1872" w:type="dxa"/>
          </w:tcPr>
          <w:p w:rsidRPr="00020A9F" w:rsidR="00623E62" w:rsidP="00DF3D0D" w:rsidRDefault="008821A2" w14:paraId="788AB50E" w14:textId="149726B6">
            <w:pPr>
              <w:pStyle w:val="ListParagraph"/>
              <w:ind w:left="0"/>
            </w:pPr>
            <w:r>
              <w:t>Chuỗi ký tự</w:t>
            </w:r>
          </w:p>
        </w:tc>
        <w:tc>
          <w:tcPr>
            <w:tcW w:w="1418" w:type="dxa"/>
          </w:tcPr>
          <w:p w:rsidRPr="00020A9F" w:rsidR="00623E62" w:rsidP="00DF3D0D" w:rsidRDefault="00623E62" w14:paraId="7C50CD66" w14:textId="77777777">
            <w:pPr>
              <w:pStyle w:val="ListParagraph"/>
              <w:ind w:left="0"/>
            </w:pPr>
            <w:r>
              <w:t>slid</w:t>
            </w:r>
          </w:p>
        </w:tc>
      </w:tr>
    </w:tbl>
    <w:p w:rsidR="00623E62" w:rsidP="006C6448" w:rsidRDefault="00623E62" w14:paraId="61A08D3B" w14:textId="77777777">
      <w:pPr>
        <w:pStyle w:val="FirstLevelBullet"/>
        <w:numPr>
          <w:ilvl w:val="0"/>
          <w:numId w:val="0"/>
        </w:numPr>
      </w:pPr>
    </w:p>
    <w:p w:rsidR="00406720" w:rsidP="00406720" w:rsidRDefault="00406720" w14:paraId="61802CFF" w14:textId="77777777">
      <w:pPr>
        <w:pStyle w:val="Heading3"/>
      </w:pPr>
      <w:bookmarkStart w:name="_Toc113971509" w:id="35"/>
      <w:r>
        <w:t xml:space="preserve">Usecase – Điều khiển </w:t>
      </w:r>
      <w:r w:rsidR="00925782">
        <w:t xml:space="preserve">thay đổi </w:t>
      </w:r>
      <w:r>
        <w:t>cấu hình SLID</w:t>
      </w:r>
      <w:bookmarkEnd w:id="35"/>
      <w:r>
        <w:t xml:space="preserve"> </w:t>
      </w:r>
    </w:p>
    <w:tbl>
      <w:tblPr>
        <w:tblStyle w:val="TableGrid"/>
        <w:tblW w:w="0" w:type="auto"/>
        <w:tblLook w:val="04A0" w:firstRow="1" w:lastRow="0" w:firstColumn="1" w:lastColumn="0" w:noHBand="0" w:noVBand="1"/>
      </w:tblPr>
      <w:tblGrid>
        <w:gridCol w:w="1885"/>
        <w:gridCol w:w="7340"/>
      </w:tblGrid>
      <w:tr w:rsidR="00406720" w:rsidTr="3BF1215F" w14:paraId="5EBF3073" w14:textId="77777777">
        <w:tc>
          <w:tcPr>
            <w:tcW w:w="1885" w:type="dxa"/>
          </w:tcPr>
          <w:p w:rsidR="00406720" w:rsidP="00E5021C" w:rsidRDefault="00406720" w14:paraId="0D4B1638" w14:textId="77777777">
            <w:r>
              <w:t>ID</w:t>
            </w:r>
          </w:p>
        </w:tc>
        <w:tc>
          <w:tcPr>
            <w:tcW w:w="7340" w:type="dxa"/>
          </w:tcPr>
          <w:p w:rsidR="00406720" w:rsidP="00E5021C" w:rsidRDefault="00406720" w14:paraId="14A0252F" w14:textId="40AFA92A">
            <w:r>
              <w:t>UC-</w:t>
            </w:r>
            <w:r w:rsidR="00B43F59">
              <w:t>9</w:t>
            </w:r>
          </w:p>
        </w:tc>
      </w:tr>
      <w:tr w:rsidR="00406720" w:rsidTr="3BF1215F" w14:paraId="01DA13CB" w14:textId="77777777">
        <w:tc>
          <w:tcPr>
            <w:tcW w:w="1885" w:type="dxa"/>
          </w:tcPr>
          <w:p w:rsidR="00406720" w:rsidP="00E5021C" w:rsidRDefault="00406720" w14:paraId="67B28457" w14:textId="77777777">
            <w:r>
              <w:t>Name</w:t>
            </w:r>
          </w:p>
        </w:tc>
        <w:tc>
          <w:tcPr>
            <w:tcW w:w="7340" w:type="dxa"/>
          </w:tcPr>
          <w:p w:rsidR="00406720" w:rsidP="00E5021C" w:rsidRDefault="00406720" w14:paraId="468BF245" w14:textId="77777777">
            <w:r>
              <w:t>Điều khiển</w:t>
            </w:r>
            <w:r w:rsidR="00925782">
              <w:t xml:space="preserve"> thay đổi</w:t>
            </w:r>
            <w:r>
              <w:t xml:space="preserve"> cấu hình SLID </w:t>
            </w:r>
          </w:p>
        </w:tc>
      </w:tr>
      <w:tr w:rsidR="00406720" w:rsidTr="3BF1215F" w14:paraId="5237661B" w14:textId="77777777">
        <w:tc>
          <w:tcPr>
            <w:tcW w:w="1885" w:type="dxa"/>
          </w:tcPr>
          <w:p w:rsidR="00406720" w:rsidP="00E5021C" w:rsidRDefault="00406720" w14:paraId="2635F43E" w14:textId="77777777">
            <w:r>
              <w:t>Description</w:t>
            </w:r>
          </w:p>
        </w:tc>
        <w:tc>
          <w:tcPr>
            <w:tcW w:w="7340" w:type="dxa"/>
          </w:tcPr>
          <w:p w:rsidR="00D2164F" w:rsidP="00406720" w:rsidRDefault="007A6979" w14:paraId="7EE7A96A" w14:textId="2DF98095">
            <w:pPr>
              <w:pStyle w:val="FirstLevelBullet"/>
            </w:pPr>
            <w:r>
              <w:t>Mobile App</w:t>
            </w:r>
            <w:r w:rsidR="00406720">
              <w:t xml:space="preserve"> gửi yêu cầu thay đổi thông tin</w:t>
            </w:r>
            <w:r w:rsidR="00D2164F">
              <w:t xml:space="preserve"> cấu hình</w:t>
            </w:r>
            <w:r w:rsidR="00406720">
              <w:t xml:space="preserve"> SLID</w:t>
            </w:r>
            <w:r w:rsidR="00D2164F">
              <w:t>.</w:t>
            </w:r>
          </w:p>
          <w:p w:rsidR="009B4108" w:rsidRDefault="0E83FA74" w14:paraId="59ED7729" w14:textId="787A9DE2">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406720" w:rsidP="00406720" w:rsidRDefault="00D2164F" w14:paraId="185B55E0" w14:textId="77777777">
            <w:pPr>
              <w:pStyle w:val="FirstLevelBullet"/>
            </w:pPr>
            <w:r>
              <w:t>ONT nhận yêu cầu và xử lý thay đổi cấu hình SLID.</w:t>
            </w:r>
          </w:p>
          <w:p w:rsidR="00D2164F" w:rsidP="00406720" w:rsidRDefault="00D2164F" w14:paraId="02FA2A5A" w14:textId="77777777">
            <w:pPr>
              <w:pStyle w:val="FirstLevelBullet"/>
            </w:pPr>
            <w:r>
              <w:t>ONT gửi lại phản hồi thay đổi thông tin cấu hình thành công hay thất bại.</w:t>
            </w:r>
          </w:p>
        </w:tc>
      </w:tr>
      <w:tr w:rsidR="00406720" w:rsidTr="3BF1215F" w14:paraId="5D2CDE1C" w14:textId="77777777">
        <w:tc>
          <w:tcPr>
            <w:tcW w:w="1885" w:type="dxa"/>
          </w:tcPr>
          <w:p w:rsidR="00406720" w:rsidP="00E5021C" w:rsidRDefault="00406720" w14:paraId="3255087B" w14:textId="77777777">
            <w:r>
              <w:t>Actor</w:t>
            </w:r>
          </w:p>
        </w:tc>
        <w:tc>
          <w:tcPr>
            <w:tcW w:w="7340" w:type="dxa"/>
          </w:tcPr>
          <w:p w:rsidR="00406720" w:rsidP="00E5021C" w:rsidRDefault="00406720" w14:paraId="03332C08" w14:textId="77777777">
            <w:r>
              <w:t>Admin</w:t>
            </w:r>
          </w:p>
        </w:tc>
      </w:tr>
      <w:tr w:rsidR="00406720" w:rsidTr="3BF1215F" w14:paraId="2F24D441" w14:textId="77777777">
        <w:tc>
          <w:tcPr>
            <w:tcW w:w="1885" w:type="dxa"/>
          </w:tcPr>
          <w:p w:rsidR="00406720" w:rsidP="00E5021C" w:rsidRDefault="00406720" w14:paraId="1D51C2A6" w14:textId="77777777">
            <w:r>
              <w:t>Pre-condition</w:t>
            </w:r>
          </w:p>
        </w:tc>
        <w:tc>
          <w:tcPr>
            <w:tcW w:w="7340" w:type="dxa"/>
          </w:tcPr>
          <w:p w:rsidR="00406720" w:rsidP="00E5021C" w:rsidRDefault="00406720" w14:paraId="64A5290D" w14:textId="57C6A32D">
            <w:r>
              <w:t xml:space="preserve">Thiết bị hoạt động bình thường, </w:t>
            </w:r>
            <w:r w:rsidR="007A6979">
              <w:t>Mobile App</w:t>
            </w:r>
            <w:r>
              <w:t xml:space="preserve"> đã đăng nhập thành công vào thiết bị và được cấp phiên truy nhập</w:t>
            </w:r>
          </w:p>
        </w:tc>
      </w:tr>
      <w:tr w:rsidR="00406720" w:rsidTr="3BF1215F" w14:paraId="7D52414A" w14:textId="77777777">
        <w:tc>
          <w:tcPr>
            <w:tcW w:w="1885" w:type="dxa"/>
          </w:tcPr>
          <w:p w:rsidR="00406720" w:rsidP="00E5021C" w:rsidRDefault="00406720" w14:paraId="32EF971C" w14:textId="77777777">
            <w:r>
              <w:t>Post-condition</w:t>
            </w:r>
          </w:p>
        </w:tc>
        <w:tc>
          <w:tcPr>
            <w:tcW w:w="7340" w:type="dxa"/>
          </w:tcPr>
          <w:p w:rsidR="00406720" w:rsidP="00E5021C" w:rsidRDefault="00406720" w14:paraId="2C84CA51" w14:textId="7A6EE763">
            <w:r>
              <w:t xml:space="preserve">Thiết bị phản hồi đầy đủ các thông tin cho </w:t>
            </w:r>
            <w:r w:rsidR="007A6979">
              <w:t>Mobile App</w:t>
            </w:r>
          </w:p>
        </w:tc>
      </w:tr>
    </w:tbl>
    <w:p w:rsidRPr="00406720" w:rsidR="00406720" w:rsidP="00406720" w:rsidRDefault="00406720" w14:paraId="579FB91B" w14:textId="77777777"/>
    <w:p w:rsidR="00925782" w:rsidP="00925782" w:rsidRDefault="00925782" w14:paraId="258D1927" w14:textId="77777777">
      <w:pPr>
        <w:rPr>
          <w:b/>
          <w:bCs/>
        </w:rPr>
      </w:pPr>
      <w:r w:rsidRPr="003C44BD">
        <w:rPr>
          <w:b/>
          <w:bCs/>
        </w:rPr>
        <w:t>Luồng dữ liệu:</w:t>
      </w:r>
    </w:p>
    <w:p w:rsidR="00925782" w:rsidP="00925782" w:rsidRDefault="00925782" w14:paraId="310AA690" w14:textId="77777777">
      <w:pPr>
        <w:pStyle w:val="ANSVNormal1"/>
        <w:keepNext/>
      </w:pPr>
      <w:r>
        <w:object w:dxaOrig="9180" w:dyaOrig="5296" w14:anchorId="7A5A90FD">
          <v:shape id="_x0000_i1028" style="width:459.75pt;height:265.5pt" o:ole="" type="#_x0000_t75">
            <v:imagedata o:title="" r:id="rId18"/>
          </v:shape>
          <o:OLEObject Type="Embed" ProgID="Visio.Drawing.15" ShapeID="_x0000_i1028" DrawAspect="Content" ObjectID="_1724768634" r:id="rId19"/>
        </w:object>
      </w:r>
    </w:p>
    <w:p w:rsidR="00523CE3" w:rsidP="00925782" w:rsidRDefault="00925782" w14:paraId="00A4C167" w14:textId="16AA06D8">
      <w:pPr>
        <w:pStyle w:val="Caption"/>
      </w:pPr>
      <w:bookmarkStart w:name="_Toc113971646" w:id="3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w:t>
      </w:r>
      <w:r>
        <w:fldChar w:fldCharType="end"/>
      </w:r>
      <w:r>
        <w:t xml:space="preserve"> Luồng dữ liệu điều khiển thay đổi cấu hình SLID</w:t>
      </w:r>
      <w:r w:rsidR="0082011E">
        <w:t xml:space="preserve"> từ </w:t>
      </w:r>
      <w:r w:rsidR="007A6979">
        <w:t>Mobile App</w:t>
      </w:r>
      <w:bookmarkEnd w:id="36"/>
    </w:p>
    <w:p w:rsidR="00925782" w:rsidP="00925782" w:rsidRDefault="00F02801" w14:paraId="4B9C2CC9" w14:textId="6E1BDC6D">
      <w:pPr>
        <w:rPr>
          <w:b/>
          <w:bCs/>
        </w:rPr>
      </w:pPr>
      <w:r>
        <w:rPr>
          <w:b/>
          <w:bCs/>
        </w:rPr>
        <w:t xml:space="preserve">Cấu trúc payload </w:t>
      </w:r>
      <w:r w:rsidRPr="00AB6FAB" w:rsidR="00925782">
        <w:rPr>
          <w:b/>
          <w:bCs/>
        </w:rPr>
        <w:t>của bản tin:</w:t>
      </w:r>
    </w:p>
    <w:p w:rsidR="00925782" w:rsidP="00925782" w:rsidRDefault="00925782" w14:paraId="416F06D8" w14:textId="77777777">
      <w:pPr>
        <w:pStyle w:val="ListParagraph"/>
        <w:numPr>
          <w:ilvl w:val="0"/>
          <w:numId w:val="9"/>
        </w:numPr>
        <w:rPr>
          <w:b/>
          <w:bCs/>
        </w:rPr>
      </w:pPr>
      <w:r>
        <w:rPr>
          <w:b/>
          <w:bCs/>
        </w:rPr>
        <w:t>Edit SLID Request:</w:t>
      </w:r>
    </w:p>
    <w:p w:rsidR="00925782" w:rsidP="00925782" w:rsidRDefault="00925782" w14:paraId="5B665A05" w14:textId="144DAC6F">
      <w:pPr>
        <w:pStyle w:val="ListParagraph"/>
      </w:pPr>
      <w:r>
        <w:t>{“action” : “slid</w:t>
      </w:r>
      <w:r w:rsidR="002955E4">
        <w:t>Edit</w:t>
      </w:r>
      <w:r>
        <w:t>”</w:t>
      </w:r>
      <w:r w:rsidR="002955E4">
        <w:t>, “slid” : “&lt;slid&gt;”</w:t>
      </w:r>
      <w:r w:rsidR="008B0F5C">
        <w:t xml:space="preserve">, “requestId” : </w:t>
      </w:r>
      <w:r w:rsidR="003E0981">
        <w:t>&lt;requestId&gt;</w:t>
      </w:r>
      <w:r>
        <w:t>}</w:t>
      </w:r>
    </w:p>
    <w:p w:rsidR="00925782" w:rsidP="00925782" w:rsidRDefault="002955E4" w14:paraId="00984B96" w14:textId="77777777">
      <w:pPr>
        <w:pStyle w:val="ListParagraph"/>
        <w:numPr>
          <w:ilvl w:val="0"/>
          <w:numId w:val="9"/>
        </w:numPr>
        <w:rPr>
          <w:b/>
          <w:bCs/>
        </w:rPr>
      </w:pPr>
      <w:r>
        <w:rPr>
          <w:b/>
          <w:bCs/>
        </w:rPr>
        <w:t>Edit</w:t>
      </w:r>
      <w:r w:rsidR="00925782">
        <w:rPr>
          <w:b/>
          <w:bCs/>
        </w:rPr>
        <w:t xml:space="preserve"> SLID Response:</w:t>
      </w:r>
    </w:p>
    <w:p w:rsidRPr="00820762" w:rsidR="00925782" w:rsidP="00925782" w:rsidRDefault="002955E4" w14:paraId="6D985DD4" w14:textId="77777777">
      <w:pPr>
        <w:pStyle w:val="ListParagraph"/>
        <w:numPr>
          <w:ilvl w:val="1"/>
          <w:numId w:val="9"/>
        </w:numPr>
      </w:pPr>
      <w:r>
        <w:t>Edit</w:t>
      </w:r>
      <w:r w:rsidRPr="00820762" w:rsidR="00925782">
        <w:t xml:space="preserve"> SLID thành công</w:t>
      </w:r>
      <w:r w:rsidR="00925782">
        <w:t>:</w:t>
      </w:r>
    </w:p>
    <w:p w:rsidR="00925782" w:rsidP="00925782" w:rsidRDefault="00925782" w14:paraId="095491E5" w14:textId="77777777">
      <w:pPr>
        <w:pStyle w:val="FirstLevelBullet"/>
        <w:numPr>
          <w:ilvl w:val="0"/>
          <w:numId w:val="0"/>
        </w:numPr>
        <w:ind w:left="1080"/>
      </w:pPr>
      <w:r>
        <w:t>{</w:t>
      </w:r>
    </w:p>
    <w:p w:rsidR="00925782" w:rsidP="00925782" w:rsidRDefault="00925782" w14:paraId="0C6DB139" w14:textId="77777777">
      <w:pPr>
        <w:pStyle w:val="FirstLevelBullet"/>
        <w:numPr>
          <w:ilvl w:val="0"/>
          <w:numId w:val="0"/>
        </w:numPr>
        <w:ind w:left="720" w:firstLine="360"/>
      </w:pPr>
      <w:r>
        <w:t>"status": 0,</w:t>
      </w:r>
    </w:p>
    <w:p w:rsidR="00925782" w:rsidP="00925782" w:rsidRDefault="00B94824" w14:paraId="67347F91" w14:textId="3EEE2AC7">
      <w:pPr>
        <w:pStyle w:val="FirstLevelBullet"/>
        <w:numPr>
          <w:ilvl w:val="0"/>
          <w:numId w:val="0"/>
        </w:numPr>
        <w:ind w:left="720" w:firstLine="360"/>
      </w:pPr>
      <w:r>
        <w:t>“message”: “</w:t>
      </w:r>
      <w:r w:rsidR="001F1C9A">
        <w:t>Success</w:t>
      </w:r>
      <w:r>
        <w:t>”</w:t>
      </w:r>
      <w:r w:rsidR="00925782">
        <w:t>,</w:t>
      </w:r>
    </w:p>
    <w:p w:rsidR="008B0F5C" w:rsidP="00925782" w:rsidRDefault="008B0F5C" w14:paraId="15FB11BC" w14:textId="6C35B978">
      <w:pPr>
        <w:pStyle w:val="FirstLevelBullet"/>
        <w:numPr>
          <w:ilvl w:val="0"/>
          <w:numId w:val="0"/>
        </w:numPr>
        <w:ind w:left="720" w:firstLine="360"/>
      </w:pPr>
      <w:r>
        <w:t xml:space="preserve">“requestId” : </w:t>
      </w:r>
      <w:r w:rsidR="003E0981">
        <w:t>&lt;requestId&gt;</w:t>
      </w:r>
      <w:r>
        <w:t>,</w:t>
      </w:r>
    </w:p>
    <w:p w:rsidR="00925782" w:rsidP="00925782" w:rsidRDefault="00925782" w14:paraId="640ECFCA" w14:textId="77777777">
      <w:pPr>
        <w:pStyle w:val="FirstLevelBullet"/>
        <w:numPr>
          <w:ilvl w:val="0"/>
          <w:numId w:val="0"/>
        </w:numPr>
        <w:ind w:left="720" w:firstLine="360"/>
      </w:pPr>
      <w:r>
        <w:t>"data": {</w:t>
      </w:r>
    </w:p>
    <w:p w:rsidR="00925782" w:rsidP="00925782" w:rsidRDefault="00925782" w14:paraId="27466ABA" w14:textId="77777777">
      <w:pPr>
        <w:pStyle w:val="FirstLevelBullet"/>
        <w:numPr>
          <w:ilvl w:val="0"/>
          <w:numId w:val="0"/>
        </w:numPr>
        <w:ind w:left="720" w:firstLine="360"/>
      </w:pPr>
      <w:r>
        <w:t>“action” : “</w:t>
      </w:r>
      <w:r w:rsidR="002955E4">
        <w:t>slidEdit</w:t>
      </w:r>
      <w:r>
        <w:t>”</w:t>
      </w:r>
    </w:p>
    <w:p w:rsidR="00925782" w:rsidP="00925782" w:rsidRDefault="00925782" w14:paraId="53791C17" w14:textId="77777777">
      <w:pPr>
        <w:pStyle w:val="FirstLevelBullet"/>
        <w:numPr>
          <w:ilvl w:val="0"/>
          <w:numId w:val="0"/>
        </w:numPr>
        <w:ind w:left="720" w:firstLine="360"/>
      </w:pPr>
      <w:r>
        <w:t>}</w:t>
      </w:r>
    </w:p>
    <w:p w:rsidR="00925782" w:rsidP="00925782" w:rsidRDefault="00925782" w14:paraId="683772DF" w14:textId="77777777">
      <w:pPr>
        <w:pStyle w:val="FirstLevelBullet"/>
        <w:numPr>
          <w:ilvl w:val="0"/>
          <w:numId w:val="0"/>
        </w:numPr>
        <w:ind w:left="720" w:firstLine="360"/>
      </w:pPr>
      <w:r>
        <w:t>}</w:t>
      </w:r>
    </w:p>
    <w:p w:rsidRPr="00820762" w:rsidR="00925782" w:rsidP="00925782" w:rsidRDefault="002955E4" w14:paraId="323ED105" w14:textId="77777777">
      <w:pPr>
        <w:pStyle w:val="ListParagraph"/>
        <w:numPr>
          <w:ilvl w:val="1"/>
          <w:numId w:val="9"/>
        </w:numPr>
      </w:pPr>
      <w:r>
        <w:t>Edit</w:t>
      </w:r>
      <w:r w:rsidRPr="00820762" w:rsidR="00925782">
        <w:t xml:space="preserve"> SLID</w:t>
      </w:r>
      <w:r w:rsidR="00925782">
        <w:t xml:space="preserve"> không</w:t>
      </w:r>
      <w:r w:rsidRPr="00820762" w:rsidR="00925782">
        <w:t xml:space="preserve"> thành công</w:t>
      </w:r>
      <w:r w:rsidR="00925782">
        <w:t>:</w:t>
      </w:r>
    </w:p>
    <w:p w:rsidR="00925782" w:rsidP="00925782" w:rsidRDefault="00925782" w14:paraId="2EE577E5" w14:textId="77777777">
      <w:pPr>
        <w:pStyle w:val="FirstLevelBullet"/>
        <w:numPr>
          <w:ilvl w:val="0"/>
          <w:numId w:val="0"/>
        </w:numPr>
        <w:ind w:left="1080"/>
      </w:pPr>
      <w:r>
        <w:t>{</w:t>
      </w:r>
    </w:p>
    <w:p w:rsidR="00925782" w:rsidP="00925782" w:rsidRDefault="00183521" w14:paraId="3435662E" w14:textId="01D7C121">
      <w:pPr>
        <w:pStyle w:val="FirstLevelBullet"/>
        <w:numPr>
          <w:ilvl w:val="0"/>
          <w:numId w:val="0"/>
        </w:numPr>
        <w:ind w:left="1080"/>
      </w:pPr>
      <w:r>
        <w:t>“status”: &lt;ErrorCode&gt;</w:t>
      </w:r>
      <w:r w:rsidR="00925782">
        <w:t>,</w:t>
      </w:r>
    </w:p>
    <w:p w:rsidR="00925782" w:rsidP="00925782" w:rsidRDefault="00B94824" w14:paraId="7F9DD251" w14:textId="637C98B1">
      <w:pPr>
        <w:pStyle w:val="FirstLevelBullet"/>
        <w:numPr>
          <w:ilvl w:val="0"/>
          <w:numId w:val="0"/>
        </w:numPr>
        <w:ind w:left="1080"/>
      </w:pPr>
      <w:r>
        <w:t>“message”: “&lt;message&gt;”</w:t>
      </w:r>
      <w:r w:rsidR="00925782">
        <w:t>,</w:t>
      </w:r>
    </w:p>
    <w:p w:rsidR="008B0F5C" w:rsidP="00925782" w:rsidRDefault="008B0F5C" w14:paraId="209B5B4E" w14:textId="34FEEFF5">
      <w:pPr>
        <w:pStyle w:val="FirstLevelBullet"/>
        <w:numPr>
          <w:ilvl w:val="0"/>
          <w:numId w:val="0"/>
        </w:numPr>
        <w:ind w:left="1080"/>
      </w:pPr>
      <w:r>
        <w:t xml:space="preserve">“requestId” : </w:t>
      </w:r>
      <w:r w:rsidR="003E0981">
        <w:t>&lt;requestId&gt;</w:t>
      </w:r>
      <w:r>
        <w:t>,</w:t>
      </w:r>
    </w:p>
    <w:p w:rsidR="00925782" w:rsidP="00925782" w:rsidRDefault="00925782" w14:paraId="649A64EF" w14:textId="77777777">
      <w:pPr>
        <w:pStyle w:val="FirstLevelBullet"/>
        <w:numPr>
          <w:ilvl w:val="0"/>
          <w:numId w:val="0"/>
        </w:numPr>
        <w:ind w:left="1080"/>
      </w:pPr>
      <w:r>
        <w:t>"data": {</w:t>
      </w:r>
    </w:p>
    <w:p w:rsidR="00925782" w:rsidP="00925782" w:rsidRDefault="00925782" w14:paraId="121F1A3D" w14:textId="77777777">
      <w:pPr>
        <w:pStyle w:val="FirstLevelBullet"/>
        <w:numPr>
          <w:ilvl w:val="0"/>
          <w:numId w:val="0"/>
        </w:numPr>
        <w:ind w:left="1080"/>
      </w:pPr>
      <w:r>
        <w:t>}</w:t>
      </w:r>
    </w:p>
    <w:p w:rsidR="00925782" w:rsidP="00925782" w:rsidRDefault="00925782" w14:paraId="4E3E61D6" w14:textId="77777777">
      <w:pPr>
        <w:pStyle w:val="FirstLevelBullet"/>
        <w:numPr>
          <w:ilvl w:val="0"/>
          <w:numId w:val="0"/>
        </w:numPr>
        <w:ind w:left="1080"/>
      </w:pPr>
      <w:r>
        <w:t>}</w:t>
      </w:r>
    </w:p>
    <w:p w:rsidR="00925782" w:rsidP="00003BA2" w:rsidRDefault="00003BA2" w14:paraId="4A3C3A1D" w14:textId="77777777">
      <w:pPr>
        <w:pStyle w:val="ListParagraph"/>
        <w:numPr>
          <w:ilvl w:val="0"/>
          <w:numId w:val="9"/>
        </w:numPr>
        <w:rPr>
          <w:b/>
          <w:bCs/>
        </w:rPr>
      </w:pPr>
      <w:r w:rsidRPr="00003BA2">
        <w:rPr>
          <w:b/>
          <w:bCs/>
        </w:rPr>
        <w:lastRenderedPageBreak/>
        <w:t>Mô tả tham số</w:t>
      </w:r>
      <w:r>
        <w:rPr>
          <w:b/>
          <w:bCs/>
        </w:rPr>
        <w:t>:</w:t>
      </w:r>
    </w:p>
    <w:p w:rsidR="00771908" w:rsidP="00771908" w:rsidRDefault="00771908" w14:paraId="1F396315" w14:textId="37518DDA">
      <w:pPr>
        <w:pStyle w:val="Caption"/>
        <w:keepNext/>
      </w:pPr>
      <w:bookmarkStart w:name="_Toc113971594" w:id="37"/>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w:t>
      </w:r>
      <w:r>
        <w:fldChar w:fldCharType="end"/>
      </w:r>
      <w:r>
        <w:t xml:space="preserve"> Bảng mô tả tham số trong luồng điều khiển thay đổi cấu hình SLID</w:t>
      </w:r>
      <w:bookmarkEnd w:id="37"/>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003BA2" w:rsidTr="00020A9F" w14:paraId="45398CA2" w14:textId="77777777">
        <w:tc>
          <w:tcPr>
            <w:tcW w:w="900" w:type="dxa"/>
          </w:tcPr>
          <w:p w:rsidR="00003BA2" w:rsidP="00003BA2" w:rsidRDefault="00020A9F" w14:paraId="038E4F8B" w14:textId="77777777">
            <w:pPr>
              <w:pStyle w:val="ListParagraph"/>
              <w:ind w:left="0"/>
              <w:rPr>
                <w:b/>
                <w:bCs/>
              </w:rPr>
            </w:pPr>
            <w:r>
              <w:rPr>
                <w:b/>
                <w:bCs/>
              </w:rPr>
              <w:t>STT</w:t>
            </w:r>
          </w:p>
        </w:tc>
        <w:tc>
          <w:tcPr>
            <w:tcW w:w="1800" w:type="dxa"/>
          </w:tcPr>
          <w:p w:rsidR="00003BA2" w:rsidP="00003BA2" w:rsidRDefault="00020A9F" w14:paraId="058E3548" w14:textId="77777777">
            <w:pPr>
              <w:pStyle w:val="ListParagraph"/>
              <w:ind w:left="0"/>
              <w:rPr>
                <w:b/>
                <w:bCs/>
              </w:rPr>
            </w:pPr>
            <w:r>
              <w:rPr>
                <w:b/>
                <w:bCs/>
              </w:rPr>
              <w:t>Tham số</w:t>
            </w:r>
          </w:p>
        </w:tc>
        <w:tc>
          <w:tcPr>
            <w:tcW w:w="2096" w:type="dxa"/>
          </w:tcPr>
          <w:p w:rsidR="00003BA2" w:rsidP="00003BA2" w:rsidRDefault="00020A9F" w14:paraId="3B9EBDF5" w14:textId="77777777">
            <w:pPr>
              <w:pStyle w:val="ListParagraph"/>
              <w:ind w:left="0"/>
              <w:rPr>
                <w:b/>
                <w:bCs/>
              </w:rPr>
            </w:pPr>
            <w:r>
              <w:rPr>
                <w:b/>
                <w:bCs/>
              </w:rPr>
              <w:t>Mô tả</w:t>
            </w:r>
          </w:p>
        </w:tc>
        <w:tc>
          <w:tcPr>
            <w:tcW w:w="964" w:type="dxa"/>
          </w:tcPr>
          <w:p w:rsidR="00003BA2" w:rsidP="00003BA2" w:rsidRDefault="00020A9F" w14:paraId="53EA3FB0" w14:textId="77777777">
            <w:pPr>
              <w:pStyle w:val="ListParagraph"/>
              <w:ind w:left="0"/>
              <w:rPr>
                <w:b/>
                <w:bCs/>
              </w:rPr>
            </w:pPr>
            <w:r>
              <w:rPr>
                <w:b/>
                <w:bCs/>
              </w:rPr>
              <w:t>Kiểu</w:t>
            </w:r>
          </w:p>
        </w:tc>
        <w:tc>
          <w:tcPr>
            <w:tcW w:w="1872" w:type="dxa"/>
          </w:tcPr>
          <w:p w:rsidR="00003BA2" w:rsidP="00003BA2" w:rsidRDefault="00020A9F" w14:paraId="5C9A1B0D" w14:textId="77777777">
            <w:pPr>
              <w:pStyle w:val="ListParagraph"/>
              <w:ind w:left="0"/>
              <w:rPr>
                <w:b/>
                <w:bCs/>
              </w:rPr>
            </w:pPr>
            <w:r>
              <w:rPr>
                <w:b/>
                <w:bCs/>
              </w:rPr>
              <w:t>Giá trị</w:t>
            </w:r>
          </w:p>
        </w:tc>
        <w:tc>
          <w:tcPr>
            <w:tcW w:w="1418" w:type="dxa"/>
          </w:tcPr>
          <w:p w:rsidR="00003BA2" w:rsidP="00003BA2" w:rsidRDefault="00020A9F" w14:paraId="1F0CB2F1" w14:textId="77777777">
            <w:pPr>
              <w:pStyle w:val="ListParagraph"/>
              <w:ind w:left="0"/>
              <w:rPr>
                <w:b/>
                <w:bCs/>
              </w:rPr>
            </w:pPr>
            <w:r>
              <w:rPr>
                <w:b/>
                <w:bCs/>
              </w:rPr>
              <w:t>Json Key</w:t>
            </w:r>
          </w:p>
        </w:tc>
      </w:tr>
      <w:tr w:rsidR="00003BA2" w:rsidTr="00020A9F" w14:paraId="248D42D1" w14:textId="77777777">
        <w:tc>
          <w:tcPr>
            <w:tcW w:w="900" w:type="dxa"/>
          </w:tcPr>
          <w:p w:rsidRPr="00020A9F" w:rsidR="00003BA2" w:rsidP="00003BA2" w:rsidRDefault="00020A9F" w14:paraId="4BD50ED3" w14:textId="77777777">
            <w:pPr>
              <w:pStyle w:val="ListParagraph"/>
              <w:ind w:left="0"/>
            </w:pPr>
            <w:r w:rsidRPr="00020A9F">
              <w:t>1</w:t>
            </w:r>
          </w:p>
        </w:tc>
        <w:tc>
          <w:tcPr>
            <w:tcW w:w="1800" w:type="dxa"/>
          </w:tcPr>
          <w:p w:rsidRPr="00020A9F" w:rsidR="00003BA2" w:rsidP="00003BA2" w:rsidRDefault="00020A9F" w14:paraId="47A684AD" w14:textId="77777777">
            <w:pPr>
              <w:pStyle w:val="ListParagraph"/>
              <w:ind w:left="0"/>
            </w:pPr>
            <w:r w:rsidRPr="00020A9F">
              <w:t>SLID</w:t>
            </w:r>
          </w:p>
        </w:tc>
        <w:tc>
          <w:tcPr>
            <w:tcW w:w="2096" w:type="dxa"/>
          </w:tcPr>
          <w:p w:rsidRPr="00020A9F" w:rsidR="00003BA2" w:rsidP="00003BA2" w:rsidRDefault="00020A9F" w14:paraId="5A3CBA63" w14:textId="77777777">
            <w:pPr>
              <w:pStyle w:val="ListParagraph"/>
              <w:ind w:left="0"/>
            </w:pPr>
            <w:r>
              <w:t>Giá trị SLID</w:t>
            </w:r>
          </w:p>
        </w:tc>
        <w:tc>
          <w:tcPr>
            <w:tcW w:w="964" w:type="dxa"/>
          </w:tcPr>
          <w:p w:rsidRPr="00020A9F" w:rsidR="00003BA2" w:rsidP="00003BA2" w:rsidRDefault="00020A9F" w14:paraId="66C74420" w14:textId="77777777">
            <w:pPr>
              <w:pStyle w:val="ListParagraph"/>
              <w:ind w:left="0"/>
            </w:pPr>
            <w:r>
              <w:t>string</w:t>
            </w:r>
          </w:p>
        </w:tc>
        <w:tc>
          <w:tcPr>
            <w:tcW w:w="1872" w:type="dxa"/>
          </w:tcPr>
          <w:p w:rsidR="00003BA2" w:rsidP="00003BA2" w:rsidRDefault="00020A9F" w14:paraId="058D6981" w14:textId="77777777">
            <w:pPr>
              <w:pStyle w:val="ListParagraph"/>
              <w:ind w:left="0"/>
            </w:pPr>
            <w:r>
              <w:t>Chuỗi ký tự có độ dài từ 1-10.</w:t>
            </w:r>
          </w:p>
          <w:p w:rsidR="00020A9F" w:rsidP="00003BA2" w:rsidRDefault="00020A9F" w14:paraId="1D15203B" w14:textId="77777777">
            <w:pPr>
              <w:pStyle w:val="ListParagraph"/>
              <w:ind w:left="0"/>
            </w:pPr>
            <w:r>
              <w:t>Không chứa các ký tự tiếng việt, không chứa các ký tự đặc biệt trong danh sách: &amp;&lt;&gt;\"'/|;)</w:t>
            </w:r>
          </w:p>
          <w:p w:rsidRPr="00020A9F" w:rsidR="00020A9F" w:rsidP="00003BA2" w:rsidRDefault="00020A9F" w14:paraId="4E822AE9" w14:textId="77777777">
            <w:pPr>
              <w:pStyle w:val="ListParagraph"/>
              <w:ind w:left="0"/>
            </w:pPr>
            <w:r>
              <w:t>Chấp nhận ký tự là dấu cách.</w:t>
            </w:r>
          </w:p>
        </w:tc>
        <w:tc>
          <w:tcPr>
            <w:tcW w:w="1418" w:type="dxa"/>
          </w:tcPr>
          <w:p w:rsidRPr="00020A9F" w:rsidR="00003BA2" w:rsidP="00003BA2" w:rsidRDefault="00020A9F" w14:paraId="72B4FE50" w14:textId="77777777">
            <w:pPr>
              <w:pStyle w:val="ListParagraph"/>
              <w:ind w:left="0"/>
            </w:pPr>
            <w:r>
              <w:t>slid</w:t>
            </w:r>
          </w:p>
        </w:tc>
      </w:tr>
    </w:tbl>
    <w:p w:rsidR="003C44BD" w:rsidP="0043581E" w:rsidRDefault="003C44BD" w14:paraId="417FF5CB" w14:textId="77777777">
      <w:pPr>
        <w:rPr>
          <w:b/>
          <w:bCs/>
        </w:rPr>
      </w:pPr>
    </w:p>
    <w:p w:rsidRPr="006C6448" w:rsidR="00EE02D4" w:rsidRDefault="00EE02D4" w14:paraId="20137907" w14:textId="393601B6">
      <w:pPr>
        <w:pStyle w:val="Heading2"/>
      </w:pPr>
      <w:bookmarkStart w:name="_Toc113971510" w:id="38"/>
      <w:r w:rsidRPr="006C6448">
        <w:t>Tính năng quản lý cấu hình OLT Model qua Mobile App</w:t>
      </w:r>
      <w:bookmarkEnd w:id="38"/>
    </w:p>
    <w:tbl>
      <w:tblPr>
        <w:tblStyle w:val="TableGrid"/>
        <w:tblW w:w="0" w:type="auto"/>
        <w:tblLook w:val="04A0" w:firstRow="1" w:lastRow="0" w:firstColumn="1" w:lastColumn="0" w:noHBand="0" w:noVBand="1"/>
      </w:tblPr>
      <w:tblGrid>
        <w:gridCol w:w="1885"/>
        <w:gridCol w:w="7340"/>
      </w:tblGrid>
      <w:tr w:rsidR="0090106F" w:rsidTr="0090106F" w14:paraId="32652C52" w14:textId="77777777">
        <w:tc>
          <w:tcPr>
            <w:tcW w:w="1885" w:type="dxa"/>
          </w:tcPr>
          <w:p w:rsidR="0090106F" w:rsidP="0090106F" w:rsidRDefault="0090106F" w14:paraId="05C270BD" w14:textId="77777777">
            <w:r>
              <w:t>ID</w:t>
            </w:r>
          </w:p>
        </w:tc>
        <w:tc>
          <w:tcPr>
            <w:tcW w:w="7340" w:type="dxa"/>
          </w:tcPr>
          <w:p w:rsidR="0090106F" w:rsidP="0090106F" w:rsidRDefault="0090106F" w14:paraId="0F6BB757" w14:textId="6F0BB707">
            <w:r>
              <w:t>CN-</w:t>
            </w:r>
            <w:r w:rsidR="00B43F59">
              <w:t>4</w:t>
            </w:r>
          </w:p>
        </w:tc>
      </w:tr>
      <w:tr w:rsidR="0090106F" w:rsidTr="0090106F" w14:paraId="15798C2E" w14:textId="77777777">
        <w:tc>
          <w:tcPr>
            <w:tcW w:w="1885" w:type="dxa"/>
          </w:tcPr>
          <w:p w:rsidR="0090106F" w:rsidP="0090106F" w:rsidRDefault="0090106F" w14:paraId="6E62039A" w14:textId="77777777">
            <w:r>
              <w:t>Name</w:t>
            </w:r>
          </w:p>
        </w:tc>
        <w:tc>
          <w:tcPr>
            <w:tcW w:w="7340" w:type="dxa"/>
          </w:tcPr>
          <w:p w:rsidR="0090106F" w:rsidRDefault="0090106F" w14:paraId="41312587" w14:textId="577AD794">
            <w:r>
              <w:t>Tính năng quản lý cấu hình OLT Model qua Mobile App</w:t>
            </w:r>
          </w:p>
        </w:tc>
      </w:tr>
      <w:tr w:rsidR="0090106F" w:rsidTr="0090106F" w14:paraId="3875BA1F" w14:textId="77777777">
        <w:tc>
          <w:tcPr>
            <w:tcW w:w="1885" w:type="dxa"/>
          </w:tcPr>
          <w:p w:rsidR="0090106F" w:rsidP="0090106F" w:rsidRDefault="0090106F" w14:paraId="730375E8" w14:textId="77777777">
            <w:r>
              <w:t>Description</w:t>
            </w:r>
          </w:p>
        </w:tc>
        <w:tc>
          <w:tcPr>
            <w:tcW w:w="7340" w:type="dxa"/>
          </w:tcPr>
          <w:p w:rsidR="0090106F" w:rsidRDefault="0090106F" w14:paraId="66CF4422" w14:textId="30DDAA75">
            <w:r>
              <w:t>Người quản trị có thể xem cấu hình, sửa cấu hình OLT Model qua Mobile App</w:t>
            </w:r>
          </w:p>
        </w:tc>
      </w:tr>
      <w:tr w:rsidR="0090106F" w:rsidTr="0090106F" w14:paraId="0DFE187F" w14:textId="77777777">
        <w:tc>
          <w:tcPr>
            <w:tcW w:w="1885" w:type="dxa"/>
          </w:tcPr>
          <w:p w:rsidR="0090106F" w:rsidP="0090106F" w:rsidRDefault="0090106F" w14:paraId="17721513" w14:textId="77777777">
            <w:r>
              <w:t>Actor</w:t>
            </w:r>
          </w:p>
        </w:tc>
        <w:tc>
          <w:tcPr>
            <w:tcW w:w="7340" w:type="dxa"/>
          </w:tcPr>
          <w:p w:rsidR="0090106F" w:rsidP="0090106F" w:rsidRDefault="0090106F" w14:paraId="0E9F3D44" w14:textId="77777777">
            <w:r>
              <w:t>Admin</w:t>
            </w:r>
          </w:p>
        </w:tc>
      </w:tr>
      <w:tr w:rsidR="0090106F" w:rsidTr="0090106F" w14:paraId="0D5CBC1F" w14:textId="77777777">
        <w:tc>
          <w:tcPr>
            <w:tcW w:w="1885" w:type="dxa"/>
          </w:tcPr>
          <w:p w:rsidR="0090106F" w:rsidP="0090106F" w:rsidRDefault="0090106F" w14:paraId="67FE7BDA" w14:textId="77777777">
            <w:r>
              <w:t>Pre-condition</w:t>
            </w:r>
          </w:p>
        </w:tc>
        <w:tc>
          <w:tcPr>
            <w:tcW w:w="7340" w:type="dxa"/>
          </w:tcPr>
          <w:p w:rsidR="0090106F" w:rsidP="0090106F" w:rsidRDefault="0090106F" w14:paraId="28E2517C" w14:textId="77777777">
            <w:r>
              <w:t>Thiết bị hoạt động bình thường, Mobile App đã đăng nhập thành công vào thiết bị và được cấp phiên truy nhập</w:t>
            </w:r>
          </w:p>
        </w:tc>
      </w:tr>
      <w:tr w:rsidR="0090106F" w:rsidTr="0090106F" w14:paraId="0E7B0910" w14:textId="77777777">
        <w:tc>
          <w:tcPr>
            <w:tcW w:w="1885" w:type="dxa"/>
          </w:tcPr>
          <w:p w:rsidR="0090106F" w:rsidP="0090106F" w:rsidRDefault="0090106F" w14:paraId="39A99BF9" w14:textId="77777777">
            <w:r>
              <w:t>Post-condition</w:t>
            </w:r>
          </w:p>
        </w:tc>
        <w:tc>
          <w:tcPr>
            <w:tcW w:w="7340" w:type="dxa"/>
          </w:tcPr>
          <w:p w:rsidR="0090106F" w:rsidP="0090106F" w:rsidRDefault="0090106F" w14:paraId="3AD16777" w14:textId="77777777">
            <w:r>
              <w:t>Thiết bị phản hồi đầy đủ thông tin cho Mobile App và thực hiện thay đổi cấu hình</w:t>
            </w:r>
          </w:p>
        </w:tc>
      </w:tr>
    </w:tbl>
    <w:p w:rsidR="00EE02D4" w:rsidP="006C6448" w:rsidRDefault="00EE02D4" w14:paraId="67EC74F0" w14:textId="53FEC4C7">
      <w:pPr>
        <w:rPr>
          <w:highlight w:val="green"/>
        </w:rPr>
      </w:pPr>
    </w:p>
    <w:p w:rsidR="0090106F" w:rsidP="0090106F" w:rsidRDefault="0090106F" w14:paraId="2CD07B04" w14:textId="789FD66F">
      <w:pPr>
        <w:pStyle w:val="Heading3"/>
      </w:pPr>
      <w:bookmarkStart w:name="_Toc113971511" w:id="39"/>
      <w:r>
        <w:t>Usecase – Lấy thông tin cấu hình OLT Model hiện tại</w:t>
      </w:r>
      <w:bookmarkEnd w:id="39"/>
    </w:p>
    <w:tbl>
      <w:tblPr>
        <w:tblStyle w:val="TableGrid"/>
        <w:tblW w:w="0" w:type="auto"/>
        <w:tblLook w:val="04A0" w:firstRow="1" w:lastRow="0" w:firstColumn="1" w:lastColumn="0" w:noHBand="0" w:noVBand="1"/>
      </w:tblPr>
      <w:tblGrid>
        <w:gridCol w:w="1885"/>
        <w:gridCol w:w="7340"/>
      </w:tblGrid>
      <w:tr w:rsidR="0090106F" w:rsidTr="3BF1215F" w14:paraId="1113621A" w14:textId="77777777">
        <w:tc>
          <w:tcPr>
            <w:tcW w:w="1885" w:type="dxa"/>
          </w:tcPr>
          <w:p w:rsidR="0090106F" w:rsidP="0090106F" w:rsidRDefault="0090106F" w14:paraId="550C1926" w14:textId="77777777">
            <w:r>
              <w:t>ID</w:t>
            </w:r>
          </w:p>
        </w:tc>
        <w:tc>
          <w:tcPr>
            <w:tcW w:w="7340" w:type="dxa"/>
          </w:tcPr>
          <w:p w:rsidR="0090106F" w:rsidP="0090106F" w:rsidRDefault="0090106F" w14:paraId="4C2DB8B2" w14:textId="03F62A1F">
            <w:r>
              <w:t>UC-</w:t>
            </w:r>
            <w:r w:rsidR="00B43F59">
              <w:t>10</w:t>
            </w:r>
          </w:p>
        </w:tc>
      </w:tr>
      <w:tr w:rsidR="0090106F" w:rsidTr="3BF1215F" w14:paraId="5C04E5DA" w14:textId="77777777">
        <w:tc>
          <w:tcPr>
            <w:tcW w:w="1885" w:type="dxa"/>
          </w:tcPr>
          <w:p w:rsidR="0090106F" w:rsidP="0090106F" w:rsidRDefault="0090106F" w14:paraId="2FA74654" w14:textId="77777777">
            <w:r>
              <w:t>Name</w:t>
            </w:r>
          </w:p>
        </w:tc>
        <w:tc>
          <w:tcPr>
            <w:tcW w:w="7340" w:type="dxa"/>
          </w:tcPr>
          <w:p w:rsidR="0090106F" w:rsidP="0090106F" w:rsidRDefault="0090106F" w14:paraId="3F41D7E9" w14:textId="77777777">
            <w:r>
              <w:t xml:space="preserve">Lấy thông tin cấu hình WAN hiện tại </w:t>
            </w:r>
          </w:p>
        </w:tc>
      </w:tr>
      <w:tr w:rsidR="0090106F" w:rsidTr="3BF1215F" w14:paraId="5577D260" w14:textId="77777777">
        <w:tc>
          <w:tcPr>
            <w:tcW w:w="1885" w:type="dxa"/>
          </w:tcPr>
          <w:p w:rsidR="0090106F" w:rsidP="0090106F" w:rsidRDefault="0090106F" w14:paraId="42F2BEBA" w14:textId="77777777">
            <w:r>
              <w:t>Description</w:t>
            </w:r>
          </w:p>
        </w:tc>
        <w:tc>
          <w:tcPr>
            <w:tcW w:w="7340" w:type="dxa"/>
          </w:tcPr>
          <w:p w:rsidR="0090106F" w:rsidP="0090106F" w:rsidRDefault="0090106F" w14:paraId="758BB9F0" w14:textId="77777777">
            <w:pPr>
              <w:pStyle w:val="FirstLevelBullet"/>
            </w:pPr>
            <w:r>
              <w:t>Mobile App gửi yêu cầu lấy thông tin.</w:t>
            </w:r>
          </w:p>
          <w:p w:rsidR="0090106F" w:rsidP="0090106F" w:rsidRDefault="73A45463" w14:paraId="0C691A43" w14:textId="7777777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90106F" w:rsidP="0090106F" w:rsidRDefault="0090106F" w14:paraId="3721295F" w14:textId="73BF10F2">
            <w:pPr>
              <w:pStyle w:val="FirstLevelBullet"/>
            </w:pPr>
            <w:r>
              <w:t xml:space="preserve">ONT nhận yêu cầu, xử lý và gửi lại phản hồi thông tin cấu hình OLT Model hiện tại. </w:t>
            </w:r>
          </w:p>
          <w:p w:rsidR="0090106F" w:rsidP="0090106F" w:rsidRDefault="0090106F" w14:paraId="0E3D01B9" w14:textId="77777777">
            <w:pPr>
              <w:pStyle w:val="FirstLevelBullet"/>
            </w:pPr>
            <w:r>
              <w:t>Nếu có xảy ra lỗi ONT gửi phản hồi mã lỗi.</w:t>
            </w:r>
          </w:p>
        </w:tc>
      </w:tr>
      <w:tr w:rsidR="0090106F" w:rsidTr="3BF1215F" w14:paraId="04E63B9E" w14:textId="77777777">
        <w:tc>
          <w:tcPr>
            <w:tcW w:w="1885" w:type="dxa"/>
          </w:tcPr>
          <w:p w:rsidR="0090106F" w:rsidP="0090106F" w:rsidRDefault="0090106F" w14:paraId="70CE813E" w14:textId="77777777">
            <w:r>
              <w:lastRenderedPageBreak/>
              <w:t>Actor</w:t>
            </w:r>
          </w:p>
        </w:tc>
        <w:tc>
          <w:tcPr>
            <w:tcW w:w="7340" w:type="dxa"/>
          </w:tcPr>
          <w:p w:rsidR="0090106F" w:rsidP="0090106F" w:rsidRDefault="0090106F" w14:paraId="3D411598" w14:textId="77777777">
            <w:r>
              <w:t>Admin</w:t>
            </w:r>
          </w:p>
        </w:tc>
      </w:tr>
      <w:tr w:rsidR="0090106F" w:rsidTr="3BF1215F" w14:paraId="5D024C74" w14:textId="77777777">
        <w:tc>
          <w:tcPr>
            <w:tcW w:w="1885" w:type="dxa"/>
          </w:tcPr>
          <w:p w:rsidR="0090106F" w:rsidP="0090106F" w:rsidRDefault="0090106F" w14:paraId="0F89D63F" w14:textId="77777777">
            <w:r>
              <w:t>Pre-condition</w:t>
            </w:r>
          </w:p>
        </w:tc>
        <w:tc>
          <w:tcPr>
            <w:tcW w:w="7340" w:type="dxa"/>
          </w:tcPr>
          <w:p w:rsidR="0090106F" w:rsidP="0090106F" w:rsidRDefault="0090106F" w14:paraId="35ECEB0E" w14:textId="77777777">
            <w:r>
              <w:t>Thiết bị hoạt động bình thường, Mobile App đã đăng nhập thành công vào thiết bị và được cấp phiên truy nhập</w:t>
            </w:r>
          </w:p>
        </w:tc>
      </w:tr>
      <w:tr w:rsidR="0090106F" w:rsidTr="3BF1215F" w14:paraId="28CE1E6E" w14:textId="77777777">
        <w:tc>
          <w:tcPr>
            <w:tcW w:w="1885" w:type="dxa"/>
          </w:tcPr>
          <w:p w:rsidR="0090106F" w:rsidP="0090106F" w:rsidRDefault="0090106F" w14:paraId="3C3BEC36" w14:textId="77777777">
            <w:r>
              <w:t>Post-condition</w:t>
            </w:r>
          </w:p>
        </w:tc>
        <w:tc>
          <w:tcPr>
            <w:tcW w:w="7340" w:type="dxa"/>
          </w:tcPr>
          <w:p w:rsidR="0090106F" w:rsidP="0090106F" w:rsidRDefault="0090106F" w14:paraId="61E1A6F0" w14:textId="77777777">
            <w:r>
              <w:t>Thiết bị phản hồi đầy đủ các thông tin cho Mobile App</w:t>
            </w:r>
          </w:p>
        </w:tc>
      </w:tr>
    </w:tbl>
    <w:p w:rsidR="0090106F" w:rsidP="006C6448" w:rsidRDefault="0090106F" w14:paraId="6FCFE992" w14:textId="4EAC6026">
      <w:pPr>
        <w:rPr>
          <w:highlight w:val="green"/>
        </w:rPr>
      </w:pPr>
    </w:p>
    <w:p w:rsidRPr="006C6448" w:rsidR="0090106F" w:rsidP="00263F0C" w:rsidRDefault="0090106F" w14:paraId="45F16700" w14:textId="4531844D">
      <w:pPr>
        <w:pStyle w:val="ANSVNormal"/>
      </w:pPr>
      <w:r w:rsidRPr="006C6448">
        <w:t>Luồng dữ liệu:</w:t>
      </w:r>
    </w:p>
    <w:p w:rsidR="0090106F" w:rsidP="006C6448" w:rsidRDefault="0090106F" w14:paraId="3D0F9655" w14:textId="77777777">
      <w:pPr>
        <w:keepNext/>
      </w:pPr>
      <w:r w:rsidRPr="0090106F">
        <w:rPr>
          <w:noProof/>
        </w:rPr>
        <w:drawing>
          <wp:inline distT="0" distB="0" distL="0" distR="0" wp14:anchorId="601E0CDA" wp14:editId="53F454EE">
            <wp:extent cx="5864225" cy="3387409"/>
            <wp:effectExtent l="0" t="0" r="3175" b="3810"/>
            <wp:docPr id="5" name="Picture 5" descr="C:\Users\toantk\Downloads\onelink-P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C:\Users\toantk\Downloads\onelink-Page-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p>
    <w:p w:rsidR="0090106F" w:rsidP="006C6448" w:rsidRDefault="0090106F" w14:paraId="63C68CDE" w14:textId="61BB4112">
      <w:pPr>
        <w:pStyle w:val="Caption"/>
      </w:pPr>
      <w:bookmarkStart w:name="_Toc113971647" w:id="40"/>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5</w:t>
      </w:r>
      <w:r>
        <w:fldChar w:fldCharType="end"/>
      </w:r>
      <w:r>
        <w:t xml:space="preserve"> Luồng dữ liệu điều khiển lấy thông tin cấu hình OLT Model hiện tại từ Mobile App</w:t>
      </w:r>
      <w:bookmarkEnd w:id="40"/>
    </w:p>
    <w:p w:rsidR="00623E62" w:rsidP="00623E62" w:rsidRDefault="00623E62" w14:paraId="6AAC5DF3" w14:textId="77777777">
      <w:pPr>
        <w:rPr>
          <w:b/>
          <w:bCs/>
        </w:rPr>
      </w:pPr>
      <w:r>
        <w:rPr>
          <w:b/>
          <w:bCs/>
        </w:rPr>
        <w:t xml:space="preserve">Cấu trúc payload </w:t>
      </w:r>
      <w:r w:rsidRPr="00AB6FAB">
        <w:rPr>
          <w:b/>
          <w:bCs/>
        </w:rPr>
        <w:t>của bản tin:</w:t>
      </w:r>
    </w:p>
    <w:p w:rsidR="00623E62" w:rsidP="00623E62" w:rsidRDefault="00623E62" w14:paraId="719D33C7" w14:textId="336D69EA">
      <w:pPr>
        <w:pStyle w:val="ListParagraph"/>
        <w:numPr>
          <w:ilvl w:val="0"/>
          <w:numId w:val="9"/>
        </w:numPr>
        <w:rPr>
          <w:b/>
          <w:bCs/>
        </w:rPr>
      </w:pPr>
      <w:r>
        <w:rPr>
          <w:b/>
          <w:bCs/>
        </w:rPr>
        <w:t xml:space="preserve">Get </w:t>
      </w:r>
      <w:r w:rsidR="00A51C8C">
        <w:rPr>
          <w:b/>
          <w:bCs/>
        </w:rPr>
        <w:t>OLT Model</w:t>
      </w:r>
      <w:r>
        <w:rPr>
          <w:b/>
          <w:bCs/>
        </w:rPr>
        <w:t xml:space="preserve"> Request:</w:t>
      </w:r>
    </w:p>
    <w:p w:rsidR="00623E62" w:rsidP="00623E62" w:rsidRDefault="00623E62" w14:paraId="36D846D7" w14:textId="7B7303E7">
      <w:pPr>
        <w:pStyle w:val="ListParagraph"/>
      </w:pPr>
      <w:r>
        <w:t xml:space="preserve">{“action” : “oltmodelView”, “requestId” : </w:t>
      </w:r>
      <w:r w:rsidR="003E0981">
        <w:t>&lt;requestId&gt;</w:t>
      </w:r>
      <w:r>
        <w:t>}</w:t>
      </w:r>
    </w:p>
    <w:p w:rsidR="00623E62" w:rsidP="00623E62" w:rsidRDefault="00623E62" w14:paraId="22226F2A" w14:textId="723AE41C">
      <w:pPr>
        <w:pStyle w:val="ListParagraph"/>
        <w:numPr>
          <w:ilvl w:val="0"/>
          <w:numId w:val="9"/>
        </w:numPr>
        <w:rPr>
          <w:b/>
          <w:bCs/>
        </w:rPr>
      </w:pPr>
      <w:r>
        <w:rPr>
          <w:b/>
          <w:bCs/>
        </w:rPr>
        <w:t xml:space="preserve">Get </w:t>
      </w:r>
      <w:r w:rsidR="00A51C8C">
        <w:rPr>
          <w:b/>
          <w:bCs/>
        </w:rPr>
        <w:t xml:space="preserve">OLT Model </w:t>
      </w:r>
      <w:r>
        <w:rPr>
          <w:b/>
          <w:bCs/>
        </w:rPr>
        <w:t>Response:</w:t>
      </w:r>
    </w:p>
    <w:p w:rsidRPr="00820762" w:rsidR="00623E62" w:rsidP="00623E62" w:rsidRDefault="00623E62" w14:paraId="1E0F558F" w14:textId="04FEA940">
      <w:pPr>
        <w:pStyle w:val="ListParagraph"/>
        <w:numPr>
          <w:ilvl w:val="1"/>
          <w:numId w:val="9"/>
        </w:numPr>
      </w:pPr>
      <w:r w:rsidRPr="00820762">
        <w:t xml:space="preserve">Get </w:t>
      </w:r>
      <w:r w:rsidR="00A51C8C">
        <w:rPr>
          <w:bCs/>
        </w:rPr>
        <w:t>OLT Model</w:t>
      </w:r>
      <w:r w:rsidR="00DF3D0D">
        <w:rPr>
          <w:b/>
          <w:bCs/>
        </w:rPr>
        <w:t xml:space="preserve"> </w:t>
      </w:r>
      <w:r w:rsidRPr="00820762">
        <w:t>thành công</w:t>
      </w:r>
      <w:r>
        <w:t>:</w:t>
      </w:r>
    </w:p>
    <w:p w:rsidR="00623E62" w:rsidP="00623E62" w:rsidRDefault="00623E62" w14:paraId="4D52045F" w14:textId="77777777">
      <w:pPr>
        <w:pStyle w:val="FirstLevelBullet"/>
        <w:numPr>
          <w:ilvl w:val="0"/>
          <w:numId w:val="0"/>
        </w:numPr>
        <w:ind w:left="1080"/>
      </w:pPr>
      <w:r>
        <w:t>{</w:t>
      </w:r>
    </w:p>
    <w:p w:rsidR="00623E62" w:rsidP="00623E62" w:rsidRDefault="00623E62" w14:paraId="5E7E9DE8" w14:textId="77777777">
      <w:pPr>
        <w:pStyle w:val="FirstLevelBullet"/>
        <w:numPr>
          <w:ilvl w:val="0"/>
          <w:numId w:val="0"/>
        </w:numPr>
        <w:ind w:left="720" w:firstLine="360"/>
      </w:pPr>
      <w:r>
        <w:t>"status": 0,</w:t>
      </w:r>
    </w:p>
    <w:p w:rsidR="00623E62" w:rsidP="00623E62" w:rsidRDefault="00623E62" w14:paraId="3A7CAE9D" w14:textId="77777777">
      <w:pPr>
        <w:pStyle w:val="FirstLevelBullet"/>
        <w:numPr>
          <w:ilvl w:val="0"/>
          <w:numId w:val="0"/>
        </w:numPr>
        <w:ind w:left="720" w:firstLine="360"/>
      </w:pPr>
      <w:r>
        <w:t>“message”: “Success”,</w:t>
      </w:r>
    </w:p>
    <w:p w:rsidR="00623E62" w:rsidP="00623E62" w:rsidRDefault="00623E62" w14:paraId="5C439500" w14:textId="2213C40A">
      <w:pPr>
        <w:pStyle w:val="FirstLevelBullet"/>
        <w:numPr>
          <w:ilvl w:val="0"/>
          <w:numId w:val="0"/>
        </w:numPr>
        <w:ind w:left="720" w:firstLine="360"/>
      </w:pPr>
      <w:r>
        <w:t xml:space="preserve">“requestId” : </w:t>
      </w:r>
      <w:r w:rsidR="003E0981">
        <w:t>&lt;requestId&gt;</w:t>
      </w:r>
      <w:r>
        <w:t>,</w:t>
      </w:r>
    </w:p>
    <w:p w:rsidR="00623E62" w:rsidP="00623E62" w:rsidRDefault="00623E62" w14:paraId="27B80448" w14:textId="77777777">
      <w:pPr>
        <w:pStyle w:val="FirstLevelBullet"/>
        <w:numPr>
          <w:ilvl w:val="0"/>
          <w:numId w:val="0"/>
        </w:numPr>
        <w:ind w:left="720" w:firstLine="360"/>
      </w:pPr>
      <w:r>
        <w:t>"data": {</w:t>
      </w:r>
    </w:p>
    <w:p w:rsidR="00623E62" w:rsidP="00623E62" w:rsidRDefault="00623E62" w14:paraId="59890B7B" w14:textId="142E8996">
      <w:pPr>
        <w:pStyle w:val="FirstLevelBullet"/>
        <w:numPr>
          <w:ilvl w:val="0"/>
          <w:numId w:val="0"/>
        </w:numPr>
        <w:ind w:left="720" w:firstLine="360"/>
      </w:pPr>
      <w:r>
        <w:t>“action” : “oltmodelView”,</w:t>
      </w:r>
    </w:p>
    <w:p w:rsidR="00623E62" w:rsidP="00623E62" w:rsidRDefault="00623E62" w14:paraId="798A58E7" w14:textId="77777777">
      <w:pPr>
        <w:pStyle w:val="FirstLevelBullet"/>
        <w:numPr>
          <w:ilvl w:val="0"/>
          <w:numId w:val="0"/>
        </w:numPr>
        <w:ind w:left="720" w:firstLine="360"/>
      </w:pPr>
      <w:r>
        <w:t>“</w:t>
      </w:r>
      <w:r w:rsidRPr="00E5021C">
        <w:t>results</w:t>
      </w:r>
      <w:r>
        <w:t>”:[</w:t>
      </w:r>
    </w:p>
    <w:p w:rsidR="00623E62" w:rsidP="00623E62" w:rsidRDefault="00623E62" w14:paraId="4B819359" w14:textId="77777777">
      <w:pPr>
        <w:pStyle w:val="FirstLevelBullet"/>
        <w:numPr>
          <w:ilvl w:val="0"/>
          <w:numId w:val="0"/>
        </w:numPr>
        <w:ind w:left="1440" w:firstLine="720"/>
      </w:pPr>
      <w:r>
        <w:t>{</w:t>
      </w:r>
    </w:p>
    <w:p w:rsidR="00623E62" w:rsidP="00623E62" w:rsidRDefault="00623E62" w14:paraId="44FE99DE" w14:textId="6200A76C">
      <w:pPr>
        <w:pStyle w:val="FirstLevelBullet"/>
        <w:numPr>
          <w:ilvl w:val="0"/>
          <w:numId w:val="0"/>
        </w:numPr>
        <w:ind w:left="1440" w:firstLine="720"/>
      </w:pPr>
      <w:r>
        <w:lastRenderedPageBreak/>
        <w:t>“oltModel” : “&lt;oltModel &gt;”</w:t>
      </w:r>
    </w:p>
    <w:p w:rsidR="00623E62" w:rsidP="00623E62" w:rsidRDefault="00623E62" w14:paraId="7661BFFF" w14:textId="77777777">
      <w:pPr>
        <w:pStyle w:val="FirstLevelBullet"/>
        <w:numPr>
          <w:ilvl w:val="0"/>
          <w:numId w:val="0"/>
        </w:numPr>
        <w:ind w:left="1440" w:firstLine="720"/>
      </w:pPr>
      <w:r>
        <w:t>}</w:t>
      </w:r>
    </w:p>
    <w:p w:rsidR="00623E62" w:rsidP="00623E62" w:rsidRDefault="00623E62" w14:paraId="1F0F9E7D" w14:textId="77777777">
      <w:pPr>
        <w:pStyle w:val="FirstLevelBullet"/>
        <w:numPr>
          <w:ilvl w:val="0"/>
          <w:numId w:val="0"/>
        </w:numPr>
        <w:ind w:left="1440" w:firstLine="720"/>
      </w:pPr>
      <w:r>
        <w:t>]</w:t>
      </w:r>
    </w:p>
    <w:p w:rsidR="00623E62" w:rsidP="00623E62" w:rsidRDefault="00623E62" w14:paraId="353FD6D6" w14:textId="77777777">
      <w:pPr>
        <w:pStyle w:val="FirstLevelBullet"/>
        <w:numPr>
          <w:ilvl w:val="0"/>
          <w:numId w:val="0"/>
        </w:numPr>
        <w:ind w:left="720" w:firstLine="360"/>
      </w:pPr>
      <w:r>
        <w:t>}</w:t>
      </w:r>
    </w:p>
    <w:p w:rsidR="00623E62" w:rsidP="00623E62" w:rsidRDefault="00623E62" w14:paraId="6D2196C6" w14:textId="77777777">
      <w:pPr>
        <w:pStyle w:val="FirstLevelBullet"/>
        <w:numPr>
          <w:ilvl w:val="0"/>
          <w:numId w:val="0"/>
        </w:numPr>
        <w:ind w:left="720" w:firstLine="360"/>
      </w:pPr>
      <w:r>
        <w:t>}</w:t>
      </w:r>
    </w:p>
    <w:p w:rsidRPr="00820762" w:rsidR="00623E62" w:rsidP="00623E62" w:rsidRDefault="00623E62" w14:paraId="3CA20B43" w14:textId="0610A51B">
      <w:pPr>
        <w:pStyle w:val="ListParagraph"/>
        <w:numPr>
          <w:ilvl w:val="1"/>
          <w:numId w:val="9"/>
        </w:numPr>
      </w:pPr>
      <w:r w:rsidRPr="00820762">
        <w:t xml:space="preserve">Get </w:t>
      </w:r>
      <w:r w:rsidR="00A51C8C">
        <w:rPr>
          <w:bCs/>
        </w:rPr>
        <w:t>OLT Model</w:t>
      </w:r>
      <w:r w:rsidR="00A51C8C">
        <w:rPr>
          <w:b/>
          <w:bCs/>
        </w:rPr>
        <w:t xml:space="preserve"> </w:t>
      </w:r>
      <w:r>
        <w:t>không</w:t>
      </w:r>
      <w:r w:rsidRPr="00820762">
        <w:t xml:space="preserve"> thành công</w:t>
      </w:r>
      <w:r>
        <w:t>:</w:t>
      </w:r>
    </w:p>
    <w:p w:rsidR="00623E62" w:rsidP="00623E62" w:rsidRDefault="00623E62" w14:paraId="2F96E162" w14:textId="77777777">
      <w:pPr>
        <w:pStyle w:val="FirstLevelBullet"/>
        <w:numPr>
          <w:ilvl w:val="0"/>
          <w:numId w:val="0"/>
        </w:numPr>
        <w:ind w:left="1080"/>
      </w:pPr>
      <w:r>
        <w:t>{</w:t>
      </w:r>
    </w:p>
    <w:p w:rsidR="00623E62" w:rsidP="00623E62" w:rsidRDefault="00623E62" w14:paraId="4A51307C" w14:textId="77777777">
      <w:pPr>
        <w:pStyle w:val="FirstLevelBullet"/>
        <w:numPr>
          <w:ilvl w:val="0"/>
          <w:numId w:val="0"/>
        </w:numPr>
        <w:ind w:left="1080"/>
      </w:pPr>
      <w:r>
        <w:t>"status": &lt;ErrorCode&gt;,</w:t>
      </w:r>
    </w:p>
    <w:p w:rsidR="00623E62" w:rsidP="00623E62" w:rsidRDefault="00623E62" w14:paraId="27BDF49E" w14:textId="77777777">
      <w:pPr>
        <w:pStyle w:val="FirstLevelBullet"/>
        <w:numPr>
          <w:ilvl w:val="0"/>
          <w:numId w:val="0"/>
        </w:numPr>
        <w:ind w:left="1080"/>
      </w:pPr>
      <w:r>
        <w:t>“message”: “&lt;message&gt;”,</w:t>
      </w:r>
    </w:p>
    <w:p w:rsidR="00623E62" w:rsidP="00623E62" w:rsidRDefault="00623E62" w14:paraId="3D5E16A2" w14:textId="240C606B">
      <w:pPr>
        <w:pStyle w:val="FirstLevelBullet"/>
        <w:numPr>
          <w:ilvl w:val="0"/>
          <w:numId w:val="0"/>
        </w:numPr>
        <w:ind w:left="1080"/>
      </w:pPr>
      <w:r>
        <w:t xml:space="preserve">“requestId” : </w:t>
      </w:r>
      <w:r w:rsidR="003E0981">
        <w:t>&lt;requestId&gt;</w:t>
      </w:r>
      <w:r>
        <w:t>,</w:t>
      </w:r>
    </w:p>
    <w:p w:rsidR="00623E62" w:rsidP="00623E62" w:rsidRDefault="00623E62" w14:paraId="5D971865" w14:textId="77777777">
      <w:pPr>
        <w:pStyle w:val="FirstLevelBullet"/>
        <w:numPr>
          <w:ilvl w:val="0"/>
          <w:numId w:val="0"/>
        </w:numPr>
        <w:ind w:left="1080"/>
      </w:pPr>
      <w:r>
        <w:t>"data": {</w:t>
      </w:r>
    </w:p>
    <w:p w:rsidR="00623E62" w:rsidP="00623E62" w:rsidRDefault="00623E62" w14:paraId="0F189409" w14:textId="77777777">
      <w:pPr>
        <w:pStyle w:val="FirstLevelBullet"/>
        <w:numPr>
          <w:ilvl w:val="0"/>
          <w:numId w:val="0"/>
        </w:numPr>
        <w:ind w:left="1080"/>
      </w:pPr>
      <w:r>
        <w:t>}</w:t>
      </w:r>
    </w:p>
    <w:p w:rsidR="00623E62" w:rsidP="00623E62" w:rsidRDefault="00623E62" w14:paraId="3CF3CC06" w14:textId="0EC6ECE2">
      <w:pPr>
        <w:pStyle w:val="FirstLevelBullet"/>
        <w:numPr>
          <w:ilvl w:val="0"/>
          <w:numId w:val="0"/>
        </w:numPr>
        <w:ind w:left="1080"/>
      </w:pPr>
      <w:r>
        <w:t>}</w:t>
      </w:r>
    </w:p>
    <w:p w:rsidR="00623E62" w:rsidP="00623E62" w:rsidRDefault="00623E62" w14:paraId="007A5047" w14:textId="77777777">
      <w:pPr>
        <w:pStyle w:val="FirstLevelBullet"/>
        <w:numPr>
          <w:ilvl w:val="0"/>
          <w:numId w:val="0"/>
        </w:numPr>
        <w:ind w:left="1080"/>
      </w:pPr>
    </w:p>
    <w:p w:rsidR="00623E62" w:rsidP="006C6448" w:rsidRDefault="00623E62" w14:paraId="67E3529D" w14:textId="669F6FF3">
      <w:pPr>
        <w:pStyle w:val="Caption"/>
        <w:keepNext/>
      </w:pPr>
      <w:bookmarkStart w:name="_Toc113971595" w:id="41"/>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5</w:t>
      </w:r>
      <w:r>
        <w:fldChar w:fldCharType="end"/>
      </w:r>
      <w:r>
        <w:t xml:space="preserve"> Bảng tham số trong luồng điều khiển lấy thông tin cấu hình OLT Model hiện tại trên thiết bị</w:t>
      </w:r>
      <w:bookmarkEnd w:id="41"/>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623E62" w:rsidTr="00DF3D0D" w14:paraId="6366A0C9" w14:textId="77777777">
        <w:tc>
          <w:tcPr>
            <w:tcW w:w="900" w:type="dxa"/>
          </w:tcPr>
          <w:p w:rsidR="00623E62" w:rsidP="00DF3D0D" w:rsidRDefault="00623E62" w14:paraId="0C206792" w14:textId="77777777">
            <w:pPr>
              <w:pStyle w:val="ListParagraph"/>
              <w:ind w:left="0"/>
              <w:rPr>
                <w:b/>
                <w:bCs/>
              </w:rPr>
            </w:pPr>
            <w:r>
              <w:rPr>
                <w:b/>
                <w:bCs/>
              </w:rPr>
              <w:t>STT</w:t>
            </w:r>
          </w:p>
        </w:tc>
        <w:tc>
          <w:tcPr>
            <w:tcW w:w="1800" w:type="dxa"/>
          </w:tcPr>
          <w:p w:rsidR="00623E62" w:rsidP="00DF3D0D" w:rsidRDefault="00623E62" w14:paraId="523200B6" w14:textId="77777777">
            <w:pPr>
              <w:pStyle w:val="ListParagraph"/>
              <w:ind w:left="0"/>
              <w:rPr>
                <w:b/>
                <w:bCs/>
              </w:rPr>
            </w:pPr>
            <w:r>
              <w:rPr>
                <w:b/>
                <w:bCs/>
              </w:rPr>
              <w:t>Tham số</w:t>
            </w:r>
          </w:p>
        </w:tc>
        <w:tc>
          <w:tcPr>
            <w:tcW w:w="2096" w:type="dxa"/>
          </w:tcPr>
          <w:p w:rsidR="00623E62" w:rsidP="00DF3D0D" w:rsidRDefault="00623E62" w14:paraId="63523A8E" w14:textId="77777777">
            <w:pPr>
              <w:pStyle w:val="ListParagraph"/>
              <w:ind w:left="0"/>
              <w:rPr>
                <w:b/>
                <w:bCs/>
              </w:rPr>
            </w:pPr>
            <w:r>
              <w:rPr>
                <w:b/>
                <w:bCs/>
              </w:rPr>
              <w:t>Mô tả</w:t>
            </w:r>
          </w:p>
        </w:tc>
        <w:tc>
          <w:tcPr>
            <w:tcW w:w="964" w:type="dxa"/>
          </w:tcPr>
          <w:p w:rsidR="00623E62" w:rsidP="00DF3D0D" w:rsidRDefault="00623E62" w14:paraId="649D3DC3" w14:textId="77777777">
            <w:pPr>
              <w:pStyle w:val="ListParagraph"/>
              <w:ind w:left="0"/>
              <w:rPr>
                <w:b/>
                <w:bCs/>
              </w:rPr>
            </w:pPr>
            <w:r>
              <w:rPr>
                <w:b/>
                <w:bCs/>
              </w:rPr>
              <w:t>Kiểu</w:t>
            </w:r>
          </w:p>
        </w:tc>
        <w:tc>
          <w:tcPr>
            <w:tcW w:w="1872" w:type="dxa"/>
          </w:tcPr>
          <w:p w:rsidR="00623E62" w:rsidP="00DF3D0D" w:rsidRDefault="00623E62" w14:paraId="7F575C6B" w14:textId="77777777">
            <w:pPr>
              <w:pStyle w:val="ListParagraph"/>
              <w:ind w:left="0"/>
              <w:rPr>
                <w:b/>
                <w:bCs/>
              </w:rPr>
            </w:pPr>
            <w:r>
              <w:rPr>
                <w:b/>
                <w:bCs/>
              </w:rPr>
              <w:t>Giá trị</w:t>
            </w:r>
          </w:p>
        </w:tc>
        <w:tc>
          <w:tcPr>
            <w:tcW w:w="1418" w:type="dxa"/>
          </w:tcPr>
          <w:p w:rsidR="00623E62" w:rsidP="00DF3D0D" w:rsidRDefault="00623E62" w14:paraId="55817B5E" w14:textId="77777777">
            <w:pPr>
              <w:pStyle w:val="ListParagraph"/>
              <w:ind w:left="0"/>
              <w:rPr>
                <w:b/>
                <w:bCs/>
              </w:rPr>
            </w:pPr>
            <w:r>
              <w:rPr>
                <w:b/>
                <w:bCs/>
              </w:rPr>
              <w:t>Json Key</w:t>
            </w:r>
          </w:p>
        </w:tc>
      </w:tr>
      <w:tr w:rsidR="00623E62" w:rsidTr="00DF3D0D" w14:paraId="64EF19C6" w14:textId="77777777">
        <w:tc>
          <w:tcPr>
            <w:tcW w:w="900" w:type="dxa"/>
          </w:tcPr>
          <w:p w:rsidRPr="00020A9F" w:rsidR="00623E62" w:rsidP="00DF3D0D" w:rsidRDefault="00623E62" w14:paraId="73331E7A" w14:textId="77777777">
            <w:pPr>
              <w:pStyle w:val="ListParagraph"/>
              <w:ind w:left="0"/>
            </w:pPr>
            <w:r w:rsidRPr="00020A9F">
              <w:t>1</w:t>
            </w:r>
          </w:p>
        </w:tc>
        <w:tc>
          <w:tcPr>
            <w:tcW w:w="1800" w:type="dxa"/>
          </w:tcPr>
          <w:p w:rsidRPr="00020A9F" w:rsidR="00623E62" w:rsidP="00DF3D0D" w:rsidRDefault="00623E62" w14:paraId="0B2517E6" w14:textId="218878AF">
            <w:pPr>
              <w:pStyle w:val="ListParagraph"/>
              <w:ind w:left="0"/>
            </w:pPr>
            <w:r>
              <w:t>OLT Model</w:t>
            </w:r>
          </w:p>
        </w:tc>
        <w:tc>
          <w:tcPr>
            <w:tcW w:w="2096" w:type="dxa"/>
          </w:tcPr>
          <w:p w:rsidRPr="00020A9F" w:rsidR="00623E62" w:rsidRDefault="00623E62" w14:paraId="2912837C" w14:textId="327A91FB">
            <w:pPr>
              <w:pStyle w:val="ListParagraph"/>
              <w:ind w:left="0"/>
            </w:pPr>
            <w:r>
              <w:t>Thông tin OLT Model được lựa chọn hiện tại. Với OLT model được lựa chọn, ONT sẽ sử dụng OMCI Model tương ứng để thực hiện đồng bộ với OLT.</w:t>
            </w:r>
          </w:p>
        </w:tc>
        <w:tc>
          <w:tcPr>
            <w:tcW w:w="964" w:type="dxa"/>
          </w:tcPr>
          <w:p w:rsidRPr="00020A9F" w:rsidR="00623E62" w:rsidP="00DF3D0D" w:rsidRDefault="00623E62" w14:paraId="464AF6FA" w14:textId="77777777">
            <w:pPr>
              <w:pStyle w:val="ListParagraph"/>
              <w:ind w:left="0"/>
            </w:pPr>
            <w:r>
              <w:t>string</w:t>
            </w:r>
          </w:p>
        </w:tc>
        <w:tc>
          <w:tcPr>
            <w:tcW w:w="1872" w:type="dxa"/>
          </w:tcPr>
          <w:p w:rsidR="00623E62" w:rsidP="00DF3D0D" w:rsidRDefault="00623E62" w14:paraId="0DDF51F5" w14:textId="77777777">
            <w:pPr>
              <w:pStyle w:val="ListParagraph"/>
              <w:ind w:left="0"/>
            </w:pPr>
            <w:r>
              <w:t>Auto</w:t>
            </w:r>
          </w:p>
          <w:p w:rsidR="00623E62" w:rsidP="00DF3D0D" w:rsidRDefault="00623E62" w14:paraId="18C48592" w14:textId="77777777">
            <w:pPr>
              <w:pStyle w:val="ListParagraph"/>
              <w:ind w:left="0"/>
            </w:pPr>
            <w:r>
              <w:t>Nokia</w:t>
            </w:r>
          </w:p>
          <w:p w:rsidR="00623E62" w:rsidP="00DF3D0D" w:rsidRDefault="00623E62" w14:paraId="7B66A8C2" w14:textId="77777777">
            <w:pPr>
              <w:pStyle w:val="ListParagraph"/>
              <w:ind w:left="0"/>
            </w:pPr>
            <w:r>
              <w:t>Huawei</w:t>
            </w:r>
          </w:p>
          <w:p w:rsidRPr="00020A9F" w:rsidR="00623E62" w:rsidP="00DF3D0D" w:rsidRDefault="00A51C8C" w14:paraId="400458AF" w14:textId="025EBD6E">
            <w:pPr>
              <w:pStyle w:val="ListParagraph"/>
              <w:ind w:left="0"/>
            </w:pPr>
            <w:r>
              <w:t>ZTE</w:t>
            </w:r>
          </w:p>
        </w:tc>
        <w:tc>
          <w:tcPr>
            <w:tcW w:w="1418" w:type="dxa"/>
          </w:tcPr>
          <w:p w:rsidRPr="00020A9F" w:rsidR="00623E62" w:rsidP="00DF3D0D" w:rsidRDefault="00623E62" w14:paraId="01CB0799" w14:textId="7968D63A">
            <w:pPr>
              <w:pStyle w:val="ListParagraph"/>
              <w:ind w:left="0"/>
            </w:pPr>
            <w:r>
              <w:t>oltModel</w:t>
            </w:r>
          </w:p>
        </w:tc>
      </w:tr>
    </w:tbl>
    <w:p w:rsidR="0090106F" w:rsidP="006C6448" w:rsidRDefault="0090106F" w14:paraId="0C75B50F" w14:textId="69721446">
      <w:pPr>
        <w:rPr>
          <w:highlight w:val="green"/>
        </w:rPr>
      </w:pPr>
    </w:p>
    <w:p w:rsidR="00DF3D0D" w:rsidP="00DF3D0D" w:rsidRDefault="00DF3D0D" w14:paraId="7ECF9F77" w14:textId="01A1FB52">
      <w:pPr>
        <w:pStyle w:val="Heading3"/>
      </w:pPr>
      <w:bookmarkStart w:name="_Toc113971512" w:id="42"/>
      <w:r>
        <w:t>Usecase – Điều khiển thay đổi cấu hình OLT Model</w:t>
      </w:r>
      <w:bookmarkEnd w:id="42"/>
      <w:r>
        <w:t xml:space="preserve"> </w:t>
      </w:r>
    </w:p>
    <w:tbl>
      <w:tblPr>
        <w:tblStyle w:val="TableGrid"/>
        <w:tblW w:w="0" w:type="auto"/>
        <w:tblLook w:val="04A0" w:firstRow="1" w:lastRow="0" w:firstColumn="1" w:lastColumn="0" w:noHBand="0" w:noVBand="1"/>
      </w:tblPr>
      <w:tblGrid>
        <w:gridCol w:w="1885"/>
        <w:gridCol w:w="7340"/>
      </w:tblGrid>
      <w:tr w:rsidR="00DF3D0D" w:rsidTr="3BF1215F" w14:paraId="3C1C0A58" w14:textId="77777777">
        <w:tc>
          <w:tcPr>
            <w:tcW w:w="1885" w:type="dxa"/>
          </w:tcPr>
          <w:p w:rsidR="00DF3D0D" w:rsidP="00DF3D0D" w:rsidRDefault="00DF3D0D" w14:paraId="7E2590A3" w14:textId="77777777">
            <w:r>
              <w:t>ID</w:t>
            </w:r>
          </w:p>
        </w:tc>
        <w:tc>
          <w:tcPr>
            <w:tcW w:w="7340" w:type="dxa"/>
          </w:tcPr>
          <w:p w:rsidR="00DF3D0D" w:rsidP="00DF3D0D" w:rsidRDefault="00DF3D0D" w14:paraId="022AB986" w14:textId="210A9E7E">
            <w:r>
              <w:t>UC-</w:t>
            </w:r>
            <w:r w:rsidR="00B43F59">
              <w:t>11</w:t>
            </w:r>
          </w:p>
        </w:tc>
      </w:tr>
      <w:tr w:rsidR="00DF3D0D" w:rsidTr="3BF1215F" w14:paraId="3062095E" w14:textId="77777777">
        <w:tc>
          <w:tcPr>
            <w:tcW w:w="1885" w:type="dxa"/>
          </w:tcPr>
          <w:p w:rsidR="00DF3D0D" w:rsidP="00DF3D0D" w:rsidRDefault="00DF3D0D" w14:paraId="1AC5A272" w14:textId="77777777">
            <w:r>
              <w:t>Name</w:t>
            </w:r>
          </w:p>
        </w:tc>
        <w:tc>
          <w:tcPr>
            <w:tcW w:w="7340" w:type="dxa"/>
          </w:tcPr>
          <w:p w:rsidR="00DF3D0D" w:rsidRDefault="00DF3D0D" w14:paraId="2AF5BD0B" w14:textId="7C28718F">
            <w:r>
              <w:t>Điều khiển thay đổi cấu hình OLT Model</w:t>
            </w:r>
          </w:p>
        </w:tc>
      </w:tr>
      <w:tr w:rsidR="00DF3D0D" w:rsidTr="3BF1215F" w14:paraId="77B9A445" w14:textId="77777777">
        <w:tc>
          <w:tcPr>
            <w:tcW w:w="1885" w:type="dxa"/>
          </w:tcPr>
          <w:p w:rsidR="00DF3D0D" w:rsidP="00DF3D0D" w:rsidRDefault="00DF3D0D" w14:paraId="3C0E21BB" w14:textId="77777777">
            <w:r>
              <w:t>Description</w:t>
            </w:r>
          </w:p>
        </w:tc>
        <w:tc>
          <w:tcPr>
            <w:tcW w:w="7340" w:type="dxa"/>
          </w:tcPr>
          <w:p w:rsidR="00DF3D0D" w:rsidP="00DF3D0D" w:rsidRDefault="00DF3D0D" w14:paraId="0530E0D3" w14:textId="097BCA89">
            <w:pPr>
              <w:pStyle w:val="FirstLevelBullet"/>
            </w:pPr>
            <w:r>
              <w:t>Mobile App gửi yêu cầu thay đổi thông tin cấu hình OLT Model.</w:t>
            </w:r>
          </w:p>
          <w:p w:rsidR="00DF3D0D" w:rsidP="00DF3D0D" w:rsidRDefault="31AA4D9A" w14:paraId="3F2DA29E" w14:textId="7777777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DF3D0D" w:rsidP="00DF3D0D" w:rsidRDefault="00DF3D0D" w14:paraId="54C4686E" w14:textId="40B47D3E">
            <w:pPr>
              <w:pStyle w:val="FirstLevelBullet"/>
            </w:pPr>
            <w:r>
              <w:t>ONT nhận yêu cầu và xử lý thay đổi cấu hình OLT Model.</w:t>
            </w:r>
          </w:p>
          <w:p w:rsidR="00DF3D0D" w:rsidP="00DF3D0D" w:rsidRDefault="00DF3D0D" w14:paraId="0DE7266C" w14:textId="77777777">
            <w:pPr>
              <w:pStyle w:val="FirstLevelBullet"/>
            </w:pPr>
            <w:r>
              <w:t>ONT gửi lại phản hồi thay đổi thông tin cấu hình thành công hay thất bại.</w:t>
            </w:r>
          </w:p>
        </w:tc>
      </w:tr>
      <w:tr w:rsidR="00DF3D0D" w:rsidTr="3BF1215F" w14:paraId="4961DD7F" w14:textId="77777777">
        <w:tc>
          <w:tcPr>
            <w:tcW w:w="1885" w:type="dxa"/>
          </w:tcPr>
          <w:p w:rsidR="00DF3D0D" w:rsidP="00DF3D0D" w:rsidRDefault="00DF3D0D" w14:paraId="27DFDD42" w14:textId="77777777">
            <w:r>
              <w:lastRenderedPageBreak/>
              <w:t>Actor</w:t>
            </w:r>
          </w:p>
        </w:tc>
        <w:tc>
          <w:tcPr>
            <w:tcW w:w="7340" w:type="dxa"/>
          </w:tcPr>
          <w:p w:rsidR="00DF3D0D" w:rsidP="00DF3D0D" w:rsidRDefault="00DF3D0D" w14:paraId="5237FFEC" w14:textId="77777777">
            <w:r>
              <w:t>Admin</w:t>
            </w:r>
          </w:p>
        </w:tc>
      </w:tr>
      <w:tr w:rsidR="00DF3D0D" w:rsidTr="3BF1215F" w14:paraId="43A29061" w14:textId="77777777">
        <w:tc>
          <w:tcPr>
            <w:tcW w:w="1885" w:type="dxa"/>
          </w:tcPr>
          <w:p w:rsidR="00DF3D0D" w:rsidP="00DF3D0D" w:rsidRDefault="00DF3D0D" w14:paraId="4A7B2608" w14:textId="77777777">
            <w:r>
              <w:t>Pre-condition</w:t>
            </w:r>
          </w:p>
        </w:tc>
        <w:tc>
          <w:tcPr>
            <w:tcW w:w="7340" w:type="dxa"/>
          </w:tcPr>
          <w:p w:rsidR="00DF3D0D" w:rsidP="00DF3D0D" w:rsidRDefault="00DF3D0D" w14:paraId="716ED306" w14:textId="77777777">
            <w:r>
              <w:t>Thiết bị hoạt động bình thường, Mobile App đã đăng nhập thành công vào thiết bị và được cấp phiên truy nhập</w:t>
            </w:r>
          </w:p>
        </w:tc>
      </w:tr>
      <w:tr w:rsidR="00DF3D0D" w:rsidTr="3BF1215F" w14:paraId="38C78084" w14:textId="77777777">
        <w:tc>
          <w:tcPr>
            <w:tcW w:w="1885" w:type="dxa"/>
          </w:tcPr>
          <w:p w:rsidR="00DF3D0D" w:rsidP="00DF3D0D" w:rsidRDefault="00DF3D0D" w14:paraId="4E89B52D" w14:textId="77777777">
            <w:r>
              <w:t>Post-condition</w:t>
            </w:r>
          </w:p>
        </w:tc>
        <w:tc>
          <w:tcPr>
            <w:tcW w:w="7340" w:type="dxa"/>
          </w:tcPr>
          <w:p w:rsidR="00DF3D0D" w:rsidP="00DF3D0D" w:rsidRDefault="00DF3D0D" w14:paraId="13F85452" w14:textId="77777777">
            <w:r>
              <w:t>Thiết bị phản hồi đầy đủ các thông tin cho Mobile App</w:t>
            </w:r>
          </w:p>
        </w:tc>
      </w:tr>
    </w:tbl>
    <w:p w:rsidRPr="00406720" w:rsidR="00DF3D0D" w:rsidP="00DF3D0D" w:rsidRDefault="00DF3D0D" w14:paraId="589A20AB" w14:textId="77777777"/>
    <w:p w:rsidR="00DF3D0D" w:rsidP="00DF3D0D" w:rsidRDefault="00DF3D0D" w14:paraId="2BE41C5C" w14:textId="77777777">
      <w:pPr>
        <w:rPr>
          <w:b/>
          <w:bCs/>
        </w:rPr>
      </w:pPr>
      <w:r w:rsidRPr="003C44BD">
        <w:rPr>
          <w:b/>
          <w:bCs/>
        </w:rPr>
        <w:t>Luồng dữ liệu:</w:t>
      </w:r>
    </w:p>
    <w:p w:rsidR="00DF3D0D" w:rsidP="006C6448" w:rsidRDefault="00DF3D0D" w14:paraId="141E8CC9" w14:textId="77777777">
      <w:pPr>
        <w:keepNext/>
        <w:jc w:val="center"/>
      </w:pPr>
      <w:r w:rsidRPr="00DF3D0D">
        <w:rPr>
          <w:noProof/>
        </w:rPr>
        <w:drawing>
          <wp:inline distT="0" distB="0" distL="0" distR="0" wp14:anchorId="39850574" wp14:editId="26A464F1">
            <wp:extent cx="5864225" cy="3387409"/>
            <wp:effectExtent l="0" t="0" r="3175" b="3810"/>
            <wp:docPr id="7" name="Picture 7" descr="C:\Users\toantk\Downloads\onelink-P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descr="C:\Users\toantk\Downloads\onelink-Page-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4225" cy="3387409"/>
                    </a:xfrm>
                    <a:prstGeom prst="rect">
                      <a:avLst/>
                    </a:prstGeom>
                    <a:noFill/>
                    <a:ln>
                      <a:noFill/>
                    </a:ln>
                  </pic:spPr>
                </pic:pic>
              </a:graphicData>
            </a:graphic>
          </wp:inline>
        </w:drawing>
      </w:r>
    </w:p>
    <w:p w:rsidR="00DF3D0D" w:rsidP="006C6448" w:rsidRDefault="00DF3D0D" w14:paraId="5880BA23" w14:textId="29FAE8DB">
      <w:pPr>
        <w:pStyle w:val="Caption"/>
      </w:pPr>
      <w:bookmarkStart w:name="_Toc113971648" w:id="43"/>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6</w:t>
      </w:r>
      <w:r>
        <w:fldChar w:fldCharType="end"/>
      </w:r>
      <w:r>
        <w:t xml:space="preserve"> Luồng điều khiển thay đổi cấu hình OLT Model từ Mobile App</w:t>
      </w:r>
      <w:bookmarkEnd w:id="43"/>
    </w:p>
    <w:p w:rsidR="00DF3D0D" w:rsidP="00DF3D0D" w:rsidRDefault="00DF3D0D" w14:paraId="4952F40C" w14:textId="77777777">
      <w:pPr>
        <w:rPr>
          <w:b/>
          <w:bCs/>
        </w:rPr>
      </w:pPr>
      <w:r>
        <w:rPr>
          <w:b/>
          <w:bCs/>
        </w:rPr>
        <w:t xml:space="preserve">Cấu trúc payload </w:t>
      </w:r>
      <w:r w:rsidRPr="00AB6FAB">
        <w:rPr>
          <w:b/>
          <w:bCs/>
        </w:rPr>
        <w:t>của bản tin:</w:t>
      </w:r>
    </w:p>
    <w:p w:rsidR="00DF3D0D" w:rsidP="00DF3D0D" w:rsidRDefault="00DF3D0D" w14:paraId="0E694867" w14:textId="5090F186">
      <w:pPr>
        <w:pStyle w:val="ListParagraph"/>
        <w:numPr>
          <w:ilvl w:val="0"/>
          <w:numId w:val="9"/>
        </w:numPr>
        <w:rPr>
          <w:b/>
          <w:bCs/>
        </w:rPr>
      </w:pPr>
      <w:r>
        <w:rPr>
          <w:b/>
          <w:bCs/>
        </w:rPr>
        <w:t xml:space="preserve">Set </w:t>
      </w:r>
      <w:r w:rsidR="00A51C8C">
        <w:rPr>
          <w:b/>
          <w:bCs/>
        </w:rPr>
        <w:t>OLT Model</w:t>
      </w:r>
      <w:r>
        <w:rPr>
          <w:b/>
          <w:bCs/>
        </w:rPr>
        <w:t xml:space="preserve"> Request:</w:t>
      </w:r>
    </w:p>
    <w:p w:rsidR="00DF3D0D" w:rsidP="00DF3D0D" w:rsidRDefault="00DF3D0D" w14:paraId="38417346" w14:textId="342AC00C">
      <w:pPr>
        <w:pStyle w:val="ListParagraph"/>
      </w:pPr>
      <w:r>
        <w:t xml:space="preserve">{“action” : “oltmodelEdit”, </w:t>
      </w:r>
    </w:p>
    <w:p w:rsidR="00DF3D0D" w:rsidP="00DF3D0D" w:rsidRDefault="00DF3D0D" w14:paraId="7A9DDDA4" w14:textId="5443D341">
      <w:pPr>
        <w:pStyle w:val="ListParagraph"/>
      </w:pPr>
      <w:r>
        <w:t xml:space="preserve">  “oltModel” : “&lt;oltModel &gt;”,</w:t>
      </w:r>
    </w:p>
    <w:p w:rsidR="00DF3D0D" w:rsidP="00DF3D0D" w:rsidRDefault="00DF3D0D" w14:paraId="780B5B4D" w14:textId="4B7C77CF">
      <w:pPr>
        <w:pStyle w:val="ListParagraph"/>
      </w:pPr>
      <w:r>
        <w:t xml:space="preserve">  “requestId” : </w:t>
      </w:r>
      <w:r w:rsidR="003E0981">
        <w:t>&lt;requestId&gt;</w:t>
      </w:r>
      <w:r>
        <w:t>}</w:t>
      </w:r>
    </w:p>
    <w:p w:rsidR="00DF3D0D" w:rsidP="00DF3D0D" w:rsidRDefault="00DF3D0D" w14:paraId="66BA888A" w14:textId="34D7737F">
      <w:pPr>
        <w:pStyle w:val="ListParagraph"/>
        <w:numPr>
          <w:ilvl w:val="0"/>
          <w:numId w:val="9"/>
        </w:numPr>
        <w:rPr>
          <w:b/>
          <w:bCs/>
        </w:rPr>
      </w:pPr>
      <w:r>
        <w:rPr>
          <w:b/>
          <w:bCs/>
        </w:rPr>
        <w:t xml:space="preserve">Set </w:t>
      </w:r>
      <w:r w:rsidR="00A51C8C">
        <w:rPr>
          <w:b/>
          <w:bCs/>
        </w:rPr>
        <w:t xml:space="preserve">OLT Model </w:t>
      </w:r>
      <w:r>
        <w:rPr>
          <w:b/>
          <w:bCs/>
        </w:rPr>
        <w:t>Response:</w:t>
      </w:r>
    </w:p>
    <w:p w:rsidRPr="00820762" w:rsidR="00DF3D0D" w:rsidP="00DF3D0D" w:rsidRDefault="00DF3D0D" w14:paraId="1D1501CF" w14:textId="59609E82">
      <w:pPr>
        <w:pStyle w:val="ListParagraph"/>
        <w:numPr>
          <w:ilvl w:val="1"/>
          <w:numId w:val="9"/>
        </w:numPr>
      </w:pPr>
      <w:r>
        <w:t>Set</w:t>
      </w:r>
      <w:r w:rsidRPr="00820762">
        <w:t xml:space="preserve"> </w:t>
      </w:r>
      <w:r w:rsidR="00A51C8C">
        <w:rPr>
          <w:bCs/>
        </w:rPr>
        <w:t>OLT Model</w:t>
      </w:r>
      <w:r>
        <w:rPr>
          <w:b/>
          <w:bCs/>
        </w:rPr>
        <w:t xml:space="preserve"> </w:t>
      </w:r>
      <w:r w:rsidRPr="00820762">
        <w:t>thành công</w:t>
      </w:r>
      <w:r>
        <w:t>:</w:t>
      </w:r>
    </w:p>
    <w:p w:rsidR="00DF3D0D" w:rsidP="00DF3D0D" w:rsidRDefault="00DF3D0D" w14:paraId="49F31659" w14:textId="77777777">
      <w:pPr>
        <w:pStyle w:val="FirstLevelBullet"/>
        <w:numPr>
          <w:ilvl w:val="0"/>
          <w:numId w:val="0"/>
        </w:numPr>
        <w:ind w:left="1080"/>
      </w:pPr>
      <w:r>
        <w:t>{</w:t>
      </w:r>
    </w:p>
    <w:p w:rsidR="00DF3D0D" w:rsidP="00DF3D0D" w:rsidRDefault="00DF3D0D" w14:paraId="0DAD3E5C" w14:textId="77777777">
      <w:pPr>
        <w:pStyle w:val="FirstLevelBullet"/>
        <w:numPr>
          <w:ilvl w:val="0"/>
          <w:numId w:val="0"/>
        </w:numPr>
        <w:ind w:left="720" w:firstLine="360"/>
      </w:pPr>
      <w:r>
        <w:t>"status": 0,</w:t>
      </w:r>
    </w:p>
    <w:p w:rsidR="00DF3D0D" w:rsidP="00DF3D0D" w:rsidRDefault="00DF3D0D" w14:paraId="4A3E03B9" w14:textId="77777777">
      <w:pPr>
        <w:pStyle w:val="FirstLevelBullet"/>
        <w:numPr>
          <w:ilvl w:val="0"/>
          <w:numId w:val="0"/>
        </w:numPr>
        <w:ind w:left="720" w:firstLine="360"/>
      </w:pPr>
      <w:r>
        <w:t>“message”: “Success”,</w:t>
      </w:r>
    </w:p>
    <w:p w:rsidR="00DF3D0D" w:rsidP="00DF3D0D" w:rsidRDefault="00DF3D0D" w14:paraId="4821A1CE" w14:textId="71F41D8A">
      <w:pPr>
        <w:pStyle w:val="FirstLevelBullet"/>
        <w:numPr>
          <w:ilvl w:val="0"/>
          <w:numId w:val="0"/>
        </w:numPr>
        <w:ind w:left="720" w:firstLine="360"/>
      </w:pPr>
      <w:r>
        <w:t xml:space="preserve">“requestId” : </w:t>
      </w:r>
      <w:r w:rsidR="003E0981">
        <w:t>&lt;requestId&gt;</w:t>
      </w:r>
      <w:r>
        <w:t>,</w:t>
      </w:r>
    </w:p>
    <w:p w:rsidR="00DF3D0D" w:rsidP="00DF3D0D" w:rsidRDefault="00DF3D0D" w14:paraId="4D492E42" w14:textId="77777777">
      <w:pPr>
        <w:pStyle w:val="FirstLevelBullet"/>
        <w:numPr>
          <w:ilvl w:val="0"/>
          <w:numId w:val="0"/>
        </w:numPr>
        <w:ind w:left="720" w:firstLine="360"/>
      </w:pPr>
      <w:r>
        <w:t>"data": {</w:t>
      </w:r>
    </w:p>
    <w:p w:rsidR="00DF3D0D" w:rsidP="00DF3D0D" w:rsidRDefault="00DF3D0D" w14:paraId="0B806C54" w14:textId="5FC1CE6D">
      <w:pPr>
        <w:pStyle w:val="FirstLevelBullet"/>
        <w:numPr>
          <w:ilvl w:val="0"/>
          <w:numId w:val="0"/>
        </w:numPr>
        <w:ind w:left="720" w:firstLine="360"/>
      </w:pPr>
      <w:r>
        <w:t>“action” : “oltmodelEdit”</w:t>
      </w:r>
    </w:p>
    <w:p w:rsidR="00DF3D0D" w:rsidP="00DF3D0D" w:rsidRDefault="00DF3D0D" w14:paraId="4CF21836" w14:textId="77777777">
      <w:pPr>
        <w:pStyle w:val="FirstLevelBullet"/>
        <w:numPr>
          <w:ilvl w:val="0"/>
          <w:numId w:val="0"/>
        </w:numPr>
        <w:ind w:left="720" w:firstLine="360"/>
      </w:pPr>
      <w:r>
        <w:t>}</w:t>
      </w:r>
    </w:p>
    <w:p w:rsidR="00DF3D0D" w:rsidP="00DF3D0D" w:rsidRDefault="00DF3D0D" w14:paraId="7E97A03D" w14:textId="77777777">
      <w:pPr>
        <w:pStyle w:val="FirstLevelBullet"/>
        <w:numPr>
          <w:ilvl w:val="0"/>
          <w:numId w:val="0"/>
        </w:numPr>
        <w:ind w:left="720" w:firstLine="360"/>
      </w:pPr>
      <w:r>
        <w:lastRenderedPageBreak/>
        <w:t>}</w:t>
      </w:r>
    </w:p>
    <w:p w:rsidRPr="00820762" w:rsidR="00DF3D0D" w:rsidP="00DF3D0D" w:rsidRDefault="00DF3D0D" w14:paraId="19EB2F16" w14:textId="681BC50C">
      <w:pPr>
        <w:pStyle w:val="ListParagraph"/>
        <w:numPr>
          <w:ilvl w:val="1"/>
          <w:numId w:val="9"/>
        </w:numPr>
      </w:pPr>
      <w:r w:rsidRPr="00820762">
        <w:t xml:space="preserve">Get </w:t>
      </w:r>
      <w:r w:rsidR="00A51C8C">
        <w:rPr>
          <w:bCs/>
        </w:rPr>
        <w:t>OLT Model</w:t>
      </w:r>
      <w:r w:rsidR="00A51C8C">
        <w:rPr>
          <w:b/>
          <w:bCs/>
        </w:rPr>
        <w:t xml:space="preserve"> </w:t>
      </w:r>
      <w:r>
        <w:t>không</w:t>
      </w:r>
      <w:r w:rsidRPr="00820762">
        <w:t xml:space="preserve"> thành công</w:t>
      </w:r>
      <w:r>
        <w:t>:</w:t>
      </w:r>
    </w:p>
    <w:p w:rsidR="00DF3D0D" w:rsidP="00DF3D0D" w:rsidRDefault="00DF3D0D" w14:paraId="6E7A1A42" w14:textId="77777777">
      <w:pPr>
        <w:pStyle w:val="FirstLevelBullet"/>
        <w:numPr>
          <w:ilvl w:val="0"/>
          <w:numId w:val="0"/>
        </w:numPr>
        <w:ind w:left="1080"/>
      </w:pPr>
      <w:r>
        <w:t>{</w:t>
      </w:r>
    </w:p>
    <w:p w:rsidR="00DF3D0D" w:rsidP="00DF3D0D" w:rsidRDefault="00DF3D0D" w14:paraId="5D4E49D0" w14:textId="77777777">
      <w:pPr>
        <w:pStyle w:val="FirstLevelBullet"/>
        <w:numPr>
          <w:ilvl w:val="0"/>
          <w:numId w:val="0"/>
        </w:numPr>
        <w:ind w:left="1080"/>
      </w:pPr>
      <w:r>
        <w:t>"status": &lt;ErrorCode&gt;,</w:t>
      </w:r>
    </w:p>
    <w:p w:rsidR="00DF3D0D" w:rsidP="00DF3D0D" w:rsidRDefault="00DF3D0D" w14:paraId="1F72A9E0" w14:textId="77777777">
      <w:pPr>
        <w:pStyle w:val="FirstLevelBullet"/>
        <w:numPr>
          <w:ilvl w:val="0"/>
          <w:numId w:val="0"/>
        </w:numPr>
        <w:ind w:left="1080"/>
      </w:pPr>
      <w:r>
        <w:t>“message”: “&lt;message&gt;”,</w:t>
      </w:r>
    </w:p>
    <w:p w:rsidR="00DF3D0D" w:rsidP="00DF3D0D" w:rsidRDefault="00DF3D0D" w14:paraId="0CEBACC7" w14:textId="4910149E">
      <w:pPr>
        <w:pStyle w:val="FirstLevelBullet"/>
        <w:numPr>
          <w:ilvl w:val="0"/>
          <w:numId w:val="0"/>
        </w:numPr>
        <w:ind w:left="1080"/>
      </w:pPr>
      <w:r>
        <w:t xml:space="preserve">“requestId” : </w:t>
      </w:r>
      <w:r w:rsidR="003E0981">
        <w:t>&lt;requestId&gt;</w:t>
      </w:r>
      <w:r>
        <w:t>,</w:t>
      </w:r>
    </w:p>
    <w:p w:rsidR="00DF3D0D" w:rsidP="00DF3D0D" w:rsidRDefault="00DF3D0D" w14:paraId="484FFCD3" w14:textId="77777777">
      <w:pPr>
        <w:pStyle w:val="FirstLevelBullet"/>
        <w:numPr>
          <w:ilvl w:val="0"/>
          <w:numId w:val="0"/>
        </w:numPr>
        <w:ind w:left="1080"/>
      </w:pPr>
      <w:r>
        <w:t>"data": {</w:t>
      </w:r>
    </w:p>
    <w:p w:rsidR="00DF3D0D" w:rsidP="00DF3D0D" w:rsidRDefault="00DF3D0D" w14:paraId="6AC814C3" w14:textId="77777777">
      <w:pPr>
        <w:pStyle w:val="FirstLevelBullet"/>
        <w:numPr>
          <w:ilvl w:val="0"/>
          <w:numId w:val="0"/>
        </w:numPr>
        <w:ind w:left="1080"/>
      </w:pPr>
      <w:r>
        <w:t>}</w:t>
      </w:r>
    </w:p>
    <w:p w:rsidR="00DF3D0D" w:rsidP="00DF3D0D" w:rsidRDefault="00DF3D0D" w14:paraId="18D17F11" w14:textId="77777777">
      <w:pPr>
        <w:pStyle w:val="FirstLevelBullet"/>
        <w:numPr>
          <w:ilvl w:val="0"/>
          <w:numId w:val="0"/>
        </w:numPr>
        <w:ind w:left="1080"/>
      </w:pPr>
      <w:r>
        <w:t>}</w:t>
      </w:r>
    </w:p>
    <w:p w:rsidR="00DF3D0D" w:rsidP="006C6448" w:rsidRDefault="00DF3D0D" w14:paraId="3B68D1D4" w14:textId="232937DA">
      <w:pPr>
        <w:rPr>
          <w:highlight w:val="green"/>
        </w:rPr>
      </w:pPr>
    </w:p>
    <w:p w:rsidRPr="002611CE" w:rsidR="009032DD" w:rsidP="006C6448" w:rsidRDefault="009032DD" w14:paraId="7F507564" w14:textId="77777777">
      <w:pPr>
        <w:rPr>
          <w:highlight w:val="green"/>
        </w:rPr>
      </w:pPr>
    </w:p>
    <w:p w:rsidR="00E249FC" w:rsidP="006C6448" w:rsidRDefault="00E249FC" w14:paraId="6BF39569" w14:textId="32B76236">
      <w:pPr>
        <w:pStyle w:val="Caption"/>
        <w:keepNext/>
      </w:pPr>
      <w:bookmarkStart w:name="_Toc113971596" w:id="4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6</w:t>
      </w:r>
      <w:r>
        <w:fldChar w:fldCharType="end"/>
      </w:r>
      <w:r>
        <w:t xml:space="preserve"> Bảng tham số trong luồng điều khiển thay đổi cấu hình OLT Model</w:t>
      </w:r>
      <w:bookmarkEnd w:id="44"/>
    </w:p>
    <w:tbl>
      <w:tblPr>
        <w:tblStyle w:val="TableGrid"/>
        <w:tblW w:w="0" w:type="auto"/>
        <w:tblInd w:w="175" w:type="dxa"/>
        <w:tblLook w:val="04A0" w:firstRow="1" w:lastRow="0" w:firstColumn="1" w:lastColumn="0" w:noHBand="0" w:noVBand="1"/>
      </w:tblPr>
      <w:tblGrid>
        <w:gridCol w:w="900"/>
        <w:gridCol w:w="1800"/>
        <w:gridCol w:w="2096"/>
        <w:gridCol w:w="964"/>
        <w:gridCol w:w="1872"/>
        <w:gridCol w:w="1418"/>
      </w:tblGrid>
      <w:tr w:rsidR="009032DD" w:rsidTr="00485550" w14:paraId="59E858A3" w14:textId="77777777">
        <w:tc>
          <w:tcPr>
            <w:tcW w:w="900" w:type="dxa"/>
          </w:tcPr>
          <w:p w:rsidR="009032DD" w:rsidP="00485550" w:rsidRDefault="009032DD" w14:paraId="6525654D" w14:textId="77777777">
            <w:pPr>
              <w:pStyle w:val="ListParagraph"/>
              <w:ind w:left="0"/>
              <w:rPr>
                <w:b/>
                <w:bCs/>
              </w:rPr>
            </w:pPr>
            <w:r>
              <w:rPr>
                <w:b/>
                <w:bCs/>
              </w:rPr>
              <w:t>STT</w:t>
            </w:r>
          </w:p>
        </w:tc>
        <w:tc>
          <w:tcPr>
            <w:tcW w:w="1800" w:type="dxa"/>
          </w:tcPr>
          <w:p w:rsidR="009032DD" w:rsidP="00485550" w:rsidRDefault="009032DD" w14:paraId="66AC334E" w14:textId="77777777">
            <w:pPr>
              <w:pStyle w:val="ListParagraph"/>
              <w:ind w:left="0"/>
              <w:rPr>
                <w:b/>
                <w:bCs/>
              </w:rPr>
            </w:pPr>
            <w:r>
              <w:rPr>
                <w:b/>
                <w:bCs/>
              </w:rPr>
              <w:t>Tham số</w:t>
            </w:r>
          </w:p>
        </w:tc>
        <w:tc>
          <w:tcPr>
            <w:tcW w:w="2096" w:type="dxa"/>
          </w:tcPr>
          <w:p w:rsidR="009032DD" w:rsidP="00485550" w:rsidRDefault="009032DD" w14:paraId="77392C98" w14:textId="77777777">
            <w:pPr>
              <w:pStyle w:val="ListParagraph"/>
              <w:ind w:left="0"/>
              <w:rPr>
                <w:b/>
                <w:bCs/>
              </w:rPr>
            </w:pPr>
            <w:r>
              <w:rPr>
                <w:b/>
                <w:bCs/>
              </w:rPr>
              <w:t>Mô tả</w:t>
            </w:r>
          </w:p>
        </w:tc>
        <w:tc>
          <w:tcPr>
            <w:tcW w:w="964" w:type="dxa"/>
          </w:tcPr>
          <w:p w:rsidR="009032DD" w:rsidP="00485550" w:rsidRDefault="009032DD" w14:paraId="6770CDAF" w14:textId="77777777">
            <w:pPr>
              <w:pStyle w:val="ListParagraph"/>
              <w:ind w:left="0"/>
              <w:rPr>
                <w:b/>
                <w:bCs/>
              </w:rPr>
            </w:pPr>
            <w:r>
              <w:rPr>
                <w:b/>
                <w:bCs/>
              </w:rPr>
              <w:t>Kiểu</w:t>
            </w:r>
          </w:p>
        </w:tc>
        <w:tc>
          <w:tcPr>
            <w:tcW w:w="1872" w:type="dxa"/>
          </w:tcPr>
          <w:p w:rsidR="009032DD" w:rsidP="00485550" w:rsidRDefault="009032DD" w14:paraId="6D8FA630" w14:textId="77777777">
            <w:pPr>
              <w:pStyle w:val="ListParagraph"/>
              <w:ind w:left="0"/>
              <w:rPr>
                <w:b/>
                <w:bCs/>
              </w:rPr>
            </w:pPr>
            <w:r>
              <w:rPr>
                <w:b/>
                <w:bCs/>
              </w:rPr>
              <w:t>Giá trị</w:t>
            </w:r>
          </w:p>
        </w:tc>
        <w:tc>
          <w:tcPr>
            <w:tcW w:w="1418" w:type="dxa"/>
          </w:tcPr>
          <w:p w:rsidR="009032DD" w:rsidP="00485550" w:rsidRDefault="009032DD" w14:paraId="3AE763B1" w14:textId="77777777">
            <w:pPr>
              <w:pStyle w:val="ListParagraph"/>
              <w:ind w:left="0"/>
              <w:rPr>
                <w:b/>
                <w:bCs/>
              </w:rPr>
            </w:pPr>
            <w:r>
              <w:rPr>
                <w:b/>
                <w:bCs/>
              </w:rPr>
              <w:t>Json Key</w:t>
            </w:r>
          </w:p>
        </w:tc>
      </w:tr>
      <w:tr w:rsidR="009032DD" w:rsidTr="00485550" w14:paraId="676C31F9" w14:textId="77777777">
        <w:tc>
          <w:tcPr>
            <w:tcW w:w="900" w:type="dxa"/>
          </w:tcPr>
          <w:p w:rsidRPr="00020A9F" w:rsidR="009032DD" w:rsidP="00485550" w:rsidRDefault="009032DD" w14:paraId="419D4F2A" w14:textId="77777777">
            <w:pPr>
              <w:pStyle w:val="ListParagraph"/>
              <w:ind w:left="0"/>
            </w:pPr>
            <w:r w:rsidRPr="00020A9F">
              <w:t>1</w:t>
            </w:r>
          </w:p>
        </w:tc>
        <w:tc>
          <w:tcPr>
            <w:tcW w:w="1800" w:type="dxa"/>
          </w:tcPr>
          <w:p w:rsidRPr="00020A9F" w:rsidR="009032DD" w:rsidP="00485550" w:rsidRDefault="009032DD" w14:paraId="4AF2D1F4" w14:textId="77777777">
            <w:pPr>
              <w:pStyle w:val="ListParagraph"/>
              <w:ind w:left="0"/>
            </w:pPr>
            <w:r>
              <w:t>OLT Model</w:t>
            </w:r>
          </w:p>
        </w:tc>
        <w:tc>
          <w:tcPr>
            <w:tcW w:w="2096" w:type="dxa"/>
          </w:tcPr>
          <w:p w:rsidRPr="00020A9F" w:rsidR="009032DD" w:rsidP="00485550" w:rsidRDefault="009032DD" w14:paraId="606D535B" w14:textId="77777777">
            <w:pPr>
              <w:pStyle w:val="ListParagraph"/>
              <w:ind w:left="0"/>
            </w:pPr>
            <w:r>
              <w:t>Thông tin OLT Model được lựa chọn hiện tại. Với OLT model được lựa chọn, ONT sẽ sử dụng OMCI Model tương ứng để thực hiện đồng bộ với OLT.</w:t>
            </w:r>
          </w:p>
        </w:tc>
        <w:tc>
          <w:tcPr>
            <w:tcW w:w="964" w:type="dxa"/>
          </w:tcPr>
          <w:p w:rsidRPr="00020A9F" w:rsidR="009032DD" w:rsidP="00485550" w:rsidRDefault="009032DD" w14:paraId="5D23C278" w14:textId="77777777">
            <w:pPr>
              <w:pStyle w:val="ListParagraph"/>
              <w:ind w:left="0"/>
            </w:pPr>
            <w:r>
              <w:t>string</w:t>
            </w:r>
          </w:p>
        </w:tc>
        <w:tc>
          <w:tcPr>
            <w:tcW w:w="1872" w:type="dxa"/>
          </w:tcPr>
          <w:p w:rsidR="009032DD" w:rsidP="00485550" w:rsidRDefault="009032DD" w14:paraId="3FE84B76" w14:textId="77777777">
            <w:pPr>
              <w:pStyle w:val="ListParagraph"/>
              <w:ind w:left="0"/>
            </w:pPr>
            <w:r>
              <w:t>Auto</w:t>
            </w:r>
          </w:p>
          <w:p w:rsidR="009032DD" w:rsidP="00485550" w:rsidRDefault="009032DD" w14:paraId="4DA3CDDA" w14:textId="77777777">
            <w:pPr>
              <w:pStyle w:val="ListParagraph"/>
              <w:ind w:left="0"/>
            </w:pPr>
            <w:r>
              <w:t>Nokia</w:t>
            </w:r>
          </w:p>
          <w:p w:rsidR="009032DD" w:rsidP="00485550" w:rsidRDefault="009032DD" w14:paraId="201CF1D3" w14:textId="77777777">
            <w:pPr>
              <w:pStyle w:val="ListParagraph"/>
              <w:ind w:left="0"/>
            </w:pPr>
            <w:r>
              <w:t>Huawei</w:t>
            </w:r>
          </w:p>
          <w:p w:rsidRPr="00020A9F" w:rsidR="009032DD" w:rsidP="00485550" w:rsidRDefault="00A51C8C" w14:paraId="73063AC2" w14:textId="3705AC73">
            <w:pPr>
              <w:pStyle w:val="ListParagraph"/>
              <w:ind w:left="0"/>
            </w:pPr>
            <w:r>
              <w:t>ZTE</w:t>
            </w:r>
          </w:p>
        </w:tc>
        <w:tc>
          <w:tcPr>
            <w:tcW w:w="1418" w:type="dxa"/>
          </w:tcPr>
          <w:p w:rsidRPr="00020A9F" w:rsidR="009032DD" w:rsidP="00485550" w:rsidRDefault="009032DD" w14:paraId="510928B9" w14:textId="77777777">
            <w:pPr>
              <w:pStyle w:val="ListParagraph"/>
              <w:ind w:left="0"/>
            </w:pPr>
            <w:r>
              <w:t>oltModel</w:t>
            </w:r>
          </w:p>
        </w:tc>
      </w:tr>
    </w:tbl>
    <w:p w:rsidRPr="002611CE" w:rsidR="00DF3D0D" w:rsidP="006C6448" w:rsidRDefault="00DF3D0D" w14:paraId="0BD82D27" w14:textId="77777777">
      <w:pPr>
        <w:rPr>
          <w:highlight w:val="green"/>
        </w:rPr>
      </w:pPr>
    </w:p>
    <w:p w:rsidRPr="002611CE" w:rsidR="0090106F" w:rsidP="006C6448" w:rsidRDefault="0090106F" w14:paraId="6CD0532E" w14:textId="77777777">
      <w:pPr>
        <w:rPr>
          <w:highlight w:val="green"/>
        </w:rPr>
      </w:pPr>
    </w:p>
    <w:p w:rsidRPr="006C6448" w:rsidR="00405D35" w:rsidRDefault="13B8935D" w14:paraId="6505349A" w14:textId="1C43A289">
      <w:pPr>
        <w:pStyle w:val="Heading2"/>
      </w:pPr>
      <w:bookmarkStart w:name="_Toc113971513" w:id="45"/>
      <w:r w:rsidRPr="006C6448">
        <w:t xml:space="preserve">Tính năng quản lý </w:t>
      </w:r>
      <w:r w:rsidRPr="006C6448" w:rsidR="5F43D547">
        <w:t xml:space="preserve">cấu hình </w:t>
      </w:r>
      <w:r w:rsidRPr="006C6448">
        <w:t xml:space="preserve">WAN qua </w:t>
      </w:r>
      <w:r w:rsidRPr="006C6448" w:rsidR="3C4AA7B0">
        <w:t>Mobile App</w:t>
      </w:r>
      <w:bookmarkEnd w:id="45"/>
    </w:p>
    <w:tbl>
      <w:tblPr>
        <w:tblStyle w:val="TableGrid"/>
        <w:tblW w:w="0" w:type="auto"/>
        <w:tblLook w:val="04A0" w:firstRow="1" w:lastRow="0" w:firstColumn="1" w:lastColumn="0" w:noHBand="0" w:noVBand="1"/>
      </w:tblPr>
      <w:tblGrid>
        <w:gridCol w:w="1885"/>
        <w:gridCol w:w="7340"/>
      </w:tblGrid>
      <w:tr w:rsidR="00941098" w:rsidTr="00E5021C" w14:paraId="0C839BDF" w14:textId="77777777">
        <w:tc>
          <w:tcPr>
            <w:tcW w:w="1885" w:type="dxa"/>
          </w:tcPr>
          <w:p w:rsidR="00941098" w:rsidP="00E5021C" w:rsidRDefault="00941098" w14:paraId="13BFD935" w14:textId="77777777">
            <w:r>
              <w:t>ID</w:t>
            </w:r>
          </w:p>
        </w:tc>
        <w:tc>
          <w:tcPr>
            <w:tcW w:w="7340" w:type="dxa"/>
          </w:tcPr>
          <w:p w:rsidR="00941098" w:rsidP="00E5021C" w:rsidRDefault="00941098" w14:paraId="41FC70E3" w14:textId="69BF1325">
            <w:r>
              <w:t>CN-</w:t>
            </w:r>
            <w:r w:rsidR="00370E58">
              <w:t>5</w:t>
            </w:r>
          </w:p>
        </w:tc>
      </w:tr>
      <w:tr w:rsidR="00941098" w:rsidTr="00E5021C" w14:paraId="232AA7D4" w14:textId="77777777">
        <w:tc>
          <w:tcPr>
            <w:tcW w:w="1885" w:type="dxa"/>
          </w:tcPr>
          <w:p w:rsidR="00941098" w:rsidP="00E5021C" w:rsidRDefault="00941098" w14:paraId="2FFF609A" w14:textId="77777777">
            <w:r>
              <w:t>Name</w:t>
            </w:r>
          </w:p>
        </w:tc>
        <w:tc>
          <w:tcPr>
            <w:tcW w:w="7340" w:type="dxa"/>
          </w:tcPr>
          <w:p w:rsidR="00941098" w:rsidP="00E5021C" w:rsidRDefault="00941098" w14:paraId="7329BC53" w14:textId="624E672E">
            <w:r>
              <w:t xml:space="preserve">Tính năng quản lý cấu hình WAN qua </w:t>
            </w:r>
            <w:r w:rsidR="007A6979">
              <w:t>Mobile App</w:t>
            </w:r>
          </w:p>
        </w:tc>
      </w:tr>
      <w:tr w:rsidR="00941098" w:rsidTr="00E5021C" w14:paraId="52C393B6" w14:textId="77777777">
        <w:tc>
          <w:tcPr>
            <w:tcW w:w="1885" w:type="dxa"/>
          </w:tcPr>
          <w:p w:rsidR="00941098" w:rsidP="00E5021C" w:rsidRDefault="00941098" w14:paraId="3675243E" w14:textId="77777777">
            <w:r>
              <w:t>Description</w:t>
            </w:r>
          </w:p>
        </w:tc>
        <w:tc>
          <w:tcPr>
            <w:tcW w:w="7340" w:type="dxa"/>
          </w:tcPr>
          <w:p w:rsidR="00941098" w:rsidP="00E5021C" w:rsidRDefault="00941098" w14:paraId="46FC2927" w14:textId="77777777">
            <w:r>
              <w:t xml:space="preserve">Người quản trị có thể xem cấu hình </w:t>
            </w:r>
            <w:r w:rsidR="00FA6510">
              <w:t>WAN hiện tại, thêm một cấu hình WAN mới, sửa thông tin cấu hình WAN hiện tại và xóa một cấu hình WAN hiện tại</w:t>
            </w:r>
          </w:p>
        </w:tc>
      </w:tr>
      <w:tr w:rsidR="00941098" w:rsidTr="00E5021C" w14:paraId="3F80F5B8" w14:textId="77777777">
        <w:tc>
          <w:tcPr>
            <w:tcW w:w="1885" w:type="dxa"/>
          </w:tcPr>
          <w:p w:rsidR="00941098" w:rsidP="00E5021C" w:rsidRDefault="00941098" w14:paraId="34067F17" w14:textId="77777777">
            <w:r>
              <w:t>Actor</w:t>
            </w:r>
          </w:p>
        </w:tc>
        <w:tc>
          <w:tcPr>
            <w:tcW w:w="7340" w:type="dxa"/>
          </w:tcPr>
          <w:p w:rsidR="00941098" w:rsidP="00E5021C" w:rsidRDefault="00941098" w14:paraId="78466440" w14:textId="77777777">
            <w:r>
              <w:t>Admin</w:t>
            </w:r>
          </w:p>
        </w:tc>
      </w:tr>
      <w:tr w:rsidR="00941098" w:rsidTr="00E5021C" w14:paraId="101760A6" w14:textId="77777777">
        <w:tc>
          <w:tcPr>
            <w:tcW w:w="1885" w:type="dxa"/>
          </w:tcPr>
          <w:p w:rsidR="00941098" w:rsidP="00E5021C" w:rsidRDefault="00941098" w14:paraId="515F6118" w14:textId="77777777">
            <w:r>
              <w:t>Pre-condition</w:t>
            </w:r>
          </w:p>
        </w:tc>
        <w:tc>
          <w:tcPr>
            <w:tcW w:w="7340" w:type="dxa"/>
          </w:tcPr>
          <w:p w:rsidR="00941098" w:rsidP="00E5021C" w:rsidRDefault="00941098" w14:paraId="531CB9F9" w14:textId="74D92966">
            <w:r>
              <w:t xml:space="preserve">Thiết bị hoạt động bình thường, </w:t>
            </w:r>
            <w:r w:rsidR="007A6979">
              <w:t>Mobile App</w:t>
            </w:r>
            <w:r>
              <w:t xml:space="preserve"> đã đăng nhập thành công vào thiết bị và được cấp phiên truy nhập</w:t>
            </w:r>
          </w:p>
        </w:tc>
      </w:tr>
      <w:tr w:rsidR="00941098" w:rsidTr="00E5021C" w14:paraId="40171BCF" w14:textId="77777777">
        <w:tc>
          <w:tcPr>
            <w:tcW w:w="1885" w:type="dxa"/>
          </w:tcPr>
          <w:p w:rsidR="00941098" w:rsidP="00E5021C" w:rsidRDefault="00941098" w14:paraId="6BE375F3" w14:textId="77777777">
            <w:r>
              <w:t>Post-condition</w:t>
            </w:r>
          </w:p>
        </w:tc>
        <w:tc>
          <w:tcPr>
            <w:tcW w:w="7340" w:type="dxa"/>
          </w:tcPr>
          <w:p w:rsidR="00941098" w:rsidP="00E5021C" w:rsidRDefault="00941098" w14:paraId="1030ED95" w14:textId="4A161827">
            <w:r>
              <w:t xml:space="preserve">Thiết bị phản hồi đầy đủ thông tin cho </w:t>
            </w:r>
            <w:r w:rsidR="007A6979">
              <w:t>Mobile App</w:t>
            </w:r>
            <w:r>
              <w:t xml:space="preserve"> và thực hiện thay đổi cấu hình</w:t>
            </w:r>
          </w:p>
        </w:tc>
      </w:tr>
    </w:tbl>
    <w:p w:rsidRPr="00941098" w:rsidR="00941098" w:rsidP="00941098" w:rsidRDefault="00941098" w14:paraId="5192B442" w14:textId="77777777"/>
    <w:p w:rsidR="00405D35" w:rsidP="00A13CE7" w:rsidRDefault="00A13CE7" w14:paraId="041A1C93" w14:textId="77777777">
      <w:pPr>
        <w:pStyle w:val="Heading3"/>
      </w:pPr>
      <w:bookmarkStart w:name="_Toc113971514" w:id="46"/>
      <w:r>
        <w:lastRenderedPageBreak/>
        <w:t>Usecase – Lấy thông tin cấu hình WAN hiện tại</w:t>
      </w:r>
      <w:bookmarkEnd w:id="46"/>
    </w:p>
    <w:tbl>
      <w:tblPr>
        <w:tblStyle w:val="TableGrid"/>
        <w:tblW w:w="0" w:type="auto"/>
        <w:tblLook w:val="04A0" w:firstRow="1" w:lastRow="0" w:firstColumn="1" w:lastColumn="0" w:noHBand="0" w:noVBand="1"/>
      </w:tblPr>
      <w:tblGrid>
        <w:gridCol w:w="1885"/>
        <w:gridCol w:w="7340"/>
      </w:tblGrid>
      <w:tr w:rsidR="00A13CE7" w:rsidTr="3BF1215F" w14:paraId="19803E91" w14:textId="77777777">
        <w:tc>
          <w:tcPr>
            <w:tcW w:w="1885" w:type="dxa"/>
          </w:tcPr>
          <w:p w:rsidR="00A13CE7" w:rsidP="00E5021C" w:rsidRDefault="00A13CE7" w14:paraId="78C6E9A6" w14:textId="77777777">
            <w:r>
              <w:t>ID</w:t>
            </w:r>
          </w:p>
        </w:tc>
        <w:tc>
          <w:tcPr>
            <w:tcW w:w="7340" w:type="dxa"/>
          </w:tcPr>
          <w:p w:rsidR="00A13CE7" w:rsidP="00E5021C" w:rsidRDefault="00A13CE7" w14:paraId="01FE72A1" w14:textId="4CA971CD">
            <w:r>
              <w:t>UC-1</w:t>
            </w:r>
            <w:r w:rsidR="00370E58">
              <w:t>2</w:t>
            </w:r>
          </w:p>
        </w:tc>
      </w:tr>
      <w:tr w:rsidR="00A13CE7" w:rsidTr="3BF1215F" w14:paraId="4A816358" w14:textId="77777777">
        <w:tc>
          <w:tcPr>
            <w:tcW w:w="1885" w:type="dxa"/>
          </w:tcPr>
          <w:p w:rsidR="00A13CE7" w:rsidP="00E5021C" w:rsidRDefault="00A13CE7" w14:paraId="67ECFD5E" w14:textId="77777777">
            <w:r>
              <w:t>Name</w:t>
            </w:r>
          </w:p>
        </w:tc>
        <w:tc>
          <w:tcPr>
            <w:tcW w:w="7340" w:type="dxa"/>
          </w:tcPr>
          <w:p w:rsidR="00A13CE7" w:rsidP="00E5021C" w:rsidRDefault="00A13CE7" w14:paraId="09C0F4F0" w14:textId="77777777">
            <w:r>
              <w:t xml:space="preserve">Lấy thông tin cấu hình WAN hiện tại </w:t>
            </w:r>
          </w:p>
        </w:tc>
      </w:tr>
      <w:tr w:rsidR="00A13CE7" w:rsidTr="3BF1215F" w14:paraId="7CA2C290" w14:textId="77777777">
        <w:tc>
          <w:tcPr>
            <w:tcW w:w="1885" w:type="dxa"/>
          </w:tcPr>
          <w:p w:rsidR="00A13CE7" w:rsidP="00E5021C" w:rsidRDefault="00A13CE7" w14:paraId="60CCFDBC" w14:textId="77777777">
            <w:r>
              <w:t>Description</w:t>
            </w:r>
          </w:p>
        </w:tc>
        <w:tc>
          <w:tcPr>
            <w:tcW w:w="7340" w:type="dxa"/>
          </w:tcPr>
          <w:p w:rsidR="009B4108" w:rsidP="00E5021C" w:rsidRDefault="007A6979" w14:paraId="690E18E7" w14:textId="1B7F92F3">
            <w:pPr>
              <w:pStyle w:val="FirstLevelBullet"/>
            </w:pPr>
            <w:r>
              <w:t>Mobile App</w:t>
            </w:r>
            <w:r w:rsidR="00A13CE7">
              <w:t xml:space="preserve"> gửi yêu cầu lấy thông tin</w:t>
            </w:r>
            <w:r w:rsidR="009B4108">
              <w:t>.</w:t>
            </w:r>
          </w:p>
          <w:p w:rsidR="00A13CE7" w:rsidRDefault="0E83FA74" w14:paraId="332EFC2D" w14:textId="08354714">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A13CE7" w:rsidP="00247A8D" w:rsidRDefault="00A13CE7" w14:paraId="2C8D0CE3" w14:textId="77777777">
            <w:pPr>
              <w:pStyle w:val="FirstLevelBullet"/>
            </w:pPr>
            <w:r>
              <w:t>ONT nhận yêu cầu</w:t>
            </w:r>
            <w:r w:rsidR="00247A8D">
              <w:t xml:space="preserve">, xử lý và gửi lại phản hồi thông tin cấu hình WAN hiện tại. </w:t>
            </w:r>
          </w:p>
          <w:p w:rsidR="00247A8D" w:rsidP="00247A8D" w:rsidRDefault="00247A8D" w14:paraId="3A341F55" w14:textId="77777777">
            <w:pPr>
              <w:pStyle w:val="FirstLevelBullet"/>
            </w:pPr>
            <w:r>
              <w:t>Nếu có xảy ra lỗi ONT gửi phản hồi mã lỗi.</w:t>
            </w:r>
          </w:p>
        </w:tc>
      </w:tr>
      <w:tr w:rsidR="00A13CE7" w:rsidTr="3BF1215F" w14:paraId="17014D6A" w14:textId="77777777">
        <w:tc>
          <w:tcPr>
            <w:tcW w:w="1885" w:type="dxa"/>
          </w:tcPr>
          <w:p w:rsidR="00A13CE7" w:rsidP="00E5021C" w:rsidRDefault="00A13CE7" w14:paraId="0B0F017B" w14:textId="77777777">
            <w:r>
              <w:t>Actor</w:t>
            </w:r>
          </w:p>
        </w:tc>
        <w:tc>
          <w:tcPr>
            <w:tcW w:w="7340" w:type="dxa"/>
          </w:tcPr>
          <w:p w:rsidR="00A13CE7" w:rsidP="00E5021C" w:rsidRDefault="00A13CE7" w14:paraId="59B88634" w14:textId="77777777">
            <w:r>
              <w:t>Admin</w:t>
            </w:r>
          </w:p>
        </w:tc>
      </w:tr>
      <w:tr w:rsidR="00A13CE7" w:rsidTr="3BF1215F" w14:paraId="5BCCB2DB" w14:textId="77777777">
        <w:tc>
          <w:tcPr>
            <w:tcW w:w="1885" w:type="dxa"/>
          </w:tcPr>
          <w:p w:rsidR="00A13CE7" w:rsidP="00E5021C" w:rsidRDefault="00A13CE7" w14:paraId="28038ACA" w14:textId="77777777">
            <w:r>
              <w:t>Pre-condition</w:t>
            </w:r>
          </w:p>
        </w:tc>
        <w:tc>
          <w:tcPr>
            <w:tcW w:w="7340" w:type="dxa"/>
          </w:tcPr>
          <w:p w:rsidR="00A13CE7" w:rsidP="00E5021C" w:rsidRDefault="00A13CE7" w14:paraId="2AF03276" w14:textId="7EF472B9">
            <w:r>
              <w:t xml:space="preserve">Thiết bị hoạt động bình thường, </w:t>
            </w:r>
            <w:r w:rsidR="007A6979">
              <w:t>Mobile App</w:t>
            </w:r>
            <w:r>
              <w:t xml:space="preserve"> đã đăng nhập thành công vào thiết bị và được cấp phiên truy nhập</w:t>
            </w:r>
          </w:p>
        </w:tc>
      </w:tr>
      <w:tr w:rsidR="00A13CE7" w:rsidTr="3BF1215F" w14:paraId="5A91C18A" w14:textId="77777777">
        <w:tc>
          <w:tcPr>
            <w:tcW w:w="1885" w:type="dxa"/>
          </w:tcPr>
          <w:p w:rsidR="00A13CE7" w:rsidP="00E5021C" w:rsidRDefault="00A13CE7" w14:paraId="56F65B2B" w14:textId="77777777">
            <w:r>
              <w:t>Post-condition</w:t>
            </w:r>
          </w:p>
        </w:tc>
        <w:tc>
          <w:tcPr>
            <w:tcW w:w="7340" w:type="dxa"/>
          </w:tcPr>
          <w:p w:rsidR="00A13CE7" w:rsidP="00E5021C" w:rsidRDefault="00A13CE7" w14:paraId="441451C5" w14:textId="02E226B6">
            <w:r>
              <w:t xml:space="preserve">Thiết bị phản hồi đầy đủ các thông tin cho </w:t>
            </w:r>
            <w:r w:rsidR="007A6979">
              <w:t>Mobile App</w:t>
            </w:r>
          </w:p>
        </w:tc>
      </w:tr>
    </w:tbl>
    <w:p w:rsidRPr="00A13CE7" w:rsidR="00A13CE7" w:rsidP="00A13CE7" w:rsidRDefault="00A13CE7" w14:paraId="24BAB635" w14:textId="77777777"/>
    <w:p w:rsidR="0012119E" w:rsidP="0012119E" w:rsidRDefault="0012119E" w14:paraId="29ECD863" w14:textId="77777777">
      <w:pPr>
        <w:rPr>
          <w:b/>
          <w:bCs/>
        </w:rPr>
      </w:pPr>
      <w:r w:rsidRPr="003C44BD">
        <w:rPr>
          <w:b/>
          <w:bCs/>
        </w:rPr>
        <w:t>Luồng dữ liệu:</w:t>
      </w:r>
    </w:p>
    <w:p w:rsidR="00672EDB" w:rsidP="00672EDB" w:rsidRDefault="00961C45" w14:paraId="7E360C3A" w14:textId="77777777">
      <w:pPr>
        <w:pStyle w:val="ANSVNormal1"/>
        <w:keepNext/>
        <w:jc w:val="center"/>
      </w:pPr>
      <w:r>
        <w:object w:dxaOrig="9165" w:dyaOrig="5280" w14:anchorId="7F7921AF">
          <v:shape id="_x0000_i1029" style="width:462pt;height:266.25pt" o:ole="" type="#_x0000_t75">
            <v:imagedata o:title="" r:id="rId22"/>
          </v:shape>
          <o:OLEObject Type="Embed" ProgID="Visio.Drawing.15" ShapeID="_x0000_i1029" DrawAspect="Content" ObjectID="_1724768635" r:id="rId23"/>
        </w:object>
      </w:r>
    </w:p>
    <w:p w:rsidR="0012119E" w:rsidP="00672EDB" w:rsidRDefault="00672EDB" w14:paraId="7A800B19" w14:textId="33B83E42">
      <w:pPr>
        <w:pStyle w:val="Caption"/>
      </w:pPr>
      <w:bookmarkStart w:name="_Toc113971649" w:id="4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7</w:t>
      </w:r>
      <w:r>
        <w:fldChar w:fldCharType="end"/>
      </w:r>
      <w:r>
        <w:t xml:space="preserve"> Luồng dữ liệu điều khiển lấy thông tin cấu hình WAN hiện tại</w:t>
      </w:r>
      <w:r w:rsidR="0082011E">
        <w:t xml:space="preserve"> từ </w:t>
      </w:r>
      <w:r w:rsidR="007A6979">
        <w:t>Mobile App</w:t>
      </w:r>
      <w:bookmarkEnd w:id="47"/>
    </w:p>
    <w:p w:rsidR="0012119E" w:rsidP="0012119E" w:rsidRDefault="00F02801" w14:paraId="1D36AC01" w14:textId="604E09C3">
      <w:pPr>
        <w:rPr>
          <w:b/>
          <w:bCs/>
        </w:rPr>
      </w:pPr>
      <w:r>
        <w:rPr>
          <w:b/>
          <w:bCs/>
        </w:rPr>
        <w:t xml:space="preserve">Cấu trúc payload </w:t>
      </w:r>
      <w:r w:rsidRPr="00AB6FAB" w:rsidR="0012119E">
        <w:rPr>
          <w:b/>
          <w:bCs/>
        </w:rPr>
        <w:t>của bản tin:</w:t>
      </w:r>
    </w:p>
    <w:p w:rsidR="0012119E" w:rsidP="0012119E" w:rsidRDefault="000B08EC" w14:paraId="557167D2" w14:textId="4F75DFA7">
      <w:pPr>
        <w:pStyle w:val="ListParagraph"/>
        <w:numPr>
          <w:ilvl w:val="0"/>
          <w:numId w:val="9"/>
        </w:numPr>
        <w:rPr>
          <w:b/>
          <w:bCs/>
        </w:rPr>
      </w:pPr>
      <w:r>
        <w:rPr>
          <w:b/>
          <w:bCs/>
        </w:rPr>
        <w:lastRenderedPageBreak/>
        <w:t>WAN view</w:t>
      </w:r>
      <w:r w:rsidR="006B1F7F">
        <w:rPr>
          <w:b/>
          <w:bCs/>
        </w:rPr>
        <w:t xml:space="preserve"> config </w:t>
      </w:r>
      <w:r w:rsidR="0012119E">
        <w:rPr>
          <w:b/>
          <w:bCs/>
        </w:rPr>
        <w:t xml:space="preserve"> Request:</w:t>
      </w:r>
    </w:p>
    <w:p w:rsidR="0012119E" w:rsidP="0012119E" w:rsidRDefault="0012119E" w14:paraId="7AA8CBBC" w14:textId="0BAED600">
      <w:pPr>
        <w:pStyle w:val="ListParagraph"/>
      </w:pPr>
      <w:r>
        <w:t>{“action” : “wanView</w:t>
      </w:r>
      <w:r w:rsidR="006B1F7F">
        <w:t>Config</w:t>
      </w:r>
      <w:r>
        <w:t>”</w:t>
      </w:r>
      <w:r w:rsidR="008B1CA1">
        <w:t xml:space="preserve">, “requestId” : </w:t>
      </w:r>
      <w:r w:rsidR="003E0981">
        <w:t>&lt;requestId&gt;</w:t>
      </w:r>
      <w:r>
        <w:t>}</w:t>
      </w:r>
    </w:p>
    <w:p w:rsidR="0012119E" w:rsidP="0012119E" w:rsidRDefault="000B08EC" w14:paraId="389CF371" w14:textId="7811E035">
      <w:pPr>
        <w:pStyle w:val="ListParagraph"/>
        <w:numPr>
          <w:ilvl w:val="0"/>
          <w:numId w:val="9"/>
        </w:numPr>
        <w:rPr>
          <w:b/>
          <w:bCs/>
        </w:rPr>
      </w:pPr>
      <w:r>
        <w:rPr>
          <w:b/>
          <w:bCs/>
        </w:rPr>
        <w:t>WAN view</w:t>
      </w:r>
      <w:r w:rsidR="0012119E">
        <w:rPr>
          <w:b/>
          <w:bCs/>
        </w:rPr>
        <w:t xml:space="preserve"> </w:t>
      </w:r>
      <w:r w:rsidR="006B1F7F">
        <w:rPr>
          <w:b/>
          <w:bCs/>
        </w:rPr>
        <w:t xml:space="preserve">config </w:t>
      </w:r>
      <w:r w:rsidR="0012119E">
        <w:rPr>
          <w:b/>
          <w:bCs/>
        </w:rPr>
        <w:t>Response:</w:t>
      </w:r>
    </w:p>
    <w:p w:rsidRPr="00820762" w:rsidR="0012119E" w:rsidP="0012119E" w:rsidRDefault="000B08EC" w14:paraId="78341189" w14:textId="4BFD4CBE">
      <w:pPr>
        <w:pStyle w:val="ListParagraph"/>
        <w:numPr>
          <w:ilvl w:val="1"/>
          <w:numId w:val="9"/>
        </w:numPr>
      </w:pPr>
      <w:r>
        <w:t>Lấy thông tin</w:t>
      </w:r>
      <w:r w:rsidR="006B1F7F">
        <w:t xml:space="preserve"> cấu hình</w:t>
      </w:r>
      <w:r>
        <w:t xml:space="preserve"> WAN</w:t>
      </w:r>
      <w:r w:rsidRPr="00820762" w:rsidR="0012119E">
        <w:t xml:space="preserve"> thành công</w:t>
      </w:r>
      <w:r w:rsidR="0012119E">
        <w:t>:</w:t>
      </w:r>
    </w:p>
    <w:p w:rsidR="0012119E" w:rsidP="0012119E" w:rsidRDefault="0012119E" w14:paraId="0091ACA9" w14:textId="77777777">
      <w:pPr>
        <w:pStyle w:val="FirstLevelBullet"/>
        <w:numPr>
          <w:ilvl w:val="0"/>
          <w:numId w:val="0"/>
        </w:numPr>
        <w:ind w:left="1080"/>
      </w:pPr>
      <w:r>
        <w:t>{</w:t>
      </w:r>
    </w:p>
    <w:p w:rsidR="0012119E" w:rsidP="0012119E" w:rsidRDefault="0012119E" w14:paraId="6F99747B" w14:textId="77777777">
      <w:pPr>
        <w:pStyle w:val="FirstLevelBullet"/>
        <w:numPr>
          <w:ilvl w:val="0"/>
          <w:numId w:val="0"/>
        </w:numPr>
        <w:ind w:left="720" w:firstLine="360"/>
      </w:pPr>
      <w:r>
        <w:t>"status": 0,</w:t>
      </w:r>
    </w:p>
    <w:p w:rsidR="0012119E" w:rsidP="0012119E" w:rsidRDefault="00B94824" w14:paraId="6D168F83" w14:textId="75ACA301">
      <w:pPr>
        <w:pStyle w:val="FirstLevelBullet"/>
        <w:numPr>
          <w:ilvl w:val="0"/>
          <w:numId w:val="0"/>
        </w:numPr>
        <w:ind w:left="720" w:firstLine="360"/>
      </w:pPr>
      <w:r>
        <w:t>“message”: “</w:t>
      </w:r>
      <w:r w:rsidR="001F1C9A">
        <w:t>Success</w:t>
      </w:r>
      <w:r>
        <w:t>”</w:t>
      </w:r>
      <w:r w:rsidR="0012119E">
        <w:t>,</w:t>
      </w:r>
    </w:p>
    <w:p w:rsidR="006F60DE" w:rsidP="0012119E" w:rsidRDefault="006F60DE" w14:paraId="5BA1180E" w14:textId="3B5009F8">
      <w:pPr>
        <w:pStyle w:val="FirstLevelBullet"/>
        <w:numPr>
          <w:ilvl w:val="0"/>
          <w:numId w:val="0"/>
        </w:numPr>
        <w:ind w:left="720" w:firstLine="360"/>
      </w:pPr>
      <w:r>
        <w:t xml:space="preserve">“requestId” : </w:t>
      </w:r>
      <w:r w:rsidR="003E0981">
        <w:t>&lt;requestId&gt;</w:t>
      </w:r>
      <w:r>
        <w:t>,</w:t>
      </w:r>
    </w:p>
    <w:p w:rsidR="0012119E" w:rsidP="0012119E" w:rsidRDefault="0012119E" w14:paraId="158C9180" w14:textId="77777777">
      <w:pPr>
        <w:pStyle w:val="FirstLevelBullet"/>
        <w:numPr>
          <w:ilvl w:val="0"/>
          <w:numId w:val="0"/>
        </w:numPr>
        <w:ind w:left="720" w:firstLine="360"/>
      </w:pPr>
      <w:r>
        <w:t>"data": {</w:t>
      </w:r>
    </w:p>
    <w:p w:rsidR="0012119E" w:rsidP="0012119E" w:rsidRDefault="0012119E" w14:paraId="4CB6872F" w14:textId="46C2F91E">
      <w:pPr>
        <w:pStyle w:val="FirstLevelBullet"/>
        <w:numPr>
          <w:ilvl w:val="0"/>
          <w:numId w:val="0"/>
        </w:numPr>
        <w:ind w:left="720" w:firstLine="360"/>
      </w:pPr>
      <w:r>
        <w:t>“action” : “</w:t>
      </w:r>
      <w:r w:rsidR="00504248">
        <w:t>wanViewConfig</w:t>
      </w:r>
      <w:r>
        <w:t>”</w:t>
      </w:r>
      <w:r w:rsidR="00B2742C">
        <w:t>,</w:t>
      </w:r>
    </w:p>
    <w:p w:rsidR="001D4CFD" w:rsidP="0012119E" w:rsidRDefault="00B2742C" w14:paraId="116CEBF2" w14:textId="3F5D15F3">
      <w:pPr>
        <w:pStyle w:val="FirstLevelBullet"/>
        <w:numPr>
          <w:ilvl w:val="0"/>
          <w:numId w:val="0"/>
        </w:numPr>
        <w:ind w:left="720" w:firstLine="360"/>
      </w:pPr>
      <w:r>
        <w:t>“</w:t>
      </w:r>
      <w:r w:rsidRPr="00E5021C" w:rsidR="00E5021C">
        <w:t>results</w:t>
      </w:r>
      <w:r w:rsidR="001D4CFD">
        <w:t>”:[</w:t>
      </w:r>
    </w:p>
    <w:p w:rsidR="001D4CFD" w:rsidP="001D4CFD" w:rsidRDefault="001D4CFD" w14:paraId="1AA45C89" w14:textId="77777777">
      <w:pPr>
        <w:pStyle w:val="FirstLevelBullet"/>
        <w:numPr>
          <w:ilvl w:val="0"/>
          <w:numId w:val="0"/>
        </w:numPr>
        <w:ind w:left="1440" w:firstLine="720"/>
      </w:pPr>
      <w:r>
        <w:t>{</w:t>
      </w:r>
    </w:p>
    <w:p w:rsidR="001D4CFD" w:rsidP="0012119E" w:rsidRDefault="001D4CFD" w14:paraId="2E7EC166" w14:textId="24744C52">
      <w:pPr>
        <w:pStyle w:val="FirstLevelBullet"/>
        <w:numPr>
          <w:ilvl w:val="0"/>
          <w:numId w:val="0"/>
        </w:numPr>
        <w:ind w:left="720" w:firstLine="360"/>
      </w:pPr>
      <w:r>
        <w:tab/>
      </w:r>
      <w:r>
        <w:tab/>
      </w:r>
      <w:r>
        <w:tab/>
      </w:r>
      <w:r>
        <w:t xml:space="preserve">“wanIndex” : </w:t>
      </w:r>
      <w:r w:rsidR="00045C6B">
        <w:t>&lt;wanIndex&gt;</w:t>
      </w:r>
      <w:r w:rsidR="00B80DCA">
        <w:t>,</w:t>
      </w:r>
    </w:p>
    <w:p w:rsidR="001D4CFD" w:rsidP="0012119E" w:rsidRDefault="001D4CFD" w14:paraId="4FCE206C" w14:textId="77777777">
      <w:pPr>
        <w:pStyle w:val="FirstLevelBullet"/>
        <w:numPr>
          <w:ilvl w:val="0"/>
          <w:numId w:val="0"/>
        </w:numPr>
        <w:ind w:left="720" w:firstLine="360"/>
      </w:pPr>
      <w:r>
        <w:tab/>
      </w:r>
      <w:r>
        <w:tab/>
      </w:r>
      <w:r>
        <w:tab/>
      </w:r>
      <w:r>
        <w:t>“</w:t>
      </w:r>
      <w:r w:rsidR="00B80DCA">
        <w:t>wanType” : “&lt;wanType&gt;”,</w:t>
      </w:r>
    </w:p>
    <w:p w:rsidR="00B80DCA" w:rsidP="0012119E" w:rsidRDefault="00045C6B" w14:paraId="31BEBC2E" w14:textId="0E23C28A">
      <w:pPr>
        <w:pStyle w:val="FirstLevelBullet"/>
        <w:numPr>
          <w:ilvl w:val="0"/>
          <w:numId w:val="0"/>
        </w:numPr>
        <w:ind w:left="720" w:firstLine="360"/>
      </w:pPr>
      <w:r>
        <w:tab/>
      </w:r>
      <w:r>
        <w:tab/>
      </w:r>
      <w:r>
        <w:tab/>
      </w:r>
      <w:r>
        <w:t>“vlanId” : &lt;vlanId&gt;</w:t>
      </w:r>
      <w:r w:rsidR="00B80DCA">
        <w:t>,</w:t>
      </w:r>
    </w:p>
    <w:p w:rsidR="00B80DCA" w:rsidP="0012119E" w:rsidRDefault="00045C6B" w14:paraId="7D460E98" w14:textId="6F9251C7">
      <w:pPr>
        <w:pStyle w:val="FirstLevelBullet"/>
        <w:numPr>
          <w:ilvl w:val="0"/>
          <w:numId w:val="0"/>
        </w:numPr>
        <w:ind w:left="720" w:firstLine="360"/>
      </w:pPr>
      <w:r>
        <w:tab/>
      </w:r>
      <w:r>
        <w:tab/>
      </w:r>
      <w:r>
        <w:tab/>
      </w:r>
      <w:r>
        <w:t>“802.1p” : &lt;802.1p&gt;</w:t>
      </w:r>
      <w:r w:rsidR="00B80DCA">
        <w:t>,</w:t>
      </w:r>
    </w:p>
    <w:p w:rsidR="005F0F51" w:rsidP="0012119E" w:rsidRDefault="005F0F51" w14:paraId="0F0181D0" w14:textId="303C46BC">
      <w:pPr>
        <w:pStyle w:val="FirstLevelBullet"/>
        <w:numPr>
          <w:ilvl w:val="0"/>
          <w:numId w:val="0"/>
        </w:numPr>
        <w:ind w:left="720" w:firstLine="360"/>
      </w:pPr>
      <w:r>
        <w:tab/>
      </w:r>
      <w:r>
        <w:tab/>
      </w:r>
      <w:r>
        <w:tab/>
      </w:r>
      <w:r>
        <w:t>“ipVersion” : “&lt;ipVersion&gt;”,</w:t>
      </w:r>
    </w:p>
    <w:p w:rsidR="00B80DCA" w:rsidP="0012119E" w:rsidRDefault="00B80DCA" w14:paraId="03AACDEA" w14:textId="77777777">
      <w:pPr>
        <w:pStyle w:val="FirstLevelBullet"/>
        <w:numPr>
          <w:ilvl w:val="0"/>
          <w:numId w:val="0"/>
        </w:numPr>
        <w:ind w:left="720" w:firstLine="360"/>
      </w:pPr>
      <w:r>
        <w:tab/>
      </w:r>
      <w:r>
        <w:tab/>
      </w:r>
      <w:r>
        <w:tab/>
      </w:r>
      <w:r>
        <w:t>“</w:t>
      </w:r>
      <w:r w:rsidR="000B55F2">
        <w:t>username” : “&lt;username&gt;”,</w:t>
      </w:r>
    </w:p>
    <w:p w:rsidR="000B55F2" w:rsidP="0012119E" w:rsidRDefault="000B55F2" w14:paraId="4AAA44AD" w14:textId="77777777">
      <w:pPr>
        <w:pStyle w:val="FirstLevelBullet"/>
        <w:numPr>
          <w:ilvl w:val="0"/>
          <w:numId w:val="0"/>
        </w:numPr>
        <w:ind w:left="720" w:firstLine="360"/>
      </w:pPr>
      <w:r>
        <w:tab/>
      </w:r>
      <w:r>
        <w:tab/>
      </w:r>
      <w:r>
        <w:tab/>
      </w:r>
      <w:r>
        <w:t>“password” : “&lt;password&gt;”,</w:t>
      </w:r>
    </w:p>
    <w:p w:rsidR="00ED6A4A" w:rsidP="00974EC6" w:rsidRDefault="000B55F2" w14:paraId="1DDE33D2" w14:textId="7CFB88D3">
      <w:pPr>
        <w:pStyle w:val="FirstLevelBullet"/>
        <w:numPr>
          <w:ilvl w:val="0"/>
          <w:numId w:val="0"/>
        </w:numPr>
        <w:ind w:left="720" w:firstLine="360"/>
      </w:pPr>
      <w:r>
        <w:tab/>
      </w:r>
      <w:r>
        <w:tab/>
      </w:r>
      <w:r>
        <w:tab/>
      </w:r>
      <w:r w:rsidR="008C2C73">
        <w:t>“defaultRoute” : &lt;defaultRoute</w:t>
      </w:r>
      <w:r>
        <w:t>&gt;,</w:t>
      </w:r>
    </w:p>
    <w:p w:rsidR="00B43F59" w:rsidP="00974EC6" w:rsidRDefault="00B43F59" w14:paraId="629A9B62" w14:textId="5187ACE0">
      <w:pPr>
        <w:pStyle w:val="FirstLevelBullet"/>
        <w:numPr>
          <w:ilvl w:val="0"/>
          <w:numId w:val="0"/>
        </w:numPr>
        <w:ind w:left="720" w:firstLine="360"/>
      </w:pPr>
      <w:r>
        <w:tab/>
      </w:r>
      <w:r>
        <w:tab/>
      </w:r>
      <w:r>
        <w:tab/>
      </w:r>
      <w:r>
        <w:t>“natEnable” : &lt;natEnable&gt;</w:t>
      </w:r>
    </w:p>
    <w:p w:rsidR="001D4CFD" w:rsidP="001D4CFD" w:rsidRDefault="001D4CFD" w14:paraId="7076D408" w14:textId="77777777">
      <w:pPr>
        <w:pStyle w:val="FirstLevelBullet"/>
        <w:numPr>
          <w:ilvl w:val="0"/>
          <w:numId w:val="0"/>
        </w:numPr>
        <w:ind w:left="2160"/>
      </w:pPr>
      <w:r>
        <w:t>}</w:t>
      </w:r>
    </w:p>
    <w:p w:rsidR="001D4CFD" w:rsidP="001D4CFD" w:rsidRDefault="001D4CFD" w14:paraId="19B12175" w14:textId="77777777">
      <w:pPr>
        <w:pStyle w:val="FirstLevelBullet"/>
        <w:numPr>
          <w:ilvl w:val="0"/>
          <w:numId w:val="0"/>
        </w:numPr>
        <w:ind w:left="1440" w:firstLine="720"/>
      </w:pPr>
      <w:r>
        <w:t>…</w:t>
      </w:r>
    </w:p>
    <w:p w:rsidR="00B2742C" w:rsidP="001D4CFD" w:rsidRDefault="001D4CFD" w14:paraId="3B5D445F" w14:textId="77777777">
      <w:pPr>
        <w:pStyle w:val="FirstLevelBullet"/>
        <w:numPr>
          <w:ilvl w:val="0"/>
          <w:numId w:val="0"/>
        </w:numPr>
        <w:ind w:left="1440" w:firstLine="720"/>
      </w:pPr>
      <w:r>
        <w:t>]</w:t>
      </w:r>
    </w:p>
    <w:p w:rsidR="0012119E" w:rsidP="0012119E" w:rsidRDefault="0012119E" w14:paraId="0414B334" w14:textId="77777777">
      <w:pPr>
        <w:pStyle w:val="FirstLevelBullet"/>
        <w:numPr>
          <w:ilvl w:val="0"/>
          <w:numId w:val="0"/>
        </w:numPr>
        <w:ind w:left="720" w:firstLine="360"/>
      </w:pPr>
      <w:r>
        <w:t>}</w:t>
      </w:r>
    </w:p>
    <w:p w:rsidR="0012119E" w:rsidP="0012119E" w:rsidRDefault="0012119E" w14:paraId="292B7855" w14:textId="77777777">
      <w:pPr>
        <w:pStyle w:val="FirstLevelBullet"/>
        <w:numPr>
          <w:ilvl w:val="0"/>
          <w:numId w:val="0"/>
        </w:numPr>
        <w:ind w:left="720" w:firstLine="360"/>
      </w:pPr>
      <w:r>
        <w:t>}</w:t>
      </w:r>
    </w:p>
    <w:p w:rsidRPr="00820762" w:rsidR="0012119E" w:rsidP="0012119E" w:rsidRDefault="000B08EC" w14:paraId="03B40F54" w14:textId="77777777">
      <w:pPr>
        <w:pStyle w:val="ListParagraph"/>
        <w:numPr>
          <w:ilvl w:val="1"/>
          <w:numId w:val="9"/>
        </w:numPr>
      </w:pPr>
      <w:r>
        <w:t>Lấy thông tin WAN thất bại</w:t>
      </w:r>
      <w:r w:rsidR="0012119E">
        <w:t>:</w:t>
      </w:r>
    </w:p>
    <w:p w:rsidR="0012119E" w:rsidP="0012119E" w:rsidRDefault="0012119E" w14:paraId="2DBCB0B4" w14:textId="77777777">
      <w:pPr>
        <w:pStyle w:val="FirstLevelBullet"/>
        <w:numPr>
          <w:ilvl w:val="0"/>
          <w:numId w:val="0"/>
        </w:numPr>
        <w:ind w:left="1080"/>
      </w:pPr>
      <w:r>
        <w:t>{</w:t>
      </w:r>
    </w:p>
    <w:p w:rsidR="0012119E" w:rsidP="0012119E" w:rsidRDefault="00183521" w14:paraId="3AD3C328" w14:textId="499E6444">
      <w:pPr>
        <w:pStyle w:val="FirstLevelBullet"/>
        <w:numPr>
          <w:ilvl w:val="0"/>
          <w:numId w:val="0"/>
        </w:numPr>
        <w:ind w:left="1080"/>
      </w:pPr>
      <w:r>
        <w:t>“status”: &lt;ErrorCode&gt;</w:t>
      </w:r>
      <w:r w:rsidR="0012119E">
        <w:t>,</w:t>
      </w:r>
    </w:p>
    <w:p w:rsidR="0012119E" w:rsidP="0012119E" w:rsidRDefault="00B94824" w14:paraId="68F2A03C" w14:textId="75A05C73">
      <w:pPr>
        <w:pStyle w:val="FirstLevelBullet"/>
        <w:numPr>
          <w:ilvl w:val="0"/>
          <w:numId w:val="0"/>
        </w:numPr>
        <w:ind w:left="1080"/>
      </w:pPr>
      <w:r>
        <w:t>“message”: “&lt;message&gt;”</w:t>
      </w:r>
      <w:r w:rsidR="0012119E">
        <w:t>,</w:t>
      </w:r>
    </w:p>
    <w:p w:rsidR="008B0F5C" w:rsidP="0012119E" w:rsidRDefault="008B0F5C" w14:paraId="65337794" w14:textId="452D8E52">
      <w:pPr>
        <w:pStyle w:val="FirstLevelBullet"/>
        <w:numPr>
          <w:ilvl w:val="0"/>
          <w:numId w:val="0"/>
        </w:numPr>
        <w:ind w:left="1080"/>
      </w:pPr>
      <w:r>
        <w:t xml:space="preserve">“requestId” : </w:t>
      </w:r>
      <w:r w:rsidR="003E0981">
        <w:t>&lt;requestId&gt;</w:t>
      </w:r>
      <w:r>
        <w:t>,</w:t>
      </w:r>
    </w:p>
    <w:p w:rsidR="0012119E" w:rsidP="0012119E" w:rsidRDefault="0012119E" w14:paraId="3EF9FB4F" w14:textId="77777777">
      <w:pPr>
        <w:pStyle w:val="FirstLevelBullet"/>
        <w:numPr>
          <w:ilvl w:val="0"/>
          <w:numId w:val="0"/>
        </w:numPr>
        <w:ind w:left="1080"/>
      </w:pPr>
      <w:r>
        <w:t>"data": {</w:t>
      </w:r>
    </w:p>
    <w:p w:rsidR="0012119E" w:rsidP="0012119E" w:rsidRDefault="0012119E" w14:paraId="172AD38D" w14:textId="77777777">
      <w:pPr>
        <w:pStyle w:val="FirstLevelBullet"/>
        <w:numPr>
          <w:ilvl w:val="0"/>
          <w:numId w:val="0"/>
        </w:numPr>
        <w:ind w:left="1080"/>
      </w:pPr>
      <w:r>
        <w:t>}</w:t>
      </w:r>
    </w:p>
    <w:p w:rsidR="0012119E" w:rsidP="0012119E" w:rsidRDefault="0012119E" w14:paraId="6102977F" w14:textId="77777777">
      <w:pPr>
        <w:pStyle w:val="FirstLevelBullet"/>
        <w:numPr>
          <w:ilvl w:val="0"/>
          <w:numId w:val="0"/>
        </w:numPr>
        <w:ind w:left="1080"/>
      </w:pPr>
      <w:r>
        <w:t>}</w:t>
      </w:r>
    </w:p>
    <w:p w:rsidR="008403A8" w:rsidP="008403A8" w:rsidRDefault="008403A8" w14:paraId="3B7AC3B8" w14:textId="77777777">
      <w:pPr>
        <w:pStyle w:val="ListParagraph"/>
        <w:numPr>
          <w:ilvl w:val="0"/>
          <w:numId w:val="9"/>
        </w:numPr>
        <w:rPr>
          <w:b/>
          <w:bCs/>
        </w:rPr>
      </w:pPr>
      <w:r w:rsidRPr="00003BA2">
        <w:rPr>
          <w:b/>
          <w:bCs/>
        </w:rPr>
        <w:t>Mô tả tham số</w:t>
      </w:r>
      <w:r>
        <w:rPr>
          <w:b/>
          <w:bCs/>
        </w:rPr>
        <w:t>:</w:t>
      </w:r>
    </w:p>
    <w:p w:rsidR="00771908" w:rsidP="00771908" w:rsidRDefault="00771908" w14:paraId="736EF04D" w14:textId="05EF18CC">
      <w:pPr>
        <w:pStyle w:val="Caption"/>
        <w:keepNext/>
      </w:pPr>
      <w:bookmarkStart w:name="_Toc113971597" w:id="48"/>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7</w:t>
      </w:r>
      <w:r>
        <w:fldChar w:fldCharType="end"/>
      </w:r>
      <w:r>
        <w:t xml:space="preserve"> Bảng mô tả tham số trong luồng điều khiển lấy thông tin cấu hình WAN hiện tại</w:t>
      </w:r>
      <w:bookmarkEnd w:id="48"/>
    </w:p>
    <w:tbl>
      <w:tblPr>
        <w:tblStyle w:val="TableGrid"/>
        <w:tblW w:w="0" w:type="auto"/>
        <w:tblInd w:w="175" w:type="dxa"/>
        <w:tblLook w:val="04A0" w:firstRow="1" w:lastRow="0" w:firstColumn="1" w:lastColumn="0" w:noHBand="0" w:noVBand="1"/>
      </w:tblPr>
      <w:tblGrid>
        <w:gridCol w:w="702"/>
        <w:gridCol w:w="1598"/>
        <w:gridCol w:w="1784"/>
        <w:gridCol w:w="1071"/>
        <w:gridCol w:w="2354"/>
        <w:gridCol w:w="1541"/>
      </w:tblGrid>
      <w:tr w:rsidR="00906522" w:rsidTr="00771908" w14:paraId="0C79563C" w14:textId="77777777">
        <w:tc>
          <w:tcPr>
            <w:tcW w:w="711" w:type="dxa"/>
          </w:tcPr>
          <w:p w:rsidR="008403A8" w:rsidP="00E5021C" w:rsidRDefault="008403A8" w14:paraId="6FB348DA" w14:textId="77777777">
            <w:pPr>
              <w:pStyle w:val="ListParagraph"/>
              <w:ind w:left="0"/>
              <w:rPr>
                <w:b/>
                <w:bCs/>
              </w:rPr>
            </w:pPr>
            <w:r>
              <w:rPr>
                <w:b/>
                <w:bCs/>
              </w:rPr>
              <w:t>STT</w:t>
            </w:r>
          </w:p>
        </w:tc>
        <w:tc>
          <w:tcPr>
            <w:tcW w:w="1621" w:type="dxa"/>
          </w:tcPr>
          <w:p w:rsidR="008403A8" w:rsidP="00E5021C" w:rsidRDefault="008403A8" w14:paraId="4BFEB952" w14:textId="77777777">
            <w:pPr>
              <w:pStyle w:val="ListParagraph"/>
              <w:ind w:left="0"/>
              <w:rPr>
                <w:b/>
                <w:bCs/>
              </w:rPr>
            </w:pPr>
            <w:r>
              <w:rPr>
                <w:b/>
                <w:bCs/>
              </w:rPr>
              <w:t>Tham số</w:t>
            </w:r>
          </w:p>
        </w:tc>
        <w:tc>
          <w:tcPr>
            <w:tcW w:w="1556" w:type="dxa"/>
          </w:tcPr>
          <w:p w:rsidR="008403A8" w:rsidP="00E5021C" w:rsidRDefault="008403A8" w14:paraId="06186ED0" w14:textId="77777777">
            <w:pPr>
              <w:pStyle w:val="ListParagraph"/>
              <w:ind w:left="0"/>
              <w:rPr>
                <w:b/>
                <w:bCs/>
              </w:rPr>
            </w:pPr>
            <w:r>
              <w:rPr>
                <w:b/>
                <w:bCs/>
              </w:rPr>
              <w:t>Mô tả</w:t>
            </w:r>
          </w:p>
        </w:tc>
        <w:tc>
          <w:tcPr>
            <w:tcW w:w="1083" w:type="dxa"/>
          </w:tcPr>
          <w:p w:rsidR="008403A8" w:rsidP="00E5021C" w:rsidRDefault="008403A8" w14:paraId="725FC3E0" w14:textId="77777777">
            <w:pPr>
              <w:pStyle w:val="ListParagraph"/>
              <w:ind w:left="0"/>
              <w:rPr>
                <w:b/>
                <w:bCs/>
              </w:rPr>
            </w:pPr>
            <w:r>
              <w:rPr>
                <w:b/>
                <w:bCs/>
              </w:rPr>
              <w:t>Kiểu</w:t>
            </w:r>
          </w:p>
        </w:tc>
        <w:tc>
          <w:tcPr>
            <w:tcW w:w="2383" w:type="dxa"/>
          </w:tcPr>
          <w:p w:rsidR="008403A8" w:rsidP="00E5021C" w:rsidRDefault="008403A8" w14:paraId="5EEA6FEB" w14:textId="77777777">
            <w:pPr>
              <w:pStyle w:val="ListParagraph"/>
              <w:ind w:left="0"/>
              <w:rPr>
                <w:b/>
                <w:bCs/>
              </w:rPr>
            </w:pPr>
            <w:r>
              <w:rPr>
                <w:b/>
                <w:bCs/>
              </w:rPr>
              <w:t>Giá trị</w:t>
            </w:r>
          </w:p>
        </w:tc>
        <w:tc>
          <w:tcPr>
            <w:tcW w:w="1696" w:type="dxa"/>
          </w:tcPr>
          <w:p w:rsidR="008403A8" w:rsidP="00E5021C" w:rsidRDefault="008403A8" w14:paraId="62D47AD6" w14:textId="77777777">
            <w:pPr>
              <w:pStyle w:val="ListParagraph"/>
              <w:ind w:left="0"/>
              <w:rPr>
                <w:b/>
                <w:bCs/>
              </w:rPr>
            </w:pPr>
            <w:r>
              <w:rPr>
                <w:b/>
                <w:bCs/>
              </w:rPr>
              <w:t>Json Key</w:t>
            </w:r>
          </w:p>
        </w:tc>
      </w:tr>
      <w:tr w:rsidR="00906522" w:rsidTr="00771908" w14:paraId="68887154" w14:textId="77777777">
        <w:tc>
          <w:tcPr>
            <w:tcW w:w="711" w:type="dxa"/>
          </w:tcPr>
          <w:p w:rsidRPr="00020A9F" w:rsidR="008403A8" w:rsidP="00E5021C" w:rsidRDefault="008403A8" w14:paraId="25EE0441" w14:textId="77777777">
            <w:pPr>
              <w:pStyle w:val="ListParagraph"/>
              <w:ind w:left="0"/>
            </w:pPr>
            <w:r w:rsidRPr="00020A9F">
              <w:lastRenderedPageBreak/>
              <w:t>1</w:t>
            </w:r>
          </w:p>
        </w:tc>
        <w:tc>
          <w:tcPr>
            <w:tcW w:w="1621" w:type="dxa"/>
          </w:tcPr>
          <w:p w:rsidRPr="00020A9F" w:rsidR="008403A8" w:rsidP="00E5021C" w:rsidRDefault="008403A8" w14:paraId="3725FDE4" w14:textId="77777777">
            <w:pPr>
              <w:pStyle w:val="ListParagraph"/>
              <w:ind w:left="0"/>
            </w:pPr>
            <w:r>
              <w:t>WAN Index</w:t>
            </w:r>
          </w:p>
        </w:tc>
        <w:tc>
          <w:tcPr>
            <w:tcW w:w="1556" w:type="dxa"/>
          </w:tcPr>
          <w:p w:rsidRPr="00020A9F" w:rsidR="008403A8" w:rsidP="00E5021C" w:rsidRDefault="008403A8" w14:paraId="4789EA38" w14:textId="77777777">
            <w:pPr>
              <w:pStyle w:val="ListParagraph"/>
              <w:ind w:left="0"/>
            </w:pPr>
            <w:r>
              <w:t>Index của WAN</w:t>
            </w:r>
          </w:p>
        </w:tc>
        <w:tc>
          <w:tcPr>
            <w:tcW w:w="1083" w:type="dxa"/>
          </w:tcPr>
          <w:p w:rsidRPr="00020A9F" w:rsidR="008403A8" w:rsidP="00E5021C" w:rsidRDefault="008403A8" w14:paraId="10EB50BF" w14:textId="77777777">
            <w:pPr>
              <w:pStyle w:val="ListParagraph"/>
              <w:ind w:left="0"/>
            </w:pPr>
            <w:r>
              <w:t>Int</w:t>
            </w:r>
          </w:p>
        </w:tc>
        <w:tc>
          <w:tcPr>
            <w:tcW w:w="2383" w:type="dxa"/>
          </w:tcPr>
          <w:p w:rsidRPr="00020A9F" w:rsidR="008403A8" w:rsidP="00E5021C" w:rsidRDefault="008403A8" w14:paraId="2E85602B" w14:textId="77777777">
            <w:pPr>
              <w:pStyle w:val="ListParagraph"/>
              <w:ind w:left="0"/>
            </w:pPr>
            <w:r>
              <w:t>Số nguyên. Có giá trị: 0-7</w:t>
            </w:r>
          </w:p>
        </w:tc>
        <w:tc>
          <w:tcPr>
            <w:tcW w:w="1696" w:type="dxa"/>
          </w:tcPr>
          <w:p w:rsidRPr="00020A9F" w:rsidR="008403A8" w:rsidP="00E5021C" w:rsidRDefault="008403A8" w14:paraId="4DC70E9D" w14:textId="77777777">
            <w:pPr>
              <w:pStyle w:val="ListParagraph"/>
              <w:ind w:left="0"/>
            </w:pPr>
            <w:r>
              <w:t>wanIndex</w:t>
            </w:r>
          </w:p>
        </w:tc>
      </w:tr>
      <w:tr w:rsidR="00906522" w:rsidTr="00771908" w14:paraId="27491179" w14:textId="77777777">
        <w:tc>
          <w:tcPr>
            <w:tcW w:w="711" w:type="dxa"/>
          </w:tcPr>
          <w:p w:rsidRPr="00020A9F" w:rsidR="008403A8" w:rsidP="00E5021C" w:rsidRDefault="008403A8" w14:paraId="55708A9E" w14:textId="77777777">
            <w:pPr>
              <w:pStyle w:val="ListParagraph"/>
              <w:ind w:left="0"/>
            </w:pPr>
            <w:r>
              <w:t>2</w:t>
            </w:r>
          </w:p>
        </w:tc>
        <w:tc>
          <w:tcPr>
            <w:tcW w:w="1621" w:type="dxa"/>
          </w:tcPr>
          <w:p w:rsidRPr="00020A9F" w:rsidR="008403A8" w:rsidP="00E5021C" w:rsidRDefault="008403A8" w14:paraId="5982A6D7" w14:textId="77777777">
            <w:pPr>
              <w:pStyle w:val="ListParagraph"/>
              <w:ind w:left="0"/>
            </w:pPr>
            <w:r>
              <w:t>WAN Type</w:t>
            </w:r>
          </w:p>
        </w:tc>
        <w:tc>
          <w:tcPr>
            <w:tcW w:w="1556" w:type="dxa"/>
          </w:tcPr>
          <w:p w:rsidR="008403A8" w:rsidP="00E5021C" w:rsidRDefault="008403A8" w14:paraId="04475EF9" w14:textId="77777777">
            <w:pPr>
              <w:pStyle w:val="ListParagraph"/>
              <w:ind w:left="0"/>
            </w:pPr>
            <w:r>
              <w:t>Loại WAN</w:t>
            </w:r>
          </w:p>
        </w:tc>
        <w:tc>
          <w:tcPr>
            <w:tcW w:w="1083" w:type="dxa"/>
          </w:tcPr>
          <w:p w:rsidR="008403A8" w:rsidP="00E5021C" w:rsidRDefault="008403A8" w14:paraId="41133A44" w14:textId="77777777">
            <w:pPr>
              <w:pStyle w:val="ListParagraph"/>
              <w:ind w:left="0"/>
            </w:pPr>
            <w:r>
              <w:t>string</w:t>
            </w:r>
          </w:p>
        </w:tc>
        <w:tc>
          <w:tcPr>
            <w:tcW w:w="2383" w:type="dxa"/>
          </w:tcPr>
          <w:p w:rsidR="008403A8" w:rsidP="00E5021C" w:rsidRDefault="008403A8" w14:paraId="19AF2B4E" w14:textId="151F48E2">
            <w:pPr>
              <w:pStyle w:val="ListParagraph"/>
              <w:ind w:left="0"/>
            </w:pPr>
            <w:r>
              <w:t>PPPoE/IPoE</w:t>
            </w:r>
            <w:r w:rsidR="00C74A28">
              <w:t xml:space="preserve"> Dynamic</w:t>
            </w:r>
            <w:r>
              <w:t>/Bridge</w:t>
            </w:r>
            <w:r w:rsidR="00D3228E">
              <w:t xml:space="preserve">/ </w:t>
            </w:r>
            <w:r w:rsidR="00D3228E">
              <w:t>IPoE Static</w:t>
            </w:r>
          </w:p>
        </w:tc>
        <w:tc>
          <w:tcPr>
            <w:tcW w:w="1696" w:type="dxa"/>
          </w:tcPr>
          <w:p w:rsidR="008403A8" w:rsidP="00E5021C" w:rsidRDefault="008403A8" w14:paraId="701D18B0" w14:textId="77777777">
            <w:pPr>
              <w:pStyle w:val="ListParagraph"/>
              <w:ind w:left="0"/>
            </w:pPr>
            <w:r>
              <w:t>wanType</w:t>
            </w:r>
          </w:p>
        </w:tc>
      </w:tr>
      <w:tr w:rsidR="00906522" w:rsidTr="00771908" w14:paraId="588B1ECF" w14:textId="77777777">
        <w:tc>
          <w:tcPr>
            <w:tcW w:w="711" w:type="dxa"/>
          </w:tcPr>
          <w:p w:rsidRPr="00020A9F" w:rsidR="008403A8" w:rsidP="00E5021C" w:rsidRDefault="008403A8" w14:paraId="39301A69" w14:textId="77777777">
            <w:pPr>
              <w:pStyle w:val="ListParagraph"/>
              <w:ind w:left="0"/>
            </w:pPr>
            <w:r>
              <w:t>3</w:t>
            </w:r>
          </w:p>
        </w:tc>
        <w:tc>
          <w:tcPr>
            <w:tcW w:w="1621" w:type="dxa"/>
          </w:tcPr>
          <w:p w:rsidRPr="00020A9F" w:rsidR="008403A8" w:rsidP="00E5021C" w:rsidRDefault="008403A8" w14:paraId="0572049E" w14:textId="77777777">
            <w:pPr>
              <w:pStyle w:val="ListParagraph"/>
              <w:ind w:left="0"/>
            </w:pPr>
            <w:r>
              <w:t>vlanID</w:t>
            </w:r>
          </w:p>
        </w:tc>
        <w:tc>
          <w:tcPr>
            <w:tcW w:w="1556" w:type="dxa"/>
          </w:tcPr>
          <w:p w:rsidR="008403A8" w:rsidP="00E5021C" w:rsidRDefault="008403A8" w14:paraId="0227C60B" w14:textId="77777777">
            <w:pPr>
              <w:pStyle w:val="ListParagraph"/>
              <w:ind w:left="0"/>
            </w:pPr>
            <w:r>
              <w:t>VLAN ID</w:t>
            </w:r>
          </w:p>
        </w:tc>
        <w:tc>
          <w:tcPr>
            <w:tcW w:w="1083" w:type="dxa"/>
          </w:tcPr>
          <w:p w:rsidR="008403A8" w:rsidP="00E5021C" w:rsidRDefault="008403A8" w14:paraId="4AE540A7" w14:textId="77777777">
            <w:pPr>
              <w:pStyle w:val="ListParagraph"/>
              <w:ind w:left="0"/>
            </w:pPr>
            <w:r>
              <w:t>Int</w:t>
            </w:r>
          </w:p>
        </w:tc>
        <w:tc>
          <w:tcPr>
            <w:tcW w:w="2383" w:type="dxa"/>
          </w:tcPr>
          <w:p w:rsidR="008403A8" w:rsidP="00E5021C" w:rsidRDefault="008403A8" w14:paraId="57EE2A66" w14:textId="77777777">
            <w:pPr>
              <w:pStyle w:val="ListParagraph"/>
              <w:ind w:left="0"/>
            </w:pPr>
            <w:r>
              <w:t>Số nguyên. Có giá trị: 0-4095</w:t>
            </w:r>
          </w:p>
        </w:tc>
        <w:tc>
          <w:tcPr>
            <w:tcW w:w="1696" w:type="dxa"/>
          </w:tcPr>
          <w:p w:rsidR="008403A8" w:rsidP="00E5021C" w:rsidRDefault="008403A8" w14:paraId="66DD72D4" w14:textId="77777777">
            <w:pPr>
              <w:pStyle w:val="ListParagraph"/>
              <w:ind w:left="0"/>
            </w:pPr>
            <w:r>
              <w:t>vlanID</w:t>
            </w:r>
          </w:p>
        </w:tc>
      </w:tr>
      <w:tr w:rsidR="00906522" w:rsidTr="00771908" w14:paraId="7BC6210A" w14:textId="77777777">
        <w:tc>
          <w:tcPr>
            <w:tcW w:w="711" w:type="dxa"/>
          </w:tcPr>
          <w:p w:rsidR="008403A8" w:rsidP="00E5021C" w:rsidRDefault="008403A8" w14:paraId="6C29C556" w14:textId="77777777">
            <w:pPr>
              <w:pStyle w:val="ListParagraph"/>
              <w:ind w:left="0"/>
            </w:pPr>
            <w:r>
              <w:t>4</w:t>
            </w:r>
          </w:p>
        </w:tc>
        <w:tc>
          <w:tcPr>
            <w:tcW w:w="1621" w:type="dxa"/>
          </w:tcPr>
          <w:p w:rsidR="008403A8" w:rsidP="00E5021C" w:rsidRDefault="008403A8" w14:paraId="198461CA" w14:textId="77777777">
            <w:pPr>
              <w:pStyle w:val="ListParagraph"/>
              <w:ind w:left="0"/>
            </w:pPr>
            <w:r>
              <w:t>802.1p</w:t>
            </w:r>
          </w:p>
        </w:tc>
        <w:tc>
          <w:tcPr>
            <w:tcW w:w="1556" w:type="dxa"/>
          </w:tcPr>
          <w:p w:rsidR="008403A8" w:rsidP="00E5021C" w:rsidRDefault="008403A8" w14:paraId="06A84B71" w14:textId="77777777">
            <w:pPr>
              <w:pStyle w:val="ListParagraph"/>
              <w:ind w:left="0"/>
            </w:pPr>
            <w:r>
              <w:t>VLAN Priority</w:t>
            </w:r>
          </w:p>
        </w:tc>
        <w:tc>
          <w:tcPr>
            <w:tcW w:w="1083" w:type="dxa"/>
          </w:tcPr>
          <w:p w:rsidR="008403A8" w:rsidP="00E5021C" w:rsidRDefault="008403A8" w14:paraId="0162E55A" w14:textId="77777777">
            <w:pPr>
              <w:pStyle w:val="ListParagraph"/>
              <w:ind w:left="0"/>
            </w:pPr>
            <w:r>
              <w:t>Int</w:t>
            </w:r>
          </w:p>
        </w:tc>
        <w:tc>
          <w:tcPr>
            <w:tcW w:w="2383" w:type="dxa"/>
          </w:tcPr>
          <w:p w:rsidR="008403A8" w:rsidP="00E5021C" w:rsidRDefault="008403A8" w14:paraId="4A05631E" w14:textId="77777777">
            <w:pPr>
              <w:pStyle w:val="ListParagraph"/>
              <w:ind w:left="0"/>
            </w:pPr>
            <w:r>
              <w:t>Số nguyên. Có giá trị: 0-7</w:t>
            </w:r>
          </w:p>
        </w:tc>
        <w:tc>
          <w:tcPr>
            <w:tcW w:w="1696" w:type="dxa"/>
          </w:tcPr>
          <w:p w:rsidR="008403A8" w:rsidP="00E5021C" w:rsidRDefault="008403A8" w14:paraId="4BB8634B" w14:textId="77777777">
            <w:pPr>
              <w:pStyle w:val="ListParagraph"/>
              <w:ind w:left="0"/>
            </w:pPr>
            <w:r>
              <w:t>802.1p</w:t>
            </w:r>
          </w:p>
        </w:tc>
      </w:tr>
      <w:tr w:rsidR="005F0F51" w:rsidTr="00771908" w14:paraId="6A0C1E7F" w14:textId="77777777">
        <w:tc>
          <w:tcPr>
            <w:tcW w:w="711" w:type="dxa"/>
          </w:tcPr>
          <w:p w:rsidR="005F0F51" w:rsidP="00E5021C" w:rsidRDefault="005F0F51" w14:paraId="40EC5801" w14:textId="6DFACB6C">
            <w:pPr>
              <w:pStyle w:val="ListParagraph"/>
              <w:ind w:left="0"/>
            </w:pPr>
            <w:r>
              <w:t>5</w:t>
            </w:r>
          </w:p>
        </w:tc>
        <w:tc>
          <w:tcPr>
            <w:tcW w:w="1621" w:type="dxa"/>
          </w:tcPr>
          <w:p w:rsidR="005F0F51" w:rsidP="00E5021C" w:rsidRDefault="005F0F51" w14:paraId="45F8FB20" w14:textId="1E891D27">
            <w:pPr>
              <w:pStyle w:val="ListParagraph"/>
              <w:ind w:left="0"/>
            </w:pPr>
            <w:r>
              <w:t>IP version</w:t>
            </w:r>
          </w:p>
        </w:tc>
        <w:tc>
          <w:tcPr>
            <w:tcW w:w="1556" w:type="dxa"/>
          </w:tcPr>
          <w:p w:rsidR="005F0F51" w:rsidP="00E5021C" w:rsidRDefault="005F0F51" w14:paraId="7BC6CF84" w14:textId="07C59662">
            <w:pPr>
              <w:pStyle w:val="ListParagraph"/>
              <w:ind w:left="0"/>
            </w:pPr>
            <w:r>
              <w:t>IP version của WAN chỉ có đối với WANType= IPoE/PPPoE</w:t>
            </w:r>
          </w:p>
        </w:tc>
        <w:tc>
          <w:tcPr>
            <w:tcW w:w="1083" w:type="dxa"/>
          </w:tcPr>
          <w:p w:rsidR="005F0F51" w:rsidP="00E5021C" w:rsidRDefault="005F0F51" w14:paraId="1513F371" w14:textId="35887827">
            <w:pPr>
              <w:pStyle w:val="ListParagraph"/>
              <w:ind w:left="0"/>
            </w:pPr>
            <w:r>
              <w:t>String</w:t>
            </w:r>
          </w:p>
        </w:tc>
        <w:tc>
          <w:tcPr>
            <w:tcW w:w="2383" w:type="dxa"/>
          </w:tcPr>
          <w:p w:rsidR="005F0F51" w:rsidP="00E5021C" w:rsidRDefault="005F0F51" w14:paraId="7EFF7480" w14:textId="77777777">
            <w:pPr>
              <w:pStyle w:val="ListParagraph"/>
              <w:ind w:left="0"/>
            </w:pPr>
            <w:r>
              <w:t>Chuỗi ký tự trong danh sách sau:</w:t>
            </w:r>
          </w:p>
          <w:p w:rsidR="005F0F51" w:rsidP="00E5021C" w:rsidRDefault="005F0F51" w14:paraId="396EEC86" w14:textId="1FF82059">
            <w:pPr>
              <w:pStyle w:val="ListParagraph"/>
              <w:ind w:left="0"/>
            </w:pPr>
            <w:r>
              <w:t>IPv4/IPv6/Dualstack</w:t>
            </w:r>
          </w:p>
        </w:tc>
        <w:tc>
          <w:tcPr>
            <w:tcW w:w="1696" w:type="dxa"/>
          </w:tcPr>
          <w:p w:rsidR="005F0F51" w:rsidP="00E5021C" w:rsidRDefault="005F0F51" w14:paraId="6F74AC8A" w14:textId="174D96B6">
            <w:pPr>
              <w:pStyle w:val="ListParagraph"/>
              <w:ind w:left="0"/>
            </w:pPr>
            <w:r>
              <w:t>ipVersion</w:t>
            </w:r>
          </w:p>
        </w:tc>
      </w:tr>
      <w:tr w:rsidR="00906522" w:rsidTr="00771908" w14:paraId="2E0D1F08" w14:textId="77777777">
        <w:tc>
          <w:tcPr>
            <w:tcW w:w="711" w:type="dxa"/>
          </w:tcPr>
          <w:p w:rsidR="008403A8" w:rsidP="00E5021C" w:rsidRDefault="005F0F51" w14:paraId="7AEE72F1" w14:textId="66B4E377">
            <w:pPr>
              <w:pStyle w:val="ListParagraph"/>
              <w:ind w:left="0"/>
            </w:pPr>
            <w:r>
              <w:t>6</w:t>
            </w:r>
          </w:p>
        </w:tc>
        <w:tc>
          <w:tcPr>
            <w:tcW w:w="1621" w:type="dxa"/>
          </w:tcPr>
          <w:p w:rsidR="008403A8" w:rsidP="00E5021C" w:rsidRDefault="00E1306F" w14:paraId="28BC8090" w14:textId="77777777">
            <w:pPr>
              <w:pStyle w:val="ListParagraph"/>
              <w:ind w:left="0"/>
            </w:pPr>
            <w:r>
              <w:t>Username</w:t>
            </w:r>
          </w:p>
        </w:tc>
        <w:tc>
          <w:tcPr>
            <w:tcW w:w="1556" w:type="dxa"/>
          </w:tcPr>
          <w:p w:rsidR="008403A8" w:rsidP="00E5021C" w:rsidRDefault="00E1306F" w14:paraId="629CD546" w14:textId="77777777">
            <w:pPr>
              <w:pStyle w:val="ListParagraph"/>
              <w:ind w:left="0"/>
            </w:pPr>
            <w:r>
              <w:t xml:space="preserve">Username PPPoE chỉ có </w:t>
            </w:r>
            <w:r w:rsidR="00C87505">
              <w:t>trường này</w:t>
            </w:r>
            <w:r>
              <w:t xml:space="preserve"> đối với WAN Type = PPPoE</w:t>
            </w:r>
          </w:p>
        </w:tc>
        <w:tc>
          <w:tcPr>
            <w:tcW w:w="1083" w:type="dxa"/>
          </w:tcPr>
          <w:p w:rsidR="008403A8" w:rsidP="00E5021C" w:rsidRDefault="00E1306F" w14:paraId="35AECAC7" w14:textId="77777777">
            <w:pPr>
              <w:pStyle w:val="ListParagraph"/>
              <w:ind w:left="0"/>
            </w:pPr>
            <w:r>
              <w:t>String</w:t>
            </w:r>
          </w:p>
        </w:tc>
        <w:tc>
          <w:tcPr>
            <w:tcW w:w="2383" w:type="dxa"/>
          </w:tcPr>
          <w:p w:rsidR="008403A8" w:rsidP="00E5021C" w:rsidRDefault="00906522" w14:paraId="0DA600CC" w14:textId="77777777">
            <w:pPr>
              <w:pStyle w:val="ListParagraph"/>
              <w:ind w:left="0"/>
            </w:pPr>
            <w:r>
              <w:t>Chuỗi ký tự</w:t>
            </w:r>
          </w:p>
        </w:tc>
        <w:tc>
          <w:tcPr>
            <w:tcW w:w="1696" w:type="dxa"/>
          </w:tcPr>
          <w:p w:rsidR="008403A8" w:rsidP="00E5021C" w:rsidRDefault="00906522" w14:paraId="3479570B" w14:textId="77777777">
            <w:pPr>
              <w:pStyle w:val="ListParagraph"/>
              <w:ind w:left="0"/>
            </w:pPr>
            <w:r>
              <w:t>u</w:t>
            </w:r>
            <w:r w:rsidR="00E1306F">
              <w:t>sername</w:t>
            </w:r>
          </w:p>
        </w:tc>
      </w:tr>
      <w:tr w:rsidR="00E1306F" w:rsidTr="00771908" w14:paraId="48B93EA7" w14:textId="77777777">
        <w:tc>
          <w:tcPr>
            <w:tcW w:w="711" w:type="dxa"/>
          </w:tcPr>
          <w:p w:rsidR="00E1306F" w:rsidP="00E5021C" w:rsidRDefault="005F0F51" w14:paraId="486C4E2C" w14:textId="11C91B53">
            <w:pPr>
              <w:pStyle w:val="ListParagraph"/>
              <w:ind w:left="0"/>
            </w:pPr>
            <w:r>
              <w:t>7</w:t>
            </w:r>
          </w:p>
        </w:tc>
        <w:tc>
          <w:tcPr>
            <w:tcW w:w="1621" w:type="dxa"/>
          </w:tcPr>
          <w:p w:rsidR="00E1306F" w:rsidP="00E5021C" w:rsidRDefault="00E1306F" w14:paraId="7DFFC6C5" w14:textId="77777777">
            <w:pPr>
              <w:pStyle w:val="ListParagraph"/>
              <w:ind w:left="0"/>
            </w:pPr>
            <w:r>
              <w:t>Password</w:t>
            </w:r>
          </w:p>
        </w:tc>
        <w:tc>
          <w:tcPr>
            <w:tcW w:w="1556" w:type="dxa"/>
          </w:tcPr>
          <w:p w:rsidR="00E1306F" w:rsidP="00E5021C" w:rsidRDefault="00E1306F" w14:paraId="58797D22" w14:textId="77777777">
            <w:pPr>
              <w:pStyle w:val="ListParagraph"/>
              <w:ind w:left="0"/>
            </w:pPr>
            <w:r>
              <w:t xml:space="preserve">Password PPPoE chỉ </w:t>
            </w:r>
            <w:r w:rsidR="00C87505">
              <w:t>trường này</w:t>
            </w:r>
            <w:r>
              <w:t xml:space="preserve"> đối với WAN Type = IPoE</w:t>
            </w:r>
          </w:p>
        </w:tc>
        <w:tc>
          <w:tcPr>
            <w:tcW w:w="1083" w:type="dxa"/>
          </w:tcPr>
          <w:p w:rsidR="00E1306F" w:rsidP="00E5021C" w:rsidRDefault="00E1306F" w14:paraId="47C26E13" w14:textId="77777777">
            <w:pPr>
              <w:pStyle w:val="ListParagraph"/>
              <w:ind w:left="0"/>
            </w:pPr>
            <w:r>
              <w:t>String</w:t>
            </w:r>
          </w:p>
        </w:tc>
        <w:tc>
          <w:tcPr>
            <w:tcW w:w="2383" w:type="dxa"/>
          </w:tcPr>
          <w:p w:rsidR="00E1306F" w:rsidP="00E5021C" w:rsidRDefault="00906522" w14:paraId="090597E3" w14:textId="77777777">
            <w:pPr>
              <w:pStyle w:val="ListParagraph"/>
              <w:ind w:left="0"/>
            </w:pPr>
            <w:r>
              <w:t>Chuỗi ký tự</w:t>
            </w:r>
          </w:p>
        </w:tc>
        <w:tc>
          <w:tcPr>
            <w:tcW w:w="1696" w:type="dxa"/>
          </w:tcPr>
          <w:p w:rsidR="00E1306F" w:rsidP="00E5021C" w:rsidRDefault="00906522" w14:paraId="36A08FCB" w14:textId="77777777">
            <w:pPr>
              <w:pStyle w:val="ListParagraph"/>
              <w:ind w:left="0"/>
            </w:pPr>
            <w:r>
              <w:t>p</w:t>
            </w:r>
            <w:r w:rsidR="00E1306F">
              <w:t>assword</w:t>
            </w:r>
          </w:p>
        </w:tc>
      </w:tr>
      <w:tr w:rsidR="00906522" w:rsidTr="00771908" w14:paraId="0A8DD27C" w14:textId="77777777">
        <w:tc>
          <w:tcPr>
            <w:tcW w:w="711" w:type="dxa"/>
          </w:tcPr>
          <w:p w:rsidR="00906522" w:rsidP="00E5021C" w:rsidRDefault="005F0F51" w14:paraId="05A579B1" w14:textId="43287DD7">
            <w:pPr>
              <w:pStyle w:val="ListParagraph"/>
              <w:ind w:left="0"/>
            </w:pPr>
            <w:r>
              <w:t>8</w:t>
            </w:r>
          </w:p>
        </w:tc>
        <w:tc>
          <w:tcPr>
            <w:tcW w:w="1621" w:type="dxa"/>
          </w:tcPr>
          <w:p w:rsidR="00906522" w:rsidP="00E5021C" w:rsidRDefault="00906522" w14:paraId="383A39CB" w14:textId="77777777">
            <w:pPr>
              <w:pStyle w:val="ListParagraph"/>
              <w:ind w:left="0"/>
            </w:pPr>
            <w:r>
              <w:t>DefaultRoute</w:t>
            </w:r>
          </w:p>
        </w:tc>
        <w:tc>
          <w:tcPr>
            <w:tcW w:w="1556" w:type="dxa"/>
          </w:tcPr>
          <w:p w:rsidR="00906522" w:rsidP="00E5021C" w:rsidRDefault="00906522" w14:paraId="2CC7E6F5" w14:textId="77777777">
            <w:pPr>
              <w:pStyle w:val="ListParagraph"/>
              <w:ind w:left="0"/>
            </w:pPr>
            <w:r>
              <w:t>WAN có được chọn là DefaulRoute hay không</w:t>
            </w:r>
            <w:r w:rsidR="00C87505">
              <w:t>. Chỉ có trường này đối với WAN Type = PPPoE/IPoE</w:t>
            </w:r>
          </w:p>
        </w:tc>
        <w:tc>
          <w:tcPr>
            <w:tcW w:w="1083" w:type="dxa"/>
          </w:tcPr>
          <w:p w:rsidR="00906522" w:rsidP="00E5021C" w:rsidRDefault="00906522" w14:paraId="0BF4000D" w14:textId="77777777">
            <w:pPr>
              <w:pStyle w:val="ListParagraph"/>
              <w:ind w:left="0"/>
            </w:pPr>
            <w:r>
              <w:t>Boolean</w:t>
            </w:r>
          </w:p>
        </w:tc>
        <w:tc>
          <w:tcPr>
            <w:tcW w:w="2383" w:type="dxa"/>
          </w:tcPr>
          <w:p w:rsidR="00906522" w:rsidP="00E5021C" w:rsidRDefault="008C2C73" w14:paraId="2AB2AB4C" w14:textId="6878824C">
            <w:pPr>
              <w:pStyle w:val="ListParagraph"/>
              <w:ind w:left="0"/>
            </w:pPr>
            <w:r>
              <w:t>t</w:t>
            </w:r>
            <w:r w:rsidR="00B43F59">
              <w:t>rue/False</w:t>
            </w:r>
          </w:p>
        </w:tc>
        <w:tc>
          <w:tcPr>
            <w:tcW w:w="1696" w:type="dxa"/>
          </w:tcPr>
          <w:p w:rsidR="00906522" w:rsidP="00E5021C" w:rsidRDefault="00906522" w14:paraId="23623B68" w14:textId="77777777">
            <w:pPr>
              <w:pStyle w:val="ListParagraph"/>
              <w:ind w:left="0"/>
            </w:pPr>
            <w:r>
              <w:t>defaultRoute</w:t>
            </w:r>
          </w:p>
        </w:tc>
      </w:tr>
      <w:tr w:rsidR="00B43F59" w:rsidTr="00771908" w14:paraId="63D11EF0" w14:textId="77777777">
        <w:tc>
          <w:tcPr>
            <w:tcW w:w="711" w:type="dxa"/>
          </w:tcPr>
          <w:p w:rsidR="00B43F59" w:rsidP="00E5021C" w:rsidRDefault="00B43F59" w14:paraId="335417D6" w14:textId="6E6A2BE6">
            <w:pPr>
              <w:pStyle w:val="ListParagraph"/>
              <w:ind w:left="0"/>
            </w:pPr>
            <w:r>
              <w:t>9</w:t>
            </w:r>
          </w:p>
        </w:tc>
        <w:tc>
          <w:tcPr>
            <w:tcW w:w="1621" w:type="dxa"/>
          </w:tcPr>
          <w:p w:rsidR="00B43F59" w:rsidP="00E5021C" w:rsidRDefault="00B43F59" w14:paraId="3C2339C5" w14:textId="3C32A63B">
            <w:pPr>
              <w:pStyle w:val="ListParagraph"/>
              <w:ind w:left="0"/>
            </w:pPr>
            <w:r>
              <w:t>NAT Enable</w:t>
            </w:r>
          </w:p>
        </w:tc>
        <w:tc>
          <w:tcPr>
            <w:tcW w:w="1556" w:type="dxa"/>
          </w:tcPr>
          <w:p w:rsidR="00B43F59" w:rsidP="00E5021C" w:rsidRDefault="00B43F59" w14:paraId="2E6C09EB" w14:textId="42F9E733">
            <w:pPr>
              <w:pStyle w:val="ListParagraph"/>
              <w:ind w:left="0"/>
            </w:pPr>
            <w:r>
              <w:t>Trạng thái NAT Enable/Disable</w:t>
            </w:r>
          </w:p>
        </w:tc>
        <w:tc>
          <w:tcPr>
            <w:tcW w:w="1083" w:type="dxa"/>
          </w:tcPr>
          <w:p w:rsidR="00B43F59" w:rsidP="00E5021C" w:rsidRDefault="00B43F59" w14:paraId="01C53D90" w14:textId="045B2726">
            <w:pPr>
              <w:pStyle w:val="ListParagraph"/>
              <w:ind w:left="0"/>
            </w:pPr>
            <w:r>
              <w:t>Boolean</w:t>
            </w:r>
          </w:p>
        </w:tc>
        <w:tc>
          <w:tcPr>
            <w:tcW w:w="2383" w:type="dxa"/>
          </w:tcPr>
          <w:p w:rsidR="00B43F59" w:rsidP="00E5021C" w:rsidRDefault="008C2C73" w14:paraId="06D771D7" w14:textId="4A563F3D">
            <w:pPr>
              <w:pStyle w:val="ListParagraph"/>
              <w:ind w:left="0"/>
            </w:pPr>
            <w:r>
              <w:t>t</w:t>
            </w:r>
            <w:r w:rsidR="00B43F59">
              <w:t>rue/False</w:t>
            </w:r>
          </w:p>
        </w:tc>
        <w:tc>
          <w:tcPr>
            <w:tcW w:w="1696" w:type="dxa"/>
          </w:tcPr>
          <w:p w:rsidR="00B43F59" w:rsidP="00E5021C" w:rsidRDefault="00B43F59" w14:paraId="12370540" w14:textId="4BF34372">
            <w:pPr>
              <w:pStyle w:val="ListParagraph"/>
              <w:ind w:left="0"/>
            </w:pPr>
            <w:r>
              <w:t>natEnable</w:t>
            </w:r>
          </w:p>
        </w:tc>
      </w:tr>
    </w:tbl>
    <w:p w:rsidR="00405D35" w:rsidP="00504248" w:rsidRDefault="00504248" w14:paraId="150DB503" w14:textId="02F78A0C">
      <w:pPr>
        <w:pStyle w:val="Heading3"/>
      </w:pPr>
      <w:bookmarkStart w:name="_Toc107581435" w:id="49"/>
      <w:bookmarkStart w:name="_Toc107582822" w:id="50"/>
      <w:bookmarkStart w:name="_Toc107582926" w:id="51"/>
      <w:bookmarkStart w:name="_Toc107583030" w:id="52"/>
      <w:bookmarkStart w:name="_Toc107583136" w:id="53"/>
      <w:bookmarkStart w:name="_Toc107583248" w:id="54"/>
      <w:bookmarkStart w:name="_Toc107589648" w:id="55"/>
      <w:bookmarkStart w:name="_Toc107823851" w:id="56"/>
      <w:bookmarkStart w:name="_Toc109835725" w:id="57"/>
      <w:bookmarkStart w:name="_Toc109836343" w:id="58"/>
      <w:bookmarkStart w:name="_Toc109899146" w:id="59"/>
      <w:bookmarkStart w:name="_Toc109909935" w:id="60"/>
      <w:bookmarkStart w:name="_Toc109910554" w:id="61"/>
      <w:bookmarkStart w:name="_Toc110528633" w:id="62"/>
      <w:bookmarkStart w:name="_Toc110529258" w:id="63"/>
      <w:bookmarkStart w:name="_Toc111815025" w:id="64"/>
      <w:bookmarkStart w:name="_Toc113971515" w:id="6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t>Usecase – Lấy trạng thái</w:t>
      </w:r>
      <w:r w:rsidR="001017B4">
        <w:t xml:space="preserve"> kết nối</w:t>
      </w:r>
      <w:r>
        <w:t xml:space="preserve"> hiện tại</w:t>
      </w:r>
      <w:r w:rsidR="001017B4">
        <w:t xml:space="preserve"> của Wan</w:t>
      </w:r>
      <w:bookmarkEnd w:id="65"/>
    </w:p>
    <w:tbl>
      <w:tblPr>
        <w:tblStyle w:val="TableGrid"/>
        <w:tblW w:w="0" w:type="auto"/>
        <w:tblLook w:val="04A0" w:firstRow="1" w:lastRow="0" w:firstColumn="1" w:lastColumn="0" w:noHBand="0" w:noVBand="1"/>
      </w:tblPr>
      <w:tblGrid>
        <w:gridCol w:w="1885"/>
        <w:gridCol w:w="7340"/>
      </w:tblGrid>
      <w:tr w:rsidR="00504248" w:rsidTr="3BF1215F" w14:paraId="2736B2A7" w14:textId="77777777">
        <w:tc>
          <w:tcPr>
            <w:tcW w:w="1885" w:type="dxa"/>
          </w:tcPr>
          <w:p w:rsidR="00504248" w:rsidP="00504248" w:rsidRDefault="00504248" w14:paraId="2A899F62" w14:textId="77777777">
            <w:r>
              <w:t>ID</w:t>
            </w:r>
          </w:p>
        </w:tc>
        <w:tc>
          <w:tcPr>
            <w:tcW w:w="7340" w:type="dxa"/>
          </w:tcPr>
          <w:p w:rsidR="00504248" w:rsidP="00504248" w:rsidRDefault="00504248" w14:paraId="7CB42D31" w14:textId="1B4A32CD">
            <w:r>
              <w:t>UC-1</w:t>
            </w:r>
            <w:r w:rsidR="00370E58">
              <w:t>3</w:t>
            </w:r>
          </w:p>
        </w:tc>
      </w:tr>
      <w:tr w:rsidR="00504248" w:rsidTr="3BF1215F" w14:paraId="7B2FC6F8" w14:textId="77777777">
        <w:tc>
          <w:tcPr>
            <w:tcW w:w="1885" w:type="dxa"/>
          </w:tcPr>
          <w:p w:rsidR="00504248" w:rsidP="00504248" w:rsidRDefault="00504248" w14:paraId="78708243" w14:textId="77777777">
            <w:r>
              <w:t>Name</w:t>
            </w:r>
          </w:p>
        </w:tc>
        <w:tc>
          <w:tcPr>
            <w:tcW w:w="7340" w:type="dxa"/>
          </w:tcPr>
          <w:p w:rsidR="00504248" w:rsidP="00504248" w:rsidRDefault="00504248" w14:paraId="0F423D21" w14:textId="21316FED">
            <w:r>
              <w:t xml:space="preserve">Lấy thông tin trạng thái WAN hiện tại </w:t>
            </w:r>
          </w:p>
        </w:tc>
      </w:tr>
      <w:tr w:rsidR="00504248" w:rsidTr="3BF1215F" w14:paraId="3D0C64D3" w14:textId="77777777">
        <w:tc>
          <w:tcPr>
            <w:tcW w:w="1885" w:type="dxa"/>
          </w:tcPr>
          <w:p w:rsidR="00504248" w:rsidP="00504248" w:rsidRDefault="00504248" w14:paraId="72F109D5" w14:textId="77777777">
            <w:r>
              <w:t>Description</w:t>
            </w:r>
          </w:p>
        </w:tc>
        <w:tc>
          <w:tcPr>
            <w:tcW w:w="7340" w:type="dxa"/>
          </w:tcPr>
          <w:p w:rsidR="00504248" w:rsidP="00504248" w:rsidRDefault="007A6979" w14:paraId="24132665" w14:textId="088BA6D0">
            <w:pPr>
              <w:pStyle w:val="FirstLevelBullet"/>
            </w:pPr>
            <w:r>
              <w:t>Mobile App</w:t>
            </w:r>
            <w:r w:rsidR="00504248">
              <w:t xml:space="preserve"> gửi yêu cầu lấy thông tin </w:t>
            </w:r>
          </w:p>
          <w:p w:rsidR="009B4108" w:rsidRDefault="0E83FA74" w14:paraId="1F6C1FEC" w14:textId="55B05458">
            <w:pPr>
              <w:pStyle w:val="FirstLevelBullet"/>
            </w:pPr>
            <w:r>
              <w:lastRenderedPageBreak/>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504248" w:rsidP="00504248" w:rsidRDefault="00504248" w14:paraId="0DB4A778" w14:textId="38411D9F">
            <w:pPr>
              <w:pStyle w:val="FirstLevelBullet"/>
            </w:pPr>
            <w:r>
              <w:t xml:space="preserve">ONT nhận yêu cầu, xử lý và gửi lại phản hồi thông tin </w:t>
            </w:r>
            <w:r w:rsidR="00974EC6">
              <w:t>trạng thái</w:t>
            </w:r>
            <w:r>
              <w:t xml:space="preserve"> WAN hiện tại. </w:t>
            </w:r>
          </w:p>
          <w:p w:rsidR="00504248" w:rsidP="00504248" w:rsidRDefault="00504248" w14:paraId="6689519A" w14:textId="77777777">
            <w:pPr>
              <w:pStyle w:val="FirstLevelBullet"/>
            </w:pPr>
            <w:r>
              <w:t>Nếu có xảy ra lỗi ONT gửi phản hồi mã lỗi.</w:t>
            </w:r>
          </w:p>
        </w:tc>
      </w:tr>
      <w:tr w:rsidR="00504248" w:rsidTr="3BF1215F" w14:paraId="27F504B3" w14:textId="77777777">
        <w:tc>
          <w:tcPr>
            <w:tcW w:w="1885" w:type="dxa"/>
          </w:tcPr>
          <w:p w:rsidR="00504248" w:rsidP="00504248" w:rsidRDefault="00504248" w14:paraId="1F84D15D" w14:textId="77777777">
            <w:r>
              <w:lastRenderedPageBreak/>
              <w:t>Actor</w:t>
            </w:r>
          </w:p>
        </w:tc>
        <w:tc>
          <w:tcPr>
            <w:tcW w:w="7340" w:type="dxa"/>
          </w:tcPr>
          <w:p w:rsidR="00504248" w:rsidP="00504248" w:rsidRDefault="00504248" w14:paraId="4560A70A" w14:textId="77777777">
            <w:r>
              <w:t>Admin</w:t>
            </w:r>
          </w:p>
        </w:tc>
      </w:tr>
      <w:tr w:rsidR="00504248" w:rsidTr="3BF1215F" w14:paraId="6F14CA92" w14:textId="77777777">
        <w:tc>
          <w:tcPr>
            <w:tcW w:w="1885" w:type="dxa"/>
          </w:tcPr>
          <w:p w:rsidR="00504248" w:rsidP="00504248" w:rsidRDefault="00504248" w14:paraId="7DC2073D" w14:textId="77777777">
            <w:r>
              <w:t>Pre-condition</w:t>
            </w:r>
          </w:p>
        </w:tc>
        <w:tc>
          <w:tcPr>
            <w:tcW w:w="7340" w:type="dxa"/>
          </w:tcPr>
          <w:p w:rsidR="00504248" w:rsidP="00504248" w:rsidRDefault="00504248" w14:paraId="179CA28D" w14:textId="708B1FD9">
            <w:r>
              <w:t xml:space="preserve">Thiết bị hoạt động bình thường, </w:t>
            </w:r>
            <w:r w:rsidR="007A6979">
              <w:t>Mobile App</w:t>
            </w:r>
            <w:r>
              <w:t xml:space="preserve"> đã đăng nhập thành công vào thiết bị và được cấp phiên truy nhập</w:t>
            </w:r>
          </w:p>
        </w:tc>
      </w:tr>
      <w:tr w:rsidR="00504248" w:rsidTr="3BF1215F" w14:paraId="5683C844" w14:textId="77777777">
        <w:tc>
          <w:tcPr>
            <w:tcW w:w="1885" w:type="dxa"/>
          </w:tcPr>
          <w:p w:rsidR="00504248" w:rsidP="00504248" w:rsidRDefault="00504248" w14:paraId="0BAC2A98" w14:textId="77777777">
            <w:r>
              <w:t>Post-condition</w:t>
            </w:r>
          </w:p>
        </w:tc>
        <w:tc>
          <w:tcPr>
            <w:tcW w:w="7340" w:type="dxa"/>
          </w:tcPr>
          <w:p w:rsidR="00504248" w:rsidP="00504248" w:rsidRDefault="00504248" w14:paraId="66EABDE4" w14:textId="2451C111">
            <w:r>
              <w:t xml:space="preserve">Thiết bị phản hồi đầy đủ các thông tin cho </w:t>
            </w:r>
            <w:r w:rsidR="007A6979">
              <w:t>Mobile App</w:t>
            </w:r>
          </w:p>
        </w:tc>
      </w:tr>
    </w:tbl>
    <w:p w:rsidR="00504248" w:rsidP="00504248" w:rsidRDefault="00504248" w14:paraId="05A0DAB9" w14:textId="77777777"/>
    <w:p w:rsidR="009F03D6" w:rsidP="009F03D6" w:rsidRDefault="009F03D6" w14:paraId="6A2AFA4D" w14:textId="77777777">
      <w:pPr>
        <w:rPr>
          <w:b/>
          <w:bCs/>
        </w:rPr>
      </w:pPr>
      <w:r w:rsidRPr="003C44BD">
        <w:rPr>
          <w:b/>
          <w:bCs/>
        </w:rPr>
        <w:t>Luồng dữ liệu:</w:t>
      </w:r>
    </w:p>
    <w:p w:rsidR="008F426B" w:rsidRDefault="009F03D6" w14:paraId="7B02042A" w14:textId="77777777">
      <w:pPr>
        <w:pStyle w:val="ANSVNormal1"/>
        <w:keepNext/>
        <w:jc w:val="center"/>
      </w:pPr>
      <w:r>
        <w:object w:dxaOrig="9165" w:dyaOrig="5280" w14:anchorId="3037DD21">
          <v:shape id="_x0000_i1030" style="width:462pt;height:266.25pt" o:ole="" type="#_x0000_t75">
            <v:imagedata o:title="" r:id="rId24"/>
          </v:shape>
          <o:OLEObject Type="Embed" ProgID="Visio.Drawing.15" ShapeID="_x0000_i1030" DrawAspect="Content" ObjectID="_1724768636" r:id="rId25"/>
        </w:object>
      </w:r>
    </w:p>
    <w:p w:rsidR="00076894" w:rsidP="006C6448" w:rsidRDefault="008F426B" w14:paraId="4D010CDA" w14:textId="07EBB68F">
      <w:pPr>
        <w:pStyle w:val="Caption"/>
      </w:pPr>
      <w:bookmarkStart w:name="_Toc113971650" w:id="6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8</w:t>
      </w:r>
      <w:r>
        <w:fldChar w:fldCharType="end"/>
      </w:r>
      <w:r>
        <w:t xml:space="preserve"> Luồng dữ liệu điều khiển lấy thông tin kết nối WAN hiện tại từ Mobile App</w:t>
      </w:r>
      <w:bookmarkEnd w:id="66"/>
    </w:p>
    <w:p w:rsidR="009F03D6" w:rsidP="009F03D6" w:rsidRDefault="00F02801" w14:paraId="1C7F5BF7" w14:textId="3E274BF9">
      <w:pPr>
        <w:rPr>
          <w:b/>
          <w:bCs/>
        </w:rPr>
      </w:pPr>
      <w:r>
        <w:rPr>
          <w:b/>
          <w:bCs/>
        </w:rPr>
        <w:t xml:space="preserve">Cấu trúc payload </w:t>
      </w:r>
      <w:r w:rsidRPr="00AB6FAB" w:rsidR="009F03D6">
        <w:rPr>
          <w:b/>
          <w:bCs/>
        </w:rPr>
        <w:t>của bản tin:</w:t>
      </w:r>
    </w:p>
    <w:p w:rsidR="009F03D6" w:rsidP="009F03D6" w:rsidRDefault="009F03D6" w14:paraId="5CF7CB26" w14:textId="028CE6B2">
      <w:pPr>
        <w:pStyle w:val="ListParagraph"/>
        <w:numPr>
          <w:ilvl w:val="0"/>
          <w:numId w:val="9"/>
        </w:numPr>
        <w:rPr>
          <w:b/>
          <w:bCs/>
        </w:rPr>
      </w:pPr>
      <w:r>
        <w:rPr>
          <w:b/>
          <w:bCs/>
        </w:rPr>
        <w:t xml:space="preserve">WAN view </w:t>
      </w:r>
      <w:r w:rsidR="00A978FC">
        <w:rPr>
          <w:b/>
          <w:bCs/>
        </w:rPr>
        <w:t>status</w:t>
      </w:r>
      <w:r>
        <w:rPr>
          <w:b/>
          <w:bCs/>
        </w:rPr>
        <w:t xml:space="preserve">  Request:</w:t>
      </w:r>
    </w:p>
    <w:p w:rsidR="009F03D6" w:rsidP="009F03D6" w:rsidRDefault="009F03D6" w14:paraId="29396864" w14:textId="119A981B">
      <w:pPr>
        <w:pStyle w:val="ListParagraph"/>
      </w:pPr>
      <w:r>
        <w:t>{“action” : “</w:t>
      </w:r>
      <w:r w:rsidRPr="00CF3E7A" w:rsidR="00CF3E7A">
        <w:t>wanViewStatus</w:t>
      </w:r>
      <w:r>
        <w:t xml:space="preserve">”, “requestId” : </w:t>
      </w:r>
      <w:r w:rsidR="003E0981">
        <w:t>&lt;requestId&gt;</w:t>
      </w:r>
      <w:r>
        <w:t>}</w:t>
      </w:r>
    </w:p>
    <w:p w:rsidR="009F03D6" w:rsidP="009F03D6" w:rsidRDefault="009F03D6" w14:paraId="1A669A46" w14:textId="5757871F">
      <w:pPr>
        <w:pStyle w:val="ListParagraph"/>
        <w:numPr>
          <w:ilvl w:val="0"/>
          <w:numId w:val="9"/>
        </w:numPr>
        <w:rPr>
          <w:b/>
          <w:bCs/>
        </w:rPr>
      </w:pPr>
      <w:r>
        <w:rPr>
          <w:b/>
          <w:bCs/>
        </w:rPr>
        <w:t xml:space="preserve">WAN view </w:t>
      </w:r>
      <w:r w:rsidR="00A978FC">
        <w:rPr>
          <w:b/>
          <w:bCs/>
        </w:rPr>
        <w:t>status</w:t>
      </w:r>
      <w:r>
        <w:rPr>
          <w:b/>
          <w:bCs/>
        </w:rPr>
        <w:t xml:space="preserve"> Response:</w:t>
      </w:r>
    </w:p>
    <w:p w:rsidRPr="00820762" w:rsidR="009F03D6" w:rsidP="009F03D6" w:rsidRDefault="009F03D6" w14:paraId="6D393004" w14:textId="314502F1">
      <w:pPr>
        <w:pStyle w:val="ListParagraph"/>
        <w:numPr>
          <w:ilvl w:val="1"/>
          <w:numId w:val="9"/>
        </w:numPr>
      </w:pPr>
      <w:r>
        <w:t xml:space="preserve">Lấy thông tin </w:t>
      </w:r>
      <w:r w:rsidR="00CF3E7A">
        <w:t>trạng thái</w:t>
      </w:r>
      <w:r>
        <w:t xml:space="preserve"> WAN</w:t>
      </w:r>
      <w:r w:rsidRPr="00820762">
        <w:t xml:space="preserve"> thành công</w:t>
      </w:r>
      <w:r>
        <w:t>:</w:t>
      </w:r>
    </w:p>
    <w:p w:rsidR="009F03D6" w:rsidP="009F03D6" w:rsidRDefault="009F03D6" w14:paraId="45F3F952" w14:textId="77777777">
      <w:pPr>
        <w:pStyle w:val="FirstLevelBullet"/>
        <w:numPr>
          <w:ilvl w:val="0"/>
          <w:numId w:val="0"/>
        </w:numPr>
        <w:ind w:left="1080"/>
      </w:pPr>
      <w:r>
        <w:t>{</w:t>
      </w:r>
    </w:p>
    <w:p w:rsidR="009F03D6" w:rsidP="009F03D6" w:rsidRDefault="009F03D6" w14:paraId="3BB09FF9" w14:textId="77777777">
      <w:pPr>
        <w:pStyle w:val="FirstLevelBullet"/>
        <w:numPr>
          <w:ilvl w:val="0"/>
          <w:numId w:val="0"/>
        </w:numPr>
        <w:ind w:left="720" w:firstLine="360"/>
      </w:pPr>
      <w:r>
        <w:t>"status": 0,</w:t>
      </w:r>
    </w:p>
    <w:p w:rsidR="009F03D6" w:rsidP="009F03D6" w:rsidRDefault="009F03D6" w14:paraId="01F5DD7E" w14:textId="77777777">
      <w:pPr>
        <w:pStyle w:val="FirstLevelBullet"/>
        <w:numPr>
          <w:ilvl w:val="0"/>
          <w:numId w:val="0"/>
        </w:numPr>
        <w:ind w:left="720" w:firstLine="360"/>
      </w:pPr>
      <w:r>
        <w:lastRenderedPageBreak/>
        <w:t>“message”: “Success”,</w:t>
      </w:r>
    </w:p>
    <w:p w:rsidR="009F03D6" w:rsidP="009F03D6" w:rsidRDefault="009F03D6" w14:paraId="503EC991" w14:textId="497C790D">
      <w:pPr>
        <w:pStyle w:val="FirstLevelBullet"/>
        <w:numPr>
          <w:ilvl w:val="0"/>
          <w:numId w:val="0"/>
        </w:numPr>
        <w:ind w:left="720" w:firstLine="360"/>
      </w:pPr>
      <w:r>
        <w:t xml:space="preserve">“requestId” : </w:t>
      </w:r>
      <w:r w:rsidR="003E0981">
        <w:t>&lt;requestId&gt;</w:t>
      </w:r>
      <w:r>
        <w:t>,</w:t>
      </w:r>
    </w:p>
    <w:p w:rsidR="009F03D6" w:rsidP="009F03D6" w:rsidRDefault="009F03D6" w14:paraId="13C7B29F" w14:textId="77777777">
      <w:pPr>
        <w:pStyle w:val="FirstLevelBullet"/>
        <w:numPr>
          <w:ilvl w:val="0"/>
          <w:numId w:val="0"/>
        </w:numPr>
        <w:ind w:left="720" w:firstLine="360"/>
      </w:pPr>
      <w:r>
        <w:t>"data": {</w:t>
      </w:r>
    </w:p>
    <w:p w:rsidR="009F03D6" w:rsidP="009F03D6" w:rsidRDefault="009F03D6" w14:paraId="6F1C3A4D" w14:textId="788B9889">
      <w:pPr>
        <w:pStyle w:val="FirstLevelBullet"/>
        <w:numPr>
          <w:ilvl w:val="0"/>
          <w:numId w:val="0"/>
        </w:numPr>
        <w:ind w:left="720" w:firstLine="360"/>
      </w:pPr>
      <w:r>
        <w:t>“action” : “</w:t>
      </w:r>
      <w:r w:rsidRPr="00CF3E7A" w:rsidR="00CF3E7A">
        <w:t>wanViewStatus</w:t>
      </w:r>
      <w:r>
        <w:t>”,</w:t>
      </w:r>
    </w:p>
    <w:p w:rsidR="009F03D6" w:rsidP="009F03D6" w:rsidRDefault="009F03D6" w14:paraId="28F5932F" w14:textId="77777777">
      <w:pPr>
        <w:pStyle w:val="FirstLevelBullet"/>
        <w:numPr>
          <w:ilvl w:val="0"/>
          <w:numId w:val="0"/>
        </w:numPr>
        <w:ind w:left="720" w:firstLine="360"/>
      </w:pPr>
      <w:r>
        <w:t>“</w:t>
      </w:r>
      <w:r w:rsidRPr="00E5021C">
        <w:t>results</w:t>
      </w:r>
      <w:r>
        <w:t>”:[</w:t>
      </w:r>
    </w:p>
    <w:p w:rsidR="009F03D6" w:rsidP="009F03D6" w:rsidRDefault="009F03D6" w14:paraId="701C4B9C" w14:textId="77777777">
      <w:pPr>
        <w:pStyle w:val="FirstLevelBullet"/>
        <w:numPr>
          <w:ilvl w:val="0"/>
          <w:numId w:val="0"/>
        </w:numPr>
        <w:ind w:left="1440" w:firstLine="720"/>
      </w:pPr>
      <w:r>
        <w:t>{</w:t>
      </w:r>
    </w:p>
    <w:p w:rsidR="009F03D6" w:rsidP="00CF3E7A" w:rsidRDefault="009F03D6" w14:paraId="1EF3DBB5" w14:textId="0B0744A3">
      <w:pPr>
        <w:pStyle w:val="FirstLevelBullet"/>
        <w:numPr>
          <w:ilvl w:val="0"/>
          <w:numId w:val="0"/>
        </w:numPr>
        <w:ind w:left="720" w:firstLine="360"/>
      </w:pPr>
      <w:r>
        <w:tab/>
      </w:r>
      <w:r>
        <w:tab/>
      </w:r>
      <w:r w:rsidR="00045C6B">
        <w:tab/>
      </w:r>
      <w:r w:rsidR="00045C6B">
        <w:t>“wanIndex” : &lt;wanIndex&gt;</w:t>
      </w:r>
      <w:r>
        <w:t>,</w:t>
      </w:r>
    </w:p>
    <w:p w:rsidR="009F03D6" w:rsidP="009F03D6" w:rsidRDefault="009F03D6" w14:paraId="0C407DE2" w14:textId="77777777">
      <w:pPr>
        <w:pStyle w:val="FirstLevelBullet"/>
        <w:numPr>
          <w:ilvl w:val="0"/>
          <w:numId w:val="0"/>
        </w:numPr>
        <w:ind w:left="720" w:firstLine="360"/>
      </w:pPr>
      <w:r>
        <w:tab/>
      </w:r>
      <w:r>
        <w:tab/>
      </w:r>
      <w:r>
        <w:tab/>
      </w:r>
      <w:r>
        <w:t>“wanStatus” : “&lt;wanStatus&gt;”,</w:t>
      </w:r>
    </w:p>
    <w:p w:rsidR="009F03D6" w:rsidP="009F03D6" w:rsidRDefault="009F03D6" w14:paraId="2129F363" w14:textId="77777777">
      <w:pPr>
        <w:pStyle w:val="FirstLevelBullet"/>
        <w:numPr>
          <w:ilvl w:val="0"/>
          <w:numId w:val="0"/>
        </w:numPr>
        <w:ind w:left="720" w:firstLine="360"/>
      </w:pPr>
      <w:r>
        <w:tab/>
      </w:r>
      <w:r>
        <w:tab/>
      </w:r>
      <w:r>
        <w:tab/>
      </w:r>
      <w:r>
        <w:t>“wanipv4Addr” :  “&lt;wanipv4Addr&gt;”,</w:t>
      </w:r>
    </w:p>
    <w:p w:rsidR="009F03D6" w:rsidP="009F03D6" w:rsidRDefault="009F03D6" w14:paraId="616ADDDA" w14:textId="77777777">
      <w:pPr>
        <w:pStyle w:val="FirstLevelBullet"/>
        <w:numPr>
          <w:ilvl w:val="0"/>
          <w:numId w:val="0"/>
        </w:numPr>
        <w:ind w:left="2160" w:firstLine="720"/>
      </w:pPr>
      <w:r>
        <w:t>“wanipv6Addr” :  “&lt;wanipv6Addr&gt;”</w:t>
      </w:r>
    </w:p>
    <w:p w:rsidR="009F03D6" w:rsidP="009F03D6" w:rsidRDefault="009F03D6" w14:paraId="5BCDD992" w14:textId="77777777">
      <w:pPr>
        <w:pStyle w:val="FirstLevelBullet"/>
        <w:numPr>
          <w:ilvl w:val="0"/>
          <w:numId w:val="0"/>
        </w:numPr>
        <w:ind w:left="2160"/>
      </w:pPr>
      <w:r>
        <w:t>}</w:t>
      </w:r>
    </w:p>
    <w:p w:rsidR="009F03D6" w:rsidP="009F03D6" w:rsidRDefault="009F03D6" w14:paraId="0320AD07" w14:textId="77777777">
      <w:pPr>
        <w:pStyle w:val="FirstLevelBullet"/>
        <w:numPr>
          <w:ilvl w:val="0"/>
          <w:numId w:val="0"/>
        </w:numPr>
        <w:ind w:left="1440" w:firstLine="720"/>
      </w:pPr>
      <w:r>
        <w:t>…</w:t>
      </w:r>
    </w:p>
    <w:p w:rsidR="009F03D6" w:rsidP="009F03D6" w:rsidRDefault="009F03D6" w14:paraId="179AAA1B" w14:textId="77777777">
      <w:pPr>
        <w:pStyle w:val="FirstLevelBullet"/>
        <w:numPr>
          <w:ilvl w:val="0"/>
          <w:numId w:val="0"/>
        </w:numPr>
        <w:ind w:left="1440" w:firstLine="720"/>
      </w:pPr>
      <w:r>
        <w:t>]</w:t>
      </w:r>
    </w:p>
    <w:p w:rsidR="009F03D6" w:rsidP="009F03D6" w:rsidRDefault="009F03D6" w14:paraId="237C8902" w14:textId="77777777">
      <w:pPr>
        <w:pStyle w:val="FirstLevelBullet"/>
        <w:numPr>
          <w:ilvl w:val="0"/>
          <w:numId w:val="0"/>
        </w:numPr>
        <w:ind w:left="720" w:firstLine="360"/>
      </w:pPr>
      <w:r>
        <w:t>}</w:t>
      </w:r>
    </w:p>
    <w:p w:rsidR="009F03D6" w:rsidP="009F03D6" w:rsidRDefault="009F03D6" w14:paraId="7BA0C8DF" w14:textId="77777777">
      <w:pPr>
        <w:pStyle w:val="FirstLevelBullet"/>
        <w:numPr>
          <w:ilvl w:val="0"/>
          <w:numId w:val="0"/>
        </w:numPr>
        <w:ind w:left="720" w:firstLine="360"/>
      </w:pPr>
      <w:r>
        <w:t>}</w:t>
      </w:r>
    </w:p>
    <w:p w:rsidRPr="00820762" w:rsidR="009F03D6" w:rsidP="009F03D6" w:rsidRDefault="009F03D6" w14:paraId="62470739" w14:textId="55BF13E7">
      <w:pPr>
        <w:pStyle w:val="ListParagraph"/>
        <w:numPr>
          <w:ilvl w:val="1"/>
          <w:numId w:val="9"/>
        </w:numPr>
      </w:pPr>
      <w:r>
        <w:t xml:space="preserve">Lấy thông tin </w:t>
      </w:r>
      <w:r w:rsidR="00963671">
        <w:t xml:space="preserve">status </w:t>
      </w:r>
      <w:r>
        <w:t>WAN thất bại:</w:t>
      </w:r>
    </w:p>
    <w:p w:rsidR="009F03D6" w:rsidP="009F03D6" w:rsidRDefault="009F03D6" w14:paraId="59ED0B6B" w14:textId="77777777">
      <w:pPr>
        <w:pStyle w:val="FirstLevelBullet"/>
        <w:numPr>
          <w:ilvl w:val="0"/>
          <w:numId w:val="0"/>
        </w:numPr>
        <w:ind w:left="1080"/>
      </w:pPr>
      <w:r>
        <w:t>{</w:t>
      </w:r>
    </w:p>
    <w:p w:rsidR="009F03D6" w:rsidP="009F03D6" w:rsidRDefault="009F03D6" w14:paraId="75DBEF6B" w14:textId="77777777">
      <w:pPr>
        <w:pStyle w:val="FirstLevelBullet"/>
        <w:numPr>
          <w:ilvl w:val="0"/>
          <w:numId w:val="0"/>
        </w:numPr>
        <w:ind w:left="1080"/>
      </w:pPr>
      <w:r>
        <w:t>“status”: &lt;ErrorCode&gt;,</w:t>
      </w:r>
    </w:p>
    <w:p w:rsidR="009F03D6" w:rsidP="009F03D6" w:rsidRDefault="009F03D6" w14:paraId="117CDD20" w14:textId="77777777">
      <w:pPr>
        <w:pStyle w:val="FirstLevelBullet"/>
        <w:numPr>
          <w:ilvl w:val="0"/>
          <w:numId w:val="0"/>
        </w:numPr>
        <w:ind w:left="1080"/>
      </w:pPr>
      <w:r>
        <w:t>“message”: “&lt;message&gt;”,</w:t>
      </w:r>
    </w:p>
    <w:p w:rsidR="009F03D6" w:rsidP="009F03D6" w:rsidRDefault="009F03D6" w14:paraId="7E3BD4D6" w14:textId="040ADE43">
      <w:pPr>
        <w:pStyle w:val="FirstLevelBullet"/>
        <w:numPr>
          <w:ilvl w:val="0"/>
          <w:numId w:val="0"/>
        </w:numPr>
        <w:ind w:left="1080"/>
      </w:pPr>
      <w:r>
        <w:t xml:space="preserve">“requestId” : </w:t>
      </w:r>
      <w:r w:rsidR="003E0981">
        <w:t>&lt;requestId&gt;</w:t>
      </w:r>
      <w:r>
        <w:t>,</w:t>
      </w:r>
    </w:p>
    <w:p w:rsidR="009F03D6" w:rsidP="009F03D6" w:rsidRDefault="009F03D6" w14:paraId="58610921" w14:textId="77777777">
      <w:pPr>
        <w:pStyle w:val="FirstLevelBullet"/>
        <w:numPr>
          <w:ilvl w:val="0"/>
          <w:numId w:val="0"/>
        </w:numPr>
        <w:ind w:left="1080"/>
      </w:pPr>
      <w:r>
        <w:t>"data": {</w:t>
      </w:r>
    </w:p>
    <w:p w:rsidR="009F03D6" w:rsidP="009F03D6" w:rsidRDefault="009F03D6" w14:paraId="1DA82CB4" w14:textId="77777777">
      <w:pPr>
        <w:pStyle w:val="FirstLevelBullet"/>
        <w:numPr>
          <w:ilvl w:val="0"/>
          <w:numId w:val="0"/>
        </w:numPr>
        <w:ind w:left="1080"/>
      </w:pPr>
      <w:r>
        <w:t>}</w:t>
      </w:r>
    </w:p>
    <w:p w:rsidR="009F03D6" w:rsidP="009F03D6" w:rsidRDefault="009F03D6" w14:paraId="57C7B694" w14:textId="77777777">
      <w:pPr>
        <w:pStyle w:val="FirstLevelBullet"/>
        <w:numPr>
          <w:ilvl w:val="0"/>
          <w:numId w:val="0"/>
        </w:numPr>
        <w:ind w:left="1080"/>
      </w:pPr>
      <w:r>
        <w:t>}</w:t>
      </w:r>
    </w:p>
    <w:p w:rsidR="00963671" w:rsidP="00963671" w:rsidRDefault="00963671" w14:paraId="66E5DB05" w14:textId="77777777">
      <w:pPr>
        <w:pStyle w:val="ListParagraph"/>
        <w:numPr>
          <w:ilvl w:val="0"/>
          <w:numId w:val="9"/>
        </w:numPr>
        <w:rPr>
          <w:b/>
          <w:bCs/>
        </w:rPr>
      </w:pPr>
      <w:r w:rsidRPr="00003BA2">
        <w:rPr>
          <w:b/>
          <w:bCs/>
        </w:rPr>
        <w:t>Mô tả tham số</w:t>
      </w:r>
      <w:r>
        <w:rPr>
          <w:b/>
          <w:bCs/>
        </w:rPr>
        <w:t>:</w:t>
      </w:r>
    </w:p>
    <w:p w:rsidR="00A87875" w:rsidP="006C6448" w:rsidRDefault="00A87875" w14:paraId="56156243" w14:textId="5D113844">
      <w:pPr>
        <w:pStyle w:val="Caption"/>
        <w:keepNext/>
      </w:pPr>
      <w:bookmarkStart w:name="_Toc113971598" w:id="67"/>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8</w:t>
      </w:r>
      <w:r>
        <w:fldChar w:fldCharType="end"/>
      </w:r>
      <w:r>
        <w:t xml:space="preserve"> Bảng mô tả tham số trong luồng điều khiển lấy thông tin trạng thái WAN hiện tại</w:t>
      </w:r>
      <w:bookmarkEnd w:id="67"/>
    </w:p>
    <w:tbl>
      <w:tblPr>
        <w:tblStyle w:val="TableGrid"/>
        <w:tblW w:w="0" w:type="auto"/>
        <w:tblInd w:w="175" w:type="dxa"/>
        <w:tblLook w:val="04A0" w:firstRow="1" w:lastRow="0" w:firstColumn="1" w:lastColumn="0" w:noHBand="0" w:noVBand="1"/>
      </w:tblPr>
      <w:tblGrid>
        <w:gridCol w:w="711"/>
        <w:gridCol w:w="1621"/>
        <w:gridCol w:w="1556"/>
        <w:gridCol w:w="1083"/>
        <w:gridCol w:w="2383"/>
        <w:gridCol w:w="1696"/>
      </w:tblGrid>
      <w:tr w:rsidR="00963671" w:rsidTr="006830FB" w14:paraId="2456240F" w14:textId="77777777">
        <w:tc>
          <w:tcPr>
            <w:tcW w:w="711" w:type="dxa"/>
          </w:tcPr>
          <w:p w:rsidR="00963671" w:rsidP="006830FB" w:rsidRDefault="00963671" w14:paraId="59476BE3" w14:textId="77777777">
            <w:pPr>
              <w:pStyle w:val="ListParagraph"/>
              <w:ind w:left="0"/>
              <w:rPr>
                <w:b/>
                <w:bCs/>
              </w:rPr>
            </w:pPr>
            <w:r>
              <w:rPr>
                <w:b/>
                <w:bCs/>
              </w:rPr>
              <w:t>STT</w:t>
            </w:r>
          </w:p>
        </w:tc>
        <w:tc>
          <w:tcPr>
            <w:tcW w:w="1621" w:type="dxa"/>
          </w:tcPr>
          <w:p w:rsidR="00963671" w:rsidP="006830FB" w:rsidRDefault="00963671" w14:paraId="2402BCA2" w14:textId="77777777">
            <w:pPr>
              <w:pStyle w:val="ListParagraph"/>
              <w:ind w:left="0"/>
              <w:rPr>
                <w:b/>
                <w:bCs/>
              </w:rPr>
            </w:pPr>
            <w:r>
              <w:rPr>
                <w:b/>
                <w:bCs/>
              </w:rPr>
              <w:t>Tham số</w:t>
            </w:r>
          </w:p>
        </w:tc>
        <w:tc>
          <w:tcPr>
            <w:tcW w:w="1556" w:type="dxa"/>
          </w:tcPr>
          <w:p w:rsidR="00963671" w:rsidP="006830FB" w:rsidRDefault="00963671" w14:paraId="180B4C2D" w14:textId="77777777">
            <w:pPr>
              <w:pStyle w:val="ListParagraph"/>
              <w:ind w:left="0"/>
              <w:rPr>
                <w:b/>
                <w:bCs/>
              </w:rPr>
            </w:pPr>
            <w:r>
              <w:rPr>
                <w:b/>
                <w:bCs/>
              </w:rPr>
              <w:t>Mô tả</w:t>
            </w:r>
          </w:p>
        </w:tc>
        <w:tc>
          <w:tcPr>
            <w:tcW w:w="1083" w:type="dxa"/>
          </w:tcPr>
          <w:p w:rsidR="00963671" w:rsidP="006830FB" w:rsidRDefault="00963671" w14:paraId="04760C1B" w14:textId="77777777">
            <w:pPr>
              <w:pStyle w:val="ListParagraph"/>
              <w:ind w:left="0"/>
              <w:rPr>
                <w:b/>
                <w:bCs/>
              </w:rPr>
            </w:pPr>
            <w:r>
              <w:rPr>
                <w:b/>
                <w:bCs/>
              </w:rPr>
              <w:t>Kiểu</w:t>
            </w:r>
          </w:p>
        </w:tc>
        <w:tc>
          <w:tcPr>
            <w:tcW w:w="2383" w:type="dxa"/>
          </w:tcPr>
          <w:p w:rsidR="00963671" w:rsidP="006830FB" w:rsidRDefault="00963671" w14:paraId="3FBB0C4D" w14:textId="77777777">
            <w:pPr>
              <w:pStyle w:val="ListParagraph"/>
              <w:ind w:left="0"/>
              <w:rPr>
                <w:b/>
                <w:bCs/>
              </w:rPr>
            </w:pPr>
            <w:r>
              <w:rPr>
                <w:b/>
                <w:bCs/>
              </w:rPr>
              <w:t>Giá trị</w:t>
            </w:r>
          </w:p>
        </w:tc>
        <w:tc>
          <w:tcPr>
            <w:tcW w:w="1696" w:type="dxa"/>
          </w:tcPr>
          <w:p w:rsidR="00963671" w:rsidP="006830FB" w:rsidRDefault="00963671" w14:paraId="05D3AB0F" w14:textId="77777777">
            <w:pPr>
              <w:pStyle w:val="ListParagraph"/>
              <w:ind w:left="0"/>
              <w:rPr>
                <w:b/>
                <w:bCs/>
              </w:rPr>
            </w:pPr>
            <w:r>
              <w:rPr>
                <w:b/>
                <w:bCs/>
              </w:rPr>
              <w:t>Json Key</w:t>
            </w:r>
          </w:p>
        </w:tc>
      </w:tr>
      <w:tr w:rsidR="00963671" w:rsidTr="006830FB" w14:paraId="44D9403E" w14:textId="77777777">
        <w:tc>
          <w:tcPr>
            <w:tcW w:w="711" w:type="dxa"/>
          </w:tcPr>
          <w:p w:rsidRPr="00020A9F" w:rsidR="00963671" w:rsidP="006830FB" w:rsidRDefault="00963671" w14:paraId="17B2237A" w14:textId="77777777">
            <w:pPr>
              <w:pStyle w:val="ListParagraph"/>
              <w:ind w:left="0"/>
            </w:pPr>
            <w:r w:rsidRPr="00020A9F">
              <w:t>1</w:t>
            </w:r>
          </w:p>
        </w:tc>
        <w:tc>
          <w:tcPr>
            <w:tcW w:w="1621" w:type="dxa"/>
          </w:tcPr>
          <w:p w:rsidRPr="00020A9F" w:rsidR="00963671" w:rsidP="006830FB" w:rsidRDefault="00963671" w14:paraId="2807B280" w14:textId="77777777">
            <w:pPr>
              <w:pStyle w:val="ListParagraph"/>
              <w:ind w:left="0"/>
            </w:pPr>
            <w:r>
              <w:t>WAN Index</w:t>
            </w:r>
          </w:p>
        </w:tc>
        <w:tc>
          <w:tcPr>
            <w:tcW w:w="1556" w:type="dxa"/>
          </w:tcPr>
          <w:p w:rsidRPr="00020A9F" w:rsidR="00963671" w:rsidP="006830FB" w:rsidRDefault="00963671" w14:paraId="4A578E4C" w14:textId="77777777">
            <w:pPr>
              <w:pStyle w:val="ListParagraph"/>
              <w:ind w:left="0"/>
            </w:pPr>
            <w:r>
              <w:t>Index của WAN</w:t>
            </w:r>
          </w:p>
        </w:tc>
        <w:tc>
          <w:tcPr>
            <w:tcW w:w="1083" w:type="dxa"/>
          </w:tcPr>
          <w:p w:rsidRPr="00020A9F" w:rsidR="00963671" w:rsidP="006830FB" w:rsidRDefault="00963671" w14:paraId="1BFAE37C" w14:textId="77777777">
            <w:pPr>
              <w:pStyle w:val="ListParagraph"/>
              <w:ind w:left="0"/>
            </w:pPr>
            <w:r>
              <w:t>Int</w:t>
            </w:r>
          </w:p>
        </w:tc>
        <w:tc>
          <w:tcPr>
            <w:tcW w:w="2383" w:type="dxa"/>
          </w:tcPr>
          <w:p w:rsidRPr="00020A9F" w:rsidR="00963671" w:rsidP="006830FB" w:rsidRDefault="00963671" w14:paraId="02F5D8C7" w14:textId="77777777">
            <w:pPr>
              <w:pStyle w:val="ListParagraph"/>
              <w:ind w:left="0"/>
            </w:pPr>
            <w:r>
              <w:t>Số nguyên. Có giá trị: 0-7</w:t>
            </w:r>
          </w:p>
        </w:tc>
        <w:tc>
          <w:tcPr>
            <w:tcW w:w="1696" w:type="dxa"/>
          </w:tcPr>
          <w:p w:rsidRPr="00020A9F" w:rsidR="00963671" w:rsidP="006830FB" w:rsidRDefault="00963671" w14:paraId="2C89FDC5" w14:textId="77777777">
            <w:pPr>
              <w:pStyle w:val="ListParagraph"/>
              <w:ind w:left="0"/>
            </w:pPr>
            <w:r>
              <w:t>wanIndex</w:t>
            </w:r>
          </w:p>
        </w:tc>
      </w:tr>
      <w:tr w:rsidR="00963671" w:rsidTr="006830FB" w14:paraId="1F6C4C78" w14:textId="77777777">
        <w:tc>
          <w:tcPr>
            <w:tcW w:w="711" w:type="dxa"/>
          </w:tcPr>
          <w:p w:rsidR="00963671" w:rsidP="006830FB" w:rsidRDefault="00963671" w14:paraId="05A6DCEF" w14:textId="6E1A432D">
            <w:pPr>
              <w:pStyle w:val="ListParagraph"/>
              <w:ind w:left="0"/>
            </w:pPr>
            <w:r>
              <w:t>2</w:t>
            </w:r>
          </w:p>
        </w:tc>
        <w:tc>
          <w:tcPr>
            <w:tcW w:w="1621" w:type="dxa"/>
          </w:tcPr>
          <w:p w:rsidR="00963671" w:rsidP="006830FB" w:rsidRDefault="00963671" w14:paraId="6D766B6D" w14:textId="77777777">
            <w:pPr>
              <w:pStyle w:val="ListParagraph"/>
              <w:ind w:left="0"/>
            </w:pPr>
            <w:r>
              <w:t xml:space="preserve">Status WAN </w:t>
            </w:r>
          </w:p>
        </w:tc>
        <w:tc>
          <w:tcPr>
            <w:tcW w:w="1556" w:type="dxa"/>
          </w:tcPr>
          <w:p w:rsidR="00963671" w:rsidP="006830FB" w:rsidRDefault="00963671" w14:paraId="7304340C" w14:textId="77777777">
            <w:pPr>
              <w:pStyle w:val="ListParagraph"/>
              <w:ind w:left="0"/>
            </w:pPr>
            <w:r>
              <w:t xml:space="preserve">Trạng thái của WAN </w:t>
            </w:r>
          </w:p>
        </w:tc>
        <w:tc>
          <w:tcPr>
            <w:tcW w:w="1083" w:type="dxa"/>
          </w:tcPr>
          <w:p w:rsidR="00963671" w:rsidP="006830FB" w:rsidRDefault="00963671" w14:paraId="034DAF84" w14:textId="77777777">
            <w:pPr>
              <w:pStyle w:val="ListParagraph"/>
              <w:ind w:left="0"/>
            </w:pPr>
            <w:r>
              <w:t>String</w:t>
            </w:r>
          </w:p>
        </w:tc>
        <w:tc>
          <w:tcPr>
            <w:tcW w:w="2383" w:type="dxa"/>
          </w:tcPr>
          <w:p w:rsidR="00963671" w:rsidP="006830FB" w:rsidRDefault="00963671" w14:paraId="565317DE" w14:textId="77777777">
            <w:pPr>
              <w:pStyle w:val="ListParagraph"/>
              <w:ind w:left="0"/>
            </w:pPr>
            <w:r>
              <w:t>Chuỗi ký tự</w:t>
            </w:r>
          </w:p>
        </w:tc>
        <w:tc>
          <w:tcPr>
            <w:tcW w:w="1696" w:type="dxa"/>
          </w:tcPr>
          <w:p w:rsidR="00963671" w:rsidP="006830FB" w:rsidRDefault="00963671" w14:paraId="4CC79357" w14:textId="77777777">
            <w:pPr>
              <w:pStyle w:val="ListParagraph"/>
              <w:ind w:left="0"/>
            </w:pPr>
            <w:r>
              <w:t>wanStatus</w:t>
            </w:r>
          </w:p>
        </w:tc>
      </w:tr>
      <w:tr w:rsidR="00963671" w:rsidTr="006830FB" w14:paraId="3E72B3AE" w14:textId="77777777">
        <w:tc>
          <w:tcPr>
            <w:tcW w:w="711" w:type="dxa"/>
          </w:tcPr>
          <w:p w:rsidR="00963671" w:rsidP="006830FB" w:rsidRDefault="00963671" w14:paraId="18BE6599" w14:textId="2E1F8771">
            <w:pPr>
              <w:pStyle w:val="ListParagraph"/>
              <w:ind w:left="0"/>
            </w:pPr>
            <w:r>
              <w:t>3</w:t>
            </w:r>
          </w:p>
        </w:tc>
        <w:tc>
          <w:tcPr>
            <w:tcW w:w="1621" w:type="dxa"/>
          </w:tcPr>
          <w:p w:rsidR="00963671" w:rsidP="006830FB" w:rsidRDefault="00963671" w14:paraId="5B4C556E" w14:textId="77777777">
            <w:pPr>
              <w:pStyle w:val="ListParagraph"/>
              <w:ind w:left="0"/>
            </w:pPr>
            <w:r>
              <w:t>WAN IPv4 Address</w:t>
            </w:r>
          </w:p>
        </w:tc>
        <w:tc>
          <w:tcPr>
            <w:tcW w:w="1556" w:type="dxa"/>
          </w:tcPr>
          <w:p w:rsidR="00963671" w:rsidP="006830FB" w:rsidRDefault="00963671" w14:paraId="1A76354E" w14:textId="77777777">
            <w:pPr>
              <w:pStyle w:val="ListParagraph"/>
              <w:ind w:left="0"/>
            </w:pPr>
            <w:r>
              <w:t>Địa chỉ WAN IPv4. Chỉ có trường này đối với WAN Type = PPPoE/IPoE</w:t>
            </w:r>
          </w:p>
        </w:tc>
        <w:tc>
          <w:tcPr>
            <w:tcW w:w="1083" w:type="dxa"/>
          </w:tcPr>
          <w:p w:rsidR="00963671" w:rsidP="006830FB" w:rsidRDefault="00963671" w14:paraId="43E7AABB" w14:textId="77777777">
            <w:pPr>
              <w:pStyle w:val="ListParagraph"/>
              <w:ind w:left="0"/>
            </w:pPr>
            <w:r>
              <w:t>String</w:t>
            </w:r>
          </w:p>
        </w:tc>
        <w:tc>
          <w:tcPr>
            <w:tcW w:w="2383" w:type="dxa"/>
          </w:tcPr>
          <w:p w:rsidR="00963671" w:rsidP="006830FB" w:rsidRDefault="00963671" w14:paraId="298DA705" w14:textId="77777777">
            <w:pPr>
              <w:pStyle w:val="ListParagraph"/>
              <w:ind w:left="0"/>
            </w:pPr>
            <w:r>
              <w:t>Chuỗi ký tự</w:t>
            </w:r>
          </w:p>
        </w:tc>
        <w:tc>
          <w:tcPr>
            <w:tcW w:w="1696" w:type="dxa"/>
          </w:tcPr>
          <w:p w:rsidR="00963671" w:rsidP="006830FB" w:rsidRDefault="00963671" w14:paraId="3A4D318D" w14:textId="77777777">
            <w:pPr>
              <w:pStyle w:val="ListParagraph"/>
              <w:ind w:left="0"/>
            </w:pPr>
            <w:r>
              <w:t>wanipv4Addr</w:t>
            </w:r>
          </w:p>
        </w:tc>
      </w:tr>
      <w:tr w:rsidR="00963671" w:rsidTr="006830FB" w14:paraId="3C6FCBA3" w14:textId="77777777">
        <w:tc>
          <w:tcPr>
            <w:tcW w:w="711" w:type="dxa"/>
          </w:tcPr>
          <w:p w:rsidR="00963671" w:rsidP="006830FB" w:rsidRDefault="00963671" w14:paraId="516402A9" w14:textId="75B8594D">
            <w:pPr>
              <w:pStyle w:val="ListParagraph"/>
              <w:ind w:left="0"/>
            </w:pPr>
            <w:r>
              <w:lastRenderedPageBreak/>
              <w:t>4</w:t>
            </w:r>
          </w:p>
        </w:tc>
        <w:tc>
          <w:tcPr>
            <w:tcW w:w="1621" w:type="dxa"/>
          </w:tcPr>
          <w:p w:rsidR="00963671" w:rsidP="006830FB" w:rsidRDefault="00963671" w14:paraId="04C6EF2E" w14:textId="77777777">
            <w:pPr>
              <w:pStyle w:val="ListParagraph"/>
              <w:ind w:left="0"/>
            </w:pPr>
            <w:r>
              <w:t>WAN IPv6 Address</w:t>
            </w:r>
          </w:p>
        </w:tc>
        <w:tc>
          <w:tcPr>
            <w:tcW w:w="1556" w:type="dxa"/>
          </w:tcPr>
          <w:p w:rsidR="00963671" w:rsidP="006830FB" w:rsidRDefault="00963671" w14:paraId="5ED26CC2" w14:textId="77777777">
            <w:pPr>
              <w:pStyle w:val="ListParagraph"/>
              <w:ind w:left="0"/>
            </w:pPr>
            <w:r>
              <w:t>Địa chỉ WAN IPv6. Chỉ có trường này đối với WAN Type = PPPoE/IPoE</w:t>
            </w:r>
          </w:p>
        </w:tc>
        <w:tc>
          <w:tcPr>
            <w:tcW w:w="1083" w:type="dxa"/>
          </w:tcPr>
          <w:p w:rsidR="00963671" w:rsidP="006830FB" w:rsidRDefault="00963671" w14:paraId="49A33F65" w14:textId="77777777">
            <w:pPr>
              <w:pStyle w:val="ListParagraph"/>
              <w:ind w:left="0"/>
            </w:pPr>
            <w:r>
              <w:t>String</w:t>
            </w:r>
          </w:p>
        </w:tc>
        <w:tc>
          <w:tcPr>
            <w:tcW w:w="2383" w:type="dxa"/>
          </w:tcPr>
          <w:p w:rsidR="00963671" w:rsidP="006830FB" w:rsidRDefault="00963671" w14:paraId="16C3D545" w14:textId="77777777">
            <w:pPr>
              <w:pStyle w:val="ListParagraph"/>
              <w:ind w:left="0"/>
            </w:pPr>
            <w:r>
              <w:t>Chuỗi ký tự</w:t>
            </w:r>
          </w:p>
        </w:tc>
        <w:tc>
          <w:tcPr>
            <w:tcW w:w="1696" w:type="dxa"/>
          </w:tcPr>
          <w:p w:rsidR="00963671" w:rsidP="006830FB" w:rsidRDefault="00963671" w14:paraId="71D967CB" w14:textId="77777777">
            <w:pPr>
              <w:pStyle w:val="ListParagraph"/>
              <w:ind w:left="0"/>
            </w:pPr>
            <w:r>
              <w:t>wanipv6Addr</w:t>
            </w:r>
          </w:p>
        </w:tc>
      </w:tr>
    </w:tbl>
    <w:p w:rsidRPr="00504248" w:rsidR="009F03D6" w:rsidP="00504248" w:rsidRDefault="009F03D6" w14:paraId="7BBD822C" w14:textId="77777777"/>
    <w:p w:rsidRPr="00011A9A" w:rsidR="00011A9A" w:rsidP="00011A9A" w:rsidRDefault="00011A9A" w14:paraId="50EDB5D2" w14:textId="77777777"/>
    <w:p w:rsidR="00FB7FBB" w:rsidP="00FB7FBB" w:rsidRDefault="00FB7FBB" w14:paraId="4A65287B" w14:textId="77777777">
      <w:pPr>
        <w:pStyle w:val="Heading3"/>
      </w:pPr>
      <w:bookmarkStart w:name="_Toc113971516" w:id="68"/>
      <w:r>
        <w:t>Usecase – Điều khiển cấu hình tạo một WAN mới</w:t>
      </w:r>
      <w:bookmarkEnd w:id="68"/>
    </w:p>
    <w:tbl>
      <w:tblPr>
        <w:tblStyle w:val="TableGrid"/>
        <w:tblW w:w="0" w:type="auto"/>
        <w:tblLook w:val="04A0" w:firstRow="1" w:lastRow="0" w:firstColumn="1" w:lastColumn="0" w:noHBand="0" w:noVBand="1"/>
      </w:tblPr>
      <w:tblGrid>
        <w:gridCol w:w="1885"/>
        <w:gridCol w:w="7340"/>
      </w:tblGrid>
      <w:tr w:rsidR="00FB7FBB" w:rsidTr="3BF1215F" w14:paraId="3D40AD09" w14:textId="77777777">
        <w:tc>
          <w:tcPr>
            <w:tcW w:w="1885" w:type="dxa"/>
          </w:tcPr>
          <w:p w:rsidR="00FB7FBB" w:rsidP="00E5021C" w:rsidRDefault="00FB7FBB" w14:paraId="25CEE5CE" w14:textId="77777777">
            <w:r>
              <w:t>ID</w:t>
            </w:r>
          </w:p>
        </w:tc>
        <w:tc>
          <w:tcPr>
            <w:tcW w:w="7340" w:type="dxa"/>
          </w:tcPr>
          <w:p w:rsidR="00FB7FBB" w:rsidP="00E5021C" w:rsidRDefault="00FB7FBB" w14:paraId="0D52D1A0" w14:textId="2F7014AF">
            <w:r>
              <w:t>UC-1</w:t>
            </w:r>
            <w:r w:rsidR="00370E58">
              <w:t>4</w:t>
            </w:r>
          </w:p>
        </w:tc>
      </w:tr>
      <w:tr w:rsidR="00FB7FBB" w:rsidTr="3BF1215F" w14:paraId="517BA290" w14:textId="77777777">
        <w:tc>
          <w:tcPr>
            <w:tcW w:w="1885" w:type="dxa"/>
          </w:tcPr>
          <w:p w:rsidR="00FB7FBB" w:rsidP="00E5021C" w:rsidRDefault="00FB7FBB" w14:paraId="753AF7CD" w14:textId="77777777">
            <w:r>
              <w:t>Name</w:t>
            </w:r>
          </w:p>
        </w:tc>
        <w:tc>
          <w:tcPr>
            <w:tcW w:w="7340" w:type="dxa"/>
          </w:tcPr>
          <w:p w:rsidR="00FB7FBB" w:rsidP="00E5021C" w:rsidRDefault="00FB7FBB" w14:paraId="724162E3" w14:textId="77777777">
            <w:r>
              <w:t xml:space="preserve">Điều khiển cấu hình tạo một WAN mới </w:t>
            </w:r>
          </w:p>
        </w:tc>
      </w:tr>
      <w:tr w:rsidR="00FB7FBB" w:rsidTr="3BF1215F" w14:paraId="71EFB4B1" w14:textId="77777777">
        <w:tc>
          <w:tcPr>
            <w:tcW w:w="1885" w:type="dxa"/>
          </w:tcPr>
          <w:p w:rsidR="00FB7FBB" w:rsidP="00E5021C" w:rsidRDefault="00FB7FBB" w14:paraId="0F185125" w14:textId="77777777">
            <w:r>
              <w:t>Description</w:t>
            </w:r>
          </w:p>
        </w:tc>
        <w:tc>
          <w:tcPr>
            <w:tcW w:w="7340" w:type="dxa"/>
          </w:tcPr>
          <w:p w:rsidR="00FB7FBB" w:rsidP="00E5021C" w:rsidRDefault="007A6979" w14:paraId="32EDC252" w14:textId="79D64906">
            <w:pPr>
              <w:pStyle w:val="FirstLevelBullet"/>
            </w:pPr>
            <w:r>
              <w:t>Mobile App</w:t>
            </w:r>
            <w:r w:rsidR="00FB7FBB">
              <w:t xml:space="preserve"> gửi yêu cầu tạo một WAN mới </w:t>
            </w:r>
          </w:p>
          <w:p w:rsidR="007E2F9F" w:rsidRDefault="46660663" w14:paraId="36AC3190" w14:textId="5A21AB23">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FB7FBB" w:rsidP="005B0958" w:rsidRDefault="00FB7FBB" w14:paraId="6644A15F" w14:textId="77777777">
            <w:pPr>
              <w:pStyle w:val="FirstLevelBullet"/>
            </w:pPr>
            <w:r>
              <w:t xml:space="preserve">ONT nhận yêu cầu, xử lý và gửi lại phản hồi </w:t>
            </w:r>
            <w:r w:rsidR="005B0958">
              <w:t>cấu hình thành công hay thất bại.</w:t>
            </w:r>
          </w:p>
        </w:tc>
      </w:tr>
      <w:tr w:rsidR="00FB7FBB" w:rsidTr="3BF1215F" w14:paraId="21D1B676" w14:textId="77777777">
        <w:tc>
          <w:tcPr>
            <w:tcW w:w="1885" w:type="dxa"/>
          </w:tcPr>
          <w:p w:rsidR="00FB7FBB" w:rsidP="00E5021C" w:rsidRDefault="00FB7FBB" w14:paraId="13F3DBD2" w14:textId="77777777">
            <w:r>
              <w:t>Actor</w:t>
            </w:r>
          </w:p>
        </w:tc>
        <w:tc>
          <w:tcPr>
            <w:tcW w:w="7340" w:type="dxa"/>
          </w:tcPr>
          <w:p w:rsidR="00FB7FBB" w:rsidP="00E5021C" w:rsidRDefault="00FB7FBB" w14:paraId="0D44C1F6" w14:textId="77777777">
            <w:r>
              <w:t>Admin</w:t>
            </w:r>
          </w:p>
        </w:tc>
      </w:tr>
      <w:tr w:rsidR="00FB7FBB" w:rsidTr="3BF1215F" w14:paraId="33666823" w14:textId="77777777">
        <w:tc>
          <w:tcPr>
            <w:tcW w:w="1885" w:type="dxa"/>
          </w:tcPr>
          <w:p w:rsidR="00FB7FBB" w:rsidP="00E5021C" w:rsidRDefault="00FB7FBB" w14:paraId="05519A46" w14:textId="77777777">
            <w:r>
              <w:t>Pre-condition</w:t>
            </w:r>
          </w:p>
        </w:tc>
        <w:tc>
          <w:tcPr>
            <w:tcW w:w="7340" w:type="dxa"/>
          </w:tcPr>
          <w:p w:rsidR="00FB7FBB" w:rsidP="00E5021C" w:rsidRDefault="00FB7FBB" w14:paraId="269814E5" w14:textId="2CBC6803">
            <w:r>
              <w:t xml:space="preserve">Thiết bị hoạt động bình thường, </w:t>
            </w:r>
            <w:r w:rsidR="007A6979">
              <w:t>Mobile App</w:t>
            </w:r>
            <w:r>
              <w:t xml:space="preserve"> đã đăng nhập thành công vào thiết bị và được cấp phiên truy nhập</w:t>
            </w:r>
          </w:p>
        </w:tc>
      </w:tr>
      <w:tr w:rsidR="00FB7FBB" w:rsidTr="3BF1215F" w14:paraId="1216D42E" w14:textId="77777777">
        <w:tc>
          <w:tcPr>
            <w:tcW w:w="1885" w:type="dxa"/>
          </w:tcPr>
          <w:p w:rsidR="00FB7FBB" w:rsidP="00E5021C" w:rsidRDefault="00FB7FBB" w14:paraId="7AB5E379" w14:textId="77777777">
            <w:r>
              <w:t>Post-condition</w:t>
            </w:r>
          </w:p>
        </w:tc>
        <w:tc>
          <w:tcPr>
            <w:tcW w:w="7340" w:type="dxa"/>
          </w:tcPr>
          <w:p w:rsidR="00FB7FBB" w:rsidP="00E5021C" w:rsidRDefault="00FB7FBB" w14:paraId="2EE49437" w14:textId="52EF063E">
            <w:r>
              <w:t xml:space="preserve">Thiết bị phản hồi đầy đủ các thông tin cho </w:t>
            </w:r>
            <w:r w:rsidR="007A6979">
              <w:t>Mobile App</w:t>
            </w:r>
          </w:p>
        </w:tc>
      </w:tr>
    </w:tbl>
    <w:p w:rsidRPr="00A13CE7" w:rsidR="00FB7FBB" w:rsidP="00FB7FBB" w:rsidRDefault="00FB7FBB" w14:paraId="10D6A628" w14:textId="77777777"/>
    <w:p w:rsidR="00FB7FBB" w:rsidP="00FB7FBB" w:rsidRDefault="00FB7FBB" w14:paraId="15B0FDE9" w14:textId="77777777">
      <w:pPr>
        <w:rPr>
          <w:b/>
          <w:bCs/>
        </w:rPr>
      </w:pPr>
      <w:r w:rsidRPr="003C44BD">
        <w:rPr>
          <w:b/>
          <w:bCs/>
        </w:rPr>
        <w:t>Luồng dữ liệu:</w:t>
      </w:r>
    </w:p>
    <w:p w:rsidR="008F426B" w:rsidRDefault="005B0958" w14:paraId="3FE15198" w14:textId="77777777">
      <w:pPr>
        <w:pStyle w:val="ANSVNormal1"/>
        <w:keepNext/>
        <w:jc w:val="center"/>
      </w:pPr>
      <w:r>
        <w:object w:dxaOrig="9180" w:dyaOrig="5296" w14:anchorId="6AE59E3B">
          <v:shape id="_x0000_i1031" style="width:459.75pt;height:265.5pt" o:ole="" type="#_x0000_t75">
            <v:imagedata o:title="" r:id="rId26"/>
          </v:shape>
          <o:OLEObject Type="Embed" ProgID="Visio.Drawing.15" ShapeID="_x0000_i1031" DrawAspect="Content" ObjectID="_1724768637" r:id="rId27"/>
        </w:object>
      </w:r>
    </w:p>
    <w:p w:rsidR="008F426B" w:rsidP="006C6448" w:rsidRDefault="008F426B" w14:paraId="6FBAE892" w14:textId="64CF6BB7">
      <w:pPr>
        <w:pStyle w:val="Caption"/>
      </w:pPr>
      <w:bookmarkStart w:name="_Toc113971651" w:id="69"/>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9</w:t>
      </w:r>
      <w:r>
        <w:fldChar w:fldCharType="end"/>
      </w:r>
      <w:r>
        <w:t xml:space="preserve"> Luồng điều khiển cấu hình tạo WAN mới từ Mobile App</w:t>
      </w:r>
      <w:bookmarkEnd w:id="69"/>
    </w:p>
    <w:p w:rsidR="00FB7FBB" w:rsidP="00FB7FBB" w:rsidRDefault="00F02801" w14:paraId="47F105F6" w14:textId="53DB437A">
      <w:pPr>
        <w:rPr>
          <w:b/>
          <w:bCs/>
        </w:rPr>
      </w:pPr>
      <w:r>
        <w:rPr>
          <w:b/>
          <w:bCs/>
        </w:rPr>
        <w:t xml:space="preserve">Cấu trúc payload </w:t>
      </w:r>
      <w:r w:rsidRPr="00AB6FAB" w:rsidR="00FB7FBB">
        <w:rPr>
          <w:b/>
          <w:bCs/>
        </w:rPr>
        <w:t>của bản tin:</w:t>
      </w:r>
    </w:p>
    <w:p w:rsidR="00FB7FBB" w:rsidP="00FB7FBB" w:rsidRDefault="00FB7FBB" w14:paraId="047E9001" w14:textId="77777777">
      <w:pPr>
        <w:pStyle w:val="ListParagraph"/>
        <w:numPr>
          <w:ilvl w:val="0"/>
          <w:numId w:val="9"/>
        </w:numPr>
        <w:rPr>
          <w:b/>
          <w:bCs/>
        </w:rPr>
      </w:pPr>
      <w:r>
        <w:rPr>
          <w:b/>
          <w:bCs/>
        </w:rPr>
        <w:t xml:space="preserve">WAN </w:t>
      </w:r>
      <w:r w:rsidR="009E4232">
        <w:rPr>
          <w:b/>
          <w:bCs/>
        </w:rPr>
        <w:t>Create</w:t>
      </w:r>
      <w:r>
        <w:rPr>
          <w:b/>
          <w:bCs/>
        </w:rPr>
        <w:t xml:space="preserve"> Request:</w:t>
      </w:r>
    </w:p>
    <w:p w:rsidR="009E4232" w:rsidP="009E4232" w:rsidRDefault="009E4232" w14:paraId="06671D7B" w14:textId="77777777">
      <w:pPr>
        <w:pStyle w:val="FirstLevelBullet"/>
      </w:pPr>
      <w:r>
        <w:t>Tạo WAN PPPoE</w:t>
      </w:r>
    </w:p>
    <w:p w:rsidR="005B0958" w:rsidP="00FB7FBB" w:rsidRDefault="00FB7FBB" w14:paraId="3CE2A41E" w14:textId="6E7A9765">
      <w:pPr>
        <w:pStyle w:val="ListParagraph"/>
      </w:pPr>
      <w:r>
        <w:t>{“action” : “wan</w:t>
      </w:r>
      <w:r w:rsidR="00942D2E">
        <w:t>PPPoE</w:t>
      </w:r>
      <w:r w:rsidR="005B0958">
        <w:t>Create</w:t>
      </w:r>
      <w:r>
        <w:t>”</w:t>
      </w:r>
      <w:r w:rsidR="005B0958">
        <w:t>,</w:t>
      </w:r>
    </w:p>
    <w:p w:rsidR="005B0958" w:rsidP="005B0958" w:rsidRDefault="00045C6B" w14:paraId="5DBEE1B9" w14:textId="75AC4B79">
      <w:pPr>
        <w:pStyle w:val="FirstLevelBullet"/>
        <w:numPr>
          <w:ilvl w:val="0"/>
          <w:numId w:val="0"/>
        </w:numPr>
        <w:ind w:left="720"/>
      </w:pPr>
      <w:r>
        <w:t xml:space="preserve">  “wanIndex” : &lt;wanIndex&gt;</w:t>
      </w:r>
      <w:r w:rsidR="005B0958">
        <w:t>,</w:t>
      </w:r>
    </w:p>
    <w:p w:rsidR="005B0958" w:rsidP="005B0958" w:rsidRDefault="005B0958" w14:paraId="7EE65357" w14:textId="77777777">
      <w:pPr>
        <w:pStyle w:val="FirstLevelBullet"/>
        <w:numPr>
          <w:ilvl w:val="0"/>
          <w:numId w:val="0"/>
        </w:numPr>
        <w:ind w:left="720"/>
      </w:pPr>
      <w:r>
        <w:t xml:space="preserve">  “wanType” : “</w:t>
      </w:r>
      <w:r w:rsidR="009E4232">
        <w:t>PPPoE</w:t>
      </w:r>
      <w:r>
        <w:t>”,</w:t>
      </w:r>
    </w:p>
    <w:p w:rsidR="005B0958" w:rsidP="005B0958" w:rsidRDefault="00045C6B" w14:paraId="65182857" w14:textId="27803C7E">
      <w:pPr>
        <w:pStyle w:val="FirstLevelBullet"/>
        <w:numPr>
          <w:ilvl w:val="0"/>
          <w:numId w:val="0"/>
        </w:numPr>
        <w:ind w:left="720" w:hanging="360"/>
      </w:pPr>
      <w:r>
        <w:t xml:space="preserve">    </w:t>
      </w:r>
      <w:r>
        <w:tab/>
      </w:r>
      <w:r>
        <w:t xml:space="preserve">  “vlanId” : &lt;vlanId&gt;</w:t>
      </w:r>
      <w:r w:rsidR="005B0958">
        <w:t>,</w:t>
      </w:r>
    </w:p>
    <w:p w:rsidR="005B0958" w:rsidP="005B0958" w:rsidRDefault="00045C6B" w14:paraId="6AD075A2" w14:textId="2034C19E">
      <w:pPr>
        <w:pStyle w:val="FirstLevelBullet"/>
        <w:numPr>
          <w:ilvl w:val="0"/>
          <w:numId w:val="0"/>
        </w:numPr>
        <w:ind w:left="720" w:hanging="360"/>
      </w:pPr>
      <w:r>
        <w:t xml:space="preserve">        “802.1p” : &lt;802.1p&gt;</w:t>
      </w:r>
      <w:r w:rsidR="005B0958">
        <w:t>,</w:t>
      </w:r>
    </w:p>
    <w:p w:rsidR="005F0F51" w:rsidP="005B0958" w:rsidRDefault="25FA8F6F" w14:paraId="6B950B68" w14:textId="3478ABAA">
      <w:pPr>
        <w:pStyle w:val="FirstLevelBullet"/>
        <w:numPr>
          <w:ilvl w:val="0"/>
          <w:numId w:val="0"/>
        </w:numPr>
        <w:ind w:left="720" w:hanging="360"/>
      </w:pPr>
      <w:r>
        <w:t xml:space="preserve">  </w:t>
      </w:r>
      <w:r w:rsidR="00A2551F">
        <w:tab/>
      </w:r>
      <w:r w:rsidR="00A2551F">
        <w:t xml:space="preserve">  </w:t>
      </w:r>
      <w:r>
        <w:t>“ipVersion” : “&lt;ipVersion&gt;”,</w:t>
      </w:r>
    </w:p>
    <w:p w:rsidR="005B0958" w:rsidP="005B0958" w:rsidRDefault="005B0958" w14:paraId="5A3DB47F" w14:textId="77777777">
      <w:pPr>
        <w:pStyle w:val="FirstLevelBullet"/>
        <w:numPr>
          <w:ilvl w:val="0"/>
          <w:numId w:val="0"/>
        </w:numPr>
      </w:pPr>
      <w:r>
        <w:t xml:space="preserve">              “username” : “&lt;username&gt;”,</w:t>
      </w:r>
    </w:p>
    <w:p w:rsidR="005B0958" w:rsidP="005B0958" w:rsidRDefault="005B0958" w14:paraId="0C4254AA" w14:textId="77777777">
      <w:pPr>
        <w:pStyle w:val="FirstLevelBullet"/>
        <w:numPr>
          <w:ilvl w:val="0"/>
          <w:numId w:val="0"/>
        </w:numPr>
        <w:ind w:left="720" w:hanging="360"/>
      </w:pPr>
      <w:r>
        <w:t xml:space="preserve">         “password” : “&lt;password&gt;”,</w:t>
      </w:r>
    </w:p>
    <w:p w:rsidR="005B0958" w:rsidP="005B0958" w:rsidRDefault="005B0958" w14:paraId="67B6C024" w14:textId="1BFA0B81">
      <w:pPr>
        <w:pStyle w:val="FirstLevelBullet"/>
        <w:numPr>
          <w:ilvl w:val="0"/>
          <w:numId w:val="0"/>
        </w:numPr>
        <w:ind w:left="720" w:hanging="360"/>
      </w:pPr>
      <w:r>
        <w:t xml:space="preserve">         “defaultRoute” : “&lt;defaultRoute”&gt;</w:t>
      </w:r>
      <w:r w:rsidR="00D32964">
        <w:t>,</w:t>
      </w:r>
    </w:p>
    <w:p w:rsidR="00D32964" w:rsidP="005B0958" w:rsidRDefault="484CE15E" w14:paraId="629818A5" w14:textId="2C2B03CC">
      <w:pPr>
        <w:pStyle w:val="FirstLevelBullet"/>
        <w:numPr>
          <w:ilvl w:val="0"/>
          <w:numId w:val="0"/>
        </w:numPr>
        <w:ind w:left="720" w:hanging="360"/>
      </w:pPr>
      <w:r>
        <w:t xml:space="preserve">    </w:t>
      </w:r>
      <w:r w:rsidR="00A2551F">
        <w:t xml:space="preserve">     </w:t>
      </w:r>
      <w:r>
        <w:t xml:space="preserve">“requestId” : </w:t>
      </w:r>
      <w:r w:rsidR="43F0A092">
        <w:t>&lt;requestId&gt;</w:t>
      </w:r>
    </w:p>
    <w:p w:rsidR="00FB7FBB" w:rsidP="00FB7FBB" w:rsidRDefault="005B0958" w14:paraId="68F622BB" w14:textId="77777777">
      <w:pPr>
        <w:pStyle w:val="ListParagraph"/>
      </w:pPr>
      <w:r>
        <w:t xml:space="preserve"> </w:t>
      </w:r>
      <w:r w:rsidR="00FB7FBB">
        <w:t>}</w:t>
      </w:r>
    </w:p>
    <w:p w:rsidR="009E4232" w:rsidP="009E4232" w:rsidRDefault="009E4232" w14:paraId="459F513A" w14:textId="77777777">
      <w:pPr>
        <w:pStyle w:val="FirstLevelBullet"/>
      </w:pPr>
      <w:r>
        <w:t>Tạo WAN IPoE:</w:t>
      </w:r>
    </w:p>
    <w:p w:rsidR="009E4232" w:rsidP="009E4232" w:rsidRDefault="009E4232" w14:paraId="0BFBEA20" w14:textId="73C0B89E">
      <w:pPr>
        <w:pStyle w:val="ListParagraph"/>
      </w:pPr>
      <w:r>
        <w:t>{“action” : “wan</w:t>
      </w:r>
      <w:r w:rsidR="00942D2E">
        <w:t>IPoE</w:t>
      </w:r>
      <w:r>
        <w:t>Create”,</w:t>
      </w:r>
    </w:p>
    <w:p w:rsidR="009E4232" w:rsidP="009E4232" w:rsidRDefault="009E4232" w14:paraId="5A518F1C" w14:textId="77777777">
      <w:pPr>
        <w:pStyle w:val="FirstLevelBullet"/>
        <w:numPr>
          <w:ilvl w:val="0"/>
          <w:numId w:val="0"/>
        </w:numPr>
        <w:ind w:left="720"/>
      </w:pPr>
      <w:r>
        <w:t xml:space="preserve">  “wanIndex” : “&lt;wanIndex&gt;”,</w:t>
      </w:r>
    </w:p>
    <w:p w:rsidR="009E4232" w:rsidP="009E4232" w:rsidRDefault="009E4232" w14:paraId="05EC1BF0" w14:textId="77777777">
      <w:pPr>
        <w:pStyle w:val="FirstLevelBullet"/>
        <w:numPr>
          <w:ilvl w:val="0"/>
          <w:numId w:val="0"/>
        </w:numPr>
        <w:ind w:left="720"/>
      </w:pPr>
      <w:r>
        <w:t xml:space="preserve">  “wanType” : “IPoE</w:t>
      </w:r>
      <w:r w:rsidR="00C74A28">
        <w:t xml:space="preserve"> Dynamic</w:t>
      </w:r>
      <w:r>
        <w:t>”,</w:t>
      </w:r>
    </w:p>
    <w:p w:rsidR="009E4232" w:rsidP="009E4232" w:rsidRDefault="009E4232" w14:paraId="4DF875D7" w14:textId="77777777">
      <w:pPr>
        <w:pStyle w:val="FirstLevelBullet"/>
        <w:numPr>
          <w:ilvl w:val="0"/>
          <w:numId w:val="0"/>
        </w:numPr>
        <w:ind w:left="720" w:hanging="360"/>
      </w:pPr>
      <w:r>
        <w:t xml:space="preserve">    </w:t>
      </w:r>
      <w:r>
        <w:tab/>
      </w:r>
      <w:r>
        <w:t xml:space="preserve">  “vlanId” : “&lt;vlanId&gt;”,</w:t>
      </w:r>
    </w:p>
    <w:p w:rsidR="009E4232" w:rsidP="009E4232" w:rsidRDefault="009E4232" w14:paraId="4FCDA706" w14:textId="4F49A1ED">
      <w:pPr>
        <w:pStyle w:val="FirstLevelBullet"/>
        <w:numPr>
          <w:ilvl w:val="0"/>
          <w:numId w:val="0"/>
        </w:numPr>
        <w:ind w:left="720" w:hanging="360"/>
      </w:pPr>
      <w:r>
        <w:lastRenderedPageBreak/>
        <w:t xml:space="preserve">        “802.1p” : “&lt;802.1p&gt;”,</w:t>
      </w:r>
    </w:p>
    <w:p w:rsidR="005F0F51" w:rsidP="009E4232" w:rsidRDefault="005F0F51" w14:paraId="56D5F2C3" w14:textId="32EA47D1">
      <w:pPr>
        <w:pStyle w:val="FirstLevelBullet"/>
        <w:numPr>
          <w:ilvl w:val="0"/>
          <w:numId w:val="0"/>
        </w:numPr>
        <w:ind w:left="720" w:hanging="360"/>
      </w:pPr>
      <w:r>
        <w:t xml:space="preserve">         “ipVersion” : “&lt;ipVersion&gt;”,</w:t>
      </w:r>
    </w:p>
    <w:p w:rsidR="009E4232" w:rsidP="009E4232" w:rsidRDefault="008C2C73" w14:paraId="1F8D7CEE" w14:textId="6688E93C">
      <w:pPr>
        <w:pStyle w:val="FirstLevelBullet"/>
        <w:numPr>
          <w:ilvl w:val="0"/>
          <w:numId w:val="0"/>
        </w:numPr>
        <w:ind w:left="720" w:hanging="360"/>
      </w:pPr>
      <w:r>
        <w:t xml:space="preserve">         “defaultRoute” : &lt;defaultRoute</w:t>
      </w:r>
      <w:r w:rsidR="009E4232">
        <w:t>&gt;</w:t>
      </w:r>
      <w:r w:rsidR="00D32964">
        <w:t>,</w:t>
      </w:r>
    </w:p>
    <w:p w:rsidR="00D32964" w:rsidP="00D32964" w:rsidRDefault="00D32964" w14:paraId="59ADF199" w14:textId="601320BF">
      <w:pPr>
        <w:pStyle w:val="FirstLevelBullet"/>
        <w:numPr>
          <w:ilvl w:val="0"/>
          <w:numId w:val="0"/>
        </w:numPr>
        <w:ind w:left="720"/>
      </w:pPr>
      <w:r>
        <w:t xml:space="preserve">    “requestId” : </w:t>
      </w:r>
      <w:r w:rsidR="003E0981">
        <w:t>&lt;requestId&gt;</w:t>
      </w:r>
    </w:p>
    <w:p w:rsidR="009E4232" w:rsidP="009E4232" w:rsidRDefault="009E4232" w14:paraId="11FE7195" w14:textId="77777777">
      <w:pPr>
        <w:pStyle w:val="ListParagraph"/>
      </w:pPr>
      <w:r>
        <w:t xml:space="preserve"> }</w:t>
      </w:r>
    </w:p>
    <w:p w:rsidR="009E4232" w:rsidP="009E4232" w:rsidRDefault="009E4232" w14:paraId="695820AA" w14:textId="77777777">
      <w:pPr>
        <w:pStyle w:val="FirstLevelBullet"/>
      </w:pPr>
      <w:r>
        <w:t>Tạo WAN Bridge:</w:t>
      </w:r>
    </w:p>
    <w:p w:rsidR="009E4232" w:rsidP="009E4232" w:rsidRDefault="009E4232" w14:paraId="74EA1B28" w14:textId="5C10ADE6">
      <w:pPr>
        <w:pStyle w:val="ListParagraph"/>
      </w:pPr>
      <w:r>
        <w:t>{“action” : “wan</w:t>
      </w:r>
      <w:r w:rsidR="00942D2E">
        <w:t>Bridge</w:t>
      </w:r>
      <w:r>
        <w:t>Create”,</w:t>
      </w:r>
    </w:p>
    <w:p w:rsidR="009E4232" w:rsidP="009E4232" w:rsidRDefault="009E4232" w14:paraId="5420C1F8" w14:textId="77777777">
      <w:pPr>
        <w:pStyle w:val="FirstLevelBullet"/>
        <w:numPr>
          <w:ilvl w:val="0"/>
          <w:numId w:val="0"/>
        </w:numPr>
        <w:ind w:left="720"/>
      </w:pPr>
      <w:r>
        <w:t xml:space="preserve">  “wanIndex” : “&lt;wanIndex&gt;”,</w:t>
      </w:r>
    </w:p>
    <w:p w:rsidR="009E4232" w:rsidP="009E4232" w:rsidRDefault="009E4232" w14:paraId="07BE2B6D" w14:textId="77777777">
      <w:pPr>
        <w:pStyle w:val="FirstLevelBullet"/>
        <w:numPr>
          <w:ilvl w:val="0"/>
          <w:numId w:val="0"/>
        </w:numPr>
        <w:ind w:left="720"/>
      </w:pPr>
      <w:r>
        <w:t xml:space="preserve">  “wanType” : “Bridge”,</w:t>
      </w:r>
    </w:p>
    <w:p w:rsidR="009E4232" w:rsidP="009E4232" w:rsidRDefault="009E4232" w14:paraId="2594B064" w14:textId="77777777">
      <w:pPr>
        <w:pStyle w:val="FirstLevelBullet"/>
        <w:numPr>
          <w:ilvl w:val="0"/>
          <w:numId w:val="0"/>
        </w:numPr>
        <w:ind w:left="720" w:hanging="360"/>
      </w:pPr>
      <w:r>
        <w:t xml:space="preserve">    </w:t>
      </w:r>
      <w:r>
        <w:tab/>
      </w:r>
      <w:r>
        <w:t xml:space="preserve">  “vlanId” : “&lt;vlanId&gt;”,</w:t>
      </w:r>
    </w:p>
    <w:p w:rsidR="000A34F5" w:rsidP="000A773A" w:rsidRDefault="009E4232" w14:paraId="2D5774A8" w14:textId="45761916">
      <w:pPr>
        <w:pStyle w:val="FirstLevelBullet"/>
        <w:numPr>
          <w:ilvl w:val="0"/>
          <w:numId w:val="0"/>
        </w:numPr>
        <w:ind w:left="720" w:hanging="360"/>
      </w:pPr>
      <w:r>
        <w:t xml:space="preserve">        “802.1p” : “&lt;802.1p&gt;”</w:t>
      </w:r>
      <w:r w:rsidR="00E81EF6">
        <w:t>,</w:t>
      </w:r>
    </w:p>
    <w:p w:rsidR="00D32964" w:rsidP="00D32964" w:rsidRDefault="00D32964" w14:paraId="0551A16B" w14:textId="0F0B5462">
      <w:pPr>
        <w:pStyle w:val="FirstLevelBullet"/>
        <w:numPr>
          <w:ilvl w:val="0"/>
          <w:numId w:val="0"/>
        </w:numPr>
        <w:ind w:left="720"/>
      </w:pPr>
      <w:r>
        <w:t xml:space="preserve">  “requestId” : </w:t>
      </w:r>
      <w:r w:rsidR="003E0981">
        <w:t>&lt;requestId&gt;</w:t>
      </w:r>
    </w:p>
    <w:p w:rsidR="009E4232" w:rsidP="009E4232" w:rsidRDefault="009E4232" w14:paraId="0F23227B" w14:textId="77777777">
      <w:pPr>
        <w:pStyle w:val="ListParagraph"/>
      </w:pPr>
      <w:r>
        <w:t>}</w:t>
      </w:r>
    </w:p>
    <w:p w:rsidR="009E4232" w:rsidP="00FB7FBB" w:rsidRDefault="009E4232" w14:paraId="51EE8D2B" w14:textId="77777777">
      <w:pPr>
        <w:pStyle w:val="ListParagraph"/>
      </w:pPr>
    </w:p>
    <w:p w:rsidR="00FB7FBB" w:rsidP="00FB7FBB" w:rsidRDefault="00FB7FBB" w14:paraId="47AA8536" w14:textId="1179B0D1">
      <w:pPr>
        <w:pStyle w:val="ListParagraph"/>
        <w:numPr>
          <w:ilvl w:val="0"/>
          <w:numId w:val="9"/>
        </w:numPr>
        <w:rPr>
          <w:b/>
          <w:bCs/>
        </w:rPr>
      </w:pPr>
      <w:r>
        <w:rPr>
          <w:b/>
          <w:bCs/>
        </w:rPr>
        <w:t xml:space="preserve">WAN </w:t>
      </w:r>
      <w:r w:rsidR="00F67F81">
        <w:rPr>
          <w:b/>
          <w:bCs/>
        </w:rPr>
        <w:t>create</w:t>
      </w:r>
      <w:r>
        <w:rPr>
          <w:b/>
          <w:bCs/>
        </w:rPr>
        <w:t xml:space="preserve"> Response:</w:t>
      </w:r>
    </w:p>
    <w:p w:rsidRPr="00820762" w:rsidR="00FB7FBB" w:rsidP="00FB7FBB" w:rsidRDefault="005B0958" w14:paraId="73C5333E" w14:textId="77777777">
      <w:pPr>
        <w:pStyle w:val="ListParagraph"/>
        <w:numPr>
          <w:ilvl w:val="1"/>
          <w:numId w:val="9"/>
        </w:numPr>
      </w:pPr>
      <w:r>
        <w:t>Tạo</w:t>
      </w:r>
      <w:r w:rsidR="00FB7FBB">
        <w:t xml:space="preserve"> WAN</w:t>
      </w:r>
      <w:r w:rsidRPr="00820762" w:rsidR="00FB7FBB">
        <w:t xml:space="preserve"> thành công</w:t>
      </w:r>
      <w:r w:rsidR="00FB7FBB">
        <w:t>:</w:t>
      </w:r>
    </w:p>
    <w:p w:rsidR="00FB7FBB" w:rsidP="00FB7FBB" w:rsidRDefault="00FB7FBB" w14:paraId="6F4BCE6D" w14:textId="77777777">
      <w:pPr>
        <w:pStyle w:val="FirstLevelBullet"/>
        <w:numPr>
          <w:ilvl w:val="0"/>
          <w:numId w:val="0"/>
        </w:numPr>
        <w:ind w:left="1080"/>
      </w:pPr>
      <w:r>
        <w:t>{</w:t>
      </w:r>
    </w:p>
    <w:p w:rsidR="00FB7FBB" w:rsidP="00FB7FBB" w:rsidRDefault="00FB7FBB" w14:paraId="4A3B2402" w14:textId="77777777">
      <w:pPr>
        <w:pStyle w:val="FirstLevelBullet"/>
        <w:numPr>
          <w:ilvl w:val="0"/>
          <w:numId w:val="0"/>
        </w:numPr>
        <w:ind w:left="720" w:firstLine="360"/>
      </w:pPr>
      <w:r>
        <w:t>"status": 0,</w:t>
      </w:r>
    </w:p>
    <w:p w:rsidR="00FB7FBB" w:rsidP="00FB7FBB" w:rsidRDefault="00B94824" w14:paraId="59E136AB" w14:textId="580C4279">
      <w:pPr>
        <w:pStyle w:val="FirstLevelBullet"/>
        <w:numPr>
          <w:ilvl w:val="0"/>
          <w:numId w:val="0"/>
        </w:numPr>
        <w:ind w:left="720" w:firstLine="360"/>
      </w:pPr>
      <w:r>
        <w:t>“message”: “</w:t>
      </w:r>
      <w:r w:rsidR="001F1C9A">
        <w:t>Success</w:t>
      </w:r>
      <w:r>
        <w:t>”</w:t>
      </w:r>
      <w:r w:rsidR="00FB7FBB">
        <w:t>,</w:t>
      </w:r>
    </w:p>
    <w:p w:rsidR="00D32964" w:rsidP="00FB7FBB" w:rsidRDefault="00D32964" w14:paraId="4A38E629" w14:textId="5EBD2F01">
      <w:pPr>
        <w:pStyle w:val="FirstLevelBullet"/>
        <w:numPr>
          <w:ilvl w:val="0"/>
          <w:numId w:val="0"/>
        </w:numPr>
        <w:ind w:left="720" w:firstLine="360"/>
      </w:pPr>
      <w:r>
        <w:t xml:space="preserve">“requestId” : </w:t>
      </w:r>
      <w:r w:rsidR="003E0981">
        <w:t>&lt;requestId&gt;</w:t>
      </w:r>
      <w:r>
        <w:t>,</w:t>
      </w:r>
    </w:p>
    <w:p w:rsidR="00FB7FBB" w:rsidP="00FB7FBB" w:rsidRDefault="00FB7FBB" w14:paraId="2FFB2513" w14:textId="77777777">
      <w:pPr>
        <w:pStyle w:val="FirstLevelBullet"/>
        <w:numPr>
          <w:ilvl w:val="0"/>
          <w:numId w:val="0"/>
        </w:numPr>
        <w:ind w:left="720" w:firstLine="360"/>
      </w:pPr>
      <w:r>
        <w:t>"data": {</w:t>
      </w:r>
    </w:p>
    <w:p w:rsidR="00FB7FBB" w:rsidP="00FB7FBB" w:rsidRDefault="00FB7FBB" w14:paraId="50CA1368" w14:textId="77777777">
      <w:pPr>
        <w:pStyle w:val="FirstLevelBullet"/>
        <w:numPr>
          <w:ilvl w:val="0"/>
          <w:numId w:val="0"/>
        </w:numPr>
        <w:ind w:left="720" w:firstLine="360"/>
      </w:pPr>
      <w:r>
        <w:t>}</w:t>
      </w:r>
    </w:p>
    <w:p w:rsidR="00FB7FBB" w:rsidP="00FB7FBB" w:rsidRDefault="00FB7FBB" w14:paraId="73575DE3" w14:textId="77777777">
      <w:pPr>
        <w:pStyle w:val="FirstLevelBullet"/>
        <w:numPr>
          <w:ilvl w:val="0"/>
          <w:numId w:val="0"/>
        </w:numPr>
        <w:ind w:left="720" w:firstLine="360"/>
      </w:pPr>
      <w:r>
        <w:t>}</w:t>
      </w:r>
    </w:p>
    <w:p w:rsidRPr="00820762" w:rsidR="00FB7FBB" w:rsidP="00FB7FBB" w:rsidRDefault="005B0958" w14:paraId="79B9B6E3" w14:textId="77777777">
      <w:pPr>
        <w:pStyle w:val="ListParagraph"/>
        <w:numPr>
          <w:ilvl w:val="1"/>
          <w:numId w:val="9"/>
        </w:numPr>
      </w:pPr>
      <w:r>
        <w:t>Tạo</w:t>
      </w:r>
      <w:r w:rsidR="00FB7FBB">
        <w:t xml:space="preserve"> WAN thất bại:</w:t>
      </w:r>
    </w:p>
    <w:p w:rsidR="00FB7FBB" w:rsidP="00FB7FBB" w:rsidRDefault="00FB7FBB" w14:paraId="64AA122E" w14:textId="77777777">
      <w:pPr>
        <w:pStyle w:val="FirstLevelBullet"/>
        <w:numPr>
          <w:ilvl w:val="0"/>
          <w:numId w:val="0"/>
        </w:numPr>
        <w:ind w:left="1080"/>
      </w:pPr>
      <w:r>
        <w:t>{</w:t>
      </w:r>
    </w:p>
    <w:p w:rsidR="00FB7FBB" w:rsidP="00FB7FBB" w:rsidRDefault="00183521" w14:paraId="6B886851" w14:textId="6A1AC3DA">
      <w:pPr>
        <w:pStyle w:val="FirstLevelBullet"/>
        <w:numPr>
          <w:ilvl w:val="0"/>
          <w:numId w:val="0"/>
        </w:numPr>
        <w:ind w:left="1080"/>
      </w:pPr>
      <w:r>
        <w:t>“status”: &lt;ErrorCode&gt;</w:t>
      </w:r>
      <w:r w:rsidR="00FB7FBB">
        <w:t>,</w:t>
      </w:r>
    </w:p>
    <w:p w:rsidR="00FB7FBB" w:rsidP="00FB7FBB" w:rsidRDefault="00B94824" w14:paraId="6B16E40F" w14:textId="72C410CA">
      <w:pPr>
        <w:pStyle w:val="FirstLevelBullet"/>
        <w:numPr>
          <w:ilvl w:val="0"/>
          <w:numId w:val="0"/>
        </w:numPr>
        <w:ind w:left="1080"/>
      </w:pPr>
      <w:r>
        <w:t>“message”: “&lt;message&gt;”</w:t>
      </w:r>
      <w:r w:rsidR="00FB7FBB">
        <w:t>,</w:t>
      </w:r>
    </w:p>
    <w:p w:rsidR="00D32964" w:rsidP="00FB7FBB" w:rsidRDefault="00D32964" w14:paraId="351532CB" w14:textId="7D74B344">
      <w:pPr>
        <w:pStyle w:val="FirstLevelBullet"/>
        <w:numPr>
          <w:ilvl w:val="0"/>
          <w:numId w:val="0"/>
        </w:numPr>
        <w:ind w:left="1080"/>
      </w:pPr>
      <w:r>
        <w:t xml:space="preserve">“requestId” : </w:t>
      </w:r>
      <w:r w:rsidR="003E0981">
        <w:t>&lt;requestId&gt;</w:t>
      </w:r>
      <w:r>
        <w:t>,</w:t>
      </w:r>
    </w:p>
    <w:p w:rsidR="00FB7FBB" w:rsidP="00FB7FBB" w:rsidRDefault="00FB7FBB" w14:paraId="6837FE5F" w14:textId="77777777">
      <w:pPr>
        <w:pStyle w:val="FirstLevelBullet"/>
        <w:numPr>
          <w:ilvl w:val="0"/>
          <w:numId w:val="0"/>
        </w:numPr>
        <w:ind w:left="1080"/>
      </w:pPr>
      <w:r>
        <w:t>"data": {</w:t>
      </w:r>
    </w:p>
    <w:p w:rsidR="00FB7FBB" w:rsidP="00FB7FBB" w:rsidRDefault="00FB7FBB" w14:paraId="47266425" w14:textId="77777777">
      <w:pPr>
        <w:pStyle w:val="FirstLevelBullet"/>
        <w:numPr>
          <w:ilvl w:val="0"/>
          <w:numId w:val="0"/>
        </w:numPr>
        <w:ind w:left="1080"/>
      </w:pPr>
      <w:r>
        <w:t>}</w:t>
      </w:r>
    </w:p>
    <w:p w:rsidR="00FB7FBB" w:rsidP="00FB7FBB" w:rsidRDefault="00FB7FBB" w14:paraId="26DCACEB" w14:textId="77777777">
      <w:pPr>
        <w:pStyle w:val="FirstLevelBullet"/>
        <w:numPr>
          <w:ilvl w:val="0"/>
          <w:numId w:val="0"/>
        </w:numPr>
        <w:ind w:left="1080"/>
      </w:pPr>
      <w:r>
        <w:t>}</w:t>
      </w:r>
    </w:p>
    <w:p w:rsidR="00FB7FBB" w:rsidP="00FB7FBB" w:rsidRDefault="00FB7FBB" w14:paraId="7AE2862A" w14:textId="77777777">
      <w:pPr>
        <w:pStyle w:val="ListParagraph"/>
        <w:numPr>
          <w:ilvl w:val="0"/>
          <w:numId w:val="9"/>
        </w:numPr>
        <w:rPr>
          <w:b/>
          <w:bCs/>
        </w:rPr>
      </w:pPr>
      <w:r w:rsidRPr="00003BA2">
        <w:rPr>
          <w:b/>
          <w:bCs/>
        </w:rPr>
        <w:t>Mô tả tham số</w:t>
      </w:r>
      <w:r>
        <w:rPr>
          <w:b/>
          <w:bCs/>
        </w:rPr>
        <w:t>:</w:t>
      </w:r>
    </w:p>
    <w:p w:rsidR="00771908" w:rsidP="00771908" w:rsidRDefault="00771908" w14:paraId="1468F777" w14:textId="757340C5">
      <w:pPr>
        <w:pStyle w:val="Caption"/>
        <w:keepNext/>
      </w:pPr>
      <w:bookmarkStart w:name="_Toc113971599" w:id="70"/>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9</w:t>
      </w:r>
      <w:r>
        <w:fldChar w:fldCharType="end"/>
      </w:r>
      <w:r>
        <w:t xml:space="preserve"> Bảng mô tả tham số trong luồng điều khiển cấu hình tạo một WAN mới</w:t>
      </w:r>
      <w:bookmarkEnd w:id="70"/>
    </w:p>
    <w:tbl>
      <w:tblPr>
        <w:tblStyle w:val="TableGrid"/>
        <w:tblW w:w="0" w:type="auto"/>
        <w:tblInd w:w="175" w:type="dxa"/>
        <w:tblLook w:val="04A0" w:firstRow="1" w:lastRow="0" w:firstColumn="1" w:lastColumn="0" w:noHBand="0" w:noVBand="1"/>
      </w:tblPr>
      <w:tblGrid>
        <w:gridCol w:w="713"/>
        <w:gridCol w:w="1622"/>
        <w:gridCol w:w="1561"/>
        <w:gridCol w:w="1083"/>
        <w:gridCol w:w="2383"/>
        <w:gridCol w:w="1688"/>
      </w:tblGrid>
      <w:tr w:rsidR="00FB7FBB" w:rsidTr="00771908" w14:paraId="7E39D83A" w14:textId="77777777">
        <w:tc>
          <w:tcPr>
            <w:tcW w:w="713" w:type="dxa"/>
          </w:tcPr>
          <w:p w:rsidR="00FB7FBB" w:rsidP="00E5021C" w:rsidRDefault="00FB7FBB" w14:paraId="5F41EE72" w14:textId="77777777">
            <w:pPr>
              <w:pStyle w:val="ListParagraph"/>
              <w:ind w:left="0"/>
              <w:rPr>
                <w:b/>
                <w:bCs/>
              </w:rPr>
            </w:pPr>
            <w:r>
              <w:rPr>
                <w:b/>
                <w:bCs/>
              </w:rPr>
              <w:t>STT</w:t>
            </w:r>
          </w:p>
        </w:tc>
        <w:tc>
          <w:tcPr>
            <w:tcW w:w="1622" w:type="dxa"/>
          </w:tcPr>
          <w:p w:rsidR="00FB7FBB" w:rsidP="00E5021C" w:rsidRDefault="00FB7FBB" w14:paraId="7F65688C" w14:textId="77777777">
            <w:pPr>
              <w:pStyle w:val="ListParagraph"/>
              <w:ind w:left="0"/>
              <w:rPr>
                <w:b/>
                <w:bCs/>
              </w:rPr>
            </w:pPr>
            <w:r>
              <w:rPr>
                <w:b/>
                <w:bCs/>
              </w:rPr>
              <w:t>Tham số</w:t>
            </w:r>
          </w:p>
        </w:tc>
        <w:tc>
          <w:tcPr>
            <w:tcW w:w="1561" w:type="dxa"/>
          </w:tcPr>
          <w:p w:rsidR="00FB7FBB" w:rsidP="00E5021C" w:rsidRDefault="00FB7FBB" w14:paraId="7068BA98" w14:textId="77777777">
            <w:pPr>
              <w:pStyle w:val="ListParagraph"/>
              <w:ind w:left="0"/>
              <w:rPr>
                <w:b/>
                <w:bCs/>
              </w:rPr>
            </w:pPr>
            <w:r>
              <w:rPr>
                <w:b/>
                <w:bCs/>
              </w:rPr>
              <w:t>Mô tả</w:t>
            </w:r>
          </w:p>
        </w:tc>
        <w:tc>
          <w:tcPr>
            <w:tcW w:w="1083" w:type="dxa"/>
          </w:tcPr>
          <w:p w:rsidR="00FB7FBB" w:rsidP="00E5021C" w:rsidRDefault="00FB7FBB" w14:paraId="7CCB3D3F" w14:textId="77777777">
            <w:pPr>
              <w:pStyle w:val="ListParagraph"/>
              <w:ind w:left="0"/>
              <w:rPr>
                <w:b/>
                <w:bCs/>
              </w:rPr>
            </w:pPr>
            <w:r>
              <w:rPr>
                <w:b/>
                <w:bCs/>
              </w:rPr>
              <w:t>Kiểu</w:t>
            </w:r>
          </w:p>
        </w:tc>
        <w:tc>
          <w:tcPr>
            <w:tcW w:w="2383" w:type="dxa"/>
          </w:tcPr>
          <w:p w:rsidR="00FB7FBB" w:rsidP="00E5021C" w:rsidRDefault="00FB7FBB" w14:paraId="1BF9869C" w14:textId="77777777">
            <w:pPr>
              <w:pStyle w:val="ListParagraph"/>
              <w:ind w:left="0"/>
              <w:rPr>
                <w:b/>
                <w:bCs/>
              </w:rPr>
            </w:pPr>
            <w:r>
              <w:rPr>
                <w:b/>
                <w:bCs/>
              </w:rPr>
              <w:t>Giá trị</w:t>
            </w:r>
          </w:p>
        </w:tc>
        <w:tc>
          <w:tcPr>
            <w:tcW w:w="1688" w:type="dxa"/>
          </w:tcPr>
          <w:p w:rsidR="00FB7FBB" w:rsidP="00E5021C" w:rsidRDefault="00FB7FBB" w14:paraId="4EADD7BA" w14:textId="77777777">
            <w:pPr>
              <w:pStyle w:val="ListParagraph"/>
              <w:ind w:left="0"/>
              <w:rPr>
                <w:b/>
                <w:bCs/>
              </w:rPr>
            </w:pPr>
            <w:r>
              <w:rPr>
                <w:b/>
                <w:bCs/>
              </w:rPr>
              <w:t>Json Key</w:t>
            </w:r>
          </w:p>
        </w:tc>
      </w:tr>
      <w:tr w:rsidR="00FB7FBB" w:rsidTr="00771908" w14:paraId="4F40B701" w14:textId="77777777">
        <w:tc>
          <w:tcPr>
            <w:tcW w:w="713" w:type="dxa"/>
          </w:tcPr>
          <w:p w:rsidRPr="00020A9F" w:rsidR="00FB7FBB" w:rsidP="00E5021C" w:rsidRDefault="00FB7FBB" w14:paraId="0C292B39" w14:textId="77777777">
            <w:pPr>
              <w:pStyle w:val="ListParagraph"/>
              <w:ind w:left="0"/>
            </w:pPr>
            <w:r w:rsidRPr="00020A9F">
              <w:t>1</w:t>
            </w:r>
          </w:p>
        </w:tc>
        <w:tc>
          <w:tcPr>
            <w:tcW w:w="1622" w:type="dxa"/>
          </w:tcPr>
          <w:p w:rsidRPr="00020A9F" w:rsidR="00FB7FBB" w:rsidP="00E5021C" w:rsidRDefault="00FB7FBB" w14:paraId="226BF0D1" w14:textId="77777777">
            <w:pPr>
              <w:pStyle w:val="ListParagraph"/>
              <w:ind w:left="0"/>
            </w:pPr>
            <w:r>
              <w:t>WAN Index</w:t>
            </w:r>
          </w:p>
        </w:tc>
        <w:tc>
          <w:tcPr>
            <w:tcW w:w="1561" w:type="dxa"/>
          </w:tcPr>
          <w:p w:rsidRPr="00020A9F" w:rsidR="00FB7FBB" w:rsidP="00E5021C" w:rsidRDefault="00FB7FBB" w14:paraId="220243DD" w14:textId="77777777">
            <w:pPr>
              <w:pStyle w:val="ListParagraph"/>
              <w:ind w:left="0"/>
            </w:pPr>
            <w:r>
              <w:t>Index của WAN</w:t>
            </w:r>
          </w:p>
        </w:tc>
        <w:tc>
          <w:tcPr>
            <w:tcW w:w="1083" w:type="dxa"/>
          </w:tcPr>
          <w:p w:rsidRPr="00020A9F" w:rsidR="00FB7FBB" w:rsidP="00E5021C" w:rsidRDefault="00FB7FBB" w14:paraId="4BF24921" w14:textId="77777777">
            <w:pPr>
              <w:pStyle w:val="ListParagraph"/>
              <w:ind w:left="0"/>
            </w:pPr>
            <w:r>
              <w:t>Int</w:t>
            </w:r>
          </w:p>
        </w:tc>
        <w:tc>
          <w:tcPr>
            <w:tcW w:w="2383" w:type="dxa"/>
          </w:tcPr>
          <w:p w:rsidRPr="00020A9F" w:rsidR="00FB7FBB" w:rsidP="00E5021C" w:rsidRDefault="00FB7FBB" w14:paraId="28EC5AA5" w14:textId="77777777">
            <w:pPr>
              <w:pStyle w:val="ListParagraph"/>
              <w:ind w:left="0"/>
            </w:pPr>
            <w:r>
              <w:t>Số nguyên. Có giá trị: 0-7</w:t>
            </w:r>
          </w:p>
        </w:tc>
        <w:tc>
          <w:tcPr>
            <w:tcW w:w="1688" w:type="dxa"/>
          </w:tcPr>
          <w:p w:rsidRPr="00020A9F" w:rsidR="00FB7FBB" w:rsidP="00E5021C" w:rsidRDefault="00FB7FBB" w14:paraId="0E5E35C0" w14:textId="77777777">
            <w:pPr>
              <w:pStyle w:val="ListParagraph"/>
              <w:ind w:left="0"/>
            </w:pPr>
            <w:r>
              <w:t>wanIndex</w:t>
            </w:r>
          </w:p>
        </w:tc>
      </w:tr>
      <w:tr w:rsidR="00FB7FBB" w:rsidTr="00771908" w14:paraId="17B13D92" w14:textId="77777777">
        <w:tc>
          <w:tcPr>
            <w:tcW w:w="713" w:type="dxa"/>
          </w:tcPr>
          <w:p w:rsidRPr="00020A9F" w:rsidR="00FB7FBB" w:rsidP="00E5021C" w:rsidRDefault="00FB7FBB" w14:paraId="00B97A4F" w14:textId="77777777">
            <w:pPr>
              <w:pStyle w:val="ListParagraph"/>
              <w:ind w:left="0"/>
            </w:pPr>
            <w:r>
              <w:t>2</w:t>
            </w:r>
          </w:p>
        </w:tc>
        <w:tc>
          <w:tcPr>
            <w:tcW w:w="1622" w:type="dxa"/>
          </w:tcPr>
          <w:p w:rsidRPr="00020A9F" w:rsidR="00FB7FBB" w:rsidP="00E5021C" w:rsidRDefault="00FB7FBB" w14:paraId="6695CD1D" w14:textId="77777777">
            <w:pPr>
              <w:pStyle w:val="ListParagraph"/>
              <w:ind w:left="0"/>
            </w:pPr>
            <w:r>
              <w:t>WAN Type</w:t>
            </w:r>
          </w:p>
        </w:tc>
        <w:tc>
          <w:tcPr>
            <w:tcW w:w="1561" w:type="dxa"/>
          </w:tcPr>
          <w:p w:rsidR="00FB7FBB" w:rsidP="00E5021C" w:rsidRDefault="00FB7FBB" w14:paraId="1BEAB605" w14:textId="77777777">
            <w:pPr>
              <w:pStyle w:val="ListParagraph"/>
              <w:ind w:left="0"/>
            </w:pPr>
            <w:r>
              <w:t>Loại WAN</w:t>
            </w:r>
          </w:p>
        </w:tc>
        <w:tc>
          <w:tcPr>
            <w:tcW w:w="1083" w:type="dxa"/>
          </w:tcPr>
          <w:p w:rsidR="00FB7FBB" w:rsidP="00E5021C" w:rsidRDefault="00FB7FBB" w14:paraId="16558CA6" w14:textId="77777777">
            <w:pPr>
              <w:pStyle w:val="ListParagraph"/>
              <w:ind w:left="0"/>
            </w:pPr>
            <w:r>
              <w:t>string</w:t>
            </w:r>
          </w:p>
        </w:tc>
        <w:tc>
          <w:tcPr>
            <w:tcW w:w="2383" w:type="dxa"/>
          </w:tcPr>
          <w:p w:rsidR="00FB7FBB" w:rsidP="00E5021C" w:rsidRDefault="00FB7FBB" w14:paraId="6B0183EF" w14:textId="77777777">
            <w:pPr>
              <w:pStyle w:val="ListParagraph"/>
              <w:ind w:left="0"/>
            </w:pPr>
            <w:r>
              <w:t>PPPoE/IPoE/Bridge</w:t>
            </w:r>
          </w:p>
        </w:tc>
        <w:tc>
          <w:tcPr>
            <w:tcW w:w="1688" w:type="dxa"/>
          </w:tcPr>
          <w:p w:rsidR="00FB7FBB" w:rsidP="00E5021C" w:rsidRDefault="00FB7FBB" w14:paraId="342F5A8A" w14:textId="77777777">
            <w:pPr>
              <w:pStyle w:val="ListParagraph"/>
              <w:ind w:left="0"/>
            </w:pPr>
            <w:r>
              <w:t>wanType</w:t>
            </w:r>
          </w:p>
        </w:tc>
      </w:tr>
      <w:tr w:rsidR="00FB7FBB" w:rsidTr="00771908" w14:paraId="6CCE3223" w14:textId="77777777">
        <w:tc>
          <w:tcPr>
            <w:tcW w:w="713" w:type="dxa"/>
          </w:tcPr>
          <w:p w:rsidRPr="00020A9F" w:rsidR="00FB7FBB" w:rsidP="00E5021C" w:rsidRDefault="00FB7FBB" w14:paraId="0593D0ED" w14:textId="77777777">
            <w:pPr>
              <w:pStyle w:val="ListParagraph"/>
              <w:ind w:left="0"/>
            </w:pPr>
            <w:r>
              <w:lastRenderedPageBreak/>
              <w:t>3</w:t>
            </w:r>
          </w:p>
        </w:tc>
        <w:tc>
          <w:tcPr>
            <w:tcW w:w="1622" w:type="dxa"/>
          </w:tcPr>
          <w:p w:rsidRPr="00020A9F" w:rsidR="00FB7FBB" w:rsidP="00E5021C" w:rsidRDefault="00FB7FBB" w14:paraId="12C2C122" w14:textId="77777777">
            <w:pPr>
              <w:pStyle w:val="ListParagraph"/>
              <w:ind w:left="0"/>
            </w:pPr>
            <w:r>
              <w:t>vlanID</w:t>
            </w:r>
          </w:p>
        </w:tc>
        <w:tc>
          <w:tcPr>
            <w:tcW w:w="1561" w:type="dxa"/>
          </w:tcPr>
          <w:p w:rsidR="00FB7FBB" w:rsidP="00E5021C" w:rsidRDefault="00FB7FBB" w14:paraId="5477EF32" w14:textId="77777777">
            <w:pPr>
              <w:pStyle w:val="ListParagraph"/>
              <w:ind w:left="0"/>
            </w:pPr>
            <w:r>
              <w:t>VLAN ID</w:t>
            </w:r>
          </w:p>
        </w:tc>
        <w:tc>
          <w:tcPr>
            <w:tcW w:w="1083" w:type="dxa"/>
          </w:tcPr>
          <w:p w:rsidR="00FB7FBB" w:rsidP="00E5021C" w:rsidRDefault="00FB7FBB" w14:paraId="182033B3" w14:textId="77777777">
            <w:pPr>
              <w:pStyle w:val="ListParagraph"/>
              <w:ind w:left="0"/>
            </w:pPr>
            <w:r>
              <w:t>Int</w:t>
            </w:r>
          </w:p>
        </w:tc>
        <w:tc>
          <w:tcPr>
            <w:tcW w:w="2383" w:type="dxa"/>
          </w:tcPr>
          <w:p w:rsidR="00FB7FBB" w:rsidP="00E5021C" w:rsidRDefault="00FB7FBB" w14:paraId="266C0809" w14:textId="77777777">
            <w:pPr>
              <w:pStyle w:val="ListParagraph"/>
              <w:ind w:left="0"/>
            </w:pPr>
            <w:r>
              <w:t>Số nguyên. Có giá trị: 0-4095</w:t>
            </w:r>
          </w:p>
        </w:tc>
        <w:tc>
          <w:tcPr>
            <w:tcW w:w="1688" w:type="dxa"/>
          </w:tcPr>
          <w:p w:rsidR="00FB7FBB" w:rsidP="00E5021C" w:rsidRDefault="00FB7FBB" w14:paraId="197D08FB" w14:textId="77777777">
            <w:pPr>
              <w:pStyle w:val="ListParagraph"/>
              <w:ind w:left="0"/>
            </w:pPr>
            <w:r>
              <w:t>vlanID</w:t>
            </w:r>
          </w:p>
        </w:tc>
      </w:tr>
      <w:tr w:rsidR="00FB7FBB" w:rsidTr="00771908" w14:paraId="15E978DE" w14:textId="77777777">
        <w:tc>
          <w:tcPr>
            <w:tcW w:w="713" w:type="dxa"/>
          </w:tcPr>
          <w:p w:rsidR="00FB7FBB" w:rsidP="00E5021C" w:rsidRDefault="00FB7FBB" w14:paraId="3D666851" w14:textId="77777777">
            <w:pPr>
              <w:pStyle w:val="ListParagraph"/>
              <w:ind w:left="0"/>
            </w:pPr>
            <w:r>
              <w:t>4</w:t>
            </w:r>
          </w:p>
        </w:tc>
        <w:tc>
          <w:tcPr>
            <w:tcW w:w="1622" w:type="dxa"/>
          </w:tcPr>
          <w:p w:rsidR="00FB7FBB" w:rsidP="00E5021C" w:rsidRDefault="00FB7FBB" w14:paraId="1CBCD228" w14:textId="77777777">
            <w:pPr>
              <w:pStyle w:val="ListParagraph"/>
              <w:ind w:left="0"/>
            </w:pPr>
            <w:r>
              <w:t>802.1p</w:t>
            </w:r>
          </w:p>
        </w:tc>
        <w:tc>
          <w:tcPr>
            <w:tcW w:w="1561" w:type="dxa"/>
          </w:tcPr>
          <w:p w:rsidR="00FB7FBB" w:rsidP="00E5021C" w:rsidRDefault="00FB7FBB" w14:paraId="12D6FD22" w14:textId="77777777">
            <w:pPr>
              <w:pStyle w:val="ListParagraph"/>
              <w:ind w:left="0"/>
            </w:pPr>
            <w:r>
              <w:t>VLAN Priority</w:t>
            </w:r>
          </w:p>
        </w:tc>
        <w:tc>
          <w:tcPr>
            <w:tcW w:w="1083" w:type="dxa"/>
          </w:tcPr>
          <w:p w:rsidR="00FB7FBB" w:rsidP="00E5021C" w:rsidRDefault="00FB7FBB" w14:paraId="5CB9C875" w14:textId="77777777">
            <w:pPr>
              <w:pStyle w:val="ListParagraph"/>
              <w:ind w:left="0"/>
            </w:pPr>
            <w:r>
              <w:t>Int</w:t>
            </w:r>
          </w:p>
        </w:tc>
        <w:tc>
          <w:tcPr>
            <w:tcW w:w="2383" w:type="dxa"/>
          </w:tcPr>
          <w:p w:rsidR="00FB7FBB" w:rsidP="00E5021C" w:rsidRDefault="00FB7FBB" w14:paraId="5E4C18CD" w14:textId="77777777">
            <w:pPr>
              <w:pStyle w:val="ListParagraph"/>
              <w:ind w:left="0"/>
            </w:pPr>
            <w:r>
              <w:t>Số nguyên. Có giá trị: 0-7</w:t>
            </w:r>
          </w:p>
        </w:tc>
        <w:tc>
          <w:tcPr>
            <w:tcW w:w="1688" w:type="dxa"/>
          </w:tcPr>
          <w:p w:rsidR="00FB7FBB" w:rsidP="00E5021C" w:rsidRDefault="00FB7FBB" w14:paraId="28606AAF" w14:textId="77777777">
            <w:pPr>
              <w:pStyle w:val="ListParagraph"/>
              <w:ind w:left="0"/>
            </w:pPr>
            <w:r>
              <w:t>802.1p</w:t>
            </w:r>
          </w:p>
        </w:tc>
      </w:tr>
      <w:tr w:rsidR="005F0F51" w:rsidTr="00771908" w14:paraId="5CB35DB0" w14:textId="77777777">
        <w:tc>
          <w:tcPr>
            <w:tcW w:w="713" w:type="dxa"/>
          </w:tcPr>
          <w:p w:rsidR="005F0F51" w:rsidP="005F0F51" w:rsidRDefault="005F0F51" w14:paraId="78B76A3F" w14:textId="7E41971C">
            <w:pPr>
              <w:pStyle w:val="ListParagraph"/>
              <w:ind w:left="0"/>
            </w:pPr>
            <w:r>
              <w:t>5</w:t>
            </w:r>
          </w:p>
        </w:tc>
        <w:tc>
          <w:tcPr>
            <w:tcW w:w="1622" w:type="dxa"/>
          </w:tcPr>
          <w:p w:rsidR="005F0F51" w:rsidP="005F0F51" w:rsidRDefault="005F0F51" w14:paraId="2F73D8F1" w14:textId="354EFC97">
            <w:pPr>
              <w:pStyle w:val="ListParagraph"/>
              <w:ind w:left="0"/>
            </w:pPr>
            <w:r>
              <w:t>IP version</w:t>
            </w:r>
          </w:p>
        </w:tc>
        <w:tc>
          <w:tcPr>
            <w:tcW w:w="1561" w:type="dxa"/>
          </w:tcPr>
          <w:p w:rsidR="005F0F51" w:rsidP="005F0F51" w:rsidRDefault="005F0F51" w14:paraId="0A565851" w14:textId="323D0A98">
            <w:pPr>
              <w:pStyle w:val="ListParagraph"/>
              <w:ind w:left="0"/>
            </w:pPr>
            <w:r>
              <w:t>IP version của WAN chỉ có đối với WANType= IPoE/PPPoE</w:t>
            </w:r>
          </w:p>
        </w:tc>
        <w:tc>
          <w:tcPr>
            <w:tcW w:w="1083" w:type="dxa"/>
          </w:tcPr>
          <w:p w:rsidR="005F0F51" w:rsidP="005F0F51" w:rsidRDefault="005F0F51" w14:paraId="2D86C8D5" w14:textId="6ACC259C">
            <w:pPr>
              <w:pStyle w:val="ListParagraph"/>
              <w:ind w:left="0"/>
            </w:pPr>
            <w:r>
              <w:t>String</w:t>
            </w:r>
          </w:p>
        </w:tc>
        <w:tc>
          <w:tcPr>
            <w:tcW w:w="2383" w:type="dxa"/>
          </w:tcPr>
          <w:p w:rsidR="005F0F51" w:rsidP="005F0F51" w:rsidRDefault="005F0F51" w14:paraId="34CBBAF2" w14:textId="77777777">
            <w:pPr>
              <w:pStyle w:val="ListParagraph"/>
              <w:ind w:left="0"/>
            </w:pPr>
            <w:r>
              <w:t>Chuỗi ký tự trong danh sách sau:</w:t>
            </w:r>
          </w:p>
          <w:p w:rsidR="005F0F51" w:rsidP="005F0F51" w:rsidRDefault="005F0F51" w14:paraId="26D37011" w14:textId="06CFB7B3">
            <w:pPr>
              <w:pStyle w:val="ListParagraph"/>
              <w:ind w:left="0"/>
            </w:pPr>
            <w:r>
              <w:t>IPv4/IPv6/Dualstack</w:t>
            </w:r>
          </w:p>
        </w:tc>
        <w:tc>
          <w:tcPr>
            <w:tcW w:w="1688" w:type="dxa"/>
          </w:tcPr>
          <w:p w:rsidR="005F0F51" w:rsidP="005F0F51" w:rsidRDefault="005F0F51" w14:paraId="187F0A1B" w14:textId="69C70313">
            <w:pPr>
              <w:pStyle w:val="ListParagraph"/>
              <w:ind w:left="0"/>
            </w:pPr>
            <w:r>
              <w:t>ipVersion</w:t>
            </w:r>
          </w:p>
        </w:tc>
      </w:tr>
      <w:tr w:rsidR="00FB7FBB" w:rsidTr="00771908" w14:paraId="1B2B1286" w14:textId="77777777">
        <w:tc>
          <w:tcPr>
            <w:tcW w:w="713" w:type="dxa"/>
          </w:tcPr>
          <w:p w:rsidR="00FB7FBB" w:rsidP="00E5021C" w:rsidRDefault="005F0F51" w14:paraId="38CEA674" w14:textId="7F36A7DC">
            <w:pPr>
              <w:pStyle w:val="ListParagraph"/>
              <w:ind w:left="0"/>
            </w:pPr>
            <w:r>
              <w:t>6</w:t>
            </w:r>
          </w:p>
        </w:tc>
        <w:tc>
          <w:tcPr>
            <w:tcW w:w="1622" w:type="dxa"/>
          </w:tcPr>
          <w:p w:rsidR="00FB7FBB" w:rsidP="00E5021C" w:rsidRDefault="00FB7FBB" w14:paraId="6AD486C1" w14:textId="77777777">
            <w:pPr>
              <w:pStyle w:val="ListParagraph"/>
              <w:ind w:left="0"/>
            </w:pPr>
            <w:r>
              <w:t>Username</w:t>
            </w:r>
          </w:p>
        </w:tc>
        <w:tc>
          <w:tcPr>
            <w:tcW w:w="1561" w:type="dxa"/>
          </w:tcPr>
          <w:p w:rsidR="00FB7FBB" w:rsidP="00E5021C" w:rsidRDefault="00FB7FBB" w14:paraId="7642996A" w14:textId="77777777">
            <w:pPr>
              <w:pStyle w:val="ListParagraph"/>
              <w:ind w:left="0"/>
            </w:pPr>
            <w:r>
              <w:t>Username PPPoE chỉ có giá trị đối với WAN Type = PPPoE</w:t>
            </w:r>
          </w:p>
        </w:tc>
        <w:tc>
          <w:tcPr>
            <w:tcW w:w="1083" w:type="dxa"/>
          </w:tcPr>
          <w:p w:rsidR="00FB7FBB" w:rsidP="00E5021C" w:rsidRDefault="00FB7FBB" w14:paraId="740468B9" w14:textId="77777777">
            <w:pPr>
              <w:pStyle w:val="ListParagraph"/>
              <w:ind w:left="0"/>
            </w:pPr>
            <w:r>
              <w:t>String</w:t>
            </w:r>
          </w:p>
        </w:tc>
        <w:tc>
          <w:tcPr>
            <w:tcW w:w="2383" w:type="dxa"/>
          </w:tcPr>
          <w:p w:rsidR="00FB7FBB" w:rsidP="00E5021C" w:rsidRDefault="00FB7FBB" w14:paraId="68326CBA" w14:textId="77777777">
            <w:pPr>
              <w:pStyle w:val="ListParagraph"/>
              <w:ind w:left="0"/>
            </w:pPr>
            <w:r>
              <w:t>Chuỗi ký tự</w:t>
            </w:r>
            <w:r w:rsidR="00D74DA6">
              <w:t>. Các ký tự đọc được bao gồm các ký tự chữ, số, các ký tự đặc biệt. Không chấp nhận ký tự tiếng việt.</w:t>
            </w:r>
          </w:p>
          <w:p w:rsidR="00D74DA6" w:rsidP="00E5021C" w:rsidRDefault="00D66879" w14:paraId="71820E95" w14:textId="77777777">
            <w:pPr>
              <w:pStyle w:val="ListParagraph"/>
              <w:ind w:left="0"/>
            </w:pPr>
            <w:r>
              <w:t>Độ dài: 1-64</w:t>
            </w:r>
          </w:p>
          <w:p w:rsidR="00D74DA6" w:rsidP="00E5021C" w:rsidRDefault="00D74DA6" w14:paraId="2576635D" w14:textId="77777777">
            <w:pPr>
              <w:pStyle w:val="ListParagraph"/>
              <w:ind w:left="0"/>
            </w:pPr>
          </w:p>
        </w:tc>
        <w:tc>
          <w:tcPr>
            <w:tcW w:w="1688" w:type="dxa"/>
          </w:tcPr>
          <w:p w:rsidR="00FB7FBB" w:rsidP="00E5021C" w:rsidRDefault="00FB7FBB" w14:paraId="49CEBCBA" w14:textId="77777777">
            <w:pPr>
              <w:pStyle w:val="ListParagraph"/>
              <w:ind w:left="0"/>
            </w:pPr>
            <w:r>
              <w:t>username</w:t>
            </w:r>
          </w:p>
        </w:tc>
      </w:tr>
      <w:tr w:rsidR="00FB7FBB" w:rsidTr="00771908" w14:paraId="10ABDA15" w14:textId="77777777">
        <w:tc>
          <w:tcPr>
            <w:tcW w:w="713" w:type="dxa"/>
          </w:tcPr>
          <w:p w:rsidR="00FB7FBB" w:rsidP="00E5021C" w:rsidRDefault="005F0F51" w14:paraId="5E72682F" w14:textId="21391AD7">
            <w:pPr>
              <w:pStyle w:val="ListParagraph"/>
              <w:ind w:left="0"/>
            </w:pPr>
            <w:r>
              <w:t>7</w:t>
            </w:r>
          </w:p>
        </w:tc>
        <w:tc>
          <w:tcPr>
            <w:tcW w:w="1622" w:type="dxa"/>
          </w:tcPr>
          <w:p w:rsidR="00FB7FBB" w:rsidP="00E5021C" w:rsidRDefault="00FB7FBB" w14:paraId="6613B42E" w14:textId="77777777">
            <w:pPr>
              <w:pStyle w:val="ListParagraph"/>
              <w:ind w:left="0"/>
            </w:pPr>
            <w:r>
              <w:t>Password</w:t>
            </w:r>
          </w:p>
        </w:tc>
        <w:tc>
          <w:tcPr>
            <w:tcW w:w="1561" w:type="dxa"/>
          </w:tcPr>
          <w:p w:rsidR="00FB7FBB" w:rsidP="00E5021C" w:rsidRDefault="00FB7FBB" w14:paraId="1CF43223" w14:textId="77777777">
            <w:pPr>
              <w:pStyle w:val="ListParagraph"/>
              <w:ind w:left="0"/>
            </w:pPr>
            <w:r>
              <w:t xml:space="preserve">Password PPPoE chỉ có giá trị đối với WAN Type = </w:t>
            </w:r>
            <w:r w:rsidR="00171CD1">
              <w:t>PPPoE</w:t>
            </w:r>
          </w:p>
        </w:tc>
        <w:tc>
          <w:tcPr>
            <w:tcW w:w="1083" w:type="dxa"/>
          </w:tcPr>
          <w:p w:rsidR="00FB7FBB" w:rsidP="00E5021C" w:rsidRDefault="00FB7FBB" w14:paraId="5F3431FE" w14:textId="77777777">
            <w:pPr>
              <w:pStyle w:val="ListParagraph"/>
              <w:ind w:left="0"/>
            </w:pPr>
            <w:r>
              <w:t>String</w:t>
            </w:r>
          </w:p>
        </w:tc>
        <w:tc>
          <w:tcPr>
            <w:tcW w:w="2383" w:type="dxa"/>
          </w:tcPr>
          <w:p w:rsidR="00D66879" w:rsidP="00D66879" w:rsidRDefault="00FB7FBB" w14:paraId="706ECFD6" w14:textId="77777777">
            <w:pPr>
              <w:pStyle w:val="ListParagraph"/>
              <w:ind w:left="0"/>
            </w:pPr>
            <w:r>
              <w:t>Chuỗi ký tự</w:t>
            </w:r>
            <w:r w:rsidR="00D66879">
              <w:t>. Các ký tự đọc được bao gồm các ký tự chữ, số, các ký tự đặc biệt. Không chấp nhận ký tự tiếng việt.</w:t>
            </w:r>
          </w:p>
          <w:p w:rsidR="00FB7FBB" w:rsidP="00E5021C" w:rsidRDefault="00D66879" w14:paraId="66283A87" w14:textId="77777777">
            <w:pPr>
              <w:pStyle w:val="ListParagraph"/>
              <w:ind w:left="0"/>
            </w:pPr>
            <w:r>
              <w:t>Độ dài: 1-64</w:t>
            </w:r>
          </w:p>
        </w:tc>
        <w:tc>
          <w:tcPr>
            <w:tcW w:w="1688" w:type="dxa"/>
          </w:tcPr>
          <w:p w:rsidR="00FB7FBB" w:rsidP="00E5021C" w:rsidRDefault="00FB7FBB" w14:paraId="305A3B90" w14:textId="77777777">
            <w:pPr>
              <w:pStyle w:val="ListParagraph"/>
              <w:ind w:left="0"/>
            </w:pPr>
            <w:r>
              <w:t>password</w:t>
            </w:r>
          </w:p>
        </w:tc>
      </w:tr>
      <w:tr w:rsidR="00FB7FBB" w:rsidTr="00771908" w14:paraId="11B8210F" w14:textId="77777777">
        <w:tc>
          <w:tcPr>
            <w:tcW w:w="713" w:type="dxa"/>
          </w:tcPr>
          <w:p w:rsidR="00FB7FBB" w:rsidP="00E5021C" w:rsidRDefault="005F0F51" w14:paraId="2BDA1825" w14:textId="4C7D0AD9">
            <w:pPr>
              <w:pStyle w:val="ListParagraph"/>
              <w:ind w:left="0"/>
            </w:pPr>
            <w:r>
              <w:t>8</w:t>
            </w:r>
          </w:p>
        </w:tc>
        <w:tc>
          <w:tcPr>
            <w:tcW w:w="1622" w:type="dxa"/>
          </w:tcPr>
          <w:p w:rsidR="00FB7FBB" w:rsidP="00E5021C" w:rsidRDefault="00FB7FBB" w14:paraId="68DD05FA" w14:textId="77777777">
            <w:pPr>
              <w:pStyle w:val="ListParagraph"/>
              <w:ind w:left="0"/>
            </w:pPr>
            <w:r>
              <w:t>DefaultRoute</w:t>
            </w:r>
          </w:p>
        </w:tc>
        <w:tc>
          <w:tcPr>
            <w:tcW w:w="1561" w:type="dxa"/>
          </w:tcPr>
          <w:p w:rsidR="00FB7FBB" w:rsidP="00E5021C" w:rsidRDefault="00FB7FBB" w14:paraId="023B2D0D" w14:textId="77777777">
            <w:pPr>
              <w:pStyle w:val="ListParagraph"/>
              <w:ind w:left="0"/>
            </w:pPr>
            <w:r>
              <w:t>WAN có được chọn là DefaulRoute hay không</w:t>
            </w:r>
            <w:r w:rsidR="00171CD1">
              <w:t>. Chỉ có trường này đối với WAN Type = PPPoE/IPoE</w:t>
            </w:r>
          </w:p>
        </w:tc>
        <w:tc>
          <w:tcPr>
            <w:tcW w:w="1083" w:type="dxa"/>
          </w:tcPr>
          <w:p w:rsidR="00FB7FBB" w:rsidP="00E5021C" w:rsidRDefault="00FB7FBB" w14:paraId="333C0E69" w14:textId="77777777">
            <w:pPr>
              <w:pStyle w:val="ListParagraph"/>
              <w:ind w:left="0"/>
            </w:pPr>
            <w:r>
              <w:t>Boolean</w:t>
            </w:r>
          </w:p>
        </w:tc>
        <w:tc>
          <w:tcPr>
            <w:tcW w:w="2383" w:type="dxa"/>
          </w:tcPr>
          <w:p w:rsidR="00FB7FBB" w:rsidP="00E5021C" w:rsidRDefault="008C2C73" w14:paraId="22019EF3" w14:textId="52834650">
            <w:pPr>
              <w:pStyle w:val="ListParagraph"/>
              <w:ind w:left="0"/>
            </w:pPr>
            <w:r>
              <w:t>true/false</w:t>
            </w:r>
          </w:p>
        </w:tc>
        <w:tc>
          <w:tcPr>
            <w:tcW w:w="1688" w:type="dxa"/>
          </w:tcPr>
          <w:p w:rsidR="00FB7FBB" w:rsidP="00E5021C" w:rsidRDefault="00FB7FBB" w14:paraId="333BA1BA" w14:textId="77777777">
            <w:pPr>
              <w:pStyle w:val="ListParagraph"/>
              <w:ind w:left="0"/>
            </w:pPr>
            <w:r>
              <w:t>defaultRoute</w:t>
            </w:r>
          </w:p>
        </w:tc>
      </w:tr>
    </w:tbl>
    <w:p w:rsidR="00405D35" w:rsidP="0043581E" w:rsidRDefault="00405D35" w14:paraId="244B9A0C" w14:textId="77777777">
      <w:pPr>
        <w:rPr>
          <w:b/>
          <w:bCs/>
        </w:rPr>
      </w:pPr>
    </w:p>
    <w:p w:rsidRPr="00F63169" w:rsidR="00F63169" w:rsidP="00F63169" w:rsidRDefault="00D66879" w14:paraId="03618B51" w14:textId="77777777">
      <w:pPr>
        <w:pStyle w:val="Heading3"/>
      </w:pPr>
      <w:bookmarkStart w:name="_Toc113971517" w:id="71"/>
      <w:r>
        <w:t xml:space="preserve">Usecase – Điều khiển cấu hình </w:t>
      </w:r>
      <w:r w:rsidR="00F63169">
        <w:t>sửa một WAN hiện tại</w:t>
      </w:r>
      <w:bookmarkEnd w:id="71"/>
    </w:p>
    <w:tbl>
      <w:tblPr>
        <w:tblStyle w:val="TableGrid"/>
        <w:tblW w:w="0" w:type="auto"/>
        <w:tblLook w:val="04A0" w:firstRow="1" w:lastRow="0" w:firstColumn="1" w:lastColumn="0" w:noHBand="0" w:noVBand="1"/>
      </w:tblPr>
      <w:tblGrid>
        <w:gridCol w:w="1885"/>
        <w:gridCol w:w="7340"/>
      </w:tblGrid>
      <w:tr w:rsidR="00F63169" w:rsidTr="3BF1215F" w14:paraId="44C029B8" w14:textId="77777777">
        <w:tc>
          <w:tcPr>
            <w:tcW w:w="1885" w:type="dxa"/>
          </w:tcPr>
          <w:p w:rsidR="00F63169" w:rsidP="00E5021C" w:rsidRDefault="00F63169" w14:paraId="502A4471" w14:textId="77777777">
            <w:r>
              <w:t>ID</w:t>
            </w:r>
          </w:p>
        </w:tc>
        <w:tc>
          <w:tcPr>
            <w:tcW w:w="7340" w:type="dxa"/>
          </w:tcPr>
          <w:p w:rsidR="00F63169" w:rsidP="00E5021C" w:rsidRDefault="00F63169" w14:paraId="00908EBA" w14:textId="607994F3">
            <w:r>
              <w:t>UC-1</w:t>
            </w:r>
            <w:r w:rsidR="00370E58">
              <w:t>5</w:t>
            </w:r>
          </w:p>
        </w:tc>
      </w:tr>
      <w:tr w:rsidR="00F63169" w:rsidTr="3BF1215F" w14:paraId="524A06DF" w14:textId="77777777">
        <w:tc>
          <w:tcPr>
            <w:tcW w:w="1885" w:type="dxa"/>
          </w:tcPr>
          <w:p w:rsidR="00F63169" w:rsidP="00E5021C" w:rsidRDefault="00F63169" w14:paraId="1B0D61DF" w14:textId="77777777">
            <w:r>
              <w:t>Name</w:t>
            </w:r>
          </w:p>
        </w:tc>
        <w:tc>
          <w:tcPr>
            <w:tcW w:w="7340" w:type="dxa"/>
          </w:tcPr>
          <w:p w:rsidR="00F63169" w:rsidP="00E5021C" w:rsidRDefault="00F63169" w14:paraId="6B7067C6" w14:textId="77777777">
            <w:r>
              <w:t xml:space="preserve">Điều khiển cấu hình sửa một WAN hiện tại </w:t>
            </w:r>
          </w:p>
        </w:tc>
      </w:tr>
      <w:tr w:rsidR="00F63169" w:rsidTr="3BF1215F" w14:paraId="2BA7B088" w14:textId="77777777">
        <w:tc>
          <w:tcPr>
            <w:tcW w:w="1885" w:type="dxa"/>
          </w:tcPr>
          <w:p w:rsidR="00F63169" w:rsidP="00E5021C" w:rsidRDefault="00F63169" w14:paraId="7CF6813C" w14:textId="77777777">
            <w:r>
              <w:t>Description</w:t>
            </w:r>
          </w:p>
        </w:tc>
        <w:tc>
          <w:tcPr>
            <w:tcW w:w="7340" w:type="dxa"/>
          </w:tcPr>
          <w:p w:rsidR="00F63169" w:rsidP="00E5021C" w:rsidRDefault="007A6979" w14:paraId="17C8CE0A" w14:textId="3354203F">
            <w:pPr>
              <w:pStyle w:val="FirstLevelBullet"/>
            </w:pPr>
            <w:r>
              <w:t>Mobile App</w:t>
            </w:r>
            <w:r w:rsidR="00F63169">
              <w:t xml:space="preserve"> gửi yêu cầu </w:t>
            </w:r>
            <w:r w:rsidR="000317A8">
              <w:t xml:space="preserve">sửa thông tin cấu hình </w:t>
            </w:r>
            <w:r w:rsidR="00F63169">
              <w:t xml:space="preserve">một WAN </w:t>
            </w:r>
            <w:r w:rsidR="000317A8">
              <w:t>hiện tại.</w:t>
            </w:r>
          </w:p>
          <w:p w:rsidR="007E2F9F" w:rsidRDefault="46660663" w14:paraId="6FB49CC4" w14:textId="2151E707">
            <w:pPr>
              <w:pStyle w:val="FirstLevelBullet"/>
            </w:pPr>
            <w:r>
              <w:lastRenderedPageBreak/>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F63169" w:rsidP="00E5021C" w:rsidRDefault="00F63169" w14:paraId="0D951733" w14:textId="77777777">
            <w:pPr>
              <w:pStyle w:val="FirstLevelBullet"/>
            </w:pPr>
            <w:r>
              <w:t>ONT nhận yêu cầu, xử lý và gửi lại phản hồi cấu hình thành công hay thất bại.</w:t>
            </w:r>
          </w:p>
        </w:tc>
      </w:tr>
      <w:tr w:rsidR="00F63169" w:rsidTr="3BF1215F" w14:paraId="5D492BED" w14:textId="77777777">
        <w:tc>
          <w:tcPr>
            <w:tcW w:w="1885" w:type="dxa"/>
          </w:tcPr>
          <w:p w:rsidR="00F63169" w:rsidP="00E5021C" w:rsidRDefault="00F63169" w14:paraId="5B2C234D" w14:textId="77777777">
            <w:r>
              <w:lastRenderedPageBreak/>
              <w:t>Actor</w:t>
            </w:r>
          </w:p>
        </w:tc>
        <w:tc>
          <w:tcPr>
            <w:tcW w:w="7340" w:type="dxa"/>
          </w:tcPr>
          <w:p w:rsidR="00F63169" w:rsidP="00E5021C" w:rsidRDefault="00F63169" w14:paraId="47532F44" w14:textId="77777777">
            <w:r>
              <w:t>Admin</w:t>
            </w:r>
          </w:p>
        </w:tc>
      </w:tr>
      <w:tr w:rsidR="00F63169" w:rsidTr="3BF1215F" w14:paraId="1E7C8E40" w14:textId="77777777">
        <w:tc>
          <w:tcPr>
            <w:tcW w:w="1885" w:type="dxa"/>
          </w:tcPr>
          <w:p w:rsidR="00F63169" w:rsidP="00E5021C" w:rsidRDefault="00F63169" w14:paraId="5B271656" w14:textId="77777777">
            <w:r>
              <w:t>Pre-condition</w:t>
            </w:r>
          </w:p>
        </w:tc>
        <w:tc>
          <w:tcPr>
            <w:tcW w:w="7340" w:type="dxa"/>
          </w:tcPr>
          <w:p w:rsidR="00F63169" w:rsidP="00E5021C" w:rsidRDefault="00F63169" w14:paraId="0590C906" w14:textId="3D65CEEE">
            <w:r>
              <w:t xml:space="preserve">Thiết bị hoạt động bình thường, </w:t>
            </w:r>
            <w:r w:rsidR="007A6979">
              <w:t>Mobile App</w:t>
            </w:r>
            <w:r>
              <w:t xml:space="preserve"> đã đăng nhập thành công vào thiết bị và được cấp phiên truy nhập</w:t>
            </w:r>
          </w:p>
        </w:tc>
      </w:tr>
      <w:tr w:rsidR="00F63169" w:rsidTr="3BF1215F" w14:paraId="1CBEF87A" w14:textId="77777777">
        <w:tc>
          <w:tcPr>
            <w:tcW w:w="1885" w:type="dxa"/>
          </w:tcPr>
          <w:p w:rsidR="00F63169" w:rsidP="00E5021C" w:rsidRDefault="00F63169" w14:paraId="2B69E107" w14:textId="77777777">
            <w:r>
              <w:t>Post-condition</w:t>
            </w:r>
          </w:p>
        </w:tc>
        <w:tc>
          <w:tcPr>
            <w:tcW w:w="7340" w:type="dxa"/>
          </w:tcPr>
          <w:p w:rsidR="00F63169" w:rsidP="00E5021C" w:rsidRDefault="00F63169" w14:paraId="17EA90BA" w14:textId="05C0433A">
            <w:r>
              <w:t xml:space="preserve">Thiết bị phản hồi đầy đủ các thông tin cho </w:t>
            </w:r>
            <w:r w:rsidR="007A6979">
              <w:t>Mobile App</w:t>
            </w:r>
          </w:p>
        </w:tc>
      </w:tr>
    </w:tbl>
    <w:p w:rsidRPr="00A13CE7" w:rsidR="00F63169" w:rsidP="00F63169" w:rsidRDefault="00F63169" w14:paraId="654F300B" w14:textId="77777777"/>
    <w:p w:rsidR="00F63169" w:rsidP="00F63169" w:rsidRDefault="00F63169" w14:paraId="29F2FA07" w14:textId="77777777">
      <w:pPr>
        <w:rPr>
          <w:b/>
          <w:bCs/>
        </w:rPr>
      </w:pPr>
      <w:r w:rsidRPr="003C44BD">
        <w:rPr>
          <w:b/>
          <w:bCs/>
        </w:rPr>
        <w:t>Luồng dữ liệu:</w:t>
      </w:r>
    </w:p>
    <w:p w:rsidR="008F426B" w:rsidRDefault="000317A8" w14:paraId="2EAAED20" w14:textId="77777777">
      <w:pPr>
        <w:pStyle w:val="ANSVNormal1"/>
        <w:keepNext/>
        <w:jc w:val="center"/>
      </w:pPr>
      <w:r>
        <w:object w:dxaOrig="9180" w:dyaOrig="5296" w14:anchorId="05F42DD4">
          <v:shape id="_x0000_i1032" style="width:459.75pt;height:265.5pt" o:ole="" type="#_x0000_t75">
            <v:imagedata o:title="" r:id="rId28"/>
          </v:shape>
          <o:OLEObject Type="Embed" ProgID="Visio.Drawing.15" ShapeID="_x0000_i1032" DrawAspect="Content" ObjectID="_1724768638" r:id="rId29"/>
        </w:object>
      </w:r>
    </w:p>
    <w:p w:rsidR="008F426B" w:rsidRDefault="008F426B" w14:paraId="73CAC5A3" w14:textId="7A3268CF">
      <w:pPr>
        <w:pStyle w:val="Caption"/>
      </w:pPr>
      <w:bookmarkStart w:name="_Toc113971652" w:id="72"/>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10</w:t>
      </w:r>
      <w:r>
        <w:fldChar w:fldCharType="end"/>
      </w:r>
      <w:r>
        <w:t xml:space="preserve"> Luồng điều khiển cấu hình sửa một WAN hiện tại từ Mobile App</w:t>
      </w:r>
      <w:bookmarkEnd w:id="72"/>
    </w:p>
    <w:p w:rsidR="00F63169" w:rsidP="00F63169" w:rsidRDefault="00F02801" w14:paraId="6937B65B" w14:textId="2F0635AE">
      <w:pPr>
        <w:rPr>
          <w:b/>
          <w:bCs/>
        </w:rPr>
      </w:pPr>
      <w:r>
        <w:rPr>
          <w:b/>
          <w:bCs/>
        </w:rPr>
        <w:t xml:space="preserve">Cấu trúc payload </w:t>
      </w:r>
      <w:r w:rsidRPr="00AB6FAB" w:rsidR="00F63169">
        <w:rPr>
          <w:b/>
          <w:bCs/>
        </w:rPr>
        <w:t>của bản tin:</w:t>
      </w:r>
    </w:p>
    <w:p w:rsidR="00F63169" w:rsidP="00F63169" w:rsidRDefault="00F63169" w14:paraId="195BA098" w14:textId="77777777">
      <w:pPr>
        <w:pStyle w:val="ListParagraph"/>
        <w:numPr>
          <w:ilvl w:val="0"/>
          <w:numId w:val="9"/>
        </w:numPr>
        <w:rPr>
          <w:b/>
          <w:bCs/>
        </w:rPr>
      </w:pPr>
      <w:r>
        <w:rPr>
          <w:b/>
          <w:bCs/>
        </w:rPr>
        <w:t xml:space="preserve">WAN </w:t>
      </w:r>
      <w:r w:rsidR="000317A8">
        <w:rPr>
          <w:b/>
          <w:bCs/>
        </w:rPr>
        <w:t>Edit</w:t>
      </w:r>
      <w:r>
        <w:rPr>
          <w:b/>
          <w:bCs/>
        </w:rPr>
        <w:t xml:space="preserve"> Request:</w:t>
      </w:r>
    </w:p>
    <w:p w:rsidR="00F63169" w:rsidP="00F63169" w:rsidRDefault="00C74A28" w14:paraId="6B2CB165" w14:textId="77777777">
      <w:pPr>
        <w:pStyle w:val="FirstLevelBullet"/>
      </w:pPr>
      <w:r>
        <w:t>Edit</w:t>
      </w:r>
      <w:r w:rsidR="00F63169">
        <w:t xml:space="preserve"> WAN PPPoE</w:t>
      </w:r>
    </w:p>
    <w:p w:rsidR="00F63169" w:rsidP="00F63169" w:rsidRDefault="00F63169" w14:paraId="2C9E6927" w14:textId="17D87210">
      <w:pPr>
        <w:pStyle w:val="ListParagraph"/>
      </w:pPr>
      <w:r>
        <w:t>{“action” : “wan</w:t>
      </w:r>
      <w:r w:rsidR="007D067A">
        <w:t>PPPoE</w:t>
      </w:r>
      <w:r w:rsidR="00C74A28">
        <w:t>Edit</w:t>
      </w:r>
      <w:r>
        <w:t>”,</w:t>
      </w:r>
    </w:p>
    <w:p w:rsidR="00F63169" w:rsidP="00F63169" w:rsidRDefault="00045C6B" w14:paraId="5434C194" w14:textId="42ECA460">
      <w:pPr>
        <w:pStyle w:val="FirstLevelBullet"/>
        <w:numPr>
          <w:ilvl w:val="0"/>
          <w:numId w:val="0"/>
        </w:numPr>
        <w:ind w:left="720"/>
      </w:pPr>
      <w:r>
        <w:t xml:space="preserve">  “wanIndex” : &lt;wanIndex&gt;</w:t>
      </w:r>
      <w:r w:rsidR="00F63169">
        <w:t>,</w:t>
      </w:r>
    </w:p>
    <w:p w:rsidR="00F63169" w:rsidP="00F63169" w:rsidRDefault="00F63169" w14:paraId="06F31E64" w14:textId="77777777">
      <w:pPr>
        <w:pStyle w:val="FirstLevelBullet"/>
        <w:numPr>
          <w:ilvl w:val="0"/>
          <w:numId w:val="0"/>
        </w:numPr>
        <w:ind w:left="720" w:hanging="360"/>
      </w:pPr>
      <w:r>
        <w:t xml:space="preserve">    </w:t>
      </w:r>
      <w:r>
        <w:tab/>
      </w:r>
      <w:r>
        <w:t xml:space="preserve">  “vlanId” : “&lt;vlanId&gt;”,</w:t>
      </w:r>
    </w:p>
    <w:p w:rsidR="00F63169" w:rsidP="00F63169" w:rsidRDefault="00F63169" w14:paraId="37E18AB7" w14:textId="48E702F6">
      <w:pPr>
        <w:pStyle w:val="FirstLevelBullet"/>
        <w:numPr>
          <w:ilvl w:val="0"/>
          <w:numId w:val="0"/>
        </w:numPr>
        <w:ind w:left="720" w:hanging="360"/>
      </w:pPr>
      <w:r>
        <w:t xml:space="preserve">        </w:t>
      </w:r>
      <w:r w:rsidR="00045C6B">
        <w:t>“802.1p” : &lt;802.1p&gt;</w:t>
      </w:r>
      <w:r>
        <w:t>,</w:t>
      </w:r>
    </w:p>
    <w:p w:rsidR="005F0F51" w:rsidP="00F63169" w:rsidRDefault="00045C6B" w14:paraId="3BFF6BAE" w14:textId="1CC66FCB">
      <w:pPr>
        <w:pStyle w:val="FirstLevelBullet"/>
        <w:numPr>
          <w:ilvl w:val="0"/>
          <w:numId w:val="0"/>
        </w:numPr>
        <w:ind w:left="720" w:hanging="360"/>
      </w:pPr>
      <w:r>
        <w:lastRenderedPageBreak/>
        <w:tab/>
      </w:r>
      <w:r>
        <w:t xml:space="preserve">   “ipVersion” : </w:t>
      </w:r>
      <w:r w:rsidR="005F0F51">
        <w:t>&lt;</w:t>
      </w:r>
      <w:r w:rsidR="000D24DB">
        <w:t>ipVersion</w:t>
      </w:r>
      <w:r>
        <w:t>&gt;</w:t>
      </w:r>
      <w:r w:rsidR="000D24DB">
        <w:t>,</w:t>
      </w:r>
    </w:p>
    <w:p w:rsidR="00F63169" w:rsidP="00F63169" w:rsidRDefault="00F63169" w14:paraId="629364A5" w14:textId="77777777">
      <w:pPr>
        <w:pStyle w:val="FirstLevelBullet"/>
        <w:numPr>
          <w:ilvl w:val="0"/>
          <w:numId w:val="0"/>
        </w:numPr>
      </w:pPr>
      <w:r>
        <w:t xml:space="preserve">             </w:t>
      </w:r>
      <w:r w:rsidR="00C74A28">
        <w:t xml:space="preserve"> </w:t>
      </w:r>
      <w:r>
        <w:t>“username” : “&lt;username&gt;”,</w:t>
      </w:r>
    </w:p>
    <w:p w:rsidR="00F63169" w:rsidP="00F63169" w:rsidRDefault="00F63169" w14:paraId="4B8909CC" w14:textId="62397476">
      <w:pPr>
        <w:pStyle w:val="FirstLevelBullet"/>
        <w:numPr>
          <w:ilvl w:val="0"/>
          <w:numId w:val="0"/>
        </w:numPr>
        <w:ind w:left="720" w:hanging="360"/>
      </w:pPr>
      <w:r>
        <w:t xml:space="preserve">         “password” : “&lt;password&gt;”</w:t>
      </w:r>
      <w:r w:rsidR="00D32964">
        <w:t>,</w:t>
      </w:r>
    </w:p>
    <w:p w:rsidR="003A7F31" w:rsidP="00F63169" w:rsidRDefault="003A7F31" w14:paraId="5135C26F" w14:textId="512CC842">
      <w:pPr>
        <w:pStyle w:val="FirstLevelBullet"/>
        <w:numPr>
          <w:ilvl w:val="0"/>
          <w:numId w:val="0"/>
        </w:numPr>
        <w:ind w:left="720" w:hanging="360"/>
      </w:pPr>
      <w:r>
        <w:tab/>
      </w:r>
      <w:r>
        <w:t xml:space="preserve">   </w:t>
      </w:r>
      <w:r>
        <w:t>“defaultRoute” : “&lt;defaultRoute&gt;”,</w:t>
      </w:r>
    </w:p>
    <w:p w:rsidR="00D32964" w:rsidP="00D32964" w:rsidRDefault="00D32964" w14:paraId="120E17E9" w14:textId="165EB53E">
      <w:pPr>
        <w:pStyle w:val="FirstLevelBullet"/>
        <w:numPr>
          <w:ilvl w:val="0"/>
          <w:numId w:val="0"/>
        </w:numPr>
        <w:ind w:left="720"/>
      </w:pPr>
      <w:r>
        <w:t xml:space="preserve">    “requestId” : </w:t>
      </w:r>
      <w:r w:rsidR="003E0981">
        <w:t>&lt;requestId&gt;</w:t>
      </w:r>
    </w:p>
    <w:p w:rsidR="00F63169" w:rsidP="00F63169" w:rsidRDefault="00F63169" w14:paraId="6349BA9D" w14:textId="77777777">
      <w:pPr>
        <w:pStyle w:val="ListParagraph"/>
      </w:pPr>
      <w:r>
        <w:t>}</w:t>
      </w:r>
    </w:p>
    <w:p w:rsidR="00F63169" w:rsidP="00F63169" w:rsidRDefault="00C74A28" w14:paraId="1E88FB45" w14:textId="77777777">
      <w:pPr>
        <w:pStyle w:val="FirstLevelBullet"/>
      </w:pPr>
      <w:r>
        <w:t>Edit</w:t>
      </w:r>
      <w:r w:rsidR="00F63169">
        <w:t xml:space="preserve"> WAN IPoE:</w:t>
      </w:r>
    </w:p>
    <w:p w:rsidR="00F63169" w:rsidP="00F63169" w:rsidRDefault="00F63169" w14:paraId="081C3E91" w14:textId="637EBC96">
      <w:pPr>
        <w:pStyle w:val="ListParagraph"/>
      </w:pPr>
      <w:r>
        <w:t>{“action” : “wan</w:t>
      </w:r>
      <w:r w:rsidR="004F5829">
        <w:t>IPoE</w:t>
      </w:r>
      <w:r w:rsidR="00C74A28">
        <w:t>Edit</w:t>
      </w:r>
      <w:r>
        <w:t>”,</w:t>
      </w:r>
    </w:p>
    <w:p w:rsidR="00F63169" w:rsidP="00F63169" w:rsidRDefault="00045C6B" w14:paraId="3E98F281" w14:textId="657E80DC">
      <w:pPr>
        <w:pStyle w:val="FirstLevelBullet"/>
        <w:numPr>
          <w:ilvl w:val="0"/>
          <w:numId w:val="0"/>
        </w:numPr>
        <w:ind w:left="720"/>
      </w:pPr>
      <w:r>
        <w:t xml:space="preserve">  “wanIndex” : </w:t>
      </w:r>
      <w:r w:rsidR="00F63169">
        <w:t>&lt;wanIndex&gt;,</w:t>
      </w:r>
    </w:p>
    <w:p w:rsidR="00F63169" w:rsidP="00F63169" w:rsidRDefault="00F63169" w14:paraId="0C9C10B0" w14:textId="125E6EFC">
      <w:pPr>
        <w:pStyle w:val="FirstLevelBullet"/>
        <w:numPr>
          <w:ilvl w:val="0"/>
          <w:numId w:val="0"/>
        </w:numPr>
        <w:ind w:left="720" w:hanging="360"/>
      </w:pPr>
      <w:r>
        <w:t xml:space="preserve">    </w:t>
      </w:r>
      <w:r>
        <w:tab/>
      </w:r>
      <w:r>
        <w:t xml:space="preserve">  “vlanId” : </w:t>
      </w:r>
      <w:r w:rsidR="00045C6B">
        <w:t>&lt;vlanId&gt;</w:t>
      </w:r>
      <w:r>
        <w:t>,</w:t>
      </w:r>
    </w:p>
    <w:p w:rsidR="00F63169" w:rsidP="00F63169" w:rsidRDefault="00045C6B" w14:paraId="5A38F0E6" w14:textId="7D9AEFB5">
      <w:pPr>
        <w:pStyle w:val="FirstLevelBullet"/>
        <w:numPr>
          <w:ilvl w:val="0"/>
          <w:numId w:val="0"/>
        </w:numPr>
        <w:ind w:left="720" w:hanging="360"/>
      </w:pPr>
      <w:r>
        <w:t xml:space="preserve">        “802.1p” : &lt;802.1p&gt;</w:t>
      </w:r>
      <w:r w:rsidR="000D24DB">
        <w:t>,</w:t>
      </w:r>
    </w:p>
    <w:p w:rsidR="000D24DB" w:rsidP="000D24DB" w:rsidRDefault="000D24DB" w14:paraId="08D0AB0D" w14:textId="09EB466E">
      <w:pPr>
        <w:pStyle w:val="FirstLevelBullet"/>
        <w:numPr>
          <w:ilvl w:val="0"/>
          <w:numId w:val="0"/>
        </w:numPr>
        <w:ind w:left="720"/>
      </w:pPr>
      <w:r>
        <w:t xml:space="preserve">  “ipVersion” : “&lt;ipVersion&gt;”</w:t>
      </w:r>
      <w:r w:rsidR="00D32964">
        <w:t>,</w:t>
      </w:r>
    </w:p>
    <w:p w:rsidR="003A7F31" w:rsidP="000D24DB" w:rsidRDefault="003A7F31" w14:paraId="21F98E14" w14:textId="5092D865">
      <w:pPr>
        <w:pStyle w:val="FirstLevelBullet"/>
        <w:numPr>
          <w:ilvl w:val="0"/>
          <w:numId w:val="0"/>
        </w:numPr>
        <w:ind w:left="720"/>
      </w:pPr>
      <w:r>
        <w:t xml:space="preserve">  </w:t>
      </w:r>
      <w:bookmarkStart w:name="_GoBack" w:id="73"/>
      <w:bookmarkEnd w:id="73"/>
      <w:r>
        <w:t>“defaultRoute” : “&lt;defaultRoute&gt;”,</w:t>
      </w:r>
    </w:p>
    <w:p w:rsidR="00D32964" w:rsidP="000D24DB" w:rsidRDefault="00D32964" w14:paraId="3DF05AEA" w14:textId="3E284FC0">
      <w:pPr>
        <w:pStyle w:val="FirstLevelBullet"/>
        <w:numPr>
          <w:ilvl w:val="0"/>
          <w:numId w:val="0"/>
        </w:numPr>
        <w:ind w:left="720"/>
      </w:pPr>
      <w:r>
        <w:t xml:space="preserve">  “requestId” : </w:t>
      </w:r>
      <w:r w:rsidR="003E0981">
        <w:t>&lt;requestId&gt;</w:t>
      </w:r>
    </w:p>
    <w:p w:rsidR="00F63169" w:rsidP="00F63169" w:rsidRDefault="00F63169" w14:paraId="557E93E6" w14:textId="77777777">
      <w:pPr>
        <w:pStyle w:val="ListParagraph"/>
      </w:pPr>
      <w:r>
        <w:t>}</w:t>
      </w:r>
    </w:p>
    <w:p w:rsidR="00F63169" w:rsidP="00F63169" w:rsidRDefault="002F4559" w14:paraId="73FCD16B" w14:textId="77777777">
      <w:pPr>
        <w:pStyle w:val="FirstLevelBullet"/>
      </w:pPr>
      <w:r>
        <w:t>Edit</w:t>
      </w:r>
      <w:r w:rsidR="00F63169">
        <w:t xml:space="preserve"> WAN Bridge:</w:t>
      </w:r>
    </w:p>
    <w:p w:rsidR="00F63169" w:rsidP="00F63169" w:rsidRDefault="00F63169" w14:paraId="44FAE12B" w14:textId="2A1C09DA">
      <w:pPr>
        <w:pStyle w:val="ListParagraph"/>
      </w:pPr>
      <w:r>
        <w:t>{“action” : “</w:t>
      </w:r>
      <w:r w:rsidR="002F4559">
        <w:t>wan</w:t>
      </w:r>
      <w:r w:rsidR="004F5829">
        <w:t>Bridge</w:t>
      </w:r>
      <w:r w:rsidR="002F4559">
        <w:t>Edit</w:t>
      </w:r>
      <w:r>
        <w:t>”,</w:t>
      </w:r>
    </w:p>
    <w:p w:rsidR="00F63169" w:rsidP="00F63169" w:rsidRDefault="00045C6B" w14:paraId="679D0CA7" w14:textId="1963BD06">
      <w:pPr>
        <w:pStyle w:val="FirstLevelBullet"/>
        <w:numPr>
          <w:ilvl w:val="0"/>
          <w:numId w:val="0"/>
        </w:numPr>
        <w:ind w:left="720"/>
      </w:pPr>
      <w:r>
        <w:t xml:space="preserve">  “wanIndex” : &lt;wanIndex&gt;</w:t>
      </w:r>
      <w:r w:rsidR="00F63169">
        <w:t>,</w:t>
      </w:r>
    </w:p>
    <w:p w:rsidR="00F63169" w:rsidP="00F63169" w:rsidRDefault="00045C6B" w14:paraId="0EFB614D" w14:textId="50FD993C">
      <w:pPr>
        <w:pStyle w:val="FirstLevelBullet"/>
        <w:numPr>
          <w:ilvl w:val="0"/>
          <w:numId w:val="0"/>
        </w:numPr>
        <w:ind w:left="720" w:hanging="360"/>
      </w:pPr>
      <w:r>
        <w:t xml:space="preserve">    </w:t>
      </w:r>
      <w:r>
        <w:tab/>
      </w:r>
      <w:r>
        <w:t xml:space="preserve">  “vlanId” : &lt;vlanId&gt;</w:t>
      </w:r>
      <w:r w:rsidR="00F63169">
        <w:t>,</w:t>
      </w:r>
    </w:p>
    <w:p w:rsidR="00F63169" w:rsidP="00F63169" w:rsidRDefault="00F63169" w14:paraId="5CD07966" w14:textId="4CBA300D">
      <w:pPr>
        <w:pStyle w:val="FirstLevelBullet"/>
        <w:numPr>
          <w:ilvl w:val="0"/>
          <w:numId w:val="0"/>
        </w:numPr>
        <w:ind w:left="720" w:hanging="360"/>
      </w:pPr>
      <w:r>
        <w:t xml:space="preserve">        “802.1p” : “&lt;802.1p&gt;”</w:t>
      </w:r>
      <w:r w:rsidR="00D32964">
        <w:t>,</w:t>
      </w:r>
    </w:p>
    <w:p w:rsidR="00D32964" w:rsidP="00F63169" w:rsidRDefault="00D32964" w14:paraId="1DD25212" w14:textId="2645AE81">
      <w:pPr>
        <w:pStyle w:val="FirstLevelBullet"/>
        <w:numPr>
          <w:ilvl w:val="0"/>
          <w:numId w:val="0"/>
        </w:numPr>
        <w:ind w:left="720" w:hanging="360"/>
      </w:pPr>
      <w:r>
        <w:t xml:space="preserve">  </w:t>
      </w:r>
      <w:r>
        <w:tab/>
      </w:r>
      <w:r>
        <w:t xml:space="preserve">  “requestId” : </w:t>
      </w:r>
      <w:r w:rsidR="003E0981">
        <w:t>&lt;requestId&gt;</w:t>
      </w:r>
    </w:p>
    <w:p w:rsidR="00F63169" w:rsidP="00F63169" w:rsidRDefault="00F63169" w14:paraId="44CE2143" w14:textId="77777777">
      <w:pPr>
        <w:pStyle w:val="ListParagraph"/>
      </w:pPr>
      <w:r>
        <w:t>}</w:t>
      </w:r>
    </w:p>
    <w:p w:rsidR="00F63169" w:rsidP="00F63169" w:rsidRDefault="00F63169" w14:paraId="32DECDB3" w14:textId="77777777">
      <w:pPr>
        <w:pStyle w:val="ListParagraph"/>
      </w:pPr>
    </w:p>
    <w:p w:rsidR="00F63169" w:rsidP="00F63169" w:rsidRDefault="00F63169" w14:paraId="28861502" w14:textId="2461AD1D">
      <w:pPr>
        <w:pStyle w:val="ListParagraph"/>
        <w:numPr>
          <w:ilvl w:val="0"/>
          <w:numId w:val="9"/>
        </w:numPr>
        <w:rPr>
          <w:b/>
          <w:bCs/>
        </w:rPr>
      </w:pPr>
      <w:r>
        <w:rPr>
          <w:b/>
          <w:bCs/>
        </w:rPr>
        <w:t xml:space="preserve">WAN </w:t>
      </w:r>
      <w:r w:rsidR="00297941">
        <w:rPr>
          <w:b/>
          <w:bCs/>
        </w:rPr>
        <w:t>edit</w:t>
      </w:r>
      <w:r>
        <w:rPr>
          <w:b/>
          <w:bCs/>
        </w:rPr>
        <w:t xml:space="preserve"> Response:</w:t>
      </w:r>
    </w:p>
    <w:p w:rsidRPr="00820762" w:rsidR="00F63169" w:rsidP="00F63169" w:rsidRDefault="002F4559" w14:paraId="3AE0C46B" w14:textId="77777777">
      <w:pPr>
        <w:pStyle w:val="ListParagraph"/>
        <w:numPr>
          <w:ilvl w:val="1"/>
          <w:numId w:val="9"/>
        </w:numPr>
      </w:pPr>
      <w:r>
        <w:t>Edit</w:t>
      </w:r>
      <w:r w:rsidR="00F63169">
        <w:t xml:space="preserve"> WAN</w:t>
      </w:r>
      <w:r w:rsidRPr="00820762" w:rsidR="00F63169">
        <w:t xml:space="preserve"> thành công</w:t>
      </w:r>
      <w:r w:rsidR="00F63169">
        <w:t>:</w:t>
      </w:r>
    </w:p>
    <w:p w:rsidR="00F63169" w:rsidP="00F63169" w:rsidRDefault="00F63169" w14:paraId="5BDC1CC7" w14:textId="77777777">
      <w:pPr>
        <w:pStyle w:val="FirstLevelBullet"/>
        <w:numPr>
          <w:ilvl w:val="0"/>
          <w:numId w:val="0"/>
        </w:numPr>
        <w:ind w:left="1080"/>
      </w:pPr>
      <w:r>
        <w:t>{</w:t>
      </w:r>
    </w:p>
    <w:p w:rsidR="00F63169" w:rsidP="00F63169" w:rsidRDefault="00F63169" w14:paraId="2648EB51" w14:textId="77777777">
      <w:pPr>
        <w:pStyle w:val="FirstLevelBullet"/>
        <w:numPr>
          <w:ilvl w:val="0"/>
          <w:numId w:val="0"/>
        </w:numPr>
        <w:ind w:left="720" w:firstLine="360"/>
      </w:pPr>
      <w:r>
        <w:t>"status": 0,</w:t>
      </w:r>
    </w:p>
    <w:p w:rsidR="00F63169" w:rsidP="00F63169" w:rsidRDefault="00B94824" w14:paraId="567840EA" w14:textId="5AD47A67">
      <w:pPr>
        <w:pStyle w:val="FirstLevelBullet"/>
        <w:numPr>
          <w:ilvl w:val="0"/>
          <w:numId w:val="0"/>
        </w:numPr>
        <w:ind w:left="720" w:firstLine="360"/>
      </w:pPr>
      <w:r>
        <w:t>“message”: “</w:t>
      </w:r>
      <w:r w:rsidR="001F1C9A">
        <w:t>Success</w:t>
      </w:r>
      <w:r>
        <w:t>”</w:t>
      </w:r>
      <w:r w:rsidR="00F63169">
        <w:t>,</w:t>
      </w:r>
    </w:p>
    <w:p w:rsidR="00D32964" w:rsidP="00F63169" w:rsidRDefault="00D32964" w14:paraId="6091FAF6" w14:textId="0C62445E">
      <w:pPr>
        <w:pStyle w:val="FirstLevelBullet"/>
        <w:numPr>
          <w:ilvl w:val="0"/>
          <w:numId w:val="0"/>
        </w:numPr>
        <w:ind w:left="720" w:firstLine="360"/>
      </w:pPr>
      <w:r>
        <w:t xml:space="preserve">“requestId” : </w:t>
      </w:r>
      <w:r w:rsidR="003E0981">
        <w:t>&lt;requestId&gt;</w:t>
      </w:r>
      <w:r>
        <w:t>,</w:t>
      </w:r>
    </w:p>
    <w:p w:rsidR="00F63169" w:rsidP="00F63169" w:rsidRDefault="00F63169" w14:paraId="5E5F3D94" w14:textId="77777777">
      <w:pPr>
        <w:pStyle w:val="FirstLevelBullet"/>
        <w:numPr>
          <w:ilvl w:val="0"/>
          <w:numId w:val="0"/>
        </w:numPr>
        <w:ind w:left="720" w:firstLine="360"/>
      </w:pPr>
      <w:r>
        <w:t>"data": {</w:t>
      </w:r>
    </w:p>
    <w:p w:rsidR="00F63169" w:rsidP="00F63169" w:rsidRDefault="00F63169" w14:paraId="06CA382D" w14:textId="77777777">
      <w:pPr>
        <w:pStyle w:val="FirstLevelBullet"/>
        <w:numPr>
          <w:ilvl w:val="0"/>
          <w:numId w:val="0"/>
        </w:numPr>
        <w:ind w:left="720" w:firstLine="360"/>
      </w:pPr>
      <w:r>
        <w:t>}</w:t>
      </w:r>
    </w:p>
    <w:p w:rsidR="00F63169" w:rsidP="00F63169" w:rsidRDefault="00F63169" w14:paraId="16D9CEEC" w14:textId="77777777">
      <w:pPr>
        <w:pStyle w:val="FirstLevelBullet"/>
        <w:numPr>
          <w:ilvl w:val="0"/>
          <w:numId w:val="0"/>
        </w:numPr>
        <w:ind w:left="720" w:firstLine="360"/>
      </w:pPr>
      <w:r>
        <w:t>}</w:t>
      </w:r>
    </w:p>
    <w:p w:rsidRPr="00820762" w:rsidR="00F63169" w:rsidP="00F63169" w:rsidRDefault="002F4559" w14:paraId="3CE3EC88" w14:textId="77777777">
      <w:pPr>
        <w:pStyle w:val="ListParagraph"/>
        <w:numPr>
          <w:ilvl w:val="1"/>
          <w:numId w:val="9"/>
        </w:numPr>
      </w:pPr>
      <w:r>
        <w:t>Edit</w:t>
      </w:r>
      <w:r w:rsidR="00F63169">
        <w:t xml:space="preserve"> WAN thất bại:</w:t>
      </w:r>
    </w:p>
    <w:p w:rsidR="00F63169" w:rsidP="00F63169" w:rsidRDefault="00F63169" w14:paraId="0EF5EB1C" w14:textId="77777777">
      <w:pPr>
        <w:pStyle w:val="FirstLevelBullet"/>
        <w:numPr>
          <w:ilvl w:val="0"/>
          <w:numId w:val="0"/>
        </w:numPr>
        <w:ind w:left="1080"/>
      </w:pPr>
      <w:r>
        <w:t>{</w:t>
      </w:r>
    </w:p>
    <w:p w:rsidR="00F63169" w:rsidP="00F63169" w:rsidRDefault="00183521" w14:paraId="0B495283" w14:textId="4E858672">
      <w:pPr>
        <w:pStyle w:val="FirstLevelBullet"/>
        <w:numPr>
          <w:ilvl w:val="0"/>
          <w:numId w:val="0"/>
        </w:numPr>
        <w:ind w:left="1080"/>
      </w:pPr>
      <w:r>
        <w:t>“status”: &lt;ErrorCode&gt;</w:t>
      </w:r>
      <w:r w:rsidR="00F63169">
        <w:t>,</w:t>
      </w:r>
    </w:p>
    <w:p w:rsidR="00F63169" w:rsidP="00F63169" w:rsidRDefault="00B94824" w14:paraId="16EF2E0E" w14:textId="440BFA50">
      <w:pPr>
        <w:pStyle w:val="FirstLevelBullet"/>
        <w:numPr>
          <w:ilvl w:val="0"/>
          <w:numId w:val="0"/>
        </w:numPr>
        <w:ind w:left="1080"/>
      </w:pPr>
      <w:r>
        <w:t>“message”: “&lt;message&gt;”</w:t>
      </w:r>
      <w:r w:rsidR="00F63169">
        <w:t>,</w:t>
      </w:r>
    </w:p>
    <w:p w:rsidR="00D32964" w:rsidP="00F63169" w:rsidRDefault="00D32964" w14:paraId="070EF8AF" w14:textId="7152FACD">
      <w:pPr>
        <w:pStyle w:val="FirstLevelBullet"/>
        <w:numPr>
          <w:ilvl w:val="0"/>
          <w:numId w:val="0"/>
        </w:numPr>
        <w:ind w:left="1080"/>
      </w:pPr>
      <w:r>
        <w:t xml:space="preserve">“requestId” : </w:t>
      </w:r>
      <w:r w:rsidR="003E0981">
        <w:t>&lt;requestId&gt;</w:t>
      </w:r>
      <w:r>
        <w:t>,</w:t>
      </w:r>
    </w:p>
    <w:p w:rsidR="00F63169" w:rsidP="00F63169" w:rsidRDefault="00F63169" w14:paraId="70C686FB" w14:textId="77777777">
      <w:pPr>
        <w:pStyle w:val="FirstLevelBullet"/>
        <w:numPr>
          <w:ilvl w:val="0"/>
          <w:numId w:val="0"/>
        </w:numPr>
        <w:ind w:left="1080"/>
      </w:pPr>
      <w:r>
        <w:t>"data": {</w:t>
      </w:r>
    </w:p>
    <w:p w:rsidR="00F63169" w:rsidP="00F63169" w:rsidRDefault="00F63169" w14:paraId="0B35385C" w14:textId="77777777">
      <w:pPr>
        <w:pStyle w:val="FirstLevelBullet"/>
        <w:numPr>
          <w:ilvl w:val="0"/>
          <w:numId w:val="0"/>
        </w:numPr>
        <w:ind w:left="1080"/>
      </w:pPr>
      <w:r>
        <w:lastRenderedPageBreak/>
        <w:t>}</w:t>
      </w:r>
    </w:p>
    <w:p w:rsidR="00F63169" w:rsidP="00F63169" w:rsidRDefault="00F63169" w14:paraId="13BFC790" w14:textId="77777777">
      <w:pPr>
        <w:pStyle w:val="FirstLevelBullet"/>
        <w:numPr>
          <w:ilvl w:val="0"/>
          <w:numId w:val="0"/>
        </w:numPr>
        <w:ind w:left="1080"/>
      </w:pPr>
      <w:r>
        <w:t>}</w:t>
      </w:r>
    </w:p>
    <w:p w:rsidR="00F63169" w:rsidP="00F63169" w:rsidRDefault="00F63169" w14:paraId="3F57A43F" w14:textId="77777777">
      <w:pPr>
        <w:pStyle w:val="ListParagraph"/>
        <w:numPr>
          <w:ilvl w:val="0"/>
          <w:numId w:val="9"/>
        </w:numPr>
        <w:rPr>
          <w:b/>
          <w:bCs/>
        </w:rPr>
      </w:pPr>
      <w:r w:rsidRPr="00003BA2">
        <w:rPr>
          <w:b/>
          <w:bCs/>
        </w:rPr>
        <w:t>Mô tả tham số</w:t>
      </w:r>
      <w:r>
        <w:rPr>
          <w:b/>
          <w:bCs/>
        </w:rPr>
        <w:t>:</w:t>
      </w:r>
    </w:p>
    <w:p w:rsidR="00771908" w:rsidP="00771908" w:rsidRDefault="00771908" w14:paraId="27EDF845" w14:textId="0F740753">
      <w:pPr>
        <w:pStyle w:val="Caption"/>
        <w:keepNext/>
      </w:pPr>
      <w:bookmarkStart w:name="_Toc113971600" w:id="7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10</w:t>
      </w:r>
      <w:r>
        <w:fldChar w:fldCharType="end"/>
      </w:r>
      <w:r>
        <w:t xml:space="preserve"> Bảng mô tả tham số trong luồng điều khiển cấu hình sửa một WAN</w:t>
      </w:r>
      <w:bookmarkEnd w:id="74"/>
    </w:p>
    <w:tbl>
      <w:tblPr>
        <w:tblStyle w:val="TableGrid"/>
        <w:tblW w:w="0" w:type="auto"/>
        <w:tblInd w:w="175" w:type="dxa"/>
        <w:tblLook w:val="04A0" w:firstRow="1" w:lastRow="0" w:firstColumn="1" w:lastColumn="0" w:noHBand="0" w:noVBand="1"/>
      </w:tblPr>
      <w:tblGrid>
        <w:gridCol w:w="715"/>
        <w:gridCol w:w="1602"/>
        <w:gridCol w:w="1566"/>
        <w:gridCol w:w="1068"/>
        <w:gridCol w:w="2383"/>
        <w:gridCol w:w="1716"/>
      </w:tblGrid>
      <w:tr w:rsidR="00F63169" w:rsidTr="00771908" w14:paraId="22AFF110" w14:textId="77777777">
        <w:tc>
          <w:tcPr>
            <w:tcW w:w="715" w:type="dxa"/>
          </w:tcPr>
          <w:p w:rsidR="00F63169" w:rsidP="00E5021C" w:rsidRDefault="00F63169" w14:paraId="2044E2ED" w14:textId="77777777">
            <w:pPr>
              <w:pStyle w:val="ListParagraph"/>
              <w:ind w:left="0"/>
              <w:rPr>
                <w:b/>
                <w:bCs/>
              </w:rPr>
            </w:pPr>
            <w:r>
              <w:rPr>
                <w:b/>
                <w:bCs/>
              </w:rPr>
              <w:t>STT</w:t>
            </w:r>
          </w:p>
        </w:tc>
        <w:tc>
          <w:tcPr>
            <w:tcW w:w="1602" w:type="dxa"/>
          </w:tcPr>
          <w:p w:rsidR="00F63169" w:rsidP="00E5021C" w:rsidRDefault="00F63169" w14:paraId="0DC25001" w14:textId="77777777">
            <w:pPr>
              <w:pStyle w:val="ListParagraph"/>
              <w:ind w:left="0"/>
              <w:rPr>
                <w:b/>
                <w:bCs/>
              </w:rPr>
            </w:pPr>
            <w:r>
              <w:rPr>
                <w:b/>
                <w:bCs/>
              </w:rPr>
              <w:t>Tham số</w:t>
            </w:r>
          </w:p>
        </w:tc>
        <w:tc>
          <w:tcPr>
            <w:tcW w:w="1566" w:type="dxa"/>
          </w:tcPr>
          <w:p w:rsidR="00F63169" w:rsidP="00E5021C" w:rsidRDefault="00F63169" w14:paraId="7283E8CA" w14:textId="77777777">
            <w:pPr>
              <w:pStyle w:val="ListParagraph"/>
              <w:ind w:left="0"/>
              <w:rPr>
                <w:b/>
                <w:bCs/>
              </w:rPr>
            </w:pPr>
            <w:r>
              <w:rPr>
                <w:b/>
                <w:bCs/>
              </w:rPr>
              <w:t>Mô tả</w:t>
            </w:r>
          </w:p>
        </w:tc>
        <w:tc>
          <w:tcPr>
            <w:tcW w:w="1068" w:type="dxa"/>
          </w:tcPr>
          <w:p w:rsidR="00F63169" w:rsidP="00E5021C" w:rsidRDefault="00F63169" w14:paraId="49867096" w14:textId="77777777">
            <w:pPr>
              <w:pStyle w:val="ListParagraph"/>
              <w:ind w:left="0"/>
              <w:rPr>
                <w:b/>
                <w:bCs/>
              </w:rPr>
            </w:pPr>
            <w:r>
              <w:rPr>
                <w:b/>
                <w:bCs/>
              </w:rPr>
              <w:t>Kiểu</w:t>
            </w:r>
          </w:p>
        </w:tc>
        <w:tc>
          <w:tcPr>
            <w:tcW w:w="2383" w:type="dxa"/>
          </w:tcPr>
          <w:p w:rsidR="00F63169" w:rsidP="00E5021C" w:rsidRDefault="00F63169" w14:paraId="459A1737" w14:textId="77777777">
            <w:pPr>
              <w:pStyle w:val="ListParagraph"/>
              <w:ind w:left="0"/>
              <w:rPr>
                <w:b/>
                <w:bCs/>
              </w:rPr>
            </w:pPr>
            <w:r>
              <w:rPr>
                <w:b/>
                <w:bCs/>
              </w:rPr>
              <w:t>Giá trị</w:t>
            </w:r>
          </w:p>
        </w:tc>
        <w:tc>
          <w:tcPr>
            <w:tcW w:w="1716" w:type="dxa"/>
          </w:tcPr>
          <w:p w:rsidR="00F63169" w:rsidP="00E5021C" w:rsidRDefault="00F63169" w14:paraId="437961F6" w14:textId="77777777">
            <w:pPr>
              <w:pStyle w:val="ListParagraph"/>
              <w:ind w:left="0"/>
              <w:rPr>
                <w:b/>
                <w:bCs/>
              </w:rPr>
            </w:pPr>
            <w:r>
              <w:rPr>
                <w:b/>
                <w:bCs/>
              </w:rPr>
              <w:t>Json Key</w:t>
            </w:r>
          </w:p>
        </w:tc>
      </w:tr>
      <w:tr w:rsidR="00F63169" w:rsidTr="00771908" w14:paraId="45A931FC" w14:textId="77777777">
        <w:tc>
          <w:tcPr>
            <w:tcW w:w="715" w:type="dxa"/>
          </w:tcPr>
          <w:p w:rsidRPr="00020A9F" w:rsidR="00F63169" w:rsidP="00E5021C" w:rsidRDefault="00F63169" w14:paraId="52BFAC5B" w14:textId="77777777">
            <w:pPr>
              <w:pStyle w:val="ListParagraph"/>
              <w:ind w:left="0"/>
            </w:pPr>
            <w:r w:rsidRPr="00020A9F">
              <w:t>1</w:t>
            </w:r>
          </w:p>
        </w:tc>
        <w:tc>
          <w:tcPr>
            <w:tcW w:w="1602" w:type="dxa"/>
          </w:tcPr>
          <w:p w:rsidRPr="00020A9F" w:rsidR="00F63169" w:rsidP="00E5021C" w:rsidRDefault="00F63169" w14:paraId="1E440C15" w14:textId="77777777">
            <w:pPr>
              <w:pStyle w:val="ListParagraph"/>
              <w:ind w:left="0"/>
            </w:pPr>
            <w:r>
              <w:t>WAN Index</w:t>
            </w:r>
          </w:p>
        </w:tc>
        <w:tc>
          <w:tcPr>
            <w:tcW w:w="1566" w:type="dxa"/>
          </w:tcPr>
          <w:p w:rsidRPr="00020A9F" w:rsidR="00F63169" w:rsidP="00E5021C" w:rsidRDefault="00F63169" w14:paraId="3390401F" w14:textId="77777777">
            <w:pPr>
              <w:pStyle w:val="ListParagraph"/>
              <w:ind w:left="0"/>
            </w:pPr>
            <w:r>
              <w:t>Index của WAN</w:t>
            </w:r>
          </w:p>
        </w:tc>
        <w:tc>
          <w:tcPr>
            <w:tcW w:w="1068" w:type="dxa"/>
          </w:tcPr>
          <w:p w:rsidRPr="00020A9F" w:rsidR="00F63169" w:rsidP="00E5021C" w:rsidRDefault="00F63169" w14:paraId="3FF8AB78" w14:textId="77777777">
            <w:pPr>
              <w:pStyle w:val="ListParagraph"/>
              <w:ind w:left="0"/>
            </w:pPr>
            <w:r>
              <w:t>Int</w:t>
            </w:r>
          </w:p>
        </w:tc>
        <w:tc>
          <w:tcPr>
            <w:tcW w:w="2383" w:type="dxa"/>
          </w:tcPr>
          <w:p w:rsidRPr="00020A9F" w:rsidR="00F63169" w:rsidP="00E5021C" w:rsidRDefault="00F63169" w14:paraId="41D6FC00" w14:textId="77777777">
            <w:pPr>
              <w:pStyle w:val="ListParagraph"/>
              <w:ind w:left="0"/>
            </w:pPr>
            <w:r>
              <w:t>Số nguyên. Có giá trị: 0-7</w:t>
            </w:r>
          </w:p>
        </w:tc>
        <w:tc>
          <w:tcPr>
            <w:tcW w:w="1716" w:type="dxa"/>
          </w:tcPr>
          <w:p w:rsidRPr="00020A9F" w:rsidR="00F63169" w:rsidP="00E5021C" w:rsidRDefault="00F63169" w14:paraId="6F8E6AEE" w14:textId="77777777">
            <w:pPr>
              <w:pStyle w:val="ListParagraph"/>
              <w:ind w:left="0"/>
            </w:pPr>
            <w:r>
              <w:t>wanIndex</w:t>
            </w:r>
          </w:p>
        </w:tc>
      </w:tr>
      <w:tr w:rsidR="00F63169" w:rsidTr="00771908" w14:paraId="1C1BC334" w14:textId="77777777">
        <w:tc>
          <w:tcPr>
            <w:tcW w:w="715" w:type="dxa"/>
          </w:tcPr>
          <w:p w:rsidRPr="00020A9F" w:rsidR="00F63169" w:rsidP="00E5021C" w:rsidRDefault="00F63169" w14:paraId="06EF5E67" w14:textId="77777777">
            <w:pPr>
              <w:pStyle w:val="ListParagraph"/>
              <w:ind w:left="0"/>
            </w:pPr>
            <w:r>
              <w:t>3</w:t>
            </w:r>
          </w:p>
        </w:tc>
        <w:tc>
          <w:tcPr>
            <w:tcW w:w="1602" w:type="dxa"/>
          </w:tcPr>
          <w:p w:rsidRPr="00020A9F" w:rsidR="00F63169" w:rsidP="00E5021C" w:rsidRDefault="00F63169" w14:paraId="28053E55" w14:textId="77777777">
            <w:pPr>
              <w:pStyle w:val="ListParagraph"/>
              <w:ind w:left="0"/>
            </w:pPr>
            <w:r>
              <w:t>vlanID</w:t>
            </w:r>
          </w:p>
        </w:tc>
        <w:tc>
          <w:tcPr>
            <w:tcW w:w="1566" w:type="dxa"/>
          </w:tcPr>
          <w:p w:rsidR="00F63169" w:rsidP="00E5021C" w:rsidRDefault="00F63169" w14:paraId="6C34FD19" w14:textId="77777777">
            <w:pPr>
              <w:pStyle w:val="ListParagraph"/>
              <w:ind w:left="0"/>
            </w:pPr>
            <w:r>
              <w:t>VLAN ID</w:t>
            </w:r>
          </w:p>
        </w:tc>
        <w:tc>
          <w:tcPr>
            <w:tcW w:w="1068" w:type="dxa"/>
          </w:tcPr>
          <w:p w:rsidR="00F63169" w:rsidP="00E5021C" w:rsidRDefault="00F63169" w14:paraId="47DE8717" w14:textId="77777777">
            <w:pPr>
              <w:pStyle w:val="ListParagraph"/>
              <w:ind w:left="0"/>
            </w:pPr>
            <w:r>
              <w:t>Int</w:t>
            </w:r>
          </w:p>
        </w:tc>
        <w:tc>
          <w:tcPr>
            <w:tcW w:w="2383" w:type="dxa"/>
          </w:tcPr>
          <w:p w:rsidR="00F63169" w:rsidP="00E5021C" w:rsidRDefault="00F63169" w14:paraId="3EF1637C" w14:textId="77777777">
            <w:pPr>
              <w:pStyle w:val="ListParagraph"/>
              <w:ind w:left="0"/>
            </w:pPr>
            <w:r>
              <w:t>Số nguyên. Có giá trị: 0-4095</w:t>
            </w:r>
          </w:p>
        </w:tc>
        <w:tc>
          <w:tcPr>
            <w:tcW w:w="1716" w:type="dxa"/>
          </w:tcPr>
          <w:p w:rsidR="00F63169" w:rsidP="00E5021C" w:rsidRDefault="00F63169" w14:paraId="4D8255A0" w14:textId="77777777">
            <w:pPr>
              <w:pStyle w:val="ListParagraph"/>
              <w:ind w:left="0"/>
            </w:pPr>
            <w:r>
              <w:t>vlanID</w:t>
            </w:r>
          </w:p>
        </w:tc>
      </w:tr>
      <w:tr w:rsidR="00F63169" w:rsidTr="00771908" w14:paraId="7BD16D6C" w14:textId="77777777">
        <w:tc>
          <w:tcPr>
            <w:tcW w:w="715" w:type="dxa"/>
          </w:tcPr>
          <w:p w:rsidR="00F63169" w:rsidP="00E5021C" w:rsidRDefault="00F63169" w14:paraId="701C60D4" w14:textId="77777777">
            <w:pPr>
              <w:pStyle w:val="ListParagraph"/>
              <w:ind w:left="0"/>
            </w:pPr>
            <w:r>
              <w:t>4</w:t>
            </w:r>
          </w:p>
        </w:tc>
        <w:tc>
          <w:tcPr>
            <w:tcW w:w="1602" w:type="dxa"/>
          </w:tcPr>
          <w:p w:rsidR="00F63169" w:rsidP="00E5021C" w:rsidRDefault="00F63169" w14:paraId="0BBB9509" w14:textId="77777777">
            <w:pPr>
              <w:pStyle w:val="ListParagraph"/>
              <w:ind w:left="0"/>
            </w:pPr>
            <w:r>
              <w:t>802.1p</w:t>
            </w:r>
          </w:p>
        </w:tc>
        <w:tc>
          <w:tcPr>
            <w:tcW w:w="1566" w:type="dxa"/>
          </w:tcPr>
          <w:p w:rsidR="00F63169" w:rsidP="00E5021C" w:rsidRDefault="00F63169" w14:paraId="36514307" w14:textId="77777777">
            <w:pPr>
              <w:pStyle w:val="ListParagraph"/>
              <w:ind w:left="0"/>
            </w:pPr>
            <w:r>
              <w:t>VLAN Priority</w:t>
            </w:r>
          </w:p>
        </w:tc>
        <w:tc>
          <w:tcPr>
            <w:tcW w:w="1068" w:type="dxa"/>
          </w:tcPr>
          <w:p w:rsidR="00F63169" w:rsidP="00E5021C" w:rsidRDefault="00F63169" w14:paraId="66852554" w14:textId="77777777">
            <w:pPr>
              <w:pStyle w:val="ListParagraph"/>
              <w:ind w:left="0"/>
            </w:pPr>
            <w:r>
              <w:t>Int</w:t>
            </w:r>
          </w:p>
        </w:tc>
        <w:tc>
          <w:tcPr>
            <w:tcW w:w="2383" w:type="dxa"/>
          </w:tcPr>
          <w:p w:rsidR="00F63169" w:rsidP="00E5021C" w:rsidRDefault="00F63169" w14:paraId="1CF5F3CA" w14:textId="77777777">
            <w:pPr>
              <w:pStyle w:val="ListParagraph"/>
              <w:ind w:left="0"/>
            </w:pPr>
            <w:r>
              <w:t>Số nguyên. Có giá trị: 0-7</w:t>
            </w:r>
          </w:p>
        </w:tc>
        <w:tc>
          <w:tcPr>
            <w:tcW w:w="1716" w:type="dxa"/>
          </w:tcPr>
          <w:p w:rsidR="00F63169" w:rsidP="00E5021C" w:rsidRDefault="00F63169" w14:paraId="229651EB" w14:textId="77777777">
            <w:pPr>
              <w:pStyle w:val="ListParagraph"/>
              <w:ind w:left="0"/>
            </w:pPr>
            <w:r>
              <w:t>802.1p</w:t>
            </w:r>
          </w:p>
        </w:tc>
      </w:tr>
      <w:tr w:rsidR="000D24DB" w:rsidTr="00771908" w14:paraId="339B4E7D" w14:textId="77777777">
        <w:tc>
          <w:tcPr>
            <w:tcW w:w="715" w:type="dxa"/>
          </w:tcPr>
          <w:p w:rsidR="000D24DB" w:rsidP="000D24DB" w:rsidRDefault="000D24DB" w14:paraId="3E37D52F" w14:textId="0AE6AAB8">
            <w:pPr>
              <w:pStyle w:val="ListParagraph"/>
              <w:ind w:left="0"/>
            </w:pPr>
            <w:r>
              <w:t>5</w:t>
            </w:r>
          </w:p>
        </w:tc>
        <w:tc>
          <w:tcPr>
            <w:tcW w:w="1602" w:type="dxa"/>
          </w:tcPr>
          <w:p w:rsidR="000D24DB" w:rsidP="000D24DB" w:rsidRDefault="000D24DB" w14:paraId="7EFA3D71" w14:textId="4E300001">
            <w:pPr>
              <w:pStyle w:val="ListParagraph"/>
              <w:ind w:left="0"/>
            </w:pPr>
            <w:r>
              <w:t>IP version</w:t>
            </w:r>
          </w:p>
        </w:tc>
        <w:tc>
          <w:tcPr>
            <w:tcW w:w="1566" w:type="dxa"/>
          </w:tcPr>
          <w:p w:rsidR="000D24DB" w:rsidP="000D24DB" w:rsidRDefault="000D24DB" w14:paraId="6114224B" w14:textId="227D08D0">
            <w:pPr>
              <w:pStyle w:val="ListParagraph"/>
              <w:ind w:left="0"/>
            </w:pPr>
            <w:r>
              <w:t>IP version của WAN chỉ có đối với WANType= IPoE/PPPoE</w:t>
            </w:r>
          </w:p>
        </w:tc>
        <w:tc>
          <w:tcPr>
            <w:tcW w:w="1068" w:type="dxa"/>
          </w:tcPr>
          <w:p w:rsidR="000D24DB" w:rsidP="000D24DB" w:rsidRDefault="000D24DB" w14:paraId="5C747607" w14:textId="31C7D1AE">
            <w:pPr>
              <w:pStyle w:val="ListParagraph"/>
              <w:ind w:left="0"/>
            </w:pPr>
            <w:r>
              <w:t>String</w:t>
            </w:r>
          </w:p>
        </w:tc>
        <w:tc>
          <w:tcPr>
            <w:tcW w:w="2383" w:type="dxa"/>
          </w:tcPr>
          <w:p w:rsidR="000D24DB" w:rsidP="000D24DB" w:rsidRDefault="000D24DB" w14:paraId="59C3C9F0" w14:textId="77777777">
            <w:pPr>
              <w:pStyle w:val="ListParagraph"/>
              <w:ind w:left="0"/>
            </w:pPr>
            <w:r>
              <w:t>Chuỗi ký tự trong danh sách sau:</w:t>
            </w:r>
          </w:p>
          <w:p w:rsidR="000D24DB" w:rsidP="000D24DB" w:rsidRDefault="000D24DB" w14:paraId="7AE0E220" w14:textId="4726F233">
            <w:pPr>
              <w:pStyle w:val="ListParagraph"/>
              <w:ind w:left="0"/>
            </w:pPr>
            <w:r>
              <w:t>IPv4/IPv6/Dualstack</w:t>
            </w:r>
          </w:p>
        </w:tc>
        <w:tc>
          <w:tcPr>
            <w:tcW w:w="1716" w:type="dxa"/>
          </w:tcPr>
          <w:p w:rsidR="000D24DB" w:rsidP="000D24DB" w:rsidRDefault="000D24DB" w14:paraId="204FE1EF" w14:textId="3C266B97">
            <w:pPr>
              <w:pStyle w:val="ListParagraph"/>
              <w:ind w:left="0"/>
            </w:pPr>
            <w:r>
              <w:t>ipVersion</w:t>
            </w:r>
          </w:p>
        </w:tc>
      </w:tr>
      <w:tr w:rsidR="000D24DB" w:rsidTr="00771908" w14:paraId="1F50060D" w14:textId="77777777">
        <w:tc>
          <w:tcPr>
            <w:tcW w:w="715" w:type="dxa"/>
          </w:tcPr>
          <w:p w:rsidR="000D24DB" w:rsidP="000D24DB" w:rsidRDefault="000D24DB" w14:paraId="2C5FCC42" w14:textId="24FFADFB">
            <w:pPr>
              <w:pStyle w:val="ListParagraph"/>
              <w:ind w:left="0"/>
            </w:pPr>
            <w:r>
              <w:t>6</w:t>
            </w:r>
          </w:p>
        </w:tc>
        <w:tc>
          <w:tcPr>
            <w:tcW w:w="1602" w:type="dxa"/>
          </w:tcPr>
          <w:p w:rsidR="000D24DB" w:rsidP="000D24DB" w:rsidRDefault="000D24DB" w14:paraId="722BDBE9" w14:textId="77777777">
            <w:pPr>
              <w:pStyle w:val="ListParagraph"/>
              <w:ind w:left="0"/>
            </w:pPr>
            <w:r>
              <w:t>Username</w:t>
            </w:r>
          </w:p>
        </w:tc>
        <w:tc>
          <w:tcPr>
            <w:tcW w:w="1566" w:type="dxa"/>
          </w:tcPr>
          <w:p w:rsidR="000D24DB" w:rsidP="000D24DB" w:rsidRDefault="000D24DB" w14:paraId="17A074FB" w14:textId="77777777">
            <w:pPr>
              <w:pStyle w:val="ListParagraph"/>
              <w:ind w:left="0"/>
            </w:pPr>
            <w:r>
              <w:t>Username PPPoE chỉ có trường này đối với WAN Type = PPPoE</w:t>
            </w:r>
          </w:p>
        </w:tc>
        <w:tc>
          <w:tcPr>
            <w:tcW w:w="1068" w:type="dxa"/>
          </w:tcPr>
          <w:p w:rsidR="000D24DB" w:rsidP="000D24DB" w:rsidRDefault="000D24DB" w14:paraId="01B47410" w14:textId="77777777">
            <w:pPr>
              <w:pStyle w:val="ListParagraph"/>
              <w:ind w:left="0"/>
            </w:pPr>
            <w:r>
              <w:t>String</w:t>
            </w:r>
          </w:p>
        </w:tc>
        <w:tc>
          <w:tcPr>
            <w:tcW w:w="2383" w:type="dxa"/>
          </w:tcPr>
          <w:p w:rsidR="000D24DB" w:rsidP="000D24DB" w:rsidRDefault="000D24DB" w14:paraId="02D54A1B" w14:textId="77777777">
            <w:pPr>
              <w:pStyle w:val="ListParagraph"/>
              <w:ind w:left="0"/>
            </w:pPr>
            <w:r>
              <w:t>Chuỗi ký tự. Các ký tự đọc được bao gồm các ký tự chữ, số, các ký tự đặc biệt. Không chấp nhận ký tự tiếng việt.</w:t>
            </w:r>
          </w:p>
          <w:p w:rsidR="000D24DB" w:rsidP="000D24DB" w:rsidRDefault="000D24DB" w14:paraId="4B889B71" w14:textId="77777777">
            <w:pPr>
              <w:pStyle w:val="ListParagraph"/>
              <w:ind w:left="0"/>
            </w:pPr>
            <w:r>
              <w:t>Độ dài: 1-64</w:t>
            </w:r>
          </w:p>
          <w:p w:rsidR="000D24DB" w:rsidP="000D24DB" w:rsidRDefault="000D24DB" w14:paraId="52C02047" w14:textId="77777777">
            <w:pPr>
              <w:pStyle w:val="ListParagraph"/>
              <w:ind w:left="0"/>
            </w:pPr>
          </w:p>
        </w:tc>
        <w:tc>
          <w:tcPr>
            <w:tcW w:w="1716" w:type="dxa"/>
          </w:tcPr>
          <w:p w:rsidR="000D24DB" w:rsidP="000D24DB" w:rsidRDefault="000D24DB" w14:paraId="2FA31B03" w14:textId="77777777">
            <w:pPr>
              <w:pStyle w:val="ListParagraph"/>
              <w:ind w:left="0"/>
            </w:pPr>
            <w:r>
              <w:t>username</w:t>
            </w:r>
          </w:p>
        </w:tc>
      </w:tr>
      <w:tr w:rsidR="000D24DB" w:rsidTr="00771908" w14:paraId="78115856" w14:textId="77777777">
        <w:tc>
          <w:tcPr>
            <w:tcW w:w="715" w:type="dxa"/>
          </w:tcPr>
          <w:p w:rsidR="000D24DB" w:rsidP="000D24DB" w:rsidRDefault="000D24DB" w14:paraId="5C04F0E5" w14:textId="5771824E">
            <w:pPr>
              <w:pStyle w:val="ListParagraph"/>
              <w:ind w:left="0"/>
            </w:pPr>
            <w:r>
              <w:t>7</w:t>
            </w:r>
          </w:p>
        </w:tc>
        <w:tc>
          <w:tcPr>
            <w:tcW w:w="1602" w:type="dxa"/>
          </w:tcPr>
          <w:p w:rsidR="000D24DB" w:rsidP="000D24DB" w:rsidRDefault="000D24DB" w14:paraId="449A68AB" w14:textId="77777777">
            <w:pPr>
              <w:pStyle w:val="ListParagraph"/>
              <w:ind w:left="0"/>
            </w:pPr>
            <w:r>
              <w:t>Password</w:t>
            </w:r>
          </w:p>
        </w:tc>
        <w:tc>
          <w:tcPr>
            <w:tcW w:w="1566" w:type="dxa"/>
          </w:tcPr>
          <w:p w:rsidR="000D24DB" w:rsidP="000D24DB" w:rsidRDefault="000D24DB" w14:paraId="72AE3C0A" w14:textId="77777777">
            <w:pPr>
              <w:pStyle w:val="ListParagraph"/>
              <w:ind w:left="0"/>
            </w:pPr>
            <w:r>
              <w:t>Password PPPoE chỉ có trường đối với WAN Type = PPPoE</w:t>
            </w:r>
          </w:p>
        </w:tc>
        <w:tc>
          <w:tcPr>
            <w:tcW w:w="1068" w:type="dxa"/>
          </w:tcPr>
          <w:p w:rsidR="000D24DB" w:rsidP="000D24DB" w:rsidRDefault="000D24DB" w14:paraId="21423642" w14:textId="77777777">
            <w:pPr>
              <w:pStyle w:val="ListParagraph"/>
              <w:ind w:left="0"/>
            </w:pPr>
            <w:r>
              <w:t>String</w:t>
            </w:r>
          </w:p>
        </w:tc>
        <w:tc>
          <w:tcPr>
            <w:tcW w:w="2383" w:type="dxa"/>
          </w:tcPr>
          <w:p w:rsidR="000D24DB" w:rsidP="000D24DB" w:rsidRDefault="000D24DB" w14:paraId="042847BD" w14:textId="77777777">
            <w:pPr>
              <w:pStyle w:val="ListParagraph"/>
              <w:ind w:left="0"/>
            </w:pPr>
            <w:r>
              <w:t>Chuỗi ký tự. Các ký tự đọc được bao gồm các ký tự chữ, số, các ký tự đặc biệt. Không chấp nhận ký tự tiếng việt.</w:t>
            </w:r>
          </w:p>
          <w:p w:rsidR="000D24DB" w:rsidP="000D24DB" w:rsidRDefault="000D24DB" w14:paraId="1854D542" w14:textId="77777777">
            <w:pPr>
              <w:pStyle w:val="ListParagraph"/>
              <w:ind w:left="0"/>
            </w:pPr>
            <w:r>
              <w:t>Độ dài: 1-64</w:t>
            </w:r>
          </w:p>
        </w:tc>
        <w:tc>
          <w:tcPr>
            <w:tcW w:w="1716" w:type="dxa"/>
          </w:tcPr>
          <w:p w:rsidR="000D24DB" w:rsidP="000D24DB" w:rsidRDefault="000D24DB" w14:paraId="09861647" w14:textId="77777777">
            <w:pPr>
              <w:pStyle w:val="ListParagraph"/>
              <w:ind w:left="0"/>
            </w:pPr>
            <w:r>
              <w:t>password</w:t>
            </w:r>
          </w:p>
        </w:tc>
      </w:tr>
    </w:tbl>
    <w:p w:rsidR="00405D35" w:rsidP="0043581E" w:rsidRDefault="00405D35" w14:paraId="4C76E46F" w14:textId="77777777">
      <w:pPr>
        <w:rPr>
          <w:b/>
          <w:bCs/>
        </w:rPr>
      </w:pPr>
    </w:p>
    <w:p w:rsidR="0082011E" w:rsidP="0043581E" w:rsidRDefault="0082011E" w14:paraId="082666A5" w14:textId="75BDD34E">
      <w:pPr>
        <w:rPr>
          <w:b/>
          <w:bCs/>
        </w:rPr>
      </w:pPr>
      <w:r>
        <w:rPr>
          <w:b/>
          <w:bCs/>
        </w:rPr>
        <w:t xml:space="preserve">Lưu ý: </w:t>
      </w:r>
      <w:r w:rsidRPr="0082011E">
        <w:t>WAN Index 0 không cho phép sửa cấu hình</w:t>
      </w:r>
      <w:r>
        <w:t xml:space="preserve"> từ </w:t>
      </w:r>
      <w:r w:rsidR="007A6979">
        <w:t>Mobile App</w:t>
      </w:r>
      <w:r>
        <w:t>.</w:t>
      </w:r>
    </w:p>
    <w:p w:rsidRPr="00F63169" w:rsidR="0082011E" w:rsidP="0082011E" w:rsidRDefault="0082011E" w14:paraId="443C8622" w14:textId="77777777">
      <w:pPr>
        <w:pStyle w:val="Heading3"/>
      </w:pPr>
      <w:bookmarkStart w:name="_Toc113971518" w:id="75"/>
      <w:r>
        <w:t>Usecase – Điều khiển cấu hình xóa một WAN hiện tại</w:t>
      </w:r>
      <w:bookmarkEnd w:id="75"/>
    </w:p>
    <w:tbl>
      <w:tblPr>
        <w:tblStyle w:val="TableGrid"/>
        <w:tblW w:w="0" w:type="auto"/>
        <w:tblLook w:val="04A0" w:firstRow="1" w:lastRow="0" w:firstColumn="1" w:lastColumn="0" w:noHBand="0" w:noVBand="1"/>
      </w:tblPr>
      <w:tblGrid>
        <w:gridCol w:w="1885"/>
        <w:gridCol w:w="7340"/>
      </w:tblGrid>
      <w:tr w:rsidR="0082011E" w:rsidTr="3BF1215F" w14:paraId="009909B1" w14:textId="77777777">
        <w:tc>
          <w:tcPr>
            <w:tcW w:w="1885" w:type="dxa"/>
          </w:tcPr>
          <w:p w:rsidR="0082011E" w:rsidP="00E5021C" w:rsidRDefault="0082011E" w14:paraId="60F2970C" w14:textId="77777777">
            <w:r>
              <w:t>ID</w:t>
            </w:r>
          </w:p>
        </w:tc>
        <w:tc>
          <w:tcPr>
            <w:tcW w:w="7340" w:type="dxa"/>
          </w:tcPr>
          <w:p w:rsidR="0082011E" w:rsidP="00E5021C" w:rsidRDefault="0082011E" w14:paraId="55999940" w14:textId="22194EBA">
            <w:r>
              <w:t>UC-1</w:t>
            </w:r>
            <w:r w:rsidR="00370E58">
              <w:t>6</w:t>
            </w:r>
          </w:p>
        </w:tc>
      </w:tr>
      <w:tr w:rsidR="0082011E" w:rsidTr="3BF1215F" w14:paraId="1D306749" w14:textId="77777777">
        <w:tc>
          <w:tcPr>
            <w:tcW w:w="1885" w:type="dxa"/>
          </w:tcPr>
          <w:p w:rsidR="0082011E" w:rsidP="00E5021C" w:rsidRDefault="0082011E" w14:paraId="0A156BD3" w14:textId="77777777">
            <w:r>
              <w:t>Name</w:t>
            </w:r>
          </w:p>
        </w:tc>
        <w:tc>
          <w:tcPr>
            <w:tcW w:w="7340" w:type="dxa"/>
          </w:tcPr>
          <w:p w:rsidR="0082011E" w:rsidP="00E5021C" w:rsidRDefault="0082011E" w14:paraId="72D62AAF" w14:textId="77777777">
            <w:r>
              <w:t xml:space="preserve">Điều khiển cấu hình xóa một WAN hiện tại </w:t>
            </w:r>
          </w:p>
        </w:tc>
      </w:tr>
      <w:tr w:rsidR="0082011E" w:rsidTr="3BF1215F" w14:paraId="27E67DEC" w14:textId="77777777">
        <w:tc>
          <w:tcPr>
            <w:tcW w:w="1885" w:type="dxa"/>
          </w:tcPr>
          <w:p w:rsidR="0082011E" w:rsidP="00E5021C" w:rsidRDefault="0082011E" w14:paraId="64F7265F" w14:textId="77777777">
            <w:r>
              <w:lastRenderedPageBreak/>
              <w:t>Description</w:t>
            </w:r>
          </w:p>
        </w:tc>
        <w:tc>
          <w:tcPr>
            <w:tcW w:w="7340" w:type="dxa"/>
          </w:tcPr>
          <w:p w:rsidR="0082011E" w:rsidP="00E5021C" w:rsidRDefault="007A6979" w14:paraId="7887F5F5" w14:textId="3FEDEBD2">
            <w:pPr>
              <w:pStyle w:val="FirstLevelBullet"/>
            </w:pPr>
            <w:r>
              <w:t>Mobile App</w:t>
            </w:r>
            <w:r w:rsidR="0082011E">
              <w:t xml:space="preserve"> gửi yêu cầu xóa thông tin cấu hình một WAN hiện tại.</w:t>
            </w:r>
          </w:p>
          <w:p w:rsidR="007E2F9F" w:rsidRDefault="46660663" w14:paraId="2996FAF1" w14:textId="51C8DE9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82011E" w:rsidP="00E5021C" w:rsidRDefault="0082011E" w14:paraId="12F3A3FB" w14:textId="77777777">
            <w:pPr>
              <w:pStyle w:val="FirstLevelBullet"/>
            </w:pPr>
            <w:r>
              <w:t>ONT nhận yêu cầu, xử lý và gửi lại phản hồi cấu hình thành công hay thất bại.</w:t>
            </w:r>
          </w:p>
        </w:tc>
      </w:tr>
      <w:tr w:rsidR="0082011E" w:rsidTr="3BF1215F" w14:paraId="47342F8B" w14:textId="77777777">
        <w:tc>
          <w:tcPr>
            <w:tcW w:w="1885" w:type="dxa"/>
          </w:tcPr>
          <w:p w:rsidR="0082011E" w:rsidP="00E5021C" w:rsidRDefault="0082011E" w14:paraId="507980E1" w14:textId="77777777">
            <w:r>
              <w:t>Actor</w:t>
            </w:r>
          </w:p>
        </w:tc>
        <w:tc>
          <w:tcPr>
            <w:tcW w:w="7340" w:type="dxa"/>
          </w:tcPr>
          <w:p w:rsidR="0082011E" w:rsidP="00E5021C" w:rsidRDefault="0082011E" w14:paraId="60520FC7" w14:textId="77777777">
            <w:r>
              <w:t>Admin</w:t>
            </w:r>
          </w:p>
        </w:tc>
      </w:tr>
      <w:tr w:rsidR="0082011E" w:rsidTr="3BF1215F" w14:paraId="05D303AD" w14:textId="77777777">
        <w:tc>
          <w:tcPr>
            <w:tcW w:w="1885" w:type="dxa"/>
          </w:tcPr>
          <w:p w:rsidR="0082011E" w:rsidP="00E5021C" w:rsidRDefault="0082011E" w14:paraId="3810B0B4" w14:textId="77777777">
            <w:r>
              <w:t>Pre-condition</w:t>
            </w:r>
          </w:p>
        </w:tc>
        <w:tc>
          <w:tcPr>
            <w:tcW w:w="7340" w:type="dxa"/>
          </w:tcPr>
          <w:p w:rsidR="0082011E" w:rsidP="00E5021C" w:rsidRDefault="0082011E" w14:paraId="7357AE9F" w14:textId="257C9E40">
            <w:r>
              <w:t xml:space="preserve">Thiết bị hoạt động bình thường, </w:t>
            </w:r>
            <w:r w:rsidR="007A6979">
              <w:t>Mobile App</w:t>
            </w:r>
            <w:r>
              <w:t xml:space="preserve"> đã đăng nhập thành công vào thiết bị và được cấp phiên truy nhập</w:t>
            </w:r>
          </w:p>
        </w:tc>
      </w:tr>
      <w:tr w:rsidR="0082011E" w:rsidTr="3BF1215F" w14:paraId="76E67E48" w14:textId="77777777">
        <w:tc>
          <w:tcPr>
            <w:tcW w:w="1885" w:type="dxa"/>
          </w:tcPr>
          <w:p w:rsidR="0082011E" w:rsidP="00E5021C" w:rsidRDefault="0082011E" w14:paraId="0B40A558" w14:textId="77777777">
            <w:r>
              <w:t>Post-condition</w:t>
            </w:r>
          </w:p>
        </w:tc>
        <w:tc>
          <w:tcPr>
            <w:tcW w:w="7340" w:type="dxa"/>
          </w:tcPr>
          <w:p w:rsidR="0082011E" w:rsidP="00E5021C" w:rsidRDefault="0082011E" w14:paraId="4A13DBDD" w14:textId="38CFB140">
            <w:r>
              <w:t xml:space="preserve">Thiết bị phản hồi đầy đủ các thông tin cho </w:t>
            </w:r>
            <w:r w:rsidR="007A6979">
              <w:t>Mobile App</w:t>
            </w:r>
          </w:p>
        </w:tc>
      </w:tr>
    </w:tbl>
    <w:p w:rsidRPr="00A13CE7" w:rsidR="0082011E" w:rsidP="0082011E" w:rsidRDefault="0082011E" w14:paraId="03877790" w14:textId="77777777"/>
    <w:p w:rsidR="0082011E" w:rsidP="0082011E" w:rsidRDefault="0082011E" w14:paraId="7F0275E6" w14:textId="77777777">
      <w:pPr>
        <w:rPr>
          <w:b/>
          <w:bCs/>
        </w:rPr>
      </w:pPr>
      <w:r w:rsidRPr="003C44BD">
        <w:rPr>
          <w:b/>
          <w:bCs/>
        </w:rPr>
        <w:t>Luồng dữ liệu:</w:t>
      </w:r>
    </w:p>
    <w:p w:rsidR="0082011E" w:rsidP="0082011E" w:rsidRDefault="0082011E" w14:paraId="1C71E74D" w14:textId="77777777">
      <w:pPr>
        <w:pStyle w:val="ANSVNormal1"/>
        <w:keepNext/>
        <w:jc w:val="center"/>
      </w:pPr>
      <w:r>
        <w:object w:dxaOrig="9180" w:dyaOrig="5296" w14:anchorId="038EE32E">
          <v:shape id="_x0000_i1033" style="width:459.75pt;height:265.5pt" o:ole="" type="#_x0000_t75">
            <v:imagedata o:title="" r:id="rId30"/>
          </v:shape>
          <o:OLEObject Type="Embed" ProgID="Visio.Drawing.15" ShapeID="_x0000_i1033" DrawAspect="Content" ObjectID="_1724768639" r:id="rId31"/>
        </w:object>
      </w:r>
    </w:p>
    <w:p w:rsidR="0082011E" w:rsidP="0082011E" w:rsidRDefault="0082011E" w14:paraId="58C33A6E" w14:textId="38397F46">
      <w:pPr>
        <w:pStyle w:val="Caption"/>
      </w:pPr>
      <w:bookmarkStart w:name="_Toc113971653" w:id="7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11</w:t>
      </w:r>
      <w:r>
        <w:fldChar w:fldCharType="end"/>
      </w:r>
      <w:r>
        <w:t xml:space="preserve"> Luồng điều khiển xóa cấu hình WAN hiện tại từ </w:t>
      </w:r>
      <w:r w:rsidR="007A6979">
        <w:t>Mobile App</w:t>
      </w:r>
      <w:bookmarkEnd w:id="76"/>
    </w:p>
    <w:p w:rsidR="0082011E" w:rsidP="0082011E" w:rsidRDefault="00F02801" w14:paraId="54A57669" w14:textId="06FA21FD">
      <w:pPr>
        <w:rPr>
          <w:b/>
          <w:bCs/>
        </w:rPr>
      </w:pPr>
      <w:r>
        <w:rPr>
          <w:b/>
          <w:bCs/>
        </w:rPr>
        <w:t xml:space="preserve">Cấu trúc payload </w:t>
      </w:r>
      <w:r w:rsidRPr="00AB6FAB" w:rsidR="0082011E">
        <w:rPr>
          <w:b/>
          <w:bCs/>
        </w:rPr>
        <w:t>của bản tin:</w:t>
      </w:r>
    </w:p>
    <w:p w:rsidR="0082011E" w:rsidP="0082011E" w:rsidRDefault="0082011E" w14:paraId="6ABC7BEC" w14:textId="77777777">
      <w:pPr>
        <w:pStyle w:val="ListParagraph"/>
        <w:numPr>
          <w:ilvl w:val="0"/>
          <w:numId w:val="9"/>
        </w:numPr>
        <w:rPr>
          <w:b/>
          <w:bCs/>
        </w:rPr>
      </w:pPr>
      <w:r>
        <w:rPr>
          <w:b/>
          <w:bCs/>
        </w:rPr>
        <w:t>WAN Remove Request:</w:t>
      </w:r>
    </w:p>
    <w:p w:rsidR="0082011E" w:rsidP="0082011E" w:rsidRDefault="0082011E" w14:paraId="5BEB0E82" w14:textId="77777777">
      <w:pPr>
        <w:pStyle w:val="ListParagraph"/>
      </w:pPr>
      <w:r>
        <w:t>{“action” : “wanRemove”,</w:t>
      </w:r>
    </w:p>
    <w:p w:rsidR="0082011E" w:rsidP="0082011E" w:rsidRDefault="00045C6B" w14:paraId="63988224" w14:textId="37CBB9A4">
      <w:pPr>
        <w:pStyle w:val="FirstLevelBullet"/>
        <w:numPr>
          <w:ilvl w:val="0"/>
          <w:numId w:val="0"/>
        </w:numPr>
        <w:ind w:left="720"/>
      </w:pPr>
      <w:r>
        <w:t xml:space="preserve">  “wanIndex” : &lt;wanIndex&gt;</w:t>
      </w:r>
      <w:r w:rsidR="001E5253">
        <w:t>,</w:t>
      </w:r>
    </w:p>
    <w:p w:rsidR="001E5253" w:rsidP="0082011E" w:rsidRDefault="001E5253" w14:paraId="6326215A" w14:textId="3698A8A2">
      <w:pPr>
        <w:pStyle w:val="FirstLevelBullet"/>
        <w:numPr>
          <w:ilvl w:val="0"/>
          <w:numId w:val="0"/>
        </w:numPr>
        <w:ind w:left="720"/>
      </w:pPr>
      <w:r>
        <w:t xml:space="preserve">  “requestId” : </w:t>
      </w:r>
      <w:r w:rsidR="003E0981">
        <w:t>&lt;requestId&gt;</w:t>
      </w:r>
    </w:p>
    <w:p w:rsidR="0082011E" w:rsidP="0082011E" w:rsidRDefault="0082011E" w14:paraId="6CC59503" w14:textId="77777777">
      <w:pPr>
        <w:pStyle w:val="ListParagraph"/>
      </w:pPr>
      <w:r>
        <w:lastRenderedPageBreak/>
        <w:t>}</w:t>
      </w:r>
    </w:p>
    <w:p w:rsidR="0082011E" w:rsidP="0082011E" w:rsidRDefault="0082011E" w14:paraId="72F2908B" w14:textId="77777777">
      <w:pPr>
        <w:pStyle w:val="ListParagraph"/>
      </w:pPr>
    </w:p>
    <w:p w:rsidR="0082011E" w:rsidP="0082011E" w:rsidRDefault="0082011E" w14:paraId="5EA01975" w14:textId="77777777">
      <w:pPr>
        <w:pStyle w:val="ListParagraph"/>
        <w:numPr>
          <w:ilvl w:val="0"/>
          <w:numId w:val="9"/>
        </w:numPr>
        <w:rPr>
          <w:b/>
          <w:bCs/>
        </w:rPr>
      </w:pPr>
      <w:r>
        <w:rPr>
          <w:b/>
          <w:bCs/>
        </w:rPr>
        <w:t xml:space="preserve">WAN </w:t>
      </w:r>
      <w:r w:rsidR="00FA6510">
        <w:rPr>
          <w:b/>
          <w:bCs/>
        </w:rPr>
        <w:t>Remove</w:t>
      </w:r>
      <w:r>
        <w:rPr>
          <w:b/>
          <w:bCs/>
        </w:rPr>
        <w:t xml:space="preserve"> Response:</w:t>
      </w:r>
    </w:p>
    <w:p w:rsidRPr="00820762" w:rsidR="0082011E" w:rsidP="0082011E" w:rsidRDefault="0082011E" w14:paraId="3EFD8C2C" w14:textId="77777777">
      <w:pPr>
        <w:pStyle w:val="ListParagraph"/>
        <w:numPr>
          <w:ilvl w:val="1"/>
          <w:numId w:val="9"/>
        </w:numPr>
      </w:pPr>
      <w:r>
        <w:t>WAN</w:t>
      </w:r>
      <w:r w:rsidR="00FA6510">
        <w:t xml:space="preserve"> Remove</w:t>
      </w:r>
      <w:r w:rsidRPr="00820762">
        <w:t xml:space="preserve"> thành công</w:t>
      </w:r>
      <w:r>
        <w:t>:</w:t>
      </w:r>
    </w:p>
    <w:p w:rsidR="0082011E" w:rsidP="0082011E" w:rsidRDefault="0082011E" w14:paraId="1FF758B1" w14:textId="77777777">
      <w:pPr>
        <w:pStyle w:val="FirstLevelBullet"/>
        <w:numPr>
          <w:ilvl w:val="0"/>
          <w:numId w:val="0"/>
        </w:numPr>
        <w:ind w:left="1080"/>
      </w:pPr>
      <w:r>
        <w:t>{</w:t>
      </w:r>
    </w:p>
    <w:p w:rsidR="0082011E" w:rsidP="0082011E" w:rsidRDefault="0082011E" w14:paraId="6F123692" w14:textId="77777777">
      <w:pPr>
        <w:pStyle w:val="FirstLevelBullet"/>
        <w:numPr>
          <w:ilvl w:val="0"/>
          <w:numId w:val="0"/>
        </w:numPr>
        <w:ind w:left="720" w:firstLine="360"/>
      </w:pPr>
      <w:r>
        <w:t>"status": 0,</w:t>
      </w:r>
    </w:p>
    <w:p w:rsidR="0082011E" w:rsidP="0082011E" w:rsidRDefault="00B94824" w14:paraId="28C468B1" w14:textId="201F6E2A">
      <w:pPr>
        <w:pStyle w:val="FirstLevelBullet"/>
        <w:numPr>
          <w:ilvl w:val="0"/>
          <w:numId w:val="0"/>
        </w:numPr>
        <w:ind w:left="720" w:firstLine="360"/>
      </w:pPr>
      <w:r>
        <w:t>“message”: “</w:t>
      </w:r>
      <w:r w:rsidR="001F1C9A">
        <w:t>Success</w:t>
      </w:r>
      <w:r>
        <w:t>”</w:t>
      </w:r>
      <w:r w:rsidR="0082011E">
        <w:t>,</w:t>
      </w:r>
    </w:p>
    <w:p w:rsidR="001E5253" w:rsidP="0082011E" w:rsidRDefault="001E5253" w14:paraId="516E7CB4" w14:textId="61AA1E1B">
      <w:pPr>
        <w:pStyle w:val="FirstLevelBullet"/>
        <w:numPr>
          <w:ilvl w:val="0"/>
          <w:numId w:val="0"/>
        </w:numPr>
        <w:ind w:left="720" w:firstLine="360"/>
      </w:pPr>
      <w:r>
        <w:t xml:space="preserve">“requestId” : </w:t>
      </w:r>
      <w:r w:rsidR="003E0981">
        <w:t>&lt;requestId&gt;</w:t>
      </w:r>
      <w:r>
        <w:t>,</w:t>
      </w:r>
    </w:p>
    <w:p w:rsidR="0082011E" w:rsidP="0082011E" w:rsidRDefault="0082011E" w14:paraId="11F10646" w14:textId="77777777">
      <w:pPr>
        <w:pStyle w:val="FirstLevelBullet"/>
        <w:numPr>
          <w:ilvl w:val="0"/>
          <w:numId w:val="0"/>
        </w:numPr>
        <w:ind w:left="720" w:firstLine="360"/>
      </w:pPr>
      <w:r>
        <w:t>"data": {</w:t>
      </w:r>
    </w:p>
    <w:p w:rsidR="0082011E" w:rsidP="0082011E" w:rsidRDefault="0082011E" w14:paraId="668A7934" w14:textId="77777777">
      <w:pPr>
        <w:pStyle w:val="FirstLevelBullet"/>
        <w:numPr>
          <w:ilvl w:val="0"/>
          <w:numId w:val="0"/>
        </w:numPr>
        <w:ind w:left="720" w:firstLine="360"/>
      </w:pPr>
      <w:r>
        <w:t>}</w:t>
      </w:r>
    </w:p>
    <w:p w:rsidR="0082011E" w:rsidP="0082011E" w:rsidRDefault="0082011E" w14:paraId="6958AE8F" w14:textId="77777777">
      <w:pPr>
        <w:pStyle w:val="FirstLevelBullet"/>
        <w:numPr>
          <w:ilvl w:val="0"/>
          <w:numId w:val="0"/>
        </w:numPr>
        <w:ind w:left="720" w:firstLine="360"/>
      </w:pPr>
      <w:r>
        <w:t>}</w:t>
      </w:r>
    </w:p>
    <w:p w:rsidRPr="00820762" w:rsidR="0082011E" w:rsidP="0082011E" w:rsidRDefault="0082011E" w14:paraId="0A2D88A8" w14:textId="77777777">
      <w:pPr>
        <w:pStyle w:val="ListParagraph"/>
        <w:numPr>
          <w:ilvl w:val="1"/>
          <w:numId w:val="9"/>
        </w:numPr>
      </w:pPr>
      <w:r>
        <w:t>WAN</w:t>
      </w:r>
      <w:r w:rsidR="00FA6510">
        <w:t xml:space="preserve"> Remove</w:t>
      </w:r>
      <w:r>
        <w:t xml:space="preserve"> thất bại:</w:t>
      </w:r>
    </w:p>
    <w:p w:rsidR="0082011E" w:rsidP="0082011E" w:rsidRDefault="0082011E" w14:paraId="0FE04D4E" w14:textId="77777777">
      <w:pPr>
        <w:pStyle w:val="FirstLevelBullet"/>
        <w:numPr>
          <w:ilvl w:val="0"/>
          <w:numId w:val="0"/>
        </w:numPr>
        <w:ind w:left="1080"/>
      </w:pPr>
      <w:r>
        <w:t>{</w:t>
      </w:r>
    </w:p>
    <w:p w:rsidR="0082011E" w:rsidP="0082011E" w:rsidRDefault="00183521" w14:paraId="2B026CA0" w14:textId="19828BD1">
      <w:pPr>
        <w:pStyle w:val="FirstLevelBullet"/>
        <w:numPr>
          <w:ilvl w:val="0"/>
          <w:numId w:val="0"/>
        </w:numPr>
        <w:ind w:left="1080"/>
      </w:pPr>
      <w:r>
        <w:t>“status”: &lt;ErrorCode&gt;</w:t>
      </w:r>
      <w:r w:rsidR="0082011E">
        <w:t>,</w:t>
      </w:r>
    </w:p>
    <w:p w:rsidR="0082011E" w:rsidP="0082011E" w:rsidRDefault="00B94824" w14:paraId="170DEDF3" w14:textId="7031E434">
      <w:pPr>
        <w:pStyle w:val="FirstLevelBullet"/>
        <w:numPr>
          <w:ilvl w:val="0"/>
          <w:numId w:val="0"/>
        </w:numPr>
        <w:ind w:left="1080"/>
      </w:pPr>
      <w:r>
        <w:t>“message”: “&lt;message&gt;”</w:t>
      </w:r>
      <w:r w:rsidR="0082011E">
        <w:t>,</w:t>
      </w:r>
    </w:p>
    <w:p w:rsidR="001E5253" w:rsidP="0082011E" w:rsidRDefault="001E5253" w14:paraId="3C291F3F" w14:textId="1B184FD1">
      <w:pPr>
        <w:pStyle w:val="FirstLevelBullet"/>
        <w:numPr>
          <w:ilvl w:val="0"/>
          <w:numId w:val="0"/>
        </w:numPr>
        <w:ind w:left="1080"/>
      </w:pPr>
      <w:r>
        <w:t xml:space="preserve">“requestId” : </w:t>
      </w:r>
      <w:r w:rsidR="003E0981">
        <w:t>&lt;requestId&gt;</w:t>
      </w:r>
      <w:r>
        <w:t>,</w:t>
      </w:r>
    </w:p>
    <w:p w:rsidR="0082011E" w:rsidP="0082011E" w:rsidRDefault="0082011E" w14:paraId="0C6E431F" w14:textId="77777777">
      <w:pPr>
        <w:pStyle w:val="FirstLevelBullet"/>
        <w:numPr>
          <w:ilvl w:val="0"/>
          <w:numId w:val="0"/>
        </w:numPr>
        <w:ind w:left="1080"/>
      </w:pPr>
      <w:r>
        <w:t>"data": {</w:t>
      </w:r>
    </w:p>
    <w:p w:rsidR="0082011E" w:rsidP="0082011E" w:rsidRDefault="0082011E" w14:paraId="7D11A671" w14:textId="77777777">
      <w:pPr>
        <w:pStyle w:val="FirstLevelBullet"/>
        <w:numPr>
          <w:ilvl w:val="0"/>
          <w:numId w:val="0"/>
        </w:numPr>
        <w:ind w:left="1080"/>
      </w:pPr>
      <w:r>
        <w:t>}</w:t>
      </w:r>
    </w:p>
    <w:p w:rsidR="0082011E" w:rsidP="0082011E" w:rsidRDefault="0082011E" w14:paraId="292B475F" w14:textId="77777777">
      <w:pPr>
        <w:pStyle w:val="FirstLevelBullet"/>
        <w:numPr>
          <w:ilvl w:val="0"/>
          <w:numId w:val="0"/>
        </w:numPr>
        <w:ind w:left="1080"/>
      </w:pPr>
      <w:r>
        <w:t>}</w:t>
      </w:r>
    </w:p>
    <w:p w:rsidR="0082011E" w:rsidP="0082011E" w:rsidRDefault="0082011E" w14:paraId="7C5DC6F9" w14:textId="77777777">
      <w:pPr>
        <w:pStyle w:val="ListParagraph"/>
        <w:numPr>
          <w:ilvl w:val="0"/>
          <w:numId w:val="9"/>
        </w:numPr>
        <w:rPr>
          <w:b/>
          <w:bCs/>
        </w:rPr>
      </w:pPr>
      <w:r w:rsidRPr="00003BA2">
        <w:rPr>
          <w:b/>
          <w:bCs/>
        </w:rPr>
        <w:t>Mô tả tham số</w:t>
      </w:r>
      <w:r>
        <w:rPr>
          <w:b/>
          <w:bCs/>
        </w:rPr>
        <w:t>:</w:t>
      </w:r>
    </w:p>
    <w:p w:rsidR="00771908" w:rsidP="00771908" w:rsidRDefault="00771908" w14:paraId="0D04017A" w14:textId="2FD41283">
      <w:pPr>
        <w:pStyle w:val="Caption"/>
        <w:keepNext/>
      </w:pPr>
      <w:bookmarkStart w:name="_Toc113971601" w:id="77"/>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11</w:t>
      </w:r>
      <w:r>
        <w:fldChar w:fldCharType="end"/>
      </w:r>
      <w:r>
        <w:t xml:space="preserve"> Bảng mô tả tham số trong luồng điều khiển cấu hình xóa một WAN</w:t>
      </w:r>
      <w:bookmarkEnd w:id="77"/>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82011E" w:rsidTr="00E5021C" w14:paraId="786D30BE" w14:textId="77777777">
        <w:tc>
          <w:tcPr>
            <w:tcW w:w="715" w:type="dxa"/>
          </w:tcPr>
          <w:p w:rsidR="0082011E" w:rsidP="00E5021C" w:rsidRDefault="0082011E" w14:paraId="34A738E4" w14:textId="77777777">
            <w:pPr>
              <w:pStyle w:val="ListParagraph"/>
              <w:ind w:left="0"/>
              <w:rPr>
                <w:b/>
                <w:bCs/>
              </w:rPr>
            </w:pPr>
            <w:r>
              <w:rPr>
                <w:b/>
                <w:bCs/>
              </w:rPr>
              <w:t>STT</w:t>
            </w:r>
          </w:p>
        </w:tc>
        <w:tc>
          <w:tcPr>
            <w:tcW w:w="1625" w:type="dxa"/>
          </w:tcPr>
          <w:p w:rsidR="0082011E" w:rsidP="00E5021C" w:rsidRDefault="0082011E" w14:paraId="0E3E552D" w14:textId="77777777">
            <w:pPr>
              <w:pStyle w:val="ListParagraph"/>
              <w:ind w:left="0"/>
              <w:rPr>
                <w:b/>
                <w:bCs/>
              </w:rPr>
            </w:pPr>
            <w:r>
              <w:rPr>
                <w:b/>
                <w:bCs/>
              </w:rPr>
              <w:t>Tham số</w:t>
            </w:r>
          </w:p>
        </w:tc>
        <w:tc>
          <w:tcPr>
            <w:tcW w:w="1568" w:type="dxa"/>
          </w:tcPr>
          <w:p w:rsidR="0082011E" w:rsidP="00E5021C" w:rsidRDefault="0082011E" w14:paraId="08566ABB" w14:textId="77777777">
            <w:pPr>
              <w:pStyle w:val="ListParagraph"/>
              <w:ind w:left="0"/>
              <w:rPr>
                <w:b/>
                <w:bCs/>
              </w:rPr>
            </w:pPr>
            <w:r>
              <w:rPr>
                <w:b/>
                <w:bCs/>
              </w:rPr>
              <w:t>Mô tả</w:t>
            </w:r>
          </w:p>
        </w:tc>
        <w:tc>
          <w:tcPr>
            <w:tcW w:w="1083" w:type="dxa"/>
          </w:tcPr>
          <w:p w:rsidR="0082011E" w:rsidP="00E5021C" w:rsidRDefault="0082011E" w14:paraId="76493111" w14:textId="77777777">
            <w:pPr>
              <w:pStyle w:val="ListParagraph"/>
              <w:ind w:left="0"/>
              <w:rPr>
                <w:b/>
                <w:bCs/>
              </w:rPr>
            </w:pPr>
            <w:r>
              <w:rPr>
                <w:b/>
                <w:bCs/>
              </w:rPr>
              <w:t>Kiểu</w:t>
            </w:r>
          </w:p>
        </w:tc>
        <w:tc>
          <w:tcPr>
            <w:tcW w:w="2311" w:type="dxa"/>
          </w:tcPr>
          <w:p w:rsidR="0082011E" w:rsidP="00E5021C" w:rsidRDefault="0082011E" w14:paraId="70EC4EA9" w14:textId="77777777">
            <w:pPr>
              <w:pStyle w:val="ListParagraph"/>
              <w:ind w:left="0"/>
              <w:rPr>
                <w:b/>
                <w:bCs/>
              </w:rPr>
            </w:pPr>
            <w:r>
              <w:rPr>
                <w:b/>
                <w:bCs/>
              </w:rPr>
              <w:t>Giá trị</w:t>
            </w:r>
          </w:p>
        </w:tc>
        <w:tc>
          <w:tcPr>
            <w:tcW w:w="1748" w:type="dxa"/>
          </w:tcPr>
          <w:p w:rsidR="0082011E" w:rsidP="00E5021C" w:rsidRDefault="0082011E" w14:paraId="3492A268" w14:textId="77777777">
            <w:pPr>
              <w:pStyle w:val="ListParagraph"/>
              <w:ind w:left="0"/>
              <w:rPr>
                <w:b/>
                <w:bCs/>
              </w:rPr>
            </w:pPr>
            <w:r>
              <w:rPr>
                <w:b/>
                <w:bCs/>
              </w:rPr>
              <w:t>Json Key</w:t>
            </w:r>
          </w:p>
        </w:tc>
      </w:tr>
      <w:tr w:rsidR="0082011E" w:rsidTr="00E5021C" w14:paraId="61DDF5AE" w14:textId="77777777">
        <w:tc>
          <w:tcPr>
            <w:tcW w:w="715" w:type="dxa"/>
          </w:tcPr>
          <w:p w:rsidRPr="00020A9F" w:rsidR="0082011E" w:rsidP="00E5021C" w:rsidRDefault="0082011E" w14:paraId="0FF3D55F" w14:textId="77777777">
            <w:pPr>
              <w:pStyle w:val="ListParagraph"/>
              <w:ind w:left="0"/>
            </w:pPr>
            <w:r w:rsidRPr="00020A9F">
              <w:t>1</w:t>
            </w:r>
          </w:p>
        </w:tc>
        <w:tc>
          <w:tcPr>
            <w:tcW w:w="1625" w:type="dxa"/>
          </w:tcPr>
          <w:p w:rsidRPr="00020A9F" w:rsidR="0082011E" w:rsidP="00E5021C" w:rsidRDefault="0082011E" w14:paraId="184D6A2B" w14:textId="77777777">
            <w:pPr>
              <w:pStyle w:val="ListParagraph"/>
              <w:ind w:left="0"/>
            </w:pPr>
            <w:r>
              <w:t>WAN Index</w:t>
            </w:r>
          </w:p>
        </w:tc>
        <w:tc>
          <w:tcPr>
            <w:tcW w:w="1568" w:type="dxa"/>
          </w:tcPr>
          <w:p w:rsidRPr="00020A9F" w:rsidR="0082011E" w:rsidP="00E5021C" w:rsidRDefault="0082011E" w14:paraId="6CEEA020" w14:textId="77777777">
            <w:pPr>
              <w:pStyle w:val="ListParagraph"/>
              <w:ind w:left="0"/>
            </w:pPr>
            <w:r>
              <w:t>Index của WAN</w:t>
            </w:r>
          </w:p>
        </w:tc>
        <w:tc>
          <w:tcPr>
            <w:tcW w:w="1083" w:type="dxa"/>
          </w:tcPr>
          <w:p w:rsidRPr="00020A9F" w:rsidR="0082011E" w:rsidP="00E5021C" w:rsidRDefault="0082011E" w14:paraId="1981E7C9" w14:textId="77777777">
            <w:pPr>
              <w:pStyle w:val="ListParagraph"/>
              <w:ind w:left="0"/>
            </w:pPr>
            <w:r>
              <w:t>Int</w:t>
            </w:r>
          </w:p>
        </w:tc>
        <w:tc>
          <w:tcPr>
            <w:tcW w:w="2311" w:type="dxa"/>
          </w:tcPr>
          <w:p w:rsidRPr="00020A9F" w:rsidR="0082011E" w:rsidP="00E5021C" w:rsidRDefault="0082011E" w14:paraId="27A5BCBF" w14:textId="77777777">
            <w:pPr>
              <w:pStyle w:val="ListParagraph"/>
              <w:ind w:left="0"/>
            </w:pPr>
            <w:r>
              <w:t>Số nguyên. Có giá trị: 0-7</w:t>
            </w:r>
          </w:p>
        </w:tc>
        <w:tc>
          <w:tcPr>
            <w:tcW w:w="1748" w:type="dxa"/>
          </w:tcPr>
          <w:p w:rsidRPr="00020A9F" w:rsidR="0082011E" w:rsidP="00E5021C" w:rsidRDefault="0082011E" w14:paraId="1C46C41B" w14:textId="77777777">
            <w:pPr>
              <w:pStyle w:val="ListParagraph"/>
              <w:ind w:left="0"/>
            </w:pPr>
            <w:r>
              <w:t>wanIndex</w:t>
            </w:r>
          </w:p>
        </w:tc>
      </w:tr>
    </w:tbl>
    <w:p w:rsidR="00FB7FBB" w:rsidP="0043581E" w:rsidRDefault="00FB7FBB" w14:paraId="1B27050E" w14:textId="77777777">
      <w:pPr>
        <w:rPr>
          <w:b/>
          <w:bCs/>
        </w:rPr>
      </w:pPr>
    </w:p>
    <w:p w:rsidRPr="00771908" w:rsidR="00F9049A" w:rsidP="0043581E" w:rsidRDefault="00F9049A" w14:paraId="42F9B2B1" w14:textId="41074499">
      <w:r>
        <w:rPr>
          <w:b/>
          <w:bCs/>
        </w:rPr>
        <w:t xml:space="preserve">Lưu ý: </w:t>
      </w:r>
      <w:r w:rsidRPr="00771908">
        <w:t xml:space="preserve">Không cho phép xóa WAN Index 0 từ </w:t>
      </w:r>
      <w:r w:rsidR="007A6979">
        <w:t>Mobile App</w:t>
      </w:r>
    </w:p>
    <w:p w:rsidRPr="00E80435" w:rsidR="00FA6510" w:rsidRDefault="7FE4E7F8" w14:paraId="00490A85" w14:textId="4EDF74AD">
      <w:pPr>
        <w:pStyle w:val="Heading2"/>
      </w:pPr>
      <w:bookmarkStart w:name="_Toc113971519" w:id="78"/>
      <w:r>
        <w:t xml:space="preserve">Tính năng quản lý cấu hình LAN qua </w:t>
      </w:r>
      <w:r w:rsidR="3C4AA7B0">
        <w:t>Mobile App</w:t>
      </w:r>
      <w:bookmarkEnd w:id="78"/>
    </w:p>
    <w:tbl>
      <w:tblPr>
        <w:tblStyle w:val="TableGrid"/>
        <w:tblW w:w="0" w:type="auto"/>
        <w:tblLook w:val="04A0" w:firstRow="1" w:lastRow="0" w:firstColumn="1" w:lastColumn="0" w:noHBand="0" w:noVBand="1"/>
      </w:tblPr>
      <w:tblGrid>
        <w:gridCol w:w="1885"/>
        <w:gridCol w:w="7340"/>
      </w:tblGrid>
      <w:tr w:rsidR="00FA6510" w:rsidTr="00E5021C" w14:paraId="03B02DB3" w14:textId="77777777">
        <w:tc>
          <w:tcPr>
            <w:tcW w:w="1885" w:type="dxa"/>
          </w:tcPr>
          <w:p w:rsidR="00FA6510" w:rsidP="00E5021C" w:rsidRDefault="00FA6510" w14:paraId="0D25381B" w14:textId="77777777">
            <w:r>
              <w:t>ID</w:t>
            </w:r>
          </w:p>
        </w:tc>
        <w:tc>
          <w:tcPr>
            <w:tcW w:w="7340" w:type="dxa"/>
          </w:tcPr>
          <w:p w:rsidR="00FA6510" w:rsidP="00E5021C" w:rsidRDefault="00FA6510" w14:paraId="67E62898" w14:textId="6D8BFB8B">
            <w:r>
              <w:t>CN-</w:t>
            </w:r>
            <w:r w:rsidR="00370E58">
              <w:t>6</w:t>
            </w:r>
          </w:p>
        </w:tc>
      </w:tr>
      <w:tr w:rsidR="00FA6510" w:rsidTr="00E5021C" w14:paraId="66C63BBA" w14:textId="77777777">
        <w:tc>
          <w:tcPr>
            <w:tcW w:w="1885" w:type="dxa"/>
          </w:tcPr>
          <w:p w:rsidR="00FA6510" w:rsidP="00E5021C" w:rsidRDefault="00FA6510" w14:paraId="18D5D218" w14:textId="77777777">
            <w:r>
              <w:t>Name</w:t>
            </w:r>
          </w:p>
        </w:tc>
        <w:tc>
          <w:tcPr>
            <w:tcW w:w="7340" w:type="dxa"/>
          </w:tcPr>
          <w:p w:rsidR="00FA6510" w:rsidP="00E5021C" w:rsidRDefault="00FA6510" w14:paraId="5DE9A0AF" w14:textId="2E3DF683">
            <w:r>
              <w:t xml:space="preserve">Tính năng quản lý cấu hình LAN qua </w:t>
            </w:r>
            <w:r w:rsidR="007A6979">
              <w:t>Mobile App</w:t>
            </w:r>
          </w:p>
        </w:tc>
      </w:tr>
      <w:tr w:rsidR="00FA6510" w:rsidTr="00E5021C" w14:paraId="76ABD32D" w14:textId="77777777">
        <w:tc>
          <w:tcPr>
            <w:tcW w:w="1885" w:type="dxa"/>
          </w:tcPr>
          <w:p w:rsidR="00FA6510" w:rsidP="00E5021C" w:rsidRDefault="00FA6510" w14:paraId="5DEE4CD3" w14:textId="77777777">
            <w:r>
              <w:t>Description</w:t>
            </w:r>
          </w:p>
        </w:tc>
        <w:tc>
          <w:tcPr>
            <w:tcW w:w="7340" w:type="dxa"/>
          </w:tcPr>
          <w:p w:rsidR="00FA6510" w:rsidP="00E5021C" w:rsidRDefault="00FA6510" w14:paraId="1A0616F7" w14:textId="77777777">
            <w:r>
              <w:t>Người quản trị có thể xem cấu hình LAN, và sửa cấu hình LAN hiện tại.</w:t>
            </w:r>
          </w:p>
        </w:tc>
      </w:tr>
      <w:tr w:rsidR="00FA6510" w:rsidTr="00E5021C" w14:paraId="4B0B3E7C" w14:textId="77777777">
        <w:tc>
          <w:tcPr>
            <w:tcW w:w="1885" w:type="dxa"/>
          </w:tcPr>
          <w:p w:rsidR="00FA6510" w:rsidP="00E5021C" w:rsidRDefault="00FA6510" w14:paraId="38D15032" w14:textId="77777777">
            <w:r>
              <w:t>Actor</w:t>
            </w:r>
          </w:p>
        </w:tc>
        <w:tc>
          <w:tcPr>
            <w:tcW w:w="7340" w:type="dxa"/>
          </w:tcPr>
          <w:p w:rsidR="00FA6510" w:rsidP="00E5021C" w:rsidRDefault="00FA6510" w14:paraId="50FE68E7" w14:textId="77777777">
            <w:r>
              <w:t>Admin</w:t>
            </w:r>
          </w:p>
        </w:tc>
      </w:tr>
      <w:tr w:rsidR="00FA6510" w:rsidTr="00E5021C" w14:paraId="0409B6F2" w14:textId="77777777">
        <w:tc>
          <w:tcPr>
            <w:tcW w:w="1885" w:type="dxa"/>
          </w:tcPr>
          <w:p w:rsidR="00FA6510" w:rsidP="00E5021C" w:rsidRDefault="00FA6510" w14:paraId="0968E95A" w14:textId="77777777">
            <w:r>
              <w:t>Pre-condition</w:t>
            </w:r>
          </w:p>
        </w:tc>
        <w:tc>
          <w:tcPr>
            <w:tcW w:w="7340" w:type="dxa"/>
          </w:tcPr>
          <w:p w:rsidR="00FA6510" w:rsidP="00E5021C" w:rsidRDefault="00FA6510" w14:paraId="18CCCE0E" w14:textId="1A26D28A">
            <w:r>
              <w:t xml:space="preserve">Thiết bị hoạt động bình thường, </w:t>
            </w:r>
            <w:r w:rsidR="007A6979">
              <w:t>Mobile App</w:t>
            </w:r>
            <w:r>
              <w:t xml:space="preserve"> đã đăng nhập thành công vào thiết bị và được cấp phiên truy nhập</w:t>
            </w:r>
          </w:p>
        </w:tc>
      </w:tr>
      <w:tr w:rsidR="00FA6510" w:rsidTr="00E5021C" w14:paraId="2F231F91" w14:textId="77777777">
        <w:tc>
          <w:tcPr>
            <w:tcW w:w="1885" w:type="dxa"/>
          </w:tcPr>
          <w:p w:rsidR="00FA6510" w:rsidP="00E5021C" w:rsidRDefault="00FA6510" w14:paraId="03BC1CD0" w14:textId="77777777">
            <w:r>
              <w:t>Post-condition</w:t>
            </w:r>
          </w:p>
        </w:tc>
        <w:tc>
          <w:tcPr>
            <w:tcW w:w="7340" w:type="dxa"/>
          </w:tcPr>
          <w:p w:rsidR="00FA6510" w:rsidP="00E5021C" w:rsidRDefault="00FA6510" w14:paraId="62AA0232" w14:textId="5E67AE87">
            <w:r>
              <w:t xml:space="preserve">Thiết bị phản hồi đầy đủ thông tin cho </w:t>
            </w:r>
            <w:r w:rsidR="007A6979">
              <w:t>Mobile App</w:t>
            </w:r>
            <w:r>
              <w:t xml:space="preserve"> và thực hiện thay đổi cấu hình</w:t>
            </w:r>
          </w:p>
        </w:tc>
      </w:tr>
    </w:tbl>
    <w:p w:rsidR="00FA6510" w:rsidP="0043581E" w:rsidRDefault="00FA6510" w14:paraId="717ECAA0" w14:textId="77777777">
      <w:pPr>
        <w:rPr>
          <w:b/>
          <w:bCs/>
        </w:rPr>
      </w:pPr>
    </w:p>
    <w:p w:rsidR="00FA6510" w:rsidP="00FA6510" w:rsidRDefault="00FA6510" w14:paraId="28304ADF" w14:textId="77777777">
      <w:pPr>
        <w:pStyle w:val="Heading3"/>
      </w:pPr>
      <w:bookmarkStart w:name="_Toc113971520" w:id="79"/>
      <w:r>
        <w:t>Usecase – Lấy thông tin cấu hình LAN hiện tại</w:t>
      </w:r>
      <w:bookmarkEnd w:id="79"/>
    </w:p>
    <w:tbl>
      <w:tblPr>
        <w:tblStyle w:val="TableGrid"/>
        <w:tblW w:w="0" w:type="auto"/>
        <w:tblLook w:val="04A0" w:firstRow="1" w:lastRow="0" w:firstColumn="1" w:lastColumn="0" w:noHBand="0" w:noVBand="1"/>
      </w:tblPr>
      <w:tblGrid>
        <w:gridCol w:w="1885"/>
        <w:gridCol w:w="7340"/>
      </w:tblGrid>
      <w:tr w:rsidR="00FA6510" w:rsidTr="3BF1215F" w14:paraId="4C947DC7" w14:textId="77777777">
        <w:tc>
          <w:tcPr>
            <w:tcW w:w="1885" w:type="dxa"/>
          </w:tcPr>
          <w:p w:rsidR="00FA6510" w:rsidP="00E5021C" w:rsidRDefault="00FA6510" w14:paraId="5FB51278" w14:textId="77777777">
            <w:r>
              <w:t>ID</w:t>
            </w:r>
          </w:p>
        </w:tc>
        <w:tc>
          <w:tcPr>
            <w:tcW w:w="7340" w:type="dxa"/>
          </w:tcPr>
          <w:p w:rsidR="00FA6510" w:rsidP="00E5021C" w:rsidRDefault="00FA6510" w14:paraId="40926E0B" w14:textId="6E79AD8D">
            <w:r>
              <w:t>UC-</w:t>
            </w:r>
            <w:r w:rsidR="00370E58">
              <w:t>17</w:t>
            </w:r>
          </w:p>
        </w:tc>
      </w:tr>
      <w:tr w:rsidR="00FA6510" w:rsidTr="3BF1215F" w14:paraId="561DEE59" w14:textId="77777777">
        <w:tc>
          <w:tcPr>
            <w:tcW w:w="1885" w:type="dxa"/>
          </w:tcPr>
          <w:p w:rsidR="00FA6510" w:rsidP="00E5021C" w:rsidRDefault="00FA6510" w14:paraId="77AA16B4" w14:textId="77777777">
            <w:r>
              <w:t>Name</w:t>
            </w:r>
          </w:p>
        </w:tc>
        <w:tc>
          <w:tcPr>
            <w:tcW w:w="7340" w:type="dxa"/>
          </w:tcPr>
          <w:p w:rsidR="00FA6510" w:rsidP="00E5021C" w:rsidRDefault="00FA6510" w14:paraId="5335E84F" w14:textId="77777777">
            <w:r>
              <w:t xml:space="preserve">Lấy thông tin cấu hình LAN hiện tại </w:t>
            </w:r>
          </w:p>
        </w:tc>
      </w:tr>
      <w:tr w:rsidR="00FA6510" w:rsidTr="3BF1215F" w14:paraId="1B18D97E" w14:textId="77777777">
        <w:tc>
          <w:tcPr>
            <w:tcW w:w="1885" w:type="dxa"/>
          </w:tcPr>
          <w:p w:rsidR="00FA6510" w:rsidP="00E5021C" w:rsidRDefault="00FA6510" w14:paraId="554DA964" w14:textId="77777777">
            <w:r>
              <w:t>Description</w:t>
            </w:r>
          </w:p>
        </w:tc>
        <w:tc>
          <w:tcPr>
            <w:tcW w:w="7340" w:type="dxa"/>
          </w:tcPr>
          <w:p w:rsidR="00FA6510" w:rsidP="00E5021C" w:rsidRDefault="007A6979" w14:paraId="1F685219" w14:textId="4D03FC73">
            <w:pPr>
              <w:pStyle w:val="FirstLevelBullet"/>
            </w:pPr>
            <w:r>
              <w:t>Mobile App</w:t>
            </w:r>
            <w:r w:rsidR="00FA6510">
              <w:t xml:space="preserve"> gửi yêu cầu lấy thông tin.</w:t>
            </w:r>
          </w:p>
          <w:p w:rsidR="007E2F9F" w:rsidRDefault="46660663" w14:paraId="5424631C" w14:textId="7E8AB8F0">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FA6510" w:rsidP="00E5021C" w:rsidRDefault="00FA6510" w14:paraId="00224AB9" w14:textId="4BCECDE4">
            <w:pPr>
              <w:pStyle w:val="FirstLevelBullet"/>
            </w:pPr>
            <w:r>
              <w:t xml:space="preserve">ONT nhận yêu cầu, xử lý và gửi lại phản hồi thông tin cấu hình LAN hiện tại. </w:t>
            </w:r>
            <w:r w:rsidR="009344E8">
              <w:t>Bao gồm thông tin index group, địa chỉ IP, subnet mask, thông tin các interface trong group, group name.</w:t>
            </w:r>
          </w:p>
          <w:p w:rsidR="00FA6510" w:rsidP="00E5021C" w:rsidRDefault="00FA6510" w14:paraId="3E99532E" w14:textId="77777777">
            <w:pPr>
              <w:pStyle w:val="FirstLevelBullet"/>
            </w:pPr>
            <w:r>
              <w:t>Nếu có xảy ra lỗi ONT gửi phản hồi mã lỗi.</w:t>
            </w:r>
          </w:p>
        </w:tc>
      </w:tr>
      <w:tr w:rsidR="00FA6510" w:rsidTr="3BF1215F" w14:paraId="4207D9B7" w14:textId="77777777">
        <w:tc>
          <w:tcPr>
            <w:tcW w:w="1885" w:type="dxa"/>
          </w:tcPr>
          <w:p w:rsidR="00FA6510" w:rsidP="00E5021C" w:rsidRDefault="00FA6510" w14:paraId="235C671B" w14:textId="77777777">
            <w:r>
              <w:t>Actor</w:t>
            </w:r>
          </w:p>
        </w:tc>
        <w:tc>
          <w:tcPr>
            <w:tcW w:w="7340" w:type="dxa"/>
          </w:tcPr>
          <w:p w:rsidR="00FA6510" w:rsidP="00E5021C" w:rsidRDefault="00FA6510" w14:paraId="2AEC305B" w14:textId="77777777">
            <w:r>
              <w:t>Admin</w:t>
            </w:r>
          </w:p>
        </w:tc>
      </w:tr>
      <w:tr w:rsidR="00FA6510" w:rsidTr="3BF1215F" w14:paraId="0EAA5830" w14:textId="77777777">
        <w:tc>
          <w:tcPr>
            <w:tcW w:w="1885" w:type="dxa"/>
          </w:tcPr>
          <w:p w:rsidR="00FA6510" w:rsidP="00E5021C" w:rsidRDefault="00FA6510" w14:paraId="42382656" w14:textId="77777777">
            <w:r>
              <w:t>Pre-condition</w:t>
            </w:r>
          </w:p>
        </w:tc>
        <w:tc>
          <w:tcPr>
            <w:tcW w:w="7340" w:type="dxa"/>
          </w:tcPr>
          <w:p w:rsidR="00FA6510" w:rsidP="00E5021C" w:rsidRDefault="00FA6510" w14:paraId="7F237772" w14:textId="2CF895EE">
            <w:r>
              <w:t xml:space="preserve">Thiết bị hoạt động bình thường, </w:t>
            </w:r>
            <w:r w:rsidR="007A6979">
              <w:t>Mobile App</w:t>
            </w:r>
            <w:r>
              <w:t xml:space="preserve"> đã đăng nhập thành công vào thiết bị và được cấp phiên truy nhập</w:t>
            </w:r>
          </w:p>
        </w:tc>
      </w:tr>
      <w:tr w:rsidR="00FA6510" w:rsidTr="3BF1215F" w14:paraId="55D1E32A" w14:textId="77777777">
        <w:tc>
          <w:tcPr>
            <w:tcW w:w="1885" w:type="dxa"/>
          </w:tcPr>
          <w:p w:rsidR="00FA6510" w:rsidP="00E5021C" w:rsidRDefault="00FA6510" w14:paraId="3805E202" w14:textId="77777777">
            <w:r>
              <w:t>Post-condition</w:t>
            </w:r>
          </w:p>
        </w:tc>
        <w:tc>
          <w:tcPr>
            <w:tcW w:w="7340" w:type="dxa"/>
          </w:tcPr>
          <w:p w:rsidR="00FA6510" w:rsidP="00E5021C" w:rsidRDefault="00FA6510" w14:paraId="54BC45E2" w14:textId="579C903E">
            <w:r>
              <w:t xml:space="preserve">Thiết bị phản hồi đầy đủ các thông tin cho </w:t>
            </w:r>
            <w:r w:rsidR="007A6979">
              <w:t>Mobile App</w:t>
            </w:r>
          </w:p>
        </w:tc>
      </w:tr>
    </w:tbl>
    <w:p w:rsidRPr="00A13CE7" w:rsidR="00FA6510" w:rsidP="00FA6510" w:rsidRDefault="00FA6510" w14:paraId="7004A9F5" w14:textId="77777777"/>
    <w:p w:rsidR="00FA6510" w:rsidP="00FA6510" w:rsidRDefault="00FA6510" w14:paraId="7DF904D3" w14:textId="77777777">
      <w:pPr>
        <w:rPr>
          <w:b/>
          <w:bCs/>
        </w:rPr>
      </w:pPr>
      <w:r w:rsidRPr="003C44BD">
        <w:rPr>
          <w:b/>
          <w:bCs/>
        </w:rPr>
        <w:t>Luồng dữ liệu:</w:t>
      </w:r>
    </w:p>
    <w:p w:rsidR="00FA6510" w:rsidP="00FA6510" w:rsidRDefault="00FA6510" w14:paraId="553B1759" w14:textId="77777777">
      <w:pPr>
        <w:pStyle w:val="ANSVNormal1"/>
        <w:keepNext/>
        <w:jc w:val="center"/>
      </w:pPr>
      <w:r>
        <w:object w:dxaOrig="9180" w:dyaOrig="5296" w14:anchorId="1BAE01ED">
          <v:shape id="_x0000_i1034" style="width:459.75pt;height:265.5pt" o:ole="" type="#_x0000_t75">
            <v:imagedata o:title="" r:id="rId32"/>
          </v:shape>
          <o:OLEObject Type="Embed" ProgID="Visio.Drawing.15" ShapeID="_x0000_i1034" DrawAspect="Content" ObjectID="_1724768640" r:id="rId33"/>
        </w:object>
      </w:r>
    </w:p>
    <w:p w:rsidR="00FA6510" w:rsidP="00FA6510" w:rsidRDefault="00FA6510" w14:paraId="56FBA58B" w14:textId="00152AB1">
      <w:pPr>
        <w:pStyle w:val="Caption"/>
      </w:pPr>
      <w:bookmarkStart w:name="_Toc113971654" w:id="80"/>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12</w:t>
      </w:r>
      <w:r>
        <w:fldChar w:fldCharType="end"/>
      </w:r>
      <w:r>
        <w:t xml:space="preserve"> Luồng điều khiển lấy cấu hình thông tin LAN hiện tại</w:t>
      </w:r>
      <w:r w:rsidR="003241BA">
        <w:t xml:space="preserve"> từ </w:t>
      </w:r>
      <w:r w:rsidR="007A6979">
        <w:t>Mobile App</w:t>
      </w:r>
      <w:bookmarkEnd w:id="80"/>
    </w:p>
    <w:p w:rsidR="00FA6510" w:rsidP="00FA6510" w:rsidRDefault="00F02801" w14:paraId="0F0ABB23" w14:textId="2E1DBE6C">
      <w:pPr>
        <w:rPr>
          <w:b/>
          <w:bCs/>
        </w:rPr>
      </w:pPr>
      <w:r>
        <w:rPr>
          <w:b/>
          <w:bCs/>
        </w:rPr>
        <w:lastRenderedPageBreak/>
        <w:t xml:space="preserve">Cấu trúc payload </w:t>
      </w:r>
      <w:r w:rsidRPr="00AB6FAB" w:rsidR="00FA6510">
        <w:rPr>
          <w:b/>
          <w:bCs/>
        </w:rPr>
        <w:t>của bản tin:</w:t>
      </w:r>
    </w:p>
    <w:p w:rsidR="00FA6510" w:rsidP="00FA6510" w:rsidRDefault="00FA6510" w14:paraId="29B9E7F0" w14:textId="77777777">
      <w:pPr>
        <w:pStyle w:val="ListParagraph"/>
        <w:numPr>
          <w:ilvl w:val="0"/>
          <w:numId w:val="9"/>
        </w:numPr>
        <w:rPr>
          <w:b/>
          <w:bCs/>
        </w:rPr>
      </w:pPr>
      <w:r>
        <w:rPr>
          <w:b/>
          <w:bCs/>
        </w:rPr>
        <w:t>LAN view Request:</w:t>
      </w:r>
    </w:p>
    <w:p w:rsidR="00FA6510" w:rsidP="00FA6510" w:rsidRDefault="00FA6510" w14:paraId="5C039AD5" w14:textId="2C60B7AB">
      <w:pPr>
        <w:pStyle w:val="ListParagraph"/>
      </w:pPr>
      <w:r>
        <w:t>{“action” : “lanView”</w:t>
      </w:r>
      <w:r w:rsidR="001E5253">
        <w:t xml:space="preserve">, “requestId” : </w:t>
      </w:r>
      <w:r w:rsidR="003E0981">
        <w:t>&lt;requestId&gt;</w:t>
      </w:r>
      <w:r>
        <w:t>}</w:t>
      </w:r>
    </w:p>
    <w:p w:rsidR="00FA6510" w:rsidP="00FA6510" w:rsidRDefault="00FA6510" w14:paraId="1157C382" w14:textId="77777777">
      <w:pPr>
        <w:pStyle w:val="ListParagraph"/>
        <w:numPr>
          <w:ilvl w:val="0"/>
          <w:numId w:val="9"/>
        </w:numPr>
        <w:rPr>
          <w:b/>
          <w:bCs/>
        </w:rPr>
      </w:pPr>
      <w:r>
        <w:rPr>
          <w:b/>
          <w:bCs/>
        </w:rPr>
        <w:t>LAN view Response:</w:t>
      </w:r>
    </w:p>
    <w:p w:rsidRPr="00820762" w:rsidR="00FA6510" w:rsidP="00FA6510" w:rsidRDefault="00FA6510" w14:paraId="6EF41BCE" w14:textId="77777777">
      <w:pPr>
        <w:pStyle w:val="ListParagraph"/>
        <w:numPr>
          <w:ilvl w:val="1"/>
          <w:numId w:val="9"/>
        </w:numPr>
      </w:pPr>
      <w:r>
        <w:t>Lấy thông tin LAN</w:t>
      </w:r>
      <w:r w:rsidRPr="00820762">
        <w:t xml:space="preserve"> thành công</w:t>
      </w:r>
      <w:r>
        <w:t>:</w:t>
      </w:r>
    </w:p>
    <w:p w:rsidR="00FA6510" w:rsidP="00FA6510" w:rsidRDefault="00FA6510" w14:paraId="25DB95EA" w14:textId="77777777">
      <w:pPr>
        <w:pStyle w:val="FirstLevelBullet"/>
        <w:numPr>
          <w:ilvl w:val="0"/>
          <w:numId w:val="0"/>
        </w:numPr>
        <w:ind w:left="1080"/>
      </w:pPr>
      <w:r>
        <w:t>{</w:t>
      </w:r>
    </w:p>
    <w:p w:rsidR="00FA6510" w:rsidP="00FA6510" w:rsidRDefault="00FA6510" w14:paraId="7412F105" w14:textId="77777777">
      <w:pPr>
        <w:pStyle w:val="FirstLevelBullet"/>
        <w:numPr>
          <w:ilvl w:val="0"/>
          <w:numId w:val="0"/>
        </w:numPr>
        <w:ind w:left="720" w:firstLine="360"/>
      </w:pPr>
      <w:r>
        <w:t>"status": 0,</w:t>
      </w:r>
    </w:p>
    <w:p w:rsidR="00FA6510" w:rsidP="00FA6510" w:rsidRDefault="00B94824" w14:paraId="15B543CE" w14:textId="35984501">
      <w:pPr>
        <w:pStyle w:val="FirstLevelBullet"/>
        <w:numPr>
          <w:ilvl w:val="0"/>
          <w:numId w:val="0"/>
        </w:numPr>
        <w:ind w:left="720" w:firstLine="360"/>
      </w:pPr>
      <w:r>
        <w:t>“message”: “</w:t>
      </w:r>
      <w:r w:rsidR="001F1C9A">
        <w:t>Success</w:t>
      </w:r>
      <w:r>
        <w:t>”</w:t>
      </w:r>
      <w:r w:rsidR="00FA6510">
        <w:t>,</w:t>
      </w:r>
    </w:p>
    <w:p w:rsidR="001E5253" w:rsidP="00FA6510" w:rsidRDefault="001E5253" w14:paraId="11BFCFED" w14:textId="750FBFD7">
      <w:pPr>
        <w:pStyle w:val="FirstLevelBullet"/>
        <w:numPr>
          <w:ilvl w:val="0"/>
          <w:numId w:val="0"/>
        </w:numPr>
        <w:ind w:left="720" w:firstLine="360"/>
      </w:pPr>
      <w:r>
        <w:t xml:space="preserve">“requestId” : </w:t>
      </w:r>
      <w:r w:rsidR="003E0981">
        <w:t>&lt;requestId&gt;</w:t>
      </w:r>
    </w:p>
    <w:p w:rsidR="00FA6510" w:rsidP="00FA6510" w:rsidRDefault="00FA6510" w14:paraId="65F6FA65" w14:textId="77777777">
      <w:pPr>
        <w:pStyle w:val="FirstLevelBullet"/>
        <w:numPr>
          <w:ilvl w:val="0"/>
          <w:numId w:val="0"/>
        </w:numPr>
        <w:ind w:left="720" w:firstLine="360"/>
      </w:pPr>
      <w:r>
        <w:t>"data": {</w:t>
      </w:r>
    </w:p>
    <w:p w:rsidR="00FA6510" w:rsidP="00FA6510" w:rsidRDefault="00FA6510" w14:paraId="4EF0D63F" w14:textId="77777777">
      <w:pPr>
        <w:pStyle w:val="FirstLevelBullet"/>
        <w:numPr>
          <w:ilvl w:val="0"/>
          <w:numId w:val="0"/>
        </w:numPr>
        <w:ind w:left="720" w:firstLine="360"/>
      </w:pPr>
      <w:r>
        <w:t>“action” : “lanView”,</w:t>
      </w:r>
    </w:p>
    <w:p w:rsidR="00FA6510" w:rsidP="00FA6510" w:rsidRDefault="00FA6510" w14:paraId="08581BC3" w14:textId="57A23F6C">
      <w:pPr>
        <w:pStyle w:val="FirstLevelBullet"/>
        <w:numPr>
          <w:ilvl w:val="0"/>
          <w:numId w:val="0"/>
        </w:numPr>
        <w:ind w:left="720" w:firstLine="360"/>
      </w:pPr>
      <w:r>
        <w:t>“</w:t>
      </w:r>
      <w:r w:rsidRPr="00E5021C" w:rsidR="00A2551F">
        <w:t>results</w:t>
      </w:r>
      <w:r>
        <w:t>”:[</w:t>
      </w:r>
    </w:p>
    <w:p w:rsidR="00FA6510" w:rsidP="00FA6510" w:rsidRDefault="00FA6510" w14:paraId="372DB865" w14:textId="77777777">
      <w:pPr>
        <w:pStyle w:val="FirstLevelBullet"/>
        <w:numPr>
          <w:ilvl w:val="0"/>
          <w:numId w:val="0"/>
        </w:numPr>
        <w:ind w:left="1440" w:firstLine="720"/>
      </w:pPr>
      <w:r>
        <w:t>{</w:t>
      </w:r>
    </w:p>
    <w:p w:rsidR="00FA6510" w:rsidP="00FA6510" w:rsidRDefault="00FA6510" w14:paraId="7007C924" w14:textId="230697FD">
      <w:pPr>
        <w:pStyle w:val="FirstLevelBullet"/>
        <w:numPr>
          <w:ilvl w:val="0"/>
          <w:numId w:val="0"/>
        </w:numPr>
        <w:ind w:left="720" w:firstLine="360"/>
      </w:pPr>
      <w:r>
        <w:tab/>
      </w:r>
      <w:r>
        <w:tab/>
      </w:r>
      <w:r>
        <w:tab/>
      </w:r>
      <w:r>
        <w:t>“</w:t>
      </w:r>
      <w:r w:rsidR="00170877">
        <w:t>l</w:t>
      </w:r>
      <w:r w:rsidR="00045C6B">
        <w:t xml:space="preserve">anIndex” : </w:t>
      </w:r>
      <w:r>
        <w:t>&lt;</w:t>
      </w:r>
      <w:r w:rsidR="00170877">
        <w:t>l</w:t>
      </w:r>
      <w:r w:rsidR="00045C6B">
        <w:t>anIndex&gt;</w:t>
      </w:r>
      <w:r>
        <w:t>,</w:t>
      </w:r>
    </w:p>
    <w:p w:rsidR="00FA6510" w:rsidP="00FA6510" w:rsidRDefault="00FA6510" w14:paraId="75BC4ABC" w14:textId="77777777">
      <w:pPr>
        <w:pStyle w:val="FirstLevelBullet"/>
        <w:numPr>
          <w:ilvl w:val="0"/>
          <w:numId w:val="0"/>
        </w:numPr>
        <w:ind w:left="2160" w:firstLine="720"/>
      </w:pPr>
      <w:r>
        <w:t>“</w:t>
      </w:r>
      <w:r w:rsidR="007F581F">
        <w:t>ip</w:t>
      </w:r>
      <w:r>
        <w:t>Addr” :  “&lt;</w:t>
      </w:r>
      <w:r w:rsidR="007F581F">
        <w:t>ip</w:t>
      </w:r>
      <w:r>
        <w:t>Addr&gt;”</w:t>
      </w:r>
      <w:r w:rsidR="007F581F">
        <w:t>,</w:t>
      </w:r>
    </w:p>
    <w:p w:rsidR="007F581F" w:rsidP="00FA6510" w:rsidRDefault="007F581F" w14:paraId="538BF46C" w14:textId="46670793">
      <w:pPr>
        <w:pStyle w:val="FirstLevelBullet"/>
        <w:numPr>
          <w:ilvl w:val="0"/>
          <w:numId w:val="0"/>
        </w:numPr>
        <w:ind w:left="2160" w:firstLine="720"/>
      </w:pPr>
      <w:r>
        <w:t>“subnetMask” : “&lt;subnetMask&gt;”</w:t>
      </w:r>
      <w:r w:rsidR="009344E8">
        <w:t>,</w:t>
      </w:r>
    </w:p>
    <w:p w:rsidR="009344E8" w:rsidP="00FA6510" w:rsidRDefault="009344E8" w14:paraId="799A723C" w14:textId="77E8C388">
      <w:pPr>
        <w:pStyle w:val="FirstLevelBullet"/>
        <w:numPr>
          <w:ilvl w:val="0"/>
          <w:numId w:val="0"/>
        </w:numPr>
        <w:ind w:left="2160" w:firstLine="720"/>
      </w:pPr>
      <w:r>
        <w:t>“groupName” : “&lt;groupName&gt;,</w:t>
      </w:r>
    </w:p>
    <w:p w:rsidR="009344E8" w:rsidP="00FA6510" w:rsidRDefault="00051E8D" w14:paraId="37A226C7" w14:textId="7CA03213">
      <w:pPr>
        <w:pStyle w:val="FirstLevelBullet"/>
        <w:numPr>
          <w:ilvl w:val="0"/>
          <w:numId w:val="0"/>
        </w:numPr>
        <w:ind w:left="2160" w:firstLine="720"/>
      </w:pPr>
      <w:r>
        <w:t>“</w:t>
      </w:r>
      <w:r w:rsidR="00F54DB6">
        <w:t>wanIntfName</w:t>
      </w:r>
      <w:r>
        <w:t>”</w:t>
      </w:r>
      <w:r w:rsidR="00F54DB6">
        <w:t xml:space="preserve"> : “&lt;wanIntfName&gt;”,</w:t>
      </w:r>
    </w:p>
    <w:p w:rsidR="00170877" w:rsidP="00F54DB6" w:rsidRDefault="00F54DB6" w14:paraId="3B2CC341" w14:textId="5792D2AB">
      <w:pPr>
        <w:pStyle w:val="FirstLevelBullet"/>
        <w:numPr>
          <w:ilvl w:val="0"/>
          <w:numId w:val="0"/>
        </w:numPr>
        <w:ind w:left="2160" w:firstLine="720"/>
      </w:pPr>
      <w:r>
        <w:t>“lanIntfName” : “&lt;lanIntfName&gt;</w:t>
      </w:r>
      <w:r w:rsidR="00CC0F6C">
        <w:t>”</w:t>
      </w:r>
    </w:p>
    <w:p w:rsidR="00FA6510" w:rsidP="00FA6510" w:rsidRDefault="00FA6510" w14:paraId="3F4B5D4B" w14:textId="2951B616">
      <w:pPr>
        <w:pStyle w:val="FirstLevelBullet"/>
        <w:numPr>
          <w:ilvl w:val="0"/>
          <w:numId w:val="0"/>
        </w:numPr>
        <w:ind w:left="2160"/>
      </w:pPr>
      <w:r>
        <w:t>}</w:t>
      </w:r>
      <w:r w:rsidR="00F54DB6">
        <w:t>,</w:t>
      </w:r>
    </w:p>
    <w:p w:rsidR="00F54DB6" w:rsidP="00F54DB6" w:rsidRDefault="00F54DB6" w14:paraId="4B8F3AA6" w14:textId="77777777">
      <w:pPr>
        <w:pStyle w:val="FirstLevelBullet"/>
        <w:numPr>
          <w:ilvl w:val="0"/>
          <w:numId w:val="0"/>
        </w:numPr>
        <w:ind w:left="1440" w:firstLine="720"/>
      </w:pPr>
      <w:r>
        <w:t>{</w:t>
      </w:r>
    </w:p>
    <w:p w:rsidR="00F54DB6" w:rsidP="00F54DB6" w:rsidRDefault="00F54DB6" w14:paraId="50C9C733" w14:textId="77777777">
      <w:pPr>
        <w:pStyle w:val="FirstLevelBullet"/>
        <w:numPr>
          <w:ilvl w:val="0"/>
          <w:numId w:val="0"/>
        </w:numPr>
        <w:ind w:left="720" w:firstLine="360"/>
      </w:pPr>
      <w:r>
        <w:tab/>
      </w:r>
      <w:r>
        <w:tab/>
      </w:r>
      <w:r>
        <w:tab/>
      </w:r>
      <w:r>
        <w:t>“lanIndex” : &lt;lanIndex&gt;,</w:t>
      </w:r>
    </w:p>
    <w:p w:rsidR="00F54DB6" w:rsidP="00F54DB6" w:rsidRDefault="00F54DB6" w14:paraId="67EBC1A6" w14:textId="77777777">
      <w:pPr>
        <w:pStyle w:val="FirstLevelBullet"/>
        <w:numPr>
          <w:ilvl w:val="0"/>
          <w:numId w:val="0"/>
        </w:numPr>
        <w:ind w:left="2160" w:firstLine="720"/>
      </w:pPr>
      <w:r>
        <w:t>“ipAddr” :  “&lt;ipAddr&gt;”,</w:t>
      </w:r>
    </w:p>
    <w:p w:rsidR="00F54DB6" w:rsidP="00F54DB6" w:rsidRDefault="00F54DB6" w14:paraId="5A70DA24" w14:textId="77777777">
      <w:pPr>
        <w:pStyle w:val="FirstLevelBullet"/>
        <w:numPr>
          <w:ilvl w:val="0"/>
          <w:numId w:val="0"/>
        </w:numPr>
        <w:ind w:left="2160" w:firstLine="720"/>
      </w:pPr>
      <w:r>
        <w:t>“subnetMask” : “&lt;subnetMask&gt;”,</w:t>
      </w:r>
    </w:p>
    <w:p w:rsidR="00F54DB6" w:rsidP="00F54DB6" w:rsidRDefault="00F54DB6" w14:paraId="366D72F1" w14:textId="77777777">
      <w:pPr>
        <w:pStyle w:val="FirstLevelBullet"/>
        <w:numPr>
          <w:ilvl w:val="0"/>
          <w:numId w:val="0"/>
        </w:numPr>
        <w:ind w:left="2160" w:firstLine="720"/>
      </w:pPr>
      <w:r>
        <w:t>“groupName” : “&lt;groupName&gt;,</w:t>
      </w:r>
    </w:p>
    <w:p w:rsidR="00F54DB6" w:rsidP="00F54DB6" w:rsidRDefault="00F54DB6" w14:paraId="1FDF558E" w14:textId="77777777">
      <w:pPr>
        <w:pStyle w:val="FirstLevelBullet"/>
        <w:numPr>
          <w:ilvl w:val="0"/>
          <w:numId w:val="0"/>
        </w:numPr>
        <w:ind w:left="2160" w:firstLine="720"/>
      </w:pPr>
      <w:r>
        <w:t>“wanIntfName” : “&lt;wanIntfName&gt;”,</w:t>
      </w:r>
    </w:p>
    <w:p w:rsidR="00F54DB6" w:rsidP="00F54DB6" w:rsidRDefault="00F54DB6" w14:paraId="55E1DF6F" w14:textId="47E73E1C">
      <w:pPr>
        <w:pStyle w:val="FirstLevelBullet"/>
        <w:numPr>
          <w:ilvl w:val="0"/>
          <w:numId w:val="0"/>
        </w:numPr>
        <w:ind w:left="2160" w:firstLine="720"/>
      </w:pPr>
      <w:r>
        <w:t>“lanIntfName” : “&lt;lanIntfName&gt;</w:t>
      </w:r>
      <w:r w:rsidR="00CC0F6C">
        <w:t>”</w:t>
      </w:r>
    </w:p>
    <w:p w:rsidR="00F54DB6" w:rsidP="00F54DB6" w:rsidRDefault="00F54DB6" w14:paraId="55457DAA" w14:textId="685B9857">
      <w:pPr>
        <w:pStyle w:val="FirstLevelBullet"/>
        <w:numPr>
          <w:ilvl w:val="0"/>
          <w:numId w:val="0"/>
        </w:numPr>
        <w:ind w:left="2160"/>
      </w:pPr>
      <w:r>
        <w:t>},</w:t>
      </w:r>
    </w:p>
    <w:p w:rsidR="00F54DB6" w:rsidP="00F54DB6" w:rsidRDefault="00F54DB6" w14:paraId="65C4FF5D" w14:textId="594169BA">
      <w:pPr>
        <w:pStyle w:val="FirstLevelBullet"/>
        <w:numPr>
          <w:ilvl w:val="0"/>
          <w:numId w:val="0"/>
        </w:numPr>
        <w:ind w:left="2160"/>
      </w:pPr>
      <w:r>
        <w:t>…</w:t>
      </w:r>
    </w:p>
    <w:p w:rsidR="00FA6510" w:rsidP="00FA6510" w:rsidRDefault="00FA6510" w14:paraId="402930FE" w14:textId="77777777">
      <w:pPr>
        <w:pStyle w:val="FirstLevelBullet"/>
        <w:numPr>
          <w:ilvl w:val="0"/>
          <w:numId w:val="0"/>
        </w:numPr>
        <w:ind w:left="1440" w:firstLine="720"/>
      </w:pPr>
      <w:r>
        <w:t>]</w:t>
      </w:r>
    </w:p>
    <w:p w:rsidR="00FA6510" w:rsidP="00FA6510" w:rsidRDefault="00FA6510" w14:paraId="07494570" w14:textId="77777777">
      <w:pPr>
        <w:pStyle w:val="FirstLevelBullet"/>
        <w:numPr>
          <w:ilvl w:val="0"/>
          <w:numId w:val="0"/>
        </w:numPr>
        <w:ind w:left="720" w:firstLine="360"/>
      </w:pPr>
      <w:r>
        <w:t>}</w:t>
      </w:r>
    </w:p>
    <w:p w:rsidR="00FA6510" w:rsidP="00FA6510" w:rsidRDefault="00FA6510" w14:paraId="20F97FE7" w14:textId="77777777">
      <w:pPr>
        <w:pStyle w:val="FirstLevelBullet"/>
        <w:numPr>
          <w:ilvl w:val="0"/>
          <w:numId w:val="0"/>
        </w:numPr>
        <w:ind w:left="720" w:firstLine="360"/>
      </w:pPr>
      <w:r>
        <w:t>}</w:t>
      </w:r>
    </w:p>
    <w:p w:rsidRPr="00820762" w:rsidR="00FA6510" w:rsidP="00FA6510" w:rsidRDefault="00FA6510" w14:paraId="1EAC8CD3" w14:textId="30C0620B">
      <w:pPr>
        <w:pStyle w:val="ListParagraph"/>
        <w:numPr>
          <w:ilvl w:val="1"/>
          <w:numId w:val="9"/>
        </w:numPr>
      </w:pPr>
      <w:r>
        <w:t xml:space="preserve">Lấy thông tin </w:t>
      </w:r>
      <w:r w:rsidR="00A2551F">
        <w:t>LAN</w:t>
      </w:r>
      <w:r>
        <w:t xml:space="preserve"> thất bại:</w:t>
      </w:r>
    </w:p>
    <w:p w:rsidR="00FA6510" w:rsidP="00FA6510" w:rsidRDefault="00FA6510" w14:paraId="5CA32E34" w14:textId="77777777">
      <w:pPr>
        <w:pStyle w:val="FirstLevelBullet"/>
        <w:numPr>
          <w:ilvl w:val="0"/>
          <w:numId w:val="0"/>
        </w:numPr>
        <w:ind w:left="1080"/>
      </w:pPr>
      <w:r>
        <w:t>{</w:t>
      </w:r>
    </w:p>
    <w:p w:rsidR="00FA6510" w:rsidP="00FA6510" w:rsidRDefault="00183521" w14:paraId="7B305987" w14:textId="212CA720">
      <w:pPr>
        <w:pStyle w:val="FirstLevelBullet"/>
        <w:numPr>
          <w:ilvl w:val="0"/>
          <w:numId w:val="0"/>
        </w:numPr>
        <w:ind w:left="1080"/>
      </w:pPr>
      <w:r>
        <w:t>“status”: &lt;ErrorCode&gt;</w:t>
      </w:r>
      <w:r w:rsidR="00FA6510">
        <w:t>,</w:t>
      </w:r>
    </w:p>
    <w:p w:rsidR="00FA6510" w:rsidP="00FA6510" w:rsidRDefault="00B94824" w14:paraId="08E78BAE" w14:textId="7D16A10F">
      <w:pPr>
        <w:pStyle w:val="FirstLevelBullet"/>
        <w:numPr>
          <w:ilvl w:val="0"/>
          <w:numId w:val="0"/>
        </w:numPr>
        <w:ind w:left="1080"/>
      </w:pPr>
      <w:r>
        <w:t>“message”: “&lt;message&gt;”</w:t>
      </w:r>
      <w:r w:rsidR="00FA6510">
        <w:t>,</w:t>
      </w:r>
    </w:p>
    <w:p w:rsidR="001E5253" w:rsidP="00FA6510" w:rsidRDefault="001E5253" w14:paraId="2FF4519A" w14:textId="390B307B">
      <w:pPr>
        <w:pStyle w:val="FirstLevelBullet"/>
        <w:numPr>
          <w:ilvl w:val="0"/>
          <w:numId w:val="0"/>
        </w:numPr>
        <w:ind w:left="1080"/>
      </w:pPr>
      <w:r>
        <w:t xml:space="preserve">“requestId” : </w:t>
      </w:r>
      <w:r w:rsidR="003E0981">
        <w:t>&lt;requestId&gt;</w:t>
      </w:r>
      <w:r>
        <w:t>,</w:t>
      </w:r>
    </w:p>
    <w:p w:rsidR="00FA6510" w:rsidP="00FA6510" w:rsidRDefault="00FA6510" w14:paraId="35E63A99" w14:textId="77777777">
      <w:pPr>
        <w:pStyle w:val="FirstLevelBullet"/>
        <w:numPr>
          <w:ilvl w:val="0"/>
          <w:numId w:val="0"/>
        </w:numPr>
        <w:ind w:left="1080"/>
      </w:pPr>
      <w:r>
        <w:t>"data": {</w:t>
      </w:r>
    </w:p>
    <w:p w:rsidR="00FA6510" w:rsidP="00FA6510" w:rsidRDefault="00FA6510" w14:paraId="5C62D5C0" w14:textId="77777777">
      <w:pPr>
        <w:pStyle w:val="FirstLevelBullet"/>
        <w:numPr>
          <w:ilvl w:val="0"/>
          <w:numId w:val="0"/>
        </w:numPr>
        <w:ind w:left="1080"/>
      </w:pPr>
      <w:r>
        <w:t>}</w:t>
      </w:r>
    </w:p>
    <w:p w:rsidR="00FA6510" w:rsidP="00FA6510" w:rsidRDefault="00FA6510" w14:paraId="56AEFC3E" w14:textId="77777777">
      <w:pPr>
        <w:pStyle w:val="FirstLevelBullet"/>
        <w:numPr>
          <w:ilvl w:val="0"/>
          <w:numId w:val="0"/>
        </w:numPr>
        <w:ind w:left="1080"/>
      </w:pPr>
      <w:r>
        <w:t>}</w:t>
      </w:r>
    </w:p>
    <w:p w:rsidR="00FA6510" w:rsidP="00FA6510" w:rsidRDefault="00FA6510" w14:paraId="120FBA08" w14:textId="77777777">
      <w:pPr>
        <w:pStyle w:val="ListParagraph"/>
        <w:numPr>
          <w:ilvl w:val="0"/>
          <w:numId w:val="9"/>
        </w:numPr>
        <w:rPr>
          <w:b/>
          <w:bCs/>
        </w:rPr>
      </w:pPr>
      <w:r w:rsidRPr="00003BA2">
        <w:rPr>
          <w:b/>
          <w:bCs/>
        </w:rPr>
        <w:t>Mô tả tham số</w:t>
      </w:r>
      <w:r>
        <w:rPr>
          <w:b/>
          <w:bCs/>
        </w:rPr>
        <w:t>:</w:t>
      </w:r>
    </w:p>
    <w:p w:rsidR="00771908" w:rsidP="00771908" w:rsidRDefault="00771908" w14:paraId="39A1D173" w14:textId="4EAFEC44">
      <w:pPr>
        <w:pStyle w:val="Caption"/>
        <w:keepNext/>
      </w:pPr>
      <w:bookmarkStart w:name="_Toc113971602" w:id="81"/>
      <w:r>
        <w:lastRenderedPageBreak/>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12</w:t>
      </w:r>
      <w:r>
        <w:fldChar w:fldCharType="end"/>
      </w:r>
      <w:r>
        <w:t xml:space="preserve"> Bảng mô tả tham số trong luồng điều khiển lấy thông tin cấu hình LAN hiện tại</w:t>
      </w:r>
      <w:bookmarkEnd w:id="81"/>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FA6510" w:rsidTr="00E5021C" w14:paraId="07072879" w14:textId="77777777">
        <w:tc>
          <w:tcPr>
            <w:tcW w:w="715" w:type="dxa"/>
          </w:tcPr>
          <w:p w:rsidR="00FA6510" w:rsidP="00E5021C" w:rsidRDefault="00FA6510" w14:paraId="006080C7" w14:textId="77777777">
            <w:pPr>
              <w:pStyle w:val="ListParagraph"/>
              <w:ind w:left="0"/>
              <w:rPr>
                <w:b/>
                <w:bCs/>
              </w:rPr>
            </w:pPr>
            <w:r>
              <w:rPr>
                <w:b/>
                <w:bCs/>
              </w:rPr>
              <w:t>STT</w:t>
            </w:r>
          </w:p>
        </w:tc>
        <w:tc>
          <w:tcPr>
            <w:tcW w:w="1625" w:type="dxa"/>
          </w:tcPr>
          <w:p w:rsidR="00FA6510" w:rsidP="00E5021C" w:rsidRDefault="00FA6510" w14:paraId="11390ACB" w14:textId="77777777">
            <w:pPr>
              <w:pStyle w:val="ListParagraph"/>
              <w:ind w:left="0"/>
              <w:rPr>
                <w:b/>
                <w:bCs/>
              </w:rPr>
            </w:pPr>
            <w:r>
              <w:rPr>
                <w:b/>
                <w:bCs/>
              </w:rPr>
              <w:t>Tham số</w:t>
            </w:r>
          </w:p>
        </w:tc>
        <w:tc>
          <w:tcPr>
            <w:tcW w:w="1568" w:type="dxa"/>
          </w:tcPr>
          <w:p w:rsidR="00FA6510" w:rsidP="00E5021C" w:rsidRDefault="00FA6510" w14:paraId="545FBF93" w14:textId="77777777">
            <w:pPr>
              <w:pStyle w:val="ListParagraph"/>
              <w:ind w:left="0"/>
              <w:rPr>
                <w:b/>
                <w:bCs/>
              </w:rPr>
            </w:pPr>
            <w:r>
              <w:rPr>
                <w:b/>
                <w:bCs/>
              </w:rPr>
              <w:t>Mô tả</w:t>
            </w:r>
          </w:p>
        </w:tc>
        <w:tc>
          <w:tcPr>
            <w:tcW w:w="1083" w:type="dxa"/>
          </w:tcPr>
          <w:p w:rsidR="00FA6510" w:rsidP="00E5021C" w:rsidRDefault="00FA6510" w14:paraId="78454A97" w14:textId="77777777">
            <w:pPr>
              <w:pStyle w:val="ListParagraph"/>
              <w:ind w:left="0"/>
              <w:rPr>
                <w:b/>
                <w:bCs/>
              </w:rPr>
            </w:pPr>
            <w:r>
              <w:rPr>
                <w:b/>
                <w:bCs/>
              </w:rPr>
              <w:t>Kiểu</w:t>
            </w:r>
          </w:p>
        </w:tc>
        <w:tc>
          <w:tcPr>
            <w:tcW w:w="2311" w:type="dxa"/>
          </w:tcPr>
          <w:p w:rsidR="00FA6510" w:rsidP="00E5021C" w:rsidRDefault="00FA6510" w14:paraId="154B6D42" w14:textId="77777777">
            <w:pPr>
              <w:pStyle w:val="ListParagraph"/>
              <w:ind w:left="0"/>
              <w:rPr>
                <w:b/>
                <w:bCs/>
              </w:rPr>
            </w:pPr>
            <w:r>
              <w:rPr>
                <w:b/>
                <w:bCs/>
              </w:rPr>
              <w:t>Giá trị</w:t>
            </w:r>
          </w:p>
        </w:tc>
        <w:tc>
          <w:tcPr>
            <w:tcW w:w="1748" w:type="dxa"/>
          </w:tcPr>
          <w:p w:rsidR="00FA6510" w:rsidP="00E5021C" w:rsidRDefault="00FA6510" w14:paraId="09AB2DC2" w14:textId="77777777">
            <w:pPr>
              <w:pStyle w:val="ListParagraph"/>
              <w:ind w:left="0"/>
              <w:rPr>
                <w:b/>
                <w:bCs/>
              </w:rPr>
            </w:pPr>
            <w:r>
              <w:rPr>
                <w:b/>
                <w:bCs/>
              </w:rPr>
              <w:t>Json Key</w:t>
            </w:r>
          </w:p>
        </w:tc>
      </w:tr>
      <w:tr w:rsidR="00FA6510" w:rsidTr="00E5021C" w14:paraId="6AD9CCA8" w14:textId="77777777">
        <w:tc>
          <w:tcPr>
            <w:tcW w:w="715" w:type="dxa"/>
          </w:tcPr>
          <w:p w:rsidRPr="00020A9F" w:rsidR="00FA6510" w:rsidP="00E5021C" w:rsidRDefault="00FA6510" w14:paraId="38A857E4" w14:textId="77777777">
            <w:pPr>
              <w:pStyle w:val="ListParagraph"/>
              <w:ind w:left="0"/>
            </w:pPr>
            <w:r w:rsidRPr="00020A9F">
              <w:t>1</w:t>
            </w:r>
          </w:p>
        </w:tc>
        <w:tc>
          <w:tcPr>
            <w:tcW w:w="1625" w:type="dxa"/>
          </w:tcPr>
          <w:p w:rsidRPr="00020A9F" w:rsidR="00FA6510" w:rsidP="00E5021C" w:rsidRDefault="00CE3189" w14:paraId="2D408691" w14:textId="77777777">
            <w:pPr>
              <w:pStyle w:val="ListParagraph"/>
              <w:ind w:left="0"/>
            </w:pPr>
            <w:r>
              <w:t>LAN</w:t>
            </w:r>
            <w:r w:rsidR="00FA6510">
              <w:t xml:space="preserve"> Index</w:t>
            </w:r>
          </w:p>
        </w:tc>
        <w:tc>
          <w:tcPr>
            <w:tcW w:w="1568" w:type="dxa"/>
          </w:tcPr>
          <w:p w:rsidRPr="00020A9F" w:rsidR="00FA6510" w:rsidP="00E5021C" w:rsidRDefault="00FA6510" w14:paraId="1F77401F" w14:textId="77777777">
            <w:pPr>
              <w:pStyle w:val="ListParagraph"/>
              <w:ind w:left="0"/>
            </w:pPr>
            <w:r>
              <w:t xml:space="preserve">Index của </w:t>
            </w:r>
            <w:r w:rsidR="00CE3189">
              <w:t>Group LAN</w:t>
            </w:r>
          </w:p>
        </w:tc>
        <w:tc>
          <w:tcPr>
            <w:tcW w:w="1083" w:type="dxa"/>
          </w:tcPr>
          <w:p w:rsidRPr="00020A9F" w:rsidR="00FA6510" w:rsidP="00E5021C" w:rsidRDefault="00FA6510" w14:paraId="3CE397C4" w14:textId="77777777">
            <w:pPr>
              <w:pStyle w:val="ListParagraph"/>
              <w:ind w:left="0"/>
            </w:pPr>
            <w:r>
              <w:t>Int</w:t>
            </w:r>
          </w:p>
        </w:tc>
        <w:tc>
          <w:tcPr>
            <w:tcW w:w="2311" w:type="dxa"/>
          </w:tcPr>
          <w:p w:rsidRPr="00020A9F" w:rsidR="00FA6510" w:rsidP="00E5021C" w:rsidRDefault="00FA6510" w14:paraId="0241FE04" w14:textId="77777777">
            <w:pPr>
              <w:pStyle w:val="ListParagraph"/>
              <w:ind w:left="0"/>
            </w:pPr>
            <w:r>
              <w:t>Số nguyên. Có giá trị: 0-</w:t>
            </w:r>
            <w:r w:rsidR="00CE3189">
              <w:t>32</w:t>
            </w:r>
          </w:p>
        </w:tc>
        <w:tc>
          <w:tcPr>
            <w:tcW w:w="1748" w:type="dxa"/>
          </w:tcPr>
          <w:p w:rsidRPr="00020A9F" w:rsidR="00FA6510" w:rsidP="00E5021C" w:rsidRDefault="00CE3189" w14:paraId="38BAA1B1" w14:textId="77777777">
            <w:pPr>
              <w:pStyle w:val="ListParagraph"/>
              <w:ind w:left="0"/>
            </w:pPr>
            <w:r>
              <w:t>lanIndex</w:t>
            </w:r>
          </w:p>
        </w:tc>
      </w:tr>
      <w:tr w:rsidR="00FA6510" w:rsidTr="00E5021C" w14:paraId="7E23EEA3" w14:textId="77777777">
        <w:tc>
          <w:tcPr>
            <w:tcW w:w="715" w:type="dxa"/>
          </w:tcPr>
          <w:p w:rsidRPr="00020A9F" w:rsidR="00FA6510" w:rsidP="00E5021C" w:rsidRDefault="00FA6510" w14:paraId="408D3334" w14:textId="77777777">
            <w:pPr>
              <w:pStyle w:val="ListParagraph"/>
              <w:ind w:left="0"/>
            </w:pPr>
            <w:r>
              <w:t>2</w:t>
            </w:r>
          </w:p>
        </w:tc>
        <w:tc>
          <w:tcPr>
            <w:tcW w:w="1625" w:type="dxa"/>
          </w:tcPr>
          <w:p w:rsidRPr="00020A9F" w:rsidR="00FA6510" w:rsidP="00E5021C" w:rsidRDefault="00CE3189" w14:paraId="03F23A92" w14:textId="77777777">
            <w:pPr>
              <w:pStyle w:val="ListParagraph"/>
              <w:ind w:left="0"/>
            </w:pPr>
            <w:r>
              <w:t>LAN IP Address</w:t>
            </w:r>
          </w:p>
        </w:tc>
        <w:tc>
          <w:tcPr>
            <w:tcW w:w="1568" w:type="dxa"/>
          </w:tcPr>
          <w:p w:rsidR="00FA6510" w:rsidP="00E5021C" w:rsidRDefault="00CE3189" w14:paraId="7EBD9CFF" w14:textId="77777777">
            <w:pPr>
              <w:pStyle w:val="ListParagraph"/>
              <w:ind w:left="0"/>
            </w:pPr>
            <w:r>
              <w:t>Địa chỉ IP của Group LAN</w:t>
            </w:r>
          </w:p>
        </w:tc>
        <w:tc>
          <w:tcPr>
            <w:tcW w:w="1083" w:type="dxa"/>
          </w:tcPr>
          <w:p w:rsidR="00FA6510" w:rsidP="00E5021C" w:rsidRDefault="00FA6510" w14:paraId="4B3CD80D" w14:textId="77777777">
            <w:pPr>
              <w:pStyle w:val="ListParagraph"/>
              <w:ind w:left="0"/>
            </w:pPr>
            <w:r>
              <w:t>string</w:t>
            </w:r>
          </w:p>
        </w:tc>
        <w:tc>
          <w:tcPr>
            <w:tcW w:w="2311" w:type="dxa"/>
          </w:tcPr>
          <w:p w:rsidR="00FA6510" w:rsidP="00E5021C" w:rsidRDefault="00CE3189" w14:paraId="78393679" w14:textId="77777777">
            <w:pPr>
              <w:pStyle w:val="ListParagraph"/>
              <w:ind w:left="0"/>
            </w:pPr>
            <w:r>
              <w:t>Chuỗi ký tự dạng IP</w:t>
            </w:r>
          </w:p>
        </w:tc>
        <w:tc>
          <w:tcPr>
            <w:tcW w:w="1748" w:type="dxa"/>
          </w:tcPr>
          <w:p w:rsidR="00FA6510" w:rsidP="00E5021C" w:rsidRDefault="00CE3189" w14:paraId="45EBB24C" w14:textId="77777777">
            <w:pPr>
              <w:pStyle w:val="ListParagraph"/>
              <w:ind w:left="0"/>
            </w:pPr>
            <w:r>
              <w:t>ipAddr</w:t>
            </w:r>
          </w:p>
        </w:tc>
      </w:tr>
      <w:tr w:rsidR="00FA6510" w:rsidTr="00E5021C" w14:paraId="227C0546" w14:textId="77777777">
        <w:tc>
          <w:tcPr>
            <w:tcW w:w="715" w:type="dxa"/>
          </w:tcPr>
          <w:p w:rsidRPr="00020A9F" w:rsidR="00FA6510" w:rsidP="00E5021C" w:rsidRDefault="00FA6510" w14:paraId="4386EC09" w14:textId="77777777">
            <w:pPr>
              <w:pStyle w:val="ListParagraph"/>
              <w:ind w:left="0"/>
            </w:pPr>
            <w:r>
              <w:t>3</w:t>
            </w:r>
          </w:p>
        </w:tc>
        <w:tc>
          <w:tcPr>
            <w:tcW w:w="1625" w:type="dxa"/>
          </w:tcPr>
          <w:p w:rsidRPr="00020A9F" w:rsidR="00FA6510" w:rsidP="00E5021C" w:rsidRDefault="00CE3189" w14:paraId="2A19E2D2" w14:textId="77777777">
            <w:pPr>
              <w:pStyle w:val="ListParagraph"/>
              <w:ind w:left="0"/>
            </w:pPr>
            <w:r>
              <w:t>Subnet Mask</w:t>
            </w:r>
          </w:p>
        </w:tc>
        <w:tc>
          <w:tcPr>
            <w:tcW w:w="1568" w:type="dxa"/>
          </w:tcPr>
          <w:p w:rsidR="00FA6510" w:rsidP="00E5021C" w:rsidRDefault="00CE3189" w14:paraId="3E1F6C0E" w14:textId="77777777">
            <w:pPr>
              <w:pStyle w:val="ListParagraph"/>
              <w:ind w:left="0"/>
            </w:pPr>
            <w:r>
              <w:t>Subnet Mask của Group LAN</w:t>
            </w:r>
          </w:p>
        </w:tc>
        <w:tc>
          <w:tcPr>
            <w:tcW w:w="1083" w:type="dxa"/>
          </w:tcPr>
          <w:p w:rsidR="00FA6510" w:rsidP="00E5021C" w:rsidRDefault="00CE3189" w14:paraId="56811FCA" w14:textId="77777777">
            <w:pPr>
              <w:pStyle w:val="ListParagraph"/>
              <w:ind w:left="0"/>
            </w:pPr>
            <w:r>
              <w:t>String</w:t>
            </w:r>
          </w:p>
        </w:tc>
        <w:tc>
          <w:tcPr>
            <w:tcW w:w="2311" w:type="dxa"/>
          </w:tcPr>
          <w:p w:rsidR="00FA6510" w:rsidP="00E5021C" w:rsidRDefault="00CE3189" w14:paraId="32AD65E5" w14:textId="77777777">
            <w:pPr>
              <w:pStyle w:val="ListParagraph"/>
              <w:ind w:left="0"/>
            </w:pPr>
            <w:r>
              <w:t>Chuỗi ký tự dạng Subnet Mask</w:t>
            </w:r>
          </w:p>
        </w:tc>
        <w:tc>
          <w:tcPr>
            <w:tcW w:w="1748" w:type="dxa"/>
          </w:tcPr>
          <w:p w:rsidR="00FA6510" w:rsidP="00E5021C" w:rsidRDefault="00FA6510" w14:paraId="412AD00B" w14:textId="77777777">
            <w:pPr>
              <w:pStyle w:val="ListParagraph"/>
              <w:ind w:left="0"/>
            </w:pPr>
            <w:r>
              <w:t>vlanID</w:t>
            </w:r>
          </w:p>
        </w:tc>
      </w:tr>
      <w:tr w:rsidR="00CC0F6C" w:rsidTr="00E5021C" w14:paraId="5E917921" w14:textId="77777777">
        <w:tc>
          <w:tcPr>
            <w:tcW w:w="715" w:type="dxa"/>
          </w:tcPr>
          <w:p w:rsidR="00CC0F6C" w:rsidP="00E5021C" w:rsidRDefault="00CC0F6C" w14:paraId="0E7C8549" w14:textId="146DC913">
            <w:pPr>
              <w:pStyle w:val="ListParagraph"/>
              <w:ind w:left="0"/>
            </w:pPr>
            <w:r>
              <w:t>4</w:t>
            </w:r>
          </w:p>
        </w:tc>
        <w:tc>
          <w:tcPr>
            <w:tcW w:w="1625" w:type="dxa"/>
          </w:tcPr>
          <w:p w:rsidR="00CC0F6C" w:rsidP="00E5021C" w:rsidRDefault="00CC0F6C" w14:paraId="5A11EB41" w14:textId="34135E04">
            <w:pPr>
              <w:pStyle w:val="ListParagraph"/>
              <w:ind w:left="0"/>
            </w:pPr>
            <w:r>
              <w:t>Group Name</w:t>
            </w:r>
          </w:p>
        </w:tc>
        <w:tc>
          <w:tcPr>
            <w:tcW w:w="1568" w:type="dxa"/>
          </w:tcPr>
          <w:p w:rsidR="00CC0F6C" w:rsidP="00E5021C" w:rsidRDefault="00CC0F6C" w14:paraId="7C7AFD1E" w14:textId="7298890A">
            <w:pPr>
              <w:pStyle w:val="ListParagraph"/>
              <w:ind w:left="0"/>
            </w:pPr>
            <w:r>
              <w:t>Tên Group</w:t>
            </w:r>
          </w:p>
        </w:tc>
        <w:tc>
          <w:tcPr>
            <w:tcW w:w="1083" w:type="dxa"/>
          </w:tcPr>
          <w:p w:rsidR="00CC0F6C" w:rsidP="00E5021C" w:rsidRDefault="00CC0F6C" w14:paraId="154D664E" w14:textId="34C79404">
            <w:pPr>
              <w:pStyle w:val="ListParagraph"/>
              <w:ind w:left="0"/>
            </w:pPr>
            <w:r>
              <w:t>String</w:t>
            </w:r>
          </w:p>
        </w:tc>
        <w:tc>
          <w:tcPr>
            <w:tcW w:w="2311" w:type="dxa"/>
          </w:tcPr>
          <w:p w:rsidR="00CC0F6C" w:rsidP="00E5021C" w:rsidRDefault="00CC0F6C" w14:paraId="555A824C" w14:textId="68203D18">
            <w:pPr>
              <w:pStyle w:val="ListParagraph"/>
              <w:ind w:left="0"/>
            </w:pPr>
            <w:r>
              <w:t>Chuỗi ký tự</w:t>
            </w:r>
          </w:p>
        </w:tc>
        <w:tc>
          <w:tcPr>
            <w:tcW w:w="1748" w:type="dxa"/>
          </w:tcPr>
          <w:p w:rsidR="00CC0F6C" w:rsidP="00E5021C" w:rsidRDefault="00CC0F6C" w14:paraId="0C456DC9" w14:textId="195FDB3A">
            <w:pPr>
              <w:pStyle w:val="ListParagraph"/>
              <w:ind w:left="0"/>
            </w:pPr>
            <w:r>
              <w:t>groupName</w:t>
            </w:r>
          </w:p>
        </w:tc>
      </w:tr>
      <w:tr w:rsidR="00CC0F6C" w:rsidTr="00E5021C" w14:paraId="55BD5003" w14:textId="77777777">
        <w:tc>
          <w:tcPr>
            <w:tcW w:w="715" w:type="dxa"/>
          </w:tcPr>
          <w:p w:rsidR="00CC0F6C" w:rsidP="00E5021C" w:rsidRDefault="00CC0F6C" w14:paraId="1F39438A" w14:textId="096DB79F">
            <w:pPr>
              <w:pStyle w:val="ListParagraph"/>
              <w:ind w:left="0"/>
            </w:pPr>
            <w:r>
              <w:t>5</w:t>
            </w:r>
          </w:p>
        </w:tc>
        <w:tc>
          <w:tcPr>
            <w:tcW w:w="1625" w:type="dxa"/>
          </w:tcPr>
          <w:p w:rsidR="00CC0F6C" w:rsidP="00E5021C" w:rsidRDefault="00CC0F6C" w14:paraId="72E0C1BF" w14:textId="5E274988">
            <w:pPr>
              <w:pStyle w:val="ListParagraph"/>
              <w:ind w:left="0"/>
            </w:pPr>
            <w:r>
              <w:t>WAN Interface Name</w:t>
            </w:r>
          </w:p>
        </w:tc>
        <w:tc>
          <w:tcPr>
            <w:tcW w:w="1568" w:type="dxa"/>
          </w:tcPr>
          <w:p w:rsidR="00CC0F6C" w:rsidP="00E5021C" w:rsidRDefault="00CC0F6C" w14:paraId="3375BA91" w14:textId="002B0CFC">
            <w:pPr>
              <w:pStyle w:val="ListParagraph"/>
              <w:ind w:left="0"/>
            </w:pPr>
            <w:r>
              <w:t>Danh sách WAN Interface của Group</w:t>
            </w:r>
          </w:p>
        </w:tc>
        <w:tc>
          <w:tcPr>
            <w:tcW w:w="1083" w:type="dxa"/>
          </w:tcPr>
          <w:p w:rsidR="00CC0F6C" w:rsidP="00E5021C" w:rsidRDefault="00CC0F6C" w14:paraId="46832205" w14:textId="08017170">
            <w:pPr>
              <w:pStyle w:val="ListParagraph"/>
              <w:ind w:left="0"/>
            </w:pPr>
            <w:r>
              <w:t>String</w:t>
            </w:r>
          </w:p>
        </w:tc>
        <w:tc>
          <w:tcPr>
            <w:tcW w:w="2311" w:type="dxa"/>
          </w:tcPr>
          <w:p w:rsidR="00CC0F6C" w:rsidP="00CC0F6C" w:rsidRDefault="00CC0F6C" w14:paraId="2FBCEF63" w14:textId="0B759551">
            <w:pPr>
              <w:pStyle w:val="ListParagraph"/>
              <w:ind w:left="0"/>
            </w:pPr>
            <w:r>
              <w:t>Chuỗi ký tự</w:t>
            </w:r>
          </w:p>
        </w:tc>
        <w:tc>
          <w:tcPr>
            <w:tcW w:w="1748" w:type="dxa"/>
          </w:tcPr>
          <w:p w:rsidR="00CC0F6C" w:rsidP="00E5021C" w:rsidRDefault="00CC0F6C" w14:paraId="7E386D12" w14:textId="3A68BEA4">
            <w:pPr>
              <w:pStyle w:val="ListParagraph"/>
              <w:ind w:left="0"/>
            </w:pPr>
            <w:r>
              <w:t>wanIntfName</w:t>
            </w:r>
          </w:p>
        </w:tc>
      </w:tr>
      <w:tr w:rsidR="00CC0F6C" w:rsidTr="00E5021C" w14:paraId="0DE8B702" w14:textId="77777777">
        <w:tc>
          <w:tcPr>
            <w:tcW w:w="715" w:type="dxa"/>
          </w:tcPr>
          <w:p w:rsidR="00CC0F6C" w:rsidP="00E5021C" w:rsidRDefault="00CC0F6C" w14:paraId="1C33D685" w14:textId="61092D25">
            <w:pPr>
              <w:pStyle w:val="ListParagraph"/>
              <w:ind w:left="0"/>
            </w:pPr>
            <w:r>
              <w:t>6</w:t>
            </w:r>
          </w:p>
        </w:tc>
        <w:tc>
          <w:tcPr>
            <w:tcW w:w="1625" w:type="dxa"/>
          </w:tcPr>
          <w:p w:rsidR="00CC0F6C" w:rsidP="00E5021C" w:rsidRDefault="00CC0F6C" w14:paraId="0BB97A2C" w14:textId="07009150">
            <w:pPr>
              <w:pStyle w:val="ListParagraph"/>
              <w:ind w:left="0"/>
            </w:pPr>
            <w:r>
              <w:t>LAN Interface Name</w:t>
            </w:r>
          </w:p>
        </w:tc>
        <w:tc>
          <w:tcPr>
            <w:tcW w:w="1568" w:type="dxa"/>
          </w:tcPr>
          <w:p w:rsidR="00CC0F6C" w:rsidP="00E5021C" w:rsidRDefault="00CC0F6C" w14:paraId="659092E5" w14:textId="13016A8E">
            <w:pPr>
              <w:pStyle w:val="ListParagraph"/>
              <w:ind w:left="0"/>
            </w:pPr>
            <w:r>
              <w:t>Danh sách LAN Interface của Group. Các LAN Interface cách nhau bởi dẩu phẩy.</w:t>
            </w:r>
          </w:p>
        </w:tc>
        <w:tc>
          <w:tcPr>
            <w:tcW w:w="1083" w:type="dxa"/>
          </w:tcPr>
          <w:p w:rsidR="00CC0F6C" w:rsidP="00E5021C" w:rsidRDefault="00CC0F6C" w14:paraId="76603BC5" w14:textId="56059489">
            <w:pPr>
              <w:pStyle w:val="ListParagraph"/>
              <w:ind w:left="0"/>
            </w:pPr>
            <w:r>
              <w:t>String</w:t>
            </w:r>
          </w:p>
        </w:tc>
        <w:tc>
          <w:tcPr>
            <w:tcW w:w="2311" w:type="dxa"/>
          </w:tcPr>
          <w:p w:rsidR="00CC0F6C" w:rsidP="00E5021C" w:rsidRDefault="00CC0F6C" w14:paraId="64E1F9F0" w14:textId="1F9737B1">
            <w:pPr>
              <w:pStyle w:val="ListParagraph"/>
              <w:ind w:left="0"/>
            </w:pPr>
            <w:r>
              <w:t>Chuỗi ký tự</w:t>
            </w:r>
          </w:p>
        </w:tc>
        <w:tc>
          <w:tcPr>
            <w:tcW w:w="1748" w:type="dxa"/>
          </w:tcPr>
          <w:p w:rsidR="00CC0F6C" w:rsidP="00E5021C" w:rsidRDefault="00CC0F6C" w14:paraId="4C3E5250" w14:textId="7BCBC1D2">
            <w:pPr>
              <w:pStyle w:val="ListParagraph"/>
              <w:ind w:left="0"/>
            </w:pPr>
            <w:r>
              <w:t>lanIntfName</w:t>
            </w:r>
          </w:p>
        </w:tc>
      </w:tr>
    </w:tbl>
    <w:p w:rsidR="00DC27BE" w:rsidP="0043581E" w:rsidRDefault="00DC27BE" w14:paraId="0AE308A7" w14:textId="77777777">
      <w:pPr>
        <w:rPr>
          <w:b/>
          <w:bCs/>
        </w:rPr>
      </w:pPr>
    </w:p>
    <w:p w:rsidR="00FA6510" w:rsidP="0043581E" w:rsidRDefault="00DC27BE" w14:paraId="42CFA750" w14:textId="77777777">
      <w:pPr>
        <w:rPr>
          <w:b/>
          <w:bCs/>
        </w:rPr>
      </w:pPr>
      <w:r>
        <w:rPr>
          <w:b/>
          <w:bCs/>
        </w:rPr>
        <w:t xml:space="preserve">Lưu ý: </w:t>
      </w:r>
      <w:r w:rsidRPr="00DC27BE">
        <w:t>Đối với</w:t>
      </w:r>
      <w:r>
        <w:t xml:space="preserve"> cấu hình LAN đơn giản trên Mobile App chỉ muốn </w:t>
      </w:r>
      <w:r w:rsidR="00954D37">
        <w:t xml:space="preserve">hiển thị </w:t>
      </w:r>
      <w:r>
        <w:t>cấu hình main LAN group của ONT thì lấy dữ liệu tương ứng với lanIndex = 0.</w:t>
      </w:r>
    </w:p>
    <w:p w:rsidR="00DC27BE" w:rsidP="0043581E" w:rsidRDefault="00DC27BE" w14:paraId="33528E31" w14:textId="77777777">
      <w:pPr>
        <w:rPr>
          <w:b/>
          <w:bCs/>
        </w:rPr>
      </w:pPr>
    </w:p>
    <w:p w:rsidR="00CE3189" w:rsidP="00CE3189" w:rsidRDefault="00CE3189" w14:paraId="0125B762" w14:textId="77777777">
      <w:pPr>
        <w:pStyle w:val="Heading3"/>
      </w:pPr>
      <w:bookmarkStart w:name="_Toc113971521" w:id="82"/>
      <w:r>
        <w:t xml:space="preserve">Usecase – </w:t>
      </w:r>
      <w:r w:rsidR="00185099">
        <w:t>Điều khiển thay đổi cấu hình LAN hiện tại</w:t>
      </w:r>
      <w:bookmarkEnd w:id="82"/>
    </w:p>
    <w:tbl>
      <w:tblPr>
        <w:tblStyle w:val="TableGrid"/>
        <w:tblW w:w="0" w:type="auto"/>
        <w:tblLook w:val="04A0" w:firstRow="1" w:lastRow="0" w:firstColumn="1" w:lastColumn="0" w:noHBand="0" w:noVBand="1"/>
      </w:tblPr>
      <w:tblGrid>
        <w:gridCol w:w="1885"/>
        <w:gridCol w:w="7340"/>
      </w:tblGrid>
      <w:tr w:rsidR="00CE3189" w:rsidTr="3BF1215F" w14:paraId="505E514E" w14:textId="77777777">
        <w:tc>
          <w:tcPr>
            <w:tcW w:w="1885" w:type="dxa"/>
          </w:tcPr>
          <w:p w:rsidR="00CE3189" w:rsidP="00E5021C" w:rsidRDefault="00CE3189" w14:paraId="1EF8EC51" w14:textId="77777777">
            <w:r>
              <w:t>ID</w:t>
            </w:r>
          </w:p>
        </w:tc>
        <w:tc>
          <w:tcPr>
            <w:tcW w:w="7340" w:type="dxa"/>
          </w:tcPr>
          <w:p w:rsidR="00CE3189" w:rsidP="00E5021C" w:rsidRDefault="00CE3189" w14:paraId="4E8E9E5E" w14:textId="728FC63E">
            <w:r>
              <w:t>UC-</w:t>
            </w:r>
            <w:r w:rsidR="00370E58">
              <w:t>18</w:t>
            </w:r>
          </w:p>
        </w:tc>
      </w:tr>
      <w:tr w:rsidR="00CE3189" w:rsidTr="3BF1215F" w14:paraId="7FBB31CF" w14:textId="77777777">
        <w:tc>
          <w:tcPr>
            <w:tcW w:w="1885" w:type="dxa"/>
          </w:tcPr>
          <w:p w:rsidR="00CE3189" w:rsidP="00E5021C" w:rsidRDefault="00CE3189" w14:paraId="4D61F4B4" w14:textId="77777777">
            <w:r>
              <w:t>Name</w:t>
            </w:r>
          </w:p>
        </w:tc>
        <w:tc>
          <w:tcPr>
            <w:tcW w:w="7340" w:type="dxa"/>
          </w:tcPr>
          <w:p w:rsidR="00CE3189" w:rsidP="00E5021C" w:rsidRDefault="00185099" w14:paraId="41F56F4A" w14:textId="77777777">
            <w:r>
              <w:t>Điều khiển</w:t>
            </w:r>
            <w:r w:rsidR="00CE3189">
              <w:t xml:space="preserve"> thông tin cấu hình LAN hiện tại </w:t>
            </w:r>
          </w:p>
        </w:tc>
      </w:tr>
      <w:tr w:rsidR="00CE3189" w:rsidTr="3BF1215F" w14:paraId="2A33606F" w14:textId="77777777">
        <w:tc>
          <w:tcPr>
            <w:tcW w:w="1885" w:type="dxa"/>
          </w:tcPr>
          <w:p w:rsidR="00CE3189" w:rsidP="00E5021C" w:rsidRDefault="00CE3189" w14:paraId="4B72E0CA" w14:textId="77777777">
            <w:r>
              <w:t>Description</w:t>
            </w:r>
          </w:p>
        </w:tc>
        <w:tc>
          <w:tcPr>
            <w:tcW w:w="7340" w:type="dxa"/>
          </w:tcPr>
          <w:p w:rsidR="00CE3189" w:rsidP="00E5021C" w:rsidRDefault="007A6979" w14:paraId="11267256" w14:textId="10B52639">
            <w:pPr>
              <w:pStyle w:val="FirstLevelBullet"/>
            </w:pPr>
            <w:r>
              <w:t>Mobile App</w:t>
            </w:r>
            <w:r w:rsidR="00CE3189">
              <w:t xml:space="preserve"> gửi yêu cầu </w:t>
            </w:r>
            <w:r w:rsidR="00185099">
              <w:t>thay đổi cấu hình LAN hiện tại.</w:t>
            </w:r>
          </w:p>
          <w:p w:rsidR="007E2F9F" w:rsidRDefault="46660663" w14:paraId="7230DA59" w14:textId="30ED9F5D">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CE3189" w:rsidP="006E66B2" w:rsidRDefault="00CE3189" w14:paraId="0AFD15A0" w14:textId="77777777">
            <w:pPr>
              <w:pStyle w:val="FirstLevelBullet"/>
            </w:pPr>
            <w:r>
              <w:t xml:space="preserve">ONT nhận yêu cầu, xử lý và gửi lại phản hồi thông tin cấu hình </w:t>
            </w:r>
            <w:r w:rsidR="006E66B2">
              <w:t>thành công hay thất bại.</w:t>
            </w:r>
          </w:p>
        </w:tc>
      </w:tr>
      <w:tr w:rsidR="00CE3189" w:rsidTr="3BF1215F" w14:paraId="5076A4DE" w14:textId="77777777">
        <w:tc>
          <w:tcPr>
            <w:tcW w:w="1885" w:type="dxa"/>
          </w:tcPr>
          <w:p w:rsidR="00CE3189" w:rsidP="00E5021C" w:rsidRDefault="00CE3189" w14:paraId="10075CD7" w14:textId="77777777">
            <w:r>
              <w:lastRenderedPageBreak/>
              <w:t>Actor</w:t>
            </w:r>
          </w:p>
        </w:tc>
        <w:tc>
          <w:tcPr>
            <w:tcW w:w="7340" w:type="dxa"/>
          </w:tcPr>
          <w:p w:rsidR="00CE3189" w:rsidP="00E5021C" w:rsidRDefault="00CE3189" w14:paraId="058167C5" w14:textId="77777777">
            <w:r>
              <w:t>Admin</w:t>
            </w:r>
          </w:p>
        </w:tc>
      </w:tr>
      <w:tr w:rsidR="00CE3189" w:rsidTr="3BF1215F" w14:paraId="75FF7A0B" w14:textId="77777777">
        <w:tc>
          <w:tcPr>
            <w:tcW w:w="1885" w:type="dxa"/>
          </w:tcPr>
          <w:p w:rsidR="00CE3189" w:rsidP="00E5021C" w:rsidRDefault="00CE3189" w14:paraId="729FAA3E" w14:textId="77777777">
            <w:r>
              <w:t>Pre-condition</w:t>
            </w:r>
          </w:p>
        </w:tc>
        <w:tc>
          <w:tcPr>
            <w:tcW w:w="7340" w:type="dxa"/>
          </w:tcPr>
          <w:p w:rsidR="00CE3189" w:rsidP="00E5021C" w:rsidRDefault="00CE3189" w14:paraId="7253054E" w14:textId="10880930">
            <w:r>
              <w:t xml:space="preserve">Thiết bị hoạt động bình thường, </w:t>
            </w:r>
            <w:r w:rsidR="007A6979">
              <w:t>Mobile App</w:t>
            </w:r>
            <w:r>
              <w:t xml:space="preserve"> đã đăng nhập thành công vào thiết bị và được cấp phiên truy nhập</w:t>
            </w:r>
          </w:p>
        </w:tc>
      </w:tr>
      <w:tr w:rsidR="00CE3189" w:rsidTr="3BF1215F" w14:paraId="229688C8" w14:textId="77777777">
        <w:tc>
          <w:tcPr>
            <w:tcW w:w="1885" w:type="dxa"/>
          </w:tcPr>
          <w:p w:rsidR="00CE3189" w:rsidP="00E5021C" w:rsidRDefault="00CE3189" w14:paraId="64F9E9CF" w14:textId="77777777">
            <w:r>
              <w:t>Post-condition</w:t>
            </w:r>
          </w:p>
        </w:tc>
        <w:tc>
          <w:tcPr>
            <w:tcW w:w="7340" w:type="dxa"/>
          </w:tcPr>
          <w:p w:rsidR="00CE3189" w:rsidP="00E5021C" w:rsidRDefault="00CE3189" w14:paraId="628BA71A" w14:textId="4DD53DEB">
            <w:r>
              <w:t xml:space="preserve">Thiết bị phản hồi đầy đủ các thông tin cho </w:t>
            </w:r>
            <w:r w:rsidR="007A6979">
              <w:t>Mobile App</w:t>
            </w:r>
          </w:p>
        </w:tc>
      </w:tr>
    </w:tbl>
    <w:p w:rsidRPr="00A13CE7" w:rsidR="00CE3189" w:rsidP="00CE3189" w:rsidRDefault="00CE3189" w14:paraId="040A2F8F" w14:textId="77777777"/>
    <w:p w:rsidR="00CE3189" w:rsidP="00CE3189" w:rsidRDefault="00CE3189" w14:paraId="15CF3EB1" w14:textId="77777777">
      <w:pPr>
        <w:rPr>
          <w:b/>
          <w:bCs/>
        </w:rPr>
      </w:pPr>
      <w:r w:rsidRPr="003C44BD">
        <w:rPr>
          <w:b/>
          <w:bCs/>
        </w:rPr>
        <w:t>Luồng dữ liệu:</w:t>
      </w:r>
    </w:p>
    <w:p w:rsidR="003225BB" w:rsidP="003225BB" w:rsidRDefault="003225BB" w14:paraId="4AA4D98D" w14:textId="77777777">
      <w:pPr>
        <w:pStyle w:val="ANSVNormal1"/>
        <w:keepNext/>
        <w:jc w:val="center"/>
      </w:pPr>
      <w:r>
        <w:object w:dxaOrig="9180" w:dyaOrig="5296" w14:anchorId="7D8CACFF">
          <v:shape id="_x0000_i1035" style="width:459.75pt;height:265.5pt" o:ole="" type="#_x0000_t75">
            <v:imagedata o:title="" r:id="rId34"/>
          </v:shape>
          <o:OLEObject Type="Embed" ProgID="Visio.Drawing.15" ShapeID="_x0000_i1035" DrawAspect="Content" ObjectID="_1724768641" r:id="rId35"/>
        </w:object>
      </w:r>
    </w:p>
    <w:p w:rsidR="00CE3189" w:rsidP="003225BB" w:rsidRDefault="003225BB" w14:paraId="313ADA7A" w14:textId="54452964">
      <w:pPr>
        <w:pStyle w:val="Caption"/>
      </w:pPr>
      <w:bookmarkStart w:name="_Toc113971655" w:id="83"/>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13</w:t>
      </w:r>
      <w:r>
        <w:fldChar w:fldCharType="end"/>
      </w:r>
      <w:r>
        <w:t xml:space="preserve"> Luồng điều khiển thay đổi cấu hình LAN hiện tại</w:t>
      </w:r>
      <w:r w:rsidR="003241BA">
        <w:t xml:space="preserve"> từ </w:t>
      </w:r>
      <w:r w:rsidR="007A6979">
        <w:t>Mobile App</w:t>
      </w:r>
      <w:bookmarkEnd w:id="83"/>
    </w:p>
    <w:p w:rsidR="00CE3189" w:rsidP="00CE3189" w:rsidRDefault="00F02801" w14:paraId="39DC5582" w14:textId="7BFBA67F">
      <w:pPr>
        <w:rPr>
          <w:b/>
          <w:bCs/>
        </w:rPr>
      </w:pPr>
      <w:r>
        <w:rPr>
          <w:b/>
          <w:bCs/>
        </w:rPr>
        <w:t xml:space="preserve">Cấu trúc payload </w:t>
      </w:r>
      <w:r w:rsidRPr="00AB6FAB" w:rsidR="00CE3189">
        <w:rPr>
          <w:b/>
          <w:bCs/>
        </w:rPr>
        <w:t>của bản tin:</w:t>
      </w:r>
    </w:p>
    <w:p w:rsidR="00CE3189" w:rsidP="00CE3189" w:rsidRDefault="00CE3189" w14:paraId="54C9383D" w14:textId="77777777">
      <w:pPr>
        <w:pStyle w:val="ListParagraph"/>
        <w:numPr>
          <w:ilvl w:val="0"/>
          <w:numId w:val="9"/>
        </w:numPr>
        <w:rPr>
          <w:b/>
          <w:bCs/>
        </w:rPr>
      </w:pPr>
      <w:r>
        <w:rPr>
          <w:b/>
          <w:bCs/>
        </w:rPr>
        <w:t xml:space="preserve">LAN </w:t>
      </w:r>
      <w:r w:rsidR="003225BB">
        <w:rPr>
          <w:b/>
          <w:bCs/>
        </w:rPr>
        <w:t>Edit</w:t>
      </w:r>
      <w:r>
        <w:rPr>
          <w:b/>
          <w:bCs/>
        </w:rPr>
        <w:t xml:space="preserve"> Request:</w:t>
      </w:r>
    </w:p>
    <w:p w:rsidR="003225BB" w:rsidP="00CE3189" w:rsidRDefault="00CE3189" w14:paraId="467F5819" w14:textId="77777777">
      <w:pPr>
        <w:pStyle w:val="ListParagraph"/>
      </w:pPr>
      <w:r>
        <w:t>{“action” : “lan</w:t>
      </w:r>
      <w:r w:rsidR="003225BB">
        <w:t>Edit</w:t>
      </w:r>
      <w:r>
        <w:t>”</w:t>
      </w:r>
      <w:r w:rsidR="003225BB">
        <w:t>,</w:t>
      </w:r>
    </w:p>
    <w:p w:rsidR="003225BB" w:rsidP="00CE3189" w:rsidRDefault="00045C6B" w14:paraId="1E638C0E" w14:textId="17F301F4">
      <w:pPr>
        <w:pStyle w:val="ListParagraph"/>
      </w:pPr>
      <w:r>
        <w:t>“lanIndex” : &lt;lanIndex&gt;</w:t>
      </w:r>
      <w:r w:rsidR="00005075">
        <w:t>,</w:t>
      </w:r>
    </w:p>
    <w:p w:rsidR="00005075" w:rsidP="00CE3189" w:rsidRDefault="00005075" w14:paraId="6C00A7CF" w14:textId="77777777">
      <w:pPr>
        <w:pStyle w:val="ListParagraph"/>
      </w:pPr>
      <w:r>
        <w:t>“ipAddr” : “&lt;ipAddr&gt;”,</w:t>
      </w:r>
    </w:p>
    <w:p w:rsidR="003225BB" w:rsidP="00005075" w:rsidRDefault="00005075" w14:paraId="7032AF46" w14:textId="792CF24E">
      <w:pPr>
        <w:pStyle w:val="ListParagraph"/>
      </w:pPr>
      <w:r>
        <w:t>“subnetMask” : “&lt;subnetMask&gt;”</w:t>
      </w:r>
      <w:r w:rsidR="001E5253">
        <w:t>,</w:t>
      </w:r>
    </w:p>
    <w:p w:rsidR="001E5253" w:rsidP="00005075" w:rsidRDefault="001E5253" w14:paraId="1F82D4DD" w14:textId="76E538A8">
      <w:pPr>
        <w:pStyle w:val="ListParagraph"/>
      </w:pPr>
      <w:r>
        <w:t xml:space="preserve">“requestId” : </w:t>
      </w:r>
      <w:r w:rsidR="003E0981">
        <w:t>&lt;requestId&gt;</w:t>
      </w:r>
    </w:p>
    <w:p w:rsidR="00CE3189" w:rsidP="00CE3189" w:rsidRDefault="00CE3189" w14:paraId="637B1307" w14:textId="77777777">
      <w:pPr>
        <w:pStyle w:val="ListParagraph"/>
      </w:pPr>
      <w:r>
        <w:t>}</w:t>
      </w:r>
    </w:p>
    <w:p w:rsidR="00CE3189" w:rsidP="00CE3189" w:rsidRDefault="00CE3189" w14:paraId="0395E477" w14:textId="77777777">
      <w:pPr>
        <w:pStyle w:val="ListParagraph"/>
        <w:numPr>
          <w:ilvl w:val="0"/>
          <w:numId w:val="9"/>
        </w:numPr>
        <w:rPr>
          <w:b/>
          <w:bCs/>
        </w:rPr>
      </w:pPr>
      <w:r>
        <w:rPr>
          <w:b/>
          <w:bCs/>
        </w:rPr>
        <w:t xml:space="preserve">LAN </w:t>
      </w:r>
      <w:r w:rsidR="003225BB">
        <w:rPr>
          <w:b/>
          <w:bCs/>
        </w:rPr>
        <w:t>Edit</w:t>
      </w:r>
      <w:r>
        <w:rPr>
          <w:b/>
          <w:bCs/>
        </w:rPr>
        <w:t xml:space="preserve"> Response:</w:t>
      </w:r>
    </w:p>
    <w:p w:rsidRPr="00820762" w:rsidR="00CE3189" w:rsidP="00CE3189" w:rsidRDefault="00CE3189" w14:paraId="286A5271" w14:textId="77777777">
      <w:pPr>
        <w:pStyle w:val="ListParagraph"/>
        <w:numPr>
          <w:ilvl w:val="1"/>
          <w:numId w:val="9"/>
        </w:numPr>
      </w:pPr>
      <w:r>
        <w:t>Lấy thông tin LAN</w:t>
      </w:r>
      <w:r w:rsidRPr="00820762">
        <w:t xml:space="preserve"> thành công</w:t>
      </w:r>
      <w:r>
        <w:t>:</w:t>
      </w:r>
    </w:p>
    <w:p w:rsidR="00CE3189" w:rsidP="00CE3189" w:rsidRDefault="00CE3189" w14:paraId="11E98F26" w14:textId="77777777">
      <w:pPr>
        <w:pStyle w:val="FirstLevelBullet"/>
        <w:numPr>
          <w:ilvl w:val="0"/>
          <w:numId w:val="0"/>
        </w:numPr>
        <w:ind w:left="1080"/>
      </w:pPr>
      <w:r>
        <w:t>{</w:t>
      </w:r>
    </w:p>
    <w:p w:rsidR="00CE3189" w:rsidP="00CE3189" w:rsidRDefault="00CE3189" w14:paraId="48254CF7" w14:textId="77777777">
      <w:pPr>
        <w:pStyle w:val="FirstLevelBullet"/>
        <w:numPr>
          <w:ilvl w:val="0"/>
          <w:numId w:val="0"/>
        </w:numPr>
        <w:ind w:left="720" w:firstLine="360"/>
      </w:pPr>
      <w:r>
        <w:t>"status": 0,</w:t>
      </w:r>
    </w:p>
    <w:p w:rsidR="00CE3189" w:rsidP="00CE3189" w:rsidRDefault="00B94824" w14:paraId="5A06875B" w14:textId="219C0617">
      <w:pPr>
        <w:pStyle w:val="FirstLevelBullet"/>
        <w:numPr>
          <w:ilvl w:val="0"/>
          <w:numId w:val="0"/>
        </w:numPr>
        <w:ind w:left="720" w:firstLine="360"/>
      </w:pPr>
      <w:r>
        <w:t>“message”: “</w:t>
      </w:r>
      <w:r w:rsidR="001F1C9A">
        <w:t>Success</w:t>
      </w:r>
      <w:r>
        <w:t>”</w:t>
      </w:r>
      <w:r w:rsidR="00CE3189">
        <w:t>,</w:t>
      </w:r>
    </w:p>
    <w:p w:rsidR="00554B29" w:rsidP="00554B29" w:rsidRDefault="00554B29" w14:paraId="1C38400E" w14:textId="007A0EF6">
      <w:pPr>
        <w:pStyle w:val="ListParagraph"/>
      </w:pPr>
      <w:r>
        <w:lastRenderedPageBreak/>
        <w:t xml:space="preserve">      “requestId” : </w:t>
      </w:r>
      <w:r w:rsidR="003E0981">
        <w:t>&lt;requestId&gt;</w:t>
      </w:r>
      <w:r>
        <w:t>,</w:t>
      </w:r>
    </w:p>
    <w:p w:rsidR="00CE3189" w:rsidP="00CE3189" w:rsidRDefault="00CE3189" w14:paraId="47838FEA" w14:textId="77777777">
      <w:pPr>
        <w:pStyle w:val="FirstLevelBullet"/>
        <w:numPr>
          <w:ilvl w:val="0"/>
          <w:numId w:val="0"/>
        </w:numPr>
        <w:ind w:left="720" w:firstLine="360"/>
      </w:pPr>
      <w:r>
        <w:t>"data": {</w:t>
      </w:r>
    </w:p>
    <w:p w:rsidR="00CE3189" w:rsidP="00CE3189" w:rsidRDefault="00CE3189" w14:paraId="1D34E664" w14:textId="77777777">
      <w:pPr>
        <w:pStyle w:val="FirstLevelBullet"/>
        <w:numPr>
          <w:ilvl w:val="0"/>
          <w:numId w:val="0"/>
        </w:numPr>
        <w:ind w:left="720" w:firstLine="360"/>
      </w:pPr>
      <w:r>
        <w:t>}</w:t>
      </w:r>
    </w:p>
    <w:p w:rsidR="00CE3189" w:rsidP="00CE3189" w:rsidRDefault="00CE3189" w14:paraId="117750C4" w14:textId="77777777">
      <w:pPr>
        <w:pStyle w:val="FirstLevelBullet"/>
        <w:numPr>
          <w:ilvl w:val="0"/>
          <w:numId w:val="0"/>
        </w:numPr>
        <w:ind w:left="720" w:firstLine="360"/>
      </w:pPr>
      <w:r>
        <w:t>}</w:t>
      </w:r>
    </w:p>
    <w:p w:rsidRPr="00820762" w:rsidR="00CE3189" w:rsidP="00CE3189" w:rsidRDefault="00CE3189" w14:paraId="296218CA" w14:textId="3240F7F5">
      <w:pPr>
        <w:pStyle w:val="ListParagraph"/>
        <w:numPr>
          <w:ilvl w:val="1"/>
          <w:numId w:val="9"/>
        </w:numPr>
      </w:pPr>
      <w:r>
        <w:t xml:space="preserve">Lấy thông tin </w:t>
      </w:r>
      <w:r w:rsidR="00C514B6">
        <w:t>LAN</w:t>
      </w:r>
      <w:r>
        <w:t xml:space="preserve"> thất bại:</w:t>
      </w:r>
    </w:p>
    <w:p w:rsidR="00CE3189" w:rsidP="00CE3189" w:rsidRDefault="00CE3189" w14:paraId="335DCFF4" w14:textId="77777777">
      <w:pPr>
        <w:pStyle w:val="FirstLevelBullet"/>
        <w:numPr>
          <w:ilvl w:val="0"/>
          <w:numId w:val="0"/>
        </w:numPr>
        <w:ind w:left="1080"/>
      </w:pPr>
      <w:r>
        <w:t>{</w:t>
      </w:r>
    </w:p>
    <w:p w:rsidR="00CE3189" w:rsidP="00CE3189" w:rsidRDefault="00183521" w14:paraId="30FFA3ED" w14:textId="27D91F83">
      <w:pPr>
        <w:pStyle w:val="FirstLevelBullet"/>
        <w:numPr>
          <w:ilvl w:val="0"/>
          <w:numId w:val="0"/>
        </w:numPr>
        <w:ind w:left="1080"/>
      </w:pPr>
      <w:r>
        <w:t>“status”: &lt;ErrorCode&gt;</w:t>
      </w:r>
      <w:r w:rsidR="00CE3189">
        <w:t>,</w:t>
      </w:r>
    </w:p>
    <w:p w:rsidR="00CE3189" w:rsidP="00CE3189" w:rsidRDefault="00B94824" w14:paraId="5A407E3B" w14:textId="32C79F9A">
      <w:pPr>
        <w:pStyle w:val="FirstLevelBullet"/>
        <w:numPr>
          <w:ilvl w:val="0"/>
          <w:numId w:val="0"/>
        </w:numPr>
        <w:ind w:left="1080"/>
      </w:pPr>
      <w:r>
        <w:t>“message”: “&lt;message&gt;”</w:t>
      </w:r>
      <w:r w:rsidR="00CE3189">
        <w:t>,</w:t>
      </w:r>
    </w:p>
    <w:p w:rsidR="00554B29" w:rsidP="00554B29" w:rsidRDefault="00554B29" w14:paraId="2734477E" w14:textId="4332BB3D">
      <w:pPr>
        <w:pStyle w:val="ListParagraph"/>
        <w:ind w:firstLine="360"/>
      </w:pPr>
      <w:r>
        <w:t xml:space="preserve">“requestId” : </w:t>
      </w:r>
      <w:r w:rsidR="003E0981">
        <w:t>&lt;requestId&gt;</w:t>
      </w:r>
      <w:r>
        <w:t>,</w:t>
      </w:r>
    </w:p>
    <w:p w:rsidR="00CE3189" w:rsidP="00CE3189" w:rsidRDefault="00CE3189" w14:paraId="7737940B" w14:textId="77777777">
      <w:pPr>
        <w:pStyle w:val="FirstLevelBullet"/>
        <w:numPr>
          <w:ilvl w:val="0"/>
          <w:numId w:val="0"/>
        </w:numPr>
        <w:ind w:left="1080"/>
      </w:pPr>
      <w:r>
        <w:t>"data": {</w:t>
      </w:r>
    </w:p>
    <w:p w:rsidR="00CE3189" w:rsidP="00CE3189" w:rsidRDefault="00CE3189" w14:paraId="2A375871" w14:textId="77777777">
      <w:pPr>
        <w:pStyle w:val="FirstLevelBullet"/>
        <w:numPr>
          <w:ilvl w:val="0"/>
          <w:numId w:val="0"/>
        </w:numPr>
        <w:ind w:left="1080"/>
      </w:pPr>
      <w:r>
        <w:t>}</w:t>
      </w:r>
    </w:p>
    <w:p w:rsidR="00CE3189" w:rsidP="00CE3189" w:rsidRDefault="00CE3189" w14:paraId="2848B700" w14:textId="77777777">
      <w:pPr>
        <w:pStyle w:val="FirstLevelBullet"/>
        <w:numPr>
          <w:ilvl w:val="0"/>
          <w:numId w:val="0"/>
        </w:numPr>
        <w:ind w:left="1080"/>
      </w:pPr>
      <w:r>
        <w:t>}</w:t>
      </w:r>
    </w:p>
    <w:p w:rsidR="00CE3189" w:rsidP="00CE3189" w:rsidRDefault="00CE3189" w14:paraId="08A14D93" w14:textId="77777777">
      <w:pPr>
        <w:pStyle w:val="ListParagraph"/>
        <w:numPr>
          <w:ilvl w:val="0"/>
          <w:numId w:val="9"/>
        </w:numPr>
        <w:rPr>
          <w:b/>
          <w:bCs/>
        </w:rPr>
      </w:pPr>
      <w:r w:rsidRPr="00003BA2">
        <w:rPr>
          <w:b/>
          <w:bCs/>
        </w:rPr>
        <w:t>Mô tả tham số</w:t>
      </w:r>
      <w:r>
        <w:rPr>
          <w:b/>
          <w:bCs/>
        </w:rPr>
        <w:t>:</w:t>
      </w:r>
    </w:p>
    <w:p w:rsidR="00771908" w:rsidP="00771908" w:rsidRDefault="00771908" w14:paraId="6121DC60" w14:textId="0742E1C8">
      <w:pPr>
        <w:pStyle w:val="Caption"/>
        <w:keepNext/>
      </w:pPr>
      <w:bookmarkStart w:name="_Toc113971603" w:id="8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13</w:t>
      </w:r>
      <w:r>
        <w:fldChar w:fldCharType="end"/>
      </w:r>
      <w:r>
        <w:t xml:space="preserve"> Bảng mô tả tham số trong luồng điều khiển thay đổi cấu hình LAN</w:t>
      </w:r>
      <w:bookmarkEnd w:id="84"/>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CE3189" w:rsidTr="00E5021C" w14:paraId="453646B4" w14:textId="77777777">
        <w:tc>
          <w:tcPr>
            <w:tcW w:w="715" w:type="dxa"/>
          </w:tcPr>
          <w:p w:rsidR="00CE3189" w:rsidP="00E5021C" w:rsidRDefault="00CE3189" w14:paraId="2F29BA53" w14:textId="77777777">
            <w:pPr>
              <w:pStyle w:val="ListParagraph"/>
              <w:ind w:left="0"/>
              <w:rPr>
                <w:b/>
                <w:bCs/>
              </w:rPr>
            </w:pPr>
            <w:r>
              <w:rPr>
                <w:b/>
                <w:bCs/>
              </w:rPr>
              <w:t>STT</w:t>
            </w:r>
          </w:p>
        </w:tc>
        <w:tc>
          <w:tcPr>
            <w:tcW w:w="1625" w:type="dxa"/>
          </w:tcPr>
          <w:p w:rsidR="00CE3189" w:rsidP="00E5021C" w:rsidRDefault="00CE3189" w14:paraId="6EDDC549" w14:textId="77777777">
            <w:pPr>
              <w:pStyle w:val="ListParagraph"/>
              <w:ind w:left="0"/>
              <w:rPr>
                <w:b/>
                <w:bCs/>
              </w:rPr>
            </w:pPr>
            <w:r>
              <w:rPr>
                <w:b/>
                <w:bCs/>
              </w:rPr>
              <w:t>Tham số</w:t>
            </w:r>
          </w:p>
        </w:tc>
        <w:tc>
          <w:tcPr>
            <w:tcW w:w="1568" w:type="dxa"/>
          </w:tcPr>
          <w:p w:rsidR="00CE3189" w:rsidP="00E5021C" w:rsidRDefault="00CE3189" w14:paraId="4CE67821" w14:textId="77777777">
            <w:pPr>
              <w:pStyle w:val="ListParagraph"/>
              <w:ind w:left="0"/>
              <w:rPr>
                <w:b/>
                <w:bCs/>
              </w:rPr>
            </w:pPr>
            <w:r>
              <w:rPr>
                <w:b/>
                <w:bCs/>
              </w:rPr>
              <w:t>Mô tả</w:t>
            </w:r>
          </w:p>
        </w:tc>
        <w:tc>
          <w:tcPr>
            <w:tcW w:w="1083" w:type="dxa"/>
          </w:tcPr>
          <w:p w:rsidR="00CE3189" w:rsidP="00E5021C" w:rsidRDefault="00CE3189" w14:paraId="409B7882" w14:textId="77777777">
            <w:pPr>
              <w:pStyle w:val="ListParagraph"/>
              <w:ind w:left="0"/>
              <w:rPr>
                <w:b/>
                <w:bCs/>
              </w:rPr>
            </w:pPr>
            <w:r>
              <w:rPr>
                <w:b/>
                <w:bCs/>
              </w:rPr>
              <w:t>Kiểu</w:t>
            </w:r>
          </w:p>
        </w:tc>
        <w:tc>
          <w:tcPr>
            <w:tcW w:w="2311" w:type="dxa"/>
          </w:tcPr>
          <w:p w:rsidR="00CE3189" w:rsidP="00E5021C" w:rsidRDefault="00CE3189" w14:paraId="276AE9FF" w14:textId="77777777">
            <w:pPr>
              <w:pStyle w:val="ListParagraph"/>
              <w:ind w:left="0"/>
              <w:rPr>
                <w:b/>
                <w:bCs/>
              </w:rPr>
            </w:pPr>
            <w:r>
              <w:rPr>
                <w:b/>
                <w:bCs/>
              </w:rPr>
              <w:t>Giá trị</w:t>
            </w:r>
          </w:p>
        </w:tc>
        <w:tc>
          <w:tcPr>
            <w:tcW w:w="1748" w:type="dxa"/>
          </w:tcPr>
          <w:p w:rsidR="00CE3189" w:rsidP="00E5021C" w:rsidRDefault="00CE3189" w14:paraId="4B9F9C26" w14:textId="77777777">
            <w:pPr>
              <w:pStyle w:val="ListParagraph"/>
              <w:ind w:left="0"/>
              <w:rPr>
                <w:b/>
                <w:bCs/>
              </w:rPr>
            </w:pPr>
            <w:r>
              <w:rPr>
                <w:b/>
                <w:bCs/>
              </w:rPr>
              <w:t>Json Key</w:t>
            </w:r>
          </w:p>
        </w:tc>
      </w:tr>
      <w:tr w:rsidR="00CE3189" w:rsidTr="00E5021C" w14:paraId="715D6E7B" w14:textId="77777777">
        <w:tc>
          <w:tcPr>
            <w:tcW w:w="715" w:type="dxa"/>
          </w:tcPr>
          <w:p w:rsidRPr="00020A9F" w:rsidR="00CE3189" w:rsidP="00E5021C" w:rsidRDefault="00CE3189" w14:paraId="4E434C9E" w14:textId="77777777">
            <w:pPr>
              <w:pStyle w:val="ListParagraph"/>
              <w:ind w:left="0"/>
            </w:pPr>
            <w:r w:rsidRPr="00020A9F">
              <w:t>1</w:t>
            </w:r>
          </w:p>
        </w:tc>
        <w:tc>
          <w:tcPr>
            <w:tcW w:w="1625" w:type="dxa"/>
          </w:tcPr>
          <w:p w:rsidRPr="00020A9F" w:rsidR="00CE3189" w:rsidP="00E5021C" w:rsidRDefault="00CE3189" w14:paraId="06DF3274" w14:textId="77777777">
            <w:pPr>
              <w:pStyle w:val="ListParagraph"/>
              <w:ind w:left="0"/>
            </w:pPr>
            <w:r>
              <w:t>LAN Index</w:t>
            </w:r>
          </w:p>
        </w:tc>
        <w:tc>
          <w:tcPr>
            <w:tcW w:w="1568" w:type="dxa"/>
          </w:tcPr>
          <w:p w:rsidRPr="00020A9F" w:rsidR="00CE3189" w:rsidP="00E5021C" w:rsidRDefault="00CE3189" w14:paraId="3B9F3294" w14:textId="77777777">
            <w:pPr>
              <w:pStyle w:val="ListParagraph"/>
              <w:ind w:left="0"/>
            </w:pPr>
            <w:r>
              <w:t>Index của Group LAN</w:t>
            </w:r>
          </w:p>
        </w:tc>
        <w:tc>
          <w:tcPr>
            <w:tcW w:w="1083" w:type="dxa"/>
          </w:tcPr>
          <w:p w:rsidRPr="00020A9F" w:rsidR="00CE3189" w:rsidP="00E5021C" w:rsidRDefault="00CE3189" w14:paraId="65643892" w14:textId="77777777">
            <w:pPr>
              <w:pStyle w:val="ListParagraph"/>
              <w:ind w:left="0"/>
            </w:pPr>
            <w:r>
              <w:t>Int</w:t>
            </w:r>
          </w:p>
        </w:tc>
        <w:tc>
          <w:tcPr>
            <w:tcW w:w="2311" w:type="dxa"/>
          </w:tcPr>
          <w:p w:rsidRPr="00020A9F" w:rsidR="00CE3189" w:rsidP="00E5021C" w:rsidRDefault="00CE3189" w14:paraId="50DB2CF4" w14:textId="77777777">
            <w:pPr>
              <w:pStyle w:val="ListParagraph"/>
              <w:ind w:left="0"/>
            </w:pPr>
            <w:r>
              <w:t>Số nguyên. Có giá trị: 0-32</w:t>
            </w:r>
          </w:p>
        </w:tc>
        <w:tc>
          <w:tcPr>
            <w:tcW w:w="1748" w:type="dxa"/>
          </w:tcPr>
          <w:p w:rsidRPr="00020A9F" w:rsidR="00CE3189" w:rsidP="00E5021C" w:rsidRDefault="00CE3189" w14:paraId="03586669" w14:textId="77777777">
            <w:pPr>
              <w:pStyle w:val="ListParagraph"/>
              <w:ind w:left="0"/>
            </w:pPr>
            <w:r>
              <w:t>lanIndex</w:t>
            </w:r>
          </w:p>
        </w:tc>
      </w:tr>
      <w:tr w:rsidR="00CE3189" w:rsidTr="00E5021C" w14:paraId="7ACA63BD" w14:textId="77777777">
        <w:tc>
          <w:tcPr>
            <w:tcW w:w="715" w:type="dxa"/>
          </w:tcPr>
          <w:p w:rsidRPr="00020A9F" w:rsidR="00CE3189" w:rsidP="00E5021C" w:rsidRDefault="00CE3189" w14:paraId="2864688F" w14:textId="77777777">
            <w:pPr>
              <w:pStyle w:val="ListParagraph"/>
              <w:ind w:left="0"/>
            </w:pPr>
            <w:r>
              <w:t>2</w:t>
            </w:r>
          </w:p>
        </w:tc>
        <w:tc>
          <w:tcPr>
            <w:tcW w:w="1625" w:type="dxa"/>
          </w:tcPr>
          <w:p w:rsidRPr="00020A9F" w:rsidR="00CE3189" w:rsidP="00E5021C" w:rsidRDefault="00CE3189" w14:paraId="2F0C03CD" w14:textId="77777777">
            <w:pPr>
              <w:pStyle w:val="ListParagraph"/>
              <w:ind w:left="0"/>
            </w:pPr>
            <w:r>
              <w:t>LAN IP Address</w:t>
            </w:r>
          </w:p>
        </w:tc>
        <w:tc>
          <w:tcPr>
            <w:tcW w:w="1568" w:type="dxa"/>
          </w:tcPr>
          <w:p w:rsidR="00CE3189" w:rsidP="00E5021C" w:rsidRDefault="00CE3189" w14:paraId="7AFA9EBE" w14:textId="77777777">
            <w:pPr>
              <w:pStyle w:val="ListParagraph"/>
              <w:ind w:left="0"/>
            </w:pPr>
            <w:r>
              <w:t>Địa chỉ IP của Group LAN</w:t>
            </w:r>
          </w:p>
        </w:tc>
        <w:tc>
          <w:tcPr>
            <w:tcW w:w="1083" w:type="dxa"/>
          </w:tcPr>
          <w:p w:rsidR="00CE3189" w:rsidP="00E5021C" w:rsidRDefault="00CE3189" w14:paraId="7BA8E5F7" w14:textId="77777777">
            <w:pPr>
              <w:pStyle w:val="ListParagraph"/>
              <w:ind w:left="0"/>
            </w:pPr>
            <w:r>
              <w:t>string</w:t>
            </w:r>
          </w:p>
        </w:tc>
        <w:tc>
          <w:tcPr>
            <w:tcW w:w="2311" w:type="dxa"/>
          </w:tcPr>
          <w:p w:rsidR="00CE3189" w:rsidP="00E5021C" w:rsidRDefault="00CE3189" w14:paraId="198B3A2E" w14:textId="77777777">
            <w:pPr>
              <w:pStyle w:val="ListParagraph"/>
              <w:ind w:left="0"/>
            </w:pPr>
            <w:r>
              <w:t>Chuỗi ký tự dạng IP</w:t>
            </w:r>
            <w:r w:rsidR="003A11A7">
              <w:t>.</w:t>
            </w:r>
          </w:p>
        </w:tc>
        <w:tc>
          <w:tcPr>
            <w:tcW w:w="1748" w:type="dxa"/>
          </w:tcPr>
          <w:p w:rsidR="00CE3189" w:rsidP="00E5021C" w:rsidRDefault="00CE3189" w14:paraId="0D43BD86" w14:textId="77777777">
            <w:pPr>
              <w:pStyle w:val="ListParagraph"/>
              <w:ind w:left="0"/>
            </w:pPr>
            <w:r>
              <w:t>ipAddr</w:t>
            </w:r>
          </w:p>
        </w:tc>
      </w:tr>
      <w:tr w:rsidR="00CE3189" w:rsidTr="00E5021C" w14:paraId="2DE7275C" w14:textId="77777777">
        <w:tc>
          <w:tcPr>
            <w:tcW w:w="715" w:type="dxa"/>
          </w:tcPr>
          <w:p w:rsidRPr="00020A9F" w:rsidR="00CE3189" w:rsidP="00E5021C" w:rsidRDefault="00CE3189" w14:paraId="4161545A" w14:textId="77777777">
            <w:pPr>
              <w:pStyle w:val="ListParagraph"/>
              <w:ind w:left="0"/>
            </w:pPr>
            <w:r>
              <w:t>3</w:t>
            </w:r>
          </w:p>
        </w:tc>
        <w:tc>
          <w:tcPr>
            <w:tcW w:w="1625" w:type="dxa"/>
          </w:tcPr>
          <w:p w:rsidRPr="00020A9F" w:rsidR="00CE3189" w:rsidP="00E5021C" w:rsidRDefault="00CE3189" w14:paraId="4DEDE2ED" w14:textId="77777777">
            <w:pPr>
              <w:pStyle w:val="ListParagraph"/>
              <w:ind w:left="0"/>
            </w:pPr>
            <w:r>
              <w:t>Subnet Mask</w:t>
            </w:r>
          </w:p>
        </w:tc>
        <w:tc>
          <w:tcPr>
            <w:tcW w:w="1568" w:type="dxa"/>
          </w:tcPr>
          <w:p w:rsidR="00CE3189" w:rsidP="00E5021C" w:rsidRDefault="00CE3189" w14:paraId="3A277CF5" w14:textId="77777777">
            <w:pPr>
              <w:pStyle w:val="ListParagraph"/>
              <w:ind w:left="0"/>
            </w:pPr>
            <w:r>
              <w:t>Subnet Mask của Group LAN</w:t>
            </w:r>
          </w:p>
        </w:tc>
        <w:tc>
          <w:tcPr>
            <w:tcW w:w="1083" w:type="dxa"/>
          </w:tcPr>
          <w:p w:rsidR="00CE3189" w:rsidP="00E5021C" w:rsidRDefault="00CE3189" w14:paraId="17F19B33" w14:textId="77777777">
            <w:pPr>
              <w:pStyle w:val="ListParagraph"/>
              <w:ind w:left="0"/>
            </w:pPr>
            <w:r>
              <w:t>String</w:t>
            </w:r>
          </w:p>
        </w:tc>
        <w:tc>
          <w:tcPr>
            <w:tcW w:w="2311" w:type="dxa"/>
          </w:tcPr>
          <w:p w:rsidR="00CE3189" w:rsidP="00E5021C" w:rsidRDefault="00CE3189" w14:paraId="2ADB9EFD" w14:textId="77777777">
            <w:pPr>
              <w:pStyle w:val="ListParagraph"/>
              <w:ind w:left="0"/>
            </w:pPr>
            <w:r>
              <w:t>Chuỗi ký tự dạng Subnet Mask</w:t>
            </w:r>
          </w:p>
        </w:tc>
        <w:tc>
          <w:tcPr>
            <w:tcW w:w="1748" w:type="dxa"/>
          </w:tcPr>
          <w:p w:rsidR="00CE3189" w:rsidP="00E5021C" w:rsidRDefault="00CE3189" w14:paraId="466F10DF" w14:textId="77777777">
            <w:pPr>
              <w:pStyle w:val="ListParagraph"/>
              <w:ind w:left="0"/>
            </w:pPr>
            <w:r>
              <w:t>vlanID</w:t>
            </w:r>
          </w:p>
        </w:tc>
      </w:tr>
    </w:tbl>
    <w:p w:rsidR="00FB7FBB" w:rsidP="0043581E" w:rsidRDefault="00FB7FBB" w14:paraId="17DDC0ED" w14:textId="77777777">
      <w:pPr>
        <w:rPr>
          <w:b/>
          <w:bCs/>
        </w:rPr>
      </w:pPr>
    </w:p>
    <w:p w:rsidR="00954D37" w:rsidP="0043581E" w:rsidRDefault="00954D37" w14:paraId="5A4A55F1" w14:textId="2D31E82B">
      <w:r>
        <w:rPr>
          <w:b/>
          <w:bCs/>
        </w:rPr>
        <w:t xml:space="preserve">Lưu ý: </w:t>
      </w:r>
      <w:r w:rsidRPr="00DC27BE">
        <w:t>Đối với</w:t>
      </w:r>
      <w:r>
        <w:t xml:space="preserve"> cấu hình LAN đơn giản trên Mobile App chỉ muốn cấu hình main LAN group của ONT thì g</w:t>
      </w:r>
      <w:r w:rsidR="00B61CC8">
        <w:t>ửi</w:t>
      </w:r>
      <w:r>
        <w:t xml:space="preserve"> dữ liệu tương ứng với lanIndex = 0.</w:t>
      </w:r>
    </w:p>
    <w:p w:rsidR="00A8369C" w:rsidP="0043581E" w:rsidRDefault="00A8369C" w14:paraId="6EA47809" w14:textId="23D1429A"/>
    <w:p w:rsidR="00A8369C" w:rsidP="00A8369C" w:rsidRDefault="00A8369C" w14:paraId="2A78FE9E" w14:textId="77777777">
      <w:pPr>
        <w:pStyle w:val="Heading3"/>
      </w:pPr>
      <w:bookmarkStart w:name="_Toc113971522" w:id="85"/>
      <w:r>
        <w:t>Usecase – Điều khiển lấy thông tin danh sách interface có thể tạo group</w:t>
      </w:r>
      <w:bookmarkEnd w:id="85"/>
    </w:p>
    <w:tbl>
      <w:tblPr>
        <w:tblStyle w:val="TableGrid"/>
        <w:tblW w:w="0" w:type="auto"/>
        <w:tblLook w:val="04A0" w:firstRow="1" w:lastRow="0" w:firstColumn="1" w:lastColumn="0" w:noHBand="0" w:noVBand="1"/>
      </w:tblPr>
      <w:tblGrid>
        <w:gridCol w:w="1885"/>
        <w:gridCol w:w="7340"/>
      </w:tblGrid>
      <w:tr w:rsidR="00A8369C" w:rsidTr="009176DF" w14:paraId="0DDB5E86" w14:textId="77777777">
        <w:tc>
          <w:tcPr>
            <w:tcW w:w="1885" w:type="dxa"/>
          </w:tcPr>
          <w:p w:rsidR="00A8369C" w:rsidP="009176DF" w:rsidRDefault="00A8369C" w14:paraId="7ECCB6E8" w14:textId="77777777">
            <w:r>
              <w:t>ID</w:t>
            </w:r>
          </w:p>
        </w:tc>
        <w:tc>
          <w:tcPr>
            <w:tcW w:w="7340" w:type="dxa"/>
          </w:tcPr>
          <w:p w:rsidR="00A8369C" w:rsidP="009176DF" w:rsidRDefault="00A8369C" w14:paraId="0E91E3C3" w14:textId="77777777">
            <w:r>
              <w:t>UC-49</w:t>
            </w:r>
          </w:p>
        </w:tc>
      </w:tr>
      <w:tr w:rsidR="00A8369C" w:rsidTr="009176DF" w14:paraId="55BC6734" w14:textId="77777777">
        <w:tc>
          <w:tcPr>
            <w:tcW w:w="1885" w:type="dxa"/>
          </w:tcPr>
          <w:p w:rsidR="00A8369C" w:rsidP="009176DF" w:rsidRDefault="00A8369C" w14:paraId="33C5F460" w14:textId="77777777">
            <w:r>
              <w:t>Name</w:t>
            </w:r>
          </w:p>
        </w:tc>
        <w:tc>
          <w:tcPr>
            <w:tcW w:w="7340" w:type="dxa"/>
          </w:tcPr>
          <w:p w:rsidR="00A8369C" w:rsidP="009176DF" w:rsidRDefault="00A8369C" w14:paraId="4C3CDB78" w14:textId="77777777">
            <w:pPr>
              <w:pStyle w:val="FirstLevelBullet"/>
            </w:pPr>
            <w:r>
              <w:t>Cung cấp thông tin danh sách interface có thể tạo group</w:t>
            </w:r>
          </w:p>
        </w:tc>
      </w:tr>
      <w:tr w:rsidR="00A8369C" w:rsidTr="009176DF" w14:paraId="087DCCCE" w14:textId="77777777">
        <w:tc>
          <w:tcPr>
            <w:tcW w:w="1885" w:type="dxa"/>
          </w:tcPr>
          <w:p w:rsidR="00A8369C" w:rsidP="009176DF" w:rsidRDefault="00A8369C" w14:paraId="37D02336" w14:textId="77777777">
            <w:r>
              <w:t>Description</w:t>
            </w:r>
          </w:p>
        </w:tc>
        <w:tc>
          <w:tcPr>
            <w:tcW w:w="7340" w:type="dxa"/>
          </w:tcPr>
          <w:p w:rsidR="00A8369C" w:rsidP="009176DF" w:rsidRDefault="00A8369C" w14:paraId="46E3A8FB" w14:textId="77777777">
            <w:pPr>
              <w:pStyle w:val="FirstLevelBullet"/>
            </w:pPr>
            <w:r>
              <w:t>Tính năng cung cấp thông tin bao gồm danh sách tên các interface LAN, WAN có thể tạo group mới.</w:t>
            </w:r>
          </w:p>
          <w:p w:rsidR="00A8369C" w:rsidP="009176DF" w:rsidRDefault="00A8369C" w14:paraId="26D68146" w14:textId="77777777">
            <w:pPr>
              <w:pStyle w:val="FirstLevelBullet"/>
            </w:pPr>
            <w:r>
              <w:t>Mobile App gửi yêu cầu thực hiện lấy thông tin danh sách đến ONT</w:t>
            </w:r>
          </w:p>
          <w:p w:rsidR="00A8369C" w:rsidP="009176DF" w:rsidRDefault="00A8369C" w14:paraId="0E2A16FA" w14:textId="77777777">
            <w:pPr>
              <w:pStyle w:val="FirstLevelBullet"/>
            </w:pPr>
            <w:r>
              <w:lastRenderedPageBreak/>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A8369C" w:rsidP="009176DF" w:rsidRDefault="00A8369C" w14:paraId="7FC01F4D" w14:textId="77777777">
            <w:pPr>
              <w:pStyle w:val="FirstLevelBullet"/>
            </w:pPr>
            <w:r>
              <w:t>ONT nhận yêu cầu, và phản hồi lại thông tin cho Mobile App. Trường hợp ONT không xử lý được request hoặc gặp lỗi sẽ trả về mã lỗi cho Mobile App.</w:t>
            </w:r>
          </w:p>
        </w:tc>
      </w:tr>
      <w:tr w:rsidR="00A8369C" w:rsidTr="009176DF" w14:paraId="4D13A83F" w14:textId="77777777">
        <w:tc>
          <w:tcPr>
            <w:tcW w:w="1885" w:type="dxa"/>
          </w:tcPr>
          <w:p w:rsidR="00A8369C" w:rsidP="009176DF" w:rsidRDefault="00A8369C" w14:paraId="5D26A9D1" w14:textId="77777777">
            <w:r>
              <w:lastRenderedPageBreak/>
              <w:t>Actor</w:t>
            </w:r>
          </w:p>
        </w:tc>
        <w:tc>
          <w:tcPr>
            <w:tcW w:w="7340" w:type="dxa"/>
          </w:tcPr>
          <w:p w:rsidR="00A8369C" w:rsidP="009176DF" w:rsidRDefault="00A8369C" w14:paraId="2F4D8C7F" w14:textId="77777777">
            <w:r>
              <w:t>Admin</w:t>
            </w:r>
          </w:p>
        </w:tc>
      </w:tr>
      <w:tr w:rsidR="00A8369C" w:rsidTr="009176DF" w14:paraId="549666AE" w14:textId="77777777">
        <w:tc>
          <w:tcPr>
            <w:tcW w:w="1885" w:type="dxa"/>
          </w:tcPr>
          <w:p w:rsidR="00A8369C" w:rsidP="009176DF" w:rsidRDefault="00A8369C" w14:paraId="062A5700" w14:textId="77777777">
            <w:r>
              <w:t>Pre-condition</w:t>
            </w:r>
          </w:p>
        </w:tc>
        <w:tc>
          <w:tcPr>
            <w:tcW w:w="7340" w:type="dxa"/>
          </w:tcPr>
          <w:p w:rsidR="00A8369C" w:rsidP="009176DF" w:rsidRDefault="00A8369C" w14:paraId="215853DF" w14:textId="77777777">
            <w:r>
              <w:t>Thiết bị hoạt động bình thường, Mobile App đã đăng nhập thành công vào thiết bị và được cấp phiên truy nhập</w:t>
            </w:r>
          </w:p>
        </w:tc>
      </w:tr>
      <w:tr w:rsidR="00A8369C" w:rsidTr="009176DF" w14:paraId="3A7C08DE" w14:textId="77777777">
        <w:tc>
          <w:tcPr>
            <w:tcW w:w="1885" w:type="dxa"/>
          </w:tcPr>
          <w:p w:rsidR="00A8369C" w:rsidP="009176DF" w:rsidRDefault="00A8369C" w14:paraId="28EE04CB" w14:textId="77777777">
            <w:r>
              <w:t>Post-condition</w:t>
            </w:r>
          </w:p>
        </w:tc>
        <w:tc>
          <w:tcPr>
            <w:tcW w:w="7340" w:type="dxa"/>
          </w:tcPr>
          <w:p w:rsidR="00A8369C" w:rsidP="009176DF" w:rsidRDefault="00A8369C" w14:paraId="4E3AA295" w14:textId="77777777">
            <w:r>
              <w:t>Thiết bị phản hồi đầy đủ các thông tin cho Mobile App</w:t>
            </w:r>
          </w:p>
        </w:tc>
      </w:tr>
    </w:tbl>
    <w:p w:rsidRPr="00A35BC1" w:rsidR="00A8369C" w:rsidP="00A8369C" w:rsidRDefault="00A8369C" w14:paraId="436D0537" w14:textId="77777777"/>
    <w:p w:rsidR="00A8369C" w:rsidP="00A8369C" w:rsidRDefault="00A8369C" w14:paraId="39CEE5E1" w14:textId="1F54B45E"/>
    <w:p w:rsidR="00A8369C" w:rsidP="00A8369C" w:rsidRDefault="00A8369C" w14:paraId="5155B098" w14:textId="77777777">
      <w:pPr>
        <w:rPr>
          <w:b/>
        </w:rPr>
      </w:pPr>
      <w:r>
        <w:rPr>
          <w:b/>
        </w:rPr>
        <w:t>Luồng dữ liệu:</w:t>
      </w:r>
    </w:p>
    <w:p w:rsidR="00A8369C" w:rsidP="00A8369C" w:rsidRDefault="00A8369C" w14:paraId="2C679371" w14:textId="77777777">
      <w:pPr>
        <w:keepNext/>
      </w:pPr>
      <w:r w:rsidRPr="002C606F">
        <w:rPr>
          <w:b/>
          <w:noProof/>
        </w:rPr>
        <w:drawing>
          <wp:inline distT="0" distB="0" distL="0" distR="0" wp14:anchorId="29E90050" wp14:editId="6ABDCBCF">
            <wp:extent cx="5864225" cy="2254772"/>
            <wp:effectExtent l="0" t="0" r="3175" b="0"/>
            <wp:docPr id="1" name="Picture 1" descr="C:\Users\toantk\Downloads\onelink_2-Trang-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antk\Downloads\onelink_2-Trang-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4225" cy="2254772"/>
                    </a:xfrm>
                    <a:prstGeom prst="rect">
                      <a:avLst/>
                    </a:prstGeom>
                    <a:noFill/>
                    <a:ln>
                      <a:noFill/>
                    </a:ln>
                  </pic:spPr>
                </pic:pic>
              </a:graphicData>
            </a:graphic>
          </wp:inline>
        </w:drawing>
      </w:r>
    </w:p>
    <w:p w:rsidR="00A8369C" w:rsidP="00A8369C" w:rsidRDefault="00A8369C" w14:paraId="313A5152" w14:textId="5057C70B">
      <w:pPr>
        <w:pStyle w:val="Caption"/>
      </w:pPr>
      <w:bookmarkStart w:name="_Toc113971656" w:id="8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14</w:t>
      </w:r>
      <w:r>
        <w:fldChar w:fldCharType="end"/>
      </w:r>
      <w:r>
        <w:t xml:space="preserve"> Luồng điều khiển lấy thông tin các interface có thể tạo group</w:t>
      </w:r>
      <w:bookmarkEnd w:id="86"/>
    </w:p>
    <w:p w:rsidR="00A8369C" w:rsidP="00A8369C" w:rsidRDefault="00A8369C" w14:paraId="254E77D4" w14:textId="77777777">
      <w:pPr>
        <w:rPr>
          <w:b/>
        </w:rPr>
      </w:pPr>
      <w:r>
        <w:rPr>
          <w:b/>
        </w:rPr>
        <w:t>Cấu trúc payload bản tin:</w:t>
      </w:r>
    </w:p>
    <w:p w:rsidR="00A8369C" w:rsidP="00A8369C" w:rsidRDefault="00A8369C" w14:paraId="4E57CCF7" w14:textId="77777777">
      <w:pPr>
        <w:pStyle w:val="ListParagraph"/>
        <w:numPr>
          <w:ilvl w:val="0"/>
          <w:numId w:val="32"/>
        </w:numPr>
      </w:pPr>
      <w:r w:rsidRPr="002C606F">
        <w:t>View Available Interface Group Request:</w:t>
      </w:r>
    </w:p>
    <w:p w:rsidRPr="00C11B58" w:rsidR="00A8369C" w:rsidP="00263F0C" w:rsidRDefault="00A8369C" w14:paraId="195F0E7A" w14:textId="77777777">
      <w:pPr>
        <w:pStyle w:val="ANSVNormal"/>
      </w:pPr>
      <w:r w:rsidRPr="006C6448">
        <w:t>{</w:t>
      </w:r>
    </w:p>
    <w:p w:rsidRPr="00C11B58" w:rsidR="00A8369C" w:rsidP="00263F0C" w:rsidRDefault="00A8369C" w14:paraId="6EBB23A0" w14:textId="77777777">
      <w:pPr>
        <w:pStyle w:val="ANSVNormal"/>
      </w:pPr>
      <w:r w:rsidRPr="006C6448">
        <w:t xml:space="preserve">    “action” : “</w:t>
      </w:r>
      <w:r>
        <w:t>availableIntfGroupView</w:t>
      </w:r>
      <w:r w:rsidRPr="006C6448">
        <w:t xml:space="preserve">”, </w:t>
      </w:r>
    </w:p>
    <w:p w:rsidRPr="00C11B58" w:rsidR="00A8369C" w:rsidP="00263F0C" w:rsidRDefault="00A8369C" w14:paraId="1C52B201" w14:textId="77777777">
      <w:pPr>
        <w:pStyle w:val="ANSVNormal"/>
      </w:pPr>
      <w:r w:rsidRPr="006C6448">
        <w:t xml:space="preserve">    “requestId” : </w:t>
      </w:r>
      <w:r>
        <w:t>&lt;requestId&gt;</w:t>
      </w:r>
    </w:p>
    <w:p w:rsidR="00A8369C" w:rsidP="00263F0C" w:rsidRDefault="00A8369C" w14:paraId="2B839406" w14:textId="77777777">
      <w:pPr>
        <w:pStyle w:val="ANSVNormal"/>
      </w:pPr>
      <w:r w:rsidRPr="006C6448">
        <w:t>}</w:t>
      </w:r>
    </w:p>
    <w:p w:rsidR="00A8369C" w:rsidP="00A8369C" w:rsidRDefault="00A8369C" w14:paraId="71D284D7" w14:textId="77777777">
      <w:pPr>
        <w:pStyle w:val="ListParagraph"/>
        <w:numPr>
          <w:ilvl w:val="0"/>
          <w:numId w:val="32"/>
        </w:numPr>
      </w:pPr>
      <w:r w:rsidRPr="002C606F">
        <w:t>View Available Interface Group Re</w:t>
      </w:r>
      <w:r>
        <w:t>sponse</w:t>
      </w:r>
      <w:r w:rsidRPr="002C606F">
        <w:t>:</w:t>
      </w:r>
    </w:p>
    <w:p w:rsidRPr="00C11B58" w:rsidR="00A8369C" w:rsidP="00263F0C" w:rsidRDefault="00A8369C" w14:paraId="343F2411" w14:textId="77777777">
      <w:pPr>
        <w:pStyle w:val="ANSVNormal"/>
      </w:pPr>
      <w:r w:rsidRPr="006C6448">
        <w:t>{</w:t>
      </w:r>
    </w:p>
    <w:p w:rsidRPr="00C11B58" w:rsidR="00A8369C" w:rsidP="00263F0C" w:rsidRDefault="00A8369C" w14:paraId="755772AB" w14:textId="77777777">
      <w:pPr>
        <w:pStyle w:val="ANSVNormal"/>
      </w:pPr>
      <w:r w:rsidRPr="006C6448">
        <w:t xml:space="preserve">    "status": 0,</w:t>
      </w:r>
    </w:p>
    <w:p w:rsidRPr="00C11B58" w:rsidR="00A8369C" w:rsidP="00263F0C" w:rsidRDefault="00A8369C" w14:paraId="36D709CD" w14:textId="77777777">
      <w:pPr>
        <w:pStyle w:val="ANSVNormal"/>
      </w:pPr>
      <w:r w:rsidRPr="006C6448">
        <w:lastRenderedPageBreak/>
        <w:t xml:space="preserve">    “message”: “Success”,</w:t>
      </w:r>
    </w:p>
    <w:p w:rsidRPr="00C11B58" w:rsidR="00A8369C" w:rsidP="00263F0C" w:rsidRDefault="00A8369C" w14:paraId="729FC4BA" w14:textId="77777777">
      <w:pPr>
        <w:pStyle w:val="ANSVNormal"/>
      </w:pPr>
      <w:r w:rsidRPr="006C6448">
        <w:t xml:space="preserve">    “requestId” : </w:t>
      </w:r>
      <w:r>
        <w:t>&lt;requestId&gt;</w:t>
      </w:r>
      <w:r w:rsidRPr="006C6448">
        <w:t>,</w:t>
      </w:r>
    </w:p>
    <w:p w:rsidR="00A8369C" w:rsidP="00263F0C" w:rsidRDefault="00A8369C" w14:paraId="764B09CE" w14:textId="77777777">
      <w:pPr>
        <w:pStyle w:val="ANSVNormal"/>
        <w:rPr>
          <w:b/>
        </w:rPr>
      </w:pPr>
      <w:r w:rsidRPr="006C6448">
        <w:t xml:space="preserve">    "data": {</w:t>
      </w:r>
    </w:p>
    <w:p w:rsidR="00A8369C" w:rsidP="00263F0C" w:rsidRDefault="00A8369C" w14:paraId="37C415F4" w14:textId="77777777">
      <w:pPr>
        <w:pStyle w:val="ANSVNormal"/>
      </w:pPr>
      <w:r>
        <w:tab/>
      </w:r>
      <w:r>
        <w:tab/>
      </w:r>
      <w:r>
        <w:t>“action” : “availableIntfGroupView”,</w:t>
      </w:r>
    </w:p>
    <w:p w:rsidR="00A8369C" w:rsidP="00263F0C" w:rsidRDefault="00A8369C" w14:paraId="788AFDB1" w14:textId="77777777">
      <w:pPr>
        <w:pStyle w:val="ANSVNormal"/>
      </w:pPr>
      <w:r>
        <w:tab/>
      </w:r>
      <w:r>
        <w:tab/>
      </w:r>
      <w:r>
        <w:t>“results” : [</w:t>
      </w:r>
    </w:p>
    <w:p w:rsidR="00A8369C" w:rsidP="00263F0C" w:rsidRDefault="00A8369C" w14:paraId="07335728" w14:textId="77777777">
      <w:pPr>
        <w:pStyle w:val="ANSVNormal"/>
      </w:pPr>
      <w:r>
        <w:tab/>
      </w:r>
      <w:r>
        <w:tab/>
      </w:r>
      <w:r>
        <w:tab/>
      </w:r>
      <w:r>
        <w:tab/>
      </w:r>
      <w:r>
        <w:t>“wanInterfaceList” : “&lt;wanInterfaceList&gt;”,</w:t>
      </w:r>
    </w:p>
    <w:p w:rsidR="00A8369C" w:rsidP="00263F0C" w:rsidRDefault="00A8369C" w14:paraId="57A343B7" w14:textId="77777777">
      <w:pPr>
        <w:pStyle w:val="ANSVNormal"/>
      </w:pPr>
      <w:r>
        <w:tab/>
      </w:r>
      <w:r>
        <w:tab/>
      </w:r>
      <w:r>
        <w:tab/>
      </w:r>
      <w:r>
        <w:tab/>
      </w:r>
      <w:r>
        <w:t>“lanInterfaceList” : “&lt;lanInterfaceList&gt;”</w:t>
      </w:r>
    </w:p>
    <w:p w:rsidR="00A8369C" w:rsidP="00263F0C" w:rsidRDefault="00A8369C" w14:paraId="2D69A770" w14:textId="77777777">
      <w:pPr>
        <w:pStyle w:val="ANSVNormal"/>
      </w:pPr>
      <w:r>
        <w:t>]</w:t>
      </w:r>
    </w:p>
    <w:p w:rsidR="00A8369C" w:rsidP="00263F0C" w:rsidRDefault="00A8369C" w14:paraId="49493300" w14:textId="77777777">
      <w:pPr>
        <w:pStyle w:val="ANSVNormal"/>
      </w:pPr>
      <w:r>
        <w:t>}</w:t>
      </w:r>
      <w:r>
        <w:tab/>
      </w:r>
    </w:p>
    <w:p w:rsidR="00A8369C" w:rsidP="00263F0C" w:rsidRDefault="00A8369C" w14:paraId="18367380" w14:textId="77777777">
      <w:pPr>
        <w:pStyle w:val="ANSVNormal"/>
      </w:pPr>
      <w:r>
        <w:t>}</w:t>
      </w:r>
    </w:p>
    <w:p w:rsidR="00A8369C" w:rsidP="00A8369C" w:rsidRDefault="00A8369C" w14:paraId="7BF9A992" w14:textId="318869B8">
      <w:pPr>
        <w:pStyle w:val="Caption"/>
        <w:keepNext/>
        <w:jc w:val="both"/>
      </w:pPr>
      <w:r>
        <w:t xml:space="preserve"> </w:t>
      </w:r>
    </w:p>
    <w:p w:rsidR="00A8369C" w:rsidP="00A8369C" w:rsidRDefault="00A8369C" w14:paraId="365729D2" w14:textId="69A12616">
      <w:pPr>
        <w:pStyle w:val="Caption"/>
        <w:keepNext/>
      </w:pPr>
      <w:bookmarkStart w:name="_Toc113971604" w:id="87"/>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14</w:t>
      </w:r>
      <w:r>
        <w:fldChar w:fldCharType="end"/>
      </w:r>
      <w:r>
        <w:t xml:space="preserve"> Bảng mô tả các tham số trong luồng điều khiển lấy thông tin các interface có thể tạo group</w:t>
      </w:r>
      <w:bookmarkEnd w:id="87"/>
    </w:p>
    <w:tbl>
      <w:tblPr>
        <w:tblStyle w:val="TableGrid"/>
        <w:tblW w:w="0" w:type="auto"/>
        <w:tblInd w:w="175" w:type="dxa"/>
        <w:tblLook w:val="04A0" w:firstRow="1" w:lastRow="0" w:firstColumn="1" w:lastColumn="0" w:noHBand="0" w:noVBand="1"/>
      </w:tblPr>
      <w:tblGrid>
        <w:gridCol w:w="713"/>
        <w:gridCol w:w="1583"/>
        <w:gridCol w:w="1524"/>
        <w:gridCol w:w="1040"/>
        <w:gridCol w:w="2183"/>
        <w:gridCol w:w="2007"/>
      </w:tblGrid>
      <w:tr w:rsidR="00A8369C" w:rsidTr="009176DF" w14:paraId="00DA1D1E" w14:textId="77777777">
        <w:tc>
          <w:tcPr>
            <w:tcW w:w="713" w:type="dxa"/>
          </w:tcPr>
          <w:p w:rsidR="00A8369C" w:rsidP="009176DF" w:rsidRDefault="00A8369C" w14:paraId="33EB4F75" w14:textId="77777777">
            <w:pPr>
              <w:pStyle w:val="ListParagraph"/>
              <w:ind w:left="0"/>
              <w:rPr>
                <w:b/>
                <w:bCs/>
              </w:rPr>
            </w:pPr>
            <w:r>
              <w:rPr>
                <w:b/>
                <w:bCs/>
              </w:rPr>
              <w:t>STT</w:t>
            </w:r>
          </w:p>
        </w:tc>
        <w:tc>
          <w:tcPr>
            <w:tcW w:w="1583" w:type="dxa"/>
          </w:tcPr>
          <w:p w:rsidR="00A8369C" w:rsidP="009176DF" w:rsidRDefault="00A8369C" w14:paraId="65541A70" w14:textId="77777777">
            <w:pPr>
              <w:pStyle w:val="ListParagraph"/>
              <w:ind w:left="0"/>
              <w:rPr>
                <w:b/>
                <w:bCs/>
              </w:rPr>
            </w:pPr>
            <w:r>
              <w:rPr>
                <w:b/>
                <w:bCs/>
              </w:rPr>
              <w:t>Tham số</w:t>
            </w:r>
          </w:p>
        </w:tc>
        <w:tc>
          <w:tcPr>
            <w:tcW w:w="1524" w:type="dxa"/>
          </w:tcPr>
          <w:p w:rsidR="00A8369C" w:rsidP="009176DF" w:rsidRDefault="00A8369C" w14:paraId="668719D8" w14:textId="77777777">
            <w:pPr>
              <w:pStyle w:val="ListParagraph"/>
              <w:ind w:left="0"/>
              <w:rPr>
                <w:b/>
                <w:bCs/>
              </w:rPr>
            </w:pPr>
            <w:r>
              <w:rPr>
                <w:b/>
                <w:bCs/>
              </w:rPr>
              <w:t>Mô tả</w:t>
            </w:r>
          </w:p>
        </w:tc>
        <w:tc>
          <w:tcPr>
            <w:tcW w:w="1040" w:type="dxa"/>
          </w:tcPr>
          <w:p w:rsidR="00A8369C" w:rsidP="009176DF" w:rsidRDefault="00A8369C" w14:paraId="67F76788" w14:textId="77777777">
            <w:pPr>
              <w:pStyle w:val="ListParagraph"/>
              <w:ind w:left="0"/>
              <w:rPr>
                <w:b/>
                <w:bCs/>
              </w:rPr>
            </w:pPr>
            <w:r>
              <w:rPr>
                <w:b/>
                <w:bCs/>
              </w:rPr>
              <w:t>Kiểu</w:t>
            </w:r>
          </w:p>
        </w:tc>
        <w:tc>
          <w:tcPr>
            <w:tcW w:w="2183" w:type="dxa"/>
          </w:tcPr>
          <w:p w:rsidR="00A8369C" w:rsidP="009176DF" w:rsidRDefault="00A8369C" w14:paraId="194BB41C" w14:textId="77777777">
            <w:pPr>
              <w:pStyle w:val="ListParagraph"/>
              <w:ind w:left="0"/>
              <w:rPr>
                <w:b/>
                <w:bCs/>
              </w:rPr>
            </w:pPr>
            <w:r>
              <w:rPr>
                <w:b/>
                <w:bCs/>
              </w:rPr>
              <w:t>Giá trị</w:t>
            </w:r>
          </w:p>
        </w:tc>
        <w:tc>
          <w:tcPr>
            <w:tcW w:w="2007" w:type="dxa"/>
          </w:tcPr>
          <w:p w:rsidR="00A8369C" w:rsidP="009176DF" w:rsidRDefault="00A8369C" w14:paraId="084958A3" w14:textId="77777777">
            <w:pPr>
              <w:pStyle w:val="ListParagraph"/>
              <w:ind w:left="0"/>
              <w:rPr>
                <w:b/>
                <w:bCs/>
              </w:rPr>
            </w:pPr>
            <w:r>
              <w:rPr>
                <w:b/>
                <w:bCs/>
              </w:rPr>
              <w:t>Json Key</w:t>
            </w:r>
          </w:p>
        </w:tc>
      </w:tr>
      <w:tr w:rsidRPr="005B1024" w:rsidR="00A8369C" w:rsidTr="009176DF" w14:paraId="6319967F" w14:textId="77777777">
        <w:tc>
          <w:tcPr>
            <w:tcW w:w="713" w:type="dxa"/>
          </w:tcPr>
          <w:p w:rsidRPr="005B1024" w:rsidR="00A8369C" w:rsidP="009176DF" w:rsidRDefault="00A8369C" w14:paraId="4A9BA858" w14:textId="77777777">
            <w:pPr>
              <w:pStyle w:val="ListParagraph"/>
              <w:ind w:left="0"/>
            </w:pPr>
            <w:r>
              <w:t>1</w:t>
            </w:r>
          </w:p>
        </w:tc>
        <w:tc>
          <w:tcPr>
            <w:tcW w:w="1583" w:type="dxa"/>
          </w:tcPr>
          <w:p w:rsidRPr="005B1024" w:rsidR="00A8369C" w:rsidP="009176DF" w:rsidRDefault="00A8369C" w14:paraId="50960465" w14:textId="77777777">
            <w:pPr>
              <w:pStyle w:val="ListParagraph"/>
              <w:ind w:left="0"/>
            </w:pPr>
            <w:r>
              <w:t>WAN Interface List</w:t>
            </w:r>
          </w:p>
        </w:tc>
        <w:tc>
          <w:tcPr>
            <w:tcW w:w="1524" w:type="dxa"/>
          </w:tcPr>
          <w:p w:rsidRPr="005B1024" w:rsidR="00A8369C" w:rsidP="009176DF" w:rsidRDefault="00A8369C" w14:paraId="2633867C" w14:textId="77777777">
            <w:pPr>
              <w:pStyle w:val="ListParagraph"/>
              <w:ind w:left="0"/>
            </w:pPr>
            <w:r>
              <w:t>Danh sách interface WAN có thể add vào group. Tên các interface được ngăn cách bởi đấu phẩy</w:t>
            </w:r>
          </w:p>
        </w:tc>
        <w:tc>
          <w:tcPr>
            <w:tcW w:w="1040" w:type="dxa"/>
          </w:tcPr>
          <w:p w:rsidRPr="005B1024" w:rsidR="00A8369C" w:rsidP="009176DF" w:rsidRDefault="00A8369C" w14:paraId="21BB1D30" w14:textId="77777777">
            <w:pPr>
              <w:pStyle w:val="ListParagraph"/>
              <w:ind w:left="0"/>
            </w:pPr>
            <w:r>
              <w:t>String</w:t>
            </w:r>
          </w:p>
        </w:tc>
        <w:tc>
          <w:tcPr>
            <w:tcW w:w="2183" w:type="dxa"/>
          </w:tcPr>
          <w:p w:rsidR="00A8369C" w:rsidP="009176DF" w:rsidRDefault="00A8369C" w14:paraId="225B819F" w14:textId="77777777">
            <w:pPr>
              <w:pStyle w:val="ListParagraph"/>
              <w:ind w:left="0"/>
            </w:pPr>
            <w:r>
              <w:t>Ví dụ:</w:t>
            </w:r>
          </w:p>
          <w:p w:rsidRPr="005B1024" w:rsidR="00A8369C" w:rsidP="009176DF" w:rsidRDefault="00A8369C" w14:paraId="2B8879AB" w14:textId="77777777">
            <w:pPr>
              <w:pStyle w:val="ListParagraph"/>
              <w:ind w:left="0"/>
            </w:pPr>
            <w:r>
              <w:t>“WAN1, WAN2”</w:t>
            </w:r>
          </w:p>
        </w:tc>
        <w:tc>
          <w:tcPr>
            <w:tcW w:w="2007" w:type="dxa"/>
          </w:tcPr>
          <w:p w:rsidRPr="005B1024" w:rsidR="00A8369C" w:rsidP="009176DF" w:rsidRDefault="00A8369C" w14:paraId="2DB064D9" w14:textId="77777777">
            <w:pPr>
              <w:pStyle w:val="ListParagraph"/>
              <w:ind w:left="0"/>
            </w:pPr>
            <w:r>
              <w:t>wanInterfaceList</w:t>
            </w:r>
          </w:p>
        </w:tc>
      </w:tr>
      <w:tr w:rsidRPr="005B1024" w:rsidR="00A8369C" w:rsidTr="009176DF" w14:paraId="75DC9264" w14:textId="77777777">
        <w:tc>
          <w:tcPr>
            <w:tcW w:w="713" w:type="dxa"/>
          </w:tcPr>
          <w:p w:rsidR="00A8369C" w:rsidP="009176DF" w:rsidRDefault="00A8369C" w14:paraId="67AF72C8" w14:textId="77777777">
            <w:pPr>
              <w:pStyle w:val="ListParagraph"/>
              <w:ind w:left="0"/>
            </w:pPr>
            <w:r>
              <w:t>2</w:t>
            </w:r>
          </w:p>
        </w:tc>
        <w:tc>
          <w:tcPr>
            <w:tcW w:w="1583" w:type="dxa"/>
          </w:tcPr>
          <w:p w:rsidR="00A8369C" w:rsidP="009176DF" w:rsidRDefault="00A8369C" w14:paraId="50D34B08" w14:textId="77777777">
            <w:pPr>
              <w:pStyle w:val="ListParagraph"/>
              <w:ind w:left="0"/>
            </w:pPr>
            <w:r>
              <w:t>WAN Interface List</w:t>
            </w:r>
          </w:p>
        </w:tc>
        <w:tc>
          <w:tcPr>
            <w:tcW w:w="1524" w:type="dxa"/>
          </w:tcPr>
          <w:p w:rsidR="00A8369C" w:rsidP="009176DF" w:rsidRDefault="00A8369C" w14:paraId="54F24CB8" w14:textId="77777777">
            <w:pPr>
              <w:pStyle w:val="ListParagraph"/>
              <w:ind w:left="0"/>
            </w:pPr>
            <w:r>
              <w:t>Danh sách interface LAN có thể add vào group. Tên các interface được ngăn cách bởi đấu phẩy</w:t>
            </w:r>
          </w:p>
        </w:tc>
        <w:tc>
          <w:tcPr>
            <w:tcW w:w="1040" w:type="dxa"/>
          </w:tcPr>
          <w:p w:rsidR="00A8369C" w:rsidP="009176DF" w:rsidRDefault="00A8369C" w14:paraId="6E760E60" w14:textId="77777777">
            <w:pPr>
              <w:pStyle w:val="ListParagraph"/>
              <w:ind w:left="0"/>
            </w:pPr>
            <w:r>
              <w:t>String</w:t>
            </w:r>
          </w:p>
        </w:tc>
        <w:tc>
          <w:tcPr>
            <w:tcW w:w="2183" w:type="dxa"/>
          </w:tcPr>
          <w:p w:rsidR="00A8369C" w:rsidP="009176DF" w:rsidRDefault="00A8369C" w14:paraId="4212696B" w14:textId="77777777">
            <w:pPr>
              <w:pStyle w:val="ListParagraph"/>
              <w:ind w:left="0"/>
            </w:pPr>
            <w:r>
              <w:t>Ví dụ:</w:t>
            </w:r>
          </w:p>
          <w:p w:rsidR="00A8369C" w:rsidP="009176DF" w:rsidRDefault="00A8369C" w14:paraId="5763011E" w14:textId="77777777">
            <w:pPr>
              <w:pStyle w:val="ListParagraph"/>
              <w:ind w:left="0"/>
            </w:pPr>
            <w:r>
              <w:t>“LAN1, LAN2”</w:t>
            </w:r>
          </w:p>
        </w:tc>
        <w:tc>
          <w:tcPr>
            <w:tcW w:w="2007" w:type="dxa"/>
          </w:tcPr>
          <w:p w:rsidR="00A8369C" w:rsidP="009176DF" w:rsidRDefault="00A8369C" w14:paraId="0C2EAE2C" w14:textId="77777777">
            <w:pPr>
              <w:pStyle w:val="ListParagraph"/>
              <w:ind w:left="0"/>
            </w:pPr>
            <w:r>
              <w:t>lanInterfaceList</w:t>
            </w:r>
          </w:p>
        </w:tc>
      </w:tr>
    </w:tbl>
    <w:p w:rsidR="00A8369C" w:rsidP="0043581E" w:rsidRDefault="00A8369C" w14:paraId="2DF4E144" w14:textId="5DF92CBF">
      <w:pPr>
        <w:rPr>
          <w:b/>
          <w:bCs/>
        </w:rPr>
      </w:pPr>
    </w:p>
    <w:p w:rsidR="005A2339" w:rsidP="0043581E" w:rsidRDefault="005A2339" w14:paraId="3B368B55" w14:textId="4A07AD88">
      <w:pPr>
        <w:rPr>
          <w:b/>
          <w:bCs/>
        </w:rPr>
      </w:pPr>
    </w:p>
    <w:p w:rsidR="005A2339" w:rsidP="0043581E" w:rsidRDefault="005A2339" w14:paraId="239903FD" w14:textId="77777777">
      <w:pPr>
        <w:rPr>
          <w:b/>
          <w:bCs/>
        </w:rPr>
      </w:pPr>
    </w:p>
    <w:p w:rsidR="00DB64DD" w:rsidP="00DB64DD" w:rsidRDefault="005A2339" w14:paraId="36C0D772" w14:textId="0411A6C8">
      <w:pPr>
        <w:pStyle w:val="Heading3"/>
      </w:pPr>
      <w:bookmarkStart w:name="_Toc113971523" w:id="88"/>
      <w:r>
        <w:lastRenderedPageBreak/>
        <w:t xml:space="preserve">Usecase - Điều khiển tạo một </w:t>
      </w:r>
      <w:r w:rsidR="00921ADC">
        <w:t>Interface</w:t>
      </w:r>
      <w:r>
        <w:t xml:space="preserve"> Group mới</w:t>
      </w:r>
      <w:bookmarkEnd w:id="88"/>
    </w:p>
    <w:tbl>
      <w:tblPr>
        <w:tblStyle w:val="TableGrid"/>
        <w:tblW w:w="0" w:type="auto"/>
        <w:tblLook w:val="04A0" w:firstRow="1" w:lastRow="0" w:firstColumn="1" w:lastColumn="0" w:noHBand="0" w:noVBand="1"/>
      </w:tblPr>
      <w:tblGrid>
        <w:gridCol w:w="1885"/>
        <w:gridCol w:w="7340"/>
      </w:tblGrid>
      <w:tr w:rsidR="005A2339" w:rsidTr="009176DF" w14:paraId="169ED741" w14:textId="77777777">
        <w:tc>
          <w:tcPr>
            <w:tcW w:w="1885" w:type="dxa"/>
          </w:tcPr>
          <w:p w:rsidR="005A2339" w:rsidP="009176DF" w:rsidRDefault="005A2339" w14:paraId="64A5AA9F" w14:textId="77777777">
            <w:r>
              <w:t>ID</w:t>
            </w:r>
          </w:p>
        </w:tc>
        <w:tc>
          <w:tcPr>
            <w:tcW w:w="7340" w:type="dxa"/>
          </w:tcPr>
          <w:p w:rsidR="005A2339" w:rsidP="009176DF" w:rsidRDefault="00EB47D2" w14:paraId="428F82EF" w14:textId="673DE6C6">
            <w:r>
              <w:t>UC-50</w:t>
            </w:r>
          </w:p>
        </w:tc>
      </w:tr>
      <w:tr w:rsidR="005A2339" w:rsidTr="009176DF" w14:paraId="0BAE6EA1" w14:textId="77777777">
        <w:tc>
          <w:tcPr>
            <w:tcW w:w="1885" w:type="dxa"/>
          </w:tcPr>
          <w:p w:rsidR="005A2339" w:rsidP="009176DF" w:rsidRDefault="005A2339" w14:paraId="66B49694" w14:textId="77777777">
            <w:r>
              <w:t>Name</w:t>
            </w:r>
          </w:p>
        </w:tc>
        <w:tc>
          <w:tcPr>
            <w:tcW w:w="7340" w:type="dxa"/>
          </w:tcPr>
          <w:p w:rsidR="005A2339" w:rsidP="009176DF" w:rsidRDefault="005A2339" w14:paraId="39018DEC" w14:textId="58FC6B2B">
            <w:pPr>
              <w:pStyle w:val="FirstLevelBullet"/>
            </w:pPr>
            <w:r>
              <w:t xml:space="preserve">Cho phép tạo một </w:t>
            </w:r>
            <w:r w:rsidR="00921ADC">
              <w:t xml:space="preserve">Interface </w:t>
            </w:r>
            <w:r>
              <w:t>Group mới</w:t>
            </w:r>
          </w:p>
        </w:tc>
      </w:tr>
      <w:tr w:rsidR="005A2339" w:rsidTr="009176DF" w14:paraId="0823C65F" w14:textId="77777777">
        <w:tc>
          <w:tcPr>
            <w:tcW w:w="1885" w:type="dxa"/>
          </w:tcPr>
          <w:p w:rsidR="005A2339" w:rsidP="009176DF" w:rsidRDefault="005A2339" w14:paraId="3DD6CC70" w14:textId="77777777">
            <w:r>
              <w:t>Description</w:t>
            </w:r>
          </w:p>
        </w:tc>
        <w:tc>
          <w:tcPr>
            <w:tcW w:w="7340" w:type="dxa"/>
          </w:tcPr>
          <w:p w:rsidR="005A2339" w:rsidP="009176DF" w:rsidRDefault="005A2339" w14:paraId="746DB622" w14:textId="36A4E753">
            <w:pPr>
              <w:pStyle w:val="FirstLevelBullet"/>
            </w:pPr>
            <w:r>
              <w:t>Tính năng cho phép tạo mộ</w:t>
            </w:r>
            <w:r w:rsidR="00CF706D">
              <w:t>t</w:t>
            </w:r>
            <w:r>
              <w:t xml:space="preserve"> </w:t>
            </w:r>
            <w:r w:rsidR="00921ADC">
              <w:t>Interface</w:t>
            </w:r>
            <w:r>
              <w:t xml:space="preserve"> Group mới lựa chọn từ danh sách các interface trong mục 7.6.3.</w:t>
            </w:r>
          </w:p>
          <w:p w:rsidR="005A2339" w:rsidP="009176DF" w:rsidRDefault="005A2339" w14:paraId="2FF12133" w14:textId="75DA0E3E">
            <w:pPr>
              <w:pStyle w:val="FirstLevelBullet"/>
            </w:pPr>
            <w:r>
              <w:t>Mobile App gửi yêu cầu thực hiện cấu hình đến ONT</w:t>
            </w:r>
          </w:p>
          <w:p w:rsidR="005A2339" w:rsidP="009176DF" w:rsidRDefault="005A2339" w14:paraId="50937C44"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5A2339" w:rsidP="009176DF" w:rsidRDefault="005A2339" w14:paraId="45131545" w14:textId="77777777">
            <w:pPr>
              <w:pStyle w:val="FirstLevelBullet"/>
            </w:pPr>
            <w:r>
              <w:t>ONT nhận yêu cầu, và phản hồi lại thông tin cho Mobile App. Trường hợp ONT không xử lý được request hoặc gặp lỗi sẽ trả về mã lỗi cho Mobile App.</w:t>
            </w:r>
          </w:p>
        </w:tc>
      </w:tr>
      <w:tr w:rsidR="005A2339" w:rsidTr="009176DF" w14:paraId="612D55E7" w14:textId="77777777">
        <w:tc>
          <w:tcPr>
            <w:tcW w:w="1885" w:type="dxa"/>
          </w:tcPr>
          <w:p w:rsidR="005A2339" w:rsidP="009176DF" w:rsidRDefault="005A2339" w14:paraId="5F7DD6DE" w14:textId="77777777">
            <w:r>
              <w:t>Actor</w:t>
            </w:r>
          </w:p>
        </w:tc>
        <w:tc>
          <w:tcPr>
            <w:tcW w:w="7340" w:type="dxa"/>
          </w:tcPr>
          <w:p w:rsidR="005A2339" w:rsidP="009176DF" w:rsidRDefault="005A2339" w14:paraId="79A8F0DD" w14:textId="77777777">
            <w:r>
              <w:t>Admin</w:t>
            </w:r>
          </w:p>
        </w:tc>
      </w:tr>
      <w:tr w:rsidR="005A2339" w:rsidTr="009176DF" w14:paraId="517843E5" w14:textId="77777777">
        <w:tc>
          <w:tcPr>
            <w:tcW w:w="1885" w:type="dxa"/>
          </w:tcPr>
          <w:p w:rsidR="005A2339" w:rsidP="009176DF" w:rsidRDefault="005A2339" w14:paraId="2345766E" w14:textId="77777777">
            <w:r>
              <w:t>Pre-condition</w:t>
            </w:r>
          </w:p>
        </w:tc>
        <w:tc>
          <w:tcPr>
            <w:tcW w:w="7340" w:type="dxa"/>
          </w:tcPr>
          <w:p w:rsidR="005A2339" w:rsidP="009176DF" w:rsidRDefault="005A2339" w14:paraId="3ADD28F0" w14:textId="77777777">
            <w:r>
              <w:t>Thiết bị hoạt động bình thường, Mobile App đã đăng nhập thành công vào thiết bị và được cấp phiên truy nhập</w:t>
            </w:r>
          </w:p>
        </w:tc>
      </w:tr>
      <w:tr w:rsidR="005A2339" w:rsidTr="009176DF" w14:paraId="05C91790" w14:textId="77777777">
        <w:tc>
          <w:tcPr>
            <w:tcW w:w="1885" w:type="dxa"/>
          </w:tcPr>
          <w:p w:rsidR="005A2339" w:rsidP="009176DF" w:rsidRDefault="005A2339" w14:paraId="0DD197B0" w14:textId="77777777">
            <w:r>
              <w:t>Post-condition</w:t>
            </w:r>
          </w:p>
        </w:tc>
        <w:tc>
          <w:tcPr>
            <w:tcW w:w="7340" w:type="dxa"/>
          </w:tcPr>
          <w:p w:rsidR="005A2339" w:rsidP="009176DF" w:rsidRDefault="005A2339" w14:paraId="3CB4F934" w14:textId="77777777">
            <w:r>
              <w:t>Thiết bị phản hồi đầy đủ các thông tin cho Mobile App</w:t>
            </w:r>
          </w:p>
        </w:tc>
      </w:tr>
    </w:tbl>
    <w:p w:rsidR="005A2339" w:rsidP="005A2339" w:rsidRDefault="00CF706D" w14:paraId="471FA3D9" w14:textId="6E6586F9">
      <w:pPr>
        <w:rPr>
          <w:b/>
        </w:rPr>
      </w:pPr>
      <w:r>
        <w:rPr>
          <w:b/>
        </w:rPr>
        <w:t>Luồng dữ liệu:</w:t>
      </w:r>
    </w:p>
    <w:p w:rsidR="00CF706D" w:rsidP="00CF706D" w:rsidRDefault="00CF706D" w14:paraId="1B8CC616" w14:textId="77777777">
      <w:pPr>
        <w:keepNext/>
      </w:pPr>
      <w:r w:rsidRPr="00CF706D">
        <w:rPr>
          <w:b/>
          <w:noProof/>
        </w:rPr>
        <w:drawing>
          <wp:inline distT="0" distB="0" distL="0" distR="0" wp14:anchorId="799607AC" wp14:editId="7F69E9DB">
            <wp:extent cx="5864225" cy="2245861"/>
            <wp:effectExtent l="0" t="0" r="3175" b="2540"/>
            <wp:docPr id="28" name="Picture 28" descr="C:\Users\toantk\Downloads\onelink_2-Trang-3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C:\Users\toantk\Downloads\onelink_2-Trang-33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4225" cy="2245861"/>
                    </a:xfrm>
                    <a:prstGeom prst="rect">
                      <a:avLst/>
                    </a:prstGeom>
                    <a:noFill/>
                    <a:ln>
                      <a:noFill/>
                    </a:ln>
                  </pic:spPr>
                </pic:pic>
              </a:graphicData>
            </a:graphic>
          </wp:inline>
        </w:drawing>
      </w:r>
    </w:p>
    <w:p w:rsidR="00CF706D" w:rsidP="00CF706D" w:rsidRDefault="00CF706D" w14:paraId="47F7FAD6" w14:textId="2E5029C5">
      <w:pPr>
        <w:pStyle w:val="Caption"/>
      </w:pPr>
      <w:bookmarkStart w:name="_Toc113971657" w:id="89"/>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15</w:t>
      </w:r>
      <w:r>
        <w:fldChar w:fldCharType="end"/>
      </w:r>
      <w:r>
        <w:t xml:space="preserve"> Luồng điều khiển tạo một LAN Group mới</w:t>
      </w:r>
      <w:bookmarkEnd w:id="89"/>
    </w:p>
    <w:p w:rsidR="00CF706D" w:rsidP="00CF706D" w:rsidRDefault="00CF706D" w14:paraId="01188F66" w14:textId="17A9D41C">
      <w:pPr>
        <w:rPr>
          <w:b/>
        </w:rPr>
      </w:pPr>
      <w:r w:rsidRPr="00CF706D">
        <w:rPr>
          <w:b/>
        </w:rPr>
        <w:t>Cấu trúc payload bản tin:</w:t>
      </w:r>
    </w:p>
    <w:p w:rsidRPr="00263F0C" w:rsidR="00263F0C" w:rsidP="00263F0C" w:rsidRDefault="00263F0C" w14:paraId="693AF975" w14:textId="3E9A6BD8">
      <w:pPr>
        <w:pStyle w:val="ListParagraph"/>
        <w:numPr>
          <w:ilvl w:val="0"/>
          <w:numId w:val="32"/>
        </w:numPr>
        <w:rPr>
          <w:b/>
        </w:rPr>
      </w:pPr>
      <w:r>
        <w:rPr>
          <w:b/>
        </w:rPr>
        <w:t xml:space="preserve">Create </w:t>
      </w:r>
      <w:r w:rsidRPr="00921ADC" w:rsidR="00921ADC">
        <w:rPr>
          <w:b/>
        </w:rPr>
        <w:t>Interface</w:t>
      </w:r>
      <w:r w:rsidR="00921ADC">
        <w:t xml:space="preserve"> </w:t>
      </w:r>
      <w:r>
        <w:rPr>
          <w:b/>
        </w:rPr>
        <w:t>Group Request:</w:t>
      </w:r>
    </w:p>
    <w:p w:rsidRPr="00C11B58" w:rsidR="00263F0C" w:rsidP="00263F0C" w:rsidRDefault="00263F0C" w14:paraId="22C3D27C" w14:textId="77777777">
      <w:pPr>
        <w:pStyle w:val="ANSVNormal"/>
      </w:pPr>
      <w:r w:rsidRPr="006C6448">
        <w:t>{</w:t>
      </w:r>
    </w:p>
    <w:p w:rsidR="00263F0C" w:rsidP="00263F0C" w:rsidRDefault="00263F0C" w14:paraId="4D6EB49E" w14:textId="68328A5F">
      <w:pPr>
        <w:pStyle w:val="ANSVNormal"/>
      </w:pPr>
      <w:r w:rsidRPr="006C6448">
        <w:t xml:space="preserve">    “action” : “</w:t>
      </w:r>
      <w:r>
        <w:t>intfGroupCreate</w:t>
      </w:r>
      <w:r w:rsidRPr="006C6448">
        <w:t xml:space="preserve">”, </w:t>
      </w:r>
    </w:p>
    <w:p w:rsidR="00263F0C" w:rsidP="00263F0C" w:rsidRDefault="00263F0C" w14:paraId="75F35F76" w14:textId="5F2A1301">
      <w:pPr>
        <w:pStyle w:val="ANSVNormal"/>
      </w:pPr>
      <w:r>
        <w:t xml:space="preserve">    “index” : &lt;index&gt;,</w:t>
      </w:r>
    </w:p>
    <w:p w:rsidR="00263F0C" w:rsidP="00263F0C" w:rsidRDefault="00263F0C" w14:paraId="6C27FEE1" w14:textId="1B3D8CFB">
      <w:pPr>
        <w:pStyle w:val="ANSVNormal"/>
      </w:pPr>
      <w:r>
        <w:t xml:space="preserve">    “groupName” : “&lt;groupName&gt;”,</w:t>
      </w:r>
    </w:p>
    <w:p w:rsidR="00263F0C" w:rsidP="00263F0C" w:rsidRDefault="00263F0C" w14:paraId="235629BD" w14:textId="13ED8D9F">
      <w:pPr>
        <w:pStyle w:val="ANSVNormal"/>
      </w:pPr>
      <w:r>
        <w:lastRenderedPageBreak/>
        <w:t xml:space="preserve">    “wanIntfName” : “&lt;wanIntfName&gt;”,</w:t>
      </w:r>
    </w:p>
    <w:p w:rsidRPr="00C11B58" w:rsidR="00263F0C" w:rsidP="00263F0C" w:rsidRDefault="00263F0C" w14:paraId="1B5ECB8E" w14:textId="1D74ED76">
      <w:pPr>
        <w:pStyle w:val="ANSVNormal"/>
      </w:pPr>
      <w:r>
        <w:t xml:space="preserve">    “lanIntfName” : “&lt;lanIntfName&gt;”,</w:t>
      </w:r>
    </w:p>
    <w:p w:rsidRPr="00C11B58" w:rsidR="00263F0C" w:rsidP="00263F0C" w:rsidRDefault="00263F0C" w14:paraId="2B13EC83" w14:textId="77777777">
      <w:pPr>
        <w:pStyle w:val="ANSVNormal"/>
      </w:pPr>
      <w:r w:rsidRPr="006C6448">
        <w:t xml:space="preserve">    “requestId” : </w:t>
      </w:r>
      <w:r>
        <w:t>&lt;requestId&gt;</w:t>
      </w:r>
    </w:p>
    <w:p w:rsidR="00263F0C" w:rsidP="00263F0C" w:rsidRDefault="00263F0C" w14:paraId="366532A2" w14:textId="77777777">
      <w:pPr>
        <w:pStyle w:val="ANSVNormal"/>
      </w:pPr>
      <w:r w:rsidRPr="006C6448">
        <w:t>}</w:t>
      </w:r>
    </w:p>
    <w:p w:rsidRPr="00263F0C" w:rsidR="00C47D96" w:rsidP="00C47D96" w:rsidRDefault="00C47D96" w14:paraId="69FE7A0B" w14:textId="6AF5BEA8">
      <w:pPr>
        <w:pStyle w:val="ListParagraph"/>
        <w:numPr>
          <w:ilvl w:val="0"/>
          <w:numId w:val="32"/>
        </w:numPr>
        <w:rPr>
          <w:b/>
        </w:rPr>
      </w:pPr>
      <w:r>
        <w:rPr>
          <w:b/>
        </w:rPr>
        <w:t xml:space="preserve">Create </w:t>
      </w:r>
      <w:r w:rsidRPr="00921ADC" w:rsidR="00921ADC">
        <w:rPr>
          <w:b/>
        </w:rPr>
        <w:t>Interface</w:t>
      </w:r>
      <w:r w:rsidR="00921ADC">
        <w:t xml:space="preserve"> </w:t>
      </w:r>
      <w:r>
        <w:rPr>
          <w:b/>
        </w:rPr>
        <w:t>Group Response:</w:t>
      </w:r>
    </w:p>
    <w:p w:rsidRPr="00820762" w:rsidR="00C47D96" w:rsidP="00C47D96" w:rsidRDefault="00C47D96" w14:paraId="68201CB0" w14:textId="28D585F0">
      <w:pPr>
        <w:pStyle w:val="ListParagraph"/>
        <w:numPr>
          <w:ilvl w:val="1"/>
          <w:numId w:val="32"/>
        </w:numPr>
      </w:pPr>
      <w:r>
        <w:t xml:space="preserve">Tạo </w:t>
      </w:r>
      <w:r w:rsidR="00921ADC">
        <w:t>Interface</w:t>
      </w:r>
      <w:r>
        <w:t xml:space="preserve"> Group</w:t>
      </w:r>
      <w:r w:rsidRPr="00820762">
        <w:t xml:space="preserve"> thành công</w:t>
      </w:r>
      <w:r>
        <w:t>:</w:t>
      </w:r>
    </w:p>
    <w:p w:rsidR="00C47D96" w:rsidP="00C47D96" w:rsidRDefault="00C47D96" w14:paraId="32F98B51" w14:textId="77777777">
      <w:pPr>
        <w:pStyle w:val="FirstLevelBullet"/>
        <w:numPr>
          <w:ilvl w:val="0"/>
          <w:numId w:val="0"/>
        </w:numPr>
        <w:ind w:left="1080"/>
      </w:pPr>
      <w:r>
        <w:t>{</w:t>
      </w:r>
    </w:p>
    <w:p w:rsidR="00C47D96" w:rsidP="00C47D96" w:rsidRDefault="00C47D96" w14:paraId="2A62742D" w14:textId="77777777">
      <w:pPr>
        <w:pStyle w:val="FirstLevelBullet"/>
        <w:numPr>
          <w:ilvl w:val="0"/>
          <w:numId w:val="0"/>
        </w:numPr>
        <w:ind w:left="720" w:firstLine="360"/>
      </w:pPr>
      <w:r>
        <w:t>"status": 0,</w:t>
      </w:r>
    </w:p>
    <w:p w:rsidR="00C47D96" w:rsidP="00C47D96" w:rsidRDefault="00C47D96" w14:paraId="1E0F9C58" w14:textId="77777777">
      <w:pPr>
        <w:pStyle w:val="FirstLevelBullet"/>
        <w:numPr>
          <w:ilvl w:val="0"/>
          <w:numId w:val="0"/>
        </w:numPr>
        <w:ind w:left="720" w:firstLine="360"/>
      </w:pPr>
      <w:r>
        <w:t>“message”: “Success”,</w:t>
      </w:r>
    </w:p>
    <w:p w:rsidR="00C47D96" w:rsidP="00C47D96" w:rsidRDefault="00C47D96" w14:paraId="57EDA612" w14:textId="77777777">
      <w:pPr>
        <w:pStyle w:val="ListParagraph"/>
      </w:pPr>
      <w:r>
        <w:t xml:space="preserve">      “requestId” : &lt;requestId&gt;,</w:t>
      </w:r>
    </w:p>
    <w:p w:rsidR="00C47D96" w:rsidP="00C47D96" w:rsidRDefault="00C47D96" w14:paraId="5308F307" w14:textId="77777777">
      <w:pPr>
        <w:pStyle w:val="FirstLevelBullet"/>
        <w:numPr>
          <w:ilvl w:val="0"/>
          <w:numId w:val="0"/>
        </w:numPr>
        <w:ind w:left="720" w:firstLine="360"/>
      </w:pPr>
      <w:r>
        <w:t>"data": {</w:t>
      </w:r>
    </w:p>
    <w:p w:rsidR="00C47D96" w:rsidP="00C47D96" w:rsidRDefault="00C47D96" w14:paraId="1960425D" w14:textId="77777777">
      <w:pPr>
        <w:pStyle w:val="FirstLevelBullet"/>
        <w:numPr>
          <w:ilvl w:val="0"/>
          <w:numId w:val="0"/>
        </w:numPr>
        <w:ind w:left="720" w:firstLine="360"/>
      </w:pPr>
      <w:r>
        <w:t>}</w:t>
      </w:r>
    </w:p>
    <w:p w:rsidR="00C47D96" w:rsidP="00C47D96" w:rsidRDefault="00C47D96" w14:paraId="1CDEB611" w14:textId="77777777">
      <w:pPr>
        <w:pStyle w:val="FirstLevelBullet"/>
        <w:numPr>
          <w:ilvl w:val="0"/>
          <w:numId w:val="0"/>
        </w:numPr>
        <w:ind w:left="720" w:firstLine="360"/>
      </w:pPr>
      <w:r>
        <w:t>}</w:t>
      </w:r>
    </w:p>
    <w:p w:rsidRPr="00820762" w:rsidR="00C47D96" w:rsidP="00C47D96" w:rsidRDefault="00C47D96" w14:paraId="26FB5A35" w14:textId="552E8A90">
      <w:pPr>
        <w:pStyle w:val="ListParagraph"/>
        <w:numPr>
          <w:ilvl w:val="1"/>
          <w:numId w:val="32"/>
        </w:numPr>
      </w:pPr>
      <w:r>
        <w:t xml:space="preserve">Tạo </w:t>
      </w:r>
      <w:r w:rsidR="00921ADC">
        <w:t xml:space="preserve">Interface </w:t>
      </w:r>
      <w:r>
        <w:t>Group thất bại:</w:t>
      </w:r>
    </w:p>
    <w:p w:rsidR="00C47D96" w:rsidP="00C47D96" w:rsidRDefault="00C47D96" w14:paraId="13C0674B" w14:textId="77777777">
      <w:pPr>
        <w:pStyle w:val="FirstLevelBullet"/>
        <w:numPr>
          <w:ilvl w:val="0"/>
          <w:numId w:val="0"/>
        </w:numPr>
        <w:ind w:left="1080"/>
      </w:pPr>
      <w:r>
        <w:t>{</w:t>
      </w:r>
    </w:p>
    <w:p w:rsidR="00C47D96" w:rsidP="00C47D96" w:rsidRDefault="00C47D96" w14:paraId="57475906" w14:textId="77777777">
      <w:pPr>
        <w:pStyle w:val="FirstLevelBullet"/>
        <w:numPr>
          <w:ilvl w:val="0"/>
          <w:numId w:val="0"/>
        </w:numPr>
        <w:ind w:left="1080"/>
      </w:pPr>
      <w:r>
        <w:t>“status”: &lt;ErrorCode&gt;,</w:t>
      </w:r>
    </w:p>
    <w:p w:rsidR="00C47D96" w:rsidP="00C47D96" w:rsidRDefault="00C47D96" w14:paraId="672F1E88" w14:textId="77777777">
      <w:pPr>
        <w:pStyle w:val="FirstLevelBullet"/>
        <w:numPr>
          <w:ilvl w:val="0"/>
          <w:numId w:val="0"/>
        </w:numPr>
        <w:ind w:left="1080"/>
      </w:pPr>
      <w:r>
        <w:t>“message”: “&lt;message&gt;”,</w:t>
      </w:r>
    </w:p>
    <w:p w:rsidR="00C47D96" w:rsidP="00C47D96" w:rsidRDefault="00C47D96" w14:paraId="15B34211" w14:textId="77777777">
      <w:pPr>
        <w:pStyle w:val="ListParagraph"/>
        <w:ind w:firstLine="360"/>
      </w:pPr>
      <w:r>
        <w:t>“requestId” : &lt;requestId&gt;,</w:t>
      </w:r>
    </w:p>
    <w:p w:rsidR="00C47D96" w:rsidP="00C47D96" w:rsidRDefault="00C47D96" w14:paraId="18FA46EB" w14:textId="77777777">
      <w:pPr>
        <w:pStyle w:val="FirstLevelBullet"/>
        <w:numPr>
          <w:ilvl w:val="0"/>
          <w:numId w:val="0"/>
        </w:numPr>
        <w:ind w:left="1080"/>
      </w:pPr>
      <w:r>
        <w:t>"data": {</w:t>
      </w:r>
    </w:p>
    <w:p w:rsidR="00C47D96" w:rsidP="00C47D96" w:rsidRDefault="00C47D96" w14:paraId="547F5673" w14:textId="77777777">
      <w:pPr>
        <w:pStyle w:val="FirstLevelBullet"/>
        <w:numPr>
          <w:ilvl w:val="0"/>
          <w:numId w:val="0"/>
        </w:numPr>
        <w:ind w:left="1080"/>
      </w:pPr>
      <w:r>
        <w:t>}</w:t>
      </w:r>
    </w:p>
    <w:p w:rsidR="00C47D96" w:rsidP="00C47D96" w:rsidRDefault="00C47D96" w14:paraId="342452A5" w14:textId="77777777">
      <w:pPr>
        <w:pStyle w:val="FirstLevelBullet"/>
        <w:numPr>
          <w:ilvl w:val="0"/>
          <w:numId w:val="0"/>
        </w:numPr>
        <w:ind w:left="1080"/>
      </w:pPr>
      <w:r>
        <w:t>}</w:t>
      </w:r>
    </w:p>
    <w:p w:rsidRPr="00CF706D" w:rsidR="00CF706D" w:rsidP="00CF706D" w:rsidRDefault="00CF706D" w14:paraId="271D7032" w14:textId="77777777">
      <w:pPr>
        <w:rPr>
          <w:b/>
        </w:rPr>
      </w:pPr>
    </w:p>
    <w:p w:rsidR="00C17905" w:rsidP="00C17905" w:rsidRDefault="00C17905" w14:paraId="670847B5" w14:textId="78773E6F">
      <w:pPr>
        <w:pStyle w:val="Caption"/>
        <w:keepNext/>
      </w:pPr>
      <w:bookmarkStart w:name="_Toc113971605" w:id="90"/>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15</w:t>
      </w:r>
      <w:r>
        <w:fldChar w:fldCharType="end"/>
      </w:r>
      <w:r>
        <w:t xml:space="preserve"> Bảng mô tả các tham số trong luồng điều khiển tạo một LAN Group</w:t>
      </w:r>
      <w:bookmarkEnd w:id="90"/>
    </w:p>
    <w:tbl>
      <w:tblPr>
        <w:tblStyle w:val="TableGrid"/>
        <w:tblW w:w="0" w:type="auto"/>
        <w:tblInd w:w="175" w:type="dxa"/>
        <w:tblLook w:val="04A0" w:firstRow="1" w:lastRow="0" w:firstColumn="1" w:lastColumn="0" w:noHBand="0" w:noVBand="1"/>
      </w:tblPr>
      <w:tblGrid>
        <w:gridCol w:w="713"/>
        <w:gridCol w:w="1583"/>
        <w:gridCol w:w="1524"/>
        <w:gridCol w:w="1040"/>
        <w:gridCol w:w="2183"/>
        <w:gridCol w:w="2007"/>
      </w:tblGrid>
      <w:tr w:rsidR="00C17905" w:rsidTr="009176DF" w14:paraId="29EAD94F" w14:textId="77777777">
        <w:tc>
          <w:tcPr>
            <w:tcW w:w="713" w:type="dxa"/>
          </w:tcPr>
          <w:p w:rsidR="00C17905" w:rsidP="009176DF" w:rsidRDefault="00C17905" w14:paraId="343A3EEA" w14:textId="77777777">
            <w:pPr>
              <w:pStyle w:val="ListParagraph"/>
              <w:ind w:left="0"/>
              <w:rPr>
                <w:b/>
                <w:bCs/>
              </w:rPr>
            </w:pPr>
            <w:r>
              <w:rPr>
                <w:b/>
                <w:bCs/>
              </w:rPr>
              <w:t>STT</w:t>
            </w:r>
          </w:p>
        </w:tc>
        <w:tc>
          <w:tcPr>
            <w:tcW w:w="1583" w:type="dxa"/>
          </w:tcPr>
          <w:p w:rsidR="00C17905" w:rsidP="009176DF" w:rsidRDefault="00C17905" w14:paraId="398C587F" w14:textId="77777777">
            <w:pPr>
              <w:pStyle w:val="ListParagraph"/>
              <w:ind w:left="0"/>
              <w:rPr>
                <w:b/>
                <w:bCs/>
              </w:rPr>
            </w:pPr>
            <w:r>
              <w:rPr>
                <w:b/>
                <w:bCs/>
              </w:rPr>
              <w:t>Tham số</w:t>
            </w:r>
          </w:p>
        </w:tc>
        <w:tc>
          <w:tcPr>
            <w:tcW w:w="1524" w:type="dxa"/>
          </w:tcPr>
          <w:p w:rsidR="00C17905" w:rsidP="009176DF" w:rsidRDefault="00C17905" w14:paraId="582BD089" w14:textId="77777777">
            <w:pPr>
              <w:pStyle w:val="ListParagraph"/>
              <w:ind w:left="0"/>
              <w:rPr>
                <w:b/>
                <w:bCs/>
              </w:rPr>
            </w:pPr>
            <w:r>
              <w:rPr>
                <w:b/>
                <w:bCs/>
              </w:rPr>
              <w:t>Mô tả</w:t>
            </w:r>
          </w:p>
        </w:tc>
        <w:tc>
          <w:tcPr>
            <w:tcW w:w="1040" w:type="dxa"/>
          </w:tcPr>
          <w:p w:rsidR="00C17905" w:rsidP="009176DF" w:rsidRDefault="00C17905" w14:paraId="23EBEDCA" w14:textId="77777777">
            <w:pPr>
              <w:pStyle w:val="ListParagraph"/>
              <w:ind w:left="0"/>
              <w:rPr>
                <w:b/>
                <w:bCs/>
              </w:rPr>
            </w:pPr>
            <w:r>
              <w:rPr>
                <w:b/>
                <w:bCs/>
              </w:rPr>
              <w:t>Kiểu</w:t>
            </w:r>
          </w:p>
        </w:tc>
        <w:tc>
          <w:tcPr>
            <w:tcW w:w="2183" w:type="dxa"/>
          </w:tcPr>
          <w:p w:rsidR="00C17905" w:rsidP="009176DF" w:rsidRDefault="00C17905" w14:paraId="2D0E25F1" w14:textId="77777777">
            <w:pPr>
              <w:pStyle w:val="ListParagraph"/>
              <w:ind w:left="0"/>
              <w:rPr>
                <w:b/>
                <w:bCs/>
              </w:rPr>
            </w:pPr>
            <w:r>
              <w:rPr>
                <w:b/>
                <w:bCs/>
              </w:rPr>
              <w:t>Giá trị</w:t>
            </w:r>
          </w:p>
        </w:tc>
        <w:tc>
          <w:tcPr>
            <w:tcW w:w="2007" w:type="dxa"/>
          </w:tcPr>
          <w:p w:rsidR="00C17905" w:rsidP="009176DF" w:rsidRDefault="00C17905" w14:paraId="12D253F0" w14:textId="77777777">
            <w:pPr>
              <w:pStyle w:val="ListParagraph"/>
              <w:ind w:left="0"/>
              <w:rPr>
                <w:b/>
                <w:bCs/>
              </w:rPr>
            </w:pPr>
            <w:r>
              <w:rPr>
                <w:b/>
                <w:bCs/>
              </w:rPr>
              <w:t>Json Key</w:t>
            </w:r>
          </w:p>
        </w:tc>
      </w:tr>
      <w:tr w:rsidRPr="005B1024" w:rsidR="00C17905" w:rsidTr="009176DF" w14:paraId="4C1B8F37" w14:textId="77777777">
        <w:tc>
          <w:tcPr>
            <w:tcW w:w="713" w:type="dxa"/>
          </w:tcPr>
          <w:p w:rsidR="00C17905" w:rsidP="00C17905" w:rsidRDefault="00C17905" w14:paraId="185FC6CB" w14:textId="69985EBF">
            <w:pPr>
              <w:pStyle w:val="ListParagraph"/>
              <w:ind w:left="0"/>
            </w:pPr>
            <w:r>
              <w:t>1</w:t>
            </w:r>
          </w:p>
        </w:tc>
        <w:tc>
          <w:tcPr>
            <w:tcW w:w="1583" w:type="dxa"/>
          </w:tcPr>
          <w:p w:rsidR="00C17905" w:rsidP="00C17905" w:rsidRDefault="00C17905" w14:paraId="2D5A219B" w14:textId="2074D71E">
            <w:pPr>
              <w:pStyle w:val="ListParagraph"/>
              <w:ind w:left="0"/>
            </w:pPr>
            <w:r>
              <w:t>Index</w:t>
            </w:r>
          </w:p>
        </w:tc>
        <w:tc>
          <w:tcPr>
            <w:tcW w:w="1524" w:type="dxa"/>
          </w:tcPr>
          <w:p w:rsidR="00C17905" w:rsidP="00C17905" w:rsidRDefault="00C17905" w14:paraId="75C7F233" w14:textId="48B4BBB0">
            <w:pPr>
              <w:pStyle w:val="ListParagraph"/>
              <w:ind w:left="0"/>
            </w:pPr>
            <w:r>
              <w:t>Index của group muốn tạo</w:t>
            </w:r>
          </w:p>
        </w:tc>
        <w:tc>
          <w:tcPr>
            <w:tcW w:w="1040" w:type="dxa"/>
          </w:tcPr>
          <w:p w:rsidR="00C17905" w:rsidP="00C17905" w:rsidRDefault="00C17905" w14:paraId="12A385E4" w14:textId="5FA32CA6">
            <w:pPr>
              <w:pStyle w:val="ListParagraph"/>
              <w:ind w:left="0"/>
            </w:pPr>
            <w:r>
              <w:t>Int</w:t>
            </w:r>
          </w:p>
        </w:tc>
        <w:tc>
          <w:tcPr>
            <w:tcW w:w="2183" w:type="dxa"/>
          </w:tcPr>
          <w:p w:rsidR="00C17905" w:rsidP="00C17905" w:rsidRDefault="00C17905" w14:paraId="26543CF1" w14:textId="62EBD975">
            <w:pPr>
              <w:pStyle w:val="ListParagraph"/>
              <w:ind w:left="0"/>
            </w:pPr>
            <w:r>
              <w:t>0-15</w:t>
            </w:r>
          </w:p>
        </w:tc>
        <w:tc>
          <w:tcPr>
            <w:tcW w:w="2007" w:type="dxa"/>
          </w:tcPr>
          <w:p w:rsidR="00C17905" w:rsidP="00C17905" w:rsidRDefault="00C17905" w14:paraId="08B2BD79" w14:textId="4418C75C">
            <w:pPr>
              <w:pStyle w:val="ListParagraph"/>
              <w:ind w:left="0"/>
            </w:pPr>
            <w:r>
              <w:t>index</w:t>
            </w:r>
          </w:p>
        </w:tc>
      </w:tr>
      <w:tr w:rsidRPr="005B1024" w:rsidR="00C17905" w:rsidTr="009176DF" w14:paraId="0D503558" w14:textId="77777777">
        <w:tc>
          <w:tcPr>
            <w:tcW w:w="713" w:type="dxa"/>
          </w:tcPr>
          <w:p w:rsidRPr="005B1024" w:rsidR="00C17905" w:rsidP="00C17905" w:rsidRDefault="00C17905" w14:paraId="2ECC7A4E" w14:textId="450C985D">
            <w:pPr>
              <w:pStyle w:val="ListParagraph"/>
              <w:ind w:left="0"/>
            </w:pPr>
            <w:r>
              <w:t>2</w:t>
            </w:r>
          </w:p>
        </w:tc>
        <w:tc>
          <w:tcPr>
            <w:tcW w:w="1583" w:type="dxa"/>
          </w:tcPr>
          <w:p w:rsidR="00C17905" w:rsidP="00C17905" w:rsidRDefault="00C17905" w14:paraId="757CDE32" w14:textId="53FC021D">
            <w:pPr>
              <w:pStyle w:val="ListParagraph"/>
              <w:ind w:left="0"/>
            </w:pPr>
            <w:r>
              <w:t>Group Name</w:t>
            </w:r>
          </w:p>
        </w:tc>
        <w:tc>
          <w:tcPr>
            <w:tcW w:w="1524" w:type="dxa"/>
          </w:tcPr>
          <w:p w:rsidR="00C17905" w:rsidP="00C17905" w:rsidRDefault="00C17905" w14:paraId="52651887" w14:textId="525FF109">
            <w:pPr>
              <w:pStyle w:val="ListParagraph"/>
              <w:ind w:left="0"/>
            </w:pPr>
            <w:r>
              <w:t>Tên của Group cần tạo</w:t>
            </w:r>
          </w:p>
        </w:tc>
        <w:tc>
          <w:tcPr>
            <w:tcW w:w="1040" w:type="dxa"/>
          </w:tcPr>
          <w:p w:rsidR="00C17905" w:rsidP="00C17905" w:rsidRDefault="00C17905" w14:paraId="0B6AD055" w14:textId="64307FC6">
            <w:pPr>
              <w:pStyle w:val="ListParagraph"/>
              <w:ind w:left="0"/>
            </w:pPr>
            <w:r>
              <w:t>String</w:t>
            </w:r>
          </w:p>
        </w:tc>
        <w:tc>
          <w:tcPr>
            <w:tcW w:w="2183" w:type="dxa"/>
          </w:tcPr>
          <w:p w:rsidR="00C17905" w:rsidP="00C17905" w:rsidRDefault="00C17905" w14:paraId="1BC705D4" w14:textId="41C1F593">
            <w:pPr>
              <w:pStyle w:val="ListParagraph"/>
              <w:ind w:left="0"/>
            </w:pPr>
            <w:r>
              <w:t>Chuỗi ký tự. Tối đa 32 ký tự, không chấp nhận các ký tự tiếng việt.</w:t>
            </w:r>
          </w:p>
        </w:tc>
        <w:tc>
          <w:tcPr>
            <w:tcW w:w="2007" w:type="dxa"/>
          </w:tcPr>
          <w:p w:rsidR="00C17905" w:rsidP="00C17905" w:rsidRDefault="00C17905" w14:paraId="3D374B4A" w14:textId="4ADB1D0B">
            <w:pPr>
              <w:pStyle w:val="ListParagraph"/>
              <w:ind w:left="0"/>
            </w:pPr>
            <w:r>
              <w:t>gruopName</w:t>
            </w:r>
          </w:p>
        </w:tc>
      </w:tr>
      <w:tr w:rsidRPr="005B1024" w:rsidR="00C17905" w:rsidTr="00F7218C" w14:paraId="1ABD9FDF" w14:textId="77777777">
        <w:trPr>
          <w:trHeight w:val="1608"/>
        </w:trPr>
        <w:tc>
          <w:tcPr>
            <w:tcW w:w="713" w:type="dxa"/>
          </w:tcPr>
          <w:p w:rsidRPr="005B1024" w:rsidR="00C17905" w:rsidP="00C17905" w:rsidRDefault="00C17905" w14:paraId="319F6B3D" w14:textId="212D3A11">
            <w:pPr>
              <w:pStyle w:val="ListParagraph"/>
              <w:ind w:left="0"/>
            </w:pPr>
            <w:r>
              <w:t>3</w:t>
            </w:r>
          </w:p>
        </w:tc>
        <w:tc>
          <w:tcPr>
            <w:tcW w:w="1583" w:type="dxa"/>
          </w:tcPr>
          <w:p w:rsidRPr="005B1024" w:rsidR="00C17905" w:rsidP="00C17905" w:rsidRDefault="00C17905" w14:paraId="4BE1DE33" w14:textId="77777777">
            <w:pPr>
              <w:pStyle w:val="ListParagraph"/>
              <w:ind w:left="0"/>
            </w:pPr>
            <w:r>
              <w:t>WAN Interface List</w:t>
            </w:r>
          </w:p>
        </w:tc>
        <w:tc>
          <w:tcPr>
            <w:tcW w:w="1524" w:type="dxa"/>
          </w:tcPr>
          <w:p w:rsidRPr="005B1024" w:rsidR="00C17905" w:rsidP="00552CFE" w:rsidRDefault="00552CFE" w14:paraId="3316189B" w14:textId="28229CF9">
            <w:pPr>
              <w:pStyle w:val="ListParagraph"/>
              <w:ind w:left="0"/>
            </w:pPr>
            <w:r>
              <w:t xml:space="preserve">WAN Interface lựa chọn để add vào group mới. Chỉ có </w:t>
            </w:r>
            <w:r>
              <w:lastRenderedPageBreak/>
              <w:t>duy nhất 1 WAN Interface trong một group</w:t>
            </w:r>
            <w:r w:rsidR="00C17905">
              <w:t xml:space="preserve"> </w:t>
            </w:r>
          </w:p>
        </w:tc>
        <w:tc>
          <w:tcPr>
            <w:tcW w:w="1040" w:type="dxa"/>
          </w:tcPr>
          <w:p w:rsidRPr="005B1024" w:rsidR="00C17905" w:rsidP="00C17905" w:rsidRDefault="00C17905" w14:paraId="71BAB01F" w14:textId="77777777">
            <w:pPr>
              <w:pStyle w:val="ListParagraph"/>
              <w:ind w:left="0"/>
            </w:pPr>
            <w:r>
              <w:lastRenderedPageBreak/>
              <w:t>String</w:t>
            </w:r>
          </w:p>
        </w:tc>
        <w:tc>
          <w:tcPr>
            <w:tcW w:w="2183" w:type="dxa"/>
          </w:tcPr>
          <w:p w:rsidRPr="005B1024" w:rsidR="00C17905" w:rsidP="00C17905" w:rsidRDefault="00552CFE" w14:paraId="7DB23199" w14:textId="70D4CF50">
            <w:pPr>
              <w:pStyle w:val="ListParagraph"/>
              <w:ind w:left="0"/>
            </w:pPr>
            <w:r>
              <w:t>Chuỗi ký tự. Tối đa 10 ký tự.</w:t>
            </w:r>
            <w:r w:rsidR="00F7218C">
              <w:t xml:space="preserve"> Ví dụ: “WAN1”</w:t>
            </w:r>
          </w:p>
        </w:tc>
        <w:tc>
          <w:tcPr>
            <w:tcW w:w="2007" w:type="dxa"/>
          </w:tcPr>
          <w:p w:rsidRPr="005B1024" w:rsidR="00C17905" w:rsidP="00C17905" w:rsidRDefault="00C17905" w14:paraId="3825BC82" w14:textId="77777777">
            <w:pPr>
              <w:pStyle w:val="ListParagraph"/>
              <w:ind w:left="0"/>
            </w:pPr>
            <w:r>
              <w:t>wanInterfaceList</w:t>
            </w:r>
          </w:p>
        </w:tc>
      </w:tr>
      <w:tr w:rsidRPr="005B1024" w:rsidR="00F7218C" w:rsidTr="009176DF" w14:paraId="165525A1" w14:textId="77777777">
        <w:tc>
          <w:tcPr>
            <w:tcW w:w="713" w:type="dxa"/>
          </w:tcPr>
          <w:p w:rsidR="00F7218C" w:rsidP="00F7218C" w:rsidRDefault="00F7218C" w14:paraId="77AADCEA" w14:textId="0666188F">
            <w:pPr>
              <w:pStyle w:val="ListParagraph"/>
              <w:ind w:left="0"/>
            </w:pPr>
            <w:r>
              <w:lastRenderedPageBreak/>
              <w:t>4</w:t>
            </w:r>
          </w:p>
        </w:tc>
        <w:tc>
          <w:tcPr>
            <w:tcW w:w="1583" w:type="dxa"/>
          </w:tcPr>
          <w:p w:rsidR="00F7218C" w:rsidP="00F7218C" w:rsidRDefault="00F7218C" w14:paraId="70E9F1F8" w14:textId="77777777">
            <w:pPr>
              <w:pStyle w:val="ListParagraph"/>
              <w:ind w:left="0"/>
            </w:pPr>
            <w:r>
              <w:t>WAN Interface List</w:t>
            </w:r>
          </w:p>
        </w:tc>
        <w:tc>
          <w:tcPr>
            <w:tcW w:w="1524" w:type="dxa"/>
          </w:tcPr>
          <w:p w:rsidR="00F7218C" w:rsidP="00F7218C" w:rsidRDefault="00F7218C" w14:paraId="59F4A5C3" w14:textId="230022A1">
            <w:pPr>
              <w:pStyle w:val="ListParagraph"/>
              <w:ind w:left="0"/>
            </w:pPr>
            <w:r>
              <w:t xml:space="preserve">LAN Interface lựa chọn để add vào group mới. Các LAN Interface cách nhau bởi dấu phẩy </w:t>
            </w:r>
          </w:p>
        </w:tc>
        <w:tc>
          <w:tcPr>
            <w:tcW w:w="1040" w:type="dxa"/>
          </w:tcPr>
          <w:p w:rsidR="00F7218C" w:rsidP="00F7218C" w:rsidRDefault="00F7218C" w14:paraId="19880E9F" w14:textId="77777777">
            <w:pPr>
              <w:pStyle w:val="ListParagraph"/>
              <w:ind w:left="0"/>
            </w:pPr>
            <w:r>
              <w:t>String</w:t>
            </w:r>
          </w:p>
        </w:tc>
        <w:tc>
          <w:tcPr>
            <w:tcW w:w="2183" w:type="dxa"/>
          </w:tcPr>
          <w:p w:rsidR="00F7218C" w:rsidP="00F7218C" w:rsidRDefault="00F7218C" w14:paraId="13A5A901" w14:textId="4FC1E205">
            <w:pPr>
              <w:pStyle w:val="ListParagraph"/>
              <w:ind w:left="0"/>
            </w:pPr>
            <w:r>
              <w:t>Chuỗi ký tự. Tối đa 512 ký tự.Ví dụ:</w:t>
            </w:r>
          </w:p>
          <w:p w:rsidR="00F7218C" w:rsidP="00F7218C" w:rsidRDefault="00F7218C" w14:paraId="55514A87" w14:textId="77777777">
            <w:pPr>
              <w:pStyle w:val="ListParagraph"/>
              <w:ind w:left="0"/>
            </w:pPr>
            <w:r>
              <w:t>“LAN1, LAN2”</w:t>
            </w:r>
          </w:p>
        </w:tc>
        <w:tc>
          <w:tcPr>
            <w:tcW w:w="2007" w:type="dxa"/>
          </w:tcPr>
          <w:p w:rsidR="00F7218C" w:rsidP="00F7218C" w:rsidRDefault="00F7218C" w14:paraId="2AA4FB9B" w14:textId="77777777">
            <w:pPr>
              <w:pStyle w:val="ListParagraph"/>
              <w:ind w:left="0"/>
            </w:pPr>
            <w:r>
              <w:t>lanInterfaceList</w:t>
            </w:r>
          </w:p>
        </w:tc>
      </w:tr>
    </w:tbl>
    <w:p w:rsidR="005A2339" w:rsidP="005A2339" w:rsidRDefault="005A2339" w14:paraId="02FBBF9C" w14:textId="77462480"/>
    <w:p w:rsidR="00E45D4B" w:rsidP="00E45D4B" w:rsidRDefault="00E45D4B" w14:paraId="68335C00" w14:textId="799CFBD1">
      <w:pPr>
        <w:pStyle w:val="Heading3"/>
      </w:pPr>
      <w:bookmarkStart w:name="_Toc113971524" w:id="91"/>
      <w:r>
        <w:t>Usecase - Điều khiển xóa một LAN Group</w:t>
      </w:r>
      <w:bookmarkEnd w:id="91"/>
    </w:p>
    <w:tbl>
      <w:tblPr>
        <w:tblStyle w:val="TableGrid"/>
        <w:tblW w:w="0" w:type="auto"/>
        <w:tblLook w:val="04A0" w:firstRow="1" w:lastRow="0" w:firstColumn="1" w:lastColumn="0" w:noHBand="0" w:noVBand="1"/>
      </w:tblPr>
      <w:tblGrid>
        <w:gridCol w:w="1885"/>
        <w:gridCol w:w="7340"/>
      </w:tblGrid>
      <w:tr w:rsidR="00E45D4B" w:rsidTr="009176DF" w14:paraId="5E3925C5" w14:textId="77777777">
        <w:tc>
          <w:tcPr>
            <w:tcW w:w="1885" w:type="dxa"/>
          </w:tcPr>
          <w:p w:rsidR="00E45D4B" w:rsidP="009176DF" w:rsidRDefault="00E45D4B" w14:paraId="155D579A" w14:textId="77777777">
            <w:r>
              <w:t>ID</w:t>
            </w:r>
          </w:p>
        </w:tc>
        <w:tc>
          <w:tcPr>
            <w:tcW w:w="7340" w:type="dxa"/>
          </w:tcPr>
          <w:p w:rsidR="00E45D4B" w:rsidP="009176DF" w:rsidRDefault="00EB47D2" w14:paraId="38F65C21" w14:textId="206A35BD">
            <w:r>
              <w:t>UC-51</w:t>
            </w:r>
          </w:p>
        </w:tc>
      </w:tr>
      <w:tr w:rsidR="00E45D4B" w:rsidTr="009176DF" w14:paraId="39CD71E0" w14:textId="77777777">
        <w:tc>
          <w:tcPr>
            <w:tcW w:w="1885" w:type="dxa"/>
          </w:tcPr>
          <w:p w:rsidR="00E45D4B" w:rsidP="009176DF" w:rsidRDefault="00E45D4B" w14:paraId="516AD0DB" w14:textId="77777777">
            <w:r>
              <w:t>Name</w:t>
            </w:r>
          </w:p>
        </w:tc>
        <w:tc>
          <w:tcPr>
            <w:tcW w:w="7340" w:type="dxa"/>
          </w:tcPr>
          <w:p w:rsidR="00E45D4B" w:rsidP="00EB47D2" w:rsidRDefault="00E45D4B" w14:paraId="09DB36AE" w14:textId="15218F1C">
            <w:pPr>
              <w:pStyle w:val="FirstLevelBullet"/>
            </w:pPr>
            <w:r>
              <w:t xml:space="preserve">Cho phép </w:t>
            </w:r>
            <w:r w:rsidR="00EB47D2">
              <w:t>xóa</w:t>
            </w:r>
            <w:r>
              <w:t xml:space="preserve"> một LAN G</w:t>
            </w:r>
            <w:r w:rsidR="00EB47D2">
              <w:t xml:space="preserve">roup </w:t>
            </w:r>
          </w:p>
        </w:tc>
      </w:tr>
      <w:tr w:rsidR="00E45D4B" w:rsidTr="009176DF" w14:paraId="6067D890" w14:textId="77777777">
        <w:tc>
          <w:tcPr>
            <w:tcW w:w="1885" w:type="dxa"/>
          </w:tcPr>
          <w:p w:rsidR="00E45D4B" w:rsidP="009176DF" w:rsidRDefault="00E45D4B" w14:paraId="19966EDA" w14:textId="77777777">
            <w:r>
              <w:t>Description</w:t>
            </w:r>
          </w:p>
        </w:tc>
        <w:tc>
          <w:tcPr>
            <w:tcW w:w="7340" w:type="dxa"/>
          </w:tcPr>
          <w:p w:rsidR="00E45D4B" w:rsidP="009176DF" w:rsidRDefault="00E45D4B" w14:paraId="3B2757D2" w14:textId="72D562FE">
            <w:pPr>
              <w:pStyle w:val="FirstLevelBullet"/>
            </w:pPr>
            <w:r>
              <w:t xml:space="preserve">Tính năng cho phép </w:t>
            </w:r>
            <w:r w:rsidR="00EB47D2">
              <w:t>xóa một LAN Group. Trường hợp group có index=0 không được phép xóa.</w:t>
            </w:r>
          </w:p>
          <w:p w:rsidR="00E45D4B" w:rsidP="009176DF" w:rsidRDefault="00E45D4B" w14:paraId="6F60D6B9" w14:textId="432BAE5A">
            <w:pPr>
              <w:pStyle w:val="FirstLevelBullet"/>
            </w:pPr>
            <w:r>
              <w:t xml:space="preserve">Mobile App gửi yêu cầu thực hiện </w:t>
            </w:r>
            <w:r w:rsidR="00EB47D2">
              <w:t>xóa LAN Group</w:t>
            </w:r>
            <w:r>
              <w:t xml:space="preserve"> đến ONT</w:t>
            </w:r>
          </w:p>
          <w:p w:rsidR="00E45D4B" w:rsidP="009176DF" w:rsidRDefault="00E45D4B" w14:paraId="711A6353"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E45D4B" w:rsidP="009176DF" w:rsidRDefault="00E45D4B" w14:paraId="1C616B8E" w14:textId="77777777">
            <w:pPr>
              <w:pStyle w:val="FirstLevelBullet"/>
            </w:pPr>
            <w:r>
              <w:t>ONT nhận yêu cầu, và phản hồi lại thông tin cho Mobile App. Trường hợp ONT không xử lý được request hoặc gặp lỗi sẽ trả về mã lỗi cho Mobile App.</w:t>
            </w:r>
          </w:p>
        </w:tc>
      </w:tr>
      <w:tr w:rsidR="00E45D4B" w:rsidTr="009176DF" w14:paraId="13CAB9DC" w14:textId="77777777">
        <w:tc>
          <w:tcPr>
            <w:tcW w:w="1885" w:type="dxa"/>
          </w:tcPr>
          <w:p w:rsidR="00E45D4B" w:rsidP="009176DF" w:rsidRDefault="00E45D4B" w14:paraId="0AEBEC13" w14:textId="77777777">
            <w:r>
              <w:t>Actor</w:t>
            </w:r>
          </w:p>
        </w:tc>
        <w:tc>
          <w:tcPr>
            <w:tcW w:w="7340" w:type="dxa"/>
          </w:tcPr>
          <w:p w:rsidR="00E45D4B" w:rsidP="009176DF" w:rsidRDefault="00E45D4B" w14:paraId="17CC4DA0" w14:textId="77777777">
            <w:r>
              <w:t>Admin</w:t>
            </w:r>
          </w:p>
        </w:tc>
      </w:tr>
      <w:tr w:rsidR="00E45D4B" w:rsidTr="009176DF" w14:paraId="63D550B8" w14:textId="77777777">
        <w:tc>
          <w:tcPr>
            <w:tcW w:w="1885" w:type="dxa"/>
          </w:tcPr>
          <w:p w:rsidR="00E45D4B" w:rsidP="009176DF" w:rsidRDefault="00E45D4B" w14:paraId="6348F261" w14:textId="77777777">
            <w:r>
              <w:t>Pre-condition</w:t>
            </w:r>
          </w:p>
        </w:tc>
        <w:tc>
          <w:tcPr>
            <w:tcW w:w="7340" w:type="dxa"/>
          </w:tcPr>
          <w:p w:rsidR="00E45D4B" w:rsidP="009176DF" w:rsidRDefault="00E45D4B" w14:paraId="00875BB1" w14:textId="77777777">
            <w:r>
              <w:t>Thiết bị hoạt động bình thường, Mobile App đã đăng nhập thành công vào thiết bị và được cấp phiên truy nhập</w:t>
            </w:r>
          </w:p>
        </w:tc>
      </w:tr>
      <w:tr w:rsidR="00E45D4B" w:rsidTr="009176DF" w14:paraId="19892132" w14:textId="77777777">
        <w:tc>
          <w:tcPr>
            <w:tcW w:w="1885" w:type="dxa"/>
          </w:tcPr>
          <w:p w:rsidR="00E45D4B" w:rsidP="009176DF" w:rsidRDefault="00E45D4B" w14:paraId="09867E43" w14:textId="77777777">
            <w:r>
              <w:t>Post-condition</w:t>
            </w:r>
          </w:p>
        </w:tc>
        <w:tc>
          <w:tcPr>
            <w:tcW w:w="7340" w:type="dxa"/>
          </w:tcPr>
          <w:p w:rsidR="00E45D4B" w:rsidP="009176DF" w:rsidRDefault="00E45D4B" w14:paraId="07A67FFF" w14:textId="77777777">
            <w:r>
              <w:t>Thiết bị phản hồi đầy đủ các thông tin cho Mobile App</w:t>
            </w:r>
          </w:p>
        </w:tc>
      </w:tr>
    </w:tbl>
    <w:p w:rsidR="00E45D4B" w:rsidP="005A2339" w:rsidRDefault="00E45D4B" w14:paraId="58F33E35" w14:textId="65CA330A"/>
    <w:p w:rsidR="00EB47D2" w:rsidP="005A2339" w:rsidRDefault="00EB47D2" w14:paraId="1914FCCC" w14:textId="6CDF983F">
      <w:pPr>
        <w:rPr>
          <w:b/>
        </w:rPr>
      </w:pPr>
      <w:r>
        <w:rPr>
          <w:b/>
        </w:rPr>
        <w:t>Luồng điều khiển:</w:t>
      </w:r>
    </w:p>
    <w:p w:rsidR="00EB47D2" w:rsidP="00EB47D2" w:rsidRDefault="00EB47D2" w14:paraId="58317816" w14:textId="77777777">
      <w:pPr>
        <w:keepNext/>
      </w:pPr>
      <w:r w:rsidRPr="00EB47D2">
        <w:rPr>
          <w:noProof/>
        </w:rPr>
        <w:lastRenderedPageBreak/>
        <w:drawing>
          <wp:inline distT="0" distB="0" distL="0" distR="0" wp14:anchorId="7CE1121E" wp14:editId="5136C932">
            <wp:extent cx="5864225" cy="2245861"/>
            <wp:effectExtent l="0" t="0" r="3175" b="2540"/>
            <wp:docPr id="30" name="Picture 30" descr="C:\Users\toantk\Downloads\onelink_2-Trang-33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C:\Users\toantk\Downloads\onelink_2-Trang-33 (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4225" cy="2245861"/>
                    </a:xfrm>
                    <a:prstGeom prst="rect">
                      <a:avLst/>
                    </a:prstGeom>
                    <a:noFill/>
                    <a:ln>
                      <a:noFill/>
                    </a:ln>
                  </pic:spPr>
                </pic:pic>
              </a:graphicData>
            </a:graphic>
          </wp:inline>
        </w:drawing>
      </w:r>
    </w:p>
    <w:p w:rsidR="00EB47D2" w:rsidP="00EB47D2" w:rsidRDefault="00EB47D2" w14:paraId="58E0A09F" w14:textId="6B8D960D">
      <w:pPr>
        <w:pStyle w:val="Caption"/>
      </w:pPr>
      <w:bookmarkStart w:name="_Toc113971658" w:id="92"/>
      <w:r>
        <w:t xml:space="preserve">Hình </w:t>
      </w:r>
      <w:r>
        <w:fldChar w:fldCharType="begin"/>
      </w:r>
      <w:r>
        <w:instrText> STYLEREF 1 \s </w:instrText>
      </w:r>
      <w:r>
        <w:fldChar w:fldCharType="separate"/>
      </w:r>
      <w:r>
        <w:rPr>
          <w:noProof/>
        </w:rPr>
        <w:t>7</w:t>
      </w:r>
      <w:r>
        <w:fldChar w:fldCharType="end"/>
      </w:r>
      <w:r>
        <w:t>.</w:t>
      </w:r>
      <w:r>
        <w:fldChar w:fldCharType="begin"/>
      </w:r>
      <w:r>
        <w:instrText> SEQ Hình \* ARABIC \s 1 </w:instrText>
      </w:r>
      <w:r>
        <w:fldChar w:fldCharType="separate"/>
      </w:r>
      <w:r>
        <w:rPr>
          <w:noProof/>
        </w:rPr>
        <w:t>16</w:t>
      </w:r>
      <w:r>
        <w:fldChar w:fldCharType="end"/>
      </w:r>
      <w:r>
        <w:t xml:space="preserve"> Luồng điều khiển xóa một LAN Group</w:t>
      </w:r>
      <w:bookmarkEnd w:id="92"/>
    </w:p>
    <w:p w:rsidR="00EB47D2" w:rsidP="00EB47D2" w:rsidRDefault="00EB47D2" w14:paraId="6B6FA873" w14:textId="77777777">
      <w:pPr>
        <w:rPr>
          <w:b/>
          <w:bCs/>
        </w:rPr>
      </w:pPr>
      <w:r>
        <w:rPr>
          <w:b/>
          <w:bCs/>
        </w:rPr>
        <w:t xml:space="preserve">Cấu trúc payload </w:t>
      </w:r>
      <w:r w:rsidRPr="00AB6FAB">
        <w:rPr>
          <w:b/>
          <w:bCs/>
        </w:rPr>
        <w:t>của bản tin:</w:t>
      </w:r>
    </w:p>
    <w:p w:rsidR="00EB47D2" w:rsidP="00EB47D2" w:rsidRDefault="00A95009" w14:paraId="359E23C3" w14:textId="785CC015">
      <w:pPr>
        <w:pStyle w:val="ListParagraph"/>
        <w:numPr>
          <w:ilvl w:val="0"/>
          <w:numId w:val="9"/>
        </w:numPr>
        <w:rPr>
          <w:b/>
          <w:bCs/>
        </w:rPr>
      </w:pPr>
      <w:r>
        <w:rPr>
          <w:b/>
          <w:bCs/>
        </w:rPr>
        <w:t>Interface</w:t>
      </w:r>
      <w:r w:rsidR="00EB47D2">
        <w:rPr>
          <w:b/>
          <w:bCs/>
        </w:rPr>
        <w:t xml:space="preserve"> Group Remove Request:</w:t>
      </w:r>
    </w:p>
    <w:p w:rsidR="00EB47D2" w:rsidP="00EB47D2" w:rsidRDefault="00EB47D2" w14:paraId="0ECEBD8B" w14:textId="3FB30E55">
      <w:pPr>
        <w:pStyle w:val="ListParagraph"/>
      </w:pPr>
      <w:r>
        <w:t>{“action” : “intfGroupRemove”,</w:t>
      </w:r>
    </w:p>
    <w:p w:rsidR="00EB47D2" w:rsidP="00EB47D2" w:rsidRDefault="00EB47D2" w14:paraId="2C4A3ED6" w14:textId="541D0791">
      <w:pPr>
        <w:pStyle w:val="FirstLevelBullet"/>
        <w:numPr>
          <w:ilvl w:val="0"/>
          <w:numId w:val="0"/>
        </w:numPr>
        <w:ind w:left="720"/>
      </w:pPr>
      <w:r>
        <w:t xml:space="preserve">  “</w:t>
      </w:r>
      <w:r w:rsidR="00C553F5">
        <w:t>i</w:t>
      </w:r>
      <w:r>
        <w:t>ndex” : &lt;</w:t>
      </w:r>
      <w:r w:rsidR="00C553F5">
        <w:t>i</w:t>
      </w:r>
      <w:r>
        <w:t>ndex&gt;,</w:t>
      </w:r>
    </w:p>
    <w:p w:rsidR="00EB47D2" w:rsidP="00EB47D2" w:rsidRDefault="00EB47D2" w14:paraId="37595A34" w14:textId="77777777">
      <w:pPr>
        <w:pStyle w:val="FirstLevelBullet"/>
        <w:numPr>
          <w:ilvl w:val="0"/>
          <w:numId w:val="0"/>
        </w:numPr>
        <w:ind w:left="720"/>
      </w:pPr>
      <w:r>
        <w:t xml:space="preserve">  “requestId” : &lt;requestId&gt;</w:t>
      </w:r>
    </w:p>
    <w:p w:rsidR="00EB47D2" w:rsidP="00EB47D2" w:rsidRDefault="00EB47D2" w14:paraId="79E65B26" w14:textId="77777777">
      <w:pPr>
        <w:pStyle w:val="ListParagraph"/>
      </w:pPr>
      <w:r>
        <w:t>}</w:t>
      </w:r>
    </w:p>
    <w:p w:rsidR="00EB47D2" w:rsidP="00EB47D2" w:rsidRDefault="00EB47D2" w14:paraId="1543ADFA" w14:textId="77777777">
      <w:pPr>
        <w:pStyle w:val="ListParagraph"/>
      </w:pPr>
    </w:p>
    <w:p w:rsidR="00EB47D2" w:rsidP="00EB47D2" w:rsidRDefault="00A95009" w14:paraId="60761C52" w14:textId="19FCA30D">
      <w:pPr>
        <w:pStyle w:val="ListParagraph"/>
        <w:numPr>
          <w:ilvl w:val="0"/>
          <w:numId w:val="9"/>
        </w:numPr>
        <w:rPr>
          <w:b/>
          <w:bCs/>
        </w:rPr>
      </w:pPr>
      <w:r>
        <w:rPr>
          <w:b/>
          <w:bCs/>
        </w:rPr>
        <w:t xml:space="preserve">Interface </w:t>
      </w:r>
      <w:r w:rsidR="00EB47D2">
        <w:rPr>
          <w:b/>
          <w:bCs/>
        </w:rPr>
        <w:t>Group Remove Response:</w:t>
      </w:r>
    </w:p>
    <w:p w:rsidRPr="00820762" w:rsidR="00EB47D2" w:rsidP="00EB47D2" w:rsidRDefault="00A95009" w14:paraId="2E296116" w14:textId="2A885993">
      <w:pPr>
        <w:pStyle w:val="ListParagraph"/>
        <w:numPr>
          <w:ilvl w:val="1"/>
          <w:numId w:val="9"/>
        </w:numPr>
      </w:pPr>
      <w:r>
        <w:t>Interface</w:t>
      </w:r>
      <w:r w:rsidR="00EB47D2">
        <w:t xml:space="preserve"> Group Remove</w:t>
      </w:r>
      <w:r w:rsidRPr="00820762" w:rsidR="00EB47D2">
        <w:t xml:space="preserve"> thành công</w:t>
      </w:r>
      <w:r w:rsidR="00EB47D2">
        <w:t>:</w:t>
      </w:r>
    </w:p>
    <w:p w:rsidR="00EB47D2" w:rsidP="00EB47D2" w:rsidRDefault="00EB47D2" w14:paraId="047E6708" w14:textId="77777777">
      <w:pPr>
        <w:pStyle w:val="FirstLevelBullet"/>
        <w:numPr>
          <w:ilvl w:val="0"/>
          <w:numId w:val="0"/>
        </w:numPr>
        <w:ind w:left="1080"/>
      </w:pPr>
      <w:r>
        <w:t>{</w:t>
      </w:r>
    </w:p>
    <w:p w:rsidR="00EB47D2" w:rsidP="00EB47D2" w:rsidRDefault="00EB47D2" w14:paraId="00434FD0" w14:textId="77777777">
      <w:pPr>
        <w:pStyle w:val="FirstLevelBullet"/>
        <w:numPr>
          <w:ilvl w:val="0"/>
          <w:numId w:val="0"/>
        </w:numPr>
        <w:ind w:left="720" w:firstLine="360"/>
      </w:pPr>
      <w:r>
        <w:t>"status": 0,</w:t>
      </w:r>
    </w:p>
    <w:p w:rsidR="00EB47D2" w:rsidP="00EB47D2" w:rsidRDefault="00EB47D2" w14:paraId="315990FE" w14:textId="77777777">
      <w:pPr>
        <w:pStyle w:val="FirstLevelBullet"/>
        <w:numPr>
          <w:ilvl w:val="0"/>
          <w:numId w:val="0"/>
        </w:numPr>
        <w:ind w:left="720" w:firstLine="360"/>
      </w:pPr>
      <w:r>
        <w:t>“message”: “Success”,</w:t>
      </w:r>
    </w:p>
    <w:p w:rsidR="00EB47D2" w:rsidP="00EB47D2" w:rsidRDefault="00EB47D2" w14:paraId="541C1D1E" w14:textId="77777777">
      <w:pPr>
        <w:pStyle w:val="FirstLevelBullet"/>
        <w:numPr>
          <w:ilvl w:val="0"/>
          <w:numId w:val="0"/>
        </w:numPr>
        <w:ind w:left="720" w:firstLine="360"/>
      </w:pPr>
      <w:r>
        <w:t>“requestId” : &lt;requestId&gt;,</w:t>
      </w:r>
    </w:p>
    <w:p w:rsidR="00EB47D2" w:rsidP="00EB47D2" w:rsidRDefault="00EB47D2" w14:paraId="5595DCA4" w14:textId="77777777">
      <w:pPr>
        <w:pStyle w:val="FirstLevelBullet"/>
        <w:numPr>
          <w:ilvl w:val="0"/>
          <w:numId w:val="0"/>
        </w:numPr>
        <w:ind w:left="720" w:firstLine="360"/>
      </w:pPr>
      <w:r>
        <w:t>"data": {</w:t>
      </w:r>
    </w:p>
    <w:p w:rsidR="00EB47D2" w:rsidP="00EB47D2" w:rsidRDefault="00EB47D2" w14:paraId="713E6A20" w14:textId="77777777">
      <w:pPr>
        <w:pStyle w:val="FirstLevelBullet"/>
        <w:numPr>
          <w:ilvl w:val="0"/>
          <w:numId w:val="0"/>
        </w:numPr>
        <w:ind w:left="720" w:firstLine="360"/>
      </w:pPr>
      <w:r>
        <w:t>}</w:t>
      </w:r>
    </w:p>
    <w:p w:rsidR="00EB47D2" w:rsidP="00EB47D2" w:rsidRDefault="00EB47D2" w14:paraId="027A32B5" w14:textId="77777777">
      <w:pPr>
        <w:pStyle w:val="FirstLevelBullet"/>
        <w:numPr>
          <w:ilvl w:val="0"/>
          <w:numId w:val="0"/>
        </w:numPr>
        <w:ind w:left="720" w:firstLine="360"/>
      </w:pPr>
      <w:r>
        <w:t>}</w:t>
      </w:r>
    </w:p>
    <w:p w:rsidRPr="00820762" w:rsidR="00EB47D2" w:rsidP="00EB47D2" w:rsidRDefault="00A95009" w14:paraId="24F7FE95" w14:textId="4CBEDCF8">
      <w:pPr>
        <w:pStyle w:val="ListParagraph"/>
        <w:numPr>
          <w:ilvl w:val="1"/>
          <w:numId w:val="9"/>
        </w:numPr>
      </w:pPr>
      <w:r>
        <w:t xml:space="preserve">Interface </w:t>
      </w:r>
      <w:r w:rsidR="00EB47D2">
        <w:t>Group Remove</w:t>
      </w:r>
      <w:r w:rsidRPr="00820762" w:rsidR="00EB47D2">
        <w:t xml:space="preserve"> </w:t>
      </w:r>
      <w:r w:rsidR="00EB47D2">
        <w:t>thất bại:</w:t>
      </w:r>
    </w:p>
    <w:p w:rsidR="00EB47D2" w:rsidP="00EB47D2" w:rsidRDefault="00EB47D2" w14:paraId="58EE4FC7" w14:textId="77777777">
      <w:pPr>
        <w:pStyle w:val="FirstLevelBullet"/>
        <w:numPr>
          <w:ilvl w:val="0"/>
          <w:numId w:val="0"/>
        </w:numPr>
        <w:ind w:left="1080"/>
      </w:pPr>
      <w:r>
        <w:t>{</w:t>
      </w:r>
    </w:p>
    <w:p w:rsidR="00EB47D2" w:rsidP="00EB47D2" w:rsidRDefault="00EB47D2" w14:paraId="4977783C" w14:textId="77777777">
      <w:pPr>
        <w:pStyle w:val="FirstLevelBullet"/>
        <w:numPr>
          <w:ilvl w:val="0"/>
          <w:numId w:val="0"/>
        </w:numPr>
        <w:ind w:left="1080"/>
      </w:pPr>
      <w:r>
        <w:t>“status”: &lt;ErrorCode&gt;,</w:t>
      </w:r>
    </w:p>
    <w:p w:rsidR="00EB47D2" w:rsidP="00EB47D2" w:rsidRDefault="00EB47D2" w14:paraId="074C61B4" w14:textId="77777777">
      <w:pPr>
        <w:pStyle w:val="FirstLevelBullet"/>
        <w:numPr>
          <w:ilvl w:val="0"/>
          <w:numId w:val="0"/>
        </w:numPr>
        <w:ind w:left="1080"/>
      </w:pPr>
      <w:r>
        <w:t>“message”: “&lt;message&gt;”,</w:t>
      </w:r>
    </w:p>
    <w:p w:rsidR="00EB47D2" w:rsidP="00EB47D2" w:rsidRDefault="00EB47D2" w14:paraId="184CE9F2" w14:textId="77777777">
      <w:pPr>
        <w:pStyle w:val="FirstLevelBullet"/>
        <w:numPr>
          <w:ilvl w:val="0"/>
          <w:numId w:val="0"/>
        </w:numPr>
        <w:ind w:left="1080"/>
      </w:pPr>
      <w:r>
        <w:t>“requestId” : &lt;requestId&gt;,</w:t>
      </w:r>
    </w:p>
    <w:p w:rsidR="00EB47D2" w:rsidP="00EB47D2" w:rsidRDefault="00EB47D2" w14:paraId="59B79B31" w14:textId="77777777">
      <w:pPr>
        <w:pStyle w:val="FirstLevelBullet"/>
        <w:numPr>
          <w:ilvl w:val="0"/>
          <w:numId w:val="0"/>
        </w:numPr>
        <w:ind w:left="1080"/>
      </w:pPr>
      <w:r>
        <w:t>"data": {</w:t>
      </w:r>
    </w:p>
    <w:p w:rsidR="00EB47D2" w:rsidP="00EB47D2" w:rsidRDefault="00EB47D2" w14:paraId="73C97C11" w14:textId="77777777">
      <w:pPr>
        <w:pStyle w:val="FirstLevelBullet"/>
        <w:numPr>
          <w:ilvl w:val="0"/>
          <w:numId w:val="0"/>
        </w:numPr>
        <w:ind w:left="1080"/>
      </w:pPr>
      <w:r>
        <w:t>}</w:t>
      </w:r>
    </w:p>
    <w:p w:rsidR="00EB47D2" w:rsidP="00EB47D2" w:rsidRDefault="00EB47D2" w14:paraId="13A98D24" w14:textId="77777777">
      <w:pPr>
        <w:pStyle w:val="FirstLevelBullet"/>
        <w:numPr>
          <w:ilvl w:val="0"/>
          <w:numId w:val="0"/>
        </w:numPr>
        <w:ind w:left="1080"/>
      </w:pPr>
      <w:r>
        <w:t>}</w:t>
      </w:r>
    </w:p>
    <w:p w:rsidRPr="005D6916" w:rsidR="00EB47D2" w:rsidP="005D6916" w:rsidRDefault="00EB47D2" w14:paraId="739CA24D" w14:textId="0DB2B4B0">
      <w:pPr>
        <w:pStyle w:val="ListParagraph"/>
        <w:numPr>
          <w:ilvl w:val="0"/>
          <w:numId w:val="9"/>
        </w:numPr>
        <w:rPr>
          <w:b/>
          <w:bCs/>
        </w:rPr>
      </w:pPr>
      <w:r w:rsidRPr="00003BA2">
        <w:rPr>
          <w:b/>
          <w:bCs/>
        </w:rPr>
        <w:t>Mô tả tham số</w:t>
      </w:r>
      <w:r>
        <w:rPr>
          <w:b/>
          <w:bCs/>
        </w:rPr>
        <w:t>:</w:t>
      </w:r>
      <w:r w:rsidR="005D6916">
        <w:t xml:space="preserve"> </w:t>
      </w:r>
    </w:p>
    <w:p w:rsidR="005D6916" w:rsidP="005D6916" w:rsidRDefault="005D6916" w14:paraId="09A4AD03" w14:textId="4CDD14E7">
      <w:pPr>
        <w:pStyle w:val="Caption"/>
        <w:keepNext/>
      </w:pPr>
      <w:bookmarkStart w:name="_Toc113971606" w:id="93"/>
      <w:r>
        <w:lastRenderedPageBreak/>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16</w:t>
      </w:r>
      <w:r>
        <w:fldChar w:fldCharType="end"/>
      </w:r>
      <w:r>
        <w:t xml:space="preserve"> Bảng mô tả tham số trong luồng điều khiển cấu hình xóa một Interface</w:t>
      </w:r>
      <w:bookmarkEnd w:id="93"/>
    </w:p>
    <w:tbl>
      <w:tblPr>
        <w:tblStyle w:val="TableGrid"/>
        <w:tblW w:w="0" w:type="auto"/>
        <w:tblInd w:w="175" w:type="dxa"/>
        <w:tblLook w:val="04A0" w:firstRow="1" w:lastRow="0" w:firstColumn="1" w:lastColumn="0" w:noHBand="0" w:noVBand="1"/>
      </w:tblPr>
      <w:tblGrid>
        <w:gridCol w:w="715"/>
        <w:gridCol w:w="1625"/>
        <w:gridCol w:w="1568"/>
        <w:gridCol w:w="1083"/>
        <w:gridCol w:w="2311"/>
        <w:gridCol w:w="1748"/>
      </w:tblGrid>
      <w:tr w:rsidR="00EB47D2" w:rsidTr="009176DF" w14:paraId="3494F732" w14:textId="77777777">
        <w:tc>
          <w:tcPr>
            <w:tcW w:w="715" w:type="dxa"/>
          </w:tcPr>
          <w:p w:rsidR="00EB47D2" w:rsidP="009176DF" w:rsidRDefault="00EB47D2" w14:paraId="5B0B68F8" w14:textId="77777777">
            <w:pPr>
              <w:pStyle w:val="ListParagraph"/>
              <w:ind w:left="0"/>
              <w:rPr>
                <w:b/>
                <w:bCs/>
              </w:rPr>
            </w:pPr>
            <w:r>
              <w:rPr>
                <w:b/>
                <w:bCs/>
              </w:rPr>
              <w:t>STT</w:t>
            </w:r>
          </w:p>
        </w:tc>
        <w:tc>
          <w:tcPr>
            <w:tcW w:w="1625" w:type="dxa"/>
          </w:tcPr>
          <w:p w:rsidR="00EB47D2" w:rsidP="009176DF" w:rsidRDefault="00EB47D2" w14:paraId="5FC6DBD1" w14:textId="77777777">
            <w:pPr>
              <w:pStyle w:val="ListParagraph"/>
              <w:ind w:left="0"/>
              <w:rPr>
                <w:b/>
                <w:bCs/>
              </w:rPr>
            </w:pPr>
            <w:r>
              <w:rPr>
                <w:b/>
                <w:bCs/>
              </w:rPr>
              <w:t>Tham số</w:t>
            </w:r>
          </w:p>
        </w:tc>
        <w:tc>
          <w:tcPr>
            <w:tcW w:w="1568" w:type="dxa"/>
          </w:tcPr>
          <w:p w:rsidR="00EB47D2" w:rsidP="009176DF" w:rsidRDefault="00EB47D2" w14:paraId="6AEBC614" w14:textId="77777777">
            <w:pPr>
              <w:pStyle w:val="ListParagraph"/>
              <w:ind w:left="0"/>
              <w:rPr>
                <w:b/>
                <w:bCs/>
              </w:rPr>
            </w:pPr>
            <w:r>
              <w:rPr>
                <w:b/>
                <w:bCs/>
              </w:rPr>
              <w:t>Mô tả</w:t>
            </w:r>
          </w:p>
        </w:tc>
        <w:tc>
          <w:tcPr>
            <w:tcW w:w="1083" w:type="dxa"/>
          </w:tcPr>
          <w:p w:rsidR="00EB47D2" w:rsidP="009176DF" w:rsidRDefault="00EB47D2" w14:paraId="721ACF58" w14:textId="77777777">
            <w:pPr>
              <w:pStyle w:val="ListParagraph"/>
              <w:ind w:left="0"/>
              <w:rPr>
                <w:b/>
                <w:bCs/>
              </w:rPr>
            </w:pPr>
            <w:r>
              <w:rPr>
                <w:b/>
                <w:bCs/>
              </w:rPr>
              <w:t>Kiểu</w:t>
            </w:r>
          </w:p>
        </w:tc>
        <w:tc>
          <w:tcPr>
            <w:tcW w:w="2311" w:type="dxa"/>
          </w:tcPr>
          <w:p w:rsidR="00EB47D2" w:rsidP="009176DF" w:rsidRDefault="00EB47D2" w14:paraId="09915A55" w14:textId="77777777">
            <w:pPr>
              <w:pStyle w:val="ListParagraph"/>
              <w:ind w:left="0"/>
              <w:rPr>
                <w:b/>
                <w:bCs/>
              </w:rPr>
            </w:pPr>
            <w:r>
              <w:rPr>
                <w:b/>
                <w:bCs/>
              </w:rPr>
              <w:t>Giá trị</w:t>
            </w:r>
          </w:p>
        </w:tc>
        <w:tc>
          <w:tcPr>
            <w:tcW w:w="1748" w:type="dxa"/>
          </w:tcPr>
          <w:p w:rsidR="00EB47D2" w:rsidP="009176DF" w:rsidRDefault="00EB47D2" w14:paraId="28432FFE" w14:textId="77777777">
            <w:pPr>
              <w:pStyle w:val="ListParagraph"/>
              <w:ind w:left="0"/>
              <w:rPr>
                <w:b/>
                <w:bCs/>
              </w:rPr>
            </w:pPr>
            <w:r>
              <w:rPr>
                <w:b/>
                <w:bCs/>
              </w:rPr>
              <w:t>Json Key</w:t>
            </w:r>
          </w:p>
        </w:tc>
      </w:tr>
      <w:tr w:rsidR="00EB47D2" w:rsidTr="009176DF" w14:paraId="313AD710" w14:textId="77777777">
        <w:tc>
          <w:tcPr>
            <w:tcW w:w="715" w:type="dxa"/>
          </w:tcPr>
          <w:p w:rsidRPr="00020A9F" w:rsidR="00EB47D2" w:rsidP="009176DF" w:rsidRDefault="00EB47D2" w14:paraId="51DBFD6C" w14:textId="77777777">
            <w:pPr>
              <w:pStyle w:val="ListParagraph"/>
              <w:ind w:left="0"/>
            </w:pPr>
            <w:r w:rsidRPr="00020A9F">
              <w:t>1</w:t>
            </w:r>
          </w:p>
        </w:tc>
        <w:tc>
          <w:tcPr>
            <w:tcW w:w="1625" w:type="dxa"/>
          </w:tcPr>
          <w:p w:rsidRPr="00020A9F" w:rsidR="00EB47D2" w:rsidP="009176DF" w:rsidRDefault="00E40006" w14:paraId="7F960447" w14:textId="532869A7">
            <w:pPr>
              <w:pStyle w:val="ListParagraph"/>
              <w:ind w:left="0"/>
            </w:pPr>
            <w:r>
              <w:t>Group</w:t>
            </w:r>
            <w:r w:rsidR="00EB47D2">
              <w:t xml:space="preserve"> Index</w:t>
            </w:r>
          </w:p>
        </w:tc>
        <w:tc>
          <w:tcPr>
            <w:tcW w:w="1568" w:type="dxa"/>
          </w:tcPr>
          <w:p w:rsidRPr="00020A9F" w:rsidR="00EB47D2" w:rsidP="00E40006" w:rsidRDefault="00EB47D2" w14:paraId="392F1526" w14:textId="110AC002">
            <w:pPr>
              <w:pStyle w:val="ListParagraph"/>
              <w:ind w:left="0"/>
            </w:pPr>
            <w:r>
              <w:t xml:space="preserve">Index của </w:t>
            </w:r>
            <w:r w:rsidR="00E40006">
              <w:t>Group</w:t>
            </w:r>
          </w:p>
        </w:tc>
        <w:tc>
          <w:tcPr>
            <w:tcW w:w="1083" w:type="dxa"/>
          </w:tcPr>
          <w:p w:rsidRPr="00020A9F" w:rsidR="00EB47D2" w:rsidP="009176DF" w:rsidRDefault="00EB47D2" w14:paraId="5E4B284C" w14:textId="77777777">
            <w:pPr>
              <w:pStyle w:val="ListParagraph"/>
              <w:ind w:left="0"/>
            </w:pPr>
            <w:r>
              <w:t>Int</w:t>
            </w:r>
          </w:p>
        </w:tc>
        <w:tc>
          <w:tcPr>
            <w:tcW w:w="2311" w:type="dxa"/>
          </w:tcPr>
          <w:p w:rsidRPr="00020A9F" w:rsidR="00EB47D2" w:rsidP="009176DF" w:rsidRDefault="00E40006" w14:paraId="0455CF1E" w14:textId="5680DFF7">
            <w:pPr>
              <w:pStyle w:val="ListParagraph"/>
              <w:ind w:left="0"/>
            </w:pPr>
            <w:r>
              <w:t>Số nguyên. Có giá trị: 1-15</w:t>
            </w:r>
          </w:p>
        </w:tc>
        <w:tc>
          <w:tcPr>
            <w:tcW w:w="1748" w:type="dxa"/>
          </w:tcPr>
          <w:p w:rsidRPr="00020A9F" w:rsidR="00EB47D2" w:rsidP="009176DF" w:rsidRDefault="00B40B87" w14:paraId="6AF76DC4" w14:textId="1D2BE867">
            <w:pPr>
              <w:pStyle w:val="ListParagraph"/>
              <w:ind w:left="0"/>
            </w:pPr>
            <w:r>
              <w:t>i</w:t>
            </w:r>
            <w:r w:rsidR="00EB47D2">
              <w:t>ndex</w:t>
            </w:r>
          </w:p>
        </w:tc>
      </w:tr>
    </w:tbl>
    <w:p w:rsidR="00EB47D2" w:rsidP="00EB47D2" w:rsidRDefault="00EB47D2" w14:paraId="39595927" w14:textId="77777777">
      <w:pPr>
        <w:rPr>
          <w:b/>
          <w:bCs/>
        </w:rPr>
      </w:pPr>
    </w:p>
    <w:p w:rsidRPr="00EB47D2" w:rsidR="00EB47D2" w:rsidP="00EB47D2" w:rsidRDefault="00EB47D2" w14:paraId="2011EB78" w14:textId="5479B568">
      <w:r>
        <w:rPr>
          <w:b/>
          <w:bCs/>
        </w:rPr>
        <w:t xml:space="preserve">Lưu ý: </w:t>
      </w:r>
      <w:r w:rsidR="00E40006">
        <w:t>Không cho phép xóa Group Index 0.</w:t>
      </w:r>
    </w:p>
    <w:p w:rsidRPr="006C6448" w:rsidR="00537B53" w:rsidRDefault="6F719B70" w14:paraId="70CFD6D0" w14:textId="23593C8B">
      <w:pPr>
        <w:pStyle w:val="Heading2"/>
      </w:pPr>
      <w:bookmarkStart w:name="_Toc113971525" w:id="94"/>
      <w:r w:rsidRPr="006C6448">
        <w:t xml:space="preserve">Tính năng quản lý cấu hình Radio qua </w:t>
      </w:r>
      <w:r w:rsidRPr="006C6448" w:rsidR="3C4AA7B0">
        <w:t>Mobile App</w:t>
      </w:r>
      <w:bookmarkEnd w:id="94"/>
    </w:p>
    <w:tbl>
      <w:tblPr>
        <w:tblStyle w:val="TableGrid"/>
        <w:tblW w:w="0" w:type="auto"/>
        <w:tblLook w:val="04A0" w:firstRow="1" w:lastRow="0" w:firstColumn="1" w:lastColumn="0" w:noHBand="0" w:noVBand="1"/>
      </w:tblPr>
      <w:tblGrid>
        <w:gridCol w:w="1885"/>
        <w:gridCol w:w="7340"/>
      </w:tblGrid>
      <w:tr w:rsidR="00537B53" w:rsidTr="00E5021C" w14:paraId="3076E13E" w14:textId="77777777">
        <w:tc>
          <w:tcPr>
            <w:tcW w:w="1885" w:type="dxa"/>
          </w:tcPr>
          <w:p w:rsidR="00537B53" w:rsidP="00E5021C" w:rsidRDefault="00537B53" w14:paraId="7070E8B7" w14:textId="77777777">
            <w:r>
              <w:t>ID</w:t>
            </w:r>
          </w:p>
        </w:tc>
        <w:tc>
          <w:tcPr>
            <w:tcW w:w="7340" w:type="dxa"/>
          </w:tcPr>
          <w:p w:rsidR="00537B53" w:rsidP="00E5021C" w:rsidRDefault="00537B53" w14:paraId="369C97C3" w14:textId="152FDB89">
            <w:r>
              <w:t>CN-</w:t>
            </w:r>
            <w:r w:rsidR="00370E58">
              <w:t>7</w:t>
            </w:r>
          </w:p>
        </w:tc>
      </w:tr>
      <w:tr w:rsidR="00537B53" w:rsidTr="00E5021C" w14:paraId="1D1DCE58" w14:textId="77777777">
        <w:tc>
          <w:tcPr>
            <w:tcW w:w="1885" w:type="dxa"/>
          </w:tcPr>
          <w:p w:rsidR="00537B53" w:rsidP="00E5021C" w:rsidRDefault="00537B53" w14:paraId="5BABD359" w14:textId="77777777">
            <w:r>
              <w:t>Name</w:t>
            </w:r>
          </w:p>
        </w:tc>
        <w:tc>
          <w:tcPr>
            <w:tcW w:w="7340" w:type="dxa"/>
          </w:tcPr>
          <w:p w:rsidR="00537B53" w:rsidP="00E5021C" w:rsidRDefault="00537B53" w14:paraId="69D7F6A4" w14:textId="6805C0F4">
            <w:r>
              <w:t xml:space="preserve">Tính năng quản lý cấu hình </w:t>
            </w:r>
            <w:r w:rsidR="007979DD">
              <w:t>Radio</w:t>
            </w:r>
            <w:r>
              <w:t xml:space="preserve"> qua </w:t>
            </w:r>
            <w:r w:rsidR="007A6979">
              <w:t>Mobile App</w:t>
            </w:r>
          </w:p>
        </w:tc>
      </w:tr>
      <w:tr w:rsidR="00537B53" w:rsidTr="00E5021C" w14:paraId="5C7F0499" w14:textId="77777777">
        <w:tc>
          <w:tcPr>
            <w:tcW w:w="1885" w:type="dxa"/>
          </w:tcPr>
          <w:p w:rsidR="00537B53" w:rsidP="00E5021C" w:rsidRDefault="00537B53" w14:paraId="1B81B480" w14:textId="77777777">
            <w:r>
              <w:t>Description</w:t>
            </w:r>
          </w:p>
        </w:tc>
        <w:tc>
          <w:tcPr>
            <w:tcW w:w="7340" w:type="dxa"/>
          </w:tcPr>
          <w:p w:rsidR="00537B53" w:rsidP="00E5021C" w:rsidRDefault="00537B53" w14:paraId="59F6649F" w14:textId="77777777">
            <w:r>
              <w:t xml:space="preserve">Người quản trị có thể xem cấu hình </w:t>
            </w:r>
            <w:r w:rsidR="003241BA">
              <w:t>Radio</w:t>
            </w:r>
            <w:r>
              <w:t xml:space="preserve">, và sửa cấu hình </w:t>
            </w:r>
            <w:r w:rsidR="003241BA">
              <w:t>Radio</w:t>
            </w:r>
            <w:r>
              <w:t xml:space="preserve"> hiện tại.</w:t>
            </w:r>
          </w:p>
        </w:tc>
      </w:tr>
      <w:tr w:rsidR="00537B53" w:rsidTr="00E5021C" w14:paraId="6BC31BB7" w14:textId="77777777">
        <w:tc>
          <w:tcPr>
            <w:tcW w:w="1885" w:type="dxa"/>
          </w:tcPr>
          <w:p w:rsidR="00537B53" w:rsidP="00E5021C" w:rsidRDefault="00537B53" w14:paraId="0FE03D73" w14:textId="77777777">
            <w:r>
              <w:t>Actor</w:t>
            </w:r>
          </w:p>
        </w:tc>
        <w:tc>
          <w:tcPr>
            <w:tcW w:w="7340" w:type="dxa"/>
          </w:tcPr>
          <w:p w:rsidR="00537B53" w:rsidP="00E5021C" w:rsidRDefault="00537B53" w14:paraId="28A20C6B" w14:textId="77777777">
            <w:r>
              <w:t>Admin</w:t>
            </w:r>
          </w:p>
        </w:tc>
      </w:tr>
      <w:tr w:rsidR="00537B53" w:rsidTr="00E5021C" w14:paraId="2DCA3656" w14:textId="77777777">
        <w:tc>
          <w:tcPr>
            <w:tcW w:w="1885" w:type="dxa"/>
          </w:tcPr>
          <w:p w:rsidR="00537B53" w:rsidP="00E5021C" w:rsidRDefault="00537B53" w14:paraId="370B3A2F" w14:textId="77777777">
            <w:r>
              <w:t>Pre-condition</w:t>
            </w:r>
          </w:p>
        </w:tc>
        <w:tc>
          <w:tcPr>
            <w:tcW w:w="7340" w:type="dxa"/>
          </w:tcPr>
          <w:p w:rsidR="00537B53" w:rsidP="00E5021C" w:rsidRDefault="00537B53" w14:paraId="44C3FCE8" w14:textId="3FC83498">
            <w:r>
              <w:t xml:space="preserve">Thiết bị hoạt động bình thường, </w:t>
            </w:r>
            <w:r w:rsidR="007A6979">
              <w:t>Mobile App</w:t>
            </w:r>
            <w:r>
              <w:t xml:space="preserve"> đã đăng nhập thành công vào thiết bị và được cấp phiên truy nhập</w:t>
            </w:r>
          </w:p>
        </w:tc>
      </w:tr>
      <w:tr w:rsidR="00537B53" w:rsidTr="00E5021C" w14:paraId="712C5741" w14:textId="77777777">
        <w:tc>
          <w:tcPr>
            <w:tcW w:w="1885" w:type="dxa"/>
          </w:tcPr>
          <w:p w:rsidR="00537B53" w:rsidP="00E5021C" w:rsidRDefault="00537B53" w14:paraId="419343DB" w14:textId="77777777">
            <w:r>
              <w:t>Post-condition</w:t>
            </w:r>
          </w:p>
        </w:tc>
        <w:tc>
          <w:tcPr>
            <w:tcW w:w="7340" w:type="dxa"/>
          </w:tcPr>
          <w:p w:rsidR="00537B53" w:rsidP="00E5021C" w:rsidRDefault="00537B53" w14:paraId="499EEE64" w14:textId="7E9690E5">
            <w:r>
              <w:t xml:space="preserve">Thiết bị phản hồi đầy đủ thông tin cho </w:t>
            </w:r>
            <w:r w:rsidR="007A6979">
              <w:t>Mobile App</w:t>
            </w:r>
            <w:r>
              <w:t xml:space="preserve"> và thực hiện thay đổi cấu hình</w:t>
            </w:r>
          </w:p>
        </w:tc>
      </w:tr>
    </w:tbl>
    <w:p w:rsidR="00537B53" w:rsidP="00537B53" w:rsidRDefault="00537B53" w14:paraId="4D1C4C27" w14:textId="77777777">
      <w:pPr>
        <w:rPr>
          <w:b/>
          <w:bCs/>
        </w:rPr>
      </w:pPr>
    </w:p>
    <w:p w:rsidR="00537B53" w:rsidP="00537B53" w:rsidRDefault="00537B53" w14:paraId="51A2519A" w14:textId="77777777">
      <w:pPr>
        <w:pStyle w:val="Heading3"/>
      </w:pPr>
      <w:bookmarkStart w:name="_Toc113971526" w:id="95"/>
      <w:r>
        <w:t>Usecase – Lấy thông tin cấu hình Radio hiện tại</w:t>
      </w:r>
      <w:bookmarkEnd w:id="95"/>
    </w:p>
    <w:tbl>
      <w:tblPr>
        <w:tblStyle w:val="TableGrid"/>
        <w:tblW w:w="0" w:type="auto"/>
        <w:tblLook w:val="04A0" w:firstRow="1" w:lastRow="0" w:firstColumn="1" w:lastColumn="0" w:noHBand="0" w:noVBand="1"/>
      </w:tblPr>
      <w:tblGrid>
        <w:gridCol w:w="1885"/>
        <w:gridCol w:w="7340"/>
      </w:tblGrid>
      <w:tr w:rsidR="00537B53" w:rsidTr="3BF1215F" w14:paraId="3D3F5B5F" w14:textId="77777777">
        <w:tc>
          <w:tcPr>
            <w:tcW w:w="1885" w:type="dxa"/>
          </w:tcPr>
          <w:p w:rsidR="00537B53" w:rsidP="00E5021C" w:rsidRDefault="00537B53" w14:paraId="5B216E30" w14:textId="77777777">
            <w:r>
              <w:t>ID</w:t>
            </w:r>
          </w:p>
        </w:tc>
        <w:tc>
          <w:tcPr>
            <w:tcW w:w="7340" w:type="dxa"/>
          </w:tcPr>
          <w:p w:rsidR="00537B53" w:rsidP="00E5021C" w:rsidRDefault="00537B53" w14:paraId="2C8D2133" w14:textId="4F880D01">
            <w:r>
              <w:t>UC-</w:t>
            </w:r>
            <w:r w:rsidR="00370E58">
              <w:t>19</w:t>
            </w:r>
          </w:p>
        </w:tc>
      </w:tr>
      <w:tr w:rsidR="00537B53" w:rsidTr="3BF1215F" w14:paraId="36FC4DDB" w14:textId="77777777">
        <w:tc>
          <w:tcPr>
            <w:tcW w:w="1885" w:type="dxa"/>
          </w:tcPr>
          <w:p w:rsidR="00537B53" w:rsidP="00E5021C" w:rsidRDefault="00537B53" w14:paraId="42A12E0B" w14:textId="77777777">
            <w:r>
              <w:t>Name</w:t>
            </w:r>
          </w:p>
        </w:tc>
        <w:tc>
          <w:tcPr>
            <w:tcW w:w="7340" w:type="dxa"/>
          </w:tcPr>
          <w:p w:rsidR="00537B53" w:rsidP="00E5021C" w:rsidRDefault="00537B53" w14:paraId="3C70305E" w14:textId="77777777">
            <w:r>
              <w:t xml:space="preserve">Lấy thông tin cấu hình </w:t>
            </w:r>
            <w:r w:rsidR="003241BA">
              <w:t>Radio</w:t>
            </w:r>
            <w:r>
              <w:t xml:space="preserve"> hiện tại </w:t>
            </w:r>
          </w:p>
        </w:tc>
      </w:tr>
      <w:tr w:rsidR="00537B53" w:rsidTr="3BF1215F" w14:paraId="25C95EF2" w14:textId="77777777">
        <w:tc>
          <w:tcPr>
            <w:tcW w:w="1885" w:type="dxa"/>
          </w:tcPr>
          <w:p w:rsidR="00537B53" w:rsidP="00E5021C" w:rsidRDefault="00537B53" w14:paraId="08439DE2" w14:textId="77777777">
            <w:r>
              <w:t>Description</w:t>
            </w:r>
          </w:p>
        </w:tc>
        <w:tc>
          <w:tcPr>
            <w:tcW w:w="7340" w:type="dxa"/>
          </w:tcPr>
          <w:p w:rsidR="00537B53" w:rsidP="00E5021C" w:rsidRDefault="007A6979" w14:paraId="250C99FB" w14:textId="3167C531">
            <w:pPr>
              <w:pStyle w:val="FirstLevelBullet"/>
            </w:pPr>
            <w:r>
              <w:t>Mobile App</w:t>
            </w:r>
            <w:r w:rsidR="00537B53">
              <w:t xml:space="preserve"> gửi yêu cầu lấy </w:t>
            </w:r>
            <w:r w:rsidR="003241BA">
              <w:t>Radio.</w:t>
            </w:r>
          </w:p>
          <w:p w:rsidR="007E2F9F" w:rsidRDefault="46660663" w14:paraId="3969263C" w14:textId="09572D0A">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537B53" w:rsidP="00E5021C" w:rsidRDefault="00537B53" w14:paraId="6F7BF278" w14:textId="77777777">
            <w:pPr>
              <w:pStyle w:val="FirstLevelBullet"/>
            </w:pPr>
            <w:r>
              <w:t xml:space="preserve">ONT nhận yêu cầu, xử lý và gửi lại phản hồi thông tin cấu hình </w:t>
            </w:r>
            <w:r w:rsidR="003241BA">
              <w:t>Radio</w:t>
            </w:r>
            <w:r>
              <w:t xml:space="preserve"> hiện tại. </w:t>
            </w:r>
          </w:p>
          <w:p w:rsidR="00537B53" w:rsidP="00E5021C" w:rsidRDefault="00537B53" w14:paraId="714A649D" w14:textId="77777777">
            <w:pPr>
              <w:pStyle w:val="FirstLevelBullet"/>
            </w:pPr>
            <w:r>
              <w:t>Nếu có xảy ra lỗi ONT gửi phản hồi mã lỗi.</w:t>
            </w:r>
          </w:p>
          <w:p w:rsidR="000D6174" w:rsidP="00E5021C" w:rsidRDefault="000D6174" w14:paraId="0111DFF5" w14:textId="128C9241">
            <w:pPr>
              <w:pStyle w:val="FirstLevelBullet"/>
            </w:pPr>
            <w:r>
              <w:t>Chia ra làm 2 case: radio của 2.4G và 5G</w:t>
            </w:r>
          </w:p>
        </w:tc>
      </w:tr>
      <w:tr w:rsidR="00537B53" w:rsidTr="3BF1215F" w14:paraId="72E9EBD9" w14:textId="77777777">
        <w:tc>
          <w:tcPr>
            <w:tcW w:w="1885" w:type="dxa"/>
          </w:tcPr>
          <w:p w:rsidR="00537B53" w:rsidP="00E5021C" w:rsidRDefault="00537B53" w14:paraId="394C3272" w14:textId="77777777">
            <w:r>
              <w:t>Actor</w:t>
            </w:r>
          </w:p>
        </w:tc>
        <w:tc>
          <w:tcPr>
            <w:tcW w:w="7340" w:type="dxa"/>
          </w:tcPr>
          <w:p w:rsidR="00537B53" w:rsidP="00E5021C" w:rsidRDefault="00537B53" w14:paraId="3B381E29" w14:textId="77777777">
            <w:r>
              <w:t>Admin</w:t>
            </w:r>
          </w:p>
        </w:tc>
      </w:tr>
      <w:tr w:rsidR="00537B53" w:rsidTr="3BF1215F" w14:paraId="5FBA3667" w14:textId="77777777">
        <w:tc>
          <w:tcPr>
            <w:tcW w:w="1885" w:type="dxa"/>
          </w:tcPr>
          <w:p w:rsidR="00537B53" w:rsidP="00E5021C" w:rsidRDefault="00537B53" w14:paraId="1309E5B0" w14:textId="77777777">
            <w:r>
              <w:t>Pre-condition</w:t>
            </w:r>
          </w:p>
        </w:tc>
        <w:tc>
          <w:tcPr>
            <w:tcW w:w="7340" w:type="dxa"/>
          </w:tcPr>
          <w:p w:rsidR="00537B53" w:rsidP="00E5021C" w:rsidRDefault="00537B53" w14:paraId="7DBD3C2B" w14:textId="7504BCDE">
            <w:r>
              <w:t xml:space="preserve">Thiết bị hoạt động bình thường, </w:t>
            </w:r>
            <w:r w:rsidR="007A6979">
              <w:t>Mobile App</w:t>
            </w:r>
            <w:r>
              <w:t xml:space="preserve"> đã đăng nhập thành công vào thiết bị và được cấp phiên truy nhập</w:t>
            </w:r>
          </w:p>
        </w:tc>
      </w:tr>
      <w:tr w:rsidR="00537B53" w:rsidTr="3BF1215F" w14:paraId="478344A6" w14:textId="77777777">
        <w:tc>
          <w:tcPr>
            <w:tcW w:w="1885" w:type="dxa"/>
          </w:tcPr>
          <w:p w:rsidR="00537B53" w:rsidP="00E5021C" w:rsidRDefault="00537B53" w14:paraId="05C60622" w14:textId="77777777">
            <w:r>
              <w:t>Post-condition</w:t>
            </w:r>
          </w:p>
        </w:tc>
        <w:tc>
          <w:tcPr>
            <w:tcW w:w="7340" w:type="dxa"/>
          </w:tcPr>
          <w:p w:rsidR="00537B53" w:rsidP="00E5021C" w:rsidRDefault="00537B53" w14:paraId="18E5EB5E" w14:textId="51CE8935">
            <w:r>
              <w:t xml:space="preserve">Thiết bị phản hồi đầy đủ các thông tin cho </w:t>
            </w:r>
            <w:r w:rsidR="007A6979">
              <w:t>Mobile App</w:t>
            </w:r>
          </w:p>
        </w:tc>
      </w:tr>
    </w:tbl>
    <w:p w:rsidRPr="00A13CE7" w:rsidR="00537B53" w:rsidP="00537B53" w:rsidRDefault="00537B53" w14:paraId="11ED636F" w14:textId="77777777"/>
    <w:p w:rsidR="00537B53" w:rsidP="00537B53" w:rsidRDefault="00537B53" w14:paraId="5B0C459B" w14:textId="77777777">
      <w:pPr>
        <w:rPr>
          <w:b/>
          <w:bCs/>
        </w:rPr>
      </w:pPr>
      <w:r w:rsidRPr="003C44BD">
        <w:rPr>
          <w:b/>
          <w:bCs/>
        </w:rPr>
        <w:t>Luồng dữ liệu:</w:t>
      </w:r>
    </w:p>
    <w:p w:rsidR="003241BA" w:rsidP="003241BA" w:rsidRDefault="003241BA" w14:paraId="00D73290" w14:textId="77777777">
      <w:pPr>
        <w:pStyle w:val="ANSVNormal1"/>
        <w:keepNext/>
        <w:jc w:val="center"/>
      </w:pPr>
      <w:r>
        <w:object w:dxaOrig="9180" w:dyaOrig="5296" w14:anchorId="18D5B2EB">
          <v:shape id="_x0000_i1036" style="width:459.75pt;height:265.5pt" o:ole="" type="#_x0000_t75">
            <v:imagedata o:title="" r:id="rId39"/>
          </v:shape>
          <o:OLEObject Type="Embed" ProgID="Visio.Drawing.15" ShapeID="_x0000_i1036" DrawAspect="Content" ObjectID="_1724768642" r:id="rId40"/>
        </w:object>
      </w:r>
    </w:p>
    <w:p w:rsidR="00537B53" w:rsidP="003241BA" w:rsidRDefault="003241BA" w14:paraId="5ABB7D53" w14:textId="44ECCF1D">
      <w:pPr>
        <w:pStyle w:val="Caption"/>
      </w:pPr>
      <w:bookmarkStart w:name="_Toc113971659" w:id="9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17</w:t>
      </w:r>
      <w:r>
        <w:fldChar w:fldCharType="end"/>
      </w:r>
      <w:r>
        <w:t xml:space="preserve"> Luồng điều khiển xem cấu hình Radio từ </w:t>
      </w:r>
      <w:r w:rsidR="007A6979">
        <w:t>Mobile App</w:t>
      </w:r>
      <w:bookmarkEnd w:id="96"/>
    </w:p>
    <w:p w:rsidR="00537B53" w:rsidP="00537B53" w:rsidRDefault="00F02801" w14:paraId="65C3D023" w14:textId="09A2C271">
      <w:pPr>
        <w:rPr>
          <w:b/>
          <w:bCs/>
        </w:rPr>
      </w:pPr>
      <w:r>
        <w:rPr>
          <w:b/>
          <w:bCs/>
        </w:rPr>
        <w:t xml:space="preserve">Cấu trúc payload </w:t>
      </w:r>
      <w:r w:rsidRPr="00AB6FAB" w:rsidR="00537B53">
        <w:rPr>
          <w:b/>
          <w:bCs/>
        </w:rPr>
        <w:t>của bản tin:</w:t>
      </w:r>
    </w:p>
    <w:p w:rsidR="00537B53" w:rsidP="00537B53" w:rsidRDefault="003241BA" w14:paraId="2414C51B" w14:textId="45953D29">
      <w:pPr>
        <w:pStyle w:val="ListParagraph"/>
        <w:numPr>
          <w:ilvl w:val="0"/>
          <w:numId w:val="9"/>
        </w:numPr>
        <w:rPr>
          <w:b/>
          <w:bCs/>
        </w:rPr>
      </w:pPr>
      <w:r>
        <w:rPr>
          <w:b/>
          <w:bCs/>
        </w:rPr>
        <w:t>Radio</w:t>
      </w:r>
      <w:r w:rsidR="00325CB0">
        <w:rPr>
          <w:b/>
          <w:bCs/>
        </w:rPr>
        <w:t xml:space="preserve"> 2.4G</w:t>
      </w:r>
      <w:r w:rsidR="00537B53">
        <w:rPr>
          <w:b/>
          <w:bCs/>
        </w:rPr>
        <w:t xml:space="preserve"> view Request:</w:t>
      </w:r>
    </w:p>
    <w:p w:rsidR="00537B53" w:rsidP="00554B29" w:rsidRDefault="00537B53" w14:paraId="4BDA4FFC" w14:textId="74428C68">
      <w:pPr>
        <w:pStyle w:val="ListParagraph"/>
      </w:pPr>
      <w:r>
        <w:t>{“action” : “</w:t>
      </w:r>
      <w:r w:rsidR="003241BA">
        <w:t>radio</w:t>
      </w:r>
      <w:r w:rsidR="000D6174">
        <w:t>2.4</w:t>
      </w:r>
      <w:r w:rsidR="00BF150E">
        <w:t>G</w:t>
      </w:r>
      <w:r>
        <w:t>View”</w:t>
      </w:r>
      <w:r w:rsidR="00554B29">
        <w:t xml:space="preserve">, “requestId” : </w:t>
      </w:r>
      <w:r w:rsidR="003E0981">
        <w:t>&lt;requestId&gt;</w:t>
      </w:r>
      <w:r>
        <w:t>}</w:t>
      </w:r>
    </w:p>
    <w:p w:rsidR="00537B53" w:rsidP="00537B53" w:rsidRDefault="003241BA" w14:paraId="113B52B6" w14:textId="50300CB5">
      <w:pPr>
        <w:pStyle w:val="ListParagraph"/>
        <w:numPr>
          <w:ilvl w:val="0"/>
          <w:numId w:val="9"/>
        </w:numPr>
        <w:rPr>
          <w:b/>
          <w:bCs/>
        </w:rPr>
      </w:pPr>
      <w:r>
        <w:rPr>
          <w:b/>
          <w:bCs/>
        </w:rPr>
        <w:t>Radio</w:t>
      </w:r>
      <w:r w:rsidR="00325CB0">
        <w:rPr>
          <w:b/>
          <w:bCs/>
        </w:rPr>
        <w:t xml:space="preserve"> 2.4</w:t>
      </w:r>
      <w:r w:rsidR="00BF150E">
        <w:rPr>
          <w:b/>
          <w:bCs/>
        </w:rPr>
        <w:t>G</w:t>
      </w:r>
      <w:r w:rsidR="00537B53">
        <w:rPr>
          <w:b/>
          <w:bCs/>
        </w:rPr>
        <w:t xml:space="preserve"> view Response:</w:t>
      </w:r>
    </w:p>
    <w:p w:rsidRPr="00820762" w:rsidR="00537B53" w:rsidP="00537B53" w:rsidRDefault="00537B53" w14:paraId="2BE0D3A1" w14:textId="77777777">
      <w:pPr>
        <w:pStyle w:val="ListParagraph"/>
        <w:numPr>
          <w:ilvl w:val="1"/>
          <w:numId w:val="9"/>
        </w:numPr>
      </w:pPr>
      <w:r>
        <w:t xml:space="preserve">Lấy thông tin </w:t>
      </w:r>
      <w:r w:rsidR="003241BA">
        <w:t>Radio</w:t>
      </w:r>
      <w:r w:rsidRPr="00820762">
        <w:t xml:space="preserve"> thành công</w:t>
      </w:r>
      <w:r>
        <w:t>:</w:t>
      </w:r>
    </w:p>
    <w:p w:rsidR="00537B53" w:rsidP="00537B53" w:rsidRDefault="00537B53" w14:paraId="6B239436" w14:textId="77777777">
      <w:pPr>
        <w:pStyle w:val="FirstLevelBullet"/>
        <w:numPr>
          <w:ilvl w:val="0"/>
          <w:numId w:val="0"/>
        </w:numPr>
        <w:ind w:left="1080"/>
      </w:pPr>
      <w:r>
        <w:t>{</w:t>
      </w:r>
    </w:p>
    <w:p w:rsidR="00537B53" w:rsidP="00537B53" w:rsidRDefault="00537B53" w14:paraId="4EF9DBD2" w14:textId="77777777">
      <w:pPr>
        <w:pStyle w:val="FirstLevelBullet"/>
        <w:numPr>
          <w:ilvl w:val="0"/>
          <w:numId w:val="0"/>
        </w:numPr>
        <w:ind w:left="720" w:firstLine="360"/>
      </w:pPr>
      <w:r>
        <w:t>"status": 0,</w:t>
      </w:r>
    </w:p>
    <w:p w:rsidR="00537B53" w:rsidP="00537B53" w:rsidRDefault="00B94824" w14:paraId="6272D909" w14:textId="2D2D7762">
      <w:pPr>
        <w:pStyle w:val="FirstLevelBullet"/>
        <w:numPr>
          <w:ilvl w:val="0"/>
          <w:numId w:val="0"/>
        </w:numPr>
        <w:ind w:left="720" w:firstLine="360"/>
      </w:pPr>
      <w:r>
        <w:t>“message”: “</w:t>
      </w:r>
      <w:r w:rsidR="001F1C9A">
        <w:t>Success</w:t>
      </w:r>
      <w:r>
        <w:t>”</w:t>
      </w:r>
      <w:r w:rsidR="00537B53">
        <w:t>,</w:t>
      </w:r>
    </w:p>
    <w:p w:rsidR="00554B29" w:rsidP="00554B29" w:rsidRDefault="00554B29" w14:paraId="30310A93" w14:textId="0F742C20">
      <w:pPr>
        <w:pStyle w:val="ListParagraph"/>
        <w:ind w:firstLine="360"/>
      </w:pPr>
      <w:r>
        <w:t xml:space="preserve">“requestId” : </w:t>
      </w:r>
      <w:r w:rsidR="003E0981">
        <w:t>&lt;requestId&gt;</w:t>
      </w:r>
      <w:r>
        <w:t>,</w:t>
      </w:r>
    </w:p>
    <w:p w:rsidR="00537B53" w:rsidP="00537B53" w:rsidRDefault="00537B53" w14:paraId="6AFD0EA0" w14:textId="77777777">
      <w:pPr>
        <w:pStyle w:val="FirstLevelBullet"/>
        <w:numPr>
          <w:ilvl w:val="0"/>
          <w:numId w:val="0"/>
        </w:numPr>
        <w:ind w:left="720" w:firstLine="360"/>
      </w:pPr>
      <w:r>
        <w:t>"data": {</w:t>
      </w:r>
    </w:p>
    <w:p w:rsidR="00537B53" w:rsidP="00537B53" w:rsidRDefault="00537B53" w14:paraId="09270099" w14:textId="264C178C">
      <w:pPr>
        <w:pStyle w:val="FirstLevelBullet"/>
        <w:numPr>
          <w:ilvl w:val="0"/>
          <w:numId w:val="0"/>
        </w:numPr>
        <w:ind w:left="720" w:firstLine="360"/>
      </w:pPr>
      <w:r>
        <w:t>“action” : “</w:t>
      </w:r>
      <w:r w:rsidR="003241BA">
        <w:t>radio</w:t>
      </w:r>
      <w:r w:rsidR="00325CB0">
        <w:t>2.4</w:t>
      </w:r>
      <w:r w:rsidR="00BF150E">
        <w:t>G</w:t>
      </w:r>
      <w:r>
        <w:t>View”,</w:t>
      </w:r>
    </w:p>
    <w:p w:rsidR="00537B53" w:rsidP="00537B53" w:rsidRDefault="00537B53" w14:paraId="384E936C" w14:textId="18BC39DA">
      <w:pPr>
        <w:pStyle w:val="FirstLevelBullet"/>
        <w:numPr>
          <w:ilvl w:val="0"/>
          <w:numId w:val="0"/>
        </w:numPr>
        <w:ind w:left="720" w:firstLine="360"/>
      </w:pPr>
      <w:r>
        <w:t>“</w:t>
      </w:r>
      <w:r w:rsidRPr="000D6174" w:rsidR="000D6174">
        <w:t>results</w:t>
      </w:r>
      <w:r>
        <w:t>”:[</w:t>
      </w:r>
    </w:p>
    <w:p w:rsidR="00537B53" w:rsidP="00537B53" w:rsidRDefault="00537B53" w14:paraId="397A65A9" w14:textId="77777777">
      <w:pPr>
        <w:pStyle w:val="FirstLevelBullet"/>
        <w:numPr>
          <w:ilvl w:val="0"/>
          <w:numId w:val="0"/>
        </w:numPr>
        <w:ind w:left="1440" w:firstLine="720"/>
      </w:pPr>
      <w:r>
        <w:t>{</w:t>
      </w:r>
    </w:p>
    <w:p w:rsidR="00FD76D6" w:rsidP="00974EC6" w:rsidRDefault="00F9148B" w14:paraId="07BB1C13" w14:textId="1B1D24CB">
      <w:pPr>
        <w:pStyle w:val="FirstLevelBullet"/>
        <w:numPr>
          <w:ilvl w:val="0"/>
          <w:numId w:val="0"/>
        </w:numPr>
        <w:ind w:left="720" w:firstLine="360"/>
      </w:pPr>
      <w:r>
        <w:tab/>
      </w:r>
      <w:r>
        <w:tab/>
      </w:r>
      <w:r>
        <w:tab/>
      </w:r>
      <w:r>
        <w:t>“enable” : &lt;enable&gt;,</w:t>
      </w:r>
    </w:p>
    <w:p w:rsidR="00F9148B" w:rsidP="00974EC6" w:rsidRDefault="00F9148B" w14:paraId="1959934D" w14:textId="3A1D8B69">
      <w:pPr>
        <w:pStyle w:val="FirstLevelBullet"/>
        <w:numPr>
          <w:ilvl w:val="0"/>
          <w:numId w:val="0"/>
        </w:numPr>
        <w:ind w:left="720" w:firstLine="360"/>
      </w:pPr>
      <w:r>
        <w:tab/>
      </w:r>
      <w:r>
        <w:tab/>
      </w:r>
      <w:r>
        <w:tab/>
      </w:r>
      <w:r>
        <w:t>“channel” : &lt;channel&gt;,</w:t>
      </w:r>
    </w:p>
    <w:p w:rsidR="00F9148B" w:rsidP="00974EC6" w:rsidRDefault="00F9148B" w14:paraId="1A7A0EC4" w14:textId="4EBDD853">
      <w:pPr>
        <w:pStyle w:val="FirstLevelBullet"/>
        <w:numPr>
          <w:ilvl w:val="0"/>
          <w:numId w:val="0"/>
        </w:numPr>
        <w:ind w:left="720" w:firstLine="360"/>
      </w:pPr>
      <w:r>
        <w:tab/>
      </w:r>
      <w:r>
        <w:tab/>
      </w:r>
      <w:r>
        <w:tab/>
      </w:r>
      <w:r>
        <w:t>“bandwidth” : &lt;bandwidth&gt;,</w:t>
      </w:r>
    </w:p>
    <w:p w:rsidR="00F9148B" w:rsidP="00974EC6" w:rsidRDefault="00F9148B" w14:paraId="6420D5B2" w14:textId="600E59D4">
      <w:pPr>
        <w:pStyle w:val="FirstLevelBullet"/>
        <w:numPr>
          <w:ilvl w:val="0"/>
          <w:numId w:val="0"/>
        </w:numPr>
        <w:ind w:left="720" w:firstLine="360"/>
      </w:pPr>
      <w:r>
        <w:tab/>
      </w:r>
      <w:r>
        <w:tab/>
      </w:r>
      <w:r>
        <w:tab/>
      </w:r>
      <w:r>
        <w:t>“country” : “&lt;country&gt;”,</w:t>
      </w:r>
    </w:p>
    <w:p w:rsidR="00F9148B" w:rsidP="00974EC6" w:rsidRDefault="00F9148B" w14:paraId="21990F95" w14:textId="63A77522">
      <w:pPr>
        <w:pStyle w:val="FirstLevelBullet"/>
        <w:numPr>
          <w:ilvl w:val="0"/>
          <w:numId w:val="0"/>
        </w:numPr>
        <w:ind w:left="720" w:firstLine="360"/>
      </w:pPr>
      <w:r>
        <w:tab/>
      </w:r>
      <w:r>
        <w:tab/>
      </w:r>
      <w:r>
        <w:tab/>
      </w:r>
      <w:r>
        <w:t>“txPower” : &lt;txPower&gt;</w:t>
      </w:r>
    </w:p>
    <w:p w:rsidR="00537B53" w:rsidP="006C6448" w:rsidRDefault="00537B53" w14:paraId="0AEC82FF" w14:textId="4397706D">
      <w:pPr>
        <w:pStyle w:val="FirstLevelBullet"/>
        <w:numPr>
          <w:ilvl w:val="0"/>
          <w:numId w:val="0"/>
        </w:numPr>
        <w:ind w:left="2160"/>
      </w:pPr>
      <w:r>
        <w:t>}</w:t>
      </w:r>
    </w:p>
    <w:p w:rsidR="00537B53" w:rsidP="00537B53" w:rsidRDefault="00537B53" w14:paraId="2E6A3679" w14:textId="77777777">
      <w:pPr>
        <w:pStyle w:val="FirstLevelBullet"/>
        <w:numPr>
          <w:ilvl w:val="0"/>
          <w:numId w:val="0"/>
        </w:numPr>
        <w:ind w:left="1440" w:firstLine="720"/>
      </w:pPr>
      <w:r>
        <w:t>]</w:t>
      </w:r>
    </w:p>
    <w:p w:rsidR="00537B53" w:rsidP="00537B53" w:rsidRDefault="00537B53" w14:paraId="3BB87E86" w14:textId="77777777">
      <w:pPr>
        <w:pStyle w:val="FirstLevelBullet"/>
        <w:numPr>
          <w:ilvl w:val="0"/>
          <w:numId w:val="0"/>
        </w:numPr>
        <w:ind w:left="720" w:firstLine="360"/>
      </w:pPr>
      <w:r>
        <w:t>}</w:t>
      </w:r>
    </w:p>
    <w:p w:rsidR="00537B53" w:rsidP="00537B53" w:rsidRDefault="00537B53" w14:paraId="2FDAA7DB" w14:textId="77777777">
      <w:pPr>
        <w:pStyle w:val="FirstLevelBullet"/>
        <w:numPr>
          <w:ilvl w:val="0"/>
          <w:numId w:val="0"/>
        </w:numPr>
        <w:ind w:left="720" w:firstLine="360"/>
      </w:pPr>
      <w:r>
        <w:lastRenderedPageBreak/>
        <w:t>}</w:t>
      </w:r>
    </w:p>
    <w:p w:rsidRPr="00820762" w:rsidR="00537B53" w:rsidP="00537B53" w:rsidRDefault="00537B53" w14:paraId="726659D7" w14:textId="77777777">
      <w:pPr>
        <w:pStyle w:val="ListParagraph"/>
        <w:numPr>
          <w:ilvl w:val="1"/>
          <w:numId w:val="9"/>
        </w:numPr>
      </w:pPr>
      <w:r>
        <w:t xml:space="preserve">Lấy thông tin </w:t>
      </w:r>
      <w:r w:rsidR="004C66E4">
        <w:t>Radio</w:t>
      </w:r>
      <w:r>
        <w:t xml:space="preserve"> thất bại:</w:t>
      </w:r>
    </w:p>
    <w:p w:rsidR="00537B53" w:rsidP="00537B53" w:rsidRDefault="00537B53" w14:paraId="5B9192C7" w14:textId="77777777">
      <w:pPr>
        <w:pStyle w:val="FirstLevelBullet"/>
        <w:numPr>
          <w:ilvl w:val="0"/>
          <w:numId w:val="0"/>
        </w:numPr>
        <w:ind w:left="1080"/>
      </w:pPr>
      <w:r>
        <w:t>{</w:t>
      </w:r>
    </w:p>
    <w:p w:rsidR="00537B53" w:rsidP="00537B53" w:rsidRDefault="00183521" w14:paraId="7AB8B7ED" w14:textId="7CEA6641">
      <w:pPr>
        <w:pStyle w:val="FirstLevelBullet"/>
        <w:numPr>
          <w:ilvl w:val="0"/>
          <w:numId w:val="0"/>
        </w:numPr>
        <w:ind w:left="1080"/>
      </w:pPr>
      <w:r>
        <w:t>“status”: &lt;ErrorCode&gt;</w:t>
      </w:r>
      <w:r w:rsidR="00537B53">
        <w:t>,</w:t>
      </w:r>
    </w:p>
    <w:p w:rsidR="00537B53" w:rsidP="00537B53" w:rsidRDefault="00B94824" w14:paraId="1B7504EC" w14:textId="3DE3549D">
      <w:pPr>
        <w:pStyle w:val="FirstLevelBullet"/>
        <w:numPr>
          <w:ilvl w:val="0"/>
          <w:numId w:val="0"/>
        </w:numPr>
        <w:ind w:left="1080"/>
      </w:pPr>
      <w:r>
        <w:t>“message”: “&lt;message&gt;”</w:t>
      </w:r>
      <w:r w:rsidR="00537B53">
        <w:t>,</w:t>
      </w:r>
    </w:p>
    <w:p w:rsidR="00554B29" w:rsidP="00554B29" w:rsidRDefault="00554B29" w14:paraId="331507DA" w14:textId="45E3F001">
      <w:pPr>
        <w:ind w:left="360" w:firstLine="720"/>
      </w:pPr>
      <w:r>
        <w:t xml:space="preserve">“requestId” : </w:t>
      </w:r>
      <w:r w:rsidR="003E0981">
        <w:t>&lt;requestId&gt;</w:t>
      </w:r>
      <w:r>
        <w:t>,</w:t>
      </w:r>
    </w:p>
    <w:p w:rsidR="00537B53" w:rsidP="00537B53" w:rsidRDefault="00537B53" w14:paraId="734A9518" w14:textId="77777777">
      <w:pPr>
        <w:pStyle w:val="FirstLevelBullet"/>
        <w:numPr>
          <w:ilvl w:val="0"/>
          <w:numId w:val="0"/>
        </w:numPr>
        <w:ind w:left="1080"/>
      </w:pPr>
      <w:r>
        <w:t>"data": {</w:t>
      </w:r>
    </w:p>
    <w:p w:rsidR="00537B53" w:rsidP="00537B53" w:rsidRDefault="00537B53" w14:paraId="0F469EE0" w14:textId="77777777">
      <w:pPr>
        <w:pStyle w:val="FirstLevelBullet"/>
        <w:numPr>
          <w:ilvl w:val="0"/>
          <w:numId w:val="0"/>
        </w:numPr>
        <w:ind w:left="1080"/>
      </w:pPr>
      <w:r>
        <w:t>}</w:t>
      </w:r>
    </w:p>
    <w:p w:rsidR="00537B53" w:rsidP="00537B53" w:rsidRDefault="00537B53" w14:paraId="2349B33F" w14:textId="77777777">
      <w:pPr>
        <w:pStyle w:val="FirstLevelBullet"/>
        <w:numPr>
          <w:ilvl w:val="0"/>
          <w:numId w:val="0"/>
        </w:numPr>
        <w:ind w:left="1080"/>
      </w:pPr>
      <w:r>
        <w:t>}</w:t>
      </w:r>
    </w:p>
    <w:p w:rsidR="00325CB0" w:rsidP="00537B53" w:rsidRDefault="00325CB0" w14:paraId="79F4F9A3" w14:textId="77777777">
      <w:pPr>
        <w:pStyle w:val="FirstLevelBullet"/>
        <w:numPr>
          <w:ilvl w:val="0"/>
          <w:numId w:val="0"/>
        </w:numPr>
        <w:ind w:left="1080"/>
      </w:pPr>
    </w:p>
    <w:p w:rsidR="00325CB0" w:rsidP="00325CB0" w:rsidRDefault="00325CB0" w14:paraId="686F2771" w14:textId="35636C5B">
      <w:pPr>
        <w:pStyle w:val="ListParagraph"/>
        <w:numPr>
          <w:ilvl w:val="0"/>
          <w:numId w:val="9"/>
        </w:numPr>
        <w:rPr>
          <w:b/>
          <w:bCs/>
        </w:rPr>
      </w:pPr>
      <w:r>
        <w:rPr>
          <w:b/>
          <w:bCs/>
        </w:rPr>
        <w:t>Radio 5G view Request:</w:t>
      </w:r>
    </w:p>
    <w:p w:rsidR="00325CB0" w:rsidP="00325CB0" w:rsidRDefault="00325CB0" w14:paraId="0B49177C" w14:textId="12C765A8">
      <w:pPr>
        <w:pStyle w:val="ListParagraph"/>
      </w:pPr>
      <w:r>
        <w:t>{“action” : “radio</w:t>
      </w:r>
      <w:r w:rsidR="00BF150E">
        <w:t>5G</w:t>
      </w:r>
      <w:r>
        <w:t xml:space="preserve">View”, “requestId” : </w:t>
      </w:r>
      <w:r w:rsidR="003E0981">
        <w:t>&lt;requestId&gt;</w:t>
      </w:r>
      <w:r>
        <w:t>}</w:t>
      </w:r>
    </w:p>
    <w:p w:rsidR="00325CB0" w:rsidP="00325CB0" w:rsidRDefault="00325CB0" w14:paraId="0E16A613" w14:textId="371B9625">
      <w:pPr>
        <w:pStyle w:val="ListParagraph"/>
        <w:numPr>
          <w:ilvl w:val="0"/>
          <w:numId w:val="9"/>
        </w:numPr>
        <w:rPr>
          <w:b/>
          <w:bCs/>
        </w:rPr>
      </w:pPr>
      <w:r>
        <w:rPr>
          <w:b/>
          <w:bCs/>
        </w:rPr>
        <w:t>Radio 5G view Response:</w:t>
      </w:r>
    </w:p>
    <w:p w:rsidRPr="00820762" w:rsidR="00325CB0" w:rsidP="00325CB0" w:rsidRDefault="00325CB0" w14:paraId="15EDD8F5" w14:textId="77777777">
      <w:pPr>
        <w:pStyle w:val="ListParagraph"/>
        <w:numPr>
          <w:ilvl w:val="1"/>
          <w:numId w:val="9"/>
        </w:numPr>
      </w:pPr>
      <w:r>
        <w:t>Lấy thông tin Radio</w:t>
      </w:r>
      <w:r w:rsidRPr="00820762">
        <w:t xml:space="preserve"> thành công</w:t>
      </w:r>
      <w:r>
        <w:t>:</w:t>
      </w:r>
    </w:p>
    <w:p w:rsidR="00325CB0" w:rsidP="00325CB0" w:rsidRDefault="00325CB0" w14:paraId="60A8EF5E" w14:textId="77777777">
      <w:pPr>
        <w:pStyle w:val="FirstLevelBullet"/>
        <w:numPr>
          <w:ilvl w:val="0"/>
          <w:numId w:val="0"/>
        </w:numPr>
        <w:ind w:left="1080"/>
      </w:pPr>
      <w:r>
        <w:t>{</w:t>
      </w:r>
    </w:p>
    <w:p w:rsidR="00325CB0" w:rsidP="00325CB0" w:rsidRDefault="00325CB0" w14:paraId="4BF3C41C" w14:textId="77777777">
      <w:pPr>
        <w:pStyle w:val="FirstLevelBullet"/>
        <w:numPr>
          <w:ilvl w:val="0"/>
          <w:numId w:val="0"/>
        </w:numPr>
        <w:ind w:left="720" w:firstLine="360"/>
      </w:pPr>
      <w:r>
        <w:t>"status": 0,</w:t>
      </w:r>
    </w:p>
    <w:p w:rsidR="00325CB0" w:rsidP="00325CB0" w:rsidRDefault="00325CB0" w14:paraId="61B753A4" w14:textId="77777777">
      <w:pPr>
        <w:pStyle w:val="FirstLevelBullet"/>
        <w:numPr>
          <w:ilvl w:val="0"/>
          <w:numId w:val="0"/>
        </w:numPr>
        <w:ind w:left="720" w:firstLine="360"/>
      </w:pPr>
      <w:r>
        <w:t>“message”: “Success”,</w:t>
      </w:r>
    </w:p>
    <w:p w:rsidR="00325CB0" w:rsidP="00325CB0" w:rsidRDefault="00325CB0" w14:paraId="5110A2E1" w14:textId="65450547">
      <w:pPr>
        <w:pStyle w:val="ListParagraph"/>
        <w:ind w:firstLine="360"/>
      </w:pPr>
      <w:r>
        <w:t xml:space="preserve">“requestId” : </w:t>
      </w:r>
      <w:r w:rsidR="003E0981">
        <w:t>&lt;requestId&gt;</w:t>
      </w:r>
      <w:r>
        <w:t>,</w:t>
      </w:r>
    </w:p>
    <w:p w:rsidR="00325CB0" w:rsidP="00325CB0" w:rsidRDefault="00325CB0" w14:paraId="06456596" w14:textId="77777777">
      <w:pPr>
        <w:pStyle w:val="FirstLevelBullet"/>
        <w:numPr>
          <w:ilvl w:val="0"/>
          <w:numId w:val="0"/>
        </w:numPr>
        <w:ind w:left="720" w:firstLine="360"/>
      </w:pPr>
      <w:r>
        <w:t>"data": {</w:t>
      </w:r>
    </w:p>
    <w:p w:rsidR="00325CB0" w:rsidP="00325CB0" w:rsidRDefault="00325CB0" w14:paraId="2F56E8C9" w14:textId="7B536383">
      <w:pPr>
        <w:pStyle w:val="FirstLevelBullet"/>
        <w:numPr>
          <w:ilvl w:val="0"/>
          <w:numId w:val="0"/>
        </w:numPr>
        <w:ind w:left="720" w:firstLine="360"/>
      </w:pPr>
      <w:r>
        <w:t>“action” : “radio5</w:t>
      </w:r>
      <w:r w:rsidR="00BF150E">
        <w:t>G</w:t>
      </w:r>
      <w:r>
        <w:t>View”,</w:t>
      </w:r>
    </w:p>
    <w:p w:rsidR="00325CB0" w:rsidP="00325CB0" w:rsidRDefault="00325CB0" w14:paraId="342D30D3" w14:textId="77777777">
      <w:pPr>
        <w:pStyle w:val="FirstLevelBullet"/>
        <w:numPr>
          <w:ilvl w:val="0"/>
          <w:numId w:val="0"/>
        </w:numPr>
        <w:ind w:left="720" w:firstLine="360"/>
      </w:pPr>
      <w:r>
        <w:t>“</w:t>
      </w:r>
      <w:r w:rsidRPr="000D6174">
        <w:t>results</w:t>
      </w:r>
      <w:r>
        <w:t>”:[</w:t>
      </w:r>
    </w:p>
    <w:p w:rsidR="00325CB0" w:rsidP="00325CB0" w:rsidRDefault="00325CB0" w14:paraId="44B6E545" w14:textId="77777777">
      <w:pPr>
        <w:pStyle w:val="FirstLevelBullet"/>
        <w:numPr>
          <w:ilvl w:val="0"/>
          <w:numId w:val="0"/>
        </w:numPr>
        <w:ind w:left="1440" w:firstLine="720"/>
      </w:pPr>
      <w:r>
        <w:t>{</w:t>
      </w:r>
    </w:p>
    <w:p w:rsidR="00325CB0" w:rsidP="00D5693D" w:rsidRDefault="00325CB0" w14:paraId="39445481" w14:textId="2BFD5C3C">
      <w:pPr>
        <w:pStyle w:val="FirstLevelBullet"/>
        <w:numPr>
          <w:ilvl w:val="0"/>
          <w:numId w:val="0"/>
        </w:numPr>
        <w:ind w:left="720" w:firstLine="360"/>
      </w:pPr>
      <w:r>
        <w:tab/>
      </w:r>
      <w:r>
        <w:tab/>
      </w:r>
      <w:r>
        <w:tab/>
      </w:r>
      <w:r>
        <w:t>“en</w:t>
      </w:r>
      <w:r w:rsidR="008C2C73">
        <w:t>able” : &lt;enable&gt;</w:t>
      </w:r>
    </w:p>
    <w:p w:rsidR="00F9148B" w:rsidP="00F9148B" w:rsidRDefault="00F9148B" w14:paraId="01D7B02E" w14:textId="21567C76">
      <w:pPr>
        <w:pStyle w:val="FirstLevelBullet"/>
        <w:numPr>
          <w:ilvl w:val="0"/>
          <w:numId w:val="0"/>
        </w:numPr>
        <w:ind w:left="720" w:firstLine="360"/>
      </w:pPr>
      <w:r>
        <w:tab/>
      </w:r>
      <w:r>
        <w:tab/>
      </w:r>
      <w:r>
        <w:tab/>
      </w:r>
      <w:r>
        <w:t>“channel” : &lt;channel&gt;,</w:t>
      </w:r>
    </w:p>
    <w:p w:rsidR="00F9148B" w:rsidP="00F9148B" w:rsidRDefault="00F9148B" w14:paraId="4A8E81AB" w14:textId="77777777">
      <w:pPr>
        <w:pStyle w:val="FirstLevelBullet"/>
        <w:numPr>
          <w:ilvl w:val="0"/>
          <w:numId w:val="0"/>
        </w:numPr>
        <w:ind w:left="720" w:firstLine="360"/>
      </w:pPr>
      <w:r>
        <w:tab/>
      </w:r>
      <w:r>
        <w:tab/>
      </w:r>
      <w:r>
        <w:tab/>
      </w:r>
      <w:r>
        <w:t>“bandwidth” : &lt;bandwidth&gt;,</w:t>
      </w:r>
    </w:p>
    <w:p w:rsidR="00F9148B" w:rsidP="00F9148B" w:rsidRDefault="00F9148B" w14:paraId="5811565D" w14:textId="77777777">
      <w:pPr>
        <w:pStyle w:val="FirstLevelBullet"/>
        <w:numPr>
          <w:ilvl w:val="0"/>
          <w:numId w:val="0"/>
        </w:numPr>
        <w:ind w:left="720" w:firstLine="360"/>
      </w:pPr>
      <w:r>
        <w:tab/>
      </w:r>
      <w:r>
        <w:tab/>
      </w:r>
      <w:r>
        <w:tab/>
      </w:r>
      <w:r>
        <w:t>“country” : “&lt;country&gt;”,</w:t>
      </w:r>
    </w:p>
    <w:p w:rsidR="00F9148B" w:rsidP="00F9148B" w:rsidRDefault="00F9148B" w14:paraId="2C2B0514" w14:textId="77777777">
      <w:pPr>
        <w:pStyle w:val="FirstLevelBullet"/>
        <w:numPr>
          <w:ilvl w:val="0"/>
          <w:numId w:val="0"/>
        </w:numPr>
        <w:ind w:left="720" w:firstLine="360"/>
      </w:pPr>
      <w:r>
        <w:tab/>
      </w:r>
      <w:r>
        <w:tab/>
      </w:r>
      <w:r>
        <w:tab/>
      </w:r>
      <w:r>
        <w:t>“txPower” : &lt;txPower&gt;</w:t>
      </w:r>
    </w:p>
    <w:p w:rsidR="00F9148B" w:rsidP="00D5693D" w:rsidRDefault="00F9148B" w14:paraId="31C83015" w14:textId="2D0CAE79">
      <w:pPr>
        <w:pStyle w:val="FirstLevelBullet"/>
        <w:numPr>
          <w:ilvl w:val="0"/>
          <w:numId w:val="0"/>
        </w:numPr>
        <w:ind w:left="720" w:firstLine="360"/>
      </w:pPr>
    </w:p>
    <w:p w:rsidR="00325CB0" w:rsidP="00325CB0" w:rsidRDefault="00325CB0" w14:paraId="0D6ABD58" w14:textId="23C0E522">
      <w:pPr>
        <w:pStyle w:val="FirstLevelBullet"/>
        <w:numPr>
          <w:ilvl w:val="0"/>
          <w:numId w:val="0"/>
        </w:numPr>
        <w:ind w:left="2160"/>
      </w:pPr>
      <w:r>
        <w:t>}</w:t>
      </w:r>
    </w:p>
    <w:p w:rsidR="00325CB0" w:rsidP="00325CB0" w:rsidRDefault="00325CB0" w14:paraId="27E47CAE" w14:textId="77777777">
      <w:pPr>
        <w:pStyle w:val="FirstLevelBullet"/>
        <w:numPr>
          <w:ilvl w:val="0"/>
          <w:numId w:val="0"/>
        </w:numPr>
        <w:ind w:left="1440" w:firstLine="720"/>
      </w:pPr>
      <w:r>
        <w:t>]</w:t>
      </w:r>
    </w:p>
    <w:p w:rsidR="00325CB0" w:rsidP="00325CB0" w:rsidRDefault="00325CB0" w14:paraId="038FD5EA" w14:textId="77777777">
      <w:pPr>
        <w:pStyle w:val="FirstLevelBullet"/>
        <w:numPr>
          <w:ilvl w:val="0"/>
          <w:numId w:val="0"/>
        </w:numPr>
        <w:ind w:left="720" w:firstLine="360"/>
      </w:pPr>
      <w:r>
        <w:t>}</w:t>
      </w:r>
    </w:p>
    <w:p w:rsidR="00325CB0" w:rsidP="00325CB0" w:rsidRDefault="00325CB0" w14:paraId="400E160C" w14:textId="77777777">
      <w:pPr>
        <w:pStyle w:val="FirstLevelBullet"/>
        <w:numPr>
          <w:ilvl w:val="0"/>
          <w:numId w:val="0"/>
        </w:numPr>
        <w:ind w:left="720" w:firstLine="360"/>
      </w:pPr>
      <w:r>
        <w:t>}</w:t>
      </w:r>
    </w:p>
    <w:p w:rsidRPr="00820762" w:rsidR="00325CB0" w:rsidP="00325CB0" w:rsidRDefault="00325CB0" w14:paraId="7770B25B" w14:textId="77777777">
      <w:pPr>
        <w:pStyle w:val="ListParagraph"/>
        <w:numPr>
          <w:ilvl w:val="1"/>
          <w:numId w:val="9"/>
        </w:numPr>
      </w:pPr>
      <w:r>
        <w:t>Lấy thông tin Radio thất bại:</w:t>
      </w:r>
    </w:p>
    <w:p w:rsidR="00325CB0" w:rsidP="00325CB0" w:rsidRDefault="00325CB0" w14:paraId="397751C2" w14:textId="77777777">
      <w:pPr>
        <w:pStyle w:val="FirstLevelBullet"/>
        <w:numPr>
          <w:ilvl w:val="0"/>
          <w:numId w:val="0"/>
        </w:numPr>
        <w:ind w:left="1080"/>
      </w:pPr>
      <w:r>
        <w:t>{</w:t>
      </w:r>
    </w:p>
    <w:p w:rsidR="00325CB0" w:rsidP="00325CB0" w:rsidRDefault="00325CB0" w14:paraId="31884D54" w14:textId="77777777">
      <w:pPr>
        <w:pStyle w:val="FirstLevelBullet"/>
        <w:numPr>
          <w:ilvl w:val="0"/>
          <w:numId w:val="0"/>
        </w:numPr>
        <w:ind w:left="1080"/>
      </w:pPr>
      <w:r>
        <w:t>“status”: &lt;ErrorCode&gt;,</w:t>
      </w:r>
    </w:p>
    <w:p w:rsidR="00325CB0" w:rsidP="00325CB0" w:rsidRDefault="00325CB0" w14:paraId="550B5ECA" w14:textId="77777777">
      <w:pPr>
        <w:pStyle w:val="FirstLevelBullet"/>
        <w:numPr>
          <w:ilvl w:val="0"/>
          <w:numId w:val="0"/>
        </w:numPr>
        <w:ind w:left="1080"/>
      </w:pPr>
      <w:r>
        <w:t>“message”: “&lt;message&gt;”,</w:t>
      </w:r>
    </w:p>
    <w:p w:rsidR="00325CB0" w:rsidP="00325CB0" w:rsidRDefault="00325CB0" w14:paraId="30404BF7" w14:textId="24A7114C">
      <w:pPr>
        <w:ind w:left="360" w:firstLine="720"/>
      </w:pPr>
      <w:r>
        <w:t xml:space="preserve">“requestId” : </w:t>
      </w:r>
      <w:r w:rsidR="003E0981">
        <w:t>&lt;requestId&gt;</w:t>
      </w:r>
      <w:r>
        <w:t>,</w:t>
      </w:r>
    </w:p>
    <w:p w:rsidR="00325CB0" w:rsidP="00325CB0" w:rsidRDefault="00325CB0" w14:paraId="2DAF21BE" w14:textId="77777777">
      <w:pPr>
        <w:pStyle w:val="FirstLevelBullet"/>
        <w:numPr>
          <w:ilvl w:val="0"/>
          <w:numId w:val="0"/>
        </w:numPr>
        <w:ind w:left="1080"/>
      </w:pPr>
      <w:r>
        <w:t>"data": {</w:t>
      </w:r>
    </w:p>
    <w:p w:rsidR="00325CB0" w:rsidP="00325CB0" w:rsidRDefault="00325CB0" w14:paraId="32AE35CA" w14:textId="77777777">
      <w:pPr>
        <w:pStyle w:val="FirstLevelBullet"/>
        <w:numPr>
          <w:ilvl w:val="0"/>
          <w:numId w:val="0"/>
        </w:numPr>
        <w:ind w:left="1080"/>
      </w:pPr>
      <w:r>
        <w:lastRenderedPageBreak/>
        <w:t>}</w:t>
      </w:r>
    </w:p>
    <w:p w:rsidR="00325CB0" w:rsidP="00325CB0" w:rsidRDefault="00325CB0" w14:paraId="60524FF6" w14:textId="77777777">
      <w:pPr>
        <w:pStyle w:val="FirstLevelBullet"/>
        <w:numPr>
          <w:ilvl w:val="0"/>
          <w:numId w:val="0"/>
        </w:numPr>
        <w:ind w:left="1080"/>
      </w:pPr>
      <w:r>
        <w:t>}</w:t>
      </w:r>
    </w:p>
    <w:p w:rsidR="00325CB0" w:rsidP="00537B53" w:rsidRDefault="00325CB0" w14:paraId="4619D78D" w14:textId="77777777">
      <w:pPr>
        <w:pStyle w:val="FirstLevelBullet"/>
        <w:numPr>
          <w:ilvl w:val="0"/>
          <w:numId w:val="0"/>
        </w:numPr>
        <w:ind w:left="1080"/>
      </w:pPr>
    </w:p>
    <w:p w:rsidR="00537B53" w:rsidP="00537B53" w:rsidRDefault="00537B53" w14:paraId="5D6E3062" w14:textId="77777777">
      <w:pPr>
        <w:pStyle w:val="ListParagraph"/>
        <w:numPr>
          <w:ilvl w:val="0"/>
          <w:numId w:val="9"/>
        </w:numPr>
        <w:rPr>
          <w:b/>
          <w:bCs/>
        </w:rPr>
      </w:pPr>
      <w:r w:rsidRPr="00003BA2">
        <w:rPr>
          <w:b/>
          <w:bCs/>
        </w:rPr>
        <w:t>Mô tả tham số</w:t>
      </w:r>
      <w:r>
        <w:rPr>
          <w:b/>
          <w:bCs/>
        </w:rPr>
        <w:t>:</w:t>
      </w:r>
    </w:p>
    <w:p w:rsidR="00771908" w:rsidP="00771908" w:rsidRDefault="00771908" w14:paraId="7D1DFA60" w14:textId="6C889B4E">
      <w:pPr>
        <w:pStyle w:val="Caption"/>
        <w:keepNext/>
      </w:pPr>
      <w:bookmarkStart w:name="_Toc113971607" w:id="97"/>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17</w:t>
      </w:r>
      <w:r>
        <w:fldChar w:fldCharType="end"/>
      </w:r>
      <w:r>
        <w:t xml:space="preserve"> Bảng mô tả tham số trong luồng điều khiển lấy thông tin cấu hình Radio</w:t>
      </w:r>
      <w:bookmarkEnd w:id="97"/>
    </w:p>
    <w:tbl>
      <w:tblPr>
        <w:tblStyle w:val="TableGrid"/>
        <w:tblW w:w="0" w:type="auto"/>
        <w:tblInd w:w="175" w:type="dxa"/>
        <w:tblLook w:val="04A0" w:firstRow="1" w:lastRow="0" w:firstColumn="1" w:lastColumn="0" w:noHBand="0" w:noVBand="1"/>
      </w:tblPr>
      <w:tblGrid>
        <w:gridCol w:w="714"/>
        <w:gridCol w:w="1805"/>
        <w:gridCol w:w="1532"/>
        <w:gridCol w:w="1083"/>
        <w:gridCol w:w="2194"/>
        <w:gridCol w:w="1722"/>
      </w:tblGrid>
      <w:tr w:rsidR="004C66E4" w:rsidTr="00771908" w14:paraId="3BF5B0E2" w14:textId="77777777">
        <w:tc>
          <w:tcPr>
            <w:tcW w:w="714" w:type="dxa"/>
          </w:tcPr>
          <w:p w:rsidR="00537B53" w:rsidP="00E5021C" w:rsidRDefault="00537B53" w14:paraId="6742F7CA" w14:textId="77777777">
            <w:pPr>
              <w:pStyle w:val="ListParagraph"/>
              <w:ind w:left="0"/>
              <w:rPr>
                <w:b/>
                <w:bCs/>
              </w:rPr>
            </w:pPr>
            <w:r>
              <w:rPr>
                <w:b/>
                <w:bCs/>
              </w:rPr>
              <w:t>STT</w:t>
            </w:r>
          </w:p>
        </w:tc>
        <w:tc>
          <w:tcPr>
            <w:tcW w:w="1805" w:type="dxa"/>
          </w:tcPr>
          <w:p w:rsidR="00537B53" w:rsidP="00E5021C" w:rsidRDefault="00537B53" w14:paraId="0F28F892" w14:textId="77777777">
            <w:pPr>
              <w:pStyle w:val="ListParagraph"/>
              <w:ind w:left="0"/>
              <w:rPr>
                <w:b/>
                <w:bCs/>
              </w:rPr>
            </w:pPr>
            <w:r>
              <w:rPr>
                <w:b/>
                <w:bCs/>
              </w:rPr>
              <w:t>Tham số</w:t>
            </w:r>
          </w:p>
        </w:tc>
        <w:tc>
          <w:tcPr>
            <w:tcW w:w="1532" w:type="dxa"/>
          </w:tcPr>
          <w:p w:rsidR="00537B53" w:rsidP="00E5021C" w:rsidRDefault="00537B53" w14:paraId="31D4BA01" w14:textId="77777777">
            <w:pPr>
              <w:pStyle w:val="ListParagraph"/>
              <w:ind w:left="0"/>
              <w:rPr>
                <w:b/>
                <w:bCs/>
              </w:rPr>
            </w:pPr>
            <w:r>
              <w:rPr>
                <w:b/>
                <w:bCs/>
              </w:rPr>
              <w:t>Mô tả</w:t>
            </w:r>
          </w:p>
        </w:tc>
        <w:tc>
          <w:tcPr>
            <w:tcW w:w="1083" w:type="dxa"/>
          </w:tcPr>
          <w:p w:rsidR="00537B53" w:rsidP="00E5021C" w:rsidRDefault="00537B53" w14:paraId="48F07E59" w14:textId="77777777">
            <w:pPr>
              <w:pStyle w:val="ListParagraph"/>
              <w:ind w:left="0"/>
              <w:rPr>
                <w:b/>
                <w:bCs/>
              </w:rPr>
            </w:pPr>
            <w:r>
              <w:rPr>
                <w:b/>
                <w:bCs/>
              </w:rPr>
              <w:t>Kiểu</w:t>
            </w:r>
          </w:p>
        </w:tc>
        <w:tc>
          <w:tcPr>
            <w:tcW w:w="2194" w:type="dxa"/>
          </w:tcPr>
          <w:p w:rsidR="00537B53" w:rsidP="00E5021C" w:rsidRDefault="00537B53" w14:paraId="4D2BE8D5" w14:textId="77777777">
            <w:pPr>
              <w:pStyle w:val="ListParagraph"/>
              <w:ind w:left="0"/>
              <w:rPr>
                <w:b/>
                <w:bCs/>
              </w:rPr>
            </w:pPr>
            <w:r>
              <w:rPr>
                <w:b/>
                <w:bCs/>
              </w:rPr>
              <w:t>Giá trị</w:t>
            </w:r>
          </w:p>
        </w:tc>
        <w:tc>
          <w:tcPr>
            <w:tcW w:w="1722" w:type="dxa"/>
          </w:tcPr>
          <w:p w:rsidR="00537B53" w:rsidP="00E5021C" w:rsidRDefault="00537B53" w14:paraId="28901EAE" w14:textId="77777777">
            <w:pPr>
              <w:pStyle w:val="ListParagraph"/>
              <w:ind w:left="0"/>
              <w:rPr>
                <w:b/>
                <w:bCs/>
              </w:rPr>
            </w:pPr>
            <w:r>
              <w:rPr>
                <w:b/>
                <w:bCs/>
              </w:rPr>
              <w:t>Json Key</w:t>
            </w:r>
          </w:p>
        </w:tc>
      </w:tr>
      <w:tr w:rsidR="004C66E4" w:rsidTr="00771908" w14:paraId="5FDDA2C7" w14:textId="77777777">
        <w:tc>
          <w:tcPr>
            <w:tcW w:w="714" w:type="dxa"/>
          </w:tcPr>
          <w:p w:rsidRPr="00020A9F" w:rsidR="00537B53" w:rsidP="00E5021C" w:rsidRDefault="00325CB0" w14:paraId="4B40E13C" w14:textId="3ED67DED">
            <w:pPr>
              <w:pStyle w:val="ListParagraph"/>
              <w:ind w:left="0"/>
            </w:pPr>
            <w:r>
              <w:t>1</w:t>
            </w:r>
          </w:p>
        </w:tc>
        <w:tc>
          <w:tcPr>
            <w:tcW w:w="1805" w:type="dxa"/>
          </w:tcPr>
          <w:p w:rsidRPr="00020A9F" w:rsidR="00537B53" w:rsidP="00E5021C" w:rsidRDefault="004C66E4" w14:paraId="130DA75F" w14:textId="77777777">
            <w:pPr>
              <w:pStyle w:val="ListParagraph"/>
              <w:ind w:left="0"/>
            </w:pPr>
            <w:r>
              <w:t>Enable/Disable Radio</w:t>
            </w:r>
          </w:p>
        </w:tc>
        <w:tc>
          <w:tcPr>
            <w:tcW w:w="1532" w:type="dxa"/>
          </w:tcPr>
          <w:p w:rsidRPr="00020A9F" w:rsidR="00537B53" w:rsidP="00E5021C" w:rsidRDefault="004C66E4" w14:paraId="0DDAA28F" w14:textId="77777777">
            <w:pPr>
              <w:pStyle w:val="ListParagraph"/>
              <w:ind w:left="0"/>
            </w:pPr>
            <w:r>
              <w:t>Bật/Tắt Wifi</w:t>
            </w:r>
          </w:p>
        </w:tc>
        <w:tc>
          <w:tcPr>
            <w:tcW w:w="1083" w:type="dxa"/>
          </w:tcPr>
          <w:p w:rsidRPr="00020A9F" w:rsidR="00537B53" w:rsidP="00E5021C" w:rsidRDefault="004C66E4" w14:paraId="179B0086" w14:textId="77777777">
            <w:pPr>
              <w:pStyle w:val="ListParagraph"/>
              <w:ind w:left="0"/>
            </w:pPr>
            <w:r>
              <w:t>Boolean</w:t>
            </w:r>
          </w:p>
        </w:tc>
        <w:tc>
          <w:tcPr>
            <w:tcW w:w="2194" w:type="dxa"/>
          </w:tcPr>
          <w:p w:rsidR="00537B53" w:rsidP="00E5021C" w:rsidRDefault="008C2C73" w14:paraId="306FCD7A" w14:textId="139978EA">
            <w:pPr>
              <w:pStyle w:val="ListParagraph"/>
              <w:ind w:left="0"/>
            </w:pPr>
            <w:r>
              <w:t>t</w:t>
            </w:r>
            <w:r w:rsidR="004C66E4">
              <w:t>rue: Bật Wifi</w:t>
            </w:r>
          </w:p>
          <w:p w:rsidRPr="00020A9F" w:rsidR="004C66E4" w:rsidP="00E5021C" w:rsidRDefault="008C2C73" w14:paraId="4C2A8F05" w14:textId="388A7E8B">
            <w:pPr>
              <w:pStyle w:val="ListParagraph"/>
              <w:ind w:left="0"/>
            </w:pPr>
            <w:r>
              <w:t>f</w:t>
            </w:r>
            <w:r w:rsidR="004C66E4">
              <w:t>alse: Tắt Wifi</w:t>
            </w:r>
          </w:p>
        </w:tc>
        <w:tc>
          <w:tcPr>
            <w:tcW w:w="1722" w:type="dxa"/>
          </w:tcPr>
          <w:p w:rsidRPr="00020A9F" w:rsidR="00537B53" w:rsidP="00E5021C" w:rsidRDefault="00F9148B" w14:paraId="17BD9A85" w14:textId="3B3FEBFE">
            <w:pPr>
              <w:pStyle w:val="ListParagraph"/>
              <w:ind w:left="0"/>
            </w:pPr>
            <w:r>
              <w:t>e</w:t>
            </w:r>
            <w:r w:rsidR="004C66E4">
              <w:t>nable</w:t>
            </w:r>
          </w:p>
        </w:tc>
      </w:tr>
      <w:tr w:rsidR="00F9148B" w:rsidTr="00771908" w14:paraId="5D2E2915" w14:textId="77777777">
        <w:tc>
          <w:tcPr>
            <w:tcW w:w="714" w:type="dxa"/>
          </w:tcPr>
          <w:p w:rsidR="00F9148B" w:rsidP="00E5021C" w:rsidRDefault="00F9148B" w14:paraId="64AA728E" w14:textId="7EA0EA08">
            <w:pPr>
              <w:pStyle w:val="ListParagraph"/>
              <w:ind w:left="0"/>
            </w:pPr>
            <w:r>
              <w:t>2</w:t>
            </w:r>
          </w:p>
        </w:tc>
        <w:tc>
          <w:tcPr>
            <w:tcW w:w="1805" w:type="dxa"/>
          </w:tcPr>
          <w:p w:rsidR="00F9148B" w:rsidP="00E5021C" w:rsidRDefault="00F9148B" w14:paraId="79F992B1" w14:textId="57F09103">
            <w:pPr>
              <w:pStyle w:val="ListParagraph"/>
              <w:ind w:left="0"/>
            </w:pPr>
            <w:r>
              <w:t>Channel</w:t>
            </w:r>
          </w:p>
        </w:tc>
        <w:tc>
          <w:tcPr>
            <w:tcW w:w="1532" w:type="dxa"/>
          </w:tcPr>
          <w:p w:rsidR="00F9148B" w:rsidP="00E5021C" w:rsidRDefault="00F9148B" w14:paraId="767D79B9" w14:textId="20F81842">
            <w:pPr>
              <w:pStyle w:val="ListParagraph"/>
              <w:ind w:left="0"/>
            </w:pPr>
            <w:r>
              <w:t>Kênh Wifi</w:t>
            </w:r>
          </w:p>
        </w:tc>
        <w:tc>
          <w:tcPr>
            <w:tcW w:w="1083" w:type="dxa"/>
          </w:tcPr>
          <w:p w:rsidR="00F9148B" w:rsidP="00E5021C" w:rsidRDefault="00F9148B" w14:paraId="46B39DED" w14:textId="0E68BEC2">
            <w:pPr>
              <w:pStyle w:val="ListParagraph"/>
              <w:ind w:left="0"/>
            </w:pPr>
            <w:r>
              <w:t>Integer</w:t>
            </w:r>
          </w:p>
        </w:tc>
        <w:tc>
          <w:tcPr>
            <w:tcW w:w="2194" w:type="dxa"/>
          </w:tcPr>
          <w:p w:rsidR="00D93029" w:rsidP="00E5021C" w:rsidRDefault="00AB4AD7" w14:paraId="73BE6057" w14:textId="0BB6C438">
            <w:pPr>
              <w:pStyle w:val="ListParagraph"/>
              <w:ind w:left="0"/>
            </w:pPr>
            <w:r>
              <w:t>Giá trị 0 tương ứng với AUTO</w:t>
            </w:r>
          </w:p>
        </w:tc>
        <w:tc>
          <w:tcPr>
            <w:tcW w:w="1722" w:type="dxa"/>
          </w:tcPr>
          <w:p w:rsidR="00F9148B" w:rsidP="00E5021C" w:rsidRDefault="00F9148B" w14:paraId="6982E23D" w14:textId="37EFF871">
            <w:pPr>
              <w:pStyle w:val="ListParagraph"/>
              <w:ind w:left="0"/>
            </w:pPr>
            <w:r>
              <w:t>channel</w:t>
            </w:r>
          </w:p>
        </w:tc>
      </w:tr>
      <w:tr w:rsidR="00F9148B" w:rsidTr="00771908" w14:paraId="4FBA6CF9" w14:textId="77777777">
        <w:tc>
          <w:tcPr>
            <w:tcW w:w="714" w:type="dxa"/>
          </w:tcPr>
          <w:p w:rsidR="00F9148B" w:rsidP="00E5021C" w:rsidRDefault="00F9148B" w14:paraId="7FB76E53" w14:textId="7495241F">
            <w:pPr>
              <w:pStyle w:val="ListParagraph"/>
              <w:ind w:left="0"/>
            </w:pPr>
            <w:r>
              <w:t>3</w:t>
            </w:r>
          </w:p>
        </w:tc>
        <w:tc>
          <w:tcPr>
            <w:tcW w:w="1805" w:type="dxa"/>
          </w:tcPr>
          <w:p w:rsidR="00F9148B" w:rsidP="00E5021C" w:rsidRDefault="00F9148B" w14:paraId="3B107335" w14:textId="0C049BEE">
            <w:pPr>
              <w:pStyle w:val="ListParagraph"/>
              <w:ind w:left="0"/>
            </w:pPr>
            <w:r>
              <w:t>Bandwidth</w:t>
            </w:r>
          </w:p>
        </w:tc>
        <w:tc>
          <w:tcPr>
            <w:tcW w:w="1532" w:type="dxa"/>
          </w:tcPr>
          <w:p w:rsidR="00F9148B" w:rsidP="00E5021C" w:rsidRDefault="00F9148B" w14:paraId="01207CAB" w14:textId="2F52F86F">
            <w:pPr>
              <w:pStyle w:val="ListParagraph"/>
              <w:ind w:left="0"/>
            </w:pPr>
            <w:r>
              <w:t>Bandwidth</w:t>
            </w:r>
          </w:p>
        </w:tc>
        <w:tc>
          <w:tcPr>
            <w:tcW w:w="1083" w:type="dxa"/>
          </w:tcPr>
          <w:p w:rsidR="00F9148B" w:rsidP="00E5021C" w:rsidRDefault="00F9148B" w14:paraId="565B5960" w14:textId="6CA541E1">
            <w:pPr>
              <w:pStyle w:val="ListParagraph"/>
              <w:ind w:left="0"/>
            </w:pPr>
            <w:r>
              <w:t>Integer</w:t>
            </w:r>
          </w:p>
        </w:tc>
        <w:tc>
          <w:tcPr>
            <w:tcW w:w="2194" w:type="dxa"/>
          </w:tcPr>
          <w:p w:rsidR="00F9148B" w:rsidP="00E5021C" w:rsidRDefault="00D93029" w14:paraId="1570FB0D" w14:textId="77777777">
            <w:pPr>
              <w:pStyle w:val="ListParagraph"/>
              <w:ind w:left="0"/>
            </w:pPr>
            <w:r>
              <w:t>0 : 20MHz</w:t>
            </w:r>
          </w:p>
          <w:p w:rsidR="00D93029" w:rsidP="00E5021C" w:rsidRDefault="00D93029" w14:paraId="38ACF8B1" w14:textId="77777777">
            <w:pPr>
              <w:pStyle w:val="ListParagraph"/>
              <w:ind w:left="0"/>
            </w:pPr>
            <w:r>
              <w:t>1: 40MHz</w:t>
            </w:r>
          </w:p>
          <w:p w:rsidR="00D93029" w:rsidP="00E5021C" w:rsidRDefault="00D93029" w14:paraId="517D4ED7" w14:textId="77777777">
            <w:pPr>
              <w:pStyle w:val="ListParagraph"/>
              <w:ind w:left="0"/>
            </w:pPr>
            <w:r>
              <w:t>2: 20/40MHz</w:t>
            </w:r>
          </w:p>
          <w:p w:rsidR="00D93029" w:rsidP="00E5021C" w:rsidRDefault="00D93029" w14:paraId="0980ACFE" w14:textId="59472EFE">
            <w:pPr>
              <w:pStyle w:val="ListParagraph"/>
              <w:ind w:left="0"/>
            </w:pPr>
            <w:r>
              <w:t xml:space="preserve">3: 20/40/80MHz </w:t>
            </w:r>
            <w:r w:rsidR="002205C5">
              <w:t>(band 5GHz)</w:t>
            </w:r>
          </w:p>
        </w:tc>
        <w:tc>
          <w:tcPr>
            <w:tcW w:w="1722" w:type="dxa"/>
          </w:tcPr>
          <w:p w:rsidR="00F9148B" w:rsidP="00E5021C" w:rsidRDefault="00D93029" w14:paraId="2879478B" w14:textId="7C314ECF">
            <w:pPr>
              <w:pStyle w:val="ListParagraph"/>
              <w:ind w:left="0"/>
            </w:pPr>
            <w:r>
              <w:t>b</w:t>
            </w:r>
            <w:r w:rsidR="00F9148B">
              <w:t>andwidth</w:t>
            </w:r>
          </w:p>
        </w:tc>
      </w:tr>
      <w:tr w:rsidR="00F9148B" w:rsidTr="00771908" w14:paraId="2BD5BA5E" w14:textId="77777777">
        <w:tc>
          <w:tcPr>
            <w:tcW w:w="714" w:type="dxa"/>
          </w:tcPr>
          <w:p w:rsidR="00F9148B" w:rsidP="00E5021C" w:rsidRDefault="00F9148B" w14:paraId="3D6BDC8E" w14:textId="05473A57">
            <w:pPr>
              <w:pStyle w:val="ListParagraph"/>
              <w:ind w:left="0"/>
            </w:pPr>
            <w:r>
              <w:t>4</w:t>
            </w:r>
          </w:p>
        </w:tc>
        <w:tc>
          <w:tcPr>
            <w:tcW w:w="1805" w:type="dxa"/>
          </w:tcPr>
          <w:p w:rsidR="00F9148B" w:rsidP="00E5021C" w:rsidRDefault="00F9148B" w14:paraId="6DF912AB" w14:textId="06C21334">
            <w:pPr>
              <w:pStyle w:val="ListParagraph"/>
              <w:ind w:left="0"/>
            </w:pPr>
            <w:r>
              <w:t>Country</w:t>
            </w:r>
          </w:p>
        </w:tc>
        <w:tc>
          <w:tcPr>
            <w:tcW w:w="1532" w:type="dxa"/>
          </w:tcPr>
          <w:p w:rsidR="00F9148B" w:rsidP="00E5021C" w:rsidRDefault="00F9148B" w14:paraId="074E1738" w14:textId="13FA57C6">
            <w:pPr>
              <w:pStyle w:val="ListParagraph"/>
              <w:ind w:left="0"/>
            </w:pPr>
            <w:r>
              <w:t>Country</w:t>
            </w:r>
          </w:p>
        </w:tc>
        <w:tc>
          <w:tcPr>
            <w:tcW w:w="1083" w:type="dxa"/>
          </w:tcPr>
          <w:p w:rsidR="00F9148B" w:rsidP="00E5021C" w:rsidRDefault="00F9148B" w14:paraId="59DD84CD" w14:textId="5601E6CC">
            <w:pPr>
              <w:pStyle w:val="ListParagraph"/>
              <w:ind w:left="0"/>
            </w:pPr>
            <w:r>
              <w:t>String</w:t>
            </w:r>
          </w:p>
        </w:tc>
        <w:tc>
          <w:tcPr>
            <w:tcW w:w="2194" w:type="dxa"/>
          </w:tcPr>
          <w:p w:rsidR="00F9148B" w:rsidP="00E5021C" w:rsidRDefault="00F9148B" w14:paraId="223C94ED" w14:textId="77777777">
            <w:pPr>
              <w:pStyle w:val="ListParagraph"/>
              <w:ind w:left="0"/>
            </w:pPr>
          </w:p>
        </w:tc>
        <w:tc>
          <w:tcPr>
            <w:tcW w:w="1722" w:type="dxa"/>
          </w:tcPr>
          <w:p w:rsidR="00F9148B" w:rsidP="00E5021C" w:rsidRDefault="00F9148B" w14:paraId="092A0385" w14:textId="646D16A7">
            <w:pPr>
              <w:pStyle w:val="ListParagraph"/>
              <w:ind w:left="0"/>
            </w:pPr>
            <w:r>
              <w:t>country</w:t>
            </w:r>
          </w:p>
        </w:tc>
      </w:tr>
      <w:tr w:rsidR="00F9148B" w:rsidTr="00771908" w14:paraId="10C1514A" w14:textId="77777777">
        <w:tc>
          <w:tcPr>
            <w:tcW w:w="714" w:type="dxa"/>
          </w:tcPr>
          <w:p w:rsidR="00F9148B" w:rsidP="00E5021C" w:rsidRDefault="00F9148B" w14:paraId="2FDCA29F" w14:textId="5113C398">
            <w:pPr>
              <w:pStyle w:val="ListParagraph"/>
              <w:ind w:left="0"/>
            </w:pPr>
            <w:r>
              <w:t>5</w:t>
            </w:r>
          </w:p>
        </w:tc>
        <w:tc>
          <w:tcPr>
            <w:tcW w:w="1805" w:type="dxa"/>
          </w:tcPr>
          <w:p w:rsidR="00F9148B" w:rsidP="00E5021C" w:rsidRDefault="00F9148B" w14:paraId="3E57789E" w14:textId="2F5EAD05">
            <w:pPr>
              <w:pStyle w:val="ListParagraph"/>
              <w:ind w:left="0"/>
            </w:pPr>
            <w:r>
              <w:t>Transmit Power</w:t>
            </w:r>
          </w:p>
        </w:tc>
        <w:tc>
          <w:tcPr>
            <w:tcW w:w="1532" w:type="dxa"/>
          </w:tcPr>
          <w:p w:rsidR="00F9148B" w:rsidP="00E5021C" w:rsidRDefault="00F9148B" w14:paraId="3CBB0A7C" w14:textId="274AA1F7">
            <w:pPr>
              <w:pStyle w:val="ListParagraph"/>
              <w:ind w:left="0"/>
            </w:pPr>
            <w:r>
              <w:t>Công suất phát Wifi</w:t>
            </w:r>
          </w:p>
        </w:tc>
        <w:tc>
          <w:tcPr>
            <w:tcW w:w="1083" w:type="dxa"/>
          </w:tcPr>
          <w:p w:rsidR="00F9148B" w:rsidP="00E5021C" w:rsidRDefault="00F9148B" w14:paraId="6E8DFCA7" w14:textId="1135C72D">
            <w:pPr>
              <w:pStyle w:val="ListParagraph"/>
              <w:ind w:left="0"/>
            </w:pPr>
            <w:r>
              <w:t>Integer</w:t>
            </w:r>
          </w:p>
        </w:tc>
        <w:tc>
          <w:tcPr>
            <w:tcW w:w="2194" w:type="dxa"/>
          </w:tcPr>
          <w:p w:rsidR="00AB4AD7" w:rsidP="00AB4AD7" w:rsidRDefault="00AB4AD7" w14:paraId="466D484A" w14:textId="77777777">
            <w:pPr>
              <w:pStyle w:val="ListParagraph"/>
              <w:ind w:left="0"/>
            </w:pPr>
            <w:r>
              <w:t>5 : 8.5dBm</w:t>
            </w:r>
          </w:p>
          <w:p w:rsidR="00AB4AD7" w:rsidP="00AB4AD7" w:rsidRDefault="00AB4AD7" w14:paraId="697B2B01" w14:textId="77777777">
            <w:pPr>
              <w:pStyle w:val="ListParagraph"/>
              <w:ind w:left="0"/>
            </w:pPr>
            <w:r>
              <w:t>12: 11.5dBm</w:t>
            </w:r>
          </w:p>
          <w:p w:rsidR="00AB4AD7" w:rsidP="00AB4AD7" w:rsidRDefault="00AB4AD7" w14:paraId="352DA353" w14:textId="77777777">
            <w:pPr>
              <w:pStyle w:val="ListParagraph"/>
              <w:ind w:left="0"/>
            </w:pPr>
            <w:r>
              <w:t>22: 14.5dBm</w:t>
            </w:r>
          </w:p>
          <w:p w:rsidR="00AB4AD7" w:rsidP="00AB4AD7" w:rsidRDefault="00AB4AD7" w14:paraId="32DF7873" w14:textId="77777777">
            <w:pPr>
              <w:pStyle w:val="ListParagraph"/>
              <w:ind w:left="0"/>
            </w:pPr>
            <w:r>
              <w:t>40: 17.5dBm</w:t>
            </w:r>
          </w:p>
          <w:p w:rsidR="00AB4AD7" w:rsidP="00AB4AD7" w:rsidRDefault="00AB4AD7" w14:paraId="421CB0B0" w14:textId="77777777">
            <w:pPr>
              <w:pStyle w:val="ListParagraph"/>
              <w:ind w:left="0"/>
            </w:pPr>
            <w:r>
              <w:t>75: 19.5dBm</w:t>
            </w:r>
          </w:p>
          <w:p w:rsidR="00F9148B" w:rsidP="00AB4AD7" w:rsidRDefault="00AB4AD7" w14:paraId="5822890E" w14:textId="61B332C4">
            <w:pPr>
              <w:pStyle w:val="ListParagraph"/>
              <w:ind w:left="0"/>
            </w:pPr>
            <w:r>
              <w:t>100: 20.5dBm</w:t>
            </w:r>
          </w:p>
        </w:tc>
        <w:tc>
          <w:tcPr>
            <w:tcW w:w="1722" w:type="dxa"/>
          </w:tcPr>
          <w:p w:rsidR="00F9148B" w:rsidP="00E5021C" w:rsidRDefault="00F9148B" w14:paraId="3FF0B7A0" w14:textId="5B71C978">
            <w:pPr>
              <w:pStyle w:val="ListParagraph"/>
              <w:ind w:left="0"/>
            </w:pPr>
            <w:r>
              <w:t>txPower</w:t>
            </w:r>
          </w:p>
        </w:tc>
      </w:tr>
    </w:tbl>
    <w:p w:rsidR="00537B53" w:rsidP="0043581E" w:rsidRDefault="00537B53" w14:paraId="54BA8A8D" w14:textId="77777777">
      <w:pPr>
        <w:rPr>
          <w:b/>
          <w:bCs/>
        </w:rPr>
      </w:pPr>
    </w:p>
    <w:p w:rsidR="00E943E6" w:rsidP="00E943E6" w:rsidRDefault="00E943E6" w14:paraId="13623065" w14:textId="77777777">
      <w:pPr>
        <w:pStyle w:val="Heading3"/>
      </w:pPr>
      <w:bookmarkStart w:name="_Toc113971527" w:id="98"/>
      <w:r>
        <w:t>Usecase – Điều khiển thay đổi thông tin cấu hình Radio hiện tại</w:t>
      </w:r>
      <w:bookmarkEnd w:id="98"/>
    </w:p>
    <w:tbl>
      <w:tblPr>
        <w:tblStyle w:val="TableGrid"/>
        <w:tblW w:w="0" w:type="auto"/>
        <w:tblLook w:val="04A0" w:firstRow="1" w:lastRow="0" w:firstColumn="1" w:lastColumn="0" w:noHBand="0" w:noVBand="1"/>
      </w:tblPr>
      <w:tblGrid>
        <w:gridCol w:w="1885"/>
        <w:gridCol w:w="7340"/>
      </w:tblGrid>
      <w:tr w:rsidR="00E943E6" w:rsidTr="3BF1215F" w14:paraId="64E52139" w14:textId="77777777">
        <w:tc>
          <w:tcPr>
            <w:tcW w:w="1885" w:type="dxa"/>
          </w:tcPr>
          <w:p w:rsidR="00E943E6" w:rsidP="00E5021C" w:rsidRDefault="00E943E6" w14:paraId="38E75F1E" w14:textId="77777777">
            <w:r>
              <w:t>ID</w:t>
            </w:r>
          </w:p>
        </w:tc>
        <w:tc>
          <w:tcPr>
            <w:tcW w:w="7340" w:type="dxa"/>
          </w:tcPr>
          <w:p w:rsidR="00E943E6" w:rsidP="00E5021C" w:rsidRDefault="00E943E6" w14:paraId="1F38E63B" w14:textId="0B59226F">
            <w:r>
              <w:t>UC-</w:t>
            </w:r>
            <w:r w:rsidR="002B4C37">
              <w:t>2</w:t>
            </w:r>
            <w:r w:rsidR="00370E58">
              <w:t>0</w:t>
            </w:r>
          </w:p>
        </w:tc>
      </w:tr>
      <w:tr w:rsidR="00E943E6" w:rsidTr="3BF1215F" w14:paraId="2C3E86A9" w14:textId="77777777">
        <w:tc>
          <w:tcPr>
            <w:tcW w:w="1885" w:type="dxa"/>
          </w:tcPr>
          <w:p w:rsidR="00E943E6" w:rsidP="00E5021C" w:rsidRDefault="00E943E6" w14:paraId="453885F6" w14:textId="77777777">
            <w:r>
              <w:t>Name</w:t>
            </w:r>
          </w:p>
        </w:tc>
        <w:tc>
          <w:tcPr>
            <w:tcW w:w="7340" w:type="dxa"/>
          </w:tcPr>
          <w:p w:rsidR="00E943E6" w:rsidP="00E5021C" w:rsidRDefault="00E943E6" w14:paraId="24780AAE" w14:textId="77777777">
            <w:r>
              <w:t xml:space="preserve">Điều khiển thay đổi thông tin cấu hình Radio hiện tại </w:t>
            </w:r>
          </w:p>
        </w:tc>
      </w:tr>
      <w:tr w:rsidR="00E943E6" w:rsidTr="3BF1215F" w14:paraId="24B9F9EE" w14:textId="77777777">
        <w:tc>
          <w:tcPr>
            <w:tcW w:w="1885" w:type="dxa"/>
          </w:tcPr>
          <w:p w:rsidR="00E943E6" w:rsidP="00E5021C" w:rsidRDefault="00E943E6" w14:paraId="75C0C5E0" w14:textId="77777777">
            <w:r>
              <w:t>Description</w:t>
            </w:r>
          </w:p>
        </w:tc>
        <w:tc>
          <w:tcPr>
            <w:tcW w:w="7340" w:type="dxa"/>
          </w:tcPr>
          <w:p w:rsidR="00E943E6" w:rsidP="00E5021C" w:rsidRDefault="007A6979" w14:paraId="7F742353" w14:textId="758AB797">
            <w:pPr>
              <w:pStyle w:val="FirstLevelBullet"/>
            </w:pPr>
            <w:r>
              <w:t>Mobile App</w:t>
            </w:r>
            <w:r w:rsidR="00E943E6">
              <w:t xml:space="preserve"> gửi yêu cầu thay đổi thông tin cấu hình Radio.</w:t>
            </w:r>
          </w:p>
          <w:p w:rsidR="007E2F9F" w:rsidRDefault="46660663" w14:paraId="2CDCD120" w14:textId="2CA0D039">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E943E6" w:rsidP="00E943E6" w:rsidRDefault="00E943E6" w14:paraId="257C1839" w14:textId="77777777">
            <w:pPr>
              <w:pStyle w:val="FirstLevelBullet"/>
            </w:pPr>
            <w:r>
              <w:t>ONT nhận yêu cầu, xử lý và gửi lại phản hồi cấu hình thành công hay thất bại.</w:t>
            </w:r>
          </w:p>
        </w:tc>
      </w:tr>
      <w:tr w:rsidR="00E943E6" w:rsidTr="3BF1215F" w14:paraId="17C86CA9" w14:textId="77777777">
        <w:tc>
          <w:tcPr>
            <w:tcW w:w="1885" w:type="dxa"/>
          </w:tcPr>
          <w:p w:rsidR="00E943E6" w:rsidP="00E5021C" w:rsidRDefault="00E943E6" w14:paraId="0DB5F448" w14:textId="77777777">
            <w:r>
              <w:t>Actor</w:t>
            </w:r>
          </w:p>
        </w:tc>
        <w:tc>
          <w:tcPr>
            <w:tcW w:w="7340" w:type="dxa"/>
          </w:tcPr>
          <w:p w:rsidR="00E943E6" w:rsidP="00E5021C" w:rsidRDefault="00E943E6" w14:paraId="18693950" w14:textId="77777777">
            <w:r>
              <w:t>Admin</w:t>
            </w:r>
          </w:p>
        </w:tc>
      </w:tr>
      <w:tr w:rsidR="00E943E6" w:rsidTr="3BF1215F" w14:paraId="3E7ACA8F" w14:textId="77777777">
        <w:tc>
          <w:tcPr>
            <w:tcW w:w="1885" w:type="dxa"/>
          </w:tcPr>
          <w:p w:rsidR="00E943E6" w:rsidP="00E5021C" w:rsidRDefault="00E943E6" w14:paraId="7EFD4484" w14:textId="77777777">
            <w:r>
              <w:t>Pre-condition</w:t>
            </w:r>
          </w:p>
        </w:tc>
        <w:tc>
          <w:tcPr>
            <w:tcW w:w="7340" w:type="dxa"/>
          </w:tcPr>
          <w:p w:rsidR="00E943E6" w:rsidP="00E5021C" w:rsidRDefault="00E943E6" w14:paraId="553A73D6" w14:textId="65B20FB1">
            <w:r>
              <w:t xml:space="preserve">Thiết bị hoạt động bình thường, </w:t>
            </w:r>
            <w:r w:rsidR="007A6979">
              <w:t>Mobile App</w:t>
            </w:r>
            <w:r>
              <w:t xml:space="preserve"> đã đăng nhập thành công vào thiết bị và được cấp phiên truy nhập</w:t>
            </w:r>
          </w:p>
        </w:tc>
      </w:tr>
      <w:tr w:rsidR="00E943E6" w:rsidTr="3BF1215F" w14:paraId="364A6165" w14:textId="77777777">
        <w:tc>
          <w:tcPr>
            <w:tcW w:w="1885" w:type="dxa"/>
          </w:tcPr>
          <w:p w:rsidR="00E943E6" w:rsidP="00E5021C" w:rsidRDefault="00E943E6" w14:paraId="07B9A66C" w14:textId="77777777">
            <w:r>
              <w:t>Post-condition</w:t>
            </w:r>
          </w:p>
        </w:tc>
        <w:tc>
          <w:tcPr>
            <w:tcW w:w="7340" w:type="dxa"/>
          </w:tcPr>
          <w:p w:rsidR="00E943E6" w:rsidP="00E5021C" w:rsidRDefault="00E943E6" w14:paraId="783221DF" w14:textId="7B10F29B">
            <w:r>
              <w:t xml:space="preserve">Thiết bị phản hồi đầy đủ các thông tin cho </w:t>
            </w:r>
            <w:r w:rsidR="007A6979">
              <w:t>Mobile App</w:t>
            </w:r>
          </w:p>
        </w:tc>
      </w:tr>
    </w:tbl>
    <w:p w:rsidRPr="00A13CE7" w:rsidR="00E943E6" w:rsidP="00E943E6" w:rsidRDefault="00E943E6" w14:paraId="5E87436B" w14:textId="77777777"/>
    <w:p w:rsidR="00E943E6" w:rsidP="00E943E6" w:rsidRDefault="00E943E6" w14:paraId="06325703" w14:textId="77777777">
      <w:pPr>
        <w:rPr>
          <w:b/>
          <w:bCs/>
        </w:rPr>
      </w:pPr>
      <w:r w:rsidRPr="003C44BD">
        <w:rPr>
          <w:b/>
          <w:bCs/>
        </w:rPr>
        <w:t>Luồng dữ liệu:</w:t>
      </w:r>
    </w:p>
    <w:p w:rsidR="00E943E6" w:rsidP="00E943E6" w:rsidRDefault="00E943E6" w14:paraId="5440BA39" w14:textId="77777777">
      <w:pPr>
        <w:pStyle w:val="ANSVNormal1"/>
        <w:keepNext/>
        <w:jc w:val="center"/>
      </w:pPr>
      <w:r>
        <w:object w:dxaOrig="9180" w:dyaOrig="5296" w14:anchorId="593D93A6">
          <v:shape id="_x0000_i1037" style="width:459.75pt;height:265.5pt" o:ole="" type="#_x0000_t75">
            <v:imagedata o:title="" r:id="rId41"/>
          </v:shape>
          <o:OLEObject Type="Embed" ProgID="Visio.Drawing.15" ShapeID="_x0000_i1037" DrawAspect="Content" ObjectID="_1724768643" r:id="rId42"/>
        </w:object>
      </w:r>
    </w:p>
    <w:p w:rsidR="00E943E6" w:rsidP="00E943E6" w:rsidRDefault="00E943E6" w14:paraId="5234F605" w14:textId="0A650F16">
      <w:pPr>
        <w:pStyle w:val="Caption"/>
      </w:pPr>
      <w:bookmarkStart w:name="_Toc113971660" w:id="99"/>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18</w:t>
      </w:r>
      <w:r>
        <w:fldChar w:fldCharType="end"/>
      </w:r>
      <w:r>
        <w:t xml:space="preserve"> Luồng điều khiển thay đổi cấu hình Radio hiện tại</w:t>
      </w:r>
      <w:bookmarkEnd w:id="99"/>
    </w:p>
    <w:p w:rsidR="00E943E6" w:rsidP="00E943E6" w:rsidRDefault="00F02801" w14:paraId="54CF0B70" w14:textId="33732D0B">
      <w:pPr>
        <w:rPr>
          <w:b/>
          <w:bCs/>
        </w:rPr>
      </w:pPr>
      <w:r>
        <w:rPr>
          <w:b/>
          <w:bCs/>
        </w:rPr>
        <w:t xml:space="preserve">Cấu trúc payload </w:t>
      </w:r>
      <w:r w:rsidRPr="00AB6FAB" w:rsidR="00E943E6">
        <w:rPr>
          <w:b/>
          <w:bCs/>
        </w:rPr>
        <w:t>của bản tin:</w:t>
      </w:r>
    </w:p>
    <w:p w:rsidR="00E943E6" w:rsidP="00E943E6" w:rsidRDefault="00E943E6" w14:paraId="25F69790" w14:textId="4EA16A38">
      <w:pPr>
        <w:pStyle w:val="ListParagraph"/>
        <w:numPr>
          <w:ilvl w:val="0"/>
          <w:numId w:val="9"/>
        </w:numPr>
        <w:rPr>
          <w:b/>
          <w:bCs/>
        </w:rPr>
      </w:pPr>
      <w:r>
        <w:rPr>
          <w:b/>
          <w:bCs/>
        </w:rPr>
        <w:t>Radio</w:t>
      </w:r>
      <w:r w:rsidR="004F1833">
        <w:rPr>
          <w:b/>
          <w:bCs/>
        </w:rPr>
        <w:t xml:space="preserve"> 2.4G</w:t>
      </w:r>
      <w:r>
        <w:rPr>
          <w:b/>
          <w:bCs/>
        </w:rPr>
        <w:t xml:space="preserve"> Edit Request:</w:t>
      </w:r>
    </w:p>
    <w:p w:rsidR="00D5693D" w:rsidP="004F1833" w:rsidRDefault="00E943E6" w14:paraId="7AFF8AC1" w14:textId="77777777">
      <w:pPr>
        <w:pStyle w:val="ListParagraph"/>
      </w:pPr>
      <w:r>
        <w:t>{</w:t>
      </w:r>
    </w:p>
    <w:p w:rsidR="00D5693D" w:rsidP="00D5693D" w:rsidRDefault="00D5693D" w14:paraId="657EF88C" w14:textId="580A2297">
      <w:pPr>
        <w:pStyle w:val="ListParagraph"/>
        <w:ind w:firstLine="720"/>
      </w:pPr>
      <w:r>
        <w:t xml:space="preserve">“requestId” : </w:t>
      </w:r>
      <w:r w:rsidR="003E0981">
        <w:t>&lt;requestId&gt;</w:t>
      </w:r>
      <w:r>
        <w:t>,</w:t>
      </w:r>
    </w:p>
    <w:p w:rsidR="00E943E6" w:rsidP="00D5693D" w:rsidRDefault="00D5693D" w14:paraId="15DE076A" w14:textId="75BA5245">
      <w:pPr>
        <w:pStyle w:val="ListParagraph"/>
      </w:pPr>
      <w:r>
        <w:t xml:space="preserve"> </w:t>
      </w:r>
      <w:r>
        <w:tab/>
      </w:r>
      <w:r w:rsidR="00E943E6">
        <w:t>“action” : “radio</w:t>
      </w:r>
      <w:r w:rsidR="004F1833">
        <w:t>2.4</w:t>
      </w:r>
      <w:r w:rsidR="00BF150E">
        <w:t>G</w:t>
      </w:r>
      <w:r w:rsidR="00E943E6">
        <w:t>Edit”,</w:t>
      </w:r>
    </w:p>
    <w:p w:rsidR="00DE3987" w:rsidP="00D5693D" w:rsidRDefault="00E943E6" w14:paraId="530135B2" w14:textId="37BBFE74">
      <w:pPr>
        <w:pStyle w:val="ListParagraph"/>
      </w:pPr>
      <w:r>
        <w:t xml:space="preserve"> </w:t>
      </w:r>
      <w:r w:rsidR="00D5693D">
        <w:tab/>
      </w:r>
      <w:r w:rsidR="00D93029">
        <w:t xml:space="preserve"> “enable” : &lt;enable&gt;,</w:t>
      </w:r>
    </w:p>
    <w:p w:rsidR="00D93029" w:rsidP="00D5693D" w:rsidRDefault="00D93029" w14:paraId="421D7564" w14:textId="04B65A0F">
      <w:pPr>
        <w:pStyle w:val="ListParagraph"/>
      </w:pPr>
      <w:r>
        <w:tab/>
      </w:r>
      <w:r>
        <w:t xml:space="preserve"> “channel” : &lt;channel&gt;,</w:t>
      </w:r>
    </w:p>
    <w:p w:rsidR="00D93029" w:rsidP="00D5693D" w:rsidRDefault="00D93029" w14:paraId="0E0F08A6" w14:textId="44E0A9B2">
      <w:pPr>
        <w:pStyle w:val="ListParagraph"/>
      </w:pPr>
      <w:r>
        <w:tab/>
      </w:r>
      <w:r>
        <w:t xml:space="preserve"> “bandwidth” : &lt;bandwidth&gt;,</w:t>
      </w:r>
    </w:p>
    <w:p w:rsidR="00D93029" w:rsidP="00D5693D" w:rsidRDefault="00D93029" w14:paraId="79DADAA4" w14:textId="53BF8005">
      <w:pPr>
        <w:pStyle w:val="ListParagraph"/>
      </w:pPr>
      <w:r>
        <w:tab/>
      </w:r>
      <w:r>
        <w:t>“</w:t>
      </w:r>
      <w:r w:rsidR="00AA3FEA">
        <w:t>country” : “&lt;country&gt;”,</w:t>
      </w:r>
    </w:p>
    <w:p w:rsidR="00AA3FEA" w:rsidP="00D5693D" w:rsidRDefault="00AA3FEA" w14:paraId="749F317B" w14:textId="11FA9CD3">
      <w:pPr>
        <w:pStyle w:val="ListParagraph"/>
      </w:pPr>
      <w:r>
        <w:tab/>
      </w:r>
      <w:r>
        <w:t>“txPower” : &lt;txPower&gt;</w:t>
      </w:r>
    </w:p>
    <w:p w:rsidR="00E943E6" w:rsidP="00E943E6" w:rsidRDefault="00E943E6" w14:paraId="047BA935" w14:textId="77777777">
      <w:pPr>
        <w:pStyle w:val="ListParagraph"/>
      </w:pPr>
      <w:r>
        <w:t>}</w:t>
      </w:r>
    </w:p>
    <w:p w:rsidR="00E943E6" w:rsidP="00E943E6" w:rsidRDefault="00E943E6" w14:paraId="17170FA3" w14:textId="5AEA2261">
      <w:pPr>
        <w:pStyle w:val="ListParagraph"/>
        <w:numPr>
          <w:ilvl w:val="0"/>
          <w:numId w:val="9"/>
        </w:numPr>
        <w:rPr>
          <w:b/>
          <w:bCs/>
        </w:rPr>
      </w:pPr>
      <w:r>
        <w:rPr>
          <w:b/>
          <w:bCs/>
        </w:rPr>
        <w:t>Radio</w:t>
      </w:r>
      <w:r w:rsidR="004F1833">
        <w:rPr>
          <w:b/>
          <w:bCs/>
        </w:rPr>
        <w:t xml:space="preserve"> 2.4G</w:t>
      </w:r>
      <w:r>
        <w:rPr>
          <w:b/>
          <w:bCs/>
        </w:rPr>
        <w:t xml:space="preserve"> Edit Response:</w:t>
      </w:r>
    </w:p>
    <w:p w:rsidRPr="00820762" w:rsidR="00E943E6" w:rsidP="00E943E6" w:rsidRDefault="006F082A" w14:paraId="6ABF916A" w14:textId="38E25661">
      <w:pPr>
        <w:pStyle w:val="ListParagraph"/>
        <w:numPr>
          <w:ilvl w:val="1"/>
          <w:numId w:val="9"/>
        </w:numPr>
      </w:pPr>
      <w:r>
        <w:t xml:space="preserve">Edit </w:t>
      </w:r>
      <w:r w:rsidR="00E943E6">
        <w:t xml:space="preserve"> Radio</w:t>
      </w:r>
      <w:r>
        <w:t xml:space="preserve"> 2.4G</w:t>
      </w:r>
      <w:r w:rsidRPr="00820762" w:rsidR="00E943E6">
        <w:t xml:space="preserve"> thành công</w:t>
      </w:r>
      <w:r w:rsidR="00E943E6">
        <w:t>:</w:t>
      </w:r>
    </w:p>
    <w:p w:rsidR="00E943E6" w:rsidP="00E943E6" w:rsidRDefault="00E943E6" w14:paraId="523A6EE4" w14:textId="77777777">
      <w:pPr>
        <w:pStyle w:val="FirstLevelBullet"/>
        <w:numPr>
          <w:ilvl w:val="0"/>
          <w:numId w:val="0"/>
        </w:numPr>
        <w:ind w:left="1080"/>
      </w:pPr>
      <w:r>
        <w:t>{</w:t>
      </w:r>
    </w:p>
    <w:p w:rsidR="00E943E6" w:rsidP="00E943E6" w:rsidRDefault="00E943E6" w14:paraId="26BD0370" w14:textId="77777777">
      <w:pPr>
        <w:pStyle w:val="FirstLevelBullet"/>
        <w:numPr>
          <w:ilvl w:val="0"/>
          <w:numId w:val="0"/>
        </w:numPr>
        <w:ind w:left="720" w:firstLine="360"/>
      </w:pPr>
      <w:r>
        <w:t>"status": 0,</w:t>
      </w:r>
    </w:p>
    <w:p w:rsidR="00E943E6" w:rsidP="00E943E6" w:rsidRDefault="00B94824" w14:paraId="3C3994AA" w14:textId="694B4D80">
      <w:pPr>
        <w:pStyle w:val="FirstLevelBullet"/>
        <w:numPr>
          <w:ilvl w:val="0"/>
          <w:numId w:val="0"/>
        </w:numPr>
        <w:ind w:left="720" w:firstLine="360"/>
      </w:pPr>
      <w:r>
        <w:t>“message”: “</w:t>
      </w:r>
      <w:r w:rsidR="001F1C9A">
        <w:t>Success</w:t>
      </w:r>
      <w:r>
        <w:t>”</w:t>
      </w:r>
      <w:r w:rsidR="00E943E6">
        <w:t>,</w:t>
      </w:r>
    </w:p>
    <w:p w:rsidR="00A52D79" w:rsidP="00A52D79" w:rsidRDefault="00A52D79" w14:paraId="2E402CE1" w14:textId="338EC9D6">
      <w:pPr>
        <w:pStyle w:val="ListParagraph"/>
        <w:ind w:firstLine="360"/>
      </w:pPr>
      <w:r>
        <w:t xml:space="preserve">“requestId” : </w:t>
      </w:r>
      <w:r w:rsidR="003E0981">
        <w:t>&lt;requestId&gt;</w:t>
      </w:r>
      <w:r>
        <w:t>,</w:t>
      </w:r>
    </w:p>
    <w:p w:rsidR="00E943E6" w:rsidP="00E943E6" w:rsidRDefault="00E943E6" w14:paraId="08090159" w14:textId="77777777">
      <w:pPr>
        <w:pStyle w:val="FirstLevelBullet"/>
        <w:numPr>
          <w:ilvl w:val="0"/>
          <w:numId w:val="0"/>
        </w:numPr>
        <w:ind w:left="720" w:firstLine="360"/>
      </w:pPr>
      <w:r>
        <w:t>"data": {</w:t>
      </w:r>
    </w:p>
    <w:p w:rsidR="00E943E6" w:rsidP="00E943E6" w:rsidRDefault="00E943E6" w14:paraId="5C8560AA" w14:textId="77777777">
      <w:pPr>
        <w:pStyle w:val="FirstLevelBullet"/>
        <w:numPr>
          <w:ilvl w:val="0"/>
          <w:numId w:val="0"/>
        </w:numPr>
        <w:ind w:left="720" w:firstLine="360"/>
      </w:pPr>
      <w:r>
        <w:lastRenderedPageBreak/>
        <w:t>}</w:t>
      </w:r>
    </w:p>
    <w:p w:rsidR="00E943E6" w:rsidP="00E943E6" w:rsidRDefault="00E943E6" w14:paraId="03DA2F7B" w14:textId="77777777">
      <w:pPr>
        <w:pStyle w:val="FirstLevelBullet"/>
        <w:numPr>
          <w:ilvl w:val="0"/>
          <w:numId w:val="0"/>
        </w:numPr>
        <w:ind w:left="720" w:firstLine="360"/>
      </w:pPr>
      <w:r>
        <w:t>}</w:t>
      </w:r>
    </w:p>
    <w:p w:rsidRPr="00820762" w:rsidR="00E943E6" w:rsidP="00E943E6" w:rsidRDefault="006F082A" w14:paraId="645C2D5D" w14:textId="779D49FF">
      <w:pPr>
        <w:pStyle w:val="ListParagraph"/>
        <w:numPr>
          <w:ilvl w:val="1"/>
          <w:numId w:val="9"/>
        </w:numPr>
      </w:pPr>
      <w:r>
        <w:t>Edit</w:t>
      </w:r>
      <w:r w:rsidR="00E943E6">
        <w:t xml:space="preserve"> Radio </w:t>
      </w:r>
      <w:r>
        <w:t xml:space="preserve">2.4G </w:t>
      </w:r>
      <w:r w:rsidR="00E943E6">
        <w:t>thất bại:</w:t>
      </w:r>
    </w:p>
    <w:p w:rsidR="00E943E6" w:rsidP="00E943E6" w:rsidRDefault="00E943E6" w14:paraId="3F454504" w14:textId="77777777">
      <w:pPr>
        <w:pStyle w:val="FirstLevelBullet"/>
        <w:numPr>
          <w:ilvl w:val="0"/>
          <w:numId w:val="0"/>
        </w:numPr>
        <w:ind w:left="1080"/>
      </w:pPr>
      <w:r>
        <w:t>{</w:t>
      </w:r>
    </w:p>
    <w:p w:rsidR="00E943E6" w:rsidP="00E943E6" w:rsidRDefault="00183521" w14:paraId="5F758A6F" w14:textId="0AB5C6A1">
      <w:pPr>
        <w:pStyle w:val="FirstLevelBullet"/>
        <w:numPr>
          <w:ilvl w:val="0"/>
          <w:numId w:val="0"/>
        </w:numPr>
        <w:ind w:left="1080"/>
      </w:pPr>
      <w:r>
        <w:t>“status”: &lt;ErrorCode&gt;</w:t>
      </w:r>
      <w:r w:rsidR="00E943E6">
        <w:t>,</w:t>
      </w:r>
    </w:p>
    <w:p w:rsidR="00E943E6" w:rsidP="00E943E6" w:rsidRDefault="00B94824" w14:paraId="3B4CB850" w14:textId="2241CC59">
      <w:pPr>
        <w:pStyle w:val="FirstLevelBullet"/>
        <w:numPr>
          <w:ilvl w:val="0"/>
          <w:numId w:val="0"/>
        </w:numPr>
        <w:ind w:left="1080"/>
      </w:pPr>
      <w:r>
        <w:t>“message”: “&lt;message&gt;”</w:t>
      </w:r>
      <w:r w:rsidR="00E943E6">
        <w:t>,</w:t>
      </w:r>
    </w:p>
    <w:p w:rsidR="00A52D79" w:rsidP="00A52D79" w:rsidRDefault="00A52D79" w14:paraId="159CB377" w14:textId="03194752">
      <w:pPr>
        <w:pStyle w:val="ListParagraph"/>
        <w:ind w:firstLine="360"/>
      </w:pPr>
      <w:r>
        <w:t xml:space="preserve">“requestId” : </w:t>
      </w:r>
      <w:r w:rsidR="003E0981">
        <w:t>&lt;requestId&gt;</w:t>
      </w:r>
      <w:r>
        <w:t>,</w:t>
      </w:r>
    </w:p>
    <w:p w:rsidR="00E943E6" w:rsidP="00E943E6" w:rsidRDefault="00E943E6" w14:paraId="0947B5CC" w14:textId="77777777">
      <w:pPr>
        <w:pStyle w:val="FirstLevelBullet"/>
        <w:numPr>
          <w:ilvl w:val="0"/>
          <w:numId w:val="0"/>
        </w:numPr>
        <w:ind w:left="1080"/>
      </w:pPr>
      <w:r>
        <w:t>"data": {</w:t>
      </w:r>
    </w:p>
    <w:p w:rsidR="00E943E6" w:rsidP="00E943E6" w:rsidRDefault="00E943E6" w14:paraId="1F1619B2" w14:textId="77777777">
      <w:pPr>
        <w:pStyle w:val="FirstLevelBullet"/>
        <w:numPr>
          <w:ilvl w:val="0"/>
          <w:numId w:val="0"/>
        </w:numPr>
        <w:ind w:left="1080"/>
      </w:pPr>
      <w:r>
        <w:t>}</w:t>
      </w:r>
    </w:p>
    <w:p w:rsidR="00E943E6" w:rsidP="00E943E6" w:rsidRDefault="00E943E6" w14:paraId="2DE47930" w14:textId="77777777">
      <w:pPr>
        <w:pStyle w:val="FirstLevelBullet"/>
        <w:numPr>
          <w:ilvl w:val="0"/>
          <w:numId w:val="0"/>
        </w:numPr>
        <w:ind w:left="1080"/>
      </w:pPr>
      <w:r>
        <w:t>}</w:t>
      </w:r>
    </w:p>
    <w:p w:rsidR="00C119E0" w:rsidP="00C119E0" w:rsidRDefault="00C119E0" w14:paraId="31454975" w14:textId="4D78123A">
      <w:pPr>
        <w:pStyle w:val="ListParagraph"/>
        <w:numPr>
          <w:ilvl w:val="0"/>
          <w:numId w:val="9"/>
        </w:numPr>
        <w:rPr>
          <w:b/>
          <w:bCs/>
        </w:rPr>
      </w:pPr>
      <w:r>
        <w:rPr>
          <w:b/>
          <w:bCs/>
        </w:rPr>
        <w:t>Radio 5G Edit Request:</w:t>
      </w:r>
    </w:p>
    <w:p w:rsidR="00B74D88" w:rsidP="00C119E0" w:rsidRDefault="00C119E0" w14:paraId="7A1C78D9" w14:textId="77777777">
      <w:pPr>
        <w:pStyle w:val="ListParagraph"/>
      </w:pPr>
      <w:r>
        <w:t>{</w:t>
      </w:r>
    </w:p>
    <w:p w:rsidR="00B74D88" w:rsidP="00B74D88" w:rsidRDefault="00B74D88" w14:paraId="28228136" w14:textId="39BD6D39">
      <w:pPr>
        <w:pStyle w:val="ListParagraph"/>
        <w:ind w:firstLine="360"/>
      </w:pPr>
      <w:r>
        <w:t xml:space="preserve">“requestId” : </w:t>
      </w:r>
      <w:r w:rsidR="003E0981">
        <w:t>&lt;requestId&gt;</w:t>
      </w:r>
      <w:r>
        <w:t>,</w:t>
      </w:r>
    </w:p>
    <w:p w:rsidR="00C119E0" w:rsidP="00B74D88" w:rsidRDefault="00C119E0" w14:paraId="4A1FD8F5" w14:textId="31551565">
      <w:pPr>
        <w:pStyle w:val="ListParagraph"/>
        <w:ind w:firstLine="360"/>
      </w:pPr>
      <w:r>
        <w:t>“action” : “radio5</w:t>
      </w:r>
      <w:r w:rsidR="00BF150E">
        <w:t>G</w:t>
      </w:r>
      <w:r>
        <w:t>Edit”,</w:t>
      </w:r>
    </w:p>
    <w:p w:rsidR="00C119E0" w:rsidP="00B74D88" w:rsidRDefault="00B74D88" w14:paraId="3485BDF6" w14:textId="60A8BB24">
      <w:pPr>
        <w:pStyle w:val="ListParagraph"/>
      </w:pPr>
      <w:r>
        <w:t xml:space="preserve"> </w:t>
      </w:r>
      <w:r w:rsidR="00A87875">
        <w:t xml:space="preserve">    </w:t>
      </w:r>
      <w:r w:rsidR="00AA3FEA">
        <w:t>“enable” : &lt;enable&gt;</w:t>
      </w:r>
      <w:r w:rsidR="00C119E0">
        <w:t>,</w:t>
      </w:r>
    </w:p>
    <w:p w:rsidR="00AA3FEA" w:rsidP="00AA3FEA" w:rsidRDefault="00AA3FEA" w14:paraId="749EBE5F" w14:textId="50A7B774">
      <w:pPr>
        <w:pStyle w:val="ListParagraph"/>
      </w:pPr>
      <w:r>
        <w:t xml:space="preserve">     “channel” : &lt;channel&gt;,</w:t>
      </w:r>
    </w:p>
    <w:p w:rsidR="00AA3FEA" w:rsidP="00AA3FEA" w:rsidRDefault="00AA3FEA" w14:paraId="08FA2FC3" w14:textId="5BF73C4A">
      <w:pPr>
        <w:pStyle w:val="ListParagraph"/>
      </w:pPr>
      <w:r>
        <w:t xml:space="preserve">     “bandwidth” : &lt;bandwidth&gt;,</w:t>
      </w:r>
    </w:p>
    <w:p w:rsidR="00AA3FEA" w:rsidP="00AA3FEA" w:rsidRDefault="00AA3FEA" w14:paraId="0106F907" w14:textId="380CE33F">
      <w:pPr>
        <w:pStyle w:val="ListParagraph"/>
      </w:pPr>
      <w:r>
        <w:t xml:space="preserve">     “country” : “&lt;country&gt;”,</w:t>
      </w:r>
    </w:p>
    <w:p w:rsidR="00AA3FEA" w:rsidP="00AA3FEA" w:rsidRDefault="00AA3FEA" w14:paraId="146FBFE6" w14:textId="2FCA9E89">
      <w:pPr>
        <w:pStyle w:val="ListParagraph"/>
      </w:pPr>
      <w:r>
        <w:t xml:space="preserve">     “txPower” : &lt;txPower&gt;</w:t>
      </w:r>
    </w:p>
    <w:p w:rsidR="00C119E0" w:rsidP="00C119E0" w:rsidRDefault="00C119E0" w14:paraId="09D55964" w14:textId="77777777">
      <w:pPr>
        <w:pStyle w:val="ListParagraph"/>
      </w:pPr>
      <w:r>
        <w:t>}</w:t>
      </w:r>
    </w:p>
    <w:p w:rsidR="00C119E0" w:rsidP="00C119E0" w:rsidRDefault="00C119E0" w14:paraId="58D30EB1" w14:textId="48A8198D">
      <w:pPr>
        <w:pStyle w:val="ListParagraph"/>
        <w:numPr>
          <w:ilvl w:val="0"/>
          <w:numId w:val="9"/>
        </w:numPr>
        <w:rPr>
          <w:b/>
          <w:bCs/>
        </w:rPr>
      </w:pPr>
      <w:r>
        <w:rPr>
          <w:b/>
          <w:bCs/>
        </w:rPr>
        <w:t>Radio 5G Edit Response:</w:t>
      </w:r>
    </w:p>
    <w:p w:rsidRPr="00820762" w:rsidR="00C119E0" w:rsidP="00C119E0" w:rsidRDefault="00BF150E" w14:paraId="33E79370" w14:textId="6FC9D2FE">
      <w:pPr>
        <w:pStyle w:val="ListParagraph"/>
        <w:numPr>
          <w:ilvl w:val="1"/>
          <w:numId w:val="9"/>
        </w:numPr>
      </w:pPr>
      <w:r>
        <w:t>Edit radio 5G</w:t>
      </w:r>
      <w:r w:rsidRPr="00820762" w:rsidR="00C119E0">
        <w:t xml:space="preserve"> thành công</w:t>
      </w:r>
      <w:r w:rsidR="00C119E0">
        <w:t>:</w:t>
      </w:r>
    </w:p>
    <w:p w:rsidR="00C119E0" w:rsidP="00C119E0" w:rsidRDefault="00C119E0" w14:paraId="5610022F" w14:textId="77777777">
      <w:pPr>
        <w:pStyle w:val="FirstLevelBullet"/>
        <w:numPr>
          <w:ilvl w:val="0"/>
          <w:numId w:val="0"/>
        </w:numPr>
        <w:ind w:left="1080"/>
      </w:pPr>
      <w:r>
        <w:t>{</w:t>
      </w:r>
    </w:p>
    <w:p w:rsidR="00C119E0" w:rsidP="00C119E0" w:rsidRDefault="00C119E0" w14:paraId="3F309E64" w14:textId="77777777">
      <w:pPr>
        <w:pStyle w:val="FirstLevelBullet"/>
        <w:numPr>
          <w:ilvl w:val="0"/>
          <w:numId w:val="0"/>
        </w:numPr>
        <w:ind w:left="720" w:firstLine="360"/>
      </w:pPr>
      <w:r>
        <w:t>"status": 0,</w:t>
      </w:r>
    </w:p>
    <w:p w:rsidR="00C119E0" w:rsidP="00C119E0" w:rsidRDefault="00C119E0" w14:paraId="47392996" w14:textId="77777777">
      <w:pPr>
        <w:pStyle w:val="FirstLevelBullet"/>
        <w:numPr>
          <w:ilvl w:val="0"/>
          <w:numId w:val="0"/>
        </w:numPr>
        <w:ind w:left="720" w:firstLine="360"/>
      </w:pPr>
      <w:r>
        <w:t>“message”: “Success”,</w:t>
      </w:r>
    </w:p>
    <w:p w:rsidR="00C119E0" w:rsidP="00C119E0" w:rsidRDefault="00C119E0" w14:paraId="76FD2F5D" w14:textId="20ADB8A3">
      <w:pPr>
        <w:pStyle w:val="ListParagraph"/>
        <w:ind w:firstLine="360"/>
      </w:pPr>
      <w:r>
        <w:t xml:space="preserve">“requestId” : </w:t>
      </w:r>
      <w:r w:rsidR="003E0981">
        <w:t>&lt;requestId&gt;</w:t>
      </w:r>
      <w:r>
        <w:t>,</w:t>
      </w:r>
    </w:p>
    <w:p w:rsidR="00C119E0" w:rsidP="00C119E0" w:rsidRDefault="00C119E0" w14:paraId="6A0EF4C0" w14:textId="77777777">
      <w:pPr>
        <w:pStyle w:val="FirstLevelBullet"/>
        <w:numPr>
          <w:ilvl w:val="0"/>
          <w:numId w:val="0"/>
        </w:numPr>
        <w:ind w:left="720" w:firstLine="360"/>
      </w:pPr>
      <w:r>
        <w:t>"data": {</w:t>
      </w:r>
    </w:p>
    <w:p w:rsidR="00C119E0" w:rsidP="00C119E0" w:rsidRDefault="00C119E0" w14:paraId="5AD04E3A" w14:textId="77777777">
      <w:pPr>
        <w:pStyle w:val="FirstLevelBullet"/>
        <w:numPr>
          <w:ilvl w:val="0"/>
          <w:numId w:val="0"/>
        </w:numPr>
        <w:ind w:left="720" w:firstLine="360"/>
      </w:pPr>
      <w:r>
        <w:t>}</w:t>
      </w:r>
    </w:p>
    <w:p w:rsidR="00C119E0" w:rsidP="00C119E0" w:rsidRDefault="00C119E0" w14:paraId="0455F72B" w14:textId="77777777">
      <w:pPr>
        <w:pStyle w:val="FirstLevelBullet"/>
        <w:numPr>
          <w:ilvl w:val="0"/>
          <w:numId w:val="0"/>
        </w:numPr>
        <w:ind w:left="720" w:firstLine="360"/>
      </w:pPr>
      <w:r>
        <w:t>}</w:t>
      </w:r>
    </w:p>
    <w:p w:rsidRPr="00820762" w:rsidR="00C119E0" w:rsidP="00C119E0" w:rsidRDefault="00BF150E" w14:paraId="70F7D5E7" w14:textId="26BA2010">
      <w:pPr>
        <w:pStyle w:val="ListParagraph"/>
        <w:numPr>
          <w:ilvl w:val="1"/>
          <w:numId w:val="9"/>
        </w:numPr>
      </w:pPr>
      <w:r>
        <w:t xml:space="preserve"> edit</w:t>
      </w:r>
      <w:r w:rsidR="00C119E0">
        <w:t xml:space="preserve"> Radio </w:t>
      </w:r>
      <w:r>
        <w:t xml:space="preserve">5G </w:t>
      </w:r>
      <w:r w:rsidR="00C119E0">
        <w:t>thất bại:</w:t>
      </w:r>
    </w:p>
    <w:p w:rsidR="00C119E0" w:rsidP="00C119E0" w:rsidRDefault="00C119E0" w14:paraId="6ED60257" w14:textId="77777777">
      <w:pPr>
        <w:pStyle w:val="FirstLevelBullet"/>
        <w:numPr>
          <w:ilvl w:val="0"/>
          <w:numId w:val="0"/>
        </w:numPr>
        <w:ind w:left="1080"/>
      </w:pPr>
      <w:r>
        <w:t>{</w:t>
      </w:r>
    </w:p>
    <w:p w:rsidR="00C119E0" w:rsidP="00C119E0" w:rsidRDefault="00C119E0" w14:paraId="2324B486" w14:textId="77777777">
      <w:pPr>
        <w:pStyle w:val="FirstLevelBullet"/>
        <w:numPr>
          <w:ilvl w:val="0"/>
          <w:numId w:val="0"/>
        </w:numPr>
        <w:ind w:left="1080"/>
      </w:pPr>
      <w:r>
        <w:t>“status”: &lt;ErrorCode&gt;,</w:t>
      </w:r>
    </w:p>
    <w:p w:rsidR="00C119E0" w:rsidP="00C119E0" w:rsidRDefault="00C119E0" w14:paraId="522E4854" w14:textId="77777777">
      <w:pPr>
        <w:pStyle w:val="FirstLevelBullet"/>
        <w:numPr>
          <w:ilvl w:val="0"/>
          <w:numId w:val="0"/>
        </w:numPr>
        <w:ind w:left="1080"/>
      </w:pPr>
      <w:r>
        <w:t>“message”: “&lt;message&gt;”,</w:t>
      </w:r>
    </w:p>
    <w:p w:rsidR="00C119E0" w:rsidP="00C119E0" w:rsidRDefault="00C119E0" w14:paraId="54999B93" w14:textId="2EE30A78">
      <w:pPr>
        <w:pStyle w:val="ListParagraph"/>
        <w:ind w:firstLine="360"/>
      </w:pPr>
      <w:r>
        <w:t xml:space="preserve">“requestId” : </w:t>
      </w:r>
      <w:r w:rsidR="003E0981">
        <w:t>&lt;requestId&gt;</w:t>
      </w:r>
      <w:r>
        <w:t>,</w:t>
      </w:r>
    </w:p>
    <w:p w:rsidR="00C119E0" w:rsidP="00C119E0" w:rsidRDefault="00C119E0" w14:paraId="23F2472C" w14:textId="77777777">
      <w:pPr>
        <w:pStyle w:val="FirstLevelBullet"/>
        <w:numPr>
          <w:ilvl w:val="0"/>
          <w:numId w:val="0"/>
        </w:numPr>
        <w:ind w:left="1080"/>
      </w:pPr>
      <w:r>
        <w:t>"data": {</w:t>
      </w:r>
    </w:p>
    <w:p w:rsidR="00C119E0" w:rsidP="00C119E0" w:rsidRDefault="00C119E0" w14:paraId="20A124A0" w14:textId="77777777">
      <w:pPr>
        <w:pStyle w:val="FirstLevelBullet"/>
        <w:numPr>
          <w:ilvl w:val="0"/>
          <w:numId w:val="0"/>
        </w:numPr>
        <w:ind w:left="1080"/>
      </w:pPr>
      <w:r>
        <w:t>}</w:t>
      </w:r>
    </w:p>
    <w:p w:rsidR="00C119E0" w:rsidP="00C119E0" w:rsidRDefault="00C119E0" w14:paraId="6106C618" w14:textId="77777777">
      <w:pPr>
        <w:pStyle w:val="FirstLevelBullet"/>
        <w:numPr>
          <w:ilvl w:val="0"/>
          <w:numId w:val="0"/>
        </w:numPr>
        <w:ind w:left="1080"/>
      </w:pPr>
      <w:r>
        <w:t>}</w:t>
      </w:r>
    </w:p>
    <w:p w:rsidR="00C119E0" w:rsidP="00E943E6" w:rsidRDefault="00C119E0" w14:paraId="69A31ABA" w14:textId="77777777">
      <w:pPr>
        <w:pStyle w:val="FirstLevelBullet"/>
        <w:numPr>
          <w:ilvl w:val="0"/>
          <w:numId w:val="0"/>
        </w:numPr>
        <w:ind w:left="1080"/>
      </w:pPr>
    </w:p>
    <w:p w:rsidR="00E943E6" w:rsidP="00E943E6" w:rsidRDefault="00E943E6" w14:paraId="3109F0C5" w14:textId="77777777">
      <w:pPr>
        <w:pStyle w:val="ListParagraph"/>
        <w:numPr>
          <w:ilvl w:val="0"/>
          <w:numId w:val="9"/>
        </w:numPr>
        <w:rPr>
          <w:b/>
          <w:bCs/>
        </w:rPr>
      </w:pPr>
      <w:r w:rsidRPr="00003BA2">
        <w:rPr>
          <w:b/>
          <w:bCs/>
        </w:rPr>
        <w:lastRenderedPageBreak/>
        <w:t>Mô tả tham số</w:t>
      </w:r>
      <w:r>
        <w:rPr>
          <w:b/>
          <w:bCs/>
        </w:rPr>
        <w:t>:</w:t>
      </w:r>
    </w:p>
    <w:p w:rsidR="00771908" w:rsidP="00771908" w:rsidRDefault="00771908" w14:paraId="42FACC4A" w14:textId="3D2544BD">
      <w:pPr>
        <w:pStyle w:val="Caption"/>
        <w:keepNext/>
      </w:pPr>
      <w:bookmarkStart w:name="_Toc113971608" w:id="100"/>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18</w:t>
      </w:r>
      <w:r>
        <w:fldChar w:fldCharType="end"/>
      </w:r>
      <w:r>
        <w:t xml:space="preserve"> Bảng mô tả tham số trong luồng điều khiển thay đổi thông tin cấu hình Radio</w:t>
      </w:r>
      <w:bookmarkEnd w:id="100"/>
    </w:p>
    <w:tbl>
      <w:tblPr>
        <w:tblStyle w:val="TableGrid"/>
        <w:tblW w:w="0" w:type="auto"/>
        <w:tblInd w:w="175" w:type="dxa"/>
        <w:tblLook w:val="04A0" w:firstRow="1" w:lastRow="0" w:firstColumn="1" w:lastColumn="0" w:noHBand="0" w:noVBand="1"/>
      </w:tblPr>
      <w:tblGrid>
        <w:gridCol w:w="715"/>
        <w:gridCol w:w="1805"/>
        <w:gridCol w:w="1526"/>
        <w:gridCol w:w="1083"/>
        <w:gridCol w:w="2203"/>
        <w:gridCol w:w="1718"/>
      </w:tblGrid>
      <w:tr w:rsidR="00E943E6" w:rsidTr="00DE3987" w14:paraId="46AB4926" w14:textId="77777777">
        <w:tc>
          <w:tcPr>
            <w:tcW w:w="715" w:type="dxa"/>
          </w:tcPr>
          <w:p w:rsidR="00E943E6" w:rsidP="00E5021C" w:rsidRDefault="00E943E6" w14:paraId="6566703C" w14:textId="77777777">
            <w:pPr>
              <w:pStyle w:val="ListParagraph"/>
              <w:ind w:left="0"/>
              <w:rPr>
                <w:b/>
                <w:bCs/>
              </w:rPr>
            </w:pPr>
            <w:r>
              <w:rPr>
                <w:b/>
                <w:bCs/>
              </w:rPr>
              <w:t>STT</w:t>
            </w:r>
          </w:p>
        </w:tc>
        <w:tc>
          <w:tcPr>
            <w:tcW w:w="1805" w:type="dxa"/>
          </w:tcPr>
          <w:p w:rsidR="00E943E6" w:rsidP="00E5021C" w:rsidRDefault="00E943E6" w14:paraId="25EC9041" w14:textId="77777777">
            <w:pPr>
              <w:pStyle w:val="ListParagraph"/>
              <w:ind w:left="0"/>
              <w:rPr>
                <w:b/>
                <w:bCs/>
              </w:rPr>
            </w:pPr>
            <w:r>
              <w:rPr>
                <w:b/>
                <w:bCs/>
              </w:rPr>
              <w:t>Tham số</w:t>
            </w:r>
          </w:p>
        </w:tc>
        <w:tc>
          <w:tcPr>
            <w:tcW w:w="1526" w:type="dxa"/>
          </w:tcPr>
          <w:p w:rsidR="00E943E6" w:rsidP="00E5021C" w:rsidRDefault="00E943E6" w14:paraId="7F66DB03" w14:textId="77777777">
            <w:pPr>
              <w:pStyle w:val="ListParagraph"/>
              <w:ind w:left="0"/>
              <w:rPr>
                <w:b/>
                <w:bCs/>
              </w:rPr>
            </w:pPr>
            <w:r>
              <w:rPr>
                <w:b/>
                <w:bCs/>
              </w:rPr>
              <w:t>Mô tả</w:t>
            </w:r>
          </w:p>
        </w:tc>
        <w:tc>
          <w:tcPr>
            <w:tcW w:w="1083" w:type="dxa"/>
          </w:tcPr>
          <w:p w:rsidR="00E943E6" w:rsidP="00E5021C" w:rsidRDefault="00E943E6" w14:paraId="27ECF448" w14:textId="77777777">
            <w:pPr>
              <w:pStyle w:val="ListParagraph"/>
              <w:ind w:left="0"/>
              <w:rPr>
                <w:b/>
                <w:bCs/>
              </w:rPr>
            </w:pPr>
            <w:r>
              <w:rPr>
                <w:b/>
                <w:bCs/>
              </w:rPr>
              <w:t>Kiểu</w:t>
            </w:r>
          </w:p>
        </w:tc>
        <w:tc>
          <w:tcPr>
            <w:tcW w:w="2203" w:type="dxa"/>
          </w:tcPr>
          <w:p w:rsidR="00E943E6" w:rsidP="00E5021C" w:rsidRDefault="00E943E6" w14:paraId="4864411A" w14:textId="77777777">
            <w:pPr>
              <w:pStyle w:val="ListParagraph"/>
              <w:ind w:left="0"/>
              <w:rPr>
                <w:b/>
                <w:bCs/>
              </w:rPr>
            </w:pPr>
            <w:r>
              <w:rPr>
                <w:b/>
                <w:bCs/>
              </w:rPr>
              <w:t>Giá trị</w:t>
            </w:r>
          </w:p>
        </w:tc>
        <w:tc>
          <w:tcPr>
            <w:tcW w:w="1718" w:type="dxa"/>
          </w:tcPr>
          <w:p w:rsidR="00E943E6" w:rsidP="00E5021C" w:rsidRDefault="00E943E6" w14:paraId="49225F35" w14:textId="77777777">
            <w:pPr>
              <w:pStyle w:val="ListParagraph"/>
              <w:ind w:left="0"/>
              <w:rPr>
                <w:b/>
                <w:bCs/>
              </w:rPr>
            </w:pPr>
            <w:r>
              <w:rPr>
                <w:b/>
                <w:bCs/>
              </w:rPr>
              <w:t>Json Key</w:t>
            </w:r>
          </w:p>
        </w:tc>
      </w:tr>
      <w:tr w:rsidR="00E943E6" w:rsidTr="00DE3987" w14:paraId="2ABD8D9F" w14:textId="77777777">
        <w:tc>
          <w:tcPr>
            <w:tcW w:w="715" w:type="dxa"/>
          </w:tcPr>
          <w:p w:rsidRPr="00020A9F" w:rsidR="00E943E6" w:rsidP="00E5021C" w:rsidRDefault="004F1833" w14:paraId="6C7EFF04" w14:textId="39B840A1">
            <w:pPr>
              <w:pStyle w:val="ListParagraph"/>
              <w:ind w:left="0"/>
            </w:pPr>
            <w:r>
              <w:t>1</w:t>
            </w:r>
          </w:p>
        </w:tc>
        <w:tc>
          <w:tcPr>
            <w:tcW w:w="1805" w:type="dxa"/>
          </w:tcPr>
          <w:p w:rsidRPr="00020A9F" w:rsidR="00E943E6" w:rsidP="00E5021C" w:rsidRDefault="00E943E6" w14:paraId="5F0A2846" w14:textId="77777777">
            <w:pPr>
              <w:pStyle w:val="ListParagraph"/>
              <w:ind w:left="0"/>
            </w:pPr>
            <w:r>
              <w:t>Enable/Disable Radio</w:t>
            </w:r>
          </w:p>
        </w:tc>
        <w:tc>
          <w:tcPr>
            <w:tcW w:w="1526" w:type="dxa"/>
          </w:tcPr>
          <w:p w:rsidRPr="00020A9F" w:rsidR="00E943E6" w:rsidP="00E5021C" w:rsidRDefault="00E943E6" w14:paraId="23B7EDF5" w14:textId="77777777">
            <w:pPr>
              <w:pStyle w:val="ListParagraph"/>
              <w:ind w:left="0"/>
            </w:pPr>
            <w:r>
              <w:t>Bật/Tắt Wifi</w:t>
            </w:r>
          </w:p>
        </w:tc>
        <w:tc>
          <w:tcPr>
            <w:tcW w:w="1083" w:type="dxa"/>
          </w:tcPr>
          <w:p w:rsidRPr="00020A9F" w:rsidR="00E943E6" w:rsidP="00E5021C" w:rsidRDefault="00E943E6" w14:paraId="62309263" w14:textId="77777777">
            <w:pPr>
              <w:pStyle w:val="ListParagraph"/>
              <w:ind w:left="0"/>
            </w:pPr>
            <w:r>
              <w:t>Boolean</w:t>
            </w:r>
          </w:p>
        </w:tc>
        <w:tc>
          <w:tcPr>
            <w:tcW w:w="2203" w:type="dxa"/>
          </w:tcPr>
          <w:p w:rsidR="00E943E6" w:rsidP="00E5021C" w:rsidRDefault="00E943E6" w14:paraId="7C6CDD9E" w14:textId="77777777">
            <w:pPr>
              <w:pStyle w:val="ListParagraph"/>
              <w:ind w:left="0"/>
            </w:pPr>
            <w:r>
              <w:t>True: Bật Wifi</w:t>
            </w:r>
          </w:p>
          <w:p w:rsidRPr="00020A9F" w:rsidR="00E943E6" w:rsidP="00E5021C" w:rsidRDefault="00E943E6" w14:paraId="777EE7B0" w14:textId="77777777">
            <w:pPr>
              <w:pStyle w:val="ListParagraph"/>
              <w:ind w:left="0"/>
            </w:pPr>
            <w:r>
              <w:t>False: Tắt Wifi</w:t>
            </w:r>
          </w:p>
        </w:tc>
        <w:tc>
          <w:tcPr>
            <w:tcW w:w="1718" w:type="dxa"/>
          </w:tcPr>
          <w:p w:rsidRPr="00020A9F" w:rsidR="00E943E6" w:rsidP="00E5021C" w:rsidRDefault="00DE3987" w14:paraId="5A8B3D5A" w14:textId="07658791">
            <w:pPr>
              <w:pStyle w:val="ListParagraph"/>
              <w:ind w:left="0"/>
            </w:pPr>
            <w:r>
              <w:t>E</w:t>
            </w:r>
            <w:r w:rsidR="00E943E6">
              <w:t>nable</w:t>
            </w:r>
          </w:p>
        </w:tc>
      </w:tr>
      <w:tr w:rsidR="00591D06" w:rsidTr="00DE3987" w14:paraId="07245518" w14:textId="77777777">
        <w:tc>
          <w:tcPr>
            <w:tcW w:w="715" w:type="dxa"/>
          </w:tcPr>
          <w:p w:rsidR="00591D06" w:rsidP="00591D06" w:rsidRDefault="00591D06" w14:paraId="4900F7EE" w14:textId="24909532">
            <w:pPr>
              <w:pStyle w:val="ListParagraph"/>
              <w:ind w:left="0"/>
            </w:pPr>
            <w:r>
              <w:t>2</w:t>
            </w:r>
          </w:p>
        </w:tc>
        <w:tc>
          <w:tcPr>
            <w:tcW w:w="1805" w:type="dxa"/>
          </w:tcPr>
          <w:p w:rsidR="00591D06" w:rsidP="00591D06" w:rsidRDefault="00591D06" w14:paraId="453439AE" w14:textId="0B003E62">
            <w:pPr>
              <w:pStyle w:val="ListParagraph"/>
              <w:ind w:left="0"/>
            </w:pPr>
            <w:r>
              <w:t>Channel</w:t>
            </w:r>
          </w:p>
        </w:tc>
        <w:tc>
          <w:tcPr>
            <w:tcW w:w="1526" w:type="dxa"/>
          </w:tcPr>
          <w:p w:rsidR="00591D06" w:rsidP="00591D06" w:rsidRDefault="00591D06" w14:paraId="7F95A857" w14:textId="2365EF73">
            <w:pPr>
              <w:pStyle w:val="ListParagraph"/>
              <w:ind w:left="0"/>
            </w:pPr>
            <w:r>
              <w:t>Kênh Wifi</w:t>
            </w:r>
          </w:p>
        </w:tc>
        <w:tc>
          <w:tcPr>
            <w:tcW w:w="1083" w:type="dxa"/>
          </w:tcPr>
          <w:p w:rsidR="00591D06" w:rsidP="00591D06" w:rsidRDefault="00591D06" w14:paraId="2B681388" w14:textId="189FE1F1">
            <w:pPr>
              <w:pStyle w:val="ListParagraph"/>
              <w:ind w:left="0"/>
            </w:pPr>
            <w:r>
              <w:t>Integer</w:t>
            </w:r>
          </w:p>
        </w:tc>
        <w:tc>
          <w:tcPr>
            <w:tcW w:w="2203" w:type="dxa"/>
          </w:tcPr>
          <w:p w:rsidR="00591D06" w:rsidP="00591D06" w:rsidRDefault="00B46E3C" w14:paraId="164FEAFB" w14:textId="6F005526">
            <w:pPr>
              <w:pStyle w:val="ListParagraph"/>
              <w:ind w:left="0"/>
            </w:pPr>
            <w:r>
              <w:t>Chi tiết danh sách kênh Wifi tương ứng với Country trong phụ lục</w:t>
            </w:r>
            <w:r w:rsidR="00E820C4">
              <w:t xml:space="preserve"> 8.5</w:t>
            </w:r>
            <w:r w:rsidR="00AB4AD7">
              <w:t>.</w:t>
            </w:r>
          </w:p>
          <w:p w:rsidR="00AB4AD7" w:rsidP="00591D06" w:rsidRDefault="00AB4AD7" w14:paraId="52C2210C" w14:textId="497DFB10">
            <w:pPr>
              <w:pStyle w:val="ListParagraph"/>
              <w:ind w:left="0"/>
            </w:pPr>
            <w:r>
              <w:t>Giá trị 0 tương ứng với AUTO</w:t>
            </w:r>
          </w:p>
        </w:tc>
        <w:tc>
          <w:tcPr>
            <w:tcW w:w="1718" w:type="dxa"/>
          </w:tcPr>
          <w:p w:rsidR="00591D06" w:rsidP="00591D06" w:rsidRDefault="00591D06" w14:paraId="7C7A9EA0" w14:textId="48AB969B">
            <w:pPr>
              <w:pStyle w:val="ListParagraph"/>
              <w:ind w:left="0"/>
            </w:pPr>
            <w:r>
              <w:t>channel</w:t>
            </w:r>
          </w:p>
        </w:tc>
      </w:tr>
      <w:tr w:rsidR="00591D06" w:rsidTr="00DE3987" w14:paraId="6C575B47" w14:textId="77777777">
        <w:tc>
          <w:tcPr>
            <w:tcW w:w="715" w:type="dxa"/>
          </w:tcPr>
          <w:p w:rsidR="00591D06" w:rsidP="00591D06" w:rsidRDefault="00591D06" w14:paraId="0AEAE610" w14:textId="2BDCE0E1">
            <w:pPr>
              <w:pStyle w:val="ListParagraph"/>
              <w:ind w:left="0"/>
            </w:pPr>
            <w:r>
              <w:t>3</w:t>
            </w:r>
          </w:p>
        </w:tc>
        <w:tc>
          <w:tcPr>
            <w:tcW w:w="1805" w:type="dxa"/>
          </w:tcPr>
          <w:p w:rsidR="00591D06" w:rsidP="00591D06" w:rsidRDefault="00591D06" w14:paraId="708899A6" w14:textId="79BD9567">
            <w:pPr>
              <w:pStyle w:val="ListParagraph"/>
              <w:ind w:left="0"/>
            </w:pPr>
            <w:r>
              <w:t>Bandwidth</w:t>
            </w:r>
          </w:p>
        </w:tc>
        <w:tc>
          <w:tcPr>
            <w:tcW w:w="1526" w:type="dxa"/>
          </w:tcPr>
          <w:p w:rsidR="00591D06" w:rsidP="00591D06" w:rsidRDefault="00591D06" w14:paraId="437B6B18" w14:textId="791997E3">
            <w:pPr>
              <w:pStyle w:val="ListParagraph"/>
              <w:ind w:left="0"/>
            </w:pPr>
            <w:r>
              <w:t>Bandwidth</w:t>
            </w:r>
          </w:p>
        </w:tc>
        <w:tc>
          <w:tcPr>
            <w:tcW w:w="1083" w:type="dxa"/>
          </w:tcPr>
          <w:p w:rsidR="00591D06" w:rsidP="00591D06" w:rsidRDefault="00591D06" w14:paraId="70C83FDF" w14:textId="65E4C8E3">
            <w:pPr>
              <w:pStyle w:val="ListParagraph"/>
              <w:ind w:left="0"/>
            </w:pPr>
            <w:r>
              <w:t>Integer</w:t>
            </w:r>
          </w:p>
        </w:tc>
        <w:tc>
          <w:tcPr>
            <w:tcW w:w="2203" w:type="dxa"/>
          </w:tcPr>
          <w:p w:rsidR="00591D06" w:rsidP="00591D06" w:rsidRDefault="00591D06" w14:paraId="14FB9C30" w14:textId="77777777">
            <w:pPr>
              <w:pStyle w:val="ListParagraph"/>
              <w:ind w:left="0"/>
            </w:pPr>
            <w:r>
              <w:t>0 : 20MHz</w:t>
            </w:r>
          </w:p>
          <w:p w:rsidR="00591D06" w:rsidP="00591D06" w:rsidRDefault="00591D06" w14:paraId="13A38A3F" w14:textId="77777777">
            <w:pPr>
              <w:pStyle w:val="ListParagraph"/>
              <w:ind w:left="0"/>
            </w:pPr>
            <w:r>
              <w:t>1: 40MHz</w:t>
            </w:r>
          </w:p>
          <w:p w:rsidR="00591D06" w:rsidP="00591D06" w:rsidRDefault="00591D06" w14:paraId="03FB5E32" w14:textId="77777777">
            <w:pPr>
              <w:pStyle w:val="ListParagraph"/>
              <w:ind w:left="0"/>
            </w:pPr>
            <w:r>
              <w:t>2: 20/40MHz</w:t>
            </w:r>
          </w:p>
          <w:p w:rsidR="00591D06" w:rsidP="00591D06" w:rsidRDefault="00591D06" w14:paraId="4D474B24" w14:textId="198C0D9B">
            <w:pPr>
              <w:pStyle w:val="ListParagraph"/>
              <w:ind w:left="0"/>
            </w:pPr>
            <w:r>
              <w:t>3:</w:t>
            </w:r>
            <w:r w:rsidR="00B46E3C">
              <w:t xml:space="preserve"> </w:t>
            </w:r>
            <w:r>
              <w:t xml:space="preserve">20/40/80MHz </w:t>
            </w:r>
            <w:r w:rsidR="002205C5">
              <w:t>(band 5GHz)</w:t>
            </w:r>
          </w:p>
        </w:tc>
        <w:tc>
          <w:tcPr>
            <w:tcW w:w="1718" w:type="dxa"/>
          </w:tcPr>
          <w:p w:rsidR="00591D06" w:rsidP="00591D06" w:rsidRDefault="00591D06" w14:paraId="431A8B1B" w14:textId="44EBFE20">
            <w:pPr>
              <w:pStyle w:val="ListParagraph"/>
              <w:ind w:left="0"/>
            </w:pPr>
            <w:r>
              <w:t>bandwidth</w:t>
            </w:r>
          </w:p>
        </w:tc>
      </w:tr>
      <w:tr w:rsidR="00591D06" w:rsidTr="00DE3987" w14:paraId="5A819C30" w14:textId="77777777">
        <w:tc>
          <w:tcPr>
            <w:tcW w:w="715" w:type="dxa"/>
          </w:tcPr>
          <w:p w:rsidR="00591D06" w:rsidP="00591D06" w:rsidRDefault="00591D06" w14:paraId="1A00F2F4" w14:textId="586001E9">
            <w:pPr>
              <w:pStyle w:val="ListParagraph"/>
              <w:ind w:left="0"/>
            </w:pPr>
            <w:r>
              <w:t>4</w:t>
            </w:r>
          </w:p>
        </w:tc>
        <w:tc>
          <w:tcPr>
            <w:tcW w:w="1805" w:type="dxa"/>
          </w:tcPr>
          <w:p w:rsidR="00591D06" w:rsidP="00591D06" w:rsidRDefault="00591D06" w14:paraId="31754A84" w14:textId="2C80E3E6">
            <w:pPr>
              <w:pStyle w:val="ListParagraph"/>
              <w:ind w:left="0"/>
            </w:pPr>
            <w:r>
              <w:t>Country</w:t>
            </w:r>
          </w:p>
        </w:tc>
        <w:tc>
          <w:tcPr>
            <w:tcW w:w="1526" w:type="dxa"/>
          </w:tcPr>
          <w:p w:rsidR="00591D06" w:rsidP="00591D06" w:rsidRDefault="00591D06" w14:paraId="7BB8758D" w14:textId="67B3B2F6">
            <w:pPr>
              <w:pStyle w:val="ListParagraph"/>
              <w:ind w:left="0"/>
            </w:pPr>
            <w:r>
              <w:t>Country</w:t>
            </w:r>
          </w:p>
        </w:tc>
        <w:tc>
          <w:tcPr>
            <w:tcW w:w="1083" w:type="dxa"/>
          </w:tcPr>
          <w:p w:rsidR="00591D06" w:rsidP="00591D06" w:rsidRDefault="00591D06" w14:paraId="6E82ACFD" w14:textId="73E58159">
            <w:pPr>
              <w:pStyle w:val="ListParagraph"/>
              <w:ind w:left="0"/>
            </w:pPr>
            <w:r>
              <w:t>String</w:t>
            </w:r>
          </w:p>
        </w:tc>
        <w:tc>
          <w:tcPr>
            <w:tcW w:w="2203" w:type="dxa"/>
          </w:tcPr>
          <w:p w:rsidR="00591D06" w:rsidP="00591D06" w:rsidRDefault="00B46E3C" w14:paraId="26334F09" w14:textId="3C18F1FF">
            <w:pPr>
              <w:pStyle w:val="ListParagraph"/>
              <w:ind w:left="0"/>
            </w:pPr>
            <w:r>
              <w:t>Chi tiết danh sách Country trong phụ lục</w:t>
            </w:r>
            <w:r w:rsidR="00E820C4">
              <w:t xml:space="preserve"> 8.5</w:t>
            </w:r>
          </w:p>
        </w:tc>
        <w:tc>
          <w:tcPr>
            <w:tcW w:w="1718" w:type="dxa"/>
          </w:tcPr>
          <w:p w:rsidR="00591D06" w:rsidP="00591D06" w:rsidRDefault="00591D06" w14:paraId="196BE01E" w14:textId="46A02872">
            <w:pPr>
              <w:pStyle w:val="ListParagraph"/>
              <w:ind w:left="0"/>
            </w:pPr>
            <w:r>
              <w:t>country</w:t>
            </w:r>
          </w:p>
        </w:tc>
      </w:tr>
      <w:tr w:rsidR="00591D06" w:rsidTr="00DE3987" w14:paraId="2378A129" w14:textId="77777777">
        <w:tc>
          <w:tcPr>
            <w:tcW w:w="715" w:type="dxa"/>
          </w:tcPr>
          <w:p w:rsidR="00591D06" w:rsidP="00591D06" w:rsidRDefault="00591D06" w14:paraId="4DD01245" w14:textId="4AA8E36A">
            <w:pPr>
              <w:pStyle w:val="ListParagraph"/>
              <w:ind w:left="0"/>
            </w:pPr>
            <w:r>
              <w:t>5</w:t>
            </w:r>
          </w:p>
        </w:tc>
        <w:tc>
          <w:tcPr>
            <w:tcW w:w="1805" w:type="dxa"/>
          </w:tcPr>
          <w:p w:rsidR="00591D06" w:rsidP="00591D06" w:rsidRDefault="00591D06" w14:paraId="4259ADCB" w14:textId="093C73A9">
            <w:pPr>
              <w:pStyle w:val="ListParagraph"/>
              <w:ind w:left="0"/>
            </w:pPr>
            <w:r>
              <w:t>Transmit Power</w:t>
            </w:r>
          </w:p>
        </w:tc>
        <w:tc>
          <w:tcPr>
            <w:tcW w:w="1526" w:type="dxa"/>
          </w:tcPr>
          <w:p w:rsidR="00591D06" w:rsidP="00591D06" w:rsidRDefault="00591D06" w14:paraId="056D1E97" w14:textId="6F2DD07D">
            <w:pPr>
              <w:pStyle w:val="ListParagraph"/>
              <w:ind w:left="0"/>
            </w:pPr>
            <w:r>
              <w:t>Công suất phát Wifi</w:t>
            </w:r>
          </w:p>
        </w:tc>
        <w:tc>
          <w:tcPr>
            <w:tcW w:w="1083" w:type="dxa"/>
          </w:tcPr>
          <w:p w:rsidR="00591D06" w:rsidP="00591D06" w:rsidRDefault="00591D06" w14:paraId="463B322A" w14:textId="4BA45128">
            <w:pPr>
              <w:pStyle w:val="ListParagraph"/>
              <w:ind w:left="0"/>
            </w:pPr>
            <w:r>
              <w:t>Integer</w:t>
            </w:r>
          </w:p>
        </w:tc>
        <w:tc>
          <w:tcPr>
            <w:tcW w:w="2203" w:type="dxa"/>
          </w:tcPr>
          <w:p w:rsidR="00591D06" w:rsidP="00591D06" w:rsidRDefault="002205C5" w14:paraId="0C07D826" w14:textId="77777777">
            <w:pPr>
              <w:pStyle w:val="ListParagraph"/>
              <w:ind w:left="0"/>
            </w:pPr>
            <w:r>
              <w:t>5 : 8.5dBm</w:t>
            </w:r>
          </w:p>
          <w:p w:rsidR="002205C5" w:rsidP="00591D06" w:rsidRDefault="002205C5" w14:paraId="0E753458" w14:textId="77777777">
            <w:pPr>
              <w:pStyle w:val="ListParagraph"/>
              <w:ind w:left="0"/>
            </w:pPr>
            <w:r>
              <w:t>12: 11.5dBm</w:t>
            </w:r>
          </w:p>
          <w:p w:rsidR="002205C5" w:rsidP="00591D06" w:rsidRDefault="00B46E3C" w14:paraId="18636998" w14:textId="77777777">
            <w:pPr>
              <w:pStyle w:val="ListParagraph"/>
              <w:ind w:left="0"/>
            </w:pPr>
            <w:r>
              <w:t>22: 14.5dBm</w:t>
            </w:r>
          </w:p>
          <w:p w:rsidR="00B46E3C" w:rsidP="00591D06" w:rsidRDefault="00B46E3C" w14:paraId="1E6D9BB0" w14:textId="77777777">
            <w:pPr>
              <w:pStyle w:val="ListParagraph"/>
              <w:ind w:left="0"/>
            </w:pPr>
            <w:r>
              <w:t>40: 17.5dBm</w:t>
            </w:r>
          </w:p>
          <w:p w:rsidR="00B46E3C" w:rsidP="00591D06" w:rsidRDefault="00B46E3C" w14:paraId="1E3C8614" w14:textId="77777777">
            <w:pPr>
              <w:pStyle w:val="ListParagraph"/>
              <w:ind w:left="0"/>
            </w:pPr>
            <w:r>
              <w:t>75: 19.5dBm</w:t>
            </w:r>
          </w:p>
          <w:p w:rsidR="00B46E3C" w:rsidP="00591D06" w:rsidRDefault="00B46E3C" w14:paraId="68004EA5" w14:textId="112EE728">
            <w:pPr>
              <w:pStyle w:val="ListParagraph"/>
              <w:ind w:left="0"/>
            </w:pPr>
            <w:r>
              <w:t>100: 20.5dBm</w:t>
            </w:r>
          </w:p>
        </w:tc>
        <w:tc>
          <w:tcPr>
            <w:tcW w:w="1718" w:type="dxa"/>
          </w:tcPr>
          <w:p w:rsidR="00591D06" w:rsidP="00591D06" w:rsidRDefault="00591D06" w14:paraId="6ED60487" w14:textId="79CA4E35">
            <w:pPr>
              <w:pStyle w:val="ListParagraph"/>
              <w:ind w:left="0"/>
            </w:pPr>
            <w:r>
              <w:t>txPower</w:t>
            </w:r>
          </w:p>
        </w:tc>
      </w:tr>
    </w:tbl>
    <w:p w:rsidR="00537B53" w:rsidP="0043581E" w:rsidRDefault="00537B53" w14:paraId="44EEE421" w14:textId="77777777">
      <w:pPr>
        <w:rPr>
          <w:b/>
          <w:bCs/>
        </w:rPr>
      </w:pPr>
    </w:p>
    <w:p w:rsidRPr="006C6448" w:rsidR="00D14DD9" w:rsidRDefault="08E093B7" w14:paraId="1BB297E3" w14:textId="78133ACE">
      <w:pPr>
        <w:pStyle w:val="Heading2"/>
      </w:pPr>
      <w:bookmarkStart w:name="_Toc113971528" w:id="101"/>
      <w:r w:rsidRPr="006C6448">
        <w:t xml:space="preserve">Tính năng quản lý cấu hình SSID qua </w:t>
      </w:r>
      <w:r w:rsidRPr="006C6448" w:rsidR="3C4AA7B0">
        <w:t>Mobile App</w:t>
      </w:r>
      <w:bookmarkEnd w:id="101"/>
    </w:p>
    <w:tbl>
      <w:tblPr>
        <w:tblStyle w:val="TableGrid"/>
        <w:tblW w:w="0" w:type="auto"/>
        <w:tblLook w:val="04A0" w:firstRow="1" w:lastRow="0" w:firstColumn="1" w:lastColumn="0" w:noHBand="0" w:noVBand="1"/>
      </w:tblPr>
      <w:tblGrid>
        <w:gridCol w:w="1885"/>
        <w:gridCol w:w="7340"/>
      </w:tblGrid>
      <w:tr w:rsidR="00D14DD9" w:rsidTr="00E5021C" w14:paraId="3BAAC540" w14:textId="77777777">
        <w:tc>
          <w:tcPr>
            <w:tcW w:w="1885" w:type="dxa"/>
          </w:tcPr>
          <w:p w:rsidR="00D14DD9" w:rsidP="00E5021C" w:rsidRDefault="00D14DD9" w14:paraId="2D79A766" w14:textId="77777777">
            <w:r>
              <w:t>ID</w:t>
            </w:r>
          </w:p>
        </w:tc>
        <w:tc>
          <w:tcPr>
            <w:tcW w:w="7340" w:type="dxa"/>
          </w:tcPr>
          <w:p w:rsidR="00D14DD9" w:rsidP="00E5021C" w:rsidRDefault="00D14DD9" w14:paraId="2F17B5EB" w14:textId="14C3D88A">
            <w:r>
              <w:t>CN-</w:t>
            </w:r>
            <w:r w:rsidR="00370E58">
              <w:t>8</w:t>
            </w:r>
          </w:p>
        </w:tc>
      </w:tr>
      <w:tr w:rsidR="00D14DD9" w:rsidTr="00E5021C" w14:paraId="04AD5395" w14:textId="77777777">
        <w:tc>
          <w:tcPr>
            <w:tcW w:w="1885" w:type="dxa"/>
          </w:tcPr>
          <w:p w:rsidR="00D14DD9" w:rsidP="00E5021C" w:rsidRDefault="00D14DD9" w14:paraId="215DE9AA" w14:textId="77777777">
            <w:r>
              <w:t>Name</w:t>
            </w:r>
          </w:p>
        </w:tc>
        <w:tc>
          <w:tcPr>
            <w:tcW w:w="7340" w:type="dxa"/>
          </w:tcPr>
          <w:p w:rsidR="00D14DD9" w:rsidP="00E5021C" w:rsidRDefault="00D14DD9" w14:paraId="2AD9E830" w14:textId="3856E898">
            <w:r>
              <w:t xml:space="preserve">Tính năng quản lý cấu hình Radio qua </w:t>
            </w:r>
            <w:r w:rsidR="007A6979">
              <w:t>Mobile App</w:t>
            </w:r>
          </w:p>
        </w:tc>
      </w:tr>
      <w:tr w:rsidR="00D14DD9" w:rsidTr="00E5021C" w14:paraId="5B5594CC" w14:textId="77777777">
        <w:tc>
          <w:tcPr>
            <w:tcW w:w="1885" w:type="dxa"/>
          </w:tcPr>
          <w:p w:rsidR="00D14DD9" w:rsidP="00E5021C" w:rsidRDefault="00D14DD9" w14:paraId="086C1BF4" w14:textId="77777777">
            <w:r>
              <w:t>Description</w:t>
            </w:r>
          </w:p>
        </w:tc>
        <w:tc>
          <w:tcPr>
            <w:tcW w:w="7340" w:type="dxa"/>
          </w:tcPr>
          <w:p w:rsidR="00D14DD9" w:rsidP="007239BF" w:rsidRDefault="00D14DD9" w14:paraId="3679022F" w14:textId="20DBBFFF">
            <w:r>
              <w:t xml:space="preserve">Người quản trị có thể xem cấu hình </w:t>
            </w:r>
            <w:r w:rsidR="007239BF">
              <w:t>SSID</w:t>
            </w:r>
            <w:r>
              <w:t>, và sửa cấu hình Radio hiện tại.</w:t>
            </w:r>
          </w:p>
        </w:tc>
      </w:tr>
      <w:tr w:rsidR="00D14DD9" w:rsidTr="00E5021C" w14:paraId="389FDAF3" w14:textId="77777777">
        <w:tc>
          <w:tcPr>
            <w:tcW w:w="1885" w:type="dxa"/>
          </w:tcPr>
          <w:p w:rsidR="00D14DD9" w:rsidP="00E5021C" w:rsidRDefault="00D14DD9" w14:paraId="7D3A3A23" w14:textId="77777777">
            <w:r>
              <w:t>Actor</w:t>
            </w:r>
          </w:p>
        </w:tc>
        <w:tc>
          <w:tcPr>
            <w:tcW w:w="7340" w:type="dxa"/>
          </w:tcPr>
          <w:p w:rsidR="00D14DD9" w:rsidP="00E5021C" w:rsidRDefault="00D14DD9" w14:paraId="3DD53D5D" w14:textId="77777777">
            <w:r>
              <w:t>Admin</w:t>
            </w:r>
          </w:p>
        </w:tc>
      </w:tr>
      <w:tr w:rsidR="00D14DD9" w:rsidTr="00E5021C" w14:paraId="4E86F8A6" w14:textId="77777777">
        <w:tc>
          <w:tcPr>
            <w:tcW w:w="1885" w:type="dxa"/>
          </w:tcPr>
          <w:p w:rsidR="00D14DD9" w:rsidP="00E5021C" w:rsidRDefault="00D14DD9" w14:paraId="679F5EA9" w14:textId="77777777">
            <w:r>
              <w:t>Pre-condition</w:t>
            </w:r>
          </w:p>
        </w:tc>
        <w:tc>
          <w:tcPr>
            <w:tcW w:w="7340" w:type="dxa"/>
          </w:tcPr>
          <w:p w:rsidR="00D14DD9" w:rsidP="00E5021C" w:rsidRDefault="00D14DD9" w14:paraId="67FF770C" w14:textId="7925ED7A">
            <w:r>
              <w:t xml:space="preserve">Thiết bị hoạt động bình thường, </w:t>
            </w:r>
            <w:r w:rsidR="007A6979">
              <w:t>Mobile App</w:t>
            </w:r>
            <w:r>
              <w:t xml:space="preserve"> đã đăng nhập thành công vào thiết bị và được cấp phiên truy nhập</w:t>
            </w:r>
          </w:p>
        </w:tc>
      </w:tr>
      <w:tr w:rsidR="00D14DD9" w:rsidTr="00E5021C" w14:paraId="48168910" w14:textId="77777777">
        <w:tc>
          <w:tcPr>
            <w:tcW w:w="1885" w:type="dxa"/>
          </w:tcPr>
          <w:p w:rsidR="00D14DD9" w:rsidP="00E5021C" w:rsidRDefault="00D14DD9" w14:paraId="2AFDEAB9" w14:textId="77777777">
            <w:r>
              <w:t>Post-condition</w:t>
            </w:r>
          </w:p>
        </w:tc>
        <w:tc>
          <w:tcPr>
            <w:tcW w:w="7340" w:type="dxa"/>
          </w:tcPr>
          <w:p w:rsidR="00D14DD9" w:rsidP="00E5021C" w:rsidRDefault="00D14DD9" w14:paraId="6A227CB1" w14:textId="3F144E7E">
            <w:r>
              <w:t xml:space="preserve">Thiết bị phản hồi đầy đủ thông tin cho </w:t>
            </w:r>
            <w:r w:rsidR="007A6979">
              <w:t>Mobile App</w:t>
            </w:r>
            <w:r>
              <w:t xml:space="preserve"> và thực hiện thay đổi cấu hình</w:t>
            </w:r>
          </w:p>
        </w:tc>
      </w:tr>
    </w:tbl>
    <w:p w:rsidR="00D14DD9" w:rsidP="00D14DD9" w:rsidRDefault="00D14DD9" w14:paraId="239500D5" w14:textId="77777777">
      <w:pPr>
        <w:rPr>
          <w:b/>
          <w:bCs/>
        </w:rPr>
      </w:pPr>
    </w:p>
    <w:p w:rsidR="00D14DD9" w:rsidP="00D14DD9" w:rsidRDefault="00D14DD9" w14:paraId="264DB2F0" w14:textId="77777777">
      <w:pPr>
        <w:pStyle w:val="Heading3"/>
      </w:pPr>
      <w:bookmarkStart w:name="_Toc113971529" w:id="102"/>
      <w:r>
        <w:t>Usecase – Lấy thông tin cấu hình SSID hiện tại</w:t>
      </w:r>
      <w:bookmarkEnd w:id="102"/>
    </w:p>
    <w:tbl>
      <w:tblPr>
        <w:tblStyle w:val="TableGrid"/>
        <w:tblW w:w="0" w:type="auto"/>
        <w:tblLook w:val="04A0" w:firstRow="1" w:lastRow="0" w:firstColumn="1" w:lastColumn="0" w:noHBand="0" w:noVBand="1"/>
      </w:tblPr>
      <w:tblGrid>
        <w:gridCol w:w="1885"/>
        <w:gridCol w:w="7340"/>
      </w:tblGrid>
      <w:tr w:rsidR="00D14DD9" w:rsidTr="3BF1215F" w14:paraId="60316438" w14:textId="77777777">
        <w:tc>
          <w:tcPr>
            <w:tcW w:w="1885" w:type="dxa"/>
          </w:tcPr>
          <w:p w:rsidR="00D14DD9" w:rsidP="00E5021C" w:rsidRDefault="00D14DD9" w14:paraId="0DD66693" w14:textId="77777777">
            <w:r>
              <w:t>ID</w:t>
            </w:r>
          </w:p>
        </w:tc>
        <w:tc>
          <w:tcPr>
            <w:tcW w:w="7340" w:type="dxa"/>
          </w:tcPr>
          <w:p w:rsidR="00D14DD9" w:rsidP="00E5021C" w:rsidRDefault="00D14DD9" w14:paraId="7529D085" w14:textId="5FF4DCBA">
            <w:r>
              <w:t>UC-</w:t>
            </w:r>
            <w:r w:rsidR="002B4C37">
              <w:t>2</w:t>
            </w:r>
            <w:r w:rsidR="00370E58">
              <w:t>1</w:t>
            </w:r>
          </w:p>
        </w:tc>
      </w:tr>
      <w:tr w:rsidR="00D14DD9" w:rsidTr="3BF1215F" w14:paraId="5FF9A506" w14:textId="77777777">
        <w:tc>
          <w:tcPr>
            <w:tcW w:w="1885" w:type="dxa"/>
          </w:tcPr>
          <w:p w:rsidR="00D14DD9" w:rsidP="00E5021C" w:rsidRDefault="00D14DD9" w14:paraId="61DE9361" w14:textId="77777777">
            <w:r>
              <w:t>Name</w:t>
            </w:r>
          </w:p>
        </w:tc>
        <w:tc>
          <w:tcPr>
            <w:tcW w:w="7340" w:type="dxa"/>
          </w:tcPr>
          <w:p w:rsidR="00D14DD9" w:rsidP="00E5021C" w:rsidRDefault="00D14DD9" w14:paraId="32C8E4AE" w14:textId="77777777">
            <w:r>
              <w:t xml:space="preserve">Lấy thông tin cấu hình </w:t>
            </w:r>
            <w:r w:rsidR="00E66740">
              <w:t>SSID</w:t>
            </w:r>
            <w:r>
              <w:t xml:space="preserve"> hiện tại </w:t>
            </w:r>
          </w:p>
        </w:tc>
      </w:tr>
      <w:tr w:rsidR="00D14DD9" w:rsidTr="3BF1215F" w14:paraId="5FC97B08" w14:textId="77777777">
        <w:tc>
          <w:tcPr>
            <w:tcW w:w="1885" w:type="dxa"/>
          </w:tcPr>
          <w:p w:rsidR="00D14DD9" w:rsidP="00E5021C" w:rsidRDefault="00D14DD9" w14:paraId="073CD1C4" w14:textId="77777777">
            <w:r>
              <w:t>Description</w:t>
            </w:r>
          </w:p>
        </w:tc>
        <w:tc>
          <w:tcPr>
            <w:tcW w:w="7340" w:type="dxa"/>
          </w:tcPr>
          <w:p w:rsidR="00D14DD9" w:rsidP="00E5021C" w:rsidRDefault="007A6979" w14:paraId="434805F9" w14:textId="4FC4A99B">
            <w:pPr>
              <w:pStyle w:val="FirstLevelBullet"/>
            </w:pPr>
            <w:r>
              <w:t>Mobile App</w:t>
            </w:r>
            <w:r w:rsidR="00D14DD9">
              <w:t xml:space="preserve"> gửi yêu cầu lấy</w:t>
            </w:r>
            <w:r w:rsidR="00E66740">
              <w:t xml:space="preserve"> thông tin cấu hình</w:t>
            </w:r>
            <w:r w:rsidR="00D14DD9">
              <w:t xml:space="preserve"> </w:t>
            </w:r>
            <w:r w:rsidR="00E66740">
              <w:t>SSID</w:t>
            </w:r>
            <w:r w:rsidR="00D14DD9">
              <w:t>.</w:t>
            </w:r>
          </w:p>
          <w:p w:rsidR="007E2F9F" w:rsidRDefault="46660663" w14:paraId="5334177F" w14:textId="6FB49CC4">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D14DD9" w:rsidP="00E5021C" w:rsidRDefault="00D14DD9" w14:paraId="3D19FD05" w14:textId="77777777">
            <w:pPr>
              <w:pStyle w:val="FirstLevelBullet"/>
            </w:pPr>
            <w:r>
              <w:t xml:space="preserve">ONT nhận yêu cầu, xử lý và gửi lại phản hồi thông tin cấu hình </w:t>
            </w:r>
            <w:r w:rsidR="00E66740">
              <w:t>SSID</w:t>
            </w:r>
            <w:r>
              <w:t xml:space="preserve"> hiện tại. </w:t>
            </w:r>
          </w:p>
          <w:p w:rsidR="00D14DD9" w:rsidP="00E5021C" w:rsidRDefault="00D14DD9" w14:paraId="290C814F" w14:textId="77777777">
            <w:pPr>
              <w:pStyle w:val="FirstLevelBullet"/>
            </w:pPr>
            <w:r>
              <w:t>Nếu có xảy ra lỗi ONT gửi phản hồi mã lỗi.</w:t>
            </w:r>
          </w:p>
        </w:tc>
      </w:tr>
      <w:tr w:rsidR="00D14DD9" w:rsidTr="3BF1215F" w14:paraId="1DCD6D37" w14:textId="77777777">
        <w:tc>
          <w:tcPr>
            <w:tcW w:w="1885" w:type="dxa"/>
          </w:tcPr>
          <w:p w:rsidR="00D14DD9" w:rsidP="00E5021C" w:rsidRDefault="00D14DD9" w14:paraId="4F81B8BF" w14:textId="77777777">
            <w:r>
              <w:t>Actor</w:t>
            </w:r>
          </w:p>
        </w:tc>
        <w:tc>
          <w:tcPr>
            <w:tcW w:w="7340" w:type="dxa"/>
          </w:tcPr>
          <w:p w:rsidR="00D14DD9" w:rsidP="00E5021C" w:rsidRDefault="00D14DD9" w14:paraId="3E99653B" w14:textId="77777777">
            <w:r>
              <w:t>Admin</w:t>
            </w:r>
          </w:p>
        </w:tc>
      </w:tr>
      <w:tr w:rsidR="00D14DD9" w:rsidTr="3BF1215F" w14:paraId="092E94A6" w14:textId="77777777">
        <w:tc>
          <w:tcPr>
            <w:tcW w:w="1885" w:type="dxa"/>
          </w:tcPr>
          <w:p w:rsidR="00D14DD9" w:rsidP="00E5021C" w:rsidRDefault="00D14DD9" w14:paraId="6CE39638" w14:textId="77777777">
            <w:r>
              <w:t>Pre-condition</w:t>
            </w:r>
          </w:p>
        </w:tc>
        <w:tc>
          <w:tcPr>
            <w:tcW w:w="7340" w:type="dxa"/>
          </w:tcPr>
          <w:p w:rsidR="00D14DD9" w:rsidP="00E5021C" w:rsidRDefault="00D14DD9" w14:paraId="7206C7DE" w14:textId="46AB7793">
            <w:r>
              <w:t xml:space="preserve">Thiết bị hoạt động bình thường, </w:t>
            </w:r>
            <w:r w:rsidR="007A6979">
              <w:t>Mobile App</w:t>
            </w:r>
            <w:r>
              <w:t xml:space="preserve"> đã đăng nhập thành công vào thiết bị và được cấp phiên truy nhập</w:t>
            </w:r>
          </w:p>
        </w:tc>
      </w:tr>
      <w:tr w:rsidR="00D14DD9" w:rsidTr="3BF1215F" w14:paraId="6E80D1B9" w14:textId="77777777">
        <w:tc>
          <w:tcPr>
            <w:tcW w:w="1885" w:type="dxa"/>
          </w:tcPr>
          <w:p w:rsidR="00D14DD9" w:rsidP="00E5021C" w:rsidRDefault="00D14DD9" w14:paraId="5B0967AA" w14:textId="77777777">
            <w:r>
              <w:t>Post-condition</w:t>
            </w:r>
          </w:p>
        </w:tc>
        <w:tc>
          <w:tcPr>
            <w:tcW w:w="7340" w:type="dxa"/>
          </w:tcPr>
          <w:p w:rsidR="00D14DD9" w:rsidP="00E5021C" w:rsidRDefault="00D14DD9" w14:paraId="12DAC9EA" w14:textId="3B171B31">
            <w:r>
              <w:t xml:space="preserve">Thiết bị phản hồi đầy đủ các thông tin cho </w:t>
            </w:r>
            <w:r w:rsidR="007A6979">
              <w:t>Mobile App</w:t>
            </w:r>
          </w:p>
        </w:tc>
      </w:tr>
    </w:tbl>
    <w:p w:rsidRPr="00A13CE7" w:rsidR="00D14DD9" w:rsidP="00D14DD9" w:rsidRDefault="00D14DD9" w14:paraId="5EFA9D7E" w14:textId="77777777"/>
    <w:p w:rsidR="00D14DD9" w:rsidP="00D14DD9" w:rsidRDefault="00D14DD9" w14:paraId="4F78CB35" w14:textId="77777777">
      <w:pPr>
        <w:rPr>
          <w:b/>
          <w:bCs/>
        </w:rPr>
      </w:pPr>
      <w:r w:rsidRPr="003C44BD">
        <w:rPr>
          <w:b/>
          <w:bCs/>
        </w:rPr>
        <w:t>Luồng dữ liệu:</w:t>
      </w:r>
    </w:p>
    <w:p w:rsidR="00BC35BC" w:rsidP="00BC35BC" w:rsidRDefault="00BC35BC" w14:paraId="68188153" w14:textId="77777777">
      <w:pPr>
        <w:pStyle w:val="ANSVNormal1"/>
        <w:keepNext/>
        <w:jc w:val="center"/>
      </w:pPr>
      <w:r>
        <w:object w:dxaOrig="9180" w:dyaOrig="5296" w14:anchorId="2A561C93">
          <v:shape id="_x0000_i1038" style="width:460.5pt;height:265.5pt" o:ole="" type="#_x0000_t75">
            <v:imagedata o:title="" r:id="rId43"/>
          </v:shape>
          <o:OLEObject Type="Embed" ProgID="Visio.Drawing.15" ShapeID="_x0000_i1038" DrawAspect="Content" ObjectID="_1724768644" r:id="rId44"/>
        </w:object>
      </w:r>
    </w:p>
    <w:p w:rsidR="00D14DD9" w:rsidP="00BC35BC" w:rsidRDefault="00BC35BC" w14:paraId="0F263B86" w14:textId="428591AB">
      <w:pPr>
        <w:pStyle w:val="Caption"/>
      </w:pPr>
      <w:bookmarkStart w:name="_Toc113971661" w:id="103"/>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19</w:t>
      </w:r>
      <w:r>
        <w:fldChar w:fldCharType="end"/>
      </w:r>
      <w:r>
        <w:t xml:space="preserve"> Luồng điều khiển xem cấu hình SSID </w:t>
      </w:r>
      <w:r w:rsidR="001E5639">
        <w:t>qua</w:t>
      </w:r>
      <w:r>
        <w:t xml:space="preserve"> </w:t>
      </w:r>
      <w:r w:rsidR="007A6979">
        <w:t>Mobile App</w:t>
      </w:r>
      <w:bookmarkEnd w:id="103"/>
    </w:p>
    <w:p w:rsidR="00D14DD9" w:rsidP="00D14DD9" w:rsidRDefault="00F02801" w14:paraId="48C64C83" w14:textId="582F3471">
      <w:pPr>
        <w:rPr>
          <w:b/>
          <w:bCs/>
        </w:rPr>
      </w:pPr>
      <w:r>
        <w:rPr>
          <w:b/>
          <w:bCs/>
        </w:rPr>
        <w:t xml:space="preserve">Cấu trúc payload </w:t>
      </w:r>
      <w:r w:rsidRPr="00AB6FAB" w:rsidR="00D14DD9">
        <w:rPr>
          <w:b/>
          <w:bCs/>
        </w:rPr>
        <w:t>của bản tin:</w:t>
      </w:r>
    </w:p>
    <w:p w:rsidR="00D14DD9" w:rsidP="00D14DD9" w:rsidRDefault="00BC35BC" w14:paraId="7A720658" w14:textId="13E1FEF6">
      <w:pPr>
        <w:pStyle w:val="ListParagraph"/>
        <w:numPr>
          <w:ilvl w:val="0"/>
          <w:numId w:val="9"/>
        </w:numPr>
        <w:rPr>
          <w:b/>
          <w:bCs/>
        </w:rPr>
      </w:pPr>
      <w:r>
        <w:rPr>
          <w:b/>
          <w:bCs/>
        </w:rPr>
        <w:lastRenderedPageBreak/>
        <w:t>SSID</w:t>
      </w:r>
      <w:r w:rsidR="00D14DD9">
        <w:rPr>
          <w:b/>
          <w:bCs/>
        </w:rPr>
        <w:t xml:space="preserve"> </w:t>
      </w:r>
      <w:r w:rsidR="006B48DC">
        <w:rPr>
          <w:b/>
          <w:bCs/>
        </w:rPr>
        <w:t xml:space="preserve">2.4G </w:t>
      </w:r>
      <w:r w:rsidR="00D14DD9">
        <w:rPr>
          <w:b/>
          <w:bCs/>
        </w:rPr>
        <w:t>view Request:</w:t>
      </w:r>
    </w:p>
    <w:p w:rsidR="00D14DD9" w:rsidP="00A52D79" w:rsidRDefault="00D14DD9" w14:paraId="036A4620" w14:textId="6CA239DB">
      <w:pPr>
        <w:pStyle w:val="ListParagraph"/>
        <w:ind w:firstLine="360"/>
      </w:pPr>
      <w:r>
        <w:t>{“action” : “</w:t>
      </w:r>
      <w:r w:rsidR="000D440F">
        <w:t>ssid</w:t>
      </w:r>
      <w:r w:rsidR="006B48DC">
        <w:t>2.4</w:t>
      </w:r>
      <w:r w:rsidR="00BF150E">
        <w:t>G</w:t>
      </w:r>
      <w:r>
        <w:t>View”</w:t>
      </w:r>
      <w:r w:rsidR="00A52D79">
        <w:t xml:space="preserve">, “requestId” : </w:t>
      </w:r>
      <w:r w:rsidR="003E0981">
        <w:t>&lt;requestId&gt;</w:t>
      </w:r>
      <w:r>
        <w:t>}</w:t>
      </w:r>
    </w:p>
    <w:p w:rsidR="00D14DD9" w:rsidP="00D14DD9" w:rsidRDefault="00BC35BC" w14:paraId="1F10D952" w14:textId="4D03BF78">
      <w:pPr>
        <w:pStyle w:val="ListParagraph"/>
        <w:numPr>
          <w:ilvl w:val="0"/>
          <w:numId w:val="9"/>
        </w:numPr>
        <w:rPr>
          <w:b/>
          <w:bCs/>
        </w:rPr>
      </w:pPr>
      <w:r>
        <w:rPr>
          <w:b/>
          <w:bCs/>
        </w:rPr>
        <w:t>SSID</w:t>
      </w:r>
      <w:r w:rsidR="006B48DC">
        <w:rPr>
          <w:b/>
          <w:bCs/>
        </w:rPr>
        <w:t xml:space="preserve"> 2.4G</w:t>
      </w:r>
      <w:r w:rsidR="00D14DD9">
        <w:rPr>
          <w:b/>
          <w:bCs/>
        </w:rPr>
        <w:t xml:space="preserve"> view Response:</w:t>
      </w:r>
    </w:p>
    <w:p w:rsidRPr="00820762" w:rsidR="00D14DD9" w:rsidP="00D14DD9" w:rsidRDefault="00D14DD9" w14:paraId="646DF242" w14:textId="77777777">
      <w:pPr>
        <w:pStyle w:val="ListParagraph"/>
        <w:numPr>
          <w:ilvl w:val="1"/>
          <w:numId w:val="9"/>
        </w:numPr>
      </w:pPr>
      <w:r>
        <w:t xml:space="preserve">Lấy thông tin </w:t>
      </w:r>
      <w:r w:rsidR="000D440F">
        <w:t>SSID</w:t>
      </w:r>
      <w:r w:rsidRPr="00820762">
        <w:t xml:space="preserve"> thành công</w:t>
      </w:r>
      <w:r>
        <w:t>:</w:t>
      </w:r>
    </w:p>
    <w:p w:rsidR="00D14DD9" w:rsidP="00D14DD9" w:rsidRDefault="00D14DD9" w14:paraId="68F3B527" w14:textId="77777777">
      <w:pPr>
        <w:pStyle w:val="FirstLevelBullet"/>
        <w:numPr>
          <w:ilvl w:val="0"/>
          <w:numId w:val="0"/>
        </w:numPr>
        <w:ind w:left="1080"/>
      </w:pPr>
      <w:r>
        <w:t>{</w:t>
      </w:r>
    </w:p>
    <w:p w:rsidR="00D14DD9" w:rsidP="00D14DD9" w:rsidRDefault="00D14DD9" w14:paraId="68797793" w14:textId="77777777">
      <w:pPr>
        <w:pStyle w:val="FirstLevelBullet"/>
        <w:numPr>
          <w:ilvl w:val="0"/>
          <w:numId w:val="0"/>
        </w:numPr>
        <w:ind w:left="720" w:firstLine="360"/>
      </w:pPr>
      <w:r>
        <w:t>"status": 0,</w:t>
      </w:r>
    </w:p>
    <w:p w:rsidR="00D14DD9" w:rsidP="00D14DD9" w:rsidRDefault="00B94824" w14:paraId="16ED3D83" w14:textId="3C5EEEAF">
      <w:pPr>
        <w:pStyle w:val="FirstLevelBullet"/>
        <w:numPr>
          <w:ilvl w:val="0"/>
          <w:numId w:val="0"/>
        </w:numPr>
        <w:ind w:left="720" w:firstLine="360"/>
      </w:pPr>
      <w:r>
        <w:t>“message”: “</w:t>
      </w:r>
      <w:r w:rsidR="001F1C9A">
        <w:t>Success</w:t>
      </w:r>
      <w:r>
        <w:t>”</w:t>
      </w:r>
      <w:r w:rsidR="00D14DD9">
        <w:t>,</w:t>
      </w:r>
    </w:p>
    <w:p w:rsidR="00A52D79" w:rsidP="00A52D79" w:rsidRDefault="00A52D79" w14:paraId="73AA845E" w14:textId="5E59F7CF">
      <w:pPr>
        <w:pStyle w:val="ListParagraph"/>
        <w:ind w:firstLine="360"/>
      </w:pPr>
      <w:r>
        <w:t xml:space="preserve">“requestId” : </w:t>
      </w:r>
      <w:r w:rsidR="003E0981">
        <w:t>&lt;requestId&gt;</w:t>
      </w:r>
      <w:r>
        <w:t>,</w:t>
      </w:r>
    </w:p>
    <w:p w:rsidR="00D14DD9" w:rsidP="00D14DD9" w:rsidRDefault="00D14DD9" w14:paraId="265D8EC7" w14:textId="77777777">
      <w:pPr>
        <w:pStyle w:val="FirstLevelBullet"/>
        <w:numPr>
          <w:ilvl w:val="0"/>
          <w:numId w:val="0"/>
        </w:numPr>
        <w:ind w:left="720" w:firstLine="360"/>
      </w:pPr>
      <w:r>
        <w:t>"data": {</w:t>
      </w:r>
    </w:p>
    <w:p w:rsidR="00CD1E40" w:rsidP="00CD1E40" w:rsidRDefault="00D14DD9" w14:paraId="6E3B2701" w14:textId="43A2024E">
      <w:pPr>
        <w:pStyle w:val="FirstLevelBullet"/>
        <w:numPr>
          <w:ilvl w:val="0"/>
          <w:numId w:val="0"/>
        </w:numPr>
        <w:ind w:left="720" w:firstLine="360"/>
      </w:pPr>
      <w:r>
        <w:t>“action” : “</w:t>
      </w:r>
      <w:r w:rsidR="000D440F">
        <w:t>ssid</w:t>
      </w:r>
      <w:r w:rsidR="006B48DC">
        <w:t>2.4</w:t>
      </w:r>
      <w:r w:rsidR="00BF150E">
        <w:t>G</w:t>
      </w:r>
      <w:r>
        <w:t>View”,</w:t>
      </w:r>
    </w:p>
    <w:p w:rsidR="00D14DD9" w:rsidP="00D14DD9" w:rsidRDefault="00D14DD9" w14:paraId="6E5452D6" w14:textId="6BA0EEA4">
      <w:pPr>
        <w:pStyle w:val="FirstLevelBullet"/>
        <w:numPr>
          <w:ilvl w:val="0"/>
          <w:numId w:val="0"/>
        </w:numPr>
        <w:ind w:left="720" w:firstLine="360"/>
      </w:pPr>
      <w:r>
        <w:t>“</w:t>
      </w:r>
      <w:r w:rsidRPr="006B48DC" w:rsidR="006B48DC">
        <w:t>results</w:t>
      </w:r>
      <w:r>
        <w:t>”</w:t>
      </w:r>
      <w:r w:rsidR="00403DAF">
        <w:t xml:space="preserve"> </w:t>
      </w:r>
      <w:r>
        <w:t>:</w:t>
      </w:r>
      <w:r w:rsidR="00403DAF">
        <w:t xml:space="preserve"> </w:t>
      </w:r>
      <w:r>
        <w:t>[</w:t>
      </w:r>
    </w:p>
    <w:p w:rsidR="00D14DD9" w:rsidP="00403DAF" w:rsidRDefault="00D14DD9" w14:paraId="33FAD726" w14:textId="77777777">
      <w:pPr>
        <w:pStyle w:val="FirstLevelBullet"/>
        <w:numPr>
          <w:ilvl w:val="0"/>
          <w:numId w:val="0"/>
        </w:numPr>
        <w:ind w:left="2160" w:firstLine="720"/>
      </w:pPr>
      <w:r>
        <w:t>{</w:t>
      </w:r>
    </w:p>
    <w:p w:rsidR="00D14DD9" w:rsidP="00403DAF" w:rsidRDefault="00D14DD9" w14:paraId="391CACF0" w14:textId="29A1DAF1">
      <w:pPr>
        <w:pStyle w:val="FirstLevelBullet"/>
        <w:numPr>
          <w:ilvl w:val="0"/>
          <w:numId w:val="0"/>
        </w:numPr>
        <w:ind w:left="720" w:firstLine="360"/>
      </w:pPr>
      <w:r>
        <w:tab/>
      </w:r>
      <w:r>
        <w:tab/>
      </w:r>
      <w:r>
        <w:tab/>
      </w:r>
      <w:r>
        <w:t>“</w:t>
      </w:r>
      <w:r w:rsidR="00CD1E40">
        <w:t>ssid</w:t>
      </w:r>
      <w:r w:rsidR="00045C6B">
        <w:t xml:space="preserve">Index” : </w:t>
      </w:r>
      <w:r>
        <w:t>&lt;</w:t>
      </w:r>
      <w:r w:rsidR="00CD1E40">
        <w:t>ssid</w:t>
      </w:r>
      <w:r w:rsidR="00045C6B">
        <w:t>Index&gt;</w:t>
      </w:r>
      <w:r>
        <w:t>,</w:t>
      </w:r>
    </w:p>
    <w:p w:rsidR="00F83E78" w:rsidP="00403DAF" w:rsidRDefault="00F83E78" w14:paraId="5214FA4B" w14:textId="4F2C7C42">
      <w:pPr>
        <w:pStyle w:val="FirstLevelBullet"/>
        <w:numPr>
          <w:ilvl w:val="0"/>
          <w:numId w:val="0"/>
        </w:numPr>
        <w:ind w:left="720" w:firstLine="360"/>
      </w:pPr>
      <w:r>
        <w:tab/>
      </w:r>
      <w:r>
        <w:tab/>
      </w:r>
      <w:r>
        <w:tab/>
      </w:r>
      <w:r>
        <w:t>“enable” : “&lt;enable&gt;”,</w:t>
      </w:r>
    </w:p>
    <w:p w:rsidR="00913650" w:rsidP="00403DAF" w:rsidRDefault="00913650" w14:paraId="1A5D49A7" w14:textId="24327245">
      <w:pPr>
        <w:pStyle w:val="FirstLevelBullet"/>
        <w:numPr>
          <w:ilvl w:val="0"/>
          <w:numId w:val="0"/>
        </w:numPr>
        <w:ind w:left="720" w:firstLine="360"/>
      </w:pPr>
      <w:r>
        <w:tab/>
      </w:r>
      <w:r>
        <w:tab/>
      </w:r>
      <w:r>
        <w:tab/>
      </w:r>
      <w:r>
        <w:t>“ssidName” : “&lt;ssidName&gt;”,</w:t>
      </w:r>
    </w:p>
    <w:p w:rsidR="00D14DD9" w:rsidP="00403DAF" w:rsidRDefault="00D14DD9" w14:paraId="1C234EC1" w14:textId="77777777">
      <w:pPr>
        <w:pStyle w:val="FirstLevelBullet"/>
        <w:numPr>
          <w:ilvl w:val="0"/>
          <w:numId w:val="0"/>
        </w:numPr>
        <w:ind w:left="2160" w:firstLine="720"/>
      </w:pPr>
      <w:r>
        <w:t>“</w:t>
      </w:r>
      <w:r w:rsidR="00CD1E40">
        <w:t>authenMode</w:t>
      </w:r>
      <w:r>
        <w:t>” :  “&lt;</w:t>
      </w:r>
      <w:r w:rsidR="00CD1E40">
        <w:t>authenMode</w:t>
      </w:r>
      <w:r>
        <w:t>&gt;”</w:t>
      </w:r>
      <w:r w:rsidR="00CD1E40">
        <w:t>,</w:t>
      </w:r>
    </w:p>
    <w:p w:rsidR="00CD1E40" w:rsidP="00403DAF" w:rsidRDefault="00CD1E40" w14:paraId="1190F43E" w14:textId="77777777">
      <w:pPr>
        <w:pStyle w:val="FirstLevelBullet"/>
        <w:numPr>
          <w:ilvl w:val="0"/>
          <w:numId w:val="0"/>
        </w:numPr>
        <w:ind w:left="2160" w:firstLine="720"/>
      </w:pPr>
      <w:r>
        <w:t>“password: “&lt;password&gt;”</w:t>
      </w:r>
    </w:p>
    <w:p w:rsidR="00D14DD9" w:rsidP="00403DAF" w:rsidRDefault="00D14DD9" w14:paraId="00F6B5DC" w14:textId="77777777">
      <w:pPr>
        <w:pStyle w:val="FirstLevelBullet"/>
        <w:numPr>
          <w:ilvl w:val="0"/>
          <w:numId w:val="0"/>
        </w:numPr>
        <w:ind w:left="2880"/>
      </w:pPr>
      <w:r>
        <w:t>}</w:t>
      </w:r>
    </w:p>
    <w:p w:rsidR="00D14DD9" w:rsidP="00403DAF" w:rsidRDefault="00D14DD9" w14:paraId="13AB6967" w14:textId="77777777">
      <w:pPr>
        <w:pStyle w:val="FirstLevelBullet"/>
        <w:numPr>
          <w:ilvl w:val="0"/>
          <w:numId w:val="0"/>
        </w:numPr>
        <w:ind w:left="2160" w:firstLine="720"/>
      </w:pPr>
      <w:r>
        <w:t>…</w:t>
      </w:r>
    </w:p>
    <w:p w:rsidR="00CD1E40" w:rsidP="006B48DC" w:rsidRDefault="00403DAF" w14:paraId="761B7A5F" w14:textId="0D5E342F">
      <w:pPr>
        <w:pStyle w:val="FirstLevelBullet"/>
        <w:numPr>
          <w:ilvl w:val="0"/>
          <w:numId w:val="0"/>
        </w:numPr>
        <w:ind w:left="2160"/>
      </w:pPr>
      <w:r>
        <w:t xml:space="preserve">        </w:t>
      </w:r>
      <w:r w:rsidR="00D14DD9">
        <w:t>]</w:t>
      </w:r>
      <w:r>
        <w:tab/>
      </w:r>
    </w:p>
    <w:p w:rsidR="00CD1E40" w:rsidP="00D14DD9" w:rsidRDefault="00CD1E40" w14:paraId="17328EB8" w14:textId="77777777">
      <w:pPr>
        <w:pStyle w:val="FirstLevelBullet"/>
        <w:numPr>
          <w:ilvl w:val="0"/>
          <w:numId w:val="0"/>
        </w:numPr>
        <w:ind w:left="1440" w:firstLine="720"/>
      </w:pPr>
    </w:p>
    <w:p w:rsidR="00D14DD9" w:rsidP="00D14DD9" w:rsidRDefault="00D14DD9" w14:paraId="0999D43B" w14:textId="77777777">
      <w:pPr>
        <w:pStyle w:val="FirstLevelBullet"/>
        <w:numPr>
          <w:ilvl w:val="0"/>
          <w:numId w:val="0"/>
        </w:numPr>
        <w:ind w:left="720" w:firstLine="360"/>
      </w:pPr>
      <w:r>
        <w:t>}</w:t>
      </w:r>
    </w:p>
    <w:p w:rsidR="00D14DD9" w:rsidP="00D14DD9" w:rsidRDefault="00D14DD9" w14:paraId="6D6F956D" w14:textId="77777777">
      <w:pPr>
        <w:pStyle w:val="FirstLevelBullet"/>
        <w:numPr>
          <w:ilvl w:val="0"/>
          <w:numId w:val="0"/>
        </w:numPr>
        <w:ind w:left="720" w:firstLine="360"/>
      </w:pPr>
      <w:r>
        <w:t>}</w:t>
      </w:r>
    </w:p>
    <w:p w:rsidRPr="00820762" w:rsidR="00D14DD9" w:rsidP="00D14DD9" w:rsidRDefault="00D14DD9" w14:paraId="6CC46710" w14:textId="70E0819F">
      <w:pPr>
        <w:pStyle w:val="ListParagraph"/>
        <w:numPr>
          <w:ilvl w:val="1"/>
          <w:numId w:val="9"/>
        </w:numPr>
      </w:pPr>
      <w:r>
        <w:t xml:space="preserve">Lấy thông tin </w:t>
      </w:r>
      <w:r w:rsidR="00BF150E">
        <w:t>SSID 2.4G</w:t>
      </w:r>
      <w:r>
        <w:t xml:space="preserve"> thất bại:</w:t>
      </w:r>
    </w:p>
    <w:p w:rsidR="00D14DD9" w:rsidP="00D14DD9" w:rsidRDefault="00D14DD9" w14:paraId="45B2C361" w14:textId="77777777">
      <w:pPr>
        <w:pStyle w:val="FirstLevelBullet"/>
        <w:numPr>
          <w:ilvl w:val="0"/>
          <w:numId w:val="0"/>
        </w:numPr>
        <w:ind w:left="1080"/>
      </w:pPr>
      <w:r>
        <w:t>{</w:t>
      </w:r>
    </w:p>
    <w:p w:rsidR="00D14DD9" w:rsidP="00D14DD9" w:rsidRDefault="00183521" w14:paraId="75FE2FBC" w14:textId="44FBD034">
      <w:pPr>
        <w:pStyle w:val="FirstLevelBullet"/>
        <w:numPr>
          <w:ilvl w:val="0"/>
          <w:numId w:val="0"/>
        </w:numPr>
        <w:ind w:left="1080"/>
      </w:pPr>
      <w:r>
        <w:t>“status”: &lt;ErrorCode&gt;</w:t>
      </w:r>
      <w:r w:rsidR="00D14DD9">
        <w:t>,</w:t>
      </w:r>
    </w:p>
    <w:p w:rsidR="00D14DD9" w:rsidP="00D14DD9" w:rsidRDefault="00B94824" w14:paraId="337A34C9" w14:textId="6EF64012">
      <w:pPr>
        <w:pStyle w:val="FirstLevelBullet"/>
        <w:numPr>
          <w:ilvl w:val="0"/>
          <w:numId w:val="0"/>
        </w:numPr>
        <w:ind w:left="1080"/>
      </w:pPr>
      <w:r>
        <w:t>“message”: “&lt;message&gt;”</w:t>
      </w:r>
      <w:r w:rsidR="00D14DD9">
        <w:t>,</w:t>
      </w:r>
    </w:p>
    <w:p w:rsidR="00A52D79" w:rsidP="00A52D79" w:rsidRDefault="00A52D79" w14:paraId="6555BD00" w14:textId="491B8084">
      <w:pPr>
        <w:pStyle w:val="ListParagraph"/>
        <w:ind w:firstLine="360"/>
      </w:pPr>
      <w:r>
        <w:t xml:space="preserve">“requestId” : </w:t>
      </w:r>
      <w:r w:rsidR="003E0981">
        <w:t>&lt;requestId&gt;</w:t>
      </w:r>
      <w:r>
        <w:t>,</w:t>
      </w:r>
    </w:p>
    <w:p w:rsidR="00D14DD9" w:rsidP="00D14DD9" w:rsidRDefault="00D14DD9" w14:paraId="7247D5AA" w14:textId="77777777">
      <w:pPr>
        <w:pStyle w:val="FirstLevelBullet"/>
        <w:numPr>
          <w:ilvl w:val="0"/>
          <w:numId w:val="0"/>
        </w:numPr>
        <w:ind w:left="1080"/>
      </w:pPr>
      <w:r>
        <w:t>"data": {</w:t>
      </w:r>
    </w:p>
    <w:p w:rsidR="00D14DD9" w:rsidP="00D14DD9" w:rsidRDefault="00D14DD9" w14:paraId="48DCC202" w14:textId="77777777">
      <w:pPr>
        <w:pStyle w:val="FirstLevelBullet"/>
        <w:numPr>
          <w:ilvl w:val="0"/>
          <w:numId w:val="0"/>
        </w:numPr>
        <w:ind w:left="1080"/>
      </w:pPr>
      <w:r>
        <w:t>}</w:t>
      </w:r>
    </w:p>
    <w:p w:rsidR="00D14DD9" w:rsidP="00D14DD9" w:rsidRDefault="00D14DD9" w14:paraId="580BAC41" w14:textId="77777777">
      <w:pPr>
        <w:pStyle w:val="FirstLevelBullet"/>
        <w:numPr>
          <w:ilvl w:val="0"/>
          <w:numId w:val="0"/>
        </w:numPr>
        <w:ind w:left="1080"/>
      </w:pPr>
      <w:r>
        <w:t>}</w:t>
      </w:r>
    </w:p>
    <w:p w:rsidR="00BE2806" w:rsidP="00D14DD9" w:rsidRDefault="00BE2806" w14:paraId="41A879A5" w14:textId="77777777">
      <w:pPr>
        <w:pStyle w:val="FirstLevelBullet"/>
        <w:numPr>
          <w:ilvl w:val="0"/>
          <w:numId w:val="0"/>
        </w:numPr>
        <w:ind w:left="1080"/>
      </w:pPr>
    </w:p>
    <w:p w:rsidR="00BE2806" w:rsidP="00BE2806" w:rsidRDefault="00BE2806" w14:paraId="40FD154E" w14:textId="3ABADDDD">
      <w:pPr>
        <w:pStyle w:val="ListParagraph"/>
        <w:numPr>
          <w:ilvl w:val="0"/>
          <w:numId w:val="9"/>
        </w:numPr>
        <w:rPr>
          <w:b/>
          <w:bCs/>
        </w:rPr>
      </w:pPr>
      <w:r>
        <w:rPr>
          <w:b/>
          <w:bCs/>
        </w:rPr>
        <w:t>SSID 5G view Request:</w:t>
      </w:r>
    </w:p>
    <w:p w:rsidR="00BE2806" w:rsidP="00BE2806" w:rsidRDefault="00BE2806" w14:paraId="4827167F" w14:textId="028A5458">
      <w:pPr>
        <w:pStyle w:val="ListParagraph"/>
        <w:ind w:firstLine="360"/>
      </w:pPr>
      <w:r>
        <w:t>{“action” : “ssid5</w:t>
      </w:r>
      <w:r w:rsidR="00BF150E">
        <w:t>G</w:t>
      </w:r>
      <w:r>
        <w:t xml:space="preserve">View”, “requestId” : </w:t>
      </w:r>
      <w:r w:rsidR="003E0981">
        <w:t>&lt;requestId&gt;</w:t>
      </w:r>
      <w:r>
        <w:t>}</w:t>
      </w:r>
    </w:p>
    <w:p w:rsidR="00BE2806" w:rsidP="00BE2806" w:rsidRDefault="00BE2806" w14:paraId="1E96D2B7" w14:textId="41DCE127">
      <w:pPr>
        <w:pStyle w:val="ListParagraph"/>
        <w:numPr>
          <w:ilvl w:val="0"/>
          <w:numId w:val="9"/>
        </w:numPr>
        <w:rPr>
          <w:b/>
          <w:bCs/>
        </w:rPr>
      </w:pPr>
      <w:r>
        <w:rPr>
          <w:b/>
          <w:bCs/>
        </w:rPr>
        <w:t>SSID 5G view Response:</w:t>
      </w:r>
    </w:p>
    <w:p w:rsidRPr="00820762" w:rsidR="00BE2806" w:rsidP="00BE2806" w:rsidRDefault="00BE2806" w14:paraId="1B1E8263" w14:textId="77777777">
      <w:pPr>
        <w:pStyle w:val="ListParagraph"/>
        <w:numPr>
          <w:ilvl w:val="1"/>
          <w:numId w:val="9"/>
        </w:numPr>
      </w:pPr>
      <w:r>
        <w:t>Lấy thông tin SSID</w:t>
      </w:r>
      <w:r w:rsidRPr="00820762">
        <w:t xml:space="preserve"> thành công</w:t>
      </w:r>
      <w:r>
        <w:t>:</w:t>
      </w:r>
    </w:p>
    <w:p w:rsidR="00BE2806" w:rsidP="00BE2806" w:rsidRDefault="00BE2806" w14:paraId="7C7CC383" w14:textId="77777777">
      <w:pPr>
        <w:pStyle w:val="FirstLevelBullet"/>
        <w:numPr>
          <w:ilvl w:val="0"/>
          <w:numId w:val="0"/>
        </w:numPr>
        <w:ind w:left="1080"/>
      </w:pPr>
      <w:r>
        <w:t>{</w:t>
      </w:r>
    </w:p>
    <w:p w:rsidR="00BE2806" w:rsidP="00BE2806" w:rsidRDefault="00BE2806" w14:paraId="59657798" w14:textId="77777777">
      <w:pPr>
        <w:pStyle w:val="FirstLevelBullet"/>
        <w:numPr>
          <w:ilvl w:val="0"/>
          <w:numId w:val="0"/>
        </w:numPr>
        <w:ind w:left="720" w:firstLine="360"/>
      </w:pPr>
      <w:r>
        <w:t>"status": 0,</w:t>
      </w:r>
    </w:p>
    <w:p w:rsidR="00BE2806" w:rsidP="00BE2806" w:rsidRDefault="00BE2806" w14:paraId="24A9D790" w14:textId="77777777">
      <w:pPr>
        <w:pStyle w:val="FirstLevelBullet"/>
        <w:numPr>
          <w:ilvl w:val="0"/>
          <w:numId w:val="0"/>
        </w:numPr>
        <w:ind w:left="720" w:firstLine="360"/>
      </w:pPr>
      <w:r>
        <w:t>“message”: “Success”,</w:t>
      </w:r>
    </w:p>
    <w:p w:rsidR="00BE2806" w:rsidP="00BE2806" w:rsidRDefault="00BE2806" w14:paraId="22BF84E2" w14:textId="157E361A">
      <w:pPr>
        <w:pStyle w:val="ListParagraph"/>
        <w:ind w:firstLine="360"/>
      </w:pPr>
      <w:r>
        <w:lastRenderedPageBreak/>
        <w:t xml:space="preserve">“requestId” : </w:t>
      </w:r>
      <w:r w:rsidR="003E0981">
        <w:t>&lt;requestId&gt;</w:t>
      </w:r>
      <w:r>
        <w:t>,</w:t>
      </w:r>
    </w:p>
    <w:p w:rsidR="00BE2806" w:rsidP="00BE2806" w:rsidRDefault="00BE2806" w14:paraId="28599637" w14:textId="77777777">
      <w:pPr>
        <w:pStyle w:val="FirstLevelBullet"/>
        <w:numPr>
          <w:ilvl w:val="0"/>
          <w:numId w:val="0"/>
        </w:numPr>
        <w:ind w:left="720" w:firstLine="360"/>
      </w:pPr>
      <w:r>
        <w:t>"data": {</w:t>
      </w:r>
    </w:p>
    <w:p w:rsidR="00BE2806" w:rsidP="00BE2806" w:rsidRDefault="00BE2806" w14:paraId="0FE473BB" w14:textId="48EB3DC1">
      <w:pPr>
        <w:pStyle w:val="FirstLevelBullet"/>
        <w:numPr>
          <w:ilvl w:val="0"/>
          <w:numId w:val="0"/>
        </w:numPr>
        <w:ind w:left="720" w:firstLine="360"/>
      </w:pPr>
      <w:r>
        <w:t>“action” : “ssid5</w:t>
      </w:r>
      <w:r w:rsidR="00BF150E">
        <w:t>G</w:t>
      </w:r>
      <w:r>
        <w:t>View”,</w:t>
      </w:r>
    </w:p>
    <w:p w:rsidR="00BE2806" w:rsidP="00BE2806" w:rsidRDefault="00BE2806" w14:paraId="4A3885CE" w14:textId="77777777">
      <w:pPr>
        <w:pStyle w:val="FirstLevelBullet"/>
        <w:numPr>
          <w:ilvl w:val="0"/>
          <w:numId w:val="0"/>
        </w:numPr>
        <w:ind w:left="720" w:firstLine="360"/>
      </w:pPr>
      <w:r>
        <w:t>“</w:t>
      </w:r>
      <w:r w:rsidRPr="006B48DC">
        <w:t>results</w:t>
      </w:r>
      <w:r>
        <w:t>” : [</w:t>
      </w:r>
    </w:p>
    <w:p w:rsidR="00BE2806" w:rsidP="00BE2806" w:rsidRDefault="00BE2806" w14:paraId="75720481" w14:textId="77777777">
      <w:pPr>
        <w:pStyle w:val="FirstLevelBullet"/>
        <w:numPr>
          <w:ilvl w:val="0"/>
          <w:numId w:val="0"/>
        </w:numPr>
        <w:ind w:left="2160" w:firstLine="720"/>
      </w:pPr>
      <w:r>
        <w:t>{</w:t>
      </w:r>
    </w:p>
    <w:p w:rsidR="00BE2806" w:rsidP="00BE2806" w:rsidRDefault="00045C6B" w14:paraId="3223AC72" w14:textId="35424086">
      <w:pPr>
        <w:pStyle w:val="FirstLevelBullet"/>
        <w:numPr>
          <w:ilvl w:val="0"/>
          <w:numId w:val="0"/>
        </w:numPr>
        <w:ind w:left="720" w:firstLine="360"/>
      </w:pPr>
      <w:r>
        <w:tab/>
      </w:r>
      <w:r>
        <w:tab/>
      </w:r>
      <w:r>
        <w:tab/>
      </w:r>
      <w:r>
        <w:t>“ssidIndex” : &lt;ssidIndex&gt;</w:t>
      </w:r>
      <w:r w:rsidR="00BE2806">
        <w:t>,</w:t>
      </w:r>
    </w:p>
    <w:p w:rsidR="00F83E78" w:rsidP="00BE2806" w:rsidRDefault="008C2C73" w14:paraId="7C8C5367" w14:textId="768DC686">
      <w:pPr>
        <w:pStyle w:val="FirstLevelBullet"/>
        <w:numPr>
          <w:ilvl w:val="0"/>
          <w:numId w:val="0"/>
        </w:numPr>
        <w:ind w:left="720" w:firstLine="360"/>
      </w:pPr>
      <w:r>
        <w:tab/>
      </w:r>
      <w:r>
        <w:tab/>
      </w:r>
      <w:r>
        <w:tab/>
      </w:r>
      <w:r>
        <w:t>“enable” : &lt;enable&gt;</w:t>
      </w:r>
      <w:r w:rsidR="00F83E78">
        <w:t>,</w:t>
      </w:r>
    </w:p>
    <w:p w:rsidR="00BE2806" w:rsidP="00BE2806" w:rsidRDefault="00BE2806" w14:paraId="1D9B5454" w14:textId="77777777">
      <w:pPr>
        <w:pStyle w:val="FirstLevelBullet"/>
        <w:numPr>
          <w:ilvl w:val="0"/>
          <w:numId w:val="0"/>
        </w:numPr>
        <w:ind w:left="720" w:firstLine="360"/>
      </w:pPr>
      <w:r>
        <w:tab/>
      </w:r>
      <w:r>
        <w:tab/>
      </w:r>
      <w:r>
        <w:tab/>
      </w:r>
      <w:r>
        <w:t>“ssidName” : “&lt;ssidName&gt;”,</w:t>
      </w:r>
    </w:p>
    <w:p w:rsidR="00BE2806" w:rsidP="00BE2806" w:rsidRDefault="00BE2806" w14:paraId="6AFED5DB" w14:textId="77777777">
      <w:pPr>
        <w:pStyle w:val="FirstLevelBullet"/>
        <w:numPr>
          <w:ilvl w:val="0"/>
          <w:numId w:val="0"/>
        </w:numPr>
        <w:ind w:left="2160" w:firstLine="720"/>
      </w:pPr>
      <w:r>
        <w:t>“authenMode” :  “&lt;authenMode&gt;”,</w:t>
      </w:r>
    </w:p>
    <w:p w:rsidR="00BE2806" w:rsidP="00BE2806" w:rsidRDefault="00BE2806" w14:paraId="4D5F2D5E" w14:textId="77777777">
      <w:pPr>
        <w:pStyle w:val="FirstLevelBullet"/>
        <w:numPr>
          <w:ilvl w:val="0"/>
          <w:numId w:val="0"/>
        </w:numPr>
        <w:ind w:left="2160" w:firstLine="720"/>
      </w:pPr>
      <w:r>
        <w:t>“password: “&lt;password&gt;”</w:t>
      </w:r>
    </w:p>
    <w:p w:rsidR="00BE2806" w:rsidP="00BE2806" w:rsidRDefault="00BE2806" w14:paraId="575C3DE6" w14:textId="77777777">
      <w:pPr>
        <w:pStyle w:val="FirstLevelBullet"/>
        <w:numPr>
          <w:ilvl w:val="0"/>
          <w:numId w:val="0"/>
        </w:numPr>
        <w:ind w:left="2880"/>
      </w:pPr>
      <w:r>
        <w:t>}</w:t>
      </w:r>
    </w:p>
    <w:p w:rsidR="00BE2806" w:rsidP="00BE2806" w:rsidRDefault="00BE2806" w14:paraId="08BF76BA" w14:textId="77777777">
      <w:pPr>
        <w:pStyle w:val="FirstLevelBullet"/>
        <w:numPr>
          <w:ilvl w:val="0"/>
          <w:numId w:val="0"/>
        </w:numPr>
        <w:ind w:left="2160" w:firstLine="720"/>
      </w:pPr>
      <w:r>
        <w:t>…</w:t>
      </w:r>
    </w:p>
    <w:p w:rsidR="00BE2806" w:rsidP="00BE2806" w:rsidRDefault="00BE2806" w14:paraId="343A6CB4" w14:textId="77777777">
      <w:pPr>
        <w:pStyle w:val="FirstLevelBullet"/>
        <w:numPr>
          <w:ilvl w:val="0"/>
          <w:numId w:val="0"/>
        </w:numPr>
        <w:ind w:left="2160"/>
      </w:pPr>
      <w:r>
        <w:t xml:space="preserve">        ]</w:t>
      </w:r>
      <w:r>
        <w:tab/>
      </w:r>
    </w:p>
    <w:p w:rsidR="00BE2806" w:rsidP="00BE2806" w:rsidRDefault="00BE2806" w14:paraId="4068F288" w14:textId="77777777">
      <w:pPr>
        <w:pStyle w:val="FirstLevelBullet"/>
        <w:numPr>
          <w:ilvl w:val="0"/>
          <w:numId w:val="0"/>
        </w:numPr>
        <w:ind w:left="1440" w:firstLine="720"/>
      </w:pPr>
    </w:p>
    <w:p w:rsidR="00BE2806" w:rsidP="00BE2806" w:rsidRDefault="00BE2806" w14:paraId="152D2DA4" w14:textId="77777777">
      <w:pPr>
        <w:pStyle w:val="FirstLevelBullet"/>
        <w:numPr>
          <w:ilvl w:val="0"/>
          <w:numId w:val="0"/>
        </w:numPr>
        <w:ind w:left="720" w:firstLine="360"/>
      </w:pPr>
      <w:r>
        <w:t>}</w:t>
      </w:r>
    </w:p>
    <w:p w:rsidR="00BE2806" w:rsidP="00BE2806" w:rsidRDefault="00BE2806" w14:paraId="013CA514" w14:textId="77777777">
      <w:pPr>
        <w:pStyle w:val="FirstLevelBullet"/>
        <w:numPr>
          <w:ilvl w:val="0"/>
          <w:numId w:val="0"/>
        </w:numPr>
        <w:ind w:left="720" w:firstLine="360"/>
      </w:pPr>
      <w:r>
        <w:t>}</w:t>
      </w:r>
    </w:p>
    <w:p w:rsidRPr="00820762" w:rsidR="00BE2806" w:rsidP="00BE2806" w:rsidRDefault="00BE2806" w14:paraId="0E95A219" w14:textId="44A4E1FA">
      <w:pPr>
        <w:pStyle w:val="ListParagraph"/>
        <w:numPr>
          <w:ilvl w:val="1"/>
          <w:numId w:val="9"/>
        </w:numPr>
      </w:pPr>
      <w:r>
        <w:t xml:space="preserve">Lấy thông tin </w:t>
      </w:r>
      <w:r w:rsidR="00BF150E">
        <w:t>SSID 5G</w:t>
      </w:r>
      <w:r>
        <w:t xml:space="preserve"> thất bại:</w:t>
      </w:r>
    </w:p>
    <w:p w:rsidR="00BE2806" w:rsidP="00BE2806" w:rsidRDefault="00BE2806" w14:paraId="1D78448B" w14:textId="77777777">
      <w:pPr>
        <w:pStyle w:val="FirstLevelBullet"/>
        <w:numPr>
          <w:ilvl w:val="0"/>
          <w:numId w:val="0"/>
        </w:numPr>
        <w:ind w:left="1080"/>
      </w:pPr>
      <w:r>
        <w:t>{</w:t>
      </w:r>
    </w:p>
    <w:p w:rsidR="00BE2806" w:rsidP="00BE2806" w:rsidRDefault="00BE2806" w14:paraId="29EA54F6" w14:textId="77777777">
      <w:pPr>
        <w:pStyle w:val="FirstLevelBullet"/>
        <w:numPr>
          <w:ilvl w:val="0"/>
          <w:numId w:val="0"/>
        </w:numPr>
        <w:ind w:left="1080"/>
      </w:pPr>
      <w:r>
        <w:t>“status”: &lt;ErrorCode&gt;,</w:t>
      </w:r>
    </w:p>
    <w:p w:rsidR="00BE2806" w:rsidP="00BE2806" w:rsidRDefault="00BE2806" w14:paraId="1DCA3600" w14:textId="77777777">
      <w:pPr>
        <w:pStyle w:val="FirstLevelBullet"/>
        <w:numPr>
          <w:ilvl w:val="0"/>
          <w:numId w:val="0"/>
        </w:numPr>
        <w:ind w:left="1080"/>
      </w:pPr>
      <w:r>
        <w:t>“message”: “&lt;message&gt;”,</w:t>
      </w:r>
    </w:p>
    <w:p w:rsidR="00BE2806" w:rsidP="00BE2806" w:rsidRDefault="00BE2806" w14:paraId="71866AE9" w14:textId="3E4512D7">
      <w:pPr>
        <w:pStyle w:val="ListParagraph"/>
        <w:ind w:firstLine="360"/>
      </w:pPr>
      <w:r>
        <w:t xml:space="preserve">“requestId” : </w:t>
      </w:r>
      <w:r w:rsidR="003E0981">
        <w:t>&lt;requestId&gt;</w:t>
      </w:r>
      <w:r>
        <w:t>,</w:t>
      </w:r>
    </w:p>
    <w:p w:rsidR="00BE2806" w:rsidP="00BE2806" w:rsidRDefault="00BE2806" w14:paraId="4CC06B16" w14:textId="77777777">
      <w:pPr>
        <w:pStyle w:val="FirstLevelBullet"/>
        <w:numPr>
          <w:ilvl w:val="0"/>
          <w:numId w:val="0"/>
        </w:numPr>
        <w:ind w:left="1080"/>
      </w:pPr>
      <w:r>
        <w:t>"data": {</w:t>
      </w:r>
    </w:p>
    <w:p w:rsidR="00BE2806" w:rsidP="00BE2806" w:rsidRDefault="00BE2806" w14:paraId="0CD90595" w14:textId="77777777">
      <w:pPr>
        <w:pStyle w:val="FirstLevelBullet"/>
        <w:numPr>
          <w:ilvl w:val="0"/>
          <w:numId w:val="0"/>
        </w:numPr>
        <w:ind w:left="1080"/>
      </w:pPr>
      <w:r>
        <w:t>}</w:t>
      </w:r>
    </w:p>
    <w:p w:rsidR="00BE2806" w:rsidP="00BE2806" w:rsidRDefault="00BE2806" w14:paraId="7CB7EFC1" w14:textId="77777777">
      <w:pPr>
        <w:pStyle w:val="FirstLevelBullet"/>
        <w:numPr>
          <w:ilvl w:val="0"/>
          <w:numId w:val="0"/>
        </w:numPr>
        <w:ind w:left="1080"/>
      </w:pPr>
      <w:r>
        <w:t>}</w:t>
      </w:r>
    </w:p>
    <w:p w:rsidR="00BE2806" w:rsidP="00D14DD9" w:rsidRDefault="00BE2806" w14:paraId="774F870E" w14:textId="77777777">
      <w:pPr>
        <w:pStyle w:val="FirstLevelBullet"/>
        <w:numPr>
          <w:ilvl w:val="0"/>
          <w:numId w:val="0"/>
        </w:numPr>
        <w:ind w:left="1080"/>
      </w:pPr>
    </w:p>
    <w:p w:rsidR="004D732D" w:rsidP="004D732D" w:rsidRDefault="004D732D" w14:paraId="52DC182C" w14:textId="77777777">
      <w:pPr>
        <w:pStyle w:val="FirstLevelBullet"/>
        <w:numPr>
          <w:ilvl w:val="0"/>
          <w:numId w:val="0"/>
        </w:numPr>
        <w:ind w:left="720" w:hanging="360"/>
      </w:pPr>
    </w:p>
    <w:p w:rsidR="00D14DD9" w:rsidP="00D14DD9" w:rsidRDefault="00D14DD9" w14:paraId="609832AA" w14:textId="77777777">
      <w:pPr>
        <w:pStyle w:val="ListParagraph"/>
        <w:numPr>
          <w:ilvl w:val="0"/>
          <w:numId w:val="9"/>
        </w:numPr>
        <w:rPr>
          <w:b/>
          <w:bCs/>
        </w:rPr>
      </w:pPr>
      <w:r w:rsidRPr="00003BA2">
        <w:rPr>
          <w:b/>
          <w:bCs/>
        </w:rPr>
        <w:t>Mô tả tham số</w:t>
      </w:r>
      <w:r>
        <w:rPr>
          <w:b/>
          <w:bCs/>
        </w:rPr>
        <w:t>:</w:t>
      </w:r>
    </w:p>
    <w:p w:rsidR="00771908" w:rsidP="00771908" w:rsidRDefault="00771908" w14:paraId="237FDBBF" w14:textId="6534A664">
      <w:pPr>
        <w:pStyle w:val="Caption"/>
        <w:keepNext/>
      </w:pPr>
      <w:bookmarkStart w:name="_Toc113971609" w:id="10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19</w:t>
      </w:r>
      <w:r>
        <w:fldChar w:fldCharType="end"/>
      </w:r>
      <w:r>
        <w:t xml:space="preserve"> Bảng mô tả tham số trong luồng điều khiển lấy thông tin cấu hình SSID hiện tại</w:t>
      </w:r>
      <w:bookmarkEnd w:id="104"/>
    </w:p>
    <w:tbl>
      <w:tblPr>
        <w:tblStyle w:val="TableGrid"/>
        <w:tblW w:w="0" w:type="auto"/>
        <w:tblInd w:w="175" w:type="dxa"/>
        <w:tblLook w:val="04A0" w:firstRow="1" w:lastRow="0" w:firstColumn="1" w:lastColumn="0" w:noHBand="0" w:noVBand="1"/>
      </w:tblPr>
      <w:tblGrid>
        <w:gridCol w:w="714"/>
        <w:gridCol w:w="1762"/>
        <w:gridCol w:w="1433"/>
        <w:gridCol w:w="1083"/>
        <w:gridCol w:w="2360"/>
        <w:gridCol w:w="1698"/>
      </w:tblGrid>
      <w:tr w:rsidR="004D732D" w:rsidTr="00F83E78" w14:paraId="7753D787" w14:textId="77777777">
        <w:tc>
          <w:tcPr>
            <w:tcW w:w="714" w:type="dxa"/>
          </w:tcPr>
          <w:p w:rsidR="00D14DD9" w:rsidP="00E5021C" w:rsidRDefault="00D14DD9" w14:paraId="49DC8610" w14:textId="77777777">
            <w:pPr>
              <w:pStyle w:val="ListParagraph"/>
              <w:ind w:left="0"/>
              <w:rPr>
                <w:b/>
                <w:bCs/>
              </w:rPr>
            </w:pPr>
            <w:r>
              <w:rPr>
                <w:b/>
                <w:bCs/>
              </w:rPr>
              <w:t>STT</w:t>
            </w:r>
          </w:p>
        </w:tc>
        <w:tc>
          <w:tcPr>
            <w:tcW w:w="1762" w:type="dxa"/>
          </w:tcPr>
          <w:p w:rsidR="00D14DD9" w:rsidP="00E5021C" w:rsidRDefault="00D14DD9" w14:paraId="2C0FF9A4" w14:textId="77777777">
            <w:pPr>
              <w:pStyle w:val="ListParagraph"/>
              <w:ind w:left="0"/>
              <w:rPr>
                <w:b/>
                <w:bCs/>
              </w:rPr>
            </w:pPr>
            <w:r>
              <w:rPr>
                <w:b/>
                <w:bCs/>
              </w:rPr>
              <w:t>Tham số</w:t>
            </w:r>
          </w:p>
        </w:tc>
        <w:tc>
          <w:tcPr>
            <w:tcW w:w="1433" w:type="dxa"/>
          </w:tcPr>
          <w:p w:rsidR="00D14DD9" w:rsidP="00E5021C" w:rsidRDefault="00D14DD9" w14:paraId="7BE8DCA5" w14:textId="77777777">
            <w:pPr>
              <w:pStyle w:val="ListParagraph"/>
              <w:ind w:left="0"/>
              <w:rPr>
                <w:b/>
                <w:bCs/>
              </w:rPr>
            </w:pPr>
            <w:r>
              <w:rPr>
                <w:b/>
                <w:bCs/>
              </w:rPr>
              <w:t>Mô tả</w:t>
            </w:r>
          </w:p>
        </w:tc>
        <w:tc>
          <w:tcPr>
            <w:tcW w:w="1083" w:type="dxa"/>
          </w:tcPr>
          <w:p w:rsidR="00D14DD9" w:rsidP="00E5021C" w:rsidRDefault="00D14DD9" w14:paraId="2F659E81" w14:textId="77777777">
            <w:pPr>
              <w:pStyle w:val="ListParagraph"/>
              <w:ind w:left="0"/>
              <w:rPr>
                <w:b/>
                <w:bCs/>
              </w:rPr>
            </w:pPr>
            <w:r>
              <w:rPr>
                <w:b/>
                <w:bCs/>
              </w:rPr>
              <w:t>Kiểu</w:t>
            </w:r>
          </w:p>
        </w:tc>
        <w:tc>
          <w:tcPr>
            <w:tcW w:w="2360" w:type="dxa"/>
          </w:tcPr>
          <w:p w:rsidR="00D14DD9" w:rsidP="00E5021C" w:rsidRDefault="00D14DD9" w14:paraId="687E7861" w14:textId="77777777">
            <w:pPr>
              <w:pStyle w:val="ListParagraph"/>
              <w:ind w:left="0"/>
              <w:rPr>
                <w:b/>
                <w:bCs/>
              </w:rPr>
            </w:pPr>
            <w:r>
              <w:rPr>
                <w:b/>
                <w:bCs/>
              </w:rPr>
              <w:t>Giá trị</w:t>
            </w:r>
          </w:p>
        </w:tc>
        <w:tc>
          <w:tcPr>
            <w:tcW w:w="1698" w:type="dxa"/>
          </w:tcPr>
          <w:p w:rsidR="00D14DD9" w:rsidP="00E5021C" w:rsidRDefault="00D14DD9" w14:paraId="56DCFFF2" w14:textId="77777777">
            <w:pPr>
              <w:pStyle w:val="ListParagraph"/>
              <w:ind w:left="0"/>
              <w:rPr>
                <w:b/>
                <w:bCs/>
              </w:rPr>
            </w:pPr>
            <w:r>
              <w:rPr>
                <w:b/>
                <w:bCs/>
              </w:rPr>
              <w:t>Json Key</w:t>
            </w:r>
          </w:p>
        </w:tc>
      </w:tr>
      <w:tr w:rsidRPr="004C66E4" w:rsidR="004D732D" w:rsidTr="00F83E78" w14:paraId="30440CA8" w14:textId="77777777">
        <w:tc>
          <w:tcPr>
            <w:tcW w:w="714" w:type="dxa"/>
          </w:tcPr>
          <w:p w:rsidRPr="004C66E4" w:rsidR="00D14DD9" w:rsidP="00E5021C" w:rsidRDefault="00D14DD9" w14:paraId="66805678" w14:textId="77777777">
            <w:pPr>
              <w:pStyle w:val="ListParagraph"/>
              <w:ind w:left="0"/>
            </w:pPr>
            <w:r w:rsidRPr="004C66E4">
              <w:t>1</w:t>
            </w:r>
          </w:p>
        </w:tc>
        <w:tc>
          <w:tcPr>
            <w:tcW w:w="1762" w:type="dxa"/>
          </w:tcPr>
          <w:p w:rsidRPr="004C66E4" w:rsidR="00D14DD9" w:rsidP="00E5021C" w:rsidRDefault="00403DAF" w14:paraId="64822052" w14:textId="77777777">
            <w:pPr>
              <w:pStyle w:val="ListParagraph"/>
              <w:ind w:left="0"/>
            </w:pPr>
            <w:r>
              <w:t>SSID</w:t>
            </w:r>
            <w:r w:rsidRPr="004C66E4" w:rsidR="00D14DD9">
              <w:t xml:space="preserve"> Index</w:t>
            </w:r>
          </w:p>
        </w:tc>
        <w:tc>
          <w:tcPr>
            <w:tcW w:w="1433" w:type="dxa"/>
          </w:tcPr>
          <w:p w:rsidRPr="004C66E4" w:rsidR="00D14DD9" w:rsidP="00E5021C" w:rsidRDefault="00403DAF" w14:paraId="6F1EC4C0" w14:textId="77777777">
            <w:pPr>
              <w:pStyle w:val="ListParagraph"/>
              <w:ind w:left="0"/>
            </w:pPr>
            <w:r>
              <w:t>SSID</w:t>
            </w:r>
            <w:r w:rsidRPr="004C66E4" w:rsidR="00D14DD9">
              <w:t xml:space="preserve"> Index</w:t>
            </w:r>
          </w:p>
        </w:tc>
        <w:tc>
          <w:tcPr>
            <w:tcW w:w="1083" w:type="dxa"/>
          </w:tcPr>
          <w:p w:rsidRPr="004C66E4" w:rsidR="00D14DD9" w:rsidP="00E5021C" w:rsidRDefault="00D14DD9" w14:paraId="0A6EE739" w14:textId="77777777">
            <w:pPr>
              <w:pStyle w:val="ListParagraph"/>
              <w:ind w:left="0"/>
            </w:pPr>
            <w:r>
              <w:t>Int</w:t>
            </w:r>
          </w:p>
        </w:tc>
        <w:tc>
          <w:tcPr>
            <w:tcW w:w="2360" w:type="dxa"/>
          </w:tcPr>
          <w:p w:rsidRPr="004C66E4" w:rsidR="004D732D" w:rsidP="00E5021C" w:rsidRDefault="00403DAF" w14:paraId="677AD490" w14:textId="55317089">
            <w:pPr>
              <w:pStyle w:val="ListParagraph"/>
              <w:ind w:left="0"/>
            </w:pPr>
            <w:r>
              <w:t>0-3</w:t>
            </w:r>
          </w:p>
        </w:tc>
        <w:tc>
          <w:tcPr>
            <w:tcW w:w="1698" w:type="dxa"/>
          </w:tcPr>
          <w:p w:rsidRPr="004C66E4" w:rsidR="00D14DD9" w:rsidP="00E5021C" w:rsidRDefault="00756672" w14:paraId="6E3988DA" w14:textId="77777777">
            <w:pPr>
              <w:pStyle w:val="ListParagraph"/>
              <w:ind w:left="0"/>
            </w:pPr>
            <w:r>
              <w:t>ssid</w:t>
            </w:r>
            <w:r w:rsidR="00D14DD9">
              <w:t>Index</w:t>
            </w:r>
          </w:p>
        </w:tc>
      </w:tr>
      <w:tr w:rsidRPr="004C66E4" w:rsidR="00F83E78" w:rsidTr="00F83E78" w14:paraId="410551B4" w14:textId="77777777">
        <w:tc>
          <w:tcPr>
            <w:tcW w:w="714" w:type="dxa"/>
          </w:tcPr>
          <w:p w:rsidRPr="004C66E4" w:rsidR="00F83E78" w:rsidP="00F83E78" w:rsidRDefault="00F83E78" w14:paraId="52497DAC" w14:textId="019476B5">
            <w:pPr>
              <w:pStyle w:val="ListParagraph"/>
              <w:ind w:left="0"/>
            </w:pPr>
            <w:r>
              <w:t>2</w:t>
            </w:r>
          </w:p>
        </w:tc>
        <w:tc>
          <w:tcPr>
            <w:tcW w:w="1762" w:type="dxa"/>
          </w:tcPr>
          <w:p w:rsidR="00F83E78" w:rsidP="00F83E78" w:rsidRDefault="00F83E78" w14:paraId="686713B3" w14:textId="38291147">
            <w:pPr>
              <w:pStyle w:val="ListParagraph"/>
              <w:ind w:left="0"/>
            </w:pPr>
            <w:r>
              <w:t>Enable</w:t>
            </w:r>
          </w:p>
        </w:tc>
        <w:tc>
          <w:tcPr>
            <w:tcW w:w="1433" w:type="dxa"/>
          </w:tcPr>
          <w:p w:rsidR="00F83E78" w:rsidP="00F83E78" w:rsidRDefault="00F83E78" w14:paraId="556BA4E0" w14:textId="2171F085">
            <w:pPr>
              <w:pStyle w:val="ListParagraph"/>
              <w:ind w:left="0"/>
            </w:pPr>
            <w:r>
              <w:t>Bật/Tắt SSID</w:t>
            </w:r>
          </w:p>
        </w:tc>
        <w:tc>
          <w:tcPr>
            <w:tcW w:w="1083" w:type="dxa"/>
          </w:tcPr>
          <w:p w:rsidR="00F83E78" w:rsidP="00F83E78" w:rsidRDefault="00F83E78" w14:paraId="1DA0FFF7" w14:textId="6E8AD938">
            <w:pPr>
              <w:pStyle w:val="ListParagraph"/>
              <w:ind w:left="0"/>
            </w:pPr>
            <w:r>
              <w:t>Boolean</w:t>
            </w:r>
          </w:p>
        </w:tc>
        <w:tc>
          <w:tcPr>
            <w:tcW w:w="2360" w:type="dxa"/>
          </w:tcPr>
          <w:p w:rsidR="00F83E78" w:rsidP="00F83E78" w:rsidRDefault="008C2C73" w14:paraId="12729975" w14:textId="73FC9D19">
            <w:pPr>
              <w:pStyle w:val="ListParagraph"/>
              <w:ind w:left="0"/>
            </w:pPr>
            <w:r>
              <w:t>t</w:t>
            </w:r>
            <w:r w:rsidR="00F83E78">
              <w:t>rue: Bật</w:t>
            </w:r>
          </w:p>
          <w:p w:rsidR="00F83E78" w:rsidP="00F83E78" w:rsidRDefault="008C2C73" w14:paraId="4488715C" w14:textId="60E3218D">
            <w:pPr>
              <w:pStyle w:val="ListParagraph"/>
              <w:ind w:left="0"/>
            </w:pPr>
            <w:r>
              <w:t>f</w:t>
            </w:r>
            <w:r w:rsidR="00F83E78">
              <w:t>alse: Tắt</w:t>
            </w:r>
          </w:p>
        </w:tc>
        <w:tc>
          <w:tcPr>
            <w:tcW w:w="1698" w:type="dxa"/>
          </w:tcPr>
          <w:p w:rsidR="00F83E78" w:rsidP="00F83E78" w:rsidRDefault="00F83E78" w14:paraId="4171ACF7" w14:textId="55177FF3">
            <w:pPr>
              <w:pStyle w:val="ListParagraph"/>
              <w:ind w:left="0"/>
            </w:pPr>
            <w:r>
              <w:t>enable</w:t>
            </w:r>
          </w:p>
        </w:tc>
      </w:tr>
      <w:tr w:rsidRPr="004C66E4" w:rsidR="00F83E78" w:rsidTr="00F83E78" w14:paraId="12B542E2" w14:textId="77777777">
        <w:tc>
          <w:tcPr>
            <w:tcW w:w="714" w:type="dxa"/>
          </w:tcPr>
          <w:p w:rsidRPr="004C66E4" w:rsidR="00F83E78" w:rsidP="00F83E78" w:rsidRDefault="00F83E78" w14:paraId="2675C551" w14:textId="0DE436D2">
            <w:pPr>
              <w:pStyle w:val="ListParagraph"/>
              <w:ind w:left="0"/>
            </w:pPr>
            <w:r>
              <w:t>3</w:t>
            </w:r>
          </w:p>
        </w:tc>
        <w:tc>
          <w:tcPr>
            <w:tcW w:w="1762" w:type="dxa"/>
          </w:tcPr>
          <w:p w:rsidR="00F83E78" w:rsidP="00F83E78" w:rsidRDefault="00F83E78" w14:paraId="0F1F88B9" w14:textId="3B448978">
            <w:pPr>
              <w:pStyle w:val="ListParagraph"/>
              <w:ind w:left="0"/>
            </w:pPr>
            <w:r>
              <w:t>SSID Name</w:t>
            </w:r>
          </w:p>
        </w:tc>
        <w:tc>
          <w:tcPr>
            <w:tcW w:w="1433" w:type="dxa"/>
          </w:tcPr>
          <w:p w:rsidR="00F83E78" w:rsidP="00F83E78" w:rsidRDefault="00F83E78" w14:paraId="47CCE1F2" w14:textId="7FABCB2D">
            <w:pPr>
              <w:pStyle w:val="ListParagraph"/>
              <w:ind w:left="0"/>
            </w:pPr>
            <w:r>
              <w:t>Tên SSID của mạng Wifi</w:t>
            </w:r>
          </w:p>
        </w:tc>
        <w:tc>
          <w:tcPr>
            <w:tcW w:w="1083" w:type="dxa"/>
          </w:tcPr>
          <w:p w:rsidR="00F83E78" w:rsidP="00F83E78" w:rsidRDefault="00F83E78" w14:paraId="1A04D85C" w14:textId="1F675E11">
            <w:pPr>
              <w:pStyle w:val="ListParagraph"/>
              <w:ind w:left="0"/>
            </w:pPr>
            <w:r>
              <w:t>String</w:t>
            </w:r>
          </w:p>
        </w:tc>
        <w:tc>
          <w:tcPr>
            <w:tcW w:w="2360" w:type="dxa"/>
          </w:tcPr>
          <w:p w:rsidR="00F83E78" w:rsidP="00F83E78" w:rsidRDefault="00F83E78" w14:paraId="46ECF3EC" w14:textId="52D7DA78">
            <w:pPr>
              <w:pStyle w:val="ListParagraph"/>
              <w:ind w:left="0"/>
            </w:pPr>
            <w:r>
              <w:t>Chuỗi ký tự.</w:t>
            </w:r>
          </w:p>
        </w:tc>
        <w:tc>
          <w:tcPr>
            <w:tcW w:w="1698" w:type="dxa"/>
          </w:tcPr>
          <w:p w:rsidR="00F83E78" w:rsidP="00F83E78" w:rsidRDefault="00F83E78" w14:paraId="0B568EE9" w14:textId="42692345">
            <w:pPr>
              <w:pStyle w:val="ListParagraph"/>
              <w:ind w:left="0"/>
            </w:pPr>
            <w:r>
              <w:t>ssidName</w:t>
            </w:r>
          </w:p>
        </w:tc>
      </w:tr>
      <w:tr w:rsidR="00F83E78" w:rsidTr="00F83E78" w14:paraId="73CC000F" w14:textId="77777777">
        <w:tc>
          <w:tcPr>
            <w:tcW w:w="714" w:type="dxa"/>
          </w:tcPr>
          <w:p w:rsidRPr="00020A9F" w:rsidR="00F83E78" w:rsidP="00F83E78" w:rsidRDefault="00F83E78" w14:paraId="3DA64D71" w14:textId="39F9EF77">
            <w:pPr>
              <w:pStyle w:val="ListParagraph"/>
              <w:ind w:left="0"/>
            </w:pPr>
            <w:r>
              <w:t>4</w:t>
            </w:r>
          </w:p>
        </w:tc>
        <w:tc>
          <w:tcPr>
            <w:tcW w:w="1762" w:type="dxa"/>
          </w:tcPr>
          <w:p w:rsidRPr="00020A9F" w:rsidR="00F83E78" w:rsidP="00F83E78" w:rsidRDefault="00F83E78" w14:paraId="2FF5BBAC" w14:textId="77777777">
            <w:pPr>
              <w:pStyle w:val="ListParagraph"/>
              <w:ind w:left="0"/>
            </w:pPr>
            <w:r>
              <w:t>Authentication Mode</w:t>
            </w:r>
          </w:p>
        </w:tc>
        <w:tc>
          <w:tcPr>
            <w:tcW w:w="1433" w:type="dxa"/>
          </w:tcPr>
          <w:p w:rsidRPr="00020A9F" w:rsidR="00F83E78" w:rsidP="00F83E78" w:rsidRDefault="00F83E78" w14:paraId="012D843D" w14:textId="77777777">
            <w:pPr>
              <w:pStyle w:val="ListParagraph"/>
              <w:ind w:left="0"/>
            </w:pPr>
            <w:r>
              <w:t>Mode xác thực Wifi</w:t>
            </w:r>
          </w:p>
        </w:tc>
        <w:tc>
          <w:tcPr>
            <w:tcW w:w="1083" w:type="dxa"/>
          </w:tcPr>
          <w:p w:rsidRPr="00020A9F" w:rsidR="00F83E78" w:rsidP="00F83E78" w:rsidRDefault="00F83E78" w14:paraId="4A36C7F7" w14:textId="77777777">
            <w:pPr>
              <w:pStyle w:val="ListParagraph"/>
              <w:ind w:left="0"/>
            </w:pPr>
            <w:r>
              <w:t>String</w:t>
            </w:r>
          </w:p>
        </w:tc>
        <w:tc>
          <w:tcPr>
            <w:tcW w:w="2360" w:type="dxa"/>
          </w:tcPr>
          <w:p w:rsidRPr="00020A9F" w:rsidR="00F83E78" w:rsidP="00F83E78" w:rsidRDefault="00F83E78" w14:paraId="32A2243A" w14:textId="77777777">
            <w:pPr>
              <w:pStyle w:val="ListParagraph"/>
              <w:ind w:left="0"/>
            </w:pPr>
            <w:r>
              <w:t>open/password</w:t>
            </w:r>
          </w:p>
        </w:tc>
        <w:tc>
          <w:tcPr>
            <w:tcW w:w="1698" w:type="dxa"/>
          </w:tcPr>
          <w:p w:rsidRPr="00020A9F" w:rsidR="00F83E78" w:rsidP="00F83E78" w:rsidRDefault="00F83E78" w14:paraId="11548DAE" w14:textId="77777777">
            <w:pPr>
              <w:pStyle w:val="ListParagraph"/>
              <w:ind w:left="0"/>
            </w:pPr>
            <w:r>
              <w:t>authenMode</w:t>
            </w:r>
          </w:p>
        </w:tc>
      </w:tr>
      <w:tr w:rsidR="00F83E78" w:rsidTr="00F83E78" w14:paraId="1BE8F1BD" w14:textId="77777777">
        <w:tc>
          <w:tcPr>
            <w:tcW w:w="714" w:type="dxa"/>
          </w:tcPr>
          <w:p w:rsidR="00F83E78" w:rsidP="00F83E78" w:rsidRDefault="00F83E78" w14:paraId="742B33F6" w14:textId="29991B57">
            <w:pPr>
              <w:pStyle w:val="ListParagraph"/>
              <w:ind w:left="0"/>
            </w:pPr>
            <w:r>
              <w:lastRenderedPageBreak/>
              <w:t>5</w:t>
            </w:r>
          </w:p>
        </w:tc>
        <w:tc>
          <w:tcPr>
            <w:tcW w:w="1762" w:type="dxa"/>
          </w:tcPr>
          <w:p w:rsidR="00F83E78" w:rsidP="00F83E78" w:rsidRDefault="00F83E78" w14:paraId="38754F97" w14:textId="77777777">
            <w:pPr>
              <w:pStyle w:val="ListParagraph"/>
              <w:ind w:left="0"/>
            </w:pPr>
            <w:r>
              <w:t>Password</w:t>
            </w:r>
          </w:p>
        </w:tc>
        <w:tc>
          <w:tcPr>
            <w:tcW w:w="1433" w:type="dxa"/>
          </w:tcPr>
          <w:p w:rsidR="00F83E78" w:rsidP="00F83E78" w:rsidRDefault="00F83E78" w14:paraId="077B2B00" w14:textId="77777777">
            <w:pPr>
              <w:pStyle w:val="ListParagraph"/>
              <w:ind w:left="0"/>
            </w:pPr>
            <w:r>
              <w:t>Mật khẩu xác thực Wifi</w:t>
            </w:r>
          </w:p>
        </w:tc>
        <w:tc>
          <w:tcPr>
            <w:tcW w:w="1083" w:type="dxa"/>
          </w:tcPr>
          <w:p w:rsidR="00F83E78" w:rsidP="00F83E78" w:rsidRDefault="00F83E78" w14:paraId="1B2D5BFF" w14:textId="77777777">
            <w:pPr>
              <w:pStyle w:val="ListParagraph"/>
              <w:ind w:left="0"/>
            </w:pPr>
            <w:r>
              <w:t>String</w:t>
            </w:r>
          </w:p>
        </w:tc>
        <w:tc>
          <w:tcPr>
            <w:tcW w:w="2360" w:type="dxa"/>
          </w:tcPr>
          <w:p w:rsidR="00F83E78" w:rsidP="00F83E78" w:rsidRDefault="00F83E78" w14:paraId="362EF392" w14:textId="77777777">
            <w:pPr>
              <w:pStyle w:val="ListParagraph"/>
              <w:ind w:left="0"/>
            </w:pPr>
            <w:r>
              <w:t>Chuỗi ký tự</w:t>
            </w:r>
          </w:p>
        </w:tc>
        <w:tc>
          <w:tcPr>
            <w:tcW w:w="1698" w:type="dxa"/>
          </w:tcPr>
          <w:p w:rsidR="00F83E78" w:rsidP="00F83E78" w:rsidRDefault="00F83E78" w14:paraId="4242E8C7" w14:textId="77777777">
            <w:pPr>
              <w:pStyle w:val="ListParagraph"/>
              <w:ind w:left="0"/>
            </w:pPr>
            <w:r>
              <w:t>password</w:t>
            </w:r>
          </w:p>
        </w:tc>
      </w:tr>
    </w:tbl>
    <w:p w:rsidR="00D14DD9" w:rsidP="0043581E" w:rsidRDefault="00D14DD9" w14:paraId="528E9229" w14:textId="77777777">
      <w:pPr>
        <w:rPr>
          <w:b/>
          <w:bCs/>
        </w:rPr>
      </w:pPr>
    </w:p>
    <w:p w:rsidR="00AA737A" w:rsidP="0043581E" w:rsidRDefault="00226424" w14:paraId="15244057" w14:textId="77777777">
      <w:pPr>
        <w:rPr>
          <w:b/>
          <w:bCs/>
        </w:rPr>
      </w:pPr>
      <w:r>
        <w:rPr>
          <w:b/>
          <w:bCs/>
        </w:rPr>
        <w:t xml:space="preserve">Lưu ý: </w:t>
      </w:r>
    </w:p>
    <w:p w:rsidR="00226424" w:rsidP="00AA737A" w:rsidRDefault="00226424" w14:paraId="428A1911" w14:textId="6CB7B538">
      <w:pPr>
        <w:pStyle w:val="FirstLevelBullet"/>
      </w:pPr>
      <w:r>
        <w:t xml:space="preserve">Trong trường hợp Mobile App chỉ muốn hiển thị Main SSID thì </w:t>
      </w:r>
      <w:r w:rsidR="00756672">
        <w:t>lấy dữ liệu tương ứng với ssidIndex = 0</w:t>
      </w:r>
      <w:r w:rsidR="001E5639">
        <w:t>.</w:t>
      </w:r>
    </w:p>
    <w:p w:rsidR="00AA737A" w:rsidP="00AA737A" w:rsidRDefault="00AA737A" w14:paraId="5EB01450" w14:textId="780B2780">
      <w:pPr>
        <w:pStyle w:val="FirstLevelBullet"/>
      </w:pPr>
      <w:r>
        <w:t xml:space="preserve">Trường hợp trên thiết bị đang cấu hình kiểu WEP, hay WPA/WPA2-SPK thì authentication mode gửi lên cho </w:t>
      </w:r>
      <w:r w:rsidR="007A6979">
        <w:t>Mobile App</w:t>
      </w:r>
      <w:r>
        <w:t xml:space="preserve"> đều là kiểu password.</w:t>
      </w:r>
    </w:p>
    <w:p w:rsidR="00AA737A" w:rsidP="00AA737A" w:rsidRDefault="00AA737A" w14:paraId="7960F74C" w14:textId="74599884">
      <w:pPr>
        <w:pStyle w:val="FirstLevelBullet"/>
        <w:numPr>
          <w:ilvl w:val="0"/>
          <w:numId w:val="0"/>
        </w:numPr>
        <w:ind w:left="720"/>
      </w:pPr>
    </w:p>
    <w:p w:rsidRPr="00226424" w:rsidR="00AA737A" w:rsidP="0043581E" w:rsidRDefault="00AA737A" w14:paraId="62AF6B10" w14:textId="77777777"/>
    <w:p w:rsidR="00226424" w:rsidP="00226424" w:rsidRDefault="00226424" w14:paraId="46F089C7" w14:textId="77777777">
      <w:pPr>
        <w:pStyle w:val="Heading3"/>
      </w:pPr>
      <w:bookmarkStart w:name="_Toc113971530" w:id="105"/>
      <w:r>
        <w:t xml:space="preserve">Usecase – </w:t>
      </w:r>
      <w:r w:rsidR="001E5639">
        <w:t>Điều khiển thay đổi thông tin cấu hình</w:t>
      </w:r>
      <w:r>
        <w:t xml:space="preserve"> SSID hiện tại</w:t>
      </w:r>
      <w:bookmarkEnd w:id="105"/>
    </w:p>
    <w:tbl>
      <w:tblPr>
        <w:tblStyle w:val="TableGrid"/>
        <w:tblW w:w="0" w:type="auto"/>
        <w:tblLook w:val="04A0" w:firstRow="1" w:lastRow="0" w:firstColumn="1" w:lastColumn="0" w:noHBand="0" w:noVBand="1"/>
      </w:tblPr>
      <w:tblGrid>
        <w:gridCol w:w="1885"/>
        <w:gridCol w:w="7340"/>
      </w:tblGrid>
      <w:tr w:rsidR="00226424" w:rsidTr="3BF1215F" w14:paraId="37007AA0" w14:textId="77777777">
        <w:tc>
          <w:tcPr>
            <w:tcW w:w="1885" w:type="dxa"/>
          </w:tcPr>
          <w:p w:rsidR="00226424" w:rsidP="00E5021C" w:rsidRDefault="00226424" w14:paraId="14E260A7" w14:textId="77777777">
            <w:r>
              <w:t>ID</w:t>
            </w:r>
          </w:p>
        </w:tc>
        <w:tc>
          <w:tcPr>
            <w:tcW w:w="7340" w:type="dxa"/>
          </w:tcPr>
          <w:p w:rsidR="00226424" w:rsidP="00E5021C" w:rsidRDefault="00226424" w14:paraId="4BA2937A" w14:textId="50677516">
            <w:r>
              <w:t>UC-</w:t>
            </w:r>
            <w:r w:rsidR="002B4C37">
              <w:t>2</w:t>
            </w:r>
            <w:r w:rsidR="00370E58">
              <w:t>2</w:t>
            </w:r>
          </w:p>
        </w:tc>
      </w:tr>
      <w:tr w:rsidR="00226424" w:rsidTr="3BF1215F" w14:paraId="4D4E2A10" w14:textId="77777777">
        <w:tc>
          <w:tcPr>
            <w:tcW w:w="1885" w:type="dxa"/>
          </w:tcPr>
          <w:p w:rsidR="00226424" w:rsidP="00E5021C" w:rsidRDefault="00226424" w14:paraId="286D14A8" w14:textId="77777777">
            <w:r>
              <w:t>Name</w:t>
            </w:r>
          </w:p>
        </w:tc>
        <w:tc>
          <w:tcPr>
            <w:tcW w:w="7340" w:type="dxa"/>
          </w:tcPr>
          <w:p w:rsidR="00226424" w:rsidP="00E5021C" w:rsidRDefault="001E5639" w14:paraId="7BBE4446" w14:textId="77777777">
            <w:r>
              <w:t>Điều khiển thay đổi</w:t>
            </w:r>
            <w:r w:rsidR="00226424">
              <w:t xml:space="preserve"> thông tin cấu hình SSID hiện tại </w:t>
            </w:r>
          </w:p>
        </w:tc>
      </w:tr>
      <w:tr w:rsidR="00226424" w:rsidTr="3BF1215F" w14:paraId="5186AA2B" w14:textId="77777777">
        <w:tc>
          <w:tcPr>
            <w:tcW w:w="1885" w:type="dxa"/>
          </w:tcPr>
          <w:p w:rsidR="00226424" w:rsidP="00E5021C" w:rsidRDefault="00226424" w14:paraId="4AB092BC" w14:textId="77777777">
            <w:r>
              <w:t>Description</w:t>
            </w:r>
          </w:p>
        </w:tc>
        <w:tc>
          <w:tcPr>
            <w:tcW w:w="7340" w:type="dxa"/>
          </w:tcPr>
          <w:p w:rsidR="00226424" w:rsidP="00E5021C" w:rsidRDefault="007A6979" w14:paraId="72FA17DA" w14:textId="2C03BCC9">
            <w:pPr>
              <w:pStyle w:val="FirstLevelBullet"/>
            </w:pPr>
            <w:r>
              <w:t>Mobile App</w:t>
            </w:r>
            <w:r w:rsidR="00226424">
              <w:t xml:space="preserve"> gửi yêu cầu </w:t>
            </w:r>
            <w:r w:rsidR="001E5639">
              <w:t>thay đổi</w:t>
            </w:r>
            <w:r w:rsidR="00226424">
              <w:t xml:space="preserve"> thông tin cấu hình SSID.</w:t>
            </w:r>
          </w:p>
          <w:p w:rsidR="007E2F9F" w:rsidRDefault="46660663" w14:paraId="166C5B36" w14:textId="74410A8A">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226424" w:rsidP="001E5639" w:rsidRDefault="00226424" w14:paraId="7F71F310" w14:textId="77777777">
            <w:pPr>
              <w:pStyle w:val="FirstLevelBullet"/>
            </w:pPr>
            <w:r>
              <w:t xml:space="preserve">ONT nhận yêu cầu, xử lý và gửi lại phản hồi </w:t>
            </w:r>
            <w:r w:rsidR="001E5639">
              <w:t>cấu hình thành công hay thất bại.</w:t>
            </w:r>
            <w:r>
              <w:t xml:space="preserve"> </w:t>
            </w:r>
          </w:p>
        </w:tc>
      </w:tr>
      <w:tr w:rsidR="00226424" w:rsidTr="3BF1215F" w14:paraId="60383EDD" w14:textId="77777777">
        <w:tc>
          <w:tcPr>
            <w:tcW w:w="1885" w:type="dxa"/>
          </w:tcPr>
          <w:p w:rsidR="00226424" w:rsidP="00E5021C" w:rsidRDefault="00226424" w14:paraId="363B091D" w14:textId="77777777">
            <w:r>
              <w:t>Actor</w:t>
            </w:r>
          </w:p>
        </w:tc>
        <w:tc>
          <w:tcPr>
            <w:tcW w:w="7340" w:type="dxa"/>
          </w:tcPr>
          <w:p w:rsidR="00226424" w:rsidP="00E5021C" w:rsidRDefault="00226424" w14:paraId="11D9810B" w14:textId="77777777">
            <w:r>
              <w:t>Admin</w:t>
            </w:r>
          </w:p>
        </w:tc>
      </w:tr>
      <w:tr w:rsidR="00226424" w:rsidTr="3BF1215F" w14:paraId="24F2EAAD" w14:textId="77777777">
        <w:tc>
          <w:tcPr>
            <w:tcW w:w="1885" w:type="dxa"/>
          </w:tcPr>
          <w:p w:rsidR="00226424" w:rsidP="00E5021C" w:rsidRDefault="00226424" w14:paraId="68D08324" w14:textId="77777777">
            <w:r>
              <w:t>Pre-condition</w:t>
            </w:r>
          </w:p>
        </w:tc>
        <w:tc>
          <w:tcPr>
            <w:tcW w:w="7340" w:type="dxa"/>
          </w:tcPr>
          <w:p w:rsidR="00226424" w:rsidP="00E5021C" w:rsidRDefault="00226424" w14:paraId="2243FAA2" w14:textId="266E4529">
            <w:r>
              <w:t xml:space="preserve">Thiết bị hoạt động bình thường, </w:t>
            </w:r>
            <w:r w:rsidR="007A6979">
              <w:t>Mobile App</w:t>
            </w:r>
            <w:r>
              <w:t xml:space="preserve"> đã đăng nhập thành công vào thiết bị và được cấp phiên truy nhập</w:t>
            </w:r>
          </w:p>
        </w:tc>
      </w:tr>
      <w:tr w:rsidR="00226424" w:rsidTr="3BF1215F" w14:paraId="4F83BB5C" w14:textId="77777777">
        <w:tc>
          <w:tcPr>
            <w:tcW w:w="1885" w:type="dxa"/>
          </w:tcPr>
          <w:p w:rsidR="00226424" w:rsidP="00E5021C" w:rsidRDefault="00226424" w14:paraId="1621AFD0" w14:textId="77777777">
            <w:r>
              <w:t>Post-condition</w:t>
            </w:r>
          </w:p>
        </w:tc>
        <w:tc>
          <w:tcPr>
            <w:tcW w:w="7340" w:type="dxa"/>
          </w:tcPr>
          <w:p w:rsidR="00226424" w:rsidP="00E5021C" w:rsidRDefault="00226424" w14:paraId="2562848C" w14:textId="6F5FFD13">
            <w:r>
              <w:t xml:space="preserve">Thiết bị phản hồi đầy đủ các thông tin cho </w:t>
            </w:r>
            <w:r w:rsidR="007A6979">
              <w:t>Mobile App</w:t>
            </w:r>
          </w:p>
        </w:tc>
      </w:tr>
    </w:tbl>
    <w:p w:rsidRPr="00A13CE7" w:rsidR="00226424" w:rsidP="00226424" w:rsidRDefault="00226424" w14:paraId="0BB7A3B9" w14:textId="77777777"/>
    <w:p w:rsidR="00226424" w:rsidP="00226424" w:rsidRDefault="00226424" w14:paraId="1F10A7E2" w14:textId="77777777">
      <w:pPr>
        <w:rPr>
          <w:b/>
          <w:bCs/>
        </w:rPr>
      </w:pPr>
      <w:r w:rsidRPr="003C44BD">
        <w:rPr>
          <w:b/>
          <w:bCs/>
        </w:rPr>
        <w:t>Luồng dữ liệu:</w:t>
      </w:r>
    </w:p>
    <w:p w:rsidR="001E5639" w:rsidP="001E5639" w:rsidRDefault="001E5639" w14:paraId="5D053B01" w14:textId="77777777">
      <w:pPr>
        <w:pStyle w:val="ANSVNormal1"/>
        <w:keepNext/>
        <w:jc w:val="center"/>
      </w:pPr>
      <w:r>
        <w:object w:dxaOrig="9180" w:dyaOrig="5296" w14:anchorId="44930201">
          <v:shape id="_x0000_i1039" style="width:460.5pt;height:265.5pt" o:ole="" type="#_x0000_t75">
            <v:imagedata o:title="" r:id="rId45"/>
          </v:shape>
          <o:OLEObject Type="Embed" ProgID="Visio.Drawing.15" ShapeID="_x0000_i1039" DrawAspect="Content" ObjectID="_1724768645" r:id="rId46"/>
        </w:object>
      </w:r>
    </w:p>
    <w:p w:rsidR="00226424" w:rsidP="001E5639" w:rsidRDefault="001E5639" w14:paraId="2CB56E28" w14:textId="10A1D34C">
      <w:pPr>
        <w:pStyle w:val="Caption"/>
      </w:pPr>
      <w:bookmarkStart w:name="_Toc113971662" w:id="10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20</w:t>
      </w:r>
      <w:r>
        <w:fldChar w:fldCharType="end"/>
      </w:r>
      <w:r>
        <w:t xml:space="preserve"> Luồng điều khiển thay đổi cấu hình SSID qua </w:t>
      </w:r>
      <w:r w:rsidR="007A6979">
        <w:t>Mobile App</w:t>
      </w:r>
      <w:bookmarkEnd w:id="106"/>
    </w:p>
    <w:p w:rsidR="00226424" w:rsidP="00226424" w:rsidRDefault="00F02801" w14:paraId="474FB15F" w14:textId="0BD08628">
      <w:pPr>
        <w:rPr>
          <w:b/>
          <w:bCs/>
        </w:rPr>
      </w:pPr>
      <w:r>
        <w:rPr>
          <w:b/>
          <w:bCs/>
        </w:rPr>
        <w:t xml:space="preserve">Cấu trúc payload </w:t>
      </w:r>
      <w:r w:rsidRPr="00AB6FAB" w:rsidR="00226424">
        <w:rPr>
          <w:b/>
          <w:bCs/>
        </w:rPr>
        <w:t>của bản tin:</w:t>
      </w:r>
    </w:p>
    <w:p w:rsidR="00226424" w:rsidP="00226424" w:rsidRDefault="00226424" w14:paraId="5754763B" w14:textId="09BE872A">
      <w:pPr>
        <w:pStyle w:val="ListParagraph"/>
        <w:numPr>
          <w:ilvl w:val="0"/>
          <w:numId w:val="9"/>
        </w:numPr>
        <w:rPr>
          <w:b/>
          <w:bCs/>
        </w:rPr>
      </w:pPr>
      <w:r>
        <w:rPr>
          <w:b/>
          <w:bCs/>
        </w:rPr>
        <w:t>SSID</w:t>
      </w:r>
      <w:r w:rsidR="00BE2806">
        <w:rPr>
          <w:b/>
          <w:bCs/>
        </w:rPr>
        <w:t xml:space="preserve"> 2.4G</w:t>
      </w:r>
      <w:r>
        <w:rPr>
          <w:b/>
          <w:bCs/>
        </w:rPr>
        <w:t xml:space="preserve"> </w:t>
      </w:r>
      <w:r w:rsidR="00BE2806">
        <w:rPr>
          <w:b/>
          <w:bCs/>
        </w:rPr>
        <w:t>edit</w:t>
      </w:r>
      <w:r>
        <w:rPr>
          <w:b/>
          <w:bCs/>
        </w:rPr>
        <w:t xml:space="preserve"> Request:</w:t>
      </w:r>
    </w:p>
    <w:p w:rsidR="001E5639" w:rsidP="00BE2806" w:rsidRDefault="00226424" w14:paraId="23E63CFD" w14:textId="3D9F7393">
      <w:pPr>
        <w:pStyle w:val="ListParagraph"/>
      </w:pPr>
      <w:r>
        <w:t>{“action” : “ssid</w:t>
      </w:r>
      <w:r w:rsidR="00BE2806">
        <w:t>2.4</w:t>
      </w:r>
      <w:r w:rsidR="00394FD8">
        <w:t>G</w:t>
      </w:r>
      <w:r w:rsidR="001E5639">
        <w:t>Edit</w:t>
      </w:r>
      <w:r>
        <w:t>”</w:t>
      </w:r>
      <w:r w:rsidR="001E5639">
        <w:t>,</w:t>
      </w:r>
    </w:p>
    <w:p w:rsidR="001E5639" w:rsidP="00226424" w:rsidRDefault="00045C6B" w14:paraId="52BE6F74" w14:textId="03D1C30E">
      <w:pPr>
        <w:pStyle w:val="ListParagraph"/>
      </w:pPr>
      <w:r>
        <w:t xml:space="preserve">  “ssidIndex” : &lt;ssidIndex&gt;</w:t>
      </w:r>
      <w:r w:rsidR="00826928">
        <w:t>,</w:t>
      </w:r>
    </w:p>
    <w:p w:rsidR="00F83E78" w:rsidP="00226424" w:rsidRDefault="008C2C73" w14:paraId="26AF4054" w14:textId="2484C96E">
      <w:pPr>
        <w:pStyle w:val="ListParagraph"/>
      </w:pPr>
      <w:r>
        <w:t xml:space="preserve">  “enable” : </w:t>
      </w:r>
      <w:r w:rsidR="00F83E78">
        <w:t>&lt;enable&gt;,</w:t>
      </w:r>
    </w:p>
    <w:p w:rsidR="00826928" w:rsidP="00226424" w:rsidRDefault="00826928" w14:paraId="6EC6A229" w14:textId="77777777">
      <w:pPr>
        <w:pStyle w:val="ListParagraph"/>
      </w:pPr>
      <w:r>
        <w:t xml:space="preserve">  “ssid” : “&lt;ssid&gt;”,</w:t>
      </w:r>
    </w:p>
    <w:p w:rsidR="001E5639" w:rsidP="00226424" w:rsidRDefault="00826928" w14:paraId="5547E3BF" w14:textId="77777777">
      <w:pPr>
        <w:pStyle w:val="ListParagraph"/>
      </w:pPr>
      <w:r>
        <w:t xml:space="preserve">  “authenMode” : “&lt;authenMode&gt;”,</w:t>
      </w:r>
    </w:p>
    <w:p w:rsidR="00826928" w:rsidP="00226424" w:rsidRDefault="00826928" w14:paraId="41F9031C" w14:textId="373F447D">
      <w:pPr>
        <w:pStyle w:val="ListParagraph"/>
      </w:pPr>
      <w:r>
        <w:t xml:space="preserve">  “password” : “&lt;password&gt;”</w:t>
      </w:r>
      <w:r w:rsidR="00A52D79">
        <w:t>,</w:t>
      </w:r>
    </w:p>
    <w:p w:rsidR="00A52D79" w:rsidP="00A52D79" w:rsidRDefault="00A52D79" w14:paraId="113353BE" w14:textId="78BB85B1">
      <w:pPr>
        <w:ind w:left="720"/>
      </w:pPr>
      <w:r>
        <w:t xml:space="preserve">  “requestId” : </w:t>
      </w:r>
      <w:r w:rsidR="003E0981">
        <w:t>&lt;requestId&gt;</w:t>
      </w:r>
    </w:p>
    <w:p w:rsidR="00226424" w:rsidP="00226424" w:rsidRDefault="00226424" w14:paraId="08F91228" w14:textId="77777777">
      <w:pPr>
        <w:pStyle w:val="ListParagraph"/>
      </w:pPr>
      <w:r>
        <w:t>}</w:t>
      </w:r>
    </w:p>
    <w:p w:rsidR="00226424" w:rsidP="00226424" w:rsidRDefault="00226424" w14:paraId="563A38DC" w14:textId="23104D6E">
      <w:pPr>
        <w:pStyle w:val="ListParagraph"/>
        <w:numPr>
          <w:ilvl w:val="0"/>
          <w:numId w:val="9"/>
        </w:numPr>
        <w:rPr>
          <w:b/>
          <w:bCs/>
        </w:rPr>
      </w:pPr>
      <w:r>
        <w:rPr>
          <w:b/>
          <w:bCs/>
        </w:rPr>
        <w:t xml:space="preserve">SSID </w:t>
      </w:r>
      <w:r w:rsidR="00394FD8">
        <w:rPr>
          <w:b/>
          <w:bCs/>
        </w:rPr>
        <w:t>edit</w:t>
      </w:r>
      <w:r>
        <w:rPr>
          <w:b/>
          <w:bCs/>
        </w:rPr>
        <w:t xml:space="preserve"> Response:</w:t>
      </w:r>
    </w:p>
    <w:p w:rsidRPr="00820762" w:rsidR="00226424" w:rsidP="00226424" w:rsidRDefault="00226424" w14:paraId="12A42FD5" w14:textId="77777777">
      <w:pPr>
        <w:pStyle w:val="ListParagraph"/>
        <w:numPr>
          <w:ilvl w:val="1"/>
          <w:numId w:val="9"/>
        </w:numPr>
      </w:pPr>
      <w:r>
        <w:t>Lấy thông tin SSID</w:t>
      </w:r>
      <w:r w:rsidRPr="00820762">
        <w:t xml:space="preserve"> thành công</w:t>
      </w:r>
      <w:r>
        <w:t>:</w:t>
      </w:r>
    </w:p>
    <w:p w:rsidR="00226424" w:rsidP="00226424" w:rsidRDefault="00226424" w14:paraId="3FCBC509" w14:textId="77777777">
      <w:pPr>
        <w:pStyle w:val="FirstLevelBullet"/>
        <w:numPr>
          <w:ilvl w:val="0"/>
          <w:numId w:val="0"/>
        </w:numPr>
        <w:ind w:left="1080"/>
      </w:pPr>
      <w:r>
        <w:t>{</w:t>
      </w:r>
    </w:p>
    <w:p w:rsidR="00226424" w:rsidP="00226424" w:rsidRDefault="00226424" w14:paraId="0752CF20" w14:textId="77777777">
      <w:pPr>
        <w:pStyle w:val="FirstLevelBullet"/>
        <w:numPr>
          <w:ilvl w:val="0"/>
          <w:numId w:val="0"/>
        </w:numPr>
        <w:ind w:left="720" w:firstLine="360"/>
      </w:pPr>
      <w:r>
        <w:t>"status": 0,</w:t>
      </w:r>
    </w:p>
    <w:p w:rsidR="00226424" w:rsidP="00226424" w:rsidRDefault="00B94824" w14:paraId="0EE0C4D6" w14:textId="5652EFF7">
      <w:pPr>
        <w:pStyle w:val="FirstLevelBullet"/>
        <w:numPr>
          <w:ilvl w:val="0"/>
          <w:numId w:val="0"/>
        </w:numPr>
        <w:ind w:left="720" w:firstLine="360"/>
      </w:pPr>
      <w:r>
        <w:t>“message”: “</w:t>
      </w:r>
      <w:r w:rsidR="001F1C9A">
        <w:t>Success</w:t>
      </w:r>
      <w:r>
        <w:t>”</w:t>
      </w:r>
      <w:r w:rsidR="00226424">
        <w:t>,</w:t>
      </w:r>
    </w:p>
    <w:p w:rsidR="00A52D79" w:rsidP="00A52D79" w:rsidRDefault="00A52D79" w14:paraId="72184A6D" w14:textId="4AE0E33C">
      <w:pPr>
        <w:pStyle w:val="ListParagraph"/>
        <w:ind w:firstLine="360"/>
      </w:pPr>
      <w:r>
        <w:t xml:space="preserve">“requestId” : </w:t>
      </w:r>
      <w:r w:rsidR="003E0981">
        <w:t>&lt;requestId&gt;</w:t>
      </w:r>
      <w:r>
        <w:t>,</w:t>
      </w:r>
    </w:p>
    <w:p w:rsidR="00226424" w:rsidP="00826928" w:rsidRDefault="00226424" w14:paraId="5FEC00C9" w14:textId="77777777">
      <w:pPr>
        <w:pStyle w:val="FirstLevelBullet"/>
        <w:numPr>
          <w:ilvl w:val="0"/>
          <w:numId w:val="0"/>
        </w:numPr>
        <w:ind w:left="720" w:firstLine="360"/>
      </w:pPr>
      <w:r>
        <w:t>"data": {</w:t>
      </w:r>
    </w:p>
    <w:p w:rsidR="00226424" w:rsidP="00226424" w:rsidRDefault="00226424" w14:paraId="7BE6FDF3" w14:textId="77777777">
      <w:pPr>
        <w:pStyle w:val="FirstLevelBullet"/>
        <w:numPr>
          <w:ilvl w:val="0"/>
          <w:numId w:val="0"/>
        </w:numPr>
        <w:ind w:left="720" w:firstLine="360"/>
      </w:pPr>
      <w:r>
        <w:t>}</w:t>
      </w:r>
    </w:p>
    <w:p w:rsidR="00226424" w:rsidP="00226424" w:rsidRDefault="00226424" w14:paraId="67A958CC" w14:textId="77777777">
      <w:pPr>
        <w:pStyle w:val="FirstLevelBullet"/>
        <w:numPr>
          <w:ilvl w:val="0"/>
          <w:numId w:val="0"/>
        </w:numPr>
        <w:ind w:left="720" w:firstLine="360"/>
      </w:pPr>
      <w:r>
        <w:t>}</w:t>
      </w:r>
    </w:p>
    <w:p w:rsidRPr="00820762" w:rsidR="00226424" w:rsidP="00226424" w:rsidRDefault="00226424" w14:paraId="66C07E52" w14:textId="77777777">
      <w:pPr>
        <w:pStyle w:val="ListParagraph"/>
        <w:numPr>
          <w:ilvl w:val="1"/>
          <w:numId w:val="9"/>
        </w:numPr>
      </w:pPr>
      <w:r>
        <w:t>Lấy thông tin Radio thất bại:</w:t>
      </w:r>
    </w:p>
    <w:p w:rsidR="00226424" w:rsidP="00226424" w:rsidRDefault="00226424" w14:paraId="01BB056E" w14:textId="77777777">
      <w:pPr>
        <w:pStyle w:val="FirstLevelBullet"/>
        <w:numPr>
          <w:ilvl w:val="0"/>
          <w:numId w:val="0"/>
        </w:numPr>
        <w:ind w:left="1080"/>
      </w:pPr>
      <w:r>
        <w:lastRenderedPageBreak/>
        <w:t>{</w:t>
      </w:r>
    </w:p>
    <w:p w:rsidR="00226424" w:rsidP="00226424" w:rsidRDefault="00183521" w14:paraId="7ECC072D" w14:textId="453830BE">
      <w:pPr>
        <w:pStyle w:val="FirstLevelBullet"/>
        <w:numPr>
          <w:ilvl w:val="0"/>
          <w:numId w:val="0"/>
        </w:numPr>
        <w:ind w:left="1080"/>
      </w:pPr>
      <w:r>
        <w:t>“status”: &lt;ErrorCode&gt;</w:t>
      </w:r>
      <w:r w:rsidR="00226424">
        <w:t>,</w:t>
      </w:r>
    </w:p>
    <w:p w:rsidR="00226424" w:rsidP="00226424" w:rsidRDefault="00B94824" w14:paraId="743C4EB8" w14:textId="75288F31">
      <w:pPr>
        <w:pStyle w:val="FirstLevelBullet"/>
        <w:numPr>
          <w:ilvl w:val="0"/>
          <w:numId w:val="0"/>
        </w:numPr>
        <w:ind w:left="1080"/>
      </w:pPr>
      <w:r>
        <w:t>“message”: “&lt;message&gt;”</w:t>
      </w:r>
      <w:r w:rsidR="00226424">
        <w:t>,</w:t>
      </w:r>
    </w:p>
    <w:p w:rsidR="00A52D79" w:rsidP="00A52D79" w:rsidRDefault="00A52D79" w14:paraId="507EB37E" w14:textId="5FBA2E4A">
      <w:pPr>
        <w:pStyle w:val="ListParagraph"/>
        <w:ind w:firstLine="360"/>
      </w:pPr>
      <w:r>
        <w:t xml:space="preserve">“requestId” : </w:t>
      </w:r>
      <w:r w:rsidR="003E0981">
        <w:t>&lt;requestId&gt;</w:t>
      </w:r>
      <w:r>
        <w:t>,</w:t>
      </w:r>
    </w:p>
    <w:p w:rsidR="00226424" w:rsidP="00226424" w:rsidRDefault="00226424" w14:paraId="48A4E60C" w14:textId="77777777">
      <w:pPr>
        <w:pStyle w:val="FirstLevelBullet"/>
        <w:numPr>
          <w:ilvl w:val="0"/>
          <w:numId w:val="0"/>
        </w:numPr>
        <w:ind w:left="1080"/>
      </w:pPr>
      <w:r>
        <w:t>"data": {</w:t>
      </w:r>
    </w:p>
    <w:p w:rsidR="00226424" w:rsidP="00226424" w:rsidRDefault="00226424" w14:paraId="791A4847" w14:textId="77777777">
      <w:pPr>
        <w:pStyle w:val="FirstLevelBullet"/>
        <w:numPr>
          <w:ilvl w:val="0"/>
          <w:numId w:val="0"/>
        </w:numPr>
        <w:ind w:left="1080"/>
      </w:pPr>
      <w:r>
        <w:t>}</w:t>
      </w:r>
    </w:p>
    <w:p w:rsidR="00226424" w:rsidP="00226424" w:rsidRDefault="00226424" w14:paraId="0053B78B" w14:textId="77777777">
      <w:pPr>
        <w:pStyle w:val="FirstLevelBullet"/>
        <w:numPr>
          <w:ilvl w:val="0"/>
          <w:numId w:val="0"/>
        </w:numPr>
        <w:ind w:left="1080"/>
      </w:pPr>
      <w:r>
        <w:t>}</w:t>
      </w:r>
    </w:p>
    <w:p w:rsidR="00226424" w:rsidP="00226424" w:rsidRDefault="00226424" w14:paraId="26B50AC4" w14:textId="77777777">
      <w:pPr>
        <w:pStyle w:val="FirstLevelBullet"/>
        <w:numPr>
          <w:ilvl w:val="0"/>
          <w:numId w:val="0"/>
        </w:numPr>
        <w:ind w:left="720" w:hanging="360"/>
      </w:pPr>
    </w:p>
    <w:p w:rsidR="00BE2806" w:rsidP="00BE2806" w:rsidRDefault="00BE2806" w14:paraId="66838A84" w14:textId="74EEDFCF">
      <w:pPr>
        <w:pStyle w:val="ListParagraph"/>
        <w:numPr>
          <w:ilvl w:val="0"/>
          <w:numId w:val="9"/>
        </w:numPr>
        <w:rPr>
          <w:b/>
          <w:bCs/>
        </w:rPr>
      </w:pPr>
      <w:r>
        <w:rPr>
          <w:b/>
          <w:bCs/>
        </w:rPr>
        <w:t>SSID 5G edit Request:</w:t>
      </w:r>
    </w:p>
    <w:p w:rsidR="00BE2806" w:rsidP="00BE2806" w:rsidRDefault="00BE2806" w14:paraId="5F65C8D0" w14:textId="376F2306">
      <w:pPr>
        <w:pStyle w:val="ListParagraph"/>
      </w:pPr>
      <w:r>
        <w:t>{“action” : “ssid5</w:t>
      </w:r>
      <w:r w:rsidR="00394FD8">
        <w:t>G</w:t>
      </w:r>
      <w:r>
        <w:t>Edit”,</w:t>
      </w:r>
    </w:p>
    <w:p w:rsidR="00BE2806" w:rsidP="00BE2806" w:rsidRDefault="00045C6B" w14:paraId="5ED5ABC0" w14:textId="00E378E9">
      <w:pPr>
        <w:pStyle w:val="ListParagraph"/>
      </w:pPr>
      <w:r>
        <w:t xml:space="preserve">  “ssidIndex” : &lt;ssidIndex&gt;</w:t>
      </w:r>
      <w:r w:rsidR="00BE2806">
        <w:t>,</w:t>
      </w:r>
    </w:p>
    <w:p w:rsidR="00F83E78" w:rsidP="00BE2806" w:rsidRDefault="008C2C73" w14:paraId="0C3B6124" w14:textId="4633B8C1">
      <w:pPr>
        <w:pStyle w:val="ListParagraph"/>
      </w:pPr>
      <w:r>
        <w:t xml:space="preserve">  “enable” : &lt;enable&gt;</w:t>
      </w:r>
      <w:r w:rsidR="00F83E78">
        <w:t>,</w:t>
      </w:r>
    </w:p>
    <w:p w:rsidR="00BE2806" w:rsidP="00BE2806" w:rsidRDefault="00BE2806" w14:paraId="462ADCEF" w14:textId="77777777">
      <w:pPr>
        <w:pStyle w:val="ListParagraph"/>
      </w:pPr>
      <w:r>
        <w:t xml:space="preserve">  “ssid” : “&lt;ssid&gt;”,</w:t>
      </w:r>
    </w:p>
    <w:p w:rsidR="00BE2806" w:rsidP="00BE2806" w:rsidRDefault="00BE2806" w14:paraId="756AA426" w14:textId="77777777">
      <w:pPr>
        <w:pStyle w:val="ListParagraph"/>
      </w:pPr>
      <w:r>
        <w:t xml:space="preserve">  “authenMode” : “&lt;authenMode&gt;”,</w:t>
      </w:r>
    </w:p>
    <w:p w:rsidR="00BE2806" w:rsidP="00BE2806" w:rsidRDefault="00BE2806" w14:paraId="17283227" w14:textId="77777777">
      <w:pPr>
        <w:pStyle w:val="ListParagraph"/>
      </w:pPr>
      <w:r>
        <w:t xml:space="preserve">  “password” : “&lt;password&gt;”,</w:t>
      </w:r>
    </w:p>
    <w:p w:rsidR="00BE2806" w:rsidP="00BE2806" w:rsidRDefault="00BE2806" w14:paraId="7C18CED1" w14:textId="728D171F">
      <w:pPr>
        <w:ind w:left="720"/>
      </w:pPr>
      <w:r>
        <w:t xml:space="preserve">  “requestId” : </w:t>
      </w:r>
      <w:r w:rsidR="003E0981">
        <w:t>&lt;requestId&gt;</w:t>
      </w:r>
    </w:p>
    <w:p w:rsidR="00BE2806" w:rsidP="00BE2806" w:rsidRDefault="00BE2806" w14:paraId="5EC32129" w14:textId="77777777">
      <w:pPr>
        <w:pStyle w:val="ListParagraph"/>
      </w:pPr>
      <w:r>
        <w:t>}</w:t>
      </w:r>
    </w:p>
    <w:p w:rsidR="00BE2806" w:rsidP="00BE2806" w:rsidRDefault="00BE2806" w14:paraId="7EDBF7D5" w14:textId="39DEE7CB">
      <w:pPr>
        <w:pStyle w:val="ListParagraph"/>
        <w:numPr>
          <w:ilvl w:val="0"/>
          <w:numId w:val="9"/>
        </w:numPr>
        <w:rPr>
          <w:b/>
          <w:bCs/>
        </w:rPr>
      </w:pPr>
      <w:r>
        <w:rPr>
          <w:b/>
          <w:bCs/>
        </w:rPr>
        <w:t xml:space="preserve">SSID </w:t>
      </w:r>
      <w:r w:rsidR="00394FD8">
        <w:rPr>
          <w:b/>
          <w:bCs/>
        </w:rPr>
        <w:t>edit</w:t>
      </w:r>
      <w:r>
        <w:rPr>
          <w:b/>
          <w:bCs/>
        </w:rPr>
        <w:t xml:space="preserve"> Response:</w:t>
      </w:r>
    </w:p>
    <w:p w:rsidRPr="00820762" w:rsidR="00BE2806" w:rsidP="00BE2806" w:rsidRDefault="00BE2806" w14:paraId="57BFB3B1" w14:textId="77777777">
      <w:pPr>
        <w:pStyle w:val="ListParagraph"/>
        <w:numPr>
          <w:ilvl w:val="1"/>
          <w:numId w:val="9"/>
        </w:numPr>
      </w:pPr>
      <w:r>
        <w:t>Lấy thông tin SSID</w:t>
      </w:r>
      <w:r w:rsidRPr="00820762">
        <w:t xml:space="preserve"> thành công</w:t>
      </w:r>
      <w:r>
        <w:t>:</w:t>
      </w:r>
    </w:p>
    <w:p w:rsidR="00BE2806" w:rsidP="00BE2806" w:rsidRDefault="00BE2806" w14:paraId="705D7D51" w14:textId="77777777">
      <w:pPr>
        <w:pStyle w:val="FirstLevelBullet"/>
        <w:numPr>
          <w:ilvl w:val="0"/>
          <w:numId w:val="0"/>
        </w:numPr>
        <w:ind w:left="1080"/>
      </w:pPr>
      <w:r>
        <w:t>{</w:t>
      </w:r>
    </w:p>
    <w:p w:rsidR="00BE2806" w:rsidP="00BE2806" w:rsidRDefault="00BE2806" w14:paraId="4D9D7B78" w14:textId="77777777">
      <w:pPr>
        <w:pStyle w:val="FirstLevelBullet"/>
        <w:numPr>
          <w:ilvl w:val="0"/>
          <w:numId w:val="0"/>
        </w:numPr>
        <w:ind w:left="720" w:firstLine="360"/>
      </w:pPr>
      <w:r>
        <w:t>"status": 0,</w:t>
      </w:r>
    </w:p>
    <w:p w:rsidR="00BE2806" w:rsidP="00BE2806" w:rsidRDefault="00BE2806" w14:paraId="2D968BED" w14:textId="77777777">
      <w:pPr>
        <w:pStyle w:val="FirstLevelBullet"/>
        <w:numPr>
          <w:ilvl w:val="0"/>
          <w:numId w:val="0"/>
        </w:numPr>
        <w:ind w:left="720" w:firstLine="360"/>
      </w:pPr>
      <w:r>
        <w:t>“message”: “Success”,</w:t>
      </w:r>
    </w:p>
    <w:p w:rsidR="00BE2806" w:rsidP="00BE2806" w:rsidRDefault="00BE2806" w14:paraId="0382DB11" w14:textId="527FCA49">
      <w:pPr>
        <w:pStyle w:val="ListParagraph"/>
        <w:ind w:firstLine="360"/>
      </w:pPr>
      <w:r>
        <w:t xml:space="preserve">“requestId” : </w:t>
      </w:r>
      <w:r w:rsidR="003E0981">
        <w:t>&lt;requestId&gt;</w:t>
      </w:r>
      <w:r>
        <w:t>,</w:t>
      </w:r>
    </w:p>
    <w:p w:rsidR="00BE2806" w:rsidP="00BE2806" w:rsidRDefault="00BE2806" w14:paraId="4E1AD818" w14:textId="77777777">
      <w:pPr>
        <w:pStyle w:val="FirstLevelBullet"/>
        <w:numPr>
          <w:ilvl w:val="0"/>
          <w:numId w:val="0"/>
        </w:numPr>
        <w:ind w:left="720" w:firstLine="360"/>
      </w:pPr>
      <w:r>
        <w:t>"data": {</w:t>
      </w:r>
    </w:p>
    <w:p w:rsidR="00BE2806" w:rsidP="00BE2806" w:rsidRDefault="00BE2806" w14:paraId="76E0DE0B" w14:textId="77777777">
      <w:pPr>
        <w:pStyle w:val="FirstLevelBullet"/>
        <w:numPr>
          <w:ilvl w:val="0"/>
          <w:numId w:val="0"/>
        </w:numPr>
        <w:ind w:left="720" w:firstLine="360"/>
      </w:pPr>
      <w:r>
        <w:t>}</w:t>
      </w:r>
    </w:p>
    <w:p w:rsidR="00BE2806" w:rsidP="00BE2806" w:rsidRDefault="00BE2806" w14:paraId="2BB33738" w14:textId="77777777">
      <w:pPr>
        <w:pStyle w:val="FirstLevelBullet"/>
        <w:numPr>
          <w:ilvl w:val="0"/>
          <w:numId w:val="0"/>
        </w:numPr>
        <w:ind w:left="720" w:firstLine="360"/>
      </w:pPr>
      <w:r>
        <w:t>}</w:t>
      </w:r>
    </w:p>
    <w:p w:rsidRPr="00820762" w:rsidR="00BE2806" w:rsidP="00BE2806" w:rsidRDefault="00BE2806" w14:paraId="155A367D" w14:textId="77777777">
      <w:pPr>
        <w:pStyle w:val="ListParagraph"/>
        <w:numPr>
          <w:ilvl w:val="1"/>
          <w:numId w:val="9"/>
        </w:numPr>
      </w:pPr>
      <w:r>
        <w:t>Lấy thông tin Radio thất bại:</w:t>
      </w:r>
    </w:p>
    <w:p w:rsidR="00BE2806" w:rsidP="00BE2806" w:rsidRDefault="00BE2806" w14:paraId="40E91667" w14:textId="77777777">
      <w:pPr>
        <w:pStyle w:val="FirstLevelBullet"/>
        <w:numPr>
          <w:ilvl w:val="0"/>
          <w:numId w:val="0"/>
        </w:numPr>
        <w:ind w:left="1080"/>
      </w:pPr>
      <w:r>
        <w:t>{</w:t>
      </w:r>
    </w:p>
    <w:p w:rsidR="00BE2806" w:rsidP="00BE2806" w:rsidRDefault="00BE2806" w14:paraId="490D41B6" w14:textId="77777777">
      <w:pPr>
        <w:pStyle w:val="FirstLevelBullet"/>
        <w:numPr>
          <w:ilvl w:val="0"/>
          <w:numId w:val="0"/>
        </w:numPr>
        <w:ind w:left="1080"/>
      </w:pPr>
      <w:r>
        <w:t>“status”: &lt;ErrorCode&gt;,</w:t>
      </w:r>
    </w:p>
    <w:p w:rsidR="00BE2806" w:rsidP="00BE2806" w:rsidRDefault="00BE2806" w14:paraId="1C9ECA39" w14:textId="77777777">
      <w:pPr>
        <w:pStyle w:val="FirstLevelBullet"/>
        <w:numPr>
          <w:ilvl w:val="0"/>
          <w:numId w:val="0"/>
        </w:numPr>
        <w:ind w:left="1080"/>
      </w:pPr>
      <w:r>
        <w:t>“message”: “&lt;message&gt;”,</w:t>
      </w:r>
    </w:p>
    <w:p w:rsidR="00BE2806" w:rsidP="00BE2806" w:rsidRDefault="00BE2806" w14:paraId="12C09DCA" w14:textId="4F6934A3">
      <w:pPr>
        <w:pStyle w:val="ListParagraph"/>
        <w:ind w:firstLine="360"/>
      </w:pPr>
      <w:r>
        <w:t xml:space="preserve">“requestId” : </w:t>
      </w:r>
      <w:r w:rsidR="003E0981">
        <w:t>&lt;requestId&gt;</w:t>
      </w:r>
      <w:r>
        <w:t>,</w:t>
      </w:r>
    </w:p>
    <w:p w:rsidR="00BE2806" w:rsidP="00BE2806" w:rsidRDefault="00BE2806" w14:paraId="027200E3" w14:textId="77777777">
      <w:pPr>
        <w:pStyle w:val="FirstLevelBullet"/>
        <w:numPr>
          <w:ilvl w:val="0"/>
          <w:numId w:val="0"/>
        </w:numPr>
        <w:ind w:left="1080"/>
      </w:pPr>
      <w:r>
        <w:t>"data": {</w:t>
      </w:r>
    </w:p>
    <w:p w:rsidR="00BE2806" w:rsidP="00BE2806" w:rsidRDefault="00BE2806" w14:paraId="6A98C846" w14:textId="77777777">
      <w:pPr>
        <w:pStyle w:val="FirstLevelBullet"/>
        <w:numPr>
          <w:ilvl w:val="0"/>
          <w:numId w:val="0"/>
        </w:numPr>
        <w:ind w:left="1080"/>
      </w:pPr>
      <w:r>
        <w:t>}</w:t>
      </w:r>
    </w:p>
    <w:p w:rsidR="00BE2806" w:rsidP="00BE2806" w:rsidRDefault="00BE2806" w14:paraId="02480E09" w14:textId="77777777">
      <w:pPr>
        <w:pStyle w:val="FirstLevelBullet"/>
        <w:numPr>
          <w:ilvl w:val="0"/>
          <w:numId w:val="0"/>
        </w:numPr>
        <w:ind w:left="1080"/>
      </w:pPr>
      <w:r>
        <w:t>}</w:t>
      </w:r>
    </w:p>
    <w:p w:rsidR="00BE2806" w:rsidP="00226424" w:rsidRDefault="00BE2806" w14:paraId="3AFF12DD" w14:textId="77777777">
      <w:pPr>
        <w:pStyle w:val="FirstLevelBullet"/>
        <w:numPr>
          <w:ilvl w:val="0"/>
          <w:numId w:val="0"/>
        </w:numPr>
        <w:ind w:left="720" w:hanging="360"/>
      </w:pPr>
    </w:p>
    <w:p w:rsidR="00226424" w:rsidP="00226424" w:rsidRDefault="00226424" w14:paraId="0A6ACEAF" w14:textId="77777777">
      <w:pPr>
        <w:pStyle w:val="ListParagraph"/>
        <w:numPr>
          <w:ilvl w:val="0"/>
          <w:numId w:val="9"/>
        </w:numPr>
        <w:rPr>
          <w:b/>
          <w:bCs/>
        </w:rPr>
      </w:pPr>
      <w:r w:rsidRPr="00003BA2">
        <w:rPr>
          <w:b/>
          <w:bCs/>
        </w:rPr>
        <w:t>Mô tả tham số</w:t>
      </w:r>
      <w:r>
        <w:rPr>
          <w:b/>
          <w:bCs/>
        </w:rPr>
        <w:t>:</w:t>
      </w:r>
    </w:p>
    <w:p w:rsidR="007772D8" w:rsidP="007772D8" w:rsidRDefault="007772D8" w14:paraId="5B12495B" w14:textId="32DA7D56">
      <w:pPr>
        <w:pStyle w:val="Caption"/>
        <w:keepNext/>
      </w:pPr>
      <w:bookmarkStart w:name="_Toc113971610" w:id="107"/>
      <w:r>
        <w:lastRenderedPageBreak/>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20</w:t>
      </w:r>
      <w:r>
        <w:fldChar w:fldCharType="end"/>
      </w:r>
      <w:r>
        <w:t xml:space="preserve"> Bảng mô tả tham số </w:t>
      </w:r>
      <w:r w:rsidR="003D4214">
        <w:t>trong luồng điều khiển thay đổi thông tin cấu hình SSID</w:t>
      </w:r>
      <w:bookmarkEnd w:id="107"/>
    </w:p>
    <w:tbl>
      <w:tblPr>
        <w:tblStyle w:val="TableGrid"/>
        <w:tblW w:w="0" w:type="auto"/>
        <w:tblInd w:w="175" w:type="dxa"/>
        <w:tblLook w:val="04A0" w:firstRow="1" w:lastRow="0" w:firstColumn="1" w:lastColumn="0" w:noHBand="0" w:noVBand="1"/>
      </w:tblPr>
      <w:tblGrid>
        <w:gridCol w:w="714"/>
        <w:gridCol w:w="1762"/>
        <w:gridCol w:w="1433"/>
        <w:gridCol w:w="1083"/>
        <w:gridCol w:w="2360"/>
        <w:gridCol w:w="1698"/>
      </w:tblGrid>
      <w:tr w:rsidR="00226424" w:rsidTr="00F83E78" w14:paraId="688E83ED" w14:textId="77777777">
        <w:tc>
          <w:tcPr>
            <w:tcW w:w="714" w:type="dxa"/>
          </w:tcPr>
          <w:p w:rsidR="00226424" w:rsidP="00E5021C" w:rsidRDefault="00226424" w14:paraId="3E87CA65" w14:textId="77777777">
            <w:pPr>
              <w:pStyle w:val="ListParagraph"/>
              <w:ind w:left="0"/>
              <w:rPr>
                <w:b/>
                <w:bCs/>
              </w:rPr>
            </w:pPr>
            <w:r>
              <w:rPr>
                <w:b/>
                <w:bCs/>
              </w:rPr>
              <w:t>STT</w:t>
            </w:r>
          </w:p>
        </w:tc>
        <w:tc>
          <w:tcPr>
            <w:tcW w:w="1762" w:type="dxa"/>
          </w:tcPr>
          <w:p w:rsidR="00226424" w:rsidP="00E5021C" w:rsidRDefault="00226424" w14:paraId="7A6C4EB8" w14:textId="77777777">
            <w:pPr>
              <w:pStyle w:val="ListParagraph"/>
              <w:ind w:left="0"/>
              <w:rPr>
                <w:b/>
                <w:bCs/>
              </w:rPr>
            </w:pPr>
            <w:r>
              <w:rPr>
                <w:b/>
                <w:bCs/>
              </w:rPr>
              <w:t>Tham số</w:t>
            </w:r>
          </w:p>
        </w:tc>
        <w:tc>
          <w:tcPr>
            <w:tcW w:w="1433" w:type="dxa"/>
          </w:tcPr>
          <w:p w:rsidR="00226424" w:rsidP="00E5021C" w:rsidRDefault="00226424" w14:paraId="2814D45E" w14:textId="77777777">
            <w:pPr>
              <w:pStyle w:val="ListParagraph"/>
              <w:ind w:left="0"/>
              <w:rPr>
                <w:b/>
                <w:bCs/>
              </w:rPr>
            </w:pPr>
            <w:r>
              <w:rPr>
                <w:b/>
                <w:bCs/>
              </w:rPr>
              <w:t>Mô tả</w:t>
            </w:r>
          </w:p>
        </w:tc>
        <w:tc>
          <w:tcPr>
            <w:tcW w:w="1083" w:type="dxa"/>
          </w:tcPr>
          <w:p w:rsidR="00226424" w:rsidP="00E5021C" w:rsidRDefault="00226424" w14:paraId="4223E6CD" w14:textId="77777777">
            <w:pPr>
              <w:pStyle w:val="ListParagraph"/>
              <w:ind w:left="0"/>
              <w:rPr>
                <w:b/>
                <w:bCs/>
              </w:rPr>
            </w:pPr>
            <w:r>
              <w:rPr>
                <w:b/>
                <w:bCs/>
              </w:rPr>
              <w:t>Kiểu</w:t>
            </w:r>
          </w:p>
        </w:tc>
        <w:tc>
          <w:tcPr>
            <w:tcW w:w="2360" w:type="dxa"/>
          </w:tcPr>
          <w:p w:rsidR="00226424" w:rsidP="00E5021C" w:rsidRDefault="00226424" w14:paraId="765A1957" w14:textId="77777777">
            <w:pPr>
              <w:pStyle w:val="ListParagraph"/>
              <w:ind w:left="0"/>
              <w:rPr>
                <w:b/>
                <w:bCs/>
              </w:rPr>
            </w:pPr>
            <w:r>
              <w:rPr>
                <w:b/>
                <w:bCs/>
              </w:rPr>
              <w:t>Giá trị</w:t>
            </w:r>
          </w:p>
        </w:tc>
        <w:tc>
          <w:tcPr>
            <w:tcW w:w="1698" w:type="dxa"/>
          </w:tcPr>
          <w:p w:rsidR="00226424" w:rsidP="00E5021C" w:rsidRDefault="00226424" w14:paraId="798B1AC2" w14:textId="77777777">
            <w:pPr>
              <w:pStyle w:val="ListParagraph"/>
              <w:ind w:left="0"/>
              <w:rPr>
                <w:b/>
                <w:bCs/>
              </w:rPr>
            </w:pPr>
            <w:r>
              <w:rPr>
                <w:b/>
                <w:bCs/>
              </w:rPr>
              <w:t>Json Key</w:t>
            </w:r>
          </w:p>
        </w:tc>
      </w:tr>
      <w:tr w:rsidRPr="004C66E4" w:rsidR="00226424" w:rsidTr="00F83E78" w14:paraId="5E292B6D" w14:textId="77777777">
        <w:tc>
          <w:tcPr>
            <w:tcW w:w="714" w:type="dxa"/>
          </w:tcPr>
          <w:p w:rsidRPr="004C66E4" w:rsidR="00226424" w:rsidP="00E5021C" w:rsidRDefault="00BE2806" w14:paraId="003D56AF" w14:textId="2860944F">
            <w:pPr>
              <w:pStyle w:val="ListParagraph"/>
              <w:ind w:left="0"/>
            </w:pPr>
            <w:r>
              <w:t>1</w:t>
            </w:r>
          </w:p>
        </w:tc>
        <w:tc>
          <w:tcPr>
            <w:tcW w:w="1762" w:type="dxa"/>
          </w:tcPr>
          <w:p w:rsidRPr="004C66E4" w:rsidR="00226424" w:rsidP="00E5021C" w:rsidRDefault="00226424" w14:paraId="4C3332B1" w14:textId="77777777">
            <w:pPr>
              <w:pStyle w:val="ListParagraph"/>
              <w:ind w:left="0"/>
            </w:pPr>
            <w:r>
              <w:t>SSID</w:t>
            </w:r>
            <w:r w:rsidRPr="004C66E4">
              <w:t xml:space="preserve"> Index</w:t>
            </w:r>
          </w:p>
        </w:tc>
        <w:tc>
          <w:tcPr>
            <w:tcW w:w="1433" w:type="dxa"/>
          </w:tcPr>
          <w:p w:rsidRPr="004C66E4" w:rsidR="00226424" w:rsidP="00E5021C" w:rsidRDefault="00226424" w14:paraId="632C9634" w14:textId="77777777">
            <w:pPr>
              <w:pStyle w:val="ListParagraph"/>
              <w:ind w:left="0"/>
            </w:pPr>
            <w:r>
              <w:t>SSID</w:t>
            </w:r>
            <w:r w:rsidRPr="004C66E4">
              <w:t xml:space="preserve"> Index</w:t>
            </w:r>
          </w:p>
        </w:tc>
        <w:tc>
          <w:tcPr>
            <w:tcW w:w="1083" w:type="dxa"/>
          </w:tcPr>
          <w:p w:rsidRPr="004C66E4" w:rsidR="00226424" w:rsidP="00E5021C" w:rsidRDefault="00226424" w14:paraId="408B3251" w14:textId="77777777">
            <w:pPr>
              <w:pStyle w:val="ListParagraph"/>
              <w:ind w:left="0"/>
            </w:pPr>
            <w:r>
              <w:t>Int</w:t>
            </w:r>
          </w:p>
        </w:tc>
        <w:tc>
          <w:tcPr>
            <w:tcW w:w="2360" w:type="dxa"/>
          </w:tcPr>
          <w:p w:rsidRPr="004C66E4" w:rsidR="00226424" w:rsidP="00E5021C" w:rsidRDefault="00226424" w14:paraId="371616B5" w14:textId="77777777">
            <w:pPr>
              <w:pStyle w:val="ListParagraph"/>
              <w:ind w:left="0"/>
            </w:pPr>
            <w:r>
              <w:t>0-3</w:t>
            </w:r>
          </w:p>
        </w:tc>
        <w:tc>
          <w:tcPr>
            <w:tcW w:w="1698" w:type="dxa"/>
          </w:tcPr>
          <w:p w:rsidRPr="004C66E4" w:rsidR="00226424" w:rsidP="00E5021C" w:rsidRDefault="00226424" w14:paraId="6571E9F4" w14:textId="77777777">
            <w:pPr>
              <w:pStyle w:val="ListParagraph"/>
              <w:ind w:left="0"/>
            </w:pPr>
            <w:r>
              <w:t>radioIndex</w:t>
            </w:r>
          </w:p>
        </w:tc>
      </w:tr>
      <w:tr w:rsidRPr="004C66E4" w:rsidR="00F83E78" w:rsidTr="00F83E78" w14:paraId="44E451D4" w14:textId="77777777">
        <w:tc>
          <w:tcPr>
            <w:tcW w:w="714" w:type="dxa"/>
          </w:tcPr>
          <w:p w:rsidR="00F83E78" w:rsidP="00F83E78" w:rsidRDefault="00F83E78" w14:paraId="74DD650F" w14:textId="7CC54E1D">
            <w:pPr>
              <w:pStyle w:val="ListParagraph"/>
              <w:ind w:left="0"/>
            </w:pPr>
            <w:r>
              <w:t>2</w:t>
            </w:r>
          </w:p>
        </w:tc>
        <w:tc>
          <w:tcPr>
            <w:tcW w:w="1762" w:type="dxa"/>
          </w:tcPr>
          <w:p w:rsidR="00F83E78" w:rsidP="00F83E78" w:rsidRDefault="00F83E78" w14:paraId="6C7ADB5F" w14:textId="3F43D218">
            <w:pPr>
              <w:pStyle w:val="ListParagraph"/>
              <w:ind w:left="0"/>
            </w:pPr>
            <w:r>
              <w:t>Enable</w:t>
            </w:r>
          </w:p>
        </w:tc>
        <w:tc>
          <w:tcPr>
            <w:tcW w:w="1433" w:type="dxa"/>
          </w:tcPr>
          <w:p w:rsidR="00F83E78" w:rsidP="00F83E78" w:rsidRDefault="00F83E78" w14:paraId="403EAD25" w14:textId="27DFBE6F">
            <w:pPr>
              <w:pStyle w:val="ListParagraph"/>
              <w:ind w:left="0"/>
            </w:pPr>
            <w:r>
              <w:t>Bật/Tắt SSID</w:t>
            </w:r>
          </w:p>
        </w:tc>
        <w:tc>
          <w:tcPr>
            <w:tcW w:w="1083" w:type="dxa"/>
          </w:tcPr>
          <w:p w:rsidR="00F83E78" w:rsidP="00F83E78" w:rsidRDefault="00F83E78" w14:paraId="3F8531FE" w14:textId="4D996863">
            <w:pPr>
              <w:pStyle w:val="ListParagraph"/>
              <w:ind w:left="0"/>
            </w:pPr>
            <w:r>
              <w:t>Boolean</w:t>
            </w:r>
          </w:p>
        </w:tc>
        <w:tc>
          <w:tcPr>
            <w:tcW w:w="2360" w:type="dxa"/>
          </w:tcPr>
          <w:p w:rsidR="00F83E78" w:rsidP="00F83E78" w:rsidRDefault="008C2C73" w14:paraId="1146836C" w14:textId="1229ABC8">
            <w:pPr>
              <w:pStyle w:val="ListParagraph"/>
              <w:ind w:left="0"/>
            </w:pPr>
            <w:r>
              <w:t>t</w:t>
            </w:r>
            <w:r w:rsidR="00F83E78">
              <w:t>rue: Bật</w:t>
            </w:r>
          </w:p>
          <w:p w:rsidR="00F83E78" w:rsidP="00F83E78" w:rsidRDefault="008C2C73" w14:paraId="73DBB709" w14:textId="43CDEDB3">
            <w:pPr>
              <w:pStyle w:val="ListParagraph"/>
              <w:ind w:left="0"/>
            </w:pPr>
            <w:r>
              <w:t>f</w:t>
            </w:r>
            <w:r w:rsidR="00F83E78">
              <w:t>alse: Tắt</w:t>
            </w:r>
          </w:p>
        </w:tc>
        <w:tc>
          <w:tcPr>
            <w:tcW w:w="1698" w:type="dxa"/>
          </w:tcPr>
          <w:p w:rsidR="00F83E78" w:rsidP="00F83E78" w:rsidRDefault="00F83E78" w14:paraId="4F09C556" w14:textId="2EEAB242">
            <w:pPr>
              <w:pStyle w:val="ListParagraph"/>
              <w:ind w:left="0"/>
            </w:pPr>
            <w:r>
              <w:t>enable</w:t>
            </w:r>
          </w:p>
        </w:tc>
      </w:tr>
      <w:tr w:rsidRPr="004C66E4" w:rsidR="00F83E78" w:rsidTr="00F83E78" w14:paraId="21D7A12F" w14:textId="77777777">
        <w:tc>
          <w:tcPr>
            <w:tcW w:w="714" w:type="dxa"/>
          </w:tcPr>
          <w:p w:rsidRPr="004C66E4" w:rsidR="00F83E78" w:rsidP="00F83E78" w:rsidRDefault="00F83E78" w14:paraId="6C73E31D" w14:textId="2EDC2BAB">
            <w:pPr>
              <w:pStyle w:val="ListParagraph"/>
              <w:ind w:left="0"/>
            </w:pPr>
            <w:r>
              <w:t>3</w:t>
            </w:r>
          </w:p>
        </w:tc>
        <w:tc>
          <w:tcPr>
            <w:tcW w:w="1762" w:type="dxa"/>
          </w:tcPr>
          <w:p w:rsidR="00F83E78" w:rsidP="00F83E78" w:rsidRDefault="00F83E78" w14:paraId="34DCCCAB" w14:textId="77777777">
            <w:pPr>
              <w:pStyle w:val="ListParagraph"/>
              <w:ind w:left="0"/>
            </w:pPr>
            <w:r>
              <w:t>SSID Name</w:t>
            </w:r>
          </w:p>
        </w:tc>
        <w:tc>
          <w:tcPr>
            <w:tcW w:w="1433" w:type="dxa"/>
          </w:tcPr>
          <w:p w:rsidR="00F83E78" w:rsidP="00F83E78" w:rsidRDefault="00F83E78" w14:paraId="15A47CCA" w14:textId="77777777">
            <w:pPr>
              <w:pStyle w:val="ListParagraph"/>
              <w:ind w:left="0"/>
            </w:pPr>
            <w:r>
              <w:t>Tên Wifi</w:t>
            </w:r>
          </w:p>
        </w:tc>
        <w:tc>
          <w:tcPr>
            <w:tcW w:w="1083" w:type="dxa"/>
          </w:tcPr>
          <w:p w:rsidR="00F83E78" w:rsidP="00F83E78" w:rsidRDefault="00F83E78" w14:paraId="6253FB7E" w14:textId="77777777">
            <w:pPr>
              <w:pStyle w:val="ListParagraph"/>
              <w:ind w:left="0"/>
            </w:pPr>
            <w:r>
              <w:t>String</w:t>
            </w:r>
          </w:p>
        </w:tc>
        <w:tc>
          <w:tcPr>
            <w:tcW w:w="2360" w:type="dxa"/>
          </w:tcPr>
          <w:p w:rsidR="00F83E78" w:rsidP="00F83E78" w:rsidRDefault="00F83E78" w14:paraId="4AE3EDC2" w14:textId="77777777">
            <w:pPr>
              <w:pStyle w:val="ListParagraph"/>
              <w:ind w:left="0"/>
            </w:pPr>
            <w:r>
              <w:t>Chuỗi ký tự.</w:t>
            </w:r>
          </w:p>
          <w:p w:rsidR="00F83E78" w:rsidP="00F83E78" w:rsidRDefault="00F83E78" w14:paraId="5E8EC432" w14:textId="77777777">
            <w:pPr>
              <w:pStyle w:val="ListParagraph"/>
              <w:ind w:left="0"/>
            </w:pPr>
            <w:r>
              <w:t>K</w:t>
            </w:r>
            <w:r w:rsidRPr="00E52353">
              <w:t>ý tự chữ latin, ký tự số, ký tự đặc biệt</w:t>
            </w:r>
            <w:r>
              <w:t>. Không chứa ký tự Tiếng Việt.</w:t>
            </w:r>
          </w:p>
          <w:p w:rsidR="00F83E78" w:rsidP="00F83E78" w:rsidRDefault="00F83E78" w14:paraId="25251547" w14:textId="7D742FC2">
            <w:pPr>
              <w:pStyle w:val="ListParagraph"/>
              <w:ind w:left="0"/>
            </w:pPr>
            <w:r>
              <w:t>Tối đa 32 ký tự</w:t>
            </w:r>
          </w:p>
        </w:tc>
        <w:tc>
          <w:tcPr>
            <w:tcW w:w="1698" w:type="dxa"/>
          </w:tcPr>
          <w:p w:rsidR="00F83E78" w:rsidP="00F83E78" w:rsidRDefault="00F83E78" w14:paraId="1AAE0A8E" w14:textId="77777777">
            <w:pPr>
              <w:pStyle w:val="ListParagraph"/>
              <w:ind w:left="0"/>
            </w:pPr>
            <w:r>
              <w:t>ssid</w:t>
            </w:r>
          </w:p>
        </w:tc>
      </w:tr>
      <w:tr w:rsidR="00F83E78" w:rsidTr="00F83E78" w14:paraId="6276267D" w14:textId="77777777">
        <w:tc>
          <w:tcPr>
            <w:tcW w:w="714" w:type="dxa"/>
          </w:tcPr>
          <w:p w:rsidRPr="00020A9F" w:rsidR="00F83E78" w:rsidP="00F83E78" w:rsidRDefault="00F83E78" w14:paraId="684F595F" w14:textId="172F0487">
            <w:pPr>
              <w:pStyle w:val="ListParagraph"/>
              <w:ind w:left="0"/>
            </w:pPr>
            <w:r>
              <w:t>4</w:t>
            </w:r>
          </w:p>
        </w:tc>
        <w:tc>
          <w:tcPr>
            <w:tcW w:w="1762" w:type="dxa"/>
          </w:tcPr>
          <w:p w:rsidRPr="00020A9F" w:rsidR="00F83E78" w:rsidP="00F83E78" w:rsidRDefault="00F83E78" w14:paraId="47246E6C" w14:textId="77777777">
            <w:pPr>
              <w:pStyle w:val="ListParagraph"/>
              <w:ind w:left="0"/>
            </w:pPr>
            <w:r>
              <w:t>Authentication Mode</w:t>
            </w:r>
          </w:p>
        </w:tc>
        <w:tc>
          <w:tcPr>
            <w:tcW w:w="1433" w:type="dxa"/>
          </w:tcPr>
          <w:p w:rsidRPr="00020A9F" w:rsidR="00F83E78" w:rsidP="00F83E78" w:rsidRDefault="00F83E78" w14:paraId="5BAD0810" w14:textId="77777777">
            <w:pPr>
              <w:pStyle w:val="ListParagraph"/>
              <w:ind w:left="0"/>
            </w:pPr>
            <w:r>
              <w:t>Mode xác thực Wifi</w:t>
            </w:r>
          </w:p>
        </w:tc>
        <w:tc>
          <w:tcPr>
            <w:tcW w:w="1083" w:type="dxa"/>
          </w:tcPr>
          <w:p w:rsidRPr="00020A9F" w:rsidR="00F83E78" w:rsidP="00F83E78" w:rsidRDefault="00F83E78" w14:paraId="181B3E0F" w14:textId="77777777">
            <w:pPr>
              <w:pStyle w:val="ListParagraph"/>
              <w:ind w:left="0"/>
            </w:pPr>
            <w:r>
              <w:t>String</w:t>
            </w:r>
          </w:p>
        </w:tc>
        <w:tc>
          <w:tcPr>
            <w:tcW w:w="2360" w:type="dxa"/>
          </w:tcPr>
          <w:p w:rsidRPr="00020A9F" w:rsidR="00F83E78" w:rsidP="00F83E78" w:rsidRDefault="00F83E78" w14:paraId="68287CAB" w14:textId="77777777">
            <w:pPr>
              <w:pStyle w:val="ListParagraph"/>
              <w:ind w:left="0"/>
            </w:pPr>
            <w:r>
              <w:t>open/password</w:t>
            </w:r>
          </w:p>
        </w:tc>
        <w:tc>
          <w:tcPr>
            <w:tcW w:w="1698" w:type="dxa"/>
          </w:tcPr>
          <w:p w:rsidRPr="00020A9F" w:rsidR="00F83E78" w:rsidP="00F83E78" w:rsidRDefault="00F83E78" w14:paraId="7443A74D" w14:textId="77777777">
            <w:pPr>
              <w:pStyle w:val="ListParagraph"/>
              <w:ind w:left="0"/>
            </w:pPr>
            <w:r>
              <w:t>authenMode</w:t>
            </w:r>
          </w:p>
        </w:tc>
      </w:tr>
      <w:tr w:rsidR="00F83E78" w:rsidTr="00F83E78" w14:paraId="36BF165C" w14:textId="77777777">
        <w:tc>
          <w:tcPr>
            <w:tcW w:w="714" w:type="dxa"/>
          </w:tcPr>
          <w:p w:rsidR="00F83E78" w:rsidP="00F83E78" w:rsidRDefault="00F83E78" w14:paraId="69AF6A71" w14:textId="0251CB35">
            <w:pPr>
              <w:pStyle w:val="ListParagraph"/>
              <w:ind w:left="0"/>
            </w:pPr>
            <w:r>
              <w:t>5</w:t>
            </w:r>
          </w:p>
        </w:tc>
        <w:tc>
          <w:tcPr>
            <w:tcW w:w="1762" w:type="dxa"/>
          </w:tcPr>
          <w:p w:rsidR="00F83E78" w:rsidP="00F83E78" w:rsidRDefault="00F83E78" w14:paraId="09935383" w14:textId="77777777">
            <w:pPr>
              <w:pStyle w:val="ListParagraph"/>
              <w:ind w:left="0"/>
            </w:pPr>
            <w:r>
              <w:t>Password</w:t>
            </w:r>
          </w:p>
        </w:tc>
        <w:tc>
          <w:tcPr>
            <w:tcW w:w="1433" w:type="dxa"/>
          </w:tcPr>
          <w:p w:rsidR="00F83E78" w:rsidP="00F83E78" w:rsidRDefault="00F83E78" w14:paraId="73F76FA0" w14:textId="77777777">
            <w:pPr>
              <w:pStyle w:val="ListParagraph"/>
              <w:ind w:left="0"/>
            </w:pPr>
            <w:r>
              <w:t>Mật khẩu xác thực Wifi</w:t>
            </w:r>
          </w:p>
        </w:tc>
        <w:tc>
          <w:tcPr>
            <w:tcW w:w="1083" w:type="dxa"/>
          </w:tcPr>
          <w:p w:rsidR="00F83E78" w:rsidP="00F83E78" w:rsidRDefault="00F83E78" w14:paraId="76823F50" w14:textId="77777777">
            <w:pPr>
              <w:pStyle w:val="ListParagraph"/>
              <w:ind w:left="0"/>
            </w:pPr>
            <w:r>
              <w:t>String</w:t>
            </w:r>
          </w:p>
        </w:tc>
        <w:tc>
          <w:tcPr>
            <w:tcW w:w="2360" w:type="dxa"/>
          </w:tcPr>
          <w:p w:rsidR="00F83E78" w:rsidP="00F83E78" w:rsidRDefault="00F83E78" w14:paraId="7DC3D95E" w14:textId="77777777">
            <w:pPr>
              <w:pStyle w:val="ListParagraph"/>
              <w:ind w:left="0"/>
            </w:pPr>
            <w:r>
              <w:t>Chuỗi ký tự.</w:t>
            </w:r>
          </w:p>
          <w:p w:rsidR="00F83E78" w:rsidP="00F83E78" w:rsidRDefault="00F83E78" w14:paraId="5D76EE59" w14:textId="6D5928F9">
            <w:pPr>
              <w:pStyle w:val="ListParagraph"/>
              <w:ind w:left="0"/>
            </w:pPr>
            <w:r>
              <w:t>K</w:t>
            </w:r>
            <w:r w:rsidRPr="00E52353">
              <w:t>ý tự chữ latin, ký tự số, ký tự đặc biệt</w:t>
            </w:r>
            <w:r>
              <w:t>. Không chứa ký tự Tiếng Việt.</w:t>
            </w:r>
          </w:p>
          <w:p w:rsidRPr="00E52353" w:rsidR="00F83E78" w:rsidP="00F83E78" w:rsidRDefault="00F83E78" w14:paraId="1085D045" w14:textId="48B76A08">
            <w:pPr>
              <w:pStyle w:val="ListParagraph"/>
              <w:ind w:left="0"/>
            </w:pPr>
            <w:r>
              <w:t>Số ký tự: 8-64</w:t>
            </w:r>
          </w:p>
          <w:p w:rsidR="00F83E78" w:rsidP="00F83E78" w:rsidRDefault="00F83E78" w14:paraId="36A2A845" w14:textId="77777777">
            <w:pPr>
              <w:pStyle w:val="ListParagraph"/>
              <w:ind w:left="0"/>
            </w:pPr>
          </w:p>
        </w:tc>
        <w:tc>
          <w:tcPr>
            <w:tcW w:w="1698" w:type="dxa"/>
          </w:tcPr>
          <w:p w:rsidR="00F83E78" w:rsidP="00F83E78" w:rsidRDefault="00F83E78" w14:paraId="191E340A" w14:textId="77777777">
            <w:pPr>
              <w:pStyle w:val="ListParagraph"/>
              <w:ind w:left="0"/>
            </w:pPr>
            <w:r>
              <w:t>password</w:t>
            </w:r>
          </w:p>
        </w:tc>
      </w:tr>
    </w:tbl>
    <w:p w:rsidR="00226424" w:rsidP="0043581E" w:rsidRDefault="00226424" w14:paraId="5BC9A023" w14:textId="77777777">
      <w:pPr>
        <w:rPr>
          <w:b/>
          <w:bCs/>
        </w:rPr>
      </w:pPr>
    </w:p>
    <w:p w:rsidR="00AA737A" w:rsidP="0043581E" w:rsidRDefault="00E52353" w14:paraId="392AE813" w14:textId="77777777">
      <w:pPr>
        <w:rPr>
          <w:b/>
          <w:bCs/>
        </w:rPr>
      </w:pPr>
      <w:r>
        <w:rPr>
          <w:b/>
          <w:bCs/>
        </w:rPr>
        <w:t xml:space="preserve">Lưu ý: </w:t>
      </w:r>
    </w:p>
    <w:p w:rsidR="00537B53" w:rsidP="00AA737A" w:rsidRDefault="00E52353" w14:paraId="61113AF3" w14:textId="0F822697">
      <w:pPr>
        <w:pStyle w:val="FirstLevelBullet"/>
      </w:pPr>
      <w:r>
        <w:t>Trường hợp Mobile App chỉ muốn thực hiện cấu hình cho Main SSID thì thực hiện cấu hình với ssidIndex = 0.</w:t>
      </w:r>
    </w:p>
    <w:p w:rsidR="00545483" w:rsidP="0043581E" w:rsidRDefault="007A6979" w14:paraId="6D0F6D1E" w14:textId="02B46282">
      <w:pPr>
        <w:pStyle w:val="FirstLevelBullet"/>
      </w:pPr>
      <w:r>
        <w:t>Mobile App</w:t>
      </w:r>
      <w:r w:rsidR="00AA737A">
        <w:t xml:space="preserve"> cấu hình Authentication Mode là password thì dưới thiết bị sẽ cấu hình kiểu xác thực WPA/WPA2-PSK.</w:t>
      </w:r>
    </w:p>
    <w:p w:rsidR="009301FE" w:rsidP="009301FE" w:rsidRDefault="009301FE" w14:paraId="5E4E973E" w14:textId="77777777">
      <w:pPr>
        <w:pStyle w:val="FirstLevelBullet"/>
        <w:numPr>
          <w:ilvl w:val="0"/>
          <w:numId w:val="0"/>
        </w:numPr>
        <w:ind w:left="720"/>
      </w:pPr>
    </w:p>
    <w:p w:rsidRPr="006C6448" w:rsidR="009301FE" w:rsidRDefault="33AB7799" w14:paraId="348187C6" w14:textId="5D33B91E">
      <w:pPr>
        <w:pStyle w:val="Heading2"/>
      </w:pPr>
      <w:bookmarkStart w:name="_Toc113971531" w:id="108"/>
      <w:r w:rsidRPr="006C6448">
        <w:t xml:space="preserve">Tính năng quản lý cấu hình tính năng bandsteering qua </w:t>
      </w:r>
      <w:r w:rsidRPr="006C6448" w:rsidR="3C4AA7B0">
        <w:t>Mobile App</w:t>
      </w:r>
      <w:bookmarkEnd w:id="108"/>
    </w:p>
    <w:tbl>
      <w:tblPr>
        <w:tblStyle w:val="TableGrid"/>
        <w:tblW w:w="0" w:type="auto"/>
        <w:tblLook w:val="04A0" w:firstRow="1" w:lastRow="0" w:firstColumn="1" w:lastColumn="0" w:noHBand="0" w:noVBand="1"/>
      </w:tblPr>
      <w:tblGrid>
        <w:gridCol w:w="1885"/>
        <w:gridCol w:w="7340"/>
      </w:tblGrid>
      <w:tr w:rsidR="009301FE" w:rsidTr="00DF09D5" w14:paraId="6CA9E1A5" w14:textId="77777777">
        <w:tc>
          <w:tcPr>
            <w:tcW w:w="1885" w:type="dxa"/>
          </w:tcPr>
          <w:p w:rsidR="009301FE" w:rsidP="00DF09D5" w:rsidRDefault="009301FE" w14:paraId="684278B7" w14:textId="77777777">
            <w:r>
              <w:t>ID</w:t>
            </w:r>
          </w:p>
        </w:tc>
        <w:tc>
          <w:tcPr>
            <w:tcW w:w="7340" w:type="dxa"/>
          </w:tcPr>
          <w:p w:rsidR="009301FE" w:rsidP="00DF09D5" w:rsidRDefault="009301FE" w14:paraId="591DF0C0" w14:textId="67C013F2">
            <w:r>
              <w:t>CN-</w:t>
            </w:r>
            <w:r w:rsidR="00861799">
              <w:t>9</w:t>
            </w:r>
          </w:p>
        </w:tc>
      </w:tr>
      <w:tr w:rsidR="009301FE" w:rsidTr="00DF09D5" w14:paraId="67FBA249" w14:textId="77777777">
        <w:tc>
          <w:tcPr>
            <w:tcW w:w="1885" w:type="dxa"/>
          </w:tcPr>
          <w:p w:rsidR="009301FE" w:rsidP="00DF09D5" w:rsidRDefault="009301FE" w14:paraId="4C42665C" w14:textId="77777777">
            <w:r>
              <w:t>Name</w:t>
            </w:r>
          </w:p>
        </w:tc>
        <w:tc>
          <w:tcPr>
            <w:tcW w:w="7340" w:type="dxa"/>
          </w:tcPr>
          <w:p w:rsidR="009301FE" w:rsidP="009301FE" w:rsidRDefault="009301FE" w14:paraId="2A5DB529" w14:textId="4ECA153D">
            <w:r>
              <w:t xml:space="preserve">Tính năng quản lý cấu hình bandsteering qua </w:t>
            </w:r>
            <w:r w:rsidR="007A6979">
              <w:t>Mobile App</w:t>
            </w:r>
          </w:p>
        </w:tc>
      </w:tr>
      <w:tr w:rsidR="009301FE" w:rsidTr="00DF09D5" w14:paraId="53AFBA95" w14:textId="77777777">
        <w:tc>
          <w:tcPr>
            <w:tcW w:w="1885" w:type="dxa"/>
          </w:tcPr>
          <w:p w:rsidR="009301FE" w:rsidP="00DF09D5" w:rsidRDefault="009301FE" w14:paraId="3B8DB3CB" w14:textId="77777777">
            <w:r>
              <w:t>Description</w:t>
            </w:r>
          </w:p>
        </w:tc>
        <w:tc>
          <w:tcPr>
            <w:tcW w:w="7340" w:type="dxa"/>
          </w:tcPr>
          <w:p w:rsidR="009301FE" w:rsidP="009301FE" w:rsidRDefault="009301FE" w14:paraId="46375474" w14:textId="399D9556">
            <w:r>
              <w:t xml:space="preserve">Người quản trị có thể xem cấu hình hiện tại và thay đổi cấu hình BandSteering thông qua giao diện của </w:t>
            </w:r>
            <w:r w:rsidR="007A6979">
              <w:t>Mobile App</w:t>
            </w:r>
            <w:r>
              <w:t xml:space="preserve"> </w:t>
            </w:r>
          </w:p>
        </w:tc>
      </w:tr>
      <w:tr w:rsidR="009301FE" w:rsidTr="00DF09D5" w14:paraId="590284E7" w14:textId="77777777">
        <w:tc>
          <w:tcPr>
            <w:tcW w:w="1885" w:type="dxa"/>
          </w:tcPr>
          <w:p w:rsidR="009301FE" w:rsidP="00DF09D5" w:rsidRDefault="009301FE" w14:paraId="1795DB2B" w14:textId="77777777">
            <w:r>
              <w:t>Actor</w:t>
            </w:r>
          </w:p>
        </w:tc>
        <w:tc>
          <w:tcPr>
            <w:tcW w:w="7340" w:type="dxa"/>
          </w:tcPr>
          <w:p w:rsidR="009301FE" w:rsidP="00DF09D5" w:rsidRDefault="009301FE" w14:paraId="6B05CFD1" w14:textId="77777777">
            <w:r>
              <w:t>Admin</w:t>
            </w:r>
          </w:p>
        </w:tc>
      </w:tr>
      <w:tr w:rsidR="009301FE" w:rsidTr="00DF09D5" w14:paraId="4789ACA3" w14:textId="77777777">
        <w:tc>
          <w:tcPr>
            <w:tcW w:w="1885" w:type="dxa"/>
          </w:tcPr>
          <w:p w:rsidR="009301FE" w:rsidP="00DF09D5" w:rsidRDefault="009301FE" w14:paraId="50B1750C" w14:textId="77777777">
            <w:r>
              <w:t>Pre-condition</w:t>
            </w:r>
          </w:p>
        </w:tc>
        <w:tc>
          <w:tcPr>
            <w:tcW w:w="7340" w:type="dxa"/>
          </w:tcPr>
          <w:p w:rsidR="009301FE" w:rsidP="00DF09D5" w:rsidRDefault="009301FE" w14:paraId="42E4331D" w14:textId="6D76C55A">
            <w:r>
              <w:t xml:space="preserve">Thiết bị hoạt động bình thường, </w:t>
            </w:r>
            <w:r w:rsidR="007A6979">
              <w:t>Mobile App</w:t>
            </w:r>
            <w:r>
              <w:t xml:space="preserve"> đã đăng nhập thành công vào thiết bị và được cấp phiên truy nhập</w:t>
            </w:r>
          </w:p>
        </w:tc>
      </w:tr>
      <w:tr w:rsidR="009301FE" w:rsidTr="00DF09D5" w14:paraId="6E239801" w14:textId="77777777">
        <w:tc>
          <w:tcPr>
            <w:tcW w:w="1885" w:type="dxa"/>
          </w:tcPr>
          <w:p w:rsidR="009301FE" w:rsidP="00DF09D5" w:rsidRDefault="009301FE" w14:paraId="07B0BF89" w14:textId="77777777">
            <w:r>
              <w:lastRenderedPageBreak/>
              <w:t>Post-condition</w:t>
            </w:r>
          </w:p>
        </w:tc>
        <w:tc>
          <w:tcPr>
            <w:tcW w:w="7340" w:type="dxa"/>
          </w:tcPr>
          <w:p w:rsidR="009301FE" w:rsidP="00DF09D5" w:rsidRDefault="009301FE" w14:paraId="22B0A7D7" w14:textId="007E07FC">
            <w:r>
              <w:t xml:space="preserve">Thiết bị phản hồi đầy đủ thông tin cho </w:t>
            </w:r>
            <w:r w:rsidR="007A6979">
              <w:t>Mobile App</w:t>
            </w:r>
            <w:r>
              <w:t xml:space="preserve"> và thực hiện thay đổi cấu hình</w:t>
            </w:r>
          </w:p>
        </w:tc>
      </w:tr>
    </w:tbl>
    <w:p w:rsidR="009301FE" w:rsidP="009301FE" w:rsidRDefault="009301FE" w14:paraId="6D9DB5A3" w14:textId="5F88D2F8">
      <w:pPr>
        <w:pStyle w:val="Heading3"/>
      </w:pPr>
      <w:bookmarkStart w:name="_Toc113971532" w:id="109"/>
      <w:r>
        <w:t>Usecase – Lấy thông tin cấu hình BandSteering hiện tại</w:t>
      </w:r>
      <w:bookmarkEnd w:id="109"/>
    </w:p>
    <w:tbl>
      <w:tblPr>
        <w:tblStyle w:val="TableGrid"/>
        <w:tblW w:w="0" w:type="auto"/>
        <w:tblLook w:val="04A0" w:firstRow="1" w:lastRow="0" w:firstColumn="1" w:lastColumn="0" w:noHBand="0" w:noVBand="1"/>
      </w:tblPr>
      <w:tblGrid>
        <w:gridCol w:w="1885"/>
        <w:gridCol w:w="7340"/>
      </w:tblGrid>
      <w:tr w:rsidR="009301FE" w:rsidTr="3BF1215F" w14:paraId="2669B3EF" w14:textId="77777777">
        <w:tc>
          <w:tcPr>
            <w:tcW w:w="1885" w:type="dxa"/>
          </w:tcPr>
          <w:p w:rsidR="009301FE" w:rsidP="00DF09D5" w:rsidRDefault="009301FE" w14:paraId="564E19BC" w14:textId="77777777">
            <w:r>
              <w:t>ID</w:t>
            </w:r>
          </w:p>
        </w:tc>
        <w:tc>
          <w:tcPr>
            <w:tcW w:w="7340" w:type="dxa"/>
          </w:tcPr>
          <w:p w:rsidR="009301FE" w:rsidP="00DF09D5" w:rsidRDefault="009301FE" w14:paraId="0D3E3451" w14:textId="1DEF971A">
            <w:r>
              <w:t>UC-</w:t>
            </w:r>
            <w:r w:rsidR="001B466D">
              <w:t>2</w:t>
            </w:r>
            <w:r w:rsidR="00861799">
              <w:t>3</w:t>
            </w:r>
          </w:p>
        </w:tc>
      </w:tr>
      <w:tr w:rsidR="009301FE" w:rsidTr="3BF1215F" w14:paraId="5DEE3741" w14:textId="77777777">
        <w:tc>
          <w:tcPr>
            <w:tcW w:w="1885" w:type="dxa"/>
          </w:tcPr>
          <w:p w:rsidR="009301FE" w:rsidP="00DF09D5" w:rsidRDefault="009301FE" w14:paraId="4028AD9E" w14:textId="77777777">
            <w:r>
              <w:t>Name</w:t>
            </w:r>
          </w:p>
        </w:tc>
        <w:tc>
          <w:tcPr>
            <w:tcW w:w="7340" w:type="dxa"/>
          </w:tcPr>
          <w:p w:rsidR="009301FE" w:rsidP="00DF09D5" w:rsidRDefault="009301FE" w14:paraId="73995F69" w14:textId="7CD825FC">
            <w:r>
              <w:t>Lấy thông tin cấu hình BandSteering hiện tại</w:t>
            </w:r>
          </w:p>
        </w:tc>
      </w:tr>
      <w:tr w:rsidR="009301FE" w:rsidTr="3BF1215F" w14:paraId="526449C9" w14:textId="77777777">
        <w:tc>
          <w:tcPr>
            <w:tcW w:w="1885" w:type="dxa"/>
          </w:tcPr>
          <w:p w:rsidR="009301FE" w:rsidP="00DF09D5" w:rsidRDefault="009301FE" w14:paraId="16CA990D" w14:textId="77777777">
            <w:r>
              <w:t>Description</w:t>
            </w:r>
          </w:p>
        </w:tc>
        <w:tc>
          <w:tcPr>
            <w:tcW w:w="7340" w:type="dxa"/>
          </w:tcPr>
          <w:p w:rsidR="009301FE" w:rsidP="00DF09D5" w:rsidRDefault="007A6979" w14:paraId="755E326E" w14:textId="0B847C9E">
            <w:pPr>
              <w:pStyle w:val="FirstLevelBullet"/>
            </w:pPr>
            <w:r>
              <w:t>Mobile App</w:t>
            </w:r>
            <w:r w:rsidR="009301FE">
              <w:t xml:space="preserve"> gửi yêu cầu lấy thông tin cấu hình BandSteering hiện tại tới ONT.</w:t>
            </w:r>
          </w:p>
          <w:p w:rsidR="001B466D" w:rsidRDefault="74ACD55D" w14:paraId="3899EE65" w14:textId="73C34256">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9301FE" w:rsidP="00DF09D5" w:rsidRDefault="009301FE" w14:paraId="39C19455" w14:textId="74AD6767">
            <w:pPr>
              <w:pStyle w:val="FirstLevelBullet"/>
            </w:pPr>
            <w:r>
              <w:t xml:space="preserve">ONT gửi lại thông tin cấu hình BandSteering hiện tại cho </w:t>
            </w:r>
            <w:r w:rsidR="007A6979">
              <w:t>Mobile App</w:t>
            </w:r>
            <w:r>
              <w:t xml:space="preserve"> </w:t>
            </w:r>
          </w:p>
        </w:tc>
      </w:tr>
      <w:tr w:rsidR="009301FE" w:rsidTr="3BF1215F" w14:paraId="554BF371" w14:textId="77777777">
        <w:tc>
          <w:tcPr>
            <w:tcW w:w="1885" w:type="dxa"/>
          </w:tcPr>
          <w:p w:rsidR="009301FE" w:rsidP="00DF09D5" w:rsidRDefault="009301FE" w14:paraId="6C6F73BE" w14:textId="77777777">
            <w:r>
              <w:t>Actor</w:t>
            </w:r>
          </w:p>
        </w:tc>
        <w:tc>
          <w:tcPr>
            <w:tcW w:w="7340" w:type="dxa"/>
          </w:tcPr>
          <w:p w:rsidR="009301FE" w:rsidP="00DF09D5" w:rsidRDefault="009301FE" w14:paraId="0AB8240E" w14:textId="77777777">
            <w:r>
              <w:t>Admin</w:t>
            </w:r>
          </w:p>
        </w:tc>
      </w:tr>
      <w:tr w:rsidR="009301FE" w:rsidTr="3BF1215F" w14:paraId="5DE81182" w14:textId="77777777">
        <w:tc>
          <w:tcPr>
            <w:tcW w:w="1885" w:type="dxa"/>
          </w:tcPr>
          <w:p w:rsidR="009301FE" w:rsidP="00DF09D5" w:rsidRDefault="009301FE" w14:paraId="5DC72565" w14:textId="77777777">
            <w:r>
              <w:t>Pre-condition</w:t>
            </w:r>
          </w:p>
        </w:tc>
        <w:tc>
          <w:tcPr>
            <w:tcW w:w="7340" w:type="dxa"/>
          </w:tcPr>
          <w:p w:rsidR="009301FE" w:rsidP="00DF09D5" w:rsidRDefault="009301FE" w14:paraId="3BF26A62" w14:textId="3B64C87D">
            <w:r>
              <w:t xml:space="preserve">Thiết bị hoạt động bình thường, </w:t>
            </w:r>
            <w:r w:rsidR="007A6979">
              <w:t>Mobile App</w:t>
            </w:r>
            <w:r>
              <w:t xml:space="preserve"> đã đăng nhập thành công vào thiết bị và được cấp phiên truy nhập</w:t>
            </w:r>
          </w:p>
        </w:tc>
      </w:tr>
      <w:tr w:rsidR="009301FE" w:rsidTr="3BF1215F" w14:paraId="39EE1D3B" w14:textId="77777777">
        <w:tc>
          <w:tcPr>
            <w:tcW w:w="1885" w:type="dxa"/>
          </w:tcPr>
          <w:p w:rsidR="009301FE" w:rsidP="00DF09D5" w:rsidRDefault="009301FE" w14:paraId="2AF49540" w14:textId="77777777">
            <w:r>
              <w:t>Post-condition</w:t>
            </w:r>
          </w:p>
        </w:tc>
        <w:tc>
          <w:tcPr>
            <w:tcW w:w="7340" w:type="dxa"/>
          </w:tcPr>
          <w:p w:rsidR="009301FE" w:rsidP="00DF09D5" w:rsidRDefault="009301FE" w14:paraId="040E76BF" w14:textId="246C36CF">
            <w:r>
              <w:t xml:space="preserve">Thiết bị phản hồi đầy đủ các thông tin cho </w:t>
            </w:r>
            <w:r w:rsidR="007A6979">
              <w:t>Mobile App</w:t>
            </w:r>
          </w:p>
        </w:tc>
      </w:tr>
    </w:tbl>
    <w:p w:rsidR="009301FE" w:rsidP="009301FE" w:rsidRDefault="009301FE" w14:paraId="7EE441D6" w14:textId="77777777"/>
    <w:p w:rsidR="009301FE" w:rsidP="009301FE" w:rsidRDefault="009301FE" w14:paraId="15BEB40B" w14:textId="77777777">
      <w:pPr>
        <w:rPr>
          <w:b/>
          <w:bCs/>
        </w:rPr>
      </w:pPr>
      <w:r w:rsidRPr="003C44BD">
        <w:rPr>
          <w:b/>
          <w:bCs/>
        </w:rPr>
        <w:t>Luồng dữ liệu:</w:t>
      </w:r>
    </w:p>
    <w:p w:rsidR="009301FE" w:rsidP="009301FE" w:rsidRDefault="00700DF5" w14:paraId="500DC2DE" w14:textId="77777777">
      <w:pPr>
        <w:keepNext/>
      </w:pPr>
      <w:r>
        <w:object w:dxaOrig="9165" w:dyaOrig="5280" w14:anchorId="4833284C">
          <v:shape id="_x0000_i1040" style="width:461.25pt;height:266.25pt" o:ole="" type="#_x0000_t75">
            <v:imagedata o:title="" r:id="rId47"/>
          </v:shape>
          <o:OLEObject Type="Embed" ProgID="Visio.Drawing.15" ShapeID="_x0000_i1040" DrawAspect="Content" ObjectID="_1724768646" r:id="rId48"/>
        </w:object>
      </w:r>
    </w:p>
    <w:p w:rsidR="009301FE" w:rsidP="009301FE" w:rsidRDefault="009301FE" w14:paraId="3AF99351" w14:textId="154D5522">
      <w:pPr>
        <w:pStyle w:val="Caption"/>
      </w:pPr>
      <w:bookmarkStart w:name="_Toc113971663" w:id="110"/>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21</w:t>
      </w:r>
      <w:r>
        <w:fldChar w:fldCharType="end"/>
      </w:r>
      <w:r>
        <w:t xml:space="preserve"> Luồng dữ liệu điều khiển lấy thông tin cấu hình BandSteering hiện tại từ </w:t>
      </w:r>
      <w:r w:rsidR="007A6979">
        <w:t>Mobile App</w:t>
      </w:r>
      <w:bookmarkEnd w:id="110"/>
    </w:p>
    <w:p w:rsidR="009301FE" w:rsidP="009301FE" w:rsidRDefault="00F02801" w14:paraId="13956E02" w14:textId="7768D127">
      <w:pPr>
        <w:rPr>
          <w:b/>
          <w:bCs/>
        </w:rPr>
      </w:pPr>
      <w:r>
        <w:rPr>
          <w:b/>
          <w:bCs/>
        </w:rPr>
        <w:t xml:space="preserve">Cấu trúc payload </w:t>
      </w:r>
      <w:r w:rsidRPr="00AB6FAB" w:rsidR="009301FE">
        <w:rPr>
          <w:b/>
          <w:bCs/>
        </w:rPr>
        <w:t>của bản tin:</w:t>
      </w:r>
    </w:p>
    <w:p w:rsidR="009301FE" w:rsidP="009301FE" w:rsidRDefault="009301FE" w14:paraId="66AA0590" w14:textId="6B7457A4">
      <w:pPr>
        <w:pStyle w:val="ListParagraph"/>
        <w:numPr>
          <w:ilvl w:val="0"/>
          <w:numId w:val="9"/>
        </w:numPr>
        <w:rPr>
          <w:b/>
          <w:bCs/>
        </w:rPr>
      </w:pPr>
      <w:r>
        <w:rPr>
          <w:b/>
          <w:bCs/>
        </w:rPr>
        <w:t xml:space="preserve">Get </w:t>
      </w:r>
      <w:r w:rsidRPr="009301FE">
        <w:rPr>
          <w:b/>
          <w:bCs/>
        </w:rPr>
        <w:t xml:space="preserve">BandSteering </w:t>
      </w:r>
      <w:r>
        <w:rPr>
          <w:b/>
          <w:bCs/>
        </w:rPr>
        <w:t>Request:</w:t>
      </w:r>
    </w:p>
    <w:p w:rsidR="009301FE" w:rsidP="009301FE" w:rsidRDefault="009301FE" w14:paraId="23A4400D" w14:textId="50D3ED40">
      <w:pPr>
        <w:pStyle w:val="ListParagraph"/>
      </w:pPr>
      <w:r>
        <w:t xml:space="preserve">{“action” : “bndstrgView”, “requestId” : </w:t>
      </w:r>
      <w:r w:rsidR="003E0981">
        <w:t>&lt;requestId&gt;</w:t>
      </w:r>
      <w:r>
        <w:t>}</w:t>
      </w:r>
    </w:p>
    <w:p w:rsidR="009301FE" w:rsidP="009301FE" w:rsidRDefault="009301FE" w14:paraId="6F3A0B49" w14:textId="6E534CAD">
      <w:pPr>
        <w:pStyle w:val="ListParagraph"/>
        <w:numPr>
          <w:ilvl w:val="0"/>
          <w:numId w:val="9"/>
        </w:numPr>
        <w:rPr>
          <w:b/>
          <w:bCs/>
        </w:rPr>
      </w:pPr>
      <w:r>
        <w:rPr>
          <w:b/>
          <w:bCs/>
        </w:rPr>
        <w:t xml:space="preserve">Get </w:t>
      </w:r>
      <w:r w:rsidRPr="009301FE">
        <w:rPr>
          <w:b/>
          <w:bCs/>
        </w:rPr>
        <w:t xml:space="preserve">BandSteering </w:t>
      </w:r>
      <w:r>
        <w:rPr>
          <w:b/>
          <w:bCs/>
        </w:rPr>
        <w:t>Response:</w:t>
      </w:r>
    </w:p>
    <w:p w:rsidRPr="00820762" w:rsidR="009301FE" w:rsidP="009301FE" w:rsidRDefault="009301FE" w14:paraId="20CFE42F" w14:textId="04330A7E">
      <w:pPr>
        <w:pStyle w:val="ListParagraph"/>
        <w:numPr>
          <w:ilvl w:val="1"/>
          <w:numId w:val="9"/>
        </w:numPr>
      </w:pPr>
      <w:r w:rsidRPr="00820762">
        <w:t xml:space="preserve">Get </w:t>
      </w:r>
      <w:r w:rsidRPr="009301FE">
        <w:t xml:space="preserve">BandSteering </w:t>
      </w:r>
      <w:r w:rsidRPr="00820762">
        <w:t>thành công</w:t>
      </w:r>
      <w:r>
        <w:t>:</w:t>
      </w:r>
    </w:p>
    <w:p w:rsidR="009301FE" w:rsidP="009301FE" w:rsidRDefault="009301FE" w14:paraId="6271B1DE" w14:textId="77777777">
      <w:pPr>
        <w:pStyle w:val="FirstLevelBullet"/>
        <w:numPr>
          <w:ilvl w:val="0"/>
          <w:numId w:val="0"/>
        </w:numPr>
        <w:ind w:left="1080"/>
      </w:pPr>
      <w:r>
        <w:t>{</w:t>
      </w:r>
    </w:p>
    <w:p w:rsidR="009301FE" w:rsidP="009301FE" w:rsidRDefault="009301FE" w14:paraId="3EC186D6" w14:textId="77777777">
      <w:pPr>
        <w:pStyle w:val="FirstLevelBullet"/>
        <w:numPr>
          <w:ilvl w:val="0"/>
          <w:numId w:val="0"/>
        </w:numPr>
        <w:ind w:left="720" w:firstLine="360"/>
      </w:pPr>
      <w:r>
        <w:t>"status": 0,</w:t>
      </w:r>
    </w:p>
    <w:p w:rsidR="009301FE" w:rsidP="009301FE" w:rsidRDefault="009301FE" w14:paraId="215E9CE1" w14:textId="77777777">
      <w:pPr>
        <w:pStyle w:val="FirstLevelBullet"/>
        <w:numPr>
          <w:ilvl w:val="0"/>
          <w:numId w:val="0"/>
        </w:numPr>
        <w:ind w:left="720" w:firstLine="360"/>
      </w:pPr>
      <w:r>
        <w:t>“message”: “Success”,</w:t>
      </w:r>
    </w:p>
    <w:p w:rsidR="009301FE" w:rsidP="009301FE" w:rsidRDefault="009301FE" w14:paraId="45B5351C" w14:textId="05B78D67">
      <w:pPr>
        <w:pStyle w:val="FirstLevelBullet"/>
        <w:numPr>
          <w:ilvl w:val="0"/>
          <w:numId w:val="0"/>
        </w:numPr>
        <w:ind w:left="720" w:firstLine="360"/>
      </w:pPr>
      <w:r>
        <w:t xml:space="preserve">“requestId” : </w:t>
      </w:r>
      <w:r w:rsidR="003E0981">
        <w:t>&lt;requestId&gt;</w:t>
      </w:r>
      <w:r>
        <w:t>,</w:t>
      </w:r>
    </w:p>
    <w:p w:rsidR="009301FE" w:rsidP="009301FE" w:rsidRDefault="009301FE" w14:paraId="53C3570D" w14:textId="77777777">
      <w:pPr>
        <w:pStyle w:val="FirstLevelBullet"/>
        <w:numPr>
          <w:ilvl w:val="0"/>
          <w:numId w:val="0"/>
        </w:numPr>
        <w:ind w:left="720" w:firstLine="360"/>
      </w:pPr>
      <w:r>
        <w:t>"data": {</w:t>
      </w:r>
    </w:p>
    <w:p w:rsidR="009301FE" w:rsidP="009301FE" w:rsidRDefault="009301FE" w14:paraId="07EF6C70" w14:textId="49062510">
      <w:pPr>
        <w:pStyle w:val="FirstLevelBullet"/>
        <w:numPr>
          <w:ilvl w:val="0"/>
          <w:numId w:val="0"/>
        </w:numPr>
        <w:ind w:left="720" w:firstLine="360"/>
      </w:pPr>
      <w:r>
        <w:t>“action” : “bndstrgView”,</w:t>
      </w:r>
    </w:p>
    <w:p w:rsidR="009301FE" w:rsidP="009301FE" w:rsidRDefault="009301FE" w14:paraId="071FA895" w14:textId="77777777">
      <w:pPr>
        <w:pStyle w:val="FirstLevelBullet"/>
        <w:numPr>
          <w:ilvl w:val="0"/>
          <w:numId w:val="0"/>
        </w:numPr>
        <w:ind w:left="720" w:firstLine="360"/>
      </w:pPr>
      <w:r>
        <w:t>“</w:t>
      </w:r>
      <w:r w:rsidRPr="00E5021C">
        <w:t>results</w:t>
      </w:r>
      <w:r>
        <w:t>”:[</w:t>
      </w:r>
    </w:p>
    <w:p w:rsidR="009301FE" w:rsidP="009301FE" w:rsidRDefault="009301FE" w14:paraId="64930FD4" w14:textId="77777777">
      <w:pPr>
        <w:pStyle w:val="FirstLevelBullet"/>
        <w:numPr>
          <w:ilvl w:val="0"/>
          <w:numId w:val="0"/>
        </w:numPr>
        <w:ind w:left="1440" w:firstLine="720"/>
      </w:pPr>
      <w:r>
        <w:t>{</w:t>
      </w:r>
    </w:p>
    <w:p w:rsidR="009301FE" w:rsidP="009301FE" w:rsidRDefault="000B39CA" w14:paraId="78D31E97" w14:textId="0B2CB39E">
      <w:pPr>
        <w:pStyle w:val="FirstLevelBullet"/>
        <w:numPr>
          <w:ilvl w:val="0"/>
          <w:numId w:val="0"/>
        </w:numPr>
        <w:ind w:left="1440" w:firstLine="720"/>
      </w:pPr>
      <w:r>
        <w:t xml:space="preserve">“bndstrgEnable” : </w:t>
      </w:r>
      <w:r w:rsidR="009301FE">
        <w:t>&lt;</w:t>
      </w:r>
      <w:r w:rsidR="001B466D">
        <w:t>bndstrgEnable</w:t>
      </w:r>
      <w:r>
        <w:t>&gt;</w:t>
      </w:r>
    </w:p>
    <w:p w:rsidR="009301FE" w:rsidP="009301FE" w:rsidRDefault="009301FE" w14:paraId="56497A3E" w14:textId="77777777">
      <w:pPr>
        <w:pStyle w:val="FirstLevelBullet"/>
        <w:numPr>
          <w:ilvl w:val="0"/>
          <w:numId w:val="0"/>
        </w:numPr>
        <w:ind w:left="1440" w:firstLine="720"/>
      </w:pPr>
      <w:r>
        <w:t>}</w:t>
      </w:r>
    </w:p>
    <w:p w:rsidR="009301FE" w:rsidP="009301FE" w:rsidRDefault="009301FE" w14:paraId="5BE3923C" w14:textId="77777777">
      <w:pPr>
        <w:pStyle w:val="FirstLevelBullet"/>
        <w:numPr>
          <w:ilvl w:val="0"/>
          <w:numId w:val="0"/>
        </w:numPr>
        <w:ind w:left="1440" w:firstLine="720"/>
      </w:pPr>
      <w:r>
        <w:t>]</w:t>
      </w:r>
    </w:p>
    <w:p w:rsidR="009301FE" w:rsidP="009301FE" w:rsidRDefault="009301FE" w14:paraId="446DEF59" w14:textId="77777777">
      <w:pPr>
        <w:pStyle w:val="FirstLevelBullet"/>
        <w:numPr>
          <w:ilvl w:val="0"/>
          <w:numId w:val="0"/>
        </w:numPr>
        <w:ind w:left="720" w:firstLine="360"/>
      </w:pPr>
      <w:r>
        <w:t>}</w:t>
      </w:r>
    </w:p>
    <w:p w:rsidR="009301FE" w:rsidP="009301FE" w:rsidRDefault="009301FE" w14:paraId="48840438" w14:textId="77777777">
      <w:pPr>
        <w:pStyle w:val="FirstLevelBullet"/>
        <w:numPr>
          <w:ilvl w:val="0"/>
          <w:numId w:val="0"/>
        </w:numPr>
        <w:ind w:left="720" w:firstLine="360"/>
      </w:pPr>
      <w:r>
        <w:t>}</w:t>
      </w:r>
    </w:p>
    <w:p w:rsidRPr="00820762" w:rsidR="009301FE" w:rsidP="009301FE" w:rsidRDefault="009301FE" w14:paraId="0BA2BED9" w14:textId="008CA901">
      <w:pPr>
        <w:pStyle w:val="ListParagraph"/>
        <w:numPr>
          <w:ilvl w:val="1"/>
          <w:numId w:val="9"/>
        </w:numPr>
      </w:pPr>
      <w:r w:rsidRPr="00820762">
        <w:t xml:space="preserve">Get </w:t>
      </w:r>
      <w:r w:rsidRPr="009301FE">
        <w:t xml:space="preserve">BandSteering </w:t>
      </w:r>
      <w:r>
        <w:t>không</w:t>
      </w:r>
      <w:r w:rsidRPr="00820762">
        <w:t xml:space="preserve"> thành công</w:t>
      </w:r>
      <w:r>
        <w:t>:</w:t>
      </w:r>
    </w:p>
    <w:p w:rsidR="009301FE" w:rsidP="009301FE" w:rsidRDefault="009301FE" w14:paraId="7D8050E3" w14:textId="77777777">
      <w:pPr>
        <w:pStyle w:val="FirstLevelBullet"/>
        <w:numPr>
          <w:ilvl w:val="0"/>
          <w:numId w:val="0"/>
        </w:numPr>
        <w:ind w:left="1080"/>
      </w:pPr>
      <w:r>
        <w:t>{</w:t>
      </w:r>
    </w:p>
    <w:p w:rsidR="009301FE" w:rsidP="009301FE" w:rsidRDefault="009301FE" w14:paraId="3EAC0E4C" w14:textId="77777777">
      <w:pPr>
        <w:pStyle w:val="FirstLevelBullet"/>
        <w:numPr>
          <w:ilvl w:val="0"/>
          <w:numId w:val="0"/>
        </w:numPr>
        <w:ind w:left="1080"/>
      </w:pPr>
      <w:r>
        <w:lastRenderedPageBreak/>
        <w:t>"status": &lt;ErrorCode&gt;,</w:t>
      </w:r>
    </w:p>
    <w:p w:rsidR="009301FE" w:rsidP="009301FE" w:rsidRDefault="009301FE" w14:paraId="69AD60EF" w14:textId="77777777">
      <w:pPr>
        <w:pStyle w:val="FirstLevelBullet"/>
        <w:numPr>
          <w:ilvl w:val="0"/>
          <w:numId w:val="0"/>
        </w:numPr>
        <w:ind w:left="1080"/>
      </w:pPr>
      <w:r>
        <w:t>“message”: “&lt;message&gt;”,</w:t>
      </w:r>
    </w:p>
    <w:p w:rsidR="009301FE" w:rsidP="009301FE" w:rsidRDefault="009301FE" w14:paraId="3B6C9D2C" w14:textId="5550EA5D">
      <w:pPr>
        <w:pStyle w:val="FirstLevelBullet"/>
        <w:numPr>
          <w:ilvl w:val="0"/>
          <w:numId w:val="0"/>
        </w:numPr>
        <w:ind w:left="1080"/>
      </w:pPr>
      <w:r>
        <w:t xml:space="preserve">“requestId” : </w:t>
      </w:r>
      <w:r w:rsidR="003E0981">
        <w:t>&lt;requestId&gt;</w:t>
      </w:r>
      <w:r>
        <w:t>,</w:t>
      </w:r>
    </w:p>
    <w:p w:rsidR="009301FE" w:rsidP="009301FE" w:rsidRDefault="009301FE" w14:paraId="50D66D7C" w14:textId="77777777">
      <w:pPr>
        <w:pStyle w:val="FirstLevelBullet"/>
        <w:numPr>
          <w:ilvl w:val="0"/>
          <w:numId w:val="0"/>
        </w:numPr>
        <w:ind w:left="1080"/>
      </w:pPr>
      <w:r>
        <w:t>"data": {</w:t>
      </w:r>
    </w:p>
    <w:p w:rsidR="009301FE" w:rsidP="009301FE" w:rsidRDefault="009301FE" w14:paraId="3C602301" w14:textId="77777777">
      <w:pPr>
        <w:pStyle w:val="FirstLevelBullet"/>
        <w:numPr>
          <w:ilvl w:val="0"/>
          <w:numId w:val="0"/>
        </w:numPr>
        <w:ind w:left="1080"/>
      </w:pPr>
      <w:r>
        <w:t>}</w:t>
      </w:r>
    </w:p>
    <w:p w:rsidR="009301FE" w:rsidP="009301FE" w:rsidRDefault="009301FE" w14:paraId="4F2BB5A1" w14:textId="42A71B40">
      <w:pPr>
        <w:pStyle w:val="FirstLevelBullet"/>
        <w:numPr>
          <w:ilvl w:val="0"/>
          <w:numId w:val="0"/>
        </w:numPr>
        <w:ind w:left="1080"/>
      </w:pPr>
      <w:r>
        <w:t>}</w:t>
      </w:r>
    </w:p>
    <w:p w:rsidR="000B39CA" w:rsidP="009301FE" w:rsidRDefault="000B39CA" w14:paraId="1FCD4782" w14:textId="77777777">
      <w:pPr>
        <w:pStyle w:val="FirstLevelBullet"/>
        <w:numPr>
          <w:ilvl w:val="0"/>
          <w:numId w:val="0"/>
        </w:numPr>
        <w:ind w:left="1080"/>
      </w:pPr>
    </w:p>
    <w:p w:rsidR="000B39CA" w:rsidP="000B39CA" w:rsidRDefault="000B39CA" w14:paraId="0598334A" w14:textId="34E79129">
      <w:pPr>
        <w:pStyle w:val="Caption"/>
        <w:keepNext/>
      </w:pPr>
      <w:bookmarkStart w:name="_Toc113971611" w:id="111"/>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21</w:t>
      </w:r>
      <w:r>
        <w:fldChar w:fldCharType="end"/>
      </w:r>
      <w:r>
        <w:t xml:space="preserve"> Bảng mô tả tham số trong luồng điều khiển lấy thông tin cấu hình Bandsteering</w:t>
      </w:r>
      <w:bookmarkEnd w:id="111"/>
    </w:p>
    <w:tbl>
      <w:tblPr>
        <w:tblStyle w:val="TableGrid"/>
        <w:tblW w:w="0" w:type="auto"/>
        <w:tblInd w:w="175" w:type="dxa"/>
        <w:tblLook w:val="04A0" w:firstRow="1" w:lastRow="0" w:firstColumn="1" w:lastColumn="0" w:noHBand="0" w:noVBand="1"/>
      </w:tblPr>
      <w:tblGrid>
        <w:gridCol w:w="844"/>
        <w:gridCol w:w="1751"/>
        <w:gridCol w:w="1982"/>
        <w:gridCol w:w="1083"/>
        <w:gridCol w:w="1672"/>
        <w:gridCol w:w="1718"/>
      </w:tblGrid>
      <w:tr w:rsidR="000B39CA" w:rsidTr="000B39CA" w14:paraId="5940E094" w14:textId="77777777">
        <w:tc>
          <w:tcPr>
            <w:tcW w:w="844" w:type="dxa"/>
          </w:tcPr>
          <w:p w:rsidR="000B39CA" w:rsidP="009C3AB7" w:rsidRDefault="000B39CA" w14:paraId="4BD40F16" w14:textId="77777777">
            <w:pPr>
              <w:pStyle w:val="ListParagraph"/>
              <w:ind w:left="0"/>
              <w:rPr>
                <w:b/>
                <w:bCs/>
              </w:rPr>
            </w:pPr>
            <w:r>
              <w:rPr>
                <w:b/>
                <w:bCs/>
              </w:rPr>
              <w:t>STT</w:t>
            </w:r>
          </w:p>
        </w:tc>
        <w:tc>
          <w:tcPr>
            <w:tcW w:w="1751" w:type="dxa"/>
          </w:tcPr>
          <w:p w:rsidR="000B39CA" w:rsidP="009C3AB7" w:rsidRDefault="000B39CA" w14:paraId="2153A7BE" w14:textId="77777777">
            <w:pPr>
              <w:pStyle w:val="ListParagraph"/>
              <w:ind w:left="0"/>
              <w:rPr>
                <w:b/>
                <w:bCs/>
              </w:rPr>
            </w:pPr>
            <w:r>
              <w:rPr>
                <w:b/>
                <w:bCs/>
              </w:rPr>
              <w:t>Tham số</w:t>
            </w:r>
          </w:p>
        </w:tc>
        <w:tc>
          <w:tcPr>
            <w:tcW w:w="1982" w:type="dxa"/>
          </w:tcPr>
          <w:p w:rsidR="000B39CA" w:rsidP="009C3AB7" w:rsidRDefault="000B39CA" w14:paraId="2156FB51" w14:textId="77777777">
            <w:pPr>
              <w:pStyle w:val="ListParagraph"/>
              <w:ind w:left="0"/>
              <w:rPr>
                <w:b/>
                <w:bCs/>
              </w:rPr>
            </w:pPr>
            <w:r>
              <w:rPr>
                <w:b/>
                <w:bCs/>
              </w:rPr>
              <w:t>Mô tả</w:t>
            </w:r>
          </w:p>
        </w:tc>
        <w:tc>
          <w:tcPr>
            <w:tcW w:w="1083" w:type="dxa"/>
          </w:tcPr>
          <w:p w:rsidR="000B39CA" w:rsidP="009C3AB7" w:rsidRDefault="000B39CA" w14:paraId="20F41D5B" w14:textId="77777777">
            <w:pPr>
              <w:pStyle w:val="ListParagraph"/>
              <w:ind w:left="0"/>
              <w:rPr>
                <w:b/>
                <w:bCs/>
              </w:rPr>
            </w:pPr>
            <w:r>
              <w:rPr>
                <w:b/>
                <w:bCs/>
              </w:rPr>
              <w:t>Kiểu</w:t>
            </w:r>
          </w:p>
        </w:tc>
        <w:tc>
          <w:tcPr>
            <w:tcW w:w="1672" w:type="dxa"/>
          </w:tcPr>
          <w:p w:rsidR="000B39CA" w:rsidP="009C3AB7" w:rsidRDefault="000B39CA" w14:paraId="5016F81C" w14:textId="77777777">
            <w:pPr>
              <w:pStyle w:val="ListParagraph"/>
              <w:ind w:left="0"/>
              <w:rPr>
                <w:b/>
                <w:bCs/>
              </w:rPr>
            </w:pPr>
            <w:r>
              <w:rPr>
                <w:b/>
                <w:bCs/>
              </w:rPr>
              <w:t>Giá trị</w:t>
            </w:r>
          </w:p>
        </w:tc>
        <w:tc>
          <w:tcPr>
            <w:tcW w:w="1718" w:type="dxa"/>
          </w:tcPr>
          <w:p w:rsidR="000B39CA" w:rsidP="009C3AB7" w:rsidRDefault="000B39CA" w14:paraId="1C393206" w14:textId="77777777">
            <w:pPr>
              <w:pStyle w:val="ListParagraph"/>
              <w:ind w:left="0"/>
              <w:rPr>
                <w:b/>
                <w:bCs/>
              </w:rPr>
            </w:pPr>
            <w:r>
              <w:rPr>
                <w:b/>
                <w:bCs/>
              </w:rPr>
              <w:t>Json Key</w:t>
            </w:r>
          </w:p>
        </w:tc>
      </w:tr>
      <w:tr w:rsidRPr="00020A9F" w:rsidR="000B39CA" w:rsidTr="000B39CA" w14:paraId="1243CE82" w14:textId="77777777">
        <w:tc>
          <w:tcPr>
            <w:tcW w:w="844" w:type="dxa"/>
          </w:tcPr>
          <w:p w:rsidRPr="00020A9F" w:rsidR="000B39CA" w:rsidP="009C3AB7" w:rsidRDefault="000B39CA" w14:paraId="28F463C9" w14:textId="77777777">
            <w:pPr>
              <w:pStyle w:val="ListParagraph"/>
              <w:ind w:left="0"/>
            </w:pPr>
            <w:r w:rsidRPr="00020A9F">
              <w:t>1</w:t>
            </w:r>
          </w:p>
        </w:tc>
        <w:tc>
          <w:tcPr>
            <w:tcW w:w="1751" w:type="dxa"/>
          </w:tcPr>
          <w:p w:rsidRPr="00020A9F" w:rsidR="000B39CA" w:rsidP="009C3AB7" w:rsidRDefault="000B39CA" w14:paraId="42A4DD94" w14:textId="77777777">
            <w:pPr>
              <w:pStyle w:val="ListParagraph"/>
              <w:ind w:left="0"/>
            </w:pPr>
            <w:r>
              <w:t>BandSteering Enable</w:t>
            </w:r>
          </w:p>
        </w:tc>
        <w:tc>
          <w:tcPr>
            <w:tcW w:w="1982" w:type="dxa"/>
          </w:tcPr>
          <w:p w:rsidRPr="00020A9F" w:rsidR="000B39CA" w:rsidP="009C3AB7" w:rsidRDefault="000B39CA" w14:paraId="49D53C26" w14:textId="77777777">
            <w:pPr>
              <w:pStyle w:val="ListParagraph"/>
              <w:ind w:left="0"/>
              <w:jc w:val="left"/>
            </w:pPr>
            <w:r>
              <w:t>Giá trị enable/disable BandSteering</w:t>
            </w:r>
          </w:p>
        </w:tc>
        <w:tc>
          <w:tcPr>
            <w:tcW w:w="1083" w:type="dxa"/>
          </w:tcPr>
          <w:p w:rsidRPr="00020A9F" w:rsidR="000B39CA" w:rsidP="009C3AB7" w:rsidRDefault="000B39CA" w14:paraId="14715F4A" w14:textId="77777777">
            <w:pPr>
              <w:pStyle w:val="ListParagraph"/>
              <w:ind w:left="0"/>
            </w:pPr>
            <w:r>
              <w:t>Boolean</w:t>
            </w:r>
          </w:p>
        </w:tc>
        <w:tc>
          <w:tcPr>
            <w:tcW w:w="1672" w:type="dxa"/>
          </w:tcPr>
          <w:p w:rsidRPr="00020A9F" w:rsidR="000B39CA" w:rsidP="009C3AB7" w:rsidRDefault="000B39CA" w14:paraId="5C61596C" w14:textId="77777777">
            <w:pPr>
              <w:pStyle w:val="ListParagraph"/>
              <w:ind w:left="0"/>
            </w:pPr>
            <w:r>
              <w:t>true/false</w:t>
            </w:r>
          </w:p>
        </w:tc>
        <w:tc>
          <w:tcPr>
            <w:tcW w:w="1718" w:type="dxa"/>
          </w:tcPr>
          <w:p w:rsidRPr="00020A9F" w:rsidR="000B39CA" w:rsidP="009C3AB7" w:rsidRDefault="000B39CA" w14:paraId="1DB05F46" w14:textId="77777777">
            <w:pPr>
              <w:pStyle w:val="ListParagraph"/>
              <w:ind w:left="0"/>
            </w:pPr>
            <w:r>
              <w:t>bndstrgEnable</w:t>
            </w:r>
          </w:p>
        </w:tc>
      </w:tr>
    </w:tbl>
    <w:p w:rsidR="000B39CA" w:rsidP="000B39CA" w:rsidRDefault="000B39CA" w14:paraId="07CD22CA" w14:textId="77777777">
      <w:pPr>
        <w:pStyle w:val="FirstLevelBullet"/>
        <w:numPr>
          <w:ilvl w:val="0"/>
          <w:numId w:val="0"/>
        </w:numPr>
      </w:pPr>
    </w:p>
    <w:p w:rsidR="005D0A98" w:rsidP="005D0A98" w:rsidRDefault="005D0A98" w14:paraId="64375497" w14:textId="0CEB8B35">
      <w:pPr>
        <w:pStyle w:val="Heading3"/>
      </w:pPr>
      <w:bookmarkStart w:name="_Toc113971533" w:id="112"/>
      <w:r>
        <w:t xml:space="preserve">Usecase – Điều khiển thay đổi cấu hình </w:t>
      </w:r>
      <w:r w:rsidRPr="009301FE">
        <w:t>BandSteering</w:t>
      </w:r>
      <w:bookmarkEnd w:id="112"/>
    </w:p>
    <w:tbl>
      <w:tblPr>
        <w:tblStyle w:val="TableGrid"/>
        <w:tblW w:w="0" w:type="auto"/>
        <w:tblLook w:val="04A0" w:firstRow="1" w:lastRow="0" w:firstColumn="1" w:lastColumn="0" w:noHBand="0" w:noVBand="1"/>
      </w:tblPr>
      <w:tblGrid>
        <w:gridCol w:w="1885"/>
        <w:gridCol w:w="7340"/>
      </w:tblGrid>
      <w:tr w:rsidR="005D0A98" w:rsidTr="3BF1215F" w14:paraId="64D1C330" w14:textId="77777777">
        <w:tc>
          <w:tcPr>
            <w:tcW w:w="1885" w:type="dxa"/>
          </w:tcPr>
          <w:p w:rsidR="005D0A98" w:rsidP="00DF09D5" w:rsidRDefault="005D0A98" w14:paraId="39B51181" w14:textId="77777777">
            <w:r>
              <w:t>ID</w:t>
            </w:r>
          </w:p>
        </w:tc>
        <w:tc>
          <w:tcPr>
            <w:tcW w:w="7340" w:type="dxa"/>
          </w:tcPr>
          <w:p w:rsidR="005D0A98" w:rsidP="00DF09D5" w:rsidRDefault="005D0A98" w14:paraId="726D43DF" w14:textId="7872E22E">
            <w:r>
              <w:t>UC-</w:t>
            </w:r>
            <w:r w:rsidR="00B92C7A">
              <w:t>2</w:t>
            </w:r>
            <w:r w:rsidR="00861799">
              <w:t>4</w:t>
            </w:r>
          </w:p>
        </w:tc>
      </w:tr>
      <w:tr w:rsidR="005D0A98" w:rsidTr="3BF1215F" w14:paraId="00361151" w14:textId="77777777">
        <w:tc>
          <w:tcPr>
            <w:tcW w:w="1885" w:type="dxa"/>
          </w:tcPr>
          <w:p w:rsidR="005D0A98" w:rsidP="00DF09D5" w:rsidRDefault="005D0A98" w14:paraId="5E39E7F8" w14:textId="77777777">
            <w:r>
              <w:t>Name</w:t>
            </w:r>
          </w:p>
        </w:tc>
        <w:tc>
          <w:tcPr>
            <w:tcW w:w="7340" w:type="dxa"/>
          </w:tcPr>
          <w:p w:rsidR="005D0A98" w:rsidP="00DF09D5" w:rsidRDefault="005D0A98" w14:paraId="6E8505A2" w14:textId="40421D9C">
            <w:r>
              <w:t xml:space="preserve">Điều khiển thay đổi cấu hình </w:t>
            </w:r>
            <w:r w:rsidRPr="009301FE">
              <w:t>BandSteering</w:t>
            </w:r>
          </w:p>
        </w:tc>
      </w:tr>
      <w:tr w:rsidR="005D0A98" w:rsidTr="3BF1215F" w14:paraId="781B3EC2" w14:textId="77777777">
        <w:tc>
          <w:tcPr>
            <w:tcW w:w="1885" w:type="dxa"/>
          </w:tcPr>
          <w:p w:rsidR="005D0A98" w:rsidP="00DF09D5" w:rsidRDefault="005D0A98" w14:paraId="3542EE79" w14:textId="77777777">
            <w:r>
              <w:t>Description</w:t>
            </w:r>
          </w:p>
        </w:tc>
        <w:tc>
          <w:tcPr>
            <w:tcW w:w="7340" w:type="dxa"/>
          </w:tcPr>
          <w:p w:rsidR="005D0A98" w:rsidP="00DF09D5" w:rsidRDefault="007A6979" w14:paraId="63C36B94" w14:textId="6A5BE835">
            <w:pPr>
              <w:pStyle w:val="FirstLevelBullet"/>
            </w:pPr>
            <w:r>
              <w:t>Mobile App</w:t>
            </w:r>
            <w:r w:rsidR="005D0A98">
              <w:t xml:space="preserve"> gửi yêu cầu thay đổi thông tin cấu hình </w:t>
            </w:r>
            <w:r w:rsidRPr="009301FE" w:rsidR="005D0A98">
              <w:t>BandSteering</w:t>
            </w:r>
            <w:r w:rsidR="005D0A98">
              <w:t>.</w:t>
            </w:r>
          </w:p>
          <w:p w:rsidR="00B92C7A" w:rsidRDefault="1A549E31" w14:paraId="53483FA2" w14:textId="6B0DA6C6">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5D0A98" w:rsidP="00DF09D5" w:rsidRDefault="005D0A98" w14:paraId="5B02E9E6" w14:textId="17260BFB">
            <w:pPr>
              <w:pStyle w:val="FirstLevelBullet"/>
            </w:pPr>
            <w:r>
              <w:t xml:space="preserve">ONT nhận yêu cầu và xử lý thay đổi cấu hình </w:t>
            </w:r>
            <w:r w:rsidRPr="009301FE">
              <w:t>BandSteering</w:t>
            </w:r>
            <w:r>
              <w:t>.</w:t>
            </w:r>
          </w:p>
          <w:p w:rsidR="005D0A98" w:rsidP="00DF09D5" w:rsidRDefault="005D0A98" w14:paraId="19D4144B" w14:textId="77777777">
            <w:pPr>
              <w:pStyle w:val="FirstLevelBullet"/>
            </w:pPr>
            <w:r>
              <w:t>ONT gửi lại phản hồi thay đổi thông tin cấu hình thành công hay thất bại.</w:t>
            </w:r>
          </w:p>
        </w:tc>
      </w:tr>
      <w:tr w:rsidR="005D0A98" w:rsidTr="3BF1215F" w14:paraId="4A52C662" w14:textId="77777777">
        <w:tc>
          <w:tcPr>
            <w:tcW w:w="1885" w:type="dxa"/>
          </w:tcPr>
          <w:p w:rsidR="005D0A98" w:rsidP="00DF09D5" w:rsidRDefault="005D0A98" w14:paraId="48439D8D" w14:textId="77777777">
            <w:r>
              <w:t>Actor</w:t>
            </w:r>
          </w:p>
        </w:tc>
        <w:tc>
          <w:tcPr>
            <w:tcW w:w="7340" w:type="dxa"/>
          </w:tcPr>
          <w:p w:rsidR="005D0A98" w:rsidP="00DF09D5" w:rsidRDefault="005D0A98" w14:paraId="64FFF47A" w14:textId="77777777">
            <w:r>
              <w:t>Admin</w:t>
            </w:r>
          </w:p>
        </w:tc>
      </w:tr>
      <w:tr w:rsidR="005D0A98" w:rsidTr="3BF1215F" w14:paraId="3E4B1302" w14:textId="77777777">
        <w:tc>
          <w:tcPr>
            <w:tcW w:w="1885" w:type="dxa"/>
          </w:tcPr>
          <w:p w:rsidR="005D0A98" w:rsidP="00DF09D5" w:rsidRDefault="005D0A98" w14:paraId="6491842D" w14:textId="77777777">
            <w:r>
              <w:t>Pre-condition</w:t>
            </w:r>
          </w:p>
        </w:tc>
        <w:tc>
          <w:tcPr>
            <w:tcW w:w="7340" w:type="dxa"/>
          </w:tcPr>
          <w:p w:rsidR="005D0A98" w:rsidP="00DF09D5" w:rsidRDefault="005D0A98" w14:paraId="3D88A5BD" w14:textId="00811FBC">
            <w:r>
              <w:t xml:space="preserve">Thiết bị hoạt động bình thường, </w:t>
            </w:r>
            <w:r w:rsidR="007A6979">
              <w:t>Mobile App</w:t>
            </w:r>
            <w:r>
              <w:t xml:space="preserve"> đã đăng nhập thành công vào thiết bị và được cấp phiên truy nhập</w:t>
            </w:r>
          </w:p>
        </w:tc>
      </w:tr>
      <w:tr w:rsidR="005D0A98" w:rsidTr="3BF1215F" w14:paraId="3F74F2B7" w14:textId="77777777">
        <w:tc>
          <w:tcPr>
            <w:tcW w:w="1885" w:type="dxa"/>
          </w:tcPr>
          <w:p w:rsidR="005D0A98" w:rsidP="00DF09D5" w:rsidRDefault="005D0A98" w14:paraId="61251B47" w14:textId="77777777">
            <w:r>
              <w:t>Post-condition</w:t>
            </w:r>
          </w:p>
        </w:tc>
        <w:tc>
          <w:tcPr>
            <w:tcW w:w="7340" w:type="dxa"/>
          </w:tcPr>
          <w:p w:rsidR="005D0A98" w:rsidP="00DF09D5" w:rsidRDefault="005D0A98" w14:paraId="67944DAE" w14:textId="74AB18BB">
            <w:r>
              <w:t xml:space="preserve">Thiết bị phản hồi đầy đủ các thông tin cho </w:t>
            </w:r>
            <w:r w:rsidR="007A6979">
              <w:t>Mobile App</w:t>
            </w:r>
          </w:p>
        </w:tc>
      </w:tr>
    </w:tbl>
    <w:p w:rsidRPr="00406720" w:rsidR="005D0A98" w:rsidP="005D0A98" w:rsidRDefault="005D0A98" w14:paraId="04901C8B" w14:textId="77777777"/>
    <w:p w:rsidR="005D0A98" w:rsidP="005D0A98" w:rsidRDefault="005D0A98" w14:paraId="27A3AD9B" w14:textId="77777777">
      <w:pPr>
        <w:rPr>
          <w:b/>
          <w:bCs/>
        </w:rPr>
      </w:pPr>
      <w:r w:rsidRPr="003C44BD">
        <w:rPr>
          <w:b/>
          <w:bCs/>
        </w:rPr>
        <w:t>Luồng dữ liệu:</w:t>
      </w:r>
    </w:p>
    <w:p w:rsidR="005D0A98" w:rsidP="005D0A98" w:rsidRDefault="005D0A98" w14:paraId="4D47D41F" w14:textId="77777777">
      <w:pPr>
        <w:pStyle w:val="ANSVNormal1"/>
        <w:keepNext/>
      </w:pPr>
      <w:r>
        <w:object w:dxaOrig="9165" w:dyaOrig="5280" w14:anchorId="475A09D0">
          <v:shape id="_x0000_i1041" style="width:461.25pt;height:266.25pt" o:ole="" type="#_x0000_t75">
            <v:imagedata o:title="" r:id="rId49"/>
          </v:shape>
          <o:OLEObject Type="Embed" ProgID="Visio.Drawing.15" ShapeID="_x0000_i1041" DrawAspect="Content" ObjectID="_1724768647" r:id="rId50"/>
        </w:object>
      </w:r>
    </w:p>
    <w:p w:rsidR="005D0A98" w:rsidP="005D0A98" w:rsidRDefault="005D0A98" w14:paraId="57A187AC" w14:textId="253DDD3A">
      <w:pPr>
        <w:pStyle w:val="Caption"/>
      </w:pPr>
      <w:bookmarkStart w:name="_Toc113971664" w:id="113"/>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22</w:t>
      </w:r>
      <w:r>
        <w:fldChar w:fldCharType="end"/>
      </w:r>
      <w:r>
        <w:t xml:space="preserve"> Luồng dữ liệu điều khiển thay đổi cấu hình </w:t>
      </w:r>
      <w:r w:rsidRPr="009301FE">
        <w:t xml:space="preserve">BandSteering </w:t>
      </w:r>
      <w:r>
        <w:t xml:space="preserve">từ </w:t>
      </w:r>
      <w:r w:rsidR="007A6979">
        <w:t>Mobile App</w:t>
      </w:r>
      <w:bookmarkEnd w:id="113"/>
    </w:p>
    <w:p w:rsidR="005D0A98" w:rsidP="005D0A98" w:rsidRDefault="00F02801" w14:paraId="6ADEA63A" w14:textId="0DB401D4">
      <w:pPr>
        <w:rPr>
          <w:b/>
          <w:bCs/>
        </w:rPr>
      </w:pPr>
      <w:r>
        <w:rPr>
          <w:b/>
          <w:bCs/>
        </w:rPr>
        <w:t xml:space="preserve">Cấu trúc payload </w:t>
      </w:r>
      <w:r w:rsidRPr="00AB6FAB" w:rsidR="005D0A98">
        <w:rPr>
          <w:b/>
          <w:bCs/>
        </w:rPr>
        <w:t>của bản tin:</w:t>
      </w:r>
    </w:p>
    <w:p w:rsidR="005D0A98" w:rsidP="005D0A98" w:rsidRDefault="005D0A98" w14:paraId="7A9BE99D" w14:textId="3B25CD9A">
      <w:pPr>
        <w:pStyle w:val="ListParagraph"/>
        <w:numPr>
          <w:ilvl w:val="0"/>
          <w:numId w:val="9"/>
        </w:numPr>
        <w:rPr>
          <w:b/>
          <w:bCs/>
        </w:rPr>
      </w:pPr>
      <w:r>
        <w:rPr>
          <w:b/>
          <w:bCs/>
        </w:rPr>
        <w:t xml:space="preserve">Edit </w:t>
      </w:r>
      <w:r w:rsidRPr="005D0A98">
        <w:rPr>
          <w:b/>
          <w:bCs/>
        </w:rPr>
        <w:t xml:space="preserve">BandSteering </w:t>
      </w:r>
      <w:r>
        <w:rPr>
          <w:b/>
          <w:bCs/>
        </w:rPr>
        <w:t>Request:</w:t>
      </w:r>
    </w:p>
    <w:p w:rsidR="005D0A98" w:rsidP="005D0A98" w:rsidRDefault="005D0A98" w14:paraId="4A5E37A0" w14:textId="4DB6DDCF">
      <w:pPr>
        <w:pStyle w:val="ListParagraph"/>
      </w:pPr>
      <w:r>
        <w:t>{“action” : “</w:t>
      </w:r>
      <w:r w:rsidR="00E92070">
        <w:t>bndstrgEdit</w:t>
      </w:r>
      <w:r>
        <w:t>”, “</w:t>
      </w:r>
      <w:r w:rsidR="00E92070">
        <w:t>bndstrgEnable</w:t>
      </w:r>
      <w:r w:rsidR="008C2C73">
        <w:t xml:space="preserve">” : </w:t>
      </w:r>
      <w:r>
        <w:t>&lt;</w:t>
      </w:r>
      <w:r w:rsidR="00B92C7A">
        <w:t>bndstrgEnable</w:t>
      </w:r>
      <w:r w:rsidR="008C2C73">
        <w:t>&gt;</w:t>
      </w:r>
      <w:r>
        <w:t xml:space="preserve">, “requestId” : </w:t>
      </w:r>
      <w:r w:rsidR="003E0981">
        <w:t>&lt;requestId&gt;</w:t>
      </w:r>
      <w:r>
        <w:t>}</w:t>
      </w:r>
    </w:p>
    <w:p w:rsidR="005D0A98" w:rsidP="005D0A98" w:rsidRDefault="005D0A98" w14:paraId="1B88DE40" w14:textId="2BFE3674">
      <w:pPr>
        <w:pStyle w:val="ListParagraph"/>
        <w:numPr>
          <w:ilvl w:val="0"/>
          <w:numId w:val="9"/>
        </w:numPr>
        <w:rPr>
          <w:b/>
          <w:bCs/>
        </w:rPr>
      </w:pPr>
      <w:r>
        <w:rPr>
          <w:b/>
          <w:bCs/>
        </w:rPr>
        <w:t xml:space="preserve">Edit </w:t>
      </w:r>
      <w:r w:rsidRPr="005D0A98">
        <w:rPr>
          <w:b/>
          <w:bCs/>
        </w:rPr>
        <w:t xml:space="preserve">BandSteering </w:t>
      </w:r>
      <w:r>
        <w:rPr>
          <w:b/>
          <w:bCs/>
        </w:rPr>
        <w:t>Response:</w:t>
      </w:r>
    </w:p>
    <w:p w:rsidRPr="00820762" w:rsidR="005D0A98" w:rsidP="005D0A98" w:rsidRDefault="005D0A98" w14:paraId="6CC31104" w14:textId="30A53B40">
      <w:pPr>
        <w:pStyle w:val="ListParagraph"/>
        <w:numPr>
          <w:ilvl w:val="1"/>
          <w:numId w:val="9"/>
        </w:numPr>
      </w:pPr>
      <w:r>
        <w:t>Edit</w:t>
      </w:r>
      <w:r w:rsidRPr="00820762">
        <w:t xml:space="preserve"> </w:t>
      </w:r>
      <w:r w:rsidRPr="009301FE" w:rsidR="00E92070">
        <w:t xml:space="preserve">BandSteering </w:t>
      </w:r>
      <w:r w:rsidRPr="00820762">
        <w:t>thành công</w:t>
      </w:r>
      <w:r>
        <w:t>:</w:t>
      </w:r>
    </w:p>
    <w:p w:rsidR="005D0A98" w:rsidP="005D0A98" w:rsidRDefault="005D0A98" w14:paraId="1270C981" w14:textId="77777777">
      <w:pPr>
        <w:pStyle w:val="FirstLevelBullet"/>
        <w:numPr>
          <w:ilvl w:val="0"/>
          <w:numId w:val="0"/>
        </w:numPr>
        <w:ind w:left="1080"/>
      </w:pPr>
      <w:r>
        <w:t>{</w:t>
      </w:r>
    </w:p>
    <w:p w:rsidR="005D0A98" w:rsidP="005D0A98" w:rsidRDefault="005D0A98" w14:paraId="0BEF27DE" w14:textId="77777777">
      <w:pPr>
        <w:pStyle w:val="FirstLevelBullet"/>
        <w:numPr>
          <w:ilvl w:val="0"/>
          <w:numId w:val="0"/>
        </w:numPr>
        <w:ind w:left="720" w:firstLine="360"/>
      </w:pPr>
      <w:r>
        <w:t>"status": 0,</w:t>
      </w:r>
    </w:p>
    <w:p w:rsidR="005D0A98" w:rsidP="005D0A98" w:rsidRDefault="005D0A98" w14:paraId="70D9267E" w14:textId="77777777">
      <w:pPr>
        <w:pStyle w:val="FirstLevelBullet"/>
        <w:numPr>
          <w:ilvl w:val="0"/>
          <w:numId w:val="0"/>
        </w:numPr>
        <w:ind w:left="720" w:firstLine="360"/>
      </w:pPr>
      <w:r>
        <w:t>“message”: “Success”,</w:t>
      </w:r>
    </w:p>
    <w:p w:rsidR="005D0A98" w:rsidP="005D0A98" w:rsidRDefault="005D0A98" w14:paraId="55A6AE7A" w14:textId="56565C95">
      <w:pPr>
        <w:pStyle w:val="FirstLevelBullet"/>
        <w:numPr>
          <w:ilvl w:val="0"/>
          <w:numId w:val="0"/>
        </w:numPr>
        <w:ind w:left="720" w:firstLine="360"/>
      </w:pPr>
      <w:r>
        <w:t xml:space="preserve">“requestId” : </w:t>
      </w:r>
      <w:r w:rsidR="003E0981">
        <w:t>&lt;requestId&gt;</w:t>
      </w:r>
      <w:r>
        <w:t>,</w:t>
      </w:r>
    </w:p>
    <w:p w:rsidR="005D0A98" w:rsidP="005D0A98" w:rsidRDefault="005D0A98" w14:paraId="76805E27" w14:textId="77777777">
      <w:pPr>
        <w:pStyle w:val="FirstLevelBullet"/>
        <w:numPr>
          <w:ilvl w:val="0"/>
          <w:numId w:val="0"/>
        </w:numPr>
        <w:ind w:left="720" w:firstLine="360"/>
      </w:pPr>
      <w:r>
        <w:t>"data": {</w:t>
      </w:r>
    </w:p>
    <w:p w:rsidR="005D0A98" w:rsidP="005D0A98" w:rsidRDefault="005D0A98" w14:paraId="35A8E439" w14:textId="175A1065">
      <w:pPr>
        <w:pStyle w:val="FirstLevelBullet"/>
        <w:numPr>
          <w:ilvl w:val="0"/>
          <w:numId w:val="0"/>
        </w:numPr>
        <w:ind w:left="720" w:firstLine="360"/>
      </w:pPr>
      <w:r>
        <w:t>“action” : “</w:t>
      </w:r>
      <w:r w:rsidR="00E92070">
        <w:t>bndstrgEdit</w:t>
      </w:r>
      <w:r>
        <w:t>”</w:t>
      </w:r>
    </w:p>
    <w:p w:rsidR="005D0A98" w:rsidP="005D0A98" w:rsidRDefault="005D0A98" w14:paraId="2B482178" w14:textId="77777777">
      <w:pPr>
        <w:pStyle w:val="FirstLevelBullet"/>
        <w:numPr>
          <w:ilvl w:val="0"/>
          <w:numId w:val="0"/>
        </w:numPr>
        <w:ind w:left="720" w:firstLine="360"/>
      </w:pPr>
      <w:r>
        <w:t>}</w:t>
      </w:r>
    </w:p>
    <w:p w:rsidR="005D0A98" w:rsidP="005D0A98" w:rsidRDefault="005D0A98" w14:paraId="0938CC5E" w14:textId="77777777">
      <w:pPr>
        <w:pStyle w:val="FirstLevelBullet"/>
        <w:numPr>
          <w:ilvl w:val="0"/>
          <w:numId w:val="0"/>
        </w:numPr>
        <w:ind w:left="720" w:firstLine="360"/>
      </w:pPr>
      <w:r>
        <w:t>}</w:t>
      </w:r>
    </w:p>
    <w:p w:rsidRPr="00820762" w:rsidR="005D0A98" w:rsidP="005D0A98" w:rsidRDefault="005D0A98" w14:paraId="6304E878" w14:textId="790A0251">
      <w:pPr>
        <w:pStyle w:val="ListParagraph"/>
        <w:numPr>
          <w:ilvl w:val="1"/>
          <w:numId w:val="9"/>
        </w:numPr>
      </w:pPr>
      <w:r>
        <w:t>Edit</w:t>
      </w:r>
      <w:r w:rsidRPr="00820762">
        <w:t xml:space="preserve"> </w:t>
      </w:r>
      <w:r w:rsidRPr="009301FE" w:rsidR="00E92070">
        <w:t xml:space="preserve">BandSteering </w:t>
      </w:r>
      <w:r>
        <w:t>không</w:t>
      </w:r>
      <w:r w:rsidRPr="00820762">
        <w:t xml:space="preserve"> thành công</w:t>
      </w:r>
      <w:r>
        <w:t>:</w:t>
      </w:r>
    </w:p>
    <w:p w:rsidR="005D0A98" w:rsidP="005D0A98" w:rsidRDefault="005D0A98" w14:paraId="4E5737E2" w14:textId="77777777">
      <w:pPr>
        <w:pStyle w:val="FirstLevelBullet"/>
        <w:numPr>
          <w:ilvl w:val="0"/>
          <w:numId w:val="0"/>
        </w:numPr>
        <w:ind w:left="1080"/>
      </w:pPr>
      <w:r>
        <w:t>{</w:t>
      </w:r>
    </w:p>
    <w:p w:rsidR="005D0A98" w:rsidP="005D0A98" w:rsidRDefault="005D0A98" w14:paraId="0307AF59" w14:textId="77777777">
      <w:pPr>
        <w:pStyle w:val="FirstLevelBullet"/>
        <w:numPr>
          <w:ilvl w:val="0"/>
          <w:numId w:val="0"/>
        </w:numPr>
        <w:ind w:left="1080"/>
      </w:pPr>
      <w:r>
        <w:t>“status”: &lt;ErrorCode&gt;,</w:t>
      </w:r>
    </w:p>
    <w:p w:rsidR="005D0A98" w:rsidP="005D0A98" w:rsidRDefault="005D0A98" w14:paraId="58DE9F6E" w14:textId="77777777">
      <w:pPr>
        <w:pStyle w:val="FirstLevelBullet"/>
        <w:numPr>
          <w:ilvl w:val="0"/>
          <w:numId w:val="0"/>
        </w:numPr>
        <w:ind w:left="1080"/>
      </w:pPr>
      <w:r>
        <w:t>“message”: “&lt;message&gt;”,</w:t>
      </w:r>
    </w:p>
    <w:p w:rsidR="005D0A98" w:rsidP="005D0A98" w:rsidRDefault="005D0A98" w14:paraId="6F971E58" w14:textId="5F788FBB">
      <w:pPr>
        <w:pStyle w:val="FirstLevelBullet"/>
        <w:numPr>
          <w:ilvl w:val="0"/>
          <w:numId w:val="0"/>
        </w:numPr>
        <w:ind w:left="1080"/>
      </w:pPr>
      <w:r>
        <w:t xml:space="preserve">“requestId” : </w:t>
      </w:r>
      <w:r w:rsidR="003E0981">
        <w:t>&lt;requestId&gt;</w:t>
      </w:r>
      <w:r>
        <w:t>,</w:t>
      </w:r>
    </w:p>
    <w:p w:rsidR="005D0A98" w:rsidP="005D0A98" w:rsidRDefault="005D0A98" w14:paraId="13740F95" w14:textId="77777777">
      <w:pPr>
        <w:pStyle w:val="FirstLevelBullet"/>
        <w:numPr>
          <w:ilvl w:val="0"/>
          <w:numId w:val="0"/>
        </w:numPr>
        <w:ind w:left="1080"/>
      </w:pPr>
      <w:r>
        <w:t>"data": {</w:t>
      </w:r>
    </w:p>
    <w:p w:rsidR="005D0A98" w:rsidP="005D0A98" w:rsidRDefault="005D0A98" w14:paraId="6686731C" w14:textId="77777777">
      <w:pPr>
        <w:pStyle w:val="FirstLevelBullet"/>
        <w:numPr>
          <w:ilvl w:val="0"/>
          <w:numId w:val="0"/>
        </w:numPr>
        <w:ind w:left="1080"/>
      </w:pPr>
      <w:r>
        <w:t>}</w:t>
      </w:r>
    </w:p>
    <w:p w:rsidR="005D0A98" w:rsidP="005D0A98" w:rsidRDefault="005D0A98" w14:paraId="4EFAEAEA" w14:textId="77777777">
      <w:pPr>
        <w:pStyle w:val="FirstLevelBullet"/>
        <w:numPr>
          <w:ilvl w:val="0"/>
          <w:numId w:val="0"/>
        </w:numPr>
        <w:ind w:left="1080"/>
      </w:pPr>
      <w:r>
        <w:lastRenderedPageBreak/>
        <w:t>}</w:t>
      </w:r>
    </w:p>
    <w:p w:rsidR="005D0A98" w:rsidP="005D0A98" w:rsidRDefault="005D0A98" w14:paraId="0B12E283" w14:textId="77777777">
      <w:pPr>
        <w:pStyle w:val="ListParagraph"/>
        <w:numPr>
          <w:ilvl w:val="0"/>
          <w:numId w:val="9"/>
        </w:numPr>
        <w:rPr>
          <w:b/>
          <w:bCs/>
        </w:rPr>
      </w:pPr>
      <w:r w:rsidRPr="00003BA2">
        <w:rPr>
          <w:b/>
          <w:bCs/>
        </w:rPr>
        <w:t>Mô tả tham số</w:t>
      </w:r>
      <w:r>
        <w:rPr>
          <w:b/>
          <w:bCs/>
        </w:rPr>
        <w:t>:</w:t>
      </w:r>
    </w:p>
    <w:p w:rsidR="005D0A98" w:rsidP="005D0A98" w:rsidRDefault="005D0A98" w14:paraId="6E886459" w14:textId="4BFA687B">
      <w:pPr>
        <w:pStyle w:val="Caption"/>
        <w:keepNext/>
      </w:pPr>
      <w:bookmarkStart w:name="_Toc113971612" w:id="11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22</w:t>
      </w:r>
      <w:r>
        <w:fldChar w:fldCharType="end"/>
      </w:r>
      <w:r>
        <w:t xml:space="preserve"> Bảng mô tả tham số trong luồng điều khiển thay đổi cấu hình </w:t>
      </w:r>
      <w:r w:rsidRPr="009301FE" w:rsidR="00E92070">
        <w:t>BandSteering</w:t>
      </w:r>
      <w:bookmarkEnd w:id="114"/>
    </w:p>
    <w:tbl>
      <w:tblPr>
        <w:tblStyle w:val="TableGrid"/>
        <w:tblW w:w="0" w:type="auto"/>
        <w:tblInd w:w="175" w:type="dxa"/>
        <w:tblLook w:val="04A0" w:firstRow="1" w:lastRow="0" w:firstColumn="1" w:lastColumn="0" w:noHBand="0" w:noVBand="1"/>
      </w:tblPr>
      <w:tblGrid>
        <w:gridCol w:w="844"/>
        <w:gridCol w:w="1751"/>
        <w:gridCol w:w="1982"/>
        <w:gridCol w:w="1083"/>
        <w:gridCol w:w="1672"/>
        <w:gridCol w:w="1718"/>
      </w:tblGrid>
      <w:tr w:rsidR="005D0A98" w:rsidTr="00DF09D5" w14:paraId="1D7A32AC" w14:textId="77777777">
        <w:tc>
          <w:tcPr>
            <w:tcW w:w="900" w:type="dxa"/>
          </w:tcPr>
          <w:p w:rsidR="005D0A98" w:rsidP="00DF09D5" w:rsidRDefault="005D0A98" w14:paraId="017EA358" w14:textId="77777777">
            <w:pPr>
              <w:pStyle w:val="ListParagraph"/>
              <w:ind w:left="0"/>
              <w:rPr>
                <w:b/>
                <w:bCs/>
              </w:rPr>
            </w:pPr>
            <w:r>
              <w:rPr>
                <w:b/>
                <w:bCs/>
              </w:rPr>
              <w:t>STT</w:t>
            </w:r>
          </w:p>
        </w:tc>
        <w:tc>
          <w:tcPr>
            <w:tcW w:w="1800" w:type="dxa"/>
          </w:tcPr>
          <w:p w:rsidR="005D0A98" w:rsidP="00DF09D5" w:rsidRDefault="005D0A98" w14:paraId="724D27EE" w14:textId="77777777">
            <w:pPr>
              <w:pStyle w:val="ListParagraph"/>
              <w:ind w:left="0"/>
              <w:rPr>
                <w:b/>
                <w:bCs/>
              </w:rPr>
            </w:pPr>
            <w:r>
              <w:rPr>
                <w:b/>
                <w:bCs/>
              </w:rPr>
              <w:t>Tham số</w:t>
            </w:r>
          </w:p>
        </w:tc>
        <w:tc>
          <w:tcPr>
            <w:tcW w:w="2096" w:type="dxa"/>
          </w:tcPr>
          <w:p w:rsidR="005D0A98" w:rsidP="00DF09D5" w:rsidRDefault="005D0A98" w14:paraId="1501C1D0" w14:textId="77777777">
            <w:pPr>
              <w:pStyle w:val="ListParagraph"/>
              <w:ind w:left="0"/>
              <w:rPr>
                <w:b/>
                <w:bCs/>
              </w:rPr>
            </w:pPr>
            <w:r>
              <w:rPr>
                <w:b/>
                <w:bCs/>
              </w:rPr>
              <w:t>Mô tả</w:t>
            </w:r>
          </w:p>
        </w:tc>
        <w:tc>
          <w:tcPr>
            <w:tcW w:w="964" w:type="dxa"/>
          </w:tcPr>
          <w:p w:rsidR="005D0A98" w:rsidP="00DF09D5" w:rsidRDefault="005D0A98" w14:paraId="7F74FA3D" w14:textId="77777777">
            <w:pPr>
              <w:pStyle w:val="ListParagraph"/>
              <w:ind w:left="0"/>
              <w:rPr>
                <w:b/>
                <w:bCs/>
              </w:rPr>
            </w:pPr>
            <w:r>
              <w:rPr>
                <w:b/>
                <w:bCs/>
              </w:rPr>
              <w:t>Kiểu</w:t>
            </w:r>
          </w:p>
        </w:tc>
        <w:tc>
          <w:tcPr>
            <w:tcW w:w="1872" w:type="dxa"/>
          </w:tcPr>
          <w:p w:rsidR="005D0A98" w:rsidP="00DF09D5" w:rsidRDefault="005D0A98" w14:paraId="45B0E069" w14:textId="77777777">
            <w:pPr>
              <w:pStyle w:val="ListParagraph"/>
              <w:ind w:left="0"/>
              <w:rPr>
                <w:b/>
                <w:bCs/>
              </w:rPr>
            </w:pPr>
            <w:r>
              <w:rPr>
                <w:b/>
                <w:bCs/>
              </w:rPr>
              <w:t>Giá trị</w:t>
            </w:r>
          </w:p>
        </w:tc>
        <w:tc>
          <w:tcPr>
            <w:tcW w:w="1418" w:type="dxa"/>
          </w:tcPr>
          <w:p w:rsidR="005D0A98" w:rsidP="00DF09D5" w:rsidRDefault="005D0A98" w14:paraId="2D9DE580" w14:textId="77777777">
            <w:pPr>
              <w:pStyle w:val="ListParagraph"/>
              <w:ind w:left="0"/>
              <w:rPr>
                <w:b/>
                <w:bCs/>
              </w:rPr>
            </w:pPr>
            <w:r>
              <w:rPr>
                <w:b/>
                <w:bCs/>
              </w:rPr>
              <w:t>Json Key</w:t>
            </w:r>
          </w:p>
        </w:tc>
      </w:tr>
      <w:tr w:rsidR="005D0A98" w:rsidTr="00DF09D5" w14:paraId="046AE600" w14:textId="77777777">
        <w:tc>
          <w:tcPr>
            <w:tcW w:w="900" w:type="dxa"/>
          </w:tcPr>
          <w:p w:rsidRPr="00020A9F" w:rsidR="005D0A98" w:rsidP="00DF09D5" w:rsidRDefault="005D0A98" w14:paraId="73F6BBC9" w14:textId="77777777">
            <w:pPr>
              <w:pStyle w:val="ListParagraph"/>
              <w:ind w:left="0"/>
            </w:pPr>
            <w:r w:rsidRPr="00020A9F">
              <w:t>1</w:t>
            </w:r>
          </w:p>
        </w:tc>
        <w:tc>
          <w:tcPr>
            <w:tcW w:w="1800" w:type="dxa"/>
          </w:tcPr>
          <w:p w:rsidRPr="00020A9F" w:rsidR="005D0A98" w:rsidP="00DF09D5" w:rsidRDefault="00E92070" w14:paraId="5B8EFCE9" w14:textId="7DADFBB9">
            <w:pPr>
              <w:pStyle w:val="ListParagraph"/>
              <w:ind w:left="0"/>
            </w:pPr>
            <w:r>
              <w:t>BandSteering Enable</w:t>
            </w:r>
          </w:p>
        </w:tc>
        <w:tc>
          <w:tcPr>
            <w:tcW w:w="2096" w:type="dxa"/>
          </w:tcPr>
          <w:p w:rsidRPr="00020A9F" w:rsidR="005D0A98" w:rsidP="00BF7098" w:rsidRDefault="005D0A98" w14:paraId="17897042" w14:textId="13B8526D">
            <w:pPr>
              <w:pStyle w:val="ListParagraph"/>
              <w:ind w:left="0"/>
              <w:jc w:val="left"/>
            </w:pPr>
            <w:r>
              <w:t xml:space="preserve">Giá trị </w:t>
            </w:r>
            <w:r w:rsidR="00E92070">
              <w:t>enable/disable BandSteering</w:t>
            </w:r>
          </w:p>
        </w:tc>
        <w:tc>
          <w:tcPr>
            <w:tcW w:w="964" w:type="dxa"/>
          </w:tcPr>
          <w:p w:rsidRPr="00020A9F" w:rsidR="005D0A98" w:rsidP="00DF09D5" w:rsidRDefault="00E92070" w14:paraId="0EA43FE3" w14:textId="5719ED28">
            <w:pPr>
              <w:pStyle w:val="ListParagraph"/>
              <w:ind w:left="0"/>
            </w:pPr>
            <w:r>
              <w:t>Boolean</w:t>
            </w:r>
          </w:p>
        </w:tc>
        <w:tc>
          <w:tcPr>
            <w:tcW w:w="1872" w:type="dxa"/>
          </w:tcPr>
          <w:p w:rsidRPr="00020A9F" w:rsidR="005D0A98" w:rsidP="00DF09D5" w:rsidRDefault="008C2C73" w14:paraId="7EB59C62" w14:textId="59DACAC2">
            <w:pPr>
              <w:pStyle w:val="ListParagraph"/>
              <w:ind w:left="0"/>
            </w:pPr>
            <w:r>
              <w:t>t</w:t>
            </w:r>
            <w:r w:rsidR="00E92070">
              <w:t>rue/false</w:t>
            </w:r>
          </w:p>
        </w:tc>
        <w:tc>
          <w:tcPr>
            <w:tcW w:w="1418" w:type="dxa"/>
          </w:tcPr>
          <w:p w:rsidRPr="00020A9F" w:rsidR="005D0A98" w:rsidP="00DF09D5" w:rsidRDefault="00E92070" w14:paraId="183D5823" w14:textId="1B796B98">
            <w:pPr>
              <w:pStyle w:val="ListParagraph"/>
              <w:ind w:left="0"/>
            </w:pPr>
            <w:r>
              <w:t>bndstrgEnable</w:t>
            </w:r>
          </w:p>
        </w:tc>
      </w:tr>
    </w:tbl>
    <w:p w:rsidR="009301FE" w:rsidP="009301FE" w:rsidRDefault="009301FE" w14:paraId="542542D3" w14:textId="77777777">
      <w:pPr>
        <w:pStyle w:val="ANSVNormal1"/>
        <w:rPr>
          <w:highlight w:val="green"/>
        </w:rPr>
      </w:pPr>
    </w:p>
    <w:p w:rsidRPr="006C6448" w:rsidR="00545483" w:rsidRDefault="3F290B3B" w14:paraId="03DA06DF" w14:textId="138E4879">
      <w:pPr>
        <w:pStyle w:val="Heading2"/>
      </w:pPr>
      <w:bookmarkStart w:name="_Toc113971534" w:id="115"/>
      <w:r w:rsidRPr="006C6448">
        <w:t xml:space="preserve">Tính năng quản lý cấu hình </w:t>
      </w:r>
      <w:r w:rsidRPr="006C6448" w:rsidR="131FDD32">
        <w:t>Mesh</w:t>
      </w:r>
      <w:r w:rsidRPr="006C6448">
        <w:t xml:space="preserve"> qua </w:t>
      </w:r>
      <w:r w:rsidRPr="006C6448" w:rsidR="3C4AA7B0">
        <w:t>Mobile App</w:t>
      </w:r>
      <w:bookmarkEnd w:id="115"/>
    </w:p>
    <w:tbl>
      <w:tblPr>
        <w:tblStyle w:val="TableGrid"/>
        <w:tblW w:w="0" w:type="auto"/>
        <w:tblLook w:val="04A0" w:firstRow="1" w:lastRow="0" w:firstColumn="1" w:lastColumn="0" w:noHBand="0" w:noVBand="1"/>
      </w:tblPr>
      <w:tblGrid>
        <w:gridCol w:w="1885"/>
        <w:gridCol w:w="7340"/>
      </w:tblGrid>
      <w:tr w:rsidR="00545483" w:rsidTr="00E5021C" w14:paraId="59685F5C" w14:textId="77777777">
        <w:tc>
          <w:tcPr>
            <w:tcW w:w="1885" w:type="dxa"/>
          </w:tcPr>
          <w:p w:rsidR="00545483" w:rsidP="00E5021C" w:rsidRDefault="00545483" w14:paraId="5E464CEF" w14:textId="77777777">
            <w:r>
              <w:t>ID</w:t>
            </w:r>
          </w:p>
        </w:tc>
        <w:tc>
          <w:tcPr>
            <w:tcW w:w="7340" w:type="dxa"/>
          </w:tcPr>
          <w:p w:rsidR="00545483" w:rsidP="00E5021C" w:rsidRDefault="00545483" w14:paraId="4A02684E" w14:textId="25D34840">
            <w:r>
              <w:t>CN-</w:t>
            </w:r>
            <w:r w:rsidR="00861799">
              <w:t>10</w:t>
            </w:r>
          </w:p>
        </w:tc>
      </w:tr>
      <w:tr w:rsidR="00545483" w:rsidTr="00E5021C" w14:paraId="30F8222B" w14:textId="77777777">
        <w:tc>
          <w:tcPr>
            <w:tcW w:w="1885" w:type="dxa"/>
          </w:tcPr>
          <w:p w:rsidR="00545483" w:rsidP="00E5021C" w:rsidRDefault="00545483" w14:paraId="141F4343" w14:textId="77777777">
            <w:r>
              <w:t>Name</w:t>
            </w:r>
          </w:p>
        </w:tc>
        <w:tc>
          <w:tcPr>
            <w:tcW w:w="7340" w:type="dxa"/>
          </w:tcPr>
          <w:p w:rsidR="00545483" w:rsidP="00E5021C" w:rsidRDefault="00545483" w14:paraId="0E6417F7" w14:textId="35877F8A">
            <w:r>
              <w:t xml:space="preserve">Tính năng quản lý cấu hình </w:t>
            </w:r>
            <w:r w:rsidR="002B04DE">
              <w:t>Mesh</w:t>
            </w:r>
            <w:r>
              <w:t xml:space="preserve"> qua </w:t>
            </w:r>
            <w:r w:rsidR="007A6979">
              <w:t>Mobile App</w:t>
            </w:r>
          </w:p>
        </w:tc>
      </w:tr>
      <w:tr w:rsidR="00545483" w:rsidTr="00E5021C" w14:paraId="556CB9D3" w14:textId="77777777">
        <w:tc>
          <w:tcPr>
            <w:tcW w:w="1885" w:type="dxa"/>
          </w:tcPr>
          <w:p w:rsidR="00545483" w:rsidP="00E5021C" w:rsidRDefault="00545483" w14:paraId="3A439161" w14:textId="77777777">
            <w:r>
              <w:t>Description</w:t>
            </w:r>
          </w:p>
        </w:tc>
        <w:tc>
          <w:tcPr>
            <w:tcW w:w="7340" w:type="dxa"/>
          </w:tcPr>
          <w:p w:rsidR="00545483" w:rsidP="00E5021C" w:rsidRDefault="00545483" w14:paraId="4D2D1433" w14:textId="77777777">
            <w:r>
              <w:t xml:space="preserve">Người quản trị có thể xem cấu hình </w:t>
            </w:r>
            <w:r w:rsidR="002B04DE">
              <w:t>Mesh</w:t>
            </w:r>
            <w:r>
              <w:t xml:space="preserve">, và sửa cấu hình </w:t>
            </w:r>
            <w:r w:rsidR="002B04DE">
              <w:t>Mesh</w:t>
            </w:r>
            <w:r>
              <w:t xml:space="preserve"> hiện tại.</w:t>
            </w:r>
          </w:p>
        </w:tc>
      </w:tr>
      <w:tr w:rsidR="00545483" w:rsidTr="00E5021C" w14:paraId="1CA4C053" w14:textId="77777777">
        <w:tc>
          <w:tcPr>
            <w:tcW w:w="1885" w:type="dxa"/>
          </w:tcPr>
          <w:p w:rsidR="00545483" w:rsidP="00E5021C" w:rsidRDefault="00545483" w14:paraId="4721B090" w14:textId="77777777">
            <w:r>
              <w:t>Actor</w:t>
            </w:r>
          </w:p>
        </w:tc>
        <w:tc>
          <w:tcPr>
            <w:tcW w:w="7340" w:type="dxa"/>
          </w:tcPr>
          <w:p w:rsidR="00545483" w:rsidP="00E5021C" w:rsidRDefault="00545483" w14:paraId="727F6724" w14:textId="77777777">
            <w:r>
              <w:t>Admin</w:t>
            </w:r>
          </w:p>
        </w:tc>
      </w:tr>
      <w:tr w:rsidR="00545483" w:rsidTr="00E5021C" w14:paraId="5183A5BF" w14:textId="77777777">
        <w:tc>
          <w:tcPr>
            <w:tcW w:w="1885" w:type="dxa"/>
          </w:tcPr>
          <w:p w:rsidR="00545483" w:rsidP="00E5021C" w:rsidRDefault="00545483" w14:paraId="7772E785" w14:textId="77777777">
            <w:r>
              <w:t>Pre-condition</w:t>
            </w:r>
          </w:p>
        </w:tc>
        <w:tc>
          <w:tcPr>
            <w:tcW w:w="7340" w:type="dxa"/>
          </w:tcPr>
          <w:p w:rsidR="00545483" w:rsidP="00E5021C" w:rsidRDefault="00545483" w14:paraId="0E28E270" w14:textId="2A34A521">
            <w:r>
              <w:t xml:space="preserve">Thiết bị hoạt động bình thường, </w:t>
            </w:r>
            <w:r w:rsidR="007A6979">
              <w:t>Mobile App</w:t>
            </w:r>
            <w:r>
              <w:t xml:space="preserve"> đã đăng nhập thành công vào thiết bị và được cấp phiên truy nhập</w:t>
            </w:r>
          </w:p>
        </w:tc>
      </w:tr>
      <w:tr w:rsidR="00545483" w:rsidTr="00E5021C" w14:paraId="25AF2499" w14:textId="77777777">
        <w:tc>
          <w:tcPr>
            <w:tcW w:w="1885" w:type="dxa"/>
          </w:tcPr>
          <w:p w:rsidR="00545483" w:rsidP="00E5021C" w:rsidRDefault="00545483" w14:paraId="427A8008" w14:textId="77777777">
            <w:r>
              <w:t>Post-condition</w:t>
            </w:r>
          </w:p>
        </w:tc>
        <w:tc>
          <w:tcPr>
            <w:tcW w:w="7340" w:type="dxa"/>
          </w:tcPr>
          <w:p w:rsidR="00545483" w:rsidP="00E5021C" w:rsidRDefault="00545483" w14:paraId="708E7F1B" w14:textId="40AFAE37">
            <w:r>
              <w:t xml:space="preserve">Thiết bị phản hồi đầy đủ thông tin cho </w:t>
            </w:r>
            <w:r w:rsidR="007A6979">
              <w:t>Mobile App</w:t>
            </w:r>
            <w:r>
              <w:t xml:space="preserve"> và thực hiện thay đổi cấu hình</w:t>
            </w:r>
          </w:p>
        </w:tc>
      </w:tr>
    </w:tbl>
    <w:p w:rsidR="00545483" w:rsidP="00545483" w:rsidRDefault="00545483" w14:paraId="4B1BC9BD" w14:textId="77777777">
      <w:pPr>
        <w:rPr>
          <w:b/>
          <w:bCs/>
        </w:rPr>
      </w:pPr>
    </w:p>
    <w:p w:rsidR="00545483" w:rsidP="00545483" w:rsidRDefault="00545483" w14:paraId="04172E6E" w14:textId="77777777">
      <w:pPr>
        <w:pStyle w:val="Heading3"/>
      </w:pPr>
      <w:bookmarkStart w:name="_Toc113971535" w:id="116"/>
      <w:r>
        <w:t xml:space="preserve">Usecase – Lấy thông tin cấu hình </w:t>
      </w:r>
      <w:r w:rsidR="002B4C37">
        <w:t>Mesh</w:t>
      </w:r>
      <w:r>
        <w:t xml:space="preserve"> hiện tại</w:t>
      </w:r>
      <w:bookmarkEnd w:id="116"/>
    </w:p>
    <w:tbl>
      <w:tblPr>
        <w:tblStyle w:val="TableGrid"/>
        <w:tblW w:w="0" w:type="auto"/>
        <w:tblLook w:val="04A0" w:firstRow="1" w:lastRow="0" w:firstColumn="1" w:lastColumn="0" w:noHBand="0" w:noVBand="1"/>
      </w:tblPr>
      <w:tblGrid>
        <w:gridCol w:w="1885"/>
        <w:gridCol w:w="7340"/>
      </w:tblGrid>
      <w:tr w:rsidR="00545483" w:rsidTr="3BF1215F" w14:paraId="4E945AC9" w14:textId="77777777">
        <w:tc>
          <w:tcPr>
            <w:tcW w:w="1885" w:type="dxa"/>
          </w:tcPr>
          <w:p w:rsidR="00545483" w:rsidP="00E5021C" w:rsidRDefault="00545483" w14:paraId="085CF27A" w14:textId="77777777">
            <w:r>
              <w:t>ID</w:t>
            </w:r>
          </w:p>
        </w:tc>
        <w:tc>
          <w:tcPr>
            <w:tcW w:w="7340" w:type="dxa"/>
          </w:tcPr>
          <w:p w:rsidR="00545483" w:rsidP="00E5021C" w:rsidRDefault="00545483" w14:paraId="70CEF4DB" w14:textId="64C1AAA5">
            <w:r>
              <w:t>UC-</w:t>
            </w:r>
            <w:r w:rsidR="002B04DE">
              <w:t>2</w:t>
            </w:r>
            <w:r w:rsidR="00861799">
              <w:t>5</w:t>
            </w:r>
          </w:p>
        </w:tc>
      </w:tr>
      <w:tr w:rsidR="00545483" w:rsidTr="3BF1215F" w14:paraId="59C2814D" w14:textId="77777777">
        <w:tc>
          <w:tcPr>
            <w:tcW w:w="1885" w:type="dxa"/>
          </w:tcPr>
          <w:p w:rsidR="00545483" w:rsidP="00E5021C" w:rsidRDefault="00545483" w14:paraId="2C6BBA25" w14:textId="77777777">
            <w:r>
              <w:t>Name</w:t>
            </w:r>
          </w:p>
        </w:tc>
        <w:tc>
          <w:tcPr>
            <w:tcW w:w="7340" w:type="dxa"/>
          </w:tcPr>
          <w:p w:rsidR="00545483" w:rsidP="00E5021C" w:rsidRDefault="00545483" w14:paraId="3BD0F136" w14:textId="77777777">
            <w:r>
              <w:t xml:space="preserve">Lấy thông tin cấu hình </w:t>
            </w:r>
            <w:r w:rsidR="002B4C37">
              <w:t>Mesh</w:t>
            </w:r>
            <w:r>
              <w:t xml:space="preserve"> hiện tại </w:t>
            </w:r>
          </w:p>
        </w:tc>
      </w:tr>
      <w:tr w:rsidR="00545483" w:rsidTr="3BF1215F" w14:paraId="32FCE1C4" w14:textId="77777777">
        <w:tc>
          <w:tcPr>
            <w:tcW w:w="1885" w:type="dxa"/>
          </w:tcPr>
          <w:p w:rsidR="00545483" w:rsidP="00E5021C" w:rsidRDefault="00545483" w14:paraId="15E75B44" w14:textId="77777777">
            <w:r>
              <w:t>Description</w:t>
            </w:r>
          </w:p>
        </w:tc>
        <w:tc>
          <w:tcPr>
            <w:tcW w:w="7340" w:type="dxa"/>
          </w:tcPr>
          <w:p w:rsidR="00545483" w:rsidP="00E5021C" w:rsidRDefault="007A6979" w14:paraId="67A4EF95" w14:textId="74BC7433">
            <w:pPr>
              <w:pStyle w:val="FirstLevelBullet"/>
            </w:pPr>
            <w:r>
              <w:t>Mobile App</w:t>
            </w:r>
            <w:r w:rsidR="00545483">
              <w:t xml:space="preserve"> gửi yêu cầu lấy thông tin cấu hình </w:t>
            </w:r>
            <w:r w:rsidR="002B4C37">
              <w:t>Mesh</w:t>
            </w:r>
            <w:r w:rsidR="00545483">
              <w:t>.</w:t>
            </w:r>
          </w:p>
          <w:p w:rsidR="00B92C7A" w:rsidRDefault="1A549E31" w14:paraId="62EBD634" w14:textId="7EEDC64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545483" w:rsidP="00E5021C" w:rsidRDefault="00545483" w14:paraId="3D880397" w14:textId="77777777">
            <w:pPr>
              <w:pStyle w:val="FirstLevelBullet"/>
            </w:pPr>
            <w:r>
              <w:t xml:space="preserve">ONT nhận yêu cầu, xử lý và gửi lại phản hồi thông tin cấu hình SSID hiện tại. </w:t>
            </w:r>
          </w:p>
          <w:p w:rsidR="00545483" w:rsidP="00E5021C" w:rsidRDefault="00545483" w14:paraId="25FE973E" w14:textId="77777777">
            <w:pPr>
              <w:pStyle w:val="FirstLevelBullet"/>
            </w:pPr>
            <w:r>
              <w:t>Nếu có xảy ra lỗi ONT gửi phản hồi mã lỗi.</w:t>
            </w:r>
          </w:p>
        </w:tc>
      </w:tr>
      <w:tr w:rsidR="00545483" w:rsidTr="3BF1215F" w14:paraId="3B862053" w14:textId="77777777">
        <w:tc>
          <w:tcPr>
            <w:tcW w:w="1885" w:type="dxa"/>
          </w:tcPr>
          <w:p w:rsidR="00545483" w:rsidP="00E5021C" w:rsidRDefault="00545483" w14:paraId="2A6DF78B" w14:textId="77777777">
            <w:r>
              <w:t>Actor</w:t>
            </w:r>
          </w:p>
        </w:tc>
        <w:tc>
          <w:tcPr>
            <w:tcW w:w="7340" w:type="dxa"/>
          </w:tcPr>
          <w:p w:rsidR="00545483" w:rsidP="00E5021C" w:rsidRDefault="00545483" w14:paraId="57BE5315" w14:textId="77777777">
            <w:r>
              <w:t>Admin</w:t>
            </w:r>
          </w:p>
        </w:tc>
      </w:tr>
      <w:tr w:rsidR="00545483" w:rsidTr="3BF1215F" w14:paraId="14500B52" w14:textId="77777777">
        <w:tc>
          <w:tcPr>
            <w:tcW w:w="1885" w:type="dxa"/>
          </w:tcPr>
          <w:p w:rsidR="00545483" w:rsidP="00E5021C" w:rsidRDefault="00545483" w14:paraId="2392E5DF" w14:textId="77777777">
            <w:r>
              <w:t>Pre-condition</w:t>
            </w:r>
          </w:p>
        </w:tc>
        <w:tc>
          <w:tcPr>
            <w:tcW w:w="7340" w:type="dxa"/>
          </w:tcPr>
          <w:p w:rsidR="00545483" w:rsidP="00E5021C" w:rsidRDefault="00545483" w14:paraId="55896E0F" w14:textId="7CC2B6D2">
            <w:r>
              <w:t xml:space="preserve">Thiết bị hoạt động bình thường, </w:t>
            </w:r>
            <w:r w:rsidR="007A6979">
              <w:t>Mobile App</w:t>
            </w:r>
            <w:r>
              <w:t xml:space="preserve"> đã đăng nhập thành công vào thiết bị và được cấp phiên truy nhập</w:t>
            </w:r>
          </w:p>
        </w:tc>
      </w:tr>
      <w:tr w:rsidR="00545483" w:rsidTr="3BF1215F" w14:paraId="2AE0BD4D" w14:textId="77777777">
        <w:tc>
          <w:tcPr>
            <w:tcW w:w="1885" w:type="dxa"/>
          </w:tcPr>
          <w:p w:rsidR="00545483" w:rsidP="00E5021C" w:rsidRDefault="00545483" w14:paraId="5DCF0268" w14:textId="77777777">
            <w:r>
              <w:lastRenderedPageBreak/>
              <w:t>Post-condition</w:t>
            </w:r>
          </w:p>
        </w:tc>
        <w:tc>
          <w:tcPr>
            <w:tcW w:w="7340" w:type="dxa"/>
          </w:tcPr>
          <w:p w:rsidR="00545483" w:rsidP="00E5021C" w:rsidRDefault="00545483" w14:paraId="699C43C5" w14:textId="0FBE5AE8">
            <w:r>
              <w:t xml:space="preserve">Thiết bị phản hồi đầy đủ các thông tin cho </w:t>
            </w:r>
            <w:r w:rsidR="007A6979">
              <w:t>Mobile App</w:t>
            </w:r>
          </w:p>
        </w:tc>
      </w:tr>
    </w:tbl>
    <w:p w:rsidRPr="00A13CE7" w:rsidR="00545483" w:rsidP="00545483" w:rsidRDefault="00545483" w14:paraId="0ACAF98F" w14:textId="77777777"/>
    <w:p w:rsidR="00545483" w:rsidP="00545483" w:rsidRDefault="00545483" w14:paraId="27D49A79" w14:textId="77777777">
      <w:pPr>
        <w:rPr>
          <w:b/>
          <w:bCs/>
        </w:rPr>
      </w:pPr>
      <w:r w:rsidRPr="003C44BD">
        <w:rPr>
          <w:b/>
          <w:bCs/>
        </w:rPr>
        <w:t>Luồng dữ liệu:</w:t>
      </w:r>
    </w:p>
    <w:p w:rsidR="00911BFC" w:rsidP="00911BFC" w:rsidRDefault="00DF00DB" w14:paraId="2236DE4A" w14:textId="77777777">
      <w:pPr>
        <w:pStyle w:val="ANSVNormal1"/>
        <w:keepNext/>
        <w:jc w:val="center"/>
      </w:pPr>
      <w:r>
        <w:object w:dxaOrig="9165" w:dyaOrig="5280" w14:anchorId="56C0A898">
          <v:shape id="_x0000_i1042" style="width:461.25pt;height:266.25pt" o:ole="" type="#_x0000_t75">
            <v:imagedata o:title="" r:id="rId51"/>
          </v:shape>
          <o:OLEObject Type="Embed" ProgID="Visio.Drawing.15" ShapeID="_x0000_i1042" DrawAspect="Content" ObjectID="_1724768648" r:id="rId52"/>
        </w:object>
      </w:r>
    </w:p>
    <w:p w:rsidR="00545483" w:rsidP="00911BFC" w:rsidRDefault="00911BFC" w14:paraId="2DFA778E" w14:textId="03832870">
      <w:pPr>
        <w:pStyle w:val="Caption"/>
      </w:pPr>
      <w:bookmarkStart w:name="_Toc113971665" w:id="11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23</w:t>
      </w:r>
      <w:r>
        <w:fldChar w:fldCharType="end"/>
      </w:r>
      <w:r>
        <w:t xml:space="preserve"> Luồng điều khiển xem cấu hình Mesh</w:t>
      </w:r>
      <w:r w:rsidR="008B2E5D">
        <w:t xml:space="preserve"> qua </w:t>
      </w:r>
      <w:r w:rsidR="007A6979">
        <w:t>Mobile App</w:t>
      </w:r>
      <w:bookmarkEnd w:id="117"/>
    </w:p>
    <w:p w:rsidR="00545483" w:rsidP="00545483" w:rsidRDefault="00F02801" w14:paraId="7CC93EAD" w14:textId="4885EDDE">
      <w:pPr>
        <w:rPr>
          <w:b/>
          <w:bCs/>
        </w:rPr>
      </w:pPr>
      <w:r>
        <w:rPr>
          <w:b/>
          <w:bCs/>
        </w:rPr>
        <w:t xml:space="preserve">Cấu trúc payload </w:t>
      </w:r>
      <w:r w:rsidRPr="00AB6FAB" w:rsidR="00545483">
        <w:rPr>
          <w:b/>
          <w:bCs/>
        </w:rPr>
        <w:t>của bản tin:</w:t>
      </w:r>
    </w:p>
    <w:p w:rsidR="00545483" w:rsidP="00545483" w:rsidRDefault="00911BFC" w14:paraId="4F76669C" w14:textId="77777777">
      <w:pPr>
        <w:pStyle w:val="ListParagraph"/>
        <w:numPr>
          <w:ilvl w:val="0"/>
          <w:numId w:val="9"/>
        </w:numPr>
        <w:rPr>
          <w:b/>
          <w:bCs/>
        </w:rPr>
      </w:pPr>
      <w:r>
        <w:rPr>
          <w:b/>
          <w:bCs/>
        </w:rPr>
        <w:t>Mesh</w:t>
      </w:r>
      <w:r w:rsidR="00545483">
        <w:rPr>
          <w:b/>
          <w:bCs/>
        </w:rPr>
        <w:t xml:space="preserve"> view Request:</w:t>
      </w:r>
    </w:p>
    <w:p w:rsidR="00545483" w:rsidP="00A52D79" w:rsidRDefault="00545483" w14:paraId="0C4B60F1" w14:textId="33167F11">
      <w:pPr>
        <w:pStyle w:val="ListParagraph"/>
        <w:ind w:firstLine="360"/>
      </w:pPr>
      <w:r>
        <w:t>{“action” : “</w:t>
      </w:r>
      <w:r w:rsidR="00911BFC">
        <w:t>mesh</w:t>
      </w:r>
      <w:r>
        <w:t>View”</w:t>
      </w:r>
      <w:r w:rsidR="00A52D79">
        <w:t xml:space="preserve">, “requestId” : </w:t>
      </w:r>
      <w:r w:rsidR="003E0981">
        <w:t>&lt;requestId&gt;</w:t>
      </w:r>
      <w:r>
        <w:t>}</w:t>
      </w:r>
    </w:p>
    <w:p w:rsidR="00545483" w:rsidP="00545483" w:rsidRDefault="00911BFC" w14:paraId="42D2B11A" w14:textId="77777777">
      <w:pPr>
        <w:pStyle w:val="ListParagraph"/>
        <w:numPr>
          <w:ilvl w:val="0"/>
          <w:numId w:val="9"/>
        </w:numPr>
        <w:rPr>
          <w:b/>
          <w:bCs/>
        </w:rPr>
      </w:pPr>
      <w:r>
        <w:rPr>
          <w:b/>
          <w:bCs/>
        </w:rPr>
        <w:t>Mesh</w:t>
      </w:r>
      <w:r w:rsidR="00545483">
        <w:rPr>
          <w:b/>
          <w:bCs/>
        </w:rPr>
        <w:t xml:space="preserve"> view Response:</w:t>
      </w:r>
    </w:p>
    <w:p w:rsidRPr="00820762" w:rsidR="00545483" w:rsidP="00545483" w:rsidRDefault="00545483" w14:paraId="27E10B16" w14:textId="77777777">
      <w:pPr>
        <w:pStyle w:val="ListParagraph"/>
        <w:numPr>
          <w:ilvl w:val="1"/>
          <w:numId w:val="9"/>
        </w:numPr>
      </w:pPr>
      <w:r>
        <w:t xml:space="preserve">Lấy thông tin </w:t>
      </w:r>
      <w:r w:rsidR="00911BFC">
        <w:t>cấu hình Mesh</w:t>
      </w:r>
      <w:r w:rsidRPr="00820762">
        <w:t xml:space="preserve"> thành công</w:t>
      </w:r>
      <w:r>
        <w:t>:</w:t>
      </w:r>
    </w:p>
    <w:p w:rsidR="00545483" w:rsidP="00545483" w:rsidRDefault="00545483" w14:paraId="7F732042" w14:textId="77777777">
      <w:pPr>
        <w:pStyle w:val="FirstLevelBullet"/>
        <w:numPr>
          <w:ilvl w:val="0"/>
          <w:numId w:val="0"/>
        </w:numPr>
        <w:ind w:left="1080"/>
      </w:pPr>
      <w:r>
        <w:t>{</w:t>
      </w:r>
    </w:p>
    <w:p w:rsidR="00545483" w:rsidP="00545483" w:rsidRDefault="00545483" w14:paraId="7EA978F0" w14:textId="77777777">
      <w:pPr>
        <w:pStyle w:val="FirstLevelBullet"/>
        <w:numPr>
          <w:ilvl w:val="0"/>
          <w:numId w:val="0"/>
        </w:numPr>
        <w:ind w:left="720" w:firstLine="360"/>
      </w:pPr>
      <w:r>
        <w:t>"status": 0,</w:t>
      </w:r>
    </w:p>
    <w:p w:rsidR="00545483" w:rsidP="00545483" w:rsidRDefault="00B94824" w14:paraId="46917DDB" w14:textId="76637D82">
      <w:pPr>
        <w:pStyle w:val="FirstLevelBullet"/>
        <w:numPr>
          <w:ilvl w:val="0"/>
          <w:numId w:val="0"/>
        </w:numPr>
        <w:ind w:left="720" w:firstLine="360"/>
      </w:pPr>
      <w:r>
        <w:t>“message”: “</w:t>
      </w:r>
      <w:r w:rsidR="001F1C9A">
        <w:t>Success</w:t>
      </w:r>
      <w:r>
        <w:t>”</w:t>
      </w:r>
      <w:r w:rsidR="00545483">
        <w:t>,</w:t>
      </w:r>
    </w:p>
    <w:p w:rsidR="00A52D79" w:rsidP="00A52D79" w:rsidRDefault="00A52D79" w14:paraId="0C653BF2" w14:textId="31A0B6DA">
      <w:pPr>
        <w:pStyle w:val="ListParagraph"/>
        <w:ind w:firstLine="360"/>
      </w:pPr>
      <w:r>
        <w:t xml:space="preserve">“requestId” : </w:t>
      </w:r>
      <w:r w:rsidR="003E0981">
        <w:t>&lt;requestId&gt;</w:t>
      </w:r>
      <w:r>
        <w:t>,</w:t>
      </w:r>
    </w:p>
    <w:p w:rsidR="00545483" w:rsidP="00545483" w:rsidRDefault="00545483" w14:paraId="56961F56" w14:textId="77777777">
      <w:pPr>
        <w:pStyle w:val="FirstLevelBullet"/>
        <w:numPr>
          <w:ilvl w:val="0"/>
          <w:numId w:val="0"/>
        </w:numPr>
        <w:ind w:left="720" w:firstLine="360"/>
      </w:pPr>
      <w:r>
        <w:t>"data": {</w:t>
      </w:r>
    </w:p>
    <w:p w:rsidR="00545483" w:rsidP="00545483" w:rsidRDefault="00545483" w14:paraId="583D0BD8" w14:textId="3BD03F07">
      <w:pPr>
        <w:pStyle w:val="FirstLevelBullet"/>
        <w:numPr>
          <w:ilvl w:val="0"/>
          <w:numId w:val="0"/>
        </w:numPr>
        <w:ind w:left="720" w:firstLine="360"/>
      </w:pPr>
      <w:r>
        <w:t>“action” : “</w:t>
      </w:r>
      <w:r w:rsidR="00911BFC">
        <w:t>mesh</w:t>
      </w:r>
      <w:r>
        <w:t>View”,</w:t>
      </w:r>
    </w:p>
    <w:p w:rsidR="00A66CCA" w:rsidP="00A66CCA" w:rsidRDefault="00A66CCA" w14:paraId="320EEBC7" w14:textId="5CC346F1">
      <w:pPr>
        <w:pStyle w:val="FirstLevelBullet"/>
        <w:numPr>
          <w:ilvl w:val="0"/>
          <w:numId w:val="0"/>
        </w:numPr>
        <w:ind w:left="720" w:firstLine="360"/>
      </w:pPr>
      <w:r>
        <w:t>“</w:t>
      </w:r>
      <w:r w:rsidRPr="006B48DC">
        <w:t>results</w:t>
      </w:r>
      <w:r>
        <w:t>” : [</w:t>
      </w:r>
    </w:p>
    <w:p w:rsidR="00A66CCA" w:rsidP="00A66CCA" w:rsidRDefault="00A66CCA" w14:paraId="3F0EB3A7" w14:textId="362C29CC">
      <w:pPr>
        <w:pStyle w:val="FirstLevelBullet"/>
        <w:numPr>
          <w:ilvl w:val="0"/>
          <w:numId w:val="0"/>
        </w:numPr>
        <w:ind w:left="2160" w:firstLine="720"/>
      </w:pPr>
      <w:r>
        <w:t>{</w:t>
      </w:r>
    </w:p>
    <w:p w:rsidR="00545483" w:rsidP="00911BFC" w:rsidRDefault="00911BFC" w14:paraId="38FC42FF" w14:textId="565C9B6A">
      <w:pPr>
        <w:pStyle w:val="FirstLevelBullet"/>
        <w:numPr>
          <w:ilvl w:val="0"/>
          <w:numId w:val="0"/>
        </w:numPr>
        <w:ind w:left="720" w:hanging="360"/>
      </w:pPr>
      <w:r>
        <w:tab/>
      </w:r>
      <w:r>
        <w:t xml:space="preserve">     </w:t>
      </w:r>
      <w:r w:rsidR="00A66CCA">
        <w:tab/>
      </w:r>
      <w:r w:rsidR="00A66CCA">
        <w:tab/>
      </w:r>
      <w:r w:rsidR="00A66CCA">
        <w:tab/>
      </w:r>
      <w:r w:rsidR="00A66CCA">
        <w:tab/>
      </w:r>
      <w:r>
        <w:t xml:space="preserve"> “enable</w:t>
      </w:r>
      <w:r w:rsidR="00C10CD1">
        <w:t>Mesh</w:t>
      </w:r>
      <w:r w:rsidR="00AF260B">
        <w:t xml:space="preserve">” : </w:t>
      </w:r>
      <w:r>
        <w:t>&lt;enable</w:t>
      </w:r>
      <w:r w:rsidR="00C10CD1">
        <w:t>Mesh</w:t>
      </w:r>
      <w:r w:rsidR="00AF260B">
        <w:t>&gt;</w:t>
      </w:r>
    </w:p>
    <w:p w:rsidR="00A66CCA" w:rsidP="00911BFC" w:rsidRDefault="00A66CCA" w14:paraId="27039DDB" w14:textId="2EB93326">
      <w:pPr>
        <w:pStyle w:val="FirstLevelBullet"/>
        <w:numPr>
          <w:ilvl w:val="0"/>
          <w:numId w:val="0"/>
        </w:numPr>
        <w:ind w:left="720" w:hanging="360"/>
      </w:pPr>
      <w:r>
        <w:tab/>
      </w:r>
      <w:r>
        <w:tab/>
      </w:r>
      <w:r>
        <w:tab/>
      </w:r>
      <w:r>
        <w:tab/>
      </w:r>
      <w:r>
        <w:t>}</w:t>
      </w:r>
    </w:p>
    <w:p w:rsidR="00A66CCA" w:rsidP="00911BFC" w:rsidRDefault="00A66CCA" w14:paraId="11EC0D2D" w14:textId="0419306E">
      <w:pPr>
        <w:pStyle w:val="FirstLevelBullet"/>
        <w:numPr>
          <w:ilvl w:val="0"/>
          <w:numId w:val="0"/>
        </w:numPr>
        <w:ind w:left="720" w:hanging="360"/>
      </w:pPr>
      <w:r>
        <w:tab/>
      </w:r>
      <w:r>
        <w:tab/>
      </w:r>
      <w:r>
        <w:tab/>
      </w:r>
      <w:r>
        <w:t>]</w:t>
      </w:r>
      <w:r>
        <w:tab/>
      </w:r>
    </w:p>
    <w:p w:rsidR="00545483" w:rsidP="00545483" w:rsidRDefault="00545483" w14:paraId="40A30F32" w14:textId="77777777">
      <w:pPr>
        <w:pStyle w:val="FirstLevelBullet"/>
        <w:numPr>
          <w:ilvl w:val="0"/>
          <w:numId w:val="0"/>
        </w:numPr>
        <w:ind w:left="720" w:firstLine="360"/>
      </w:pPr>
      <w:r>
        <w:lastRenderedPageBreak/>
        <w:t>}</w:t>
      </w:r>
    </w:p>
    <w:p w:rsidR="00545483" w:rsidP="00545483" w:rsidRDefault="00545483" w14:paraId="4A8AD3D8" w14:textId="77777777">
      <w:pPr>
        <w:pStyle w:val="FirstLevelBullet"/>
        <w:numPr>
          <w:ilvl w:val="0"/>
          <w:numId w:val="0"/>
        </w:numPr>
        <w:ind w:left="720" w:firstLine="360"/>
      </w:pPr>
      <w:r>
        <w:t>}</w:t>
      </w:r>
    </w:p>
    <w:p w:rsidRPr="00820762" w:rsidR="00545483" w:rsidP="00545483" w:rsidRDefault="00545483" w14:paraId="4AEDE7C6" w14:textId="55032906">
      <w:pPr>
        <w:pStyle w:val="ListParagraph"/>
        <w:numPr>
          <w:ilvl w:val="1"/>
          <w:numId w:val="9"/>
        </w:numPr>
      </w:pPr>
      <w:r>
        <w:t xml:space="preserve">Lấy thông tin </w:t>
      </w:r>
      <w:r w:rsidR="006A7679">
        <w:t xml:space="preserve">Mesh </w:t>
      </w:r>
      <w:r>
        <w:t>thất bại:</w:t>
      </w:r>
    </w:p>
    <w:p w:rsidR="00545483" w:rsidP="00545483" w:rsidRDefault="00545483" w14:paraId="23E17CC2" w14:textId="77777777">
      <w:pPr>
        <w:pStyle w:val="FirstLevelBullet"/>
        <w:numPr>
          <w:ilvl w:val="0"/>
          <w:numId w:val="0"/>
        </w:numPr>
        <w:ind w:left="1080"/>
      </w:pPr>
      <w:r>
        <w:t>{</w:t>
      </w:r>
    </w:p>
    <w:p w:rsidR="00545483" w:rsidP="00545483" w:rsidRDefault="00183521" w14:paraId="1C7BF28C" w14:textId="3FB6AC49">
      <w:pPr>
        <w:pStyle w:val="FirstLevelBullet"/>
        <w:numPr>
          <w:ilvl w:val="0"/>
          <w:numId w:val="0"/>
        </w:numPr>
        <w:ind w:left="1080"/>
      </w:pPr>
      <w:r>
        <w:t>“status”: &lt;ErrorCode&gt;</w:t>
      </w:r>
      <w:r w:rsidR="00545483">
        <w:t>,</w:t>
      </w:r>
    </w:p>
    <w:p w:rsidR="00545483" w:rsidP="00545483" w:rsidRDefault="00B94824" w14:paraId="5A14B70E" w14:textId="3A5121D0">
      <w:pPr>
        <w:pStyle w:val="FirstLevelBullet"/>
        <w:numPr>
          <w:ilvl w:val="0"/>
          <w:numId w:val="0"/>
        </w:numPr>
        <w:ind w:left="1080"/>
      </w:pPr>
      <w:r>
        <w:t>“message”: “&lt;message&gt;”</w:t>
      </w:r>
      <w:r w:rsidR="00545483">
        <w:t>,</w:t>
      </w:r>
    </w:p>
    <w:p w:rsidR="00A52D79" w:rsidP="00A52D79" w:rsidRDefault="00A52D79" w14:paraId="0FE81E99" w14:textId="216FC9A3">
      <w:pPr>
        <w:pStyle w:val="ListParagraph"/>
        <w:ind w:firstLine="360"/>
      </w:pPr>
      <w:r>
        <w:t xml:space="preserve">“requestId” : </w:t>
      </w:r>
      <w:r w:rsidR="003E0981">
        <w:t>&lt;requestId&gt;</w:t>
      </w:r>
      <w:r>
        <w:t>,</w:t>
      </w:r>
    </w:p>
    <w:p w:rsidR="00545483" w:rsidP="00545483" w:rsidRDefault="00545483" w14:paraId="67BF77E3" w14:textId="77777777">
      <w:pPr>
        <w:pStyle w:val="FirstLevelBullet"/>
        <w:numPr>
          <w:ilvl w:val="0"/>
          <w:numId w:val="0"/>
        </w:numPr>
        <w:ind w:left="1080"/>
      </w:pPr>
      <w:r>
        <w:t>"data": {</w:t>
      </w:r>
    </w:p>
    <w:p w:rsidR="00545483" w:rsidP="00545483" w:rsidRDefault="00545483" w14:paraId="37673D92" w14:textId="77777777">
      <w:pPr>
        <w:pStyle w:val="FirstLevelBullet"/>
        <w:numPr>
          <w:ilvl w:val="0"/>
          <w:numId w:val="0"/>
        </w:numPr>
        <w:ind w:left="1080"/>
      </w:pPr>
      <w:r>
        <w:t>}</w:t>
      </w:r>
    </w:p>
    <w:p w:rsidR="00545483" w:rsidP="00545483" w:rsidRDefault="00545483" w14:paraId="0EB1D86B" w14:textId="77777777">
      <w:pPr>
        <w:pStyle w:val="FirstLevelBullet"/>
        <w:numPr>
          <w:ilvl w:val="0"/>
          <w:numId w:val="0"/>
        </w:numPr>
        <w:ind w:left="1080"/>
      </w:pPr>
      <w:r>
        <w:t>}</w:t>
      </w:r>
    </w:p>
    <w:p w:rsidR="00545483" w:rsidP="00545483" w:rsidRDefault="00545483" w14:paraId="57C83432" w14:textId="77777777">
      <w:pPr>
        <w:pStyle w:val="FirstLevelBullet"/>
        <w:numPr>
          <w:ilvl w:val="0"/>
          <w:numId w:val="0"/>
        </w:numPr>
        <w:ind w:left="720" w:hanging="360"/>
      </w:pPr>
    </w:p>
    <w:p w:rsidR="00545483" w:rsidP="00545483" w:rsidRDefault="00545483" w14:paraId="36874C43" w14:textId="77777777">
      <w:pPr>
        <w:pStyle w:val="ListParagraph"/>
        <w:numPr>
          <w:ilvl w:val="0"/>
          <w:numId w:val="9"/>
        </w:numPr>
        <w:rPr>
          <w:b/>
          <w:bCs/>
        </w:rPr>
      </w:pPr>
      <w:r w:rsidRPr="00003BA2">
        <w:rPr>
          <w:b/>
          <w:bCs/>
        </w:rPr>
        <w:t>Mô tả tham số</w:t>
      </w:r>
      <w:r>
        <w:rPr>
          <w:b/>
          <w:bCs/>
        </w:rPr>
        <w:t>:</w:t>
      </w:r>
    </w:p>
    <w:p w:rsidR="003D4214" w:rsidP="003D4214" w:rsidRDefault="003D4214" w14:paraId="465DE5C1" w14:textId="5CC6E673">
      <w:pPr>
        <w:pStyle w:val="Caption"/>
        <w:keepNext/>
      </w:pPr>
      <w:bookmarkStart w:name="_Toc113971613" w:id="118"/>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23</w:t>
      </w:r>
      <w:r>
        <w:fldChar w:fldCharType="end"/>
      </w:r>
      <w:r>
        <w:t xml:space="preserve"> Bảng mô tả tham số trong luồng điều khiển lấy thông tin cấu hình Mesh hiện tại</w:t>
      </w:r>
      <w:bookmarkEnd w:id="118"/>
    </w:p>
    <w:tbl>
      <w:tblPr>
        <w:tblStyle w:val="TableGrid"/>
        <w:tblW w:w="0" w:type="auto"/>
        <w:tblInd w:w="175" w:type="dxa"/>
        <w:tblLook w:val="04A0" w:firstRow="1" w:lastRow="0" w:firstColumn="1" w:lastColumn="0" w:noHBand="0" w:noVBand="1"/>
      </w:tblPr>
      <w:tblGrid>
        <w:gridCol w:w="715"/>
        <w:gridCol w:w="1709"/>
        <w:gridCol w:w="1475"/>
        <w:gridCol w:w="1083"/>
        <w:gridCol w:w="2356"/>
        <w:gridCol w:w="1712"/>
      </w:tblGrid>
      <w:tr w:rsidR="00C10CD1" w:rsidTr="003D4214" w14:paraId="6597AB8A" w14:textId="77777777">
        <w:tc>
          <w:tcPr>
            <w:tcW w:w="715" w:type="dxa"/>
          </w:tcPr>
          <w:p w:rsidR="00545483" w:rsidP="00E5021C" w:rsidRDefault="00545483" w14:paraId="7F8587F8" w14:textId="77777777">
            <w:pPr>
              <w:pStyle w:val="ListParagraph"/>
              <w:ind w:left="0"/>
              <w:rPr>
                <w:b/>
                <w:bCs/>
              </w:rPr>
            </w:pPr>
            <w:r>
              <w:rPr>
                <w:b/>
                <w:bCs/>
              </w:rPr>
              <w:t>STT</w:t>
            </w:r>
          </w:p>
        </w:tc>
        <w:tc>
          <w:tcPr>
            <w:tcW w:w="1709" w:type="dxa"/>
          </w:tcPr>
          <w:p w:rsidR="00545483" w:rsidP="00E5021C" w:rsidRDefault="00545483" w14:paraId="40BE28EF" w14:textId="77777777">
            <w:pPr>
              <w:pStyle w:val="ListParagraph"/>
              <w:ind w:left="0"/>
              <w:rPr>
                <w:b/>
                <w:bCs/>
              </w:rPr>
            </w:pPr>
            <w:r>
              <w:rPr>
                <w:b/>
                <w:bCs/>
              </w:rPr>
              <w:t>Tham số</w:t>
            </w:r>
          </w:p>
        </w:tc>
        <w:tc>
          <w:tcPr>
            <w:tcW w:w="1475" w:type="dxa"/>
          </w:tcPr>
          <w:p w:rsidR="00545483" w:rsidP="00E5021C" w:rsidRDefault="00545483" w14:paraId="5A352BC5" w14:textId="77777777">
            <w:pPr>
              <w:pStyle w:val="ListParagraph"/>
              <w:ind w:left="0"/>
              <w:rPr>
                <w:b/>
                <w:bCs/>
              </w:rPr>
            </w:pPr>
            <w:r>
              <w:rPr>
                <w:b/>
                <w:bCs/>
              </w:rPr>
              <w:t>Mô tả</w:t>
            </w:r>
          </w:p>
        </w:tc>
        <w:tc>
          <w:tcPr>
            <w:tcW w:w="1083" w:type="dxa"/>
          </w:tcPr>
          <w:p w:rsidR="00545483" w:rsidP="00E5021C" w:rsidRDefault="00545483" w14:paraId="44DD0154" w14:textId="77777777">
            <w:pPr>
              <w:pStyle w:val="ListParagraph"/>
              <w:ind w:left="0"/>
              <w:rPr>
                <w:b/>
                <w:bCs/>
              </w:rPr>
            </w:pPr>
            <w:r>
              <w:rPr>
                <w:b/>
                <w:bCs/>
              </w:rPr>
              <w:t>Kiểu</w:t>
            </w:r>
          </w:p>
        </w:tc>
        <w:tc>
          <w:tcPr>
            <w:tcW w:w="2356" w:type="dxa"/>
          </w:tcPr>
          <w:p w:rsidR="00545483" w:rsidP="00E5021C" w:rsidRDefault="00545483" w14:paraId="6D88C868" w14:textId="77777777">
            <w:pPr>
              <w:pStyle w:val="ListParagraph"/>
              <w:ind w:left="0"/>
              <w:rPr>
                <w:b/>
                <w:bCs/>
              </w:rPr>
            </w:pPr>
            <w:r>
              <w:rPr>
                <w:b/>
                <w:bCs/>
              </w:rPr>
              <w:t>Giá trị</w:t>
            </w:r>
          </w:p>
        </w:tc>
        <w:tc>
          <w:tcPr>
            <w:tcW w:w="1712" w:type="dxa"/>
          </w:tcPr>
          <w:p w:rsidR="00545483" w:rsidP="00E5021C" w:rsidRDefault="00545483" w14:paraId="337D3644" w14:textId="77777777">
            <w:pPr>
              <w:pStyle w:val="ListParagraph"/>
              <w:ind w:left="0"/>
              <w:rPr>
                <w:b/>
                <w:bCs/>
              </w:rPr>
            </w:pPr>
            <w:r>
              <w:rPr>
                <w:b/>
                <w:bCs/>
              </w:rPr>
              <w:t>Json Key</w:t>
            </w:r>
          </w:p>
        </w:tc>
      </w:tr>
      <w:tr w:rsidRPr="004C66E4" w:rsidR="00C10CD1" w:rsidTr="003D4214" w14:paraId="6107A768" w14:textId="77777777">
        <w:tc>
          <w:tcPr>
            <w:tcW w:w="715" w:type="dxa"/>
          </w:tcPr>
          <w:p w:rsidRPr="004C66E4" w:rsidR="00545483" w:rsidP="00E5021C" w:rsidRDefault="00545483" w14:paraId="069CA900" w14:textId="77777777">
            <w:pPr>
              <w:pStyle w:val="ListParagraph"/>
              <w:ind w:left="0"/>
            </w:pPr>
            <w:r w:rsidRPr="004C66E4">
              <w:t>1</w:t>
            </w:r>
          </w:p>
        </w:tc>
        <w:tc>
          <w:tcPr>
            <w:tcW w:w="1709" w:type="dxa"/>
          </w:tcPr>
          <w:p w:rsidRPr="004C66E4" w:rsidR="00545483" w:rsidP="00E5021C" w:rsidRDefault="00C10CD1" w14:paraId="430C0CA3" w14:textId="77777777">
            <w:pPr>
              <w:pStyle w:val="ListParagraph"/>
              <w:ind w:left="0"/>
            </w:pPr>
            <w:r>
              <w:t>Enable Mesh</w:t>
            </w:r>
          </w:p>
        </w:tc>
        <w:tc>
          <w:tcPr>
            <w:tcW w:w="1475" w:type="dxa"/>
          </w:tcPr>
          <w:p w:rsidRPr="004C66E4" w:rsidR="00545483" w:rsidP="00E5021C" w:rsidRDefault="00C10CD1" w14:paraId="404DA66D" w14:textId="77777777">
            <w:pPr>
              <w:pStyle w:val="ListParagraph"/>
              <w:ind w:left="0"/>
            </w:pPr>
            <w:r>
              <w:t>Bật/Tắt tính năng Mesh</w:t>
            </w:r>
          </w:p>
        </w:tc>
        <w:tc>
          <w:tcPr>
            <w:tcW w:w="1083" w:type="dxa"/>
          </w:tcPr>
          <w:p w:rsidRPr="004C66E4" w:rsidR="00545483" w:rsidP="00E5021C" w:rsidRDefault="00C10CD1" w14:paraId="7DF67BEF" w14:textId="77777777">
            <w:pPr>
              <w:pStyle w:val="ListParagraph"/>
              <w:ind w:left="0"/>
            </w:pPr>
            <w:r>
              <w:t>Boolean</w:t>
            </w:r>
          </w:p>
        </w:tc>
        <w:tc>
          <w:tcPr>
            <w:tcW w:w="2356" w:type="dxa"/>
          </w:tcPr>
          <w:p w:rsidR="00545483" w:rsidP="00E5021C" w:rsidRDefault="00AF260B" w14:paraId="73FD85F1" w14:textId="0C7A6DBC">
            <w:pPr>
              <w:pStyle w:val="ListParagraph"/>
              <w:ind w:left="0"/>
            </w:pPr>
            <w:r>
              <w:t>t</w:t>
            </w:r>
            <w:r w:rsidR="00C10CD1">
              <w:t>rue: Bật</w:t>
            </w:r>
          </w:p>
          <w:p w:rsidRPr="004C66E4" w:rsidR="00C10CD1" w:rsidP="00E5021C" w:rsidRDefault="00AF260B" w14:paraId="60087425" w14:textId="3836F59C">
            <w:pPr>
              <w:pStyle w:val="ListParagraph"/>
              <w:ind w:left="0"/>
            </w:pPr>
            <w:r>
              <w:t>f</w:t>
            </w:r>
            <w:r w:rsidR="00C10CD1">
              <w:t>alse: Tắt</w:t>
            </w:r>
          </w:p>
        </w:tc>
        <w:tc>
          <w:tcPr>
            <w:tcW w:w="1712" w:type="dxa"/>
          </w:tcPr>
          <w:p w:rsidRPr="004C66E4" w:rsidR="00545483" w:rsidP="00E5021C" w:rsidRDefault="00C10CD1" w14:paraId="3F5CAA8D" w14:textId="77777777">
            <w:pPr>
              <w:pStyle w:val="ListParagraph"/>
              <w:ind w:left="0"/>
            </w:pPr>
            <w:r>
              <w:t>enableMesh</w:t>
            </w:r>
          </w:p>
        </w:tc>
      </w:tr>
    </w:tbl>
    <w:p w:rsidR="00545483" w:rsidP="0043581E" w:rsidRDefault="00545483" w14:paraId="7DAE25DB" w14:textId="77777777">
      <w:pPr>
        <w:rPr>
          <w:b/>
          <w:bCs/>
        </w:rPr>
      </w:pPr>
    </w:p>
    <w:p w:rsidR="00C10CD1" w:rsidP="00C10CD1" w:rsidRDefault="00C10CD1" w14:paraId="1CEF440A" w14:textId="77777777">
      <w:pPr>
        <w:pStyle w:val="Heading3"/>
      </w:pPr>
      <w:bookmarkStart w:name="_Toc113971536" w:id="119"/>
      <w:r>
        <w:t>Usecase – Điều khiển thay đổi thông tin cấu hình Mesh hiện tại</w:t>
      </w:r>
      <w:bookmarkEnd w:id="119"/>
    </w:p>
    <w:tbl>
      <w:tblPr>
        <w:tblStyle w:val="TableGrid"/>
        <w:tblW w:w="0" w:type="auto"/>
        <w:tblLook w:val="04A0" w:firstRow="1" w:lastRow="0" w:firstColumn="1" w:lastColumn="0" w:noHBand="0" w:noVBand="1"/>
      </w:tblPr>
      <w:tblGrid>
        <w:gridCol w:w="1885"/>
        <w:gridCol w:w="7340"/>
      </w:tblGrid>
      <w:tr w:rsidR="00C10CD1" w:rsidTr="3BF1215F" w14:paraId="35CC34DB" w14:textId="77777777">
        <w:tc>
          <w:tcPr>
            <w:tcW w:w="1885" w:type="dxa"/>
          </w:tcPr>
          <w:p w:rsidR="00C10CD1" w:rsidP="00E5021C" w:rsidRDefault="00C10CD1" w14:paraId="2211E251" w14:textId="77777777">
            <w:r>
              <w:t>ID</w:t>
            </w:r>
          </w:p>
        </w:tc>
        <w:tc>
          <w:tcPr>
            <w:tcW w:w="7340" w:type="dxa"/>
          </w:tcPr>
          <w:p w:rsidR="00C10CD1" w:rsidP="00E5021C" w:rsidRDefault="00C10CD1" w14:paraId="2323F71F" w14:textId="06FCF978">
            <w:r>
              <w:t>UC-2</w:t>
            </w:r>
            <w:r w:rsidR="00861799">
              <w:t>6</w:t>
            </w:r>
          </w:p>
        </w:tc>
      </w:tr>
      <w:tr w:rsidR="00C10CD1" w:rsidTr="3BF1215F" w14:paraId="251EBFFE" w14:textId="77777777">
        <w:tc>
          <w:tcPr>
            <w:tcW w:w="1885" w:type="dxa"/>
          </w:tcPr>
          <w:p w:rsidR="00C10CD1" w:rsidP="00E5021C" w:rsidRDefault="00C10CD1" w14:paraId="7614922B" w14:textId="77777777">
            <w:r>
              <w:t>Name</w:t>
            </w:r>
          </w:p>
        </w:tc>
        <w:tc>
          <w:tcPr>
            <w:tcW w:w="7340" w:type="dxa"/>
          </w:tcPr>
          <w:p w:rsidR="00C10CD1" w:rsidP="00DF00DB" w:rsidRDefault="00C10CD1" w14:paraId="0E3868F2" w14:textId="40D929A3">
            <w:r>
              <w:t xml:space="preserve">Điều khiển thay đổi thông tin cấu hình </w:t>
            </w:r>
            <w:r w:rsidR="00DF00DB">
              <w:t>Mesh</w:t>
            </w:r>
            <w:r>
              <w:t xml:space="preserve"> hiện tại </w:t>
            </w:r>
          </w:p>
        </w:tc>
      </w:tr>
      <w:tr w:rsidR="00C10CD1" w:rsidTr="3BF1215F" w14:paraId="00F6864B" w14:textId="77777777">
        <w:tc>
          <w:tcPr>
            <w:tcW w:w="1885" w:type="dxa"/>
          </w:tcPr>
          <w:p w:rsidR="00C10CD1" w:rsidP="00E5021C" w:rsidRDefault="00C10CD1" w14:paraId="27B82FF8" w14:textId="77777777">
            <w:r>
              <w:t>Description</w:t>
            </w:r>
          </w:p>
        </w:tc>
        <w:tc>
          <w:tcPr>
            <w:tcW w:w="7340" w:type="dxa"/>
          </w:tcPr>
          <w:p w:rsidR="00C10CD1" w:rsidP="00E5021C" w:rsidRDefault="007A6979" w14:paraId="6014F583" w14:textId="31FB1815">
            <w:pPr>
              <w:pStyle w:val="FirstLevelBullet"/>
            </w:pPr>
            <w:r>
              <w:t>Mobile App</w:t>
            </w:r>
            <w:r w:rsidR="00C10CD1">
              <w:t xml:space="preserve"> gửi yêu cầu thay đổi thông tin cấu hình Mesh.</w:t>
            </w:r>
          </w:p>
          <w:p w:rsidR="00B92C7A" w:rsidRDefault="1A549E31" w14:paraId="3778DCF3" w14:textId="024BEAEA">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C10CD1" w:rsidP="00E5021C" w:rsidRDefault="00C10CD1" w14:paraId="1F1B9A2D" w14:textId="77777777">
            <w:pPr>
              <w:pStyle w:val="FirstLevelBullet"/>
            </w:pPr>
            <w:r>
              <w:t xml:space="preserve">ONT nhận yêu cầu, xử lý và gửi lại phản hồi cấu hình thành công hay thất bại. </w:t>
            </w:r>
          </w:p>
        </w:tc>
      </w:tr>
      <w:tr w:rsidR="00C10CD1" w:rsidTr="3BF1215F" w14:paraId="71032F7E" w14:textId="77777777">
        <w:tc>
          <w:tcPr>
            <w:tcW w:w="1885" w:type="dxa"/>
          </w:tcPr>
          <w:p w:rsidR="00C10CD1" w:rsidP="00E5021C" w:rsidRDefault="00C10CD1" w14:paraId="0C8AABD6" w14:textId="77777777">
            <w:r>
              <w:t>Actor</w:t>
            </w:r>
          </w:p>
        </w:tc>
        <w:tc>
          <w:tcPr>
            <w:tcW w:w="7340" w:type="dxa"/>
          </w:tcPr>
          <w:p w:rsidR="00C10CD1" w:rsidP="00E5021C" w:rsidRDefault="00C10CD1" w14:paraId="3EEEFA40" w14:textId="77777777">
            <w:r>
              <w:t>Admin</w:t>
            </w:r>
          </w:p>
        </w:tc>
      </w:tr>
      <w:tr w:rsidR="00C10CD1" w:rsidTr="3BF1215F" w14:paraId="220B20D3" w14:textId="77777777">
        <w:tc>
          <w:tcPr>
            <w:tcW w:w="1885" w:type="dxa"/>
          </w:tcPr>
          <w:p w:rsidR="00C10CD1" w:rsidP="00E5021C" w:rsidRDefault="00C10CD1" w14:paraId="2241ECD0" w14:textId="77777777">
            <w:r>
              <w:t>Pre-condition</w:t>
            </w:r>
          </w:p>
        </w:tc>
        <w:tc>
          <w:tcPr>
            <w:tcW w:w="7340" w:type="dxa"/>
          </w:tcPr>
          <w:p w:rsidR="00C10CD1" w:rsidP="00E5021C" w:rsidRDefault="00C10CD1" w14:paraId="56269ABD" w14:textId="08D7ACE8">
            <w:r>
              <w:t xml:space="preserve">Thiết bị hoạt động bình thường, </w:t>
            </w:r>
            <w:r w:rsidR="007A6979">
              <w:t>Mobile App</w:t>
            </w:r>
            <w:r>
              <w:t xml:space="preserve"> đã đăng nhập thành công vào thiết bị và được cấp phiên truy nhập</w:t>
            </w:r>
          </w:p>
        </w:tc>
      </w:tr>
      <w:tr w:rsidR="00C10CD1" w:rsidTr="3BF1215F" w14:paraId="39F68A63" w14:textId="77777777">
        <w:tc>
          <w:tcPr>
            <w:tcW w:w="1885" w:type="dxa"/>
          </w:tcPr>
          <w:p w:rsidR="00C10CD1" w:rsidP="00E5021C" w:rsidRDefault="00C10CD1" w14:paraId="1FF7022A" w14:textId="77777777">
            <w:r>
              <w:t>Post-condition</w:t>
            </w:r>
          </w:p>
        </w:tc>
        <w:tc>
          <w:tcPr>
            <w:tcW w:w="7340" w:type="dxa"/>
          </w:tcPr>
          <w:p w:rsidR="00C10CD1" w:rsidP="00E5021C" w:rsidRDefault="00C10CD1" w14:paraId="621AD1FC" w14:textId="5510FA80">
            <w:r>
              <w:t xml:space="preserve">Thiết bị phản hồi đầy đủ các thông tin cho </w:t>
            </w:r>
            <w:r w:rsidR="007A6979">
              <w:t>Mobile App</w:t>
            </w:r>
          </w:p>
        </w:tc>
      </w:tr>
    </w:tbl>
    <w:p w:rsidR="00C10CD1" w:rsidP="00C10CD1" w:rsidRDefault="00C10CD1" w14:paraId="4227C9A3" w14:textId="77777777">
      <w:pPr>
        <w:rPr>
          <w:b/>
          <w:bCs/>
        </w:rPr>
      </w:pPr>
      <w:r w:rsidRPr="003C44BD">
        <w:rPr>
          <w:b/>
          <w:bCs/>
        </w:rPr>
        <w:t>Luồng dữ liệu:</w:t>
      </w:r>
    </w:p>
    <w:p w:rsidR="00C10CD1" w:rsidP="00C10CD1" w:rsidRDefault="00C10CD1" w14:paraId="0B6F4B9C" w14:textId="77777777">
      <w:pPr>
        <w:pStyle w:val="ANSVNormal1"/>
        <w:keepNext/>
        <w:jc w:val="center"/>
      </w:pPr>
      <w:r>
        <w:object w:dxaOrig="9180" w:dyaOrig="5296" w14:anchorId="3810ACF4">
          <v:shape id="_x0000_i1043" style="width:460.5pt;height:265.5pt" o:ole="" type="#_x0000_t75">
            <v:imagedata o:title="" r:id="rId53"/>
          </v:shape>
          <o:OLEObject Type="Embed" ProgID="Visio.Drawing.15" ShapeID="_x0000_i1043" DrawAspect="Content" ObjectID="_1724768649" r:id="rId54"/>
        </w:object>
      </w:r>
    </w:p>
    <w:p w:rsidR="00C10CD1" w:rsidP="00C10CD1" w:rsidRDefault="00C10CD1" w14:paraId="47B44789" w14:textId="2EC80FAB">
      <w:pPr>
        <w:pStyle w:val="Caption"/>
      </w:pPr>
      <w:bookmarkStart w:name="_Toc113971666" w:id="120"/>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24</w:t>
      </w:r>
      <w:r>
        <w:fldChar w:fldCharType="end"/>
      </w:r>
      <w:r>
        <w:t xml:space="preserve"> Luồng điều khiển thay đổi cấu hình Mesh</w:t>
      </w:r>
      <w:r w:rsidR="008B2E5D">
        <w:t xml:space="preserve"> qua </w:t>
      </w:r>
      <w:r w:rsidR="007A6979">
        <w:t>Mobile App</w:t>
      </w:r>
      <w:bookmarkEnd w:id="120"/>
    </w:p>
    <w:p w:rsidR="00C10CD1" w:rsidP="00C10CD1" w:rsidRDefault="00F02801" w14:paraId="6A291E85" w14:textId="087D6B1C">
      <w:pPr>
        <w:rPr>
          <w:b/>
          <w:bCs/>
        </w:rPr>
      </w:pPr>
      <w:r>
        <w:rPr>
          <w:b/>
          <w:bCs/>
        </w:rPr>
        <w:t xml:space="preserve">Cấu trúc payload </w:t>
      </w:r>
      <w:r w:rsidRPr="00AB6FAB" w:rsidR="00C10CD1">
        <w:rPr>
          <w:b/>
          <w:bCs/>
        </w:rPr>
        <w:t>của bản tin:</w:t>
      </w:r>
    </w:p>
    <w:p w:rsidR="00C10CD1" w:rsidP="00C10CD1" w:rsidRDefault="00E37AD7" w14:paraId="4684C6A8" w14:textId="77777777">
      <w:pPr>
        <w:pStyle w:val="ListParagraph"/>
        <w:numPr>
          <w:ilvl w:val="0"/>
          <w:numId w:val="9"/>
        </w:numPr>
        <w:rPr>
          <w:b/>
          <w:bCs/>
        </w:rPr>
      </w:pPr>
      <w:r>
        <w:rPr>
          <w:b/>
          <w:bCs/>
        </w:rPr>
        <w:t>Mesh</w:t>
      </w:r>
      <w:r w:rsidR="00C10CD1">
        <w:rPr>
          <w:b/>
          <w:bCs/>
        </w:rPr>
        <w:t xml:space="preserve"> </w:t>
      </w:r>
      <w:r>
        <w:rPr>
          <w:b/>
          <w:bCs/>
        </w:rPr>
        <w:t>Edit</w:t>
      </w:r>
      <w:r w:rsidR="00C10CD1">
        <w:rPr>
          <w:b/>
          <w:bCs/>
        </w:rPr>
        <w:t xml:space="preserve"> Request:</w:t>
      </w:r>
    </w:p>
    <w:p w:rsidR="00C10CD1" w:rsidP="00C10CD1" w:rsidRDefault="00C10CD1" w14:paraId="6EC5FBE9" w14:textId="77777777">
      <w:pPr>
        <w:pStyle w:val="ListParagraph"/>
      </w:pPr>
      <w:r>
        <w:t>{“action” : “meshEdit”,</w:t>
      </w:r>
    </w:p>
    <w:p w:rsidR="00C10CD1" w:rsidP="00C10CD1" w:rsidRDefault="00C10CD1" w14:paraId="3C5E1487" w14:textId="4AEB9EC6">
      <w:pPr>
        <w:pStyle w:val="ListParagraph"/>
      </w:pPr>
      <w:r>
        <w:t xml:space="preserve">  “</w:t>
      </w:r>
      <w:r w:rsidR="00E37AD7">
        <w:t>meshEnable</w:t>
      </w:r>
      <w:r w:rsidR="00AF260B">
        <w:t xml:space="preserve">” : </w:t>
      </w:r>
      <w:r>
        <w:t>&lt;</w:t>
      </w:r>
      <w:r w:rsidR="00E37AD7">
        <w:t>meshEnable</w:t>
      </w:r>
      <w:r w:rsidR="00AF260B">
        <w:t>&gt;</w:t>
      </w:r>
      <w:r w:rsidR="00A52D79">
        <w:t>,</w:t>
      </w:r>
    </w:p>
    <w:p w:rsidR="00A52D79" w:rsidP="00A52D79" w:rsidRDefault="00A52D79" w14:paraId="388A738F" w14:textId="3E1714BA">
      <w:pPr>
        <w:ind w:firstLine="720"/>
      </w:pPr>
      <w:r>
        <w:t xml:space="preserve"> “requestId” : </w:t>
      </w:r>
      <w:r w:rsidR="003E0981">
        <w:t>&lt;requestId&gt;</w:t>
      </w:r>
    </w:p>
    <w:p w:rsidR="00C10CD1" w:rsidP="00C10CD1" w:rsidRDefault="00C10CD1" w14:paraId="004654B1" w14:textId="77777777">
      <w:pPr>
        <w:pStyle w:val="ListParagraph"/>
      </w:pPr>
      <w:r>
        <w:t>}</w:t>
      </w:r>
    </w:p>
    <w:p w:rsidR="00C10CD1" w:rsidP="00C10CD1" w:rsidRDefault="00E37AD7" w14:paraId="252BAF05" w14:textId="77777777">
      <w:pPr>
        <w:pStyle w:val="ListParagraph"/>
        <w:numPr>
          <w:ilvl w:val="0"/>
          <w:numId w:val="9"/>
        </w:numPr>
        <w:rPr>
          <w:b/>
          <w:bCs/>
        </w:rPr>
      </w:pPr>
      <w:r>
        <w:rPr>
          <w:b/>
          <w:bCs/>
        </w:rPr>
        <w:t>Mesh</w:t>
      </w:r>
      <w:r w:rsidR="00C10CD1">
        <w:rPr>
          <w:b/>
          <w:bCs/>
        </w:rPr>
        <w:t xml:space="preserve"> </w:t>
      </w:r>
      <w:r>
        <w:rPr>
          <w:b/>
          <w:bCs/>
        </w:rPr>
        <w:t>Edit</w:t>
      </w:r>
      <w:r w:rsidR="00C10CD1">
        <w:rPr>
          <w:b/>
          <w:bCs/>
        </w:rPr>
        <w:t xml:space="preserve"> Response:</w:t>
      </w:r>
    </w:p>
    <w:p w:rsidRPr="00820762" w:rsidR="00C10CD1" w:rsidP="00C10CD1" w:rsidRDefault="00DF00DB" w14:paraId="17E60672" w14:textId="3A8D9D91">
      <w:pPr>
        <w:pStyle w:val="ListParagraph"/>
        <w:numPr>
          <w:ilvl w:val="1"/>
          <w:numId w:val="9"/>
        </w:numPr>
      </w:pPr>
      <w:r>
        <w:t>Thay đổi</w:t>
      </w:r>
      <w:r w:rsidR="00C10CD1">
        <w:t xml:space="preserve"> thông tin </w:t>
      </w:r>
      <w:r>
        <w:t>Mesh</w:t>
      </w:r>
      <w:r w:rsidRPr="00820762" w:rsidR="00C10CD1">
        <w:t xml:space="preserve"> thành công</w:t>
      </w:r>
      <w:r w:rsidR="00C10CD1">
        <w:t>:</w:t>
      </w:r>
    </w:p>
    <w:p w:rsidR="00C10CD1" w:rsidP="00C10CD1" w:rsidRDefault="00C10CD1" w14:paraId="6E920B0B" w14:textId="77777777">
      <w:pPr>
        <w:pStyle w:val="FirstLevelBullet"/>
        <w:numPr>
          <w:ilvl w:val="0"/>
          <w:numId w:val="0"/>
        </w:numPr>
        <w:ind w:left="1080"/>
      </w:pPr>
      <w:r>
        <w:t>{</w:t>
      </w:r>
    </w:p>
    <w:p w:rsidR="00C10CD1" w:rsidP="00C10CD1" w:rsidRDefault="00C10CD1" w14:paraId="73BE97B5" w14:textId="77777777">
      <w:pPr>
        <w:pStyle w:val="FirstLevelBullet"/>
        <w:numPr>
          <w:ilvl w:val="0"/>
          <w:numId w:val="0"/>
        </w:numPr>
        <w:ind w:left="720" w:firstLine="360"/>
      </w:pPr>
      <w:r>
        <w:t>"status": 0,</w:t>
      </w:r>
    </w:p>
    <w:p w:rsidR="00C10CD1" w:rsidP="00C10CD1" w:rsidRDefault="00B94824" w14:paraId="71CEFE8D" w14:textId="7AD1828B">
      <w:pPr>
        <w:pStyle w:val="FirstLevelBullet"/>
        <w:numPr>
          <w:ilvl w:val="0"/>
          <w:numId w:val="0"/>
        </w:numPr>
        <w:ind w:left="720" w:firstLine="360"/>
      </w:pPr>
      <w:r>
        <w:t>“message”: “</w:t>
      </w:r>
      <w:r w:rsidR="001F1C9A">
        <w:t>Success</w:t>
      </w:r>
      <w:r>
        <w:t>”</w:t>
      </w:r>
      <w:r w:rsidR="00C10CD1">
        <w:t>,</w:t>
      </w:r>
    </w:p>
    <w:p w:rsidR="00A52D79" w:rsidP="00A52D79" w:rsidRDefault="00A52D79" w14:paraId="43285A8F" w14:textId="37E4D1FA">
      <w:pPr>
        <w:pStyle w:val="ListParagraph"/>
        <w:ind w:firstLine="360"/>
      </w:pPr>
      <w:r>
        <w:t xml:space="preserve">“requestId” : </w:t>
      </w:r>
      <w:r w:rsidR="003E0981">
        <w:t>&lt;requestId&gt;</w:t>
      </w:r>
      <w:r>
        <w:t>,</w:t>
      </w:r>
    </w:p>
    <w:p w:rsidR="00C10CD1" w:rsidP="00C10CD1" w:rsidRDefault="00C10CD1" w14:paraId="2D08548B" w14:textId="77777777">
      <w:pPr>
        <w:pStyle w:val="FirstLevelBullet"/>
        <w:numPr>
          <w:ilvl w:val="0"/>
          <w:numId w:val="0"/>
        </w:numPr>
        <w:ind w:left="720" w:firstLine="360"/>
      </w:pPr>
      <w:r>
        <w:t>"data": {</w:t>
      </w:r>
    </w:p>
    <w:p w:rsidR="00C10CD1" w:rsidP="00C10CD1" w:rsidRDefault="00C10CD1" w14:paraId="33A032F0" w14:textId="77777777">
      <w:pPr>
        <w:pStyle w:val="FirstLevelBullet"/>
        <w:numPr>
          <w:ilvl w:val="0"/>
          <w:numId w:val="0"/>
        </w:numPr>
        <w:ind w:left="720" w:firstLine="360"/>
      </w:pPr>
      <w:r>
        <w:t>}</w:t>
      </w:r>
    </w:p>
    <w:p w:rsidR="00C10CD1" w:rsidP="00C10CD1" w:rsidRDefault="00C10CD1" w14:paraId="23CEDDE2" w14:textId="77777777">
      <w:pPr>
        <w:pStyle w:val="FirstLevelBullet"/>
        <w:numPr>
          <w:ilvl w:val="0"/>
          <w:numId w:val="0"/>
        </w:numPr>
        <w:ind w:left="720" w:firstLine="360"/>
      </w:pPr>
      <w:r>
        <w:t>}</w:t>
      </w:r>
    </w:p>
    <w:p w:rsidRPr="00820762" w:rsidR="00C10CD1" w:rsidP="00C10CD1" w:rsidRDefault="00C10CD1" w14:paraId="5222DF86" w14:textId="03AE89D2">
      <w:pPr>
        <w:pStyle w:val="ListParagraph"/>
        <w:numPr>
          <w:ilvl w:val="1"/>
          <w:numId w:val="9"/>
        </w:numPr>
      </w:pPr>
      <w:r>
        <w:t xml:space="preserve">Lấy thông tin </w:t>
      </w:r>
      <w:r w:rsidR="00DF00DB">
        <w:t>Mesh</w:t>
      </w:r>
      <w:r>
        <w:t xml:space="preserve"> thất bại:</w:t>
      </w:r>
    </w:p>
    <w:p w:rsidR="00C10CD1" w:rsidP="00C10CD1" w:rsidRDefault="00C10CD1" w14:paraId="1EE5E8E8" w14:textId="77777777">
      <w:pPr>
        <w:pStyle w:val="FirstLevelBullet"/>
        <w:numPr>
          <w:ilvl w:val="0"/>
          <w:numId w:val="0"/>
        </w:numPr>
        <w:ind w:left="1080"/>
      </w:pPr>
      <w:r>
        <w:t>{</w:t>
      </w:r>
    </w:p>
    <w:p w:rsidR="00C10CD1" w:rsidP="00C10CD1" w:rsidRDefault="00183521" w14:paraId="7524BBDC" w14:textId="31B10E45">
      <w:pPr>
        <w:pStyle w:val="FirstLevelBullet"/>
        <w:numPr>
          <w:ilvl w:val="0"/>
          <w:numId w:val="0"/>
        </w:numPr>
        <w:ind w:left="1080"/>
      </w:pPr>
      <w:r>
        <w:t>“status”: &lt;ErrorCode&gt;</w:t>
      </w:r>
      <w:r w:rsidR="00C10CD1">
        <w:t>,</w:t>
      </w:r>
    </w:p>
    <w:p w:rsidR="00C10CD1" w:rsidP="00C10CD1" w:rsidRDefault="00B94824" w14:paraId="1D47CDE0" w14:textId="3FF4E5A4">
      <w:pPr>
        <w:pStyle w:val="FirstLevelBullet"/>
        <w:numPr>
          <w:ilvl w:val="0"/>
          <w:numId w:val="0"/>
        </w:numPr>
        <w:ind w:left="1080"/>
      </w:pPr>
      <w:r>
        <w:t>“message”: “&lt;message&gt;”</w:t>
      </w:r>
      <w:r w:rsidR="00C10CD1">
        <w:t>,</w:t>
      </w:r>
    </w:p>
    <w:p w:rsidR="00A52D79" w:rsidP="00A52D79" w:rsidRDefault="00A52D79" w14:paraId="612F7A96" w14:textId="31A76C12">
      <w:pPr>
        <w:pStyle w:val="ListParagraph"/>
        <w:ind w:firstLine="360"/>
      </w:pPr>
      <w:r>
        <w:lastRenderedPageBreak/>
        <w:t xml:space="preserve">“requestId” : </w:t>
      </w:r>
      <w:r w:rsidR="003E0981">
        <w:t>&lt;requestId&gt;</w:t>
      </w:r>
      <w:r>
        <w:t>,</w:t>
      </w:r>
    </w:p>
    <w:p w:rsidR="00C10CD1" w:rsidP="00C10CD1" w:rsidRDefault="00C10CD1" w14:paraId="66B1D407" w14:textId="77777777">
      <w:pPr>
        <w:pStyle w:val="FirstLevelBullet"/>
        <w:numPr>
          <w:ilvl w:val="0"/>
          <w:numId w:val="0"/>
        </w:numPr>
        <w:ind w:left="1080"/>
      </w:pPr>
      <w:r>
        <w:t>"data": {</w:t>
      </w:r>
    </w:p>
    <w:p w:rsidR="00C10CD1" w:rsidP="00C10CD1" w:rsidRDefault="00C10CD1" w14:paraId="4F1FFF96" w14:textId="77777777">
      <w:pPr>
        <w:pStyle w:val="FirstLevelBullet"/>
        <w:numPr>
          <w:ilvl w:val="0"/>
          <w:numId w:val="0"/>
        </w:numPr>
        <w:ind w:left="1080"/>
      </w:pPr>
      <w:r>
        <w:t>}</w:t>
      </w:r>
    </w:p>
    <w:p w:rsidR="00C10CD1" w:rsidP="00C10CD1" w:rsidRDefault="00C10CD1" w14:paraId="199CFEAD" w14:textId="77777777">
      <w:pPr>
        <w:pStyle w:val="FirstLevelBullet"/>
        <w:numPr>
          <w:ilvl w:val="0"/>
          <w:numId w:val="0"/>
        </w:numPr>
        <w:ind w:left="1080"/>
      </w:pPr>
      <w:r>
        <w:t>}</w:t>
      </w:r>
    </w:p>
    <w:p w:rsidR="00C10CD1" w:rsidP="00C10CD1" w:rsidRDefault="00C10CD1" w14:paraId="36E2FCE1" w14:textId="77777777">
      <w:pPr>
        <w:pStyle w:val="FirstLevelBullet"/>
        <w:numPr>
          <w:ilvl w:val="0"/>
          <w:numId w:val="0"/>
        </w:numPr>
        <w:ind w:left="720" w:hanging="360"/>
      </w:pPr>
    </w:p>
    <w:p w:rsidR="00C10CD1" w:rsidP="00C10CD1" w:rsidRDefault="00C10CD1" w14:paraId="3D0C08E6" w14:textId="77777777">
      <w:pPr>
        <w:pStyle w:val="ListParagraph"/>
        <w:numPr>
          <w:ilvl w:val="0"/>
          <w:numId w:val="9"/>
        </w:numPr>
        <w:rPr>
          <w:b/>
          <w:bCs/>
        </w:rPr>
      </w:pPr>
      <w:r w:rsidRPr="00003BA2">
        <w:rPr>
          <w:b/>
          <w:bCs/>
        </w:rPr>
        <w:t>Mô tả tham số</w:t>
      </w:r>
      <w:r>
        <w:rPr>
          <w:b/>
          <w:bCs/>
        </w:rPr>
        <w:t>:</w:t>
      </w:r>
    </w:p>
    <w:p w:rsidR="003D4214" w:rsidP="003D4214" w:rsidRDefault="003D4214" w14:paraId="7B8F615C" w14:textId="268FE38E">
      <w:pPr>
        <w:pStyle w:val="Caption"/>
        <w:keepNext/>
      </w:pPr>
      <w:bookmarkStart w:name="_Toc113971614" w:id="121"/>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24</w:t>
      </w:r>
      <w:r>
        <w:fldChar w:fldCharType="end"/>
      </w:r>
      <w:r>
        <w:t xml:space="preserve"> Bảng mô tả tham số trong luồng điều khiển thay đổi thông tin cấu hình Mesh</w:t>
      </w:r>
      <w:bookmarkEnd w:id="121"/>
    </w:p>
    <w:tbl>
      <w:tblPr>
        <w:tblStyle w:val="TableGrid"/>
        <w:tblW w:w="0" w:type="auto"/>
        <w:tblInd w:w="175" w:type="dxa"/>
        <w:tblLook w:val="04A0" w:firstRow="1" w:lastRow="0" w:firstColumn="1" w:lastColumn="0" w:noHBand="0" w:noVBand="1"/>
      </w:tblPr>
      <w:tblGrid>
        <w:gridCol w:w="714"/>
        <w:gridCol w:w="1709"/>
        <w:gridCol w:w="1475"/>
        <w:gridCol w:w="1083"/>
        <w:gridCol w:w="2356"/>
        <w:gridCol w:w="1713"/>
      </w:tblGrid>
      <w:tr w:rsidR="00E37AD7" w:rsidTr="003D4214" w14:paraId="2A28D7C6" w14:textId="77777777">
        <w:tc>
          <w:tcPr>
            <w:tcW w:w="714" w:type="dxa"/>
          </w:tcPr>
          <w:p w:rsidR="00C10CD1" w:rsidP="00E5021C" w:rsidRDefault="00C10CD1" w14:paraId="11BE2C22" w14:textId="77777777">
            <w:pPr>
              <w:pStyle w:val="ListParagraph"/>
              <w:ind w:left="0"/>
              <w:rPr>
                <w:b/>
                <w:bCs/>
              </w:rPr>
            </w:pPr>
            <w:r>
              <w:rPr>
                <w:b/>
                <w:bCs/>
              </w:rPr>
              <w:t>STT</w:t>
            </w:r>
          </w:p>
        </w:tc>
        <w:tc>
          <w:tcPr>
            <w:tcW w:w="1709" w:type="dxa"/>
          </w:tcPr>
          <w:p w:rsidR="00C10CD1" w:rsidP="00E5021C" w:rsidRDefault="00C10CD1" w14:paraId="47AFE041" w14:textId="77777777">
            <w:pPr>
              <w:pStyle w:val="ListParagraph"/>
              <w:ind w:left="0"/>
              <w:rPr>
                <w:b/>
                <w:bCs/>
              </w:rPr>
            </w:pPr>
            <w:r>
              <w:rPr>
                <w:b/>
                <w:bCs/>
              </w:rPr>
              <w:t>Tham số</w:t>
            </w:r>
          </w:p>
        </w:tc>
        <w:tc>
          <w:tcPr>
            <w:tcW w:w="1475" w:type="dxa"/>
          </w:tcPr>
          <w:p w:rsidR="00C10CD1" w:rsidP="00E5021C" w:rsidRDefault="00C10CD1" w14:paraId="413AF787" w14:textId="77777777">
            <w:pPr>
              <w:pStyle w:val="ListParagraph"/>
              <w:ind w:left="0"/>
              <w:rPr>
                <w:b/>
                <w:bCs/>
              </w:rPr>
            </w:pPr>
            <w:r>
              <w:rPr>
                <w:b/>
                <w:bCs/>
              </w:rPr>
              <w:t>Mô tả</w:t>
            </w:r>
          </w:p>
        </w:tc>
        <w:tc>
          <w:tcPr>
            <w:tcW w:w="1083" w:type="dxa"/>
          </w:tcPr>
          <w:p w:rsidR="00C10CD1" w:rsidP="00E5021C" w:rsidRDefault="00C10CD1" w14:paraId="0E36CEB0" w14:textId="77777777">
            <w:pPr>
              <w:pStyle w:val="ListParagraph"/>
              <w:ind w:left="0"/>
              <w:rPr>
                <w:b/>
                <w:bCs/>
              </w:rPr>
            </w:pPr>
            <w:r>
              <w:rPr>
                <w:b/>
                <w:bCs/>
              </w:rPr>
              <w:t>Kiểu</w:t>
            </w:r>
          </w:p>
        </w:tc>
        <w:tc>
          <w:tcPr>
            <w:tcW w:w="2356" w:type="dxa"/>
          </w:tcPr>
          <w:p w:rsidR="00C10CD1" w:rsidP="00E5021C" w:rsidRDefault="00C10CD1" w14:paraId="67A3E4D7" w14:textId="77777777">
            <w:pPr>
              <w:pStyle w:val="ListParagraph"/>
              <w:ind w:left="0"/>
              <w:rPr>
                <w:b/>
                <w:bCs/>
              </w:rPr>
            </w:pPr>
            <w:r>
              <w:rPr>
                <w:b/>
                <w:bCs/>
              </w:rPr>
              <w:t>Giá trị</w:t>
            </w:r>
          </w:p>
        </w:tc>
        <w:tc>
          <w:tcPr>
            <w:tcW w:w="1713" w:type="dxa"/>
          </w:tcPr>
          <w:p w:rsidR="00C10CD1" w:rsidP="00E5021C" w:rsidRDefault="00C10CD1" w14:paraId="158F0112" w14:textId="77777777">
            <w:pPr>
              <w:pStyle w:val="ListParagraph"/>
              <w:ind w:left="0"/>
              <w:rPr>
                <w:b/>
                <w:bCs/>
              </w:rPr>
            </w:pPr>
            <w:r>
              <w:rPr>
                <w:b/>
                <w:bCs/>
              </w:rPr>
              <w:t>Json Key</w:t>
            </w:r>
          </w:p>
        </w:tc>
      </w:tr>
      <w:tr w:rsidRPr="00826928" w:rsidR="00E37AD7" w:rsidTr="003D4214" w14:paraId="15DB1D53" w14:textId="77777777">
        <w:tc>
          <w:tcPr>
            <w:tcW w:w="714" w:type="dxa"/>
          </w:tcPr>
          <w:p w:rsidRPr="00826928" w:rsidR="00C10CD1" w:rsidP="00E5021C" w:rsidRDefault="00C10CD1" w14:paraId="7BEA7E4C" w14:textId="77777777">
            <w:pPr>
              <w:pStyle w:val="ListParagraph"/>
              <w:ind w:left="0"/>
            </w:pPr>
            <w:r w:rsidRPr="00826928">
              <w:t>1</w:t>
            </w:r>
          </w:p>
        </w:tc>
        <w:tc>
          <w:tcPr>
            <w:tcW w:w="1709" w:type="dxa"/>
          </w:tcPr>
          <w:p w:rsidRPr="00826928" w:rsidR="00C10CD1" w:rsidP="00E5021C" w:rsidRDefault="00E37AD7" w14:paraId="6DFC32BA" w14:textId="77777777">
            <w:pPr>
              <w:pStyle w:val="ListParagraph"/>
              <w:ind w:left="0"/>
            </w:pPr>
            <w:r>
              <w:t>Mesh Enable</w:t>
            </w:r>
          </w:p>
        </w:tc>
        <w:tc>
          <w:tcPr>
            <w:tcW w:w="1475" w:type="dxa"/>
          </w:tcPr>
          <w:p w:rsidRPr="00826928" w:rsidR="00C10CD1" w:rsidP="00E5021C" w:rsidRDefault="00E37AD7" w14:paraId="7F32F2FE" w14:textId="77777777">
            <w:pPr>
              <w:pStyle w:val="ListParagraph"/>
              <w:ind w:left="0"/>
            </w:pPr>
            <w:r>
              <w:t>Bật/Tắt tính năng Mesh</w:t>
            </w:r>
          </w:p>
        </w:tc>
        <w:tc>
          <w:tcPr>
            <w:tcW w:w="1083" w:type="dxa"/>
          </w:tcPr>
          <w:p w:rsidRPr="00826928" w:rsidR="00C10CD1" w:rsidP="00E5021C" w:rsidRDefault="00E37AD7" w14:paraId="60A0E9FD" w14:textId="77777777">
            <w:pPr>
              <w:pStyle w:val="ListParagraph"/>
              <w:ind w:left="0"/>
            </w:pPr>
            <w:r>
              <w:t>Boolean</w:t>
            </w:r>
          </w:p>
        </w:tc>
        <w:tc>
          <w:tcPr>
            <w:tcW w:w="2356" w:type="dxa"/>
          </w:tcPr>
          <w:p w:rsidR="00C10CD1" w:rsidP="00E5021C" w:rsidRDefault="00AF260B" w14:paraId="183D8886" w14:textId="32723D07">
            <w:pPr>
              <w:pStyle w:val="ListParagraph"/>
              <w:ind w:left="0"/>
            </w:pPr>
            <w:r>
              <w:t>t</w:t>
            </w:r>
            <w:r w:rsidR="00E37AD7">
              <w:t>rue: Bật</w:t>
            </w:r>
          </w:p>
          <w:p w:rsidRPr="00826928" w:rsidR="00E37AD7" w:rsidP="00E5021C" w:rsidRDefault="00AF260B" w14:paraId="0BAB2897" w14:textId="08F8E775">
            <w:pPr>
              <w:pStyle w:val="ListParagraph"/>
              <w:ind w:left="0"/>
            </w:pPr>
            <w:r>
              <w:t>f</w:t>
            </w:r>
            <w:r w:rsidR="00E37AD7">
              <w:t>alse: Tắt</w:t>
            </w:r>
          </w:p>
        </w:tc>
        <w:tc>
          <w:tcPr>
            <w:tcW w:w="1713" w:type="dxa"/>
          </w:tcPr>
          <w:p w:rsidRPr="00826928" w:rsidR="00C10CD1" w:rsidP="00E5021C" w:rsidRDefault="00E37AD7" w14:paraId="4040ED44" w14:textId="77777777">
            <w:pPr>
              <w:pStyle w:val="ListParagraph"/>
              <w:ind w:left="0"/>
            </w:pPr>
            <w:r>
              <w:t>meshEnable</w:t>
            </w:r>
          </w:p>
        </w:tc>
      </w:tr>
    </w:tbl>
    <w:p w:rsidR="00C10CD1" w:rsidP="0043581E" w:rsidRDefault="00C10CD1" w14:paraId="1200C7E8" w14:textId="77777777">
      <w:pPr>
        <w:rPr>
          <w:b/>
          <w:bCs/>
        </w:rPr>
      </w:pPr>
    </w:p>
    <w:p w:rsidR="00D05E89" w:rsidRDefault="3D49DE2D" w14:paraId="17FBDC11" w14:textId="22CFA3EC">
      <w:pPr>
        <w:pStyle w:val="Heading2"/>
      </w:pPr>
      <w:bookmarkStart w:name="_Toc109835752" w:id="122"/>
      <w:bookmarkStart w:name="_Toc109836370" w:id="123"/>
      <w:bookmarkStart w:name="_Toc109899173" w:id="124"/>
      <w:bookmarkStart w:name="_Toc109909962" w:id="125"/>
      <w:bookmarkStart w:name="_Toc109910581" w:id="126"/>
      <w:bookmarkStart w:name="_Toc110528660" w:id="127"/>
      <w:bookmarkStart w:name="_Toc110529285" w:id="128"/>
      <w:bookmarkStart w:name="_Toc111815052" w:id="129"/>
      <w:bookmarkStart w:name="_Toc109835771" w:id="130"/>
      <w:bookmarkStart w:name="_Toc109836389" w:id="131"/>
      <w:bookmarkStart w:name="_Toc109899192" w:id="132"/>
      <w:bookmarkStart w:name="_Toc109909981" w:id="133"/>
      <w:bookmarkStart w:name="_Toc109910600" w:id="134"/>
      <w:bookmarkStart w:name="_Toc110528679" w:id="135"/>
      <w:bookmarkStart w:name="_Toc110529304" w:id="136"/>
      <w:bookmarkStart w:name="_Toc111217631" w:id="137"/>
      <w:bookmarkStart w:name="_Toc111815071" w:id="138"/>
      <w:bookmarkStart w:name="_Toc109835772" w:id="139"/>
      <w:bookmarkStart w:name="_Toc109836390" w:id="140"/>
      <w:bookmarkStart w:name="_Toc109899193" w:id="141"/>
      <w:bookmarkStart w:name="_Toc109909982" w:id="142"/>
      <w:bookmarkStart w:name="_Toc109910601" w:id="143"/>
      <w:bookmarkStart w:name="_Toc110528680" w:id="144"/>
      <w:bookmarkStart w:name="_Toc110529305" w:id="145"/>
      <w:bookmarkStart w:name="_Toc111815072" w:id="146"/>
      <w:bookmarkStart w:name="_Toc109835794" w:id="147"/>
      <w:bookmarkStart w:name="_Toc109836412" w:id="148"/>
      <w:bookmarkStart w:name="_Toc109899215" w:id="149"/>
      <w:bookmarkStart w:name="_Toc109910004" w:id="150"/>
      <w:bookmarkStart w:name="_Toc109910623" w:id="151"/>
      <w:bookmarkStart w:name="_Toc110528702" w:id="152"/>
      <w:bookmarkStart w:name="_Toc110529327" w:id="153"/>
      <w:bookmarkStart w:name="_Toc111217648" w:id="154"/>
      <w:bookmarkStart w:name="_Toc111815094" w:id="155"/>
      <w:bookmarkStart w:name="_Toc109835795" w:id="156"/>
      <w:bookmarkStart w:name="_Toc109836413" w:id="157"/>
      <w:bookmarkStart w:name="_Toc109899216" w:id="158"/>
      <w:bookmarkStart w:name="_Toc109910005" w:id="159"/>
      <w:bookmarkStart w:name="_Toc109910624" w:id="160"/>
      <w:bookmarkStart w:name="_Toc110528703" w:id="161"/>
      <w:bookmarkStart w:name="_Toc110529328" w:id="162"/>
      <w:bookmarkStart w:name="_Toc111815095" w:id="163"/>
      <w:bookmarkStart w:name="_Toc109835796" w:id="164"/>
      <w:bookmarkStart w:name="_Toc109836414" w:id="165"/>
      <w:bookmarkStart w:name="_Toc109899217" w:id="166"/>
      <w:bookmarkStart w:name="_Toc109910006" w:id="167"/>
      <w:bookmarkStart w:name="_Toc109910625" w:id="168"/>
      <w:bookmarkStart w:name="_Toc110528704" w:id="169"/>
      <w:bookmarkStart w:name="_Toc110529329" w:id="170"/>
      <w:bookmarkStart w:name="_Toc111815096" w:id="171"/>
      <w:bookmarkStart w:name="_Toc109835797" w:id="172"/>
      <w:bookmarkStart w:name="_Toc109836415" w:id="173"/>
      <w:bookmarkStart w:name="_Toc109899218" w:id="174"/>
      <w:bookmarkStart w:name="_Toc109910007" w:id="175"/>
      <w:bookmarkStart w:name="_Toc109910626" w:id="176"/>
      <w:bookmarkStart w:name="_Toc110528705" w:id="177"/>
      <w:bookmarkStart w:name="_Toc110529330" w:id="178"/>
      <w:bookmarkStart w:name="_Toc111815097" w:id="179"/>
      <w:bookmarkStart w:name="_Toc109835798" w:id="180"/>
      <w:bookmarkStart w:name="_Toc109836416" w:id="181"/>
      <w:bookmarkStart w:name="_Toc109899219" w:id="182"/>
      <w:bookmarkStart w:name="_Toc109910008" w:id="183"/>
      <w:bookmarkStart w:name="_Toc109910627" w:id="184"/>
      <w:bookmarkStart w:name="_Toc110528706" w:id="185"/>
      <w:bookmarkStart w:name="_Toc110529331" w:id="186"/>
      <w:bookmarkStart w:name="_Toc111815098" w:id="187"/>
      <w:bookmarkStart w:name="_Toc109835799" w:id="188"/>
      <w:bookmarkStart w:name="_Toc109836417" w:id="189"/>
      <w:bookmarkStart w:name="_Toc109899220" w:id="190"/>
      <w:bookmarkStart w:name="_Toc109910009" w:id="191"/>
      <w:bookmarkStart w:name="_Toc109910628" w:id="192"/>
      <w:bookmarkStart w:name="_Toc110528707" w:id="193"/>
      <w:bookmarkStart w:name="_Toc110529332" w:id="194"/>
      <w:bookmarkStart w:name="_Toc111815099" w:id="195"/>
      <w:bookmarkStart w:name="_Toc109835800" w:id="196"/>
      <w:bookmarkStart w:name="_Toc109836418" w:id="197"/>
      <w:bookmarkStart w:name="_Toc109899221" w:id="198"/>
      <w:bookmarkStart w:name="_Toc109910010" w:id="199"/>
      <w:bookmarkStart w:name="_Toc109910629" w:id="200"/>
      <w:bookmarkStart w:name="_Toc110528708" w:id="201"/>
      <w:bookmarkStart w:name="_Toc110529333" w:id="202"/>
      <w:bookmarkStart w:name="_Toc111815100" w:id="203"/>
      <w:bookmarkStart w:name="_Toc109835801" w:id="204"/>
      <w:bookmarkStart w:name="_Toc109836419" w:id="205"/>
      <w:bookmarkStart w:name="_Toc109899222" w:id="206"/>
      <w:bookmarkStart w:name="_Toc109910011" w:id="207"/>
      <w:bookmarkStart w:name="_Toc109910630" w:id="208"/>
      <w:bookmarkStart w:name="_Toc110528709" w:id="209"/>
      <w:bookmarkStart w:name="_Toc110529334" w:id="210"/>
      <w:bookmarkStart w:name="_Toc111815101" w:id="211"/>
      <w:bookmarkStart w:name="_Toc109835802" w:id="212"/>
      <w:bookmarkStart w:name="_Toc109836420" w:id="213"/>
      <w:bookmarkStart w:name="_Toc109899223" w:id="214"/>
      <w:bookmarkStart w:name="_Toc109910012" w:id="215"/>
      <w:bookmarkStart w:name="_Toc109910631" w:id="216"/>
      <w:bookmarkStart w:name="_Toc110528710" w:id="217"/>
      <w:bookmarkStart w:name="_Toc110529335" w:id="218"/>
      <w:bookmarkStart w:name="_Toc111815102" w:id="219"/>
      <w:bookmarkStart w:name="_Toc109835803" w:id="220"/>
      <w:bookmarkStart w:name="_Toc109836421" w:id="221"/>
      <w:bookmarkStart w:name="_Toc109899224" w:id="222"/>
      <w:bookmarkStart w:name="_Toc109910013" w:id="223"/>
      <w:bookmarkStart w:name="_Toc109910632" w:id="224"/>
      <w:bookmarkStart w:name="_Toc110528711" w:id="225"/>
      <w:bookmarkStart w:name="_Toc110529336" w:id="226"/>
      <w:bookmarkStart w:name="_Toc111815103" w:id="227"/>
      <w:bookmarkStart w:name="_Toc109835804" w:id="228"/>
      <w:bookmarkStart w:name="_Toc109836422" w:id="229"/>
      <w:bookmarkStart w:name="_Toc109899225" w:id="230"/>
      <w:bookmarkStart w:name="_Toc109910014" w:id="231"/>
      <w:bookmarkStart w:name="_Toc109910633" w:id="232"/>
      <w:bookmarkStart w:name="_Toc110528712" w:id="233"/>
      <w:bookmarkStart w:name="_Toc110529337" w:id="234"/>
      <w:bookmarkStart w:name="_Toc111815104" w:id="235"/>
      <w:bookmarkStart w:name="_Toc109835805" w:id="236"/>
      <w:bookmarkStart w:name="_Toc109836423" w:id="237"/>
      <w:bookmarkStart w:name="_Toc109899226" w:id="238"/>
      <w:bookmarkStart w:name="_Toc109910015" w:id="239"/>
      <w:bookmarkStart w:name="_Toc109910634" w:id="240"/>
      <w:bookmarkStart w:name="_Toc110528713" w:id="241"/>
      <w:bookmarkStart w:name="_Toc110529338" w:id="242"/>
      <w:bookmarkStart w:name="_Toc111815105" w:id="243"/>
      <w:bookmarkStart w:name="_Toc109835806" w:id="244"/>
      <w:bookmarkStart w:name="_Toc109836424" w:id="245"/>
      <w:bookmarkStart w:name="_Toc109899227" w:id="246"/>
      <w:bookmarkStart w:name="_Toc109910016" w:id="247"/>
      <w:bookmarkStart w:name="_Toc109910635" w:id="248"/>
      <w:bookmarkStart w:name="_Toc110528714" w:id="249"/>
      <w:bookmarkStart w:name="_Toc110529339" w:id="250"/>
      <w:bookmarkStart w:name="_Toc111815106" w:id="251"/>
      <w:bookmarkStart w:name="_Toc109835807" w:id="252"/>
      <w:bookmarkStart w:name="_Toc109836425" w:id="253"/>
      <w:bookmarkStart w:name="_Toc109899228" w:id="254"/>
      <w:bookmarkStart w:name="_Toc109910017" w:id="255"/>
      <w:bookmarkStart w:name="_Toc109910636" w:id="256"/>
      <w:bookmarkStart w:name="_Toc110528715" w:id="257"/>
      <w:bookmarkStart w:name="_Toc110529340" w:id="258"/>
      <w:bookmarkStart w:name="_Toc111815107" w:id="259"/>
      <w:bookmarkStart w:name="_Toc109835808" w:id="260"/>
      <w:bookmarkStart w:name="_Toc109836426" w:id="261"/>
      <w:bookmarkStart w:name="_Toc109899229" w:id="262"/>
      <w:bookmarkStart w:name="_Toc109910018" w:id="263"/>
      <w:bookmarkStart w:name="_Toc109910637" w:id="264"/>
      <w:bookmarkStart w:name="_Toc110528716" w:id="265"/>
      <w:bookmarkStart w:name="_Toc110529341" w:id="266"/>
      <w:bookmarkStart w:name="_Toc111815108" w:id="267"/>
      <w:bookmarkStart w:name="_Toc109835809" w:id="268"/>
      <w:bookmarkStart w:name="_Toc109836427" w:id="269"/>
      <w:bookmarkStart w:name="_Toc109899230" w:id="270"/>
      <w:bookmarkStart w:name="_Toc109910019" w:id="271"/>
      <w:bookmarkStart w:name="_Toc109910638" w:id="272"/>
      <w:bookmarkStart w:name="_Toc110528717" w:id="273"/>
      <w:bookmarkStart w:name="_Toc110529342" w:id="274"/>
      <w:bookmarkStart w:name="_Toc111815109" w:id="275"/>
      <w:bookmarkStart w:name="_Toc109835810" w:id="276"/>
      <w:bookmarkStart w:name="_Toc109836428" w:id="277"/>
      <w:bookmarkStart w:name="_Toc109899231" w:id="278"/>
      <w:bookmarkStart w:name="_Toc109910020" w:id="279"/>
      <w:bookmarkStart w:name="_Toc109910639" w:id="280"/>
      <w:bookmarkStart w:name="_Toc110528718" w:id="281"/>
      <w:bookmarkStart w:name="_Toc110529343" w:id="282"/>
      <w:bookmarkStart w:name="_Toc111815110" w:id="283"/>
      <w:bookmarkStart w:name="_Toc109835811" w:id="284"/>
      <w:bookmarkStart w:name="_Toc109836429" w:id="285"/>
      <w:bookmarkStart w:name="_Toc109899232" w:id="286"/>
      <w:bookmarkStart w:name="_Toc109910021" w:id="287"/>
      <w:bookmarkStart w:name="_Toc109910640" w:id="288"/>
      <w:bookmarkStart w:name="_Toc110528719" w:id="289"/>
      <w:bookmarkStart w:name="_Toc110529344" w:id="290"/>
      <w:bookmarkStart w:name="_Toc111815111" w:id="291"/>
      <w:bookmarkStart w:name="_Toc109835812" w:id="292"/>
      <w:bookmarkStart w:name="_Toc109836430" w:id="293"/>
      <w:bookmarkStart w:name="_Toc109899233" w:id="294"/>
      <w:bookmarkStart w:name="_Toc109910022" w:id="295"/>
      <w:bookmarkStart w:name="_Toc109910641" w:id="296"/>
      <w:bookmarkStart w:name="_Toc110528720" w:id="297"/>
      <w:bookmarkStart w:name="_Toc110529345" w:id="298"/>
      <w:bookmarkStart w:name="_Toc111815112" w:id="299"/>
      <w:bookmarkStart w:name="_Toc109835813" w:id="300"/>
      <w:bookmarkStart w:name="_Toc109836431" w:id="301"/>
      <w:bookmarkStart w:name="_Toc109899234" w:id="302"/>
      <w:bookmarkStart w:name="_Toc109910023" w:id="303"/>
      <w:bookmarkStart w:name="_Toc109910642" w:id="304"/>
      <w:bookmarkStart w:name="_Toc110528721" w:id="305"/>
      <w:bookmarkStart w:name="_Toc110529346" w:id="306"/>
      <w:bookmarkStart w:name="_Toc111815113" w:id="307"/>
      <w:bookmarkStart w:name="_Toc109835814" w:id="308"/>
      <w:bookmarkStart w:name="_Toc109836432" w:id="309"/>
      <w:bookmarkStart w:name="_Toc109899235" w:id="310"/>
      <w:bookmarkStart w:name="_Toc109910024" w:id="311"/>
      <w:bookmarkStart w:name="_Toc109910643" w:id="312"/>
      <w:bookmarkStart w:name="_Toc110528722" w:id="313"/>
      <w:bookmarkStart w:name="_Toc110529347" w:id="314"/>
      <w:bookmarkStart w:name="_Toc111815114" w:id="315"/>
      <w:bookmarkStart w:name="_Toc109835815" w:id="316"/>
      <w:bookmarkStart w:name="_Toc109836433" w:id="317"/>
      <w:bookmarkStart w:name="_Toc109899236" w:id="318"/>
      <w:bookmarkStart w:name="_Toc109910025" w:id="319"/>
      <w:bookmarkStart w:name="_Toc109910644" w:id="320"/>
      <w:bookmarkStart w:name="_Toc110528723" w:id="321"/>
      <w:bookmarkStart w:name="_Toc110529348" w:id="322"/>
      <w:bookmarkStart w:name="_Toc111815115" w:id="323"/>
      <w:bookmarkStart w:name="_Toc109835816" w:id="324"/>
      <w:bookmarkStart w:name="_Toc109836434" w:id="325"/>
      <w:bookmarkStart w:name="_Toc109899237" w:id="326"/>
      <w:bookmarkStart w:name="_Toc109910026" w:id="327"/>
      <w:bookmarkStart w:name="_Toc109910645" w:id="328"/>
      <w:bookmarkStart w:name="_Toc110528724" w:id="329"/>
      <w:bookmarkStart w:name="_Toc110529349" w:id="330"/>
      <w:bookmarkStart w:name="_Toc111815116" w:id="331"/>
      <w:bookmarkStart w:name="_Toc109835817" w:id="332"/>
      <w:bookmarkStart w:name="_Toc109836435" w:id="333"/>
      <w:bookmarkStart w:name="_Toc109899238" w:id="334"/>
      <w:bookmarkStart w:name="_Toc109910027" w:id="335"/>
      <w:bookmarkStart w:name="_Toc109910646" w:id="336"/>
      <w:bookmarkStart w:name="_Toc110528725" w:id="337"/>
      <w:bookmarkStart w:name="_Toc110529350" w:id="338"/>
      <w:bookmarkStart w:name="_Toc111815117" w:id="339"/>
      <w:bookmarkStart w:name="_Toc109835818" w:id="340"/>
      <w:bookmarkStart w:name="_Toc109836436" w:id="341"/>
      <w:bookmarkStart w:name="_Toc109899239" w:id="342"/>
      <w:bookmarkStart w:name="_Toc109910028" w:id="343"/>
      <w:bookmarkStart w:name="_Toc109910647" w:id="344"/>
      <w:bookmarkStart w:name="_Toc110528726" w:id="345"/>
      <w:bookmarkStart w:name="_Toc110529351" w:id="346"/>
      <w:bookmarkStart w:name="_Toc111815118" w:id="347"/>
      <w:bookmarkStart w:name="_Toc109835819" w:id="348"/>
      <w:bookmarkStart w:name="_Toc109836437" w:id="349"/>
      <w:bookmarkStart w:name="_Toc109899240" w:id="350"/>
      <w:bookmarkStart w:name="_Toc109910029" w:id="351"/>
      <w:bookmarkStart w:name="_Toc109910648" w:id="352"/>
      <w:bookmarkStart w:name="_Toc110528727" w:id="353"/>
      <w:bookmarkStart w:name="_Toc110529352" w:id="354"/>
      <w:bookmarkStart w:name="_Toc111815119" w:id="355"/>
      <w:bookmarkStart w:name="_Toc109835820" w:id="356"/>
      <w:bookmarkStart w:name="_Toc109836438" w:id="357"/>
      <w:bookmarkStart w:name="_Toc109899241" w:id="358"/>
      <w:bookmarkStart w:name="_Toc109910030" w:id="359"/>
      <w:bookmarkStart w:name="_Toc109910649" w:id="360"/>
      <w:bookmarkStart w:name="_Toc110528728" w:id="361"/>
      <w:bookmarkStart w:name="_Toc110529353" w:id="362"/>
      <w:bookmarkStart w:name="_Toc111815120" w:id="363"/>
      <w:bookmarkStart w:name="_Toc109835821" w:id="364"/>
      <w:bookmarkStart w:name="_Toc109836439" w:id="365"/>
      <w:bookmarkStart w:name="_Toc109899242" w:id="366"/>
      <w:bookmarkStart w:name="_Toc109910031" w:id="367"/>
      <w:bookmarkStart w:name="_Toc109910650" w:id="368"/>
      <w:bookmarkStart w:name="_Toc110528729" w:id="369"/>
      <w:bookmarkStart w:name="_Toc110529354" w:id="370"/>
      <w:bookmarkStart w:name="_Toc111217675" w:id="371"/>
      <w:bookmarkStart w:name="_Toc111815121" w:id="372"/>
      <w:bookmarkStart w:name="_Toc109835822" w:id="373"/>
      <w:bookmarkStart w:name="_Toc109836440" w:id="374"/>
      <w:bookmarkStart w:name="_Toc109899243" w:id="375"/>
      <w:bookmarkStart w:name="_Toc109910032" w:id="376"/>
      <w:bookmarkStart w:name="_Toc109910651" w:id="377"/>
      <w:bookmarkStart w:name="_Toc110528730" w:id="378"/>
      <w:bookmarkStart w:name="_Toc110529355" w:id="379"/>
      <w:bookmarkStart w:name="_Toc111815122" w:id="380"/>
      <w:bookmarkStart w:name="_Toc109835823" w:id="381"/>
      <w:bookmarkStart w:name="_Toc109836441" w:id="382"/>
      <w:bookmarkStart w:name="_Toc109899244" w:id="383"/>
      <w:bookmarkStart w:name="_Toc109910033" w:id="384"/>
      <w:bookmarkStart w:name="_Toc109910652" w:id="385"/>
      <w:bookmarkStart w:name="_Toc110528731" w:id="386"/>
      <w:bookmarkStart w:name="_Toc110529356" w:id="387"/>
      <w:bookmarkStart w:name="_Toc111815123" w:id="388"/>
      <w:bookmarkStart w:name="_Toc109835824" w:id="389"/>
      <w:bookmarkStart w:name="_Toc109836442" w:id="390"/>
      <w:bookmarkStart w:name="_Toc109899245" w:id="391"/>
      <w:bookmarkStart w:name="_Toc109910034" w:id="392"/>
      <w:bookmarkStart w:name="_Toc109910653" w:id="393"/>
      <w:bookmarkStart w:name="_Toc110528732" w:id="394"/>
      <w:bookmarkStart w:name="_Toc110529357" w:id="395"/>
      <w:bookmarkStart w:name="_Toc111815124" w:id="396"/>
      <w:bookmarkStart w:name="_Toc109835825" w:id="397"/>
      <w:bookmarkStart w:name="_Toc109836443" w:id="398"/>
      <w:bookmarkStart w:name="_Toc109899246" w:id="399"/>
      <w:bookmarkStart w:name="_Toc109910035" w:id="400"/>
      <w:bookmarkStart w:name="_Toc109910654" w:id="401"/>
      <w:bookmarkStart w:name="_Toc110528733" w:id="402"/>
      <w:bookmarkStart w:name="_Toc110529358" w:id="403"/>
      <w:bookmarkStart w:name="_Toc111815125" w:id="404"/>
      <w:bookmarkStart w:name="_Toc109835826" w:id="405"/>
      <w:bookmarkStart w:name="_Toc109836444" w:id="406"/>
      <w:bookmarkStart w:name="_Toc109899247" w:id="407"/>
      <w:bookmarkStart w:name="_Toc109910036" w:id="408"/>
      <w:bookmarkStart w:name="_Toc109910655" w:id="409"/>
      <w:bookmarkStart w:name="_Toc110528734" w:id="410"/>
      <w:bookmarkStart w:name="_Toc110529359" w:id="411"/>
      <w:bookmarkStart w:name="_Toc111815126" w:id="412"/>
      <w:bookmarkStart w:name="_Toc109835827" w:id="413"/>
      <w:bookmarkStart w:name="_Toc109836445" w:id="414"/>
      <w:bookmarkStart w:name="_Toc109899248" w:id="415"/>
      <w:bookmarkStart w:name="_Toc109910037" w:id="416"/>
      <w:bookmarkStart w:name="_Toc109910656" w:id="417"/>
      <w:bookmarkStart w:name="_Toc110528735" w:id="418"/>
      <w:bookmarkStart w:name="_Toc110529360" w:id="419"/>
      <w:bookmarkStart w:name="_Toc111815127" w:id="420"/>
      <w:bookmarkStart w:name="_Toc109835828" w:id="421"/>
      <w:bookmarkStart w:name="_Toc109836446" w:id="422"/>
      <w:bookmarkStart w:name="_Toc109899249" w:id="423"/>
      <w:bookmarkStart w:name="_Toc109910038" w:id="424"/>
      <w:bookmarkStart w:name="_Toc109910657" w:id="425"/>
      <w:bookmarkStart w:name="_Toc110528736" w:id="426"/>
      <w:bookmarkStart w:name="_Toc110529361" w:id="427"/>
      <w:bookmarkStart w:name="_Toc111815128" w:id="428"/>
      <w:bookmarkStart w:name="_Toc109835829" w:id="429"/>
      <w:bookmarkStart w:name="_Toc109836447" w:id="430"/>
      <w:bookmarkStart w:name="_Toc109899250" w:id="431"/>
      <w:bookmarkStart w:name="_Toc109910039" w:id="432"/>
      <w:bookmarkStart w:name="_Toc109910658" w:id="433"/>
      <w:bookmarkStart w:name="_Toc110528737" w:id="434"/>
      <w:bookmarkStart w:name="_Toc110529362" w:id="435"/>
      <w:bookmarkStart w:name="_Toc111815129" w:id="436"/>
      <w:bookmarkStart w:name="_Toc109835830" w:id="437"/>
      <w:bookmarkStart w:name="_Toc109836448" w:id="438"/>
      <w:bookmarkStart w:name="_Toc109899251" w:id="439"/>
      <w:bookmarkStart w:name="_Toc109910040" w:id="440"/>
      <w:bookmarkStart w:name="_Toc109910659" w:id="441"/>
      <w:bookmarkStart w:name="_Toc110528738" w:id="442"/>
      <w:bookmarkStart w:name="_Toc110529363" w:id="443"/>
      <w:bookmarkStart w:name="_Toc111815130" w:id="444"/>
      <w:bookmarkStart w:name="_Toc109835831" w:id="445"/>
      <w:bookmarkStart w:name="_Toc109836449" w:id="446"/>
      <w:bookmarkStart w:name="_Toc109899252" w:id="447"/>
      <w:bookmarkStart w:name="_Toc109910041" w:id="448"/>
      <w:bookmarkStart w:name="_Toc109910660" w:id="449"/>
      <w:bookmarkStart w:name="_Toc110528739" w:id="450"/>
      <w:bookmarkStart w:name="_Toc110529364" w:id="451"/>
      <w:bookmarkStart w:name="_Toc111815131" w:id="452"/>
      <w:bookmarkStart w:name="_Toc109835832" w:id="453"/>
      <w:bookmarkStart w:name="_Toc109836450" w:id="454"/>
      <w:bookmarkStart w:name="_Toc109899253" w:id="455"/>
      <w:bookmarkStart w:name="_Toc109910042" w:id="456"/>
      <w:bookmarkStart w:name="_Toc109910661" w:id="457"/>
      <w:bookmarkStart w:name="_Toc110528740" w:id="458"/>
      <w:bookmarkStart w:name="_Toc110529365" w:id="459"/>
      <w:bookmarkStart w:name="_Toc111815132" w:id="460"/>
      <w:bookmarkStart w:name="_Toc109835833" w:id="461"/>
      <w:bookmarkStart w:name="_Toc109836451" w:id="462"/>
      <w:bookmarkStart w:name="_Toc109899254" w:id="463"/>
      <w:bookmarkStart w:name="_Toc109910043" w:id="464"/>
      <w:bookmarkStart w:name="_Toc109910662" w:id="465"/>
      <w:bookmarkStart w:name="_Toc110528741" w:id="466"/>
      <w:bookmarkStart w:name="_Toc110529366" w:id="467"/>
      <w:bookmarkStart w:name="_Toc111815133" w:id="468"/>
      <w:bookmarkStart w:name="_Toc109835834" w:id="469"/>
      <w:bookmarkStart w:name="_Toc109836452" w:id="470"/>
      <w:bookmarkStart w:name="_Toc109899255" w:id="471"/>
      <w:bookmarkStart w:name="_Toc109910044" w:id="472"/>
      <w:bookmarkStart w:name="_Toc109910663" w:id="473"/>
      <w:bookmarkStart w:name="_Toc110528742" w:id="474"/>
      <w:bookmarkStart w:name="_Toc110529367" w:id="475"/>
      <w:bookmarkStart w:name="_Toc111815134" w:id="476"/>
      <w:bookmarkStart w:name="_Toc109835835" w:id="477"/>
      <w:bookmarkStart w:name="_Toc109836453" w:id="478"/>
      <w:bookmarkStart w:name="_Toc109899256" w:id="479"/>
      <w:bookmarkStart w:name="_Toc109910045" w:id="480"/>
      <w:bookmarkStart w:name="_Toc109910664" w:id="481"/>
      <w:bookmarkStart w:name="_Toc110528743" w:id="482"/>
      <w:bookmarkStart w:name="_Toc110529368" w:id="483"/>
      <w:bookmarkStart w:name="_Toc111815135" w:id="484"/>
      <w:bookmarkStart w:name="_Toc109835836" w:id="485"/>
      <w:bookmarkStart w:name="_Toc109836454" w:id="486"/>
      <w:bookmarkStart w:name="_Toc109899257" w:id="487"/>
      <w:bookmarkStart w:name="_Toc109910046" w:id="488"/>
      <w:bookmarkStart w:name="_Toc109910665" w:id="489"/>
      <w:bookmarkStart w:name="_Toc110528744" w:id="490"/>
      <w:bookmarkStart w:name="_Toc110529369" w:id="491"/>
      <w:bookmarkStart w:name="_Toc111815136" w:id="492"/>
      <w:bookmarkStart w:name="_Toc109835837" w:id="493"/>
      <w:bookmarkStart w:name="_Toc109836455" w:id="494"/>
      <w:bookmarkStart w:name="_Toc109899258" w:id="495"/>
      <w:bookmarkStart w:name="_Toc109910047" w:id="496"/>
      <w:bookmarkStart w:name="_Toc109910666" w:id="497"/>
      <w:bookmarkStart w:name="_Toc110528745" w:id="498"/>
      <w:bookmarkStart w:name="_Toc110529370" w:id="499"/>
      <w:bookmarkStart w:name="_Toc111815137" w:id="500"/>
      <w:bookmarkStart w:name="_Toc109835838" w:id="501"/>
      <w:bookmarkStart w:name="_Toc109836456" w:id="502"/>
      <w:bookmarkStart w:name="_Toc109899259" w:id="503"/>
      <w:bookmarkStart w:name="_Toc109910048" w:id="504"/>
      <w:bookmarkStart w:name="_Toc109910667" w:id="505"/>
      <w:bookmarkStart w:name="_Toc110528746" w:id="506"/>
      <w:bookmarkStart w:name="_Toc110529371" w:id="507"/>
      <w:bookmarkStart w:name="_Toc111815138" w:id="508"/>
      <w:bookmarkStart w:name="_Toc109835839" w:id="509"/>
      <w:bookmarkStart w:name="_Toc109836457" w:id="510"/>
      <w:bookmarkStart w:name="_Toc109899260" w:id="511"/>
      <w:bookmarkStart w:name="_Toc109910049" w:id="512"/>
      <w:bookmarkStart w:name="_Toc109910668" w:id="513"/>
      <w:bookmarkStart w:name="_Toc110528747" w:id="514"/>
      <w:bookmarkStart w:name="_Toc110529372" w:id="515"/>
      <w:bookmarkStart w:name="_Toc111815139" w:id="516"/>
      <w:bookmarkStart w:name="_Toc109835840" w:id="517"/>
      <w:bookmarkStart w:name="_Toc109836458" w:id="518"/>
      <w:bookmarkStart w:name="_Toc109899261" w:id="519"/>
      <w:bookmarkStart w:name="_Toc109910050" w:id="520"/>
      <w:bookmarkStart w:name="_Toc109910669" w:id="521"/>
      <w:bookmarkStart w:name="_Toc110528748" w:id="522"/>
      <w:bookmarkStart w:name="_Toc110529373" w:id="523"/>
      <w:bookmarkStart w:name="_Toc111815140" w:id="524"/>
      <w:bookmarkStart w:name="_Toc109835841" w:id="525"/>
      <w:bookmarkStart w:name="_Toc109836459" w:id="526"/>
      <w:bookmarkStart w:name="_Toc109899262" w:id="527"/>
      <w:bookmarkStart w:name="_Toc109910051" w:id="528"/>
      <w:bookmarkStart w:name="_Toc109910670" w:id="529"/>
      <w:bookmarkStart w:name="_Toc110528749" w:id="530"/>
      <w:bookmarkStart w:name="_Toc110529374" w:id="531"/>
      <w:bookmarkStart w:name="_Toc111815141" w:id="532"/>
      <w:bookmarkStart w:name="_Toc109835842" w:id="533"/>
      <w:bookmarkStart w:name="_Toc109836460" w:id="534"/>
      <w:bookmarkStart w:name="_Toc109899263" w:id="535"/>
      <w:bookmarkStart w:name="_Toc109910052" w:id="536"/>
      <w:bookmarkStart w:name="_Toc109910671" w:id="537"/>
      <w:bookmarkStart w:name="_Toc110528750" w:id="538"/>
      <w:bookmarkStart w:name="_Toc110529375" w:id="539"/>
      <w:bookmarkStart w:name="_Toc111815142" w:id="540"/>
      <w:bookmarkStart w:name="_Toc109835843" w:id="541"/>
      <w:bookmarkStart w:name="_Toc109836461" w:id="542"/>
      <w:bookmarkStart w:name="_Toc109899264" w:id="543"/>
      <w:bookmarkStart w:name="_Toc109910053" w:id="544"/>
      <w:bookmarkStart w:name="_Toc109910672" w:id="545"/>
      <w:bookmarkStart w:name="_Toc110528751" w:id="546"/>
      <w:bookmarkStart w:name="_Toc110529376" w:id="547"/>
      <w:bookmarkStart w:name="_Toc111815143" w:id="548"/>
      <w:bookmarkStart w:name="_Toc109835844" w:id="549"/>
      <w:bookmarkStart w:name="_Toc109836462" w:id="550"/>
      <w:bookmarkStart w:name="_Toc109899265" w:id="551"/>
      <w:bookmarkStart w:name="_Toc109910054" w:id="552"/>
      <w:bookmarkStart w:name="_Toc109910673" w:id="553"/>
      <w:bookmarkStart w:name="_Toc110528752" w:id="554"/>
      <w:bookmarkStart w:name="_Toc110529377" w:id="555"/>
      <w:bookmarkStart w:name="_Toc111815144" w:id="556"/>
      <w:bookmarkStart w:name="_Toc109835845" w:id="557"/>
      <w:bookmarkStart w:name="_Toc109836463" w:id="558"/>
      <w:bookmarkStart w:name="_Toc109899266" w:id="559"/>
      <w:bookmarkStart w:name="_Toc109910055" w:id="560"/>
      <w:bookmarkStart w:name="_Toc109910674" w:id="561"/>
      <w:bookmarkStart w:name="_Toc110528753" w:id="562"/>
      <w:bookmarkStart w:name="_Toc110529378" w:id="563"/>
      <w:bookmarkStart w:name="_Toc111815145" w:id="564"/>
      <w:bookmarkStart w:name="_Toc109835846" w:id="565"/>
      <w:bookmarkStart w:name="_Toc109836464" w:id="566"/>
      <w:bookmarkStart w:name="_Toc109899267" w:id="567"/>
      <w:bookmarkStart w:name="_Toc109910056" w:id="568"/>
      <w:bookmarkStart w:name="_Toc109910675" w:id="569"/>
      <w:bookmarkStart w:name="_Toc110528754" w:id="570"/>
      <w:bookmarkStart w:name="_Toc110529379" w:id="571"/>
      <w:bookmarkStart w:name="_Toc111815146" w:id="572"/>
      <w:bookmarkStart w:name="_Toc109835847" w:id="573"/>
      <w:bookmarkStart w:name="_Toc109836465" w:id="574"/>
      <w:bookmarkStart w:name="_Toc109899268" w:id="575"/>
      <w:bookmarkStart w:name="_Toc109910057" w:id="576"/>
      <w:bookmarkStart w:name="_Toc109910676" w:id="577"/>
      <w:bookmarkStart w:name="_Toc110528755" w:id="578"/>
      <w:bookmarkStart w:name="_Toc110529380" w:id="579"/>
      <w:bookmarkStart w:name="_Toc111815147" w:id="580"/>
      <w:bookmarkStart w:name="_Toc109835848" w:id="581"/>
      <w:bookmarkStart w:name="_Toc109836466" w:id="582"/>
      <w:bookmarkStart w:name="_Toc109899269" w:id="583"/>
      <w:bookmarkStart w:name="_Toc109910058" w:id="584"/>
      <w:bookmarkStart w:name="_Toc109910677" w:id="585"/>
      <w:bookmarkStart w:name="_Toc110528756" w:id="586"/>
      <w:bookmarkStart w:name="_Toc110529381" w:id="587"/>
      <w:bookmarkStart w:name="_Toc111815148" w:id="588"/>
      <w:bookmarkStart w:name="_Toc109835849" w:id="589"/>
      <w:bookmarkStart w:name="_Toc109836467" w:id="590"/>
      <w:bookmarkStart w:name="_Toc109899270" w:id="591"/>
      <w:bookmarkStart w:name="_Toc109910059" w:id="592"/>
      <w:bookmarkStart w:name="_Toc109910678" w:id="593"/>
      <w:bookmarkStart w:name="_Toc110528757" w:id="594"/>
      <w:bookmarkStart w:name="_Toc110529382" w:id="595"/>
      <w:bookmarkStart w:name="_Toc111815149" w:id="596"/>
      <w:bookmarkStart w:name="_Toc109835850" w:id="597"/>
      <w:bookmarkStart w:name="_Toc109836468" w:id="598"/>
      <w:bookmarkStart w:name="_Toc109899271" w:id="599"/>
      <w:bookmarkStart w:name="_Toc109910060" w:id="600"/>
      <w:bookmarkStart w:name="_Toc109910679" w:id="601"/>
      <w:bookmarkStart w:name="_Toc110528758" w:id="602"/>
      <w:bookmarkStart w:name="_Toc110529383" w:id="603"/>
      <w:bookmarkStart w:name="_Toc111815150" w:id="604"/>
      <w:bookmarkStart w:name="_Toc109835851" w:id="605"/>
      <w:bookmarkStart w:name="_Toc109836469" w:id="606"/>
      <w:bookmarkStart w:name="_Toc109899272" w:id="607"/>
      <w:bookmarkStart w:name="_Toc109910061" w:id="608"/>
      <w:bookmarkStart w:name="_Toc109910680" w:id="609"/>
      <w:bookmarkStart w:name="_Toc110528759" w:id="610"/>
      <w:bookmarkStart w:name="_Toc110529384" w:id="611"/>
      <w:bookmarkStart w:name="_Toc111815151" w:id="612"/>
      <w:bookmarkStart w:name="_Toc109835852" w:id="613"/>
      <w:bookmarkStart w:name="_Toc109836470" w:id="614"/>
      <w:bookmarkStart w:name="_Toc109899273" w:id="615"/>
      <w:bookmarkStart w:name="_Toc109910062" w:id="616"/>
      <w:bookmarkStart w:name="_Toc109910681" w:id="617"/>
      <w:bookmarkStart w:name="_Toc110528760" w:id="618"/>
      <w:bookmarkStart w:name="_Toc110529385" w:id="619"/>
      <w:bookmarkStart w:name="_Toc111815152" w:id="620"/>
      <w:bookmarkStart w:name="_Toc109835853" w:id="621"/>
      <w:bookmarkStart w:name="_Toc109836471" w:id="622"/>
      <w:bookmarkStart w:name="_Toc109899274" w:id="623"/>
      <w:bookmarkStart w:name="_Toc109910063" w:id="624"/>
      <w:bookmarkStart w:name="_Toc109910682" w:id="625"/>
      <w:bookmarkStart w:name="_Toc110528761" w:id="626"/>
      <w:bookmarkStart w:name="_Toc110529386" w:id="627"/>
      <w:bookmarkStart w:name="_Toc111217707" w:id="628"/>
      <w:bookmarkStart w:name="_Toc111815153" w:id="629"/>
      <w:bookmarkStart w:name="_Toc109835854" w:id="630"/>
      <w:bookmarkStart w:name="_Toc109836472" w:id="631"/>
      <w:bookmarkStart w:name="_Toc109899275" w:id="632"/>
      <w:bookmarkStart w:name="_Toc109910064" w:id="633"/>
      <w:bookmarkStart w:name="_Toc109910683" w:id="634"/>
      <w:bookmarkStart w:name="_Toc110528762" w:id="635"/>
      <w:bookmarkStart w:name="_Toc110529387" w:id="636"/>
      <w:bookmarkStart w:name="_Toc111815154" w:id="637"/>
      <w:bookmarkStart w:name="_Toc109835855" w:id="638"/>
      <w:bookmarkStart w:name="_Toc109836473" w:id="639"/>
      <w:bookmarkStart w:name="_Toc109899276" w:id="640"/>
      <w:bookmarkStart w:name="_Toc109910065" w:id="641"/>
      <w:bookmarkStart w:name="_Toc109910684" w:id="642"/>
      <w:bookmarkStart w:name="_Toc110528763" w:id="643"/>
      <w:bookmarkStart w:name="_Toc110529388" w:id="644"/>
      <w:bookmarkStart w:name="_Toc111815155" w:id="645"/>
      <w:bookmarkStart w:name="_Toc109836000" w:id="646"/>
      <w:bookmarkStart w:name="_Toc109836618" w:id="647"/>
      <w:bookmarkStart w:name="_Toc109899421" w:id="648"/>
      <w:bookmarkStart w:name="_Toc109910210" w:id="649"/>
      <w:bookmarkStart w:name="_Toc109910829" w:id="650"/>
      <w:bookmarkStart w:name="_Toc110528908" w:id="651"/>
      <w:bookmarkStart w:name="_Toc110529533" w:id="652"/>
      <w:bookmarkStart w:name="_Toc111217833" w:id="653"/>
      <w:bookmarkStart w:name="_Toc111815300" w:id="654"/>
      <w:bookmarkStart w:name="_Toc109836001" w:id="655"/>
      <w:bookmarkStart w:name="_Toc109836619" w:id="656"/>
      <w:bookmarkStart w:name="_Toc109899422" w:id="657"/>
      <w:bookmarkStart w:name="_Toc109910211" w:id="658"/>
      <w:bookmarkStart w:name="_Toc109910830" w:id="659"/>
      <w:bookmarkStart w:name="_Toc110528909" w:id="660"/>
      <w:bookmarkStart w:name="_Toc110529534" w:id="661"/>
      <w:bookmarkStart w:name="_Toc111815301" w:id="662"/>
      <w:bookmarkStart w:name="_Toc109836022" w:id="663"/>
      <w:bookmarkStart w:name="_Toc109836640" w:id="664"/>
      <w:bookmarkStart w:name="_Toc109899443" w:id="665"/>
      <w:bookmarkStart w:name="_Toc109910232" w:id="666"/>
      <w:bookmarkStart w:name="_Toc109910851" w:id="667"/>
      <w:bookmarkStart w:name="_Toc110528930" w:id="668"/>
      <w:bookmarkStart w:name="_Toc110529555" w:id="669"/>
      <w:bookmarkStart w:name="_Toc111217849" w:id="670"/>
      <w:bookmarkStart w:name="_Toc111815322" w:id="671"/>
      <w:bookmarkStart w:name="_Toc109836023" w:id="672"/>
      <w:bookmarkStart w:name="_Toc109836641" w:id="673"/>
      <w:bookmarkStart w:name="_Toc109899444" w:id="674"/>
      <w:bookmarkStart w:name="_Toc109910233" w:id="675"/>
      <w:bookmarkStart w:name="_Toc109910852" w:id="676"/>
      <w:bookmarkStart w:name="_Toc110528931" w:id="677"/>
      <w:bookmarkStart w:name="_Toc110529556" w:id="678"/>
      <w:bookmarkStart w:name="_Toc111815323" w:id="679"/>
      <w:bookmarkStart w:name="_Toc109836024" w:id="680"/>
      <w:bookmarkStart w:name="_Toc109836642" w:id="681"/>
      <w:bookmarkStart w:name="_Toc109899445" w:id="682"/>
      <w:bookmarkStart w:name="_Toc109910234" w:id="683"/>
      <w:bookmarkStart w:name="_Toc109910853" w:id="684"/>
      <w:bookmarkStart w:name="_Toc110528932" w:id="685"/>
      <w:bookmarkStart w:name="_Toc110529557" w:id="686"/>
      <w:bookmarkStart w:name="_Toc111815324" w:id="687"/>
      <w:bookmarkStart w:name="_Toc109836025" w:id="688"/>
      <w:bookmarkStart w:name="_Toc109836643" w:id="689"/>
      <w:bookmarkStart w:name="_Toc109899446" w:id="690"/>
      <w:bookmarkStart w:name="_Toc109910235" w:id="691"/>
      <w:bookmarkStart w:name="_Toc109910854" w:id="692"/>
      <w:bookmarkStart w:name="_Toc110528933" w:id="693"/>
      <w:bookmarkStart w:name="_Toc110529558" w:id="694"/>
      <w:bookmarkStart w:name="_Toc111815325" w:id="695"/>
      <w:bookmarkStart w:name="_Toc109836026" w:id="696"/>
      <w:bookmarkStart w:name="_Toc109836644" w:id="697"/>
      <w:bookmarkStart w:name="_Toc109899447" w:id="698"/>
      <w:bookmarkStart w:name="_Toc109910236" w:id="699"/>
      <w:bookmarkStart w:name="_Toc109910855" w:id="700"/>
      <w:bookmarkStart w:name="_Toc110528934" w:id="701"/>
      <w:bookmarkStart w:name="_Toc110529559" w:id="702"/>
      <w:bookmarkStart w:name="_Toc111815326" w:id="703"/>
      <w:bookmarkStart w:name="_Toc109836027" w:id="704"/>
      <w:bookmarkStart w:name="_Toc109836645" w:id="705"/>
      <w:bookmarkStart w:name="_Toc109899448" w:id="706"/>
      <w:bookmarkStart w:name="_Toc109910237" w:id="707"/>
      <w:bookmarkStart w:name="_Toc109910856" w:id="708"/>
      <w:bookmarkStart w:name="_Toc110528935" w:id="709"/>
      <w:bookmarkStart w:name="_Toc110529560" w:id="710"/>
      <w:bookmarkStart w:name="_Toc111815327" w:id="711"/>
      <w:bookmarkStart w:name="_Toc109836028" w:id="712"/>
      <w:bookmarkStart w:name="_Toc109836646" w:id="713"/>
      <w:bookmarkStart w:name="_Toc109899449" w:id="714"/>
      <w:bookmarkStart w:name="_Toc109910238" w:id="715"/>
      <w:bookmarkStart w:name="_Toc109910857" w:id="716"/>
      <w:bookmarkStart w:name="_Toc110528936" w:id="717"/>
      <w:bookmarkStart w:name="_Toc110529561" w:id="718"/>
      <w:bookmarkStart w:name="_Toc111815328" w:id="719"/>
      <w:bookmarkStart w:name="_Toc109836029" w:id="720"/>
      <w:bookmarkStart w:name="_Toc109836647" w:id="721"/>
      <w:bookmarkStart w:name="_Toc109899450" w:id="722"/>
      <w:bookmarkStart w:name="_Toc109910239" w:id="723"/>
      <w:bookmarkStart w:name="_Toc109910858" w:id="724"/>
      <w:bookmarkStart w:name="_Toc110528937" w:id="725"/>
      <w:bookmarkStart w:name="_Toc110529562" w:id="726"/>
      <w:bookmarkStart w:name="_Toc111815329" w:id="727"/>
      <w:bookmarkStart w:name="_Toc109836030" w:id="728"/>
      <w:bookmarkStart w:name="_Toc109836648" w:id="729"/>
      <w:bookmarkStart w:name="_Toc109899451" w:id="730"/>
      <w:bookmarkStart w:name="_Toc109910240" w:id="731"/>
      <w:bookmarkStart w:name="_Toc109910859" w:id="732"/>
      <w:bookmarkStart w:name="_Toc110528938" w:id="733"/>
      <w:bookmarkStart w:name="_Toc110529563" w:id="734"/>
      <w:bookmarkStart w:name="_Toc111815330" w:id="735"/>
      <w:bookmarkStart w:name="_Toc109836031" w:id="736"/>
      <w:bookmarkStart w:name="_Toc109836649" w:id="737"/>
      <w:bookmarkStart w:name="_Toc109899452" w:id="738"/>
      <w:bookmarkStart w:name="_Toc109910241" w:id="739"/>
      <w:bookmarkStart w:name="_Toc109910860" w:id="740"/>
      <w:bookmarkStart w:name="_Toc110528939" w:id="741"/>
      <w:bookmarkStart w:name="_Toc110529564" w:id="742"/>
      <w:bookmarkStart w:name="_Toc111815331" w:id="743"/>
      <w:bookmarkStart w:name="_Toc109836032" w:id="744"/>
      <w:bookmarkStart w:name="_Toc109836650" w:id="745"/>
      <w:bookmarkStart w:name="_Toc109899453" w:id="746"/>
      <w:bookmarkStart w:name="_Toc109910242" w:id="747"/>
      <w:bookmarkStart w:name="_Toc109910861" w:id="748"/>
      <w:bookmarkStart w:name="_Toc110528940" w:id="749"/>
      <w:bookmarkStart w:name="_Toc110529565" w:id="750"/>
      <w:bookmarkStart w:name="_Toc111815332" w:id="751"/>
      <w:bookmarkStart w:name="_Toc109836033" w:id="752"/>
      <w:bookmarkStart w:name="_Toc109836651" w:id="753"/>
      <w:bookmarkStart w:name="_Toc109899454" w:id="754"/>
      <w:bookmarkStart w:name="_Toc109910243" w:id="755"/>
      <w:bookmarkStart w:name="_Toc109910862" w:id="756"/>
      <w:bookmarkStart w:name="_Toc110528941" w:id="757"/>
      <w:bookmarkStart w:name="_Toc110529566" w:id="758"/>
      <w:bookmarkStart w:name="_Toc111815333" w:id="759"/>
      <w:bookmarkStart w:name="_Toc109836034" w:id="760"/>
      <w:bookmarkStart w:name="_Toc109836652" w:id="761"/>
      <w:bookmarkStart w:name="_Toc109899455" w:id="762"/>
      <w:bookmarkStart w:name="_Toc109910244" w:id="763"/>
      <w:bookmarkStart w:name="_Toc109910863" w:id="764"/>
      <w:bookmarkStart w:name="_Toc110528942" w:id="765"/>
      <w:bookmarkStart w:name="_Toc110529567" w:id="766"/>
      <w:bookmarkStart w:name="_Toc111815334" w:id="767"/>
      <w:bookmarkStart w:name="_Toc109836035" w:id="768"/>
      <w:bookmarkStart w:name="_Toc109836653" w:id="769"/>
      <w:bookmarkStart w:name="_Toc109899456" w:id="770"/>
      <w:bookmarkStart w:name="_Toc109910245" w:id="771"/>
      <w:bookmarkStart w:name="_Toc109910864" w:id="772"/>
      <w:bookmarkStart w:name="_Toc110528943" w:id="773"/>
      <w:bookmarkStart w:name="_Toc110529568" w:id="774"/>
      <w:bookmarkStart w:name="_Toc111815335" w:id="775"/>
      <w:bookmarkStart w:name="_Toc109836036" w:id="776"/>
      <w:bookmarkStart w:name="_Toc109836654" w:id="777"/>
      <w:bookmarkStart w:name="_Toc109899457" w:id="778"/>
      <w:bookmarkStart w:name="_Toc109910246" w:id="779"/>
      <w:bookmarkStart w:name="_Toc109910865" w:id="780"/>
      <w:bookmarkStart w:name="_Toc110528944" w:id="781"/>
      <w:bookmarkStart w:name="_Toc110529569" w:id="782"/>
      <w:bookmarkStart w:name="_Toc111815336" w:id="783"/>
      <w:bookmarkStart w:name="_Toc109836037" w:id="784"/>
      <w:bookmarkStart w:name="_Toc109836655" w:id="785"/>
      <w:bookmarkStart w:name="_Toc109899458" w:id="786"/>
      <w:bookmarkStart w:name="_Toc109910247" w:id="787"/>
      <w:bookmarkStart w:name="_Toc109910866" w:id="788"/>
      <w:bookmarkStart w:name="_Toc110528945" w:id="789"/>
      <w:bookmarkStart w:name="_Toc110529570" w:id="790"/>
      <w:bookmarkStart w:name="_Toc111815337" w:id="791"/>
      <w:bookmarkStart w:name="_Toc109836038" w:id="792"/>
      <w:bookmarkStart w:name="_Toc109836656" w:id="793"/>
      <w:bookmarkStart w:name="_Toc109899459" w:id="794"/>
      <w:bookmarkStart w:name="_Toc109910248" w:id="795"/>
      <w:bookmarkStart w:name="_Toc109910867" w:id="796"/>
      <w:bookmarkStart w:name="_Toc110528946" w:id="797"/>
      <w:bookmarkStart w:name="_Toc110529571" w:id="798"/>
      <w:bookmarkStart w:name="_Toc111815338" w:id="799"/>
      <w:bookmarkStart w:name="_Toc109836039" w:id="800"/>
      <w:bookmarkStart w:name="_Toc109836657" w:id="801"/>
      <w:bookmarkStart w:name="_Toc109899460" w:id="802"/>
      <w:bookmarkStart w:name="_Toc109910249" w:id="803"/>
      <w:bookmarkStart w:name="_Toc109910868" w:id="804"/>
      <w:bookmarkStart w:name="_Toc110528947" w:id="805"/>
      <w:bookmarkStart w:name="_Toc110529572" w:id="806"/>
      <w:bookmarkStart w:name="_Toc111815339" w:id="807"/>
      <w:bookmarkStart w:name="_Toc109836040" w:id="808"/>
      <w:bookmarkStart w:name="_Toc109836658" w:id="809"/>
      <w:bookmarkStart w:name="_Toc109899461" w:id="810"/>
      <w:bookmarkStart w:name="_Toc109910250" w:id="811"/>
      <w:bookmarkStart w:name="_Toc109910869" w:id="812"/>
      <w:bookmarkStart w:name="_Toc110528948" w:id="813"/>
      <w:bookmarkStart w:name="_Toc110529573" w:id="814"/>
      <w:bookmarkStart w:name="_Toc111815340" w:id="815"/>
      <w:bookmarkStart w:name="_Toc109836041" w:id="816"/>
      <w:bookmarkStart w:name="_Toc109836659" w:id="817"/>
      <w:bookmarkStart w:name="_Toc109899462" w:id="818"/>
      <w:bookmarkStart w:name="_Toc109910251" w:id="819"/>
      <w:bookmarkStart w:name="_Toc109910870" w:id="820"/>
      <w:bookmarkStart w:name="_Toc110528949" w:id="821"/>
      <w:bookmarkStart w:name="_Toc110529574" w:id="822"/>
      <w:bookmarkStart w:name="_Toc111815341" w:id="823"/>
      <w:bookmarkStart w:name="_Toc109836042" w:id="824"/>
      <w:bookmarkStart w:name="_Toc109836660" w:id="825"/>
      <w:bookmarkStart w:name="_Toc109899463" w:id="826"/>
      <w:bookmarkStart w:name="_Toc109910252" w:id="827"/>
      <w:bookmarkStart w:name="_Toc109910871" w:id="828"/>
      <w:bookmarkStart w:name="_Toc110528950" w:id="829"/>
      <w:bookmarkStart w:name="_Toc110529575" w:id="830"/>
      <w:bookmarkStart w:name="_Toc111815342" w:id="831"/>
      <w:bookmarkStart w:name="_Toc109836043" w:id="832"/>
      <w:bookmarkStart w:name="_Toc109836661" w:id="833"/>
      <w:bookmarkStart w:name="_Toc109899464" w:id="834"/>
      <w:bookmarkStart w:name="_Toc109910253" w:id="835"/>
      <w:bookmarkStart w:name="_Toc109910872" w:id="836"/>
      <w:bookmarkStart w:name="_Toc110528951" w:id="837"/>
      <w:bookmarkStart w:name="_Toc110529576" w:id="838"/>
      <w:bookmarkStart w:name="_Toc111815343" w:id="839"/>
      <w:bookmarkStart w:name="_Toc109836044" w:id="840"/>
      <w:bookmarkStart w:name="_Toc109836662" w:id="841"/>
      <w:bookmarkStart w:name="_Toc109899465" w:id="842"/>
      <w:bookmarkStart w:name="_Toc109910254" w:id="843"/>
      <w:bookmarkStart w:name="_Toc109910873" w:id="844"/>
      <w:bookmarkStart w:name="_Toc110528952" w:id="845"/>
      <w:bookmarkStart w:name="_Toc110529577" w:id="846"/>
      <w:bookmarkStart w:name="_Toc111815344" w:id="847"/>
      <w:bookmarkStart w:name="_Toc109836045" w:id="848"/>
      <w:bookmarkStart w:name="_Toc109836663" w:id="849"/>
      <w:bookmarkStart w:name="_Toc109899466" w:id="850"/>
      <w:bookmarkStart w:name="_Toc109910255" w:id="851"/>
      <w:bookmarkStart w:name="_Toc109910874" w:id="852"/>
      <w:bookmarkStart w:name="_Toc110528953" w:id="853"/>
      <w:bookmarkStart w:name="_Toc110529578" w:id="854"/>
      <w:bookmarkStart w:name="_Toc111815345" w:id="855"/>
      <w:bookmarkStart w:name="_Toc109836046" w:id="856"/>
      <w:bookmarkStart w:name="_Toc109836664" w:id="857"/>
      <w:bookmarkStart w:name="_Toc109899467" w:id="858"/>
      <w:bookmarkStart w:name="_Toc109910256" w:id="859"/>
      <w:bookmarkStart w:name="_Toc109910875" w:id="860"/>
      <w:bookmarkStart w:name="_Toc110528954" w:id="861"/>
      <w:bookmarkStart w:name="_Toc110529579" w:id="862"/>
      <w:bookmarkStart w:name="_Toc111815346" w:id="863"/>
      <w:bookmarkStart w:name="_Toc109836047" w:id="864"/>
      <w:bookmarkStart w:name="_Toc109836665" w:id="865"/>
      <w:bookmarkStart w:name="_Toc109899468" w:id="866"/>
      <w:bookmarkStart w:name="_Toc109910257" w:id="867"/>
      <w:bookmarkStart w:name="_Toc109910876" w:id="868"/>
      <w:bookmarkStart w:name="_Toc110528955" w:id="869"/>
      <w:bookmarkStart w:name="_Toc110529580" w:id="870"/>
      <w:bookmarkStart w:name="_Toc111815347" w:id="871"/>
      <w:bookmarkStart w:name="_Toc109836048" w:id="872"/>
      <w:bookmarkStart w:name="_Toc109836666" w:id="873"/>
      <w:bookmarkStart w:name="_Toc109899469" w:id="874"/>
      <w:bookmarkStart w:name="_Toc109910258" w:id="875"/>
      <w:bookmarkStart w:name="_Toc109910877" w:id="876"/>
      <w:bookmarkStart w:name="_Toc110528956" w:id="877"/>
      <w:bookmarkStart w:name="_Toc110529581" w:id="878"/>
      <w:bookmarkStart w:name="_Toc111815348" w:id="879"/>
      <w:bookmarkStart w:name="_Toc109836049" w:id="880"/>
      <w:bookmarkStart w:name="_Toc109836667" w:id="881"/>
      <w:bookmarkStart w:name="_Toc109899470" w:id="882"/>
      <w:bookmarkStart w:name="_Toc109910259" w:id="883"/>
      <w:bookmarkStart w:name="_Toc109910878" w:id="884"/>
      <w:bookmarkStart w:name="_Toc110528957" w:id="885"/>
      <w:bookmarkStart w:name="_Toc110529582" w:id="886"/>
      <w:bookmarkStart w:name="_Toc111815349" w:id="887"/>
      <w:bookmarkStart w:name="_Toc109836050" w:id="888"/>
      <w:bookmarkStart w:name="_Toc109836668" w:id="889"/>
      <w:bookmarkStart w:name="_Toc109899471" w:id="890"/>
      <w:bookmarkStart w:name="_Toc109910260" w:id="891"/>
      <w:bookmarkStart w:name="_Toc109910879" w:id="892"/>
      <w:bookmarkStart w:name="_Toc110528958" w:id="893"/>
      <w:bookmarkStart w:name="_Toc110529583" w:id="894"/>
      <w:bookmarkStart w:name="_Toc111815350" w:id="895"/>
      <w:bookmarkStart w:name="_Toc109836051" w:id="896"/>
      <w:bookmarkStart w:name="_Toc109836669" w:id="897"/>
      <w:bookmarkStart w:name="_Toc109899472" w:id="898"/>
      <w:bookmarkStart w:name="_Toc109910261" w:id="899"/>
      <w:bookmarkStart w:name="_Toc109910880" w:id="900"/>
      <w:bookmarkStart w:name="_Toc110528959" w:id="901"/>
      <w:bookmarkStart w:name="_Toc110529584" w:id="902"/>
      <w:bookmarkStart w:name="_Toc111815351" w:id="903"/>
      <w:bookmarkStart w:name="_Toc109836052" w:id="904"/>
      <w:bookmarkStart w:name="_Toc109836670" w:id="905"/>
      <w:bookmarkStart w:name="_Toc109899473" w:id="906"/>
      <w:bookmarkStart w:name="_Toc109910262" w:id="907"/>
      <w:bookmarkStart w:name="_Toc109910881" w:id="908"/>
      <w:bookmarkStart w:name="_Toc110528960" w:id="909"/>
      <w:bookmarkStart w:name="_Toc110529585" w:id="910"/>
      <w:bookmarkStart w:name="_Toc111815352" w:id="911"/>
      <w:bookmarkStart w:name="_Toc109836053" w:id="912"/>
      <w:bookmarkStart w:name="_Toc109836671" w:id="913"/>
      <w:bookmarkStart w:name="_Toc109899474" w:id="914"/>
      <w:bookmarkStart w:name="_Toc109910263" w:id="915"/>
      <w:bookmarkStart w:name="_Toc109910882" w:id="916"/>
      <w:bookmarkStart w:name="_Toc110528961" w:id="917"/>
      <w:bookmarkStart w:name="_Toc110529586" w:id="918"/>
      <w:bookmarkStart w:name="_Toc111815353" w:id="919"/>
      <w:bookmarkStart w:name="_Toc109836054" w:id="920"/>
      <w:bookmarkStart w:name="_Toc109836672" w:id="921"/>
      <w:bookmarkStart w:name="_Toc109899475" w:id="922"/>
      <w:bookmarkStart w:name="_Toc109910264" w:id="923"/>
      <w:bookmarkStart w:name="_Toc109910883" w:id="924"/>
      <w:bookmarkStart w:name="_Toc110528962" w:id="925"/>
      <w:bookmarkStart w:name="_Toc110529587" w:id="926"/>
      <w:bookmarkStart w:name="_Toc111815354" w:id="927"/>
      <w:bookmarkStart w:name="_Toc109836055" w:id="928"/>
      <w:bookmarkStart w:name="_Toc109836673" w:id="929"/>
      <w:bookmarkStart w:name="_Toc109899476" w:id="930"/>
      <w:bookmarkStart w:name="_Toc109910265" w:id="931"/>
      <w:bookmarkStart w:name="_Toc109910884" w:id="932"/>
      <w:bookmarkStart w:name="_Toc110528963" w:id="933"/>
      <w:bookmarkStart w:name="_Toc110529588" w:id="934"/>
      <w:bookmarkStart w:name="_Toc111815355" w:id="935"/>
      <w:bookmarkStart w:name="_Toc109836056" w:id="936"/>
      <w:bookmarkStart w:name="_Toc109836674" w:id="937"/>
      <w:bookmarkStart w:name="_Toc109899477" w:id="938"/>
      <w:bookmarkStart w:name="_Toc109910266" w:id="939"/>
      <w:bookmarkStart w:name="_Toc109910885" w:id="940"/>
      <w:bookmarkStart w:name="_Toc110528964" w:id="941"/>
      <w:bookmarkStart w:name="_Toc110529589" w:id="942"/>
      <w:bookmarkStart w:name="_Toc111815356" w:id="943"/>
      <w:bookmarkStart w:name="_Toc109836057" w:id="944"/>
      <w:bookmarkStart w:name="_Toc109836675" w:id="945"/>
      <w:bookmarkStart w:name="_Toc109899478" w:id="946"/>
      <w:bookmarkStart w:name="_Toc109910267" w:id="947"/>
      <w:bookmarkStart w:name="_Toc109910886" w:id="948"/>
      <w:bookmarkStart w:name="_Toc110528965" w:id="949"/>
      <w:bookmarkStart w:name="_Toc110529590" w:id="950"/>
      <w:bookmarkStart w:name="_Toc111815357" w:id="951"/>
      <w:bookmarkStart w:name="_Toc109836058" w:id="952"/>
      <w:bookmarkStart w:name="_Toc109836676" w:id="953"/>
      <w:bookmarkStart w:name="_Toc109899479" w:id="954"/>
      <w:bookmarkStart w:name="_Toc109910268" w:id="955"/>
      <w:bookmarkStart w:name="_Toc109910887" w:id="956"/>
      <w:bookmarkStart w:name="_Toc110528966" w:id="957"/>
      <w:bookmarkStart w:name="_Toc110529591" w:id="958"/>
      <w:bookmarkStart w:name="_Toc111815358" w:id="959"/>
      <w:bookmarkStart w:name="_Toc109836059" w:id="960"/>
      <w:bookmarkStart w:name="_Toc109836677" w:id="961"/>
      <w:bookmarkStart w:name="_Toc109899480" w:id="962"/>
      <w:bookmarkStart w:name="_Toc109910269" w:id="963"/>
      <w:bookmarkStart w:name="_Toc109910888" w:id="964"/>
      <w:bookmarkStart w:name="_Toc110528967" w:id="965"/>
      <w:bookmarkStart w:name="_Toc110529592" w:id="966"/>
      <w:bookmarkStart w:name="_Toc111815359" w:id="967"/>
      <w:bookmarkStart w:name="_Toc109836060" w:id="968"/>
      <w:bookmarkStart w:name="_Toc109836678" w:id="969"/>
      <w:bookmarkStart w:name="_Toc109899481" w:id="970"/>
      <w:bookmarkStart w:name="_Toc109910270" w:id="971"/>
      <w:bookmarkStart w:name="_Toc109910889" w:id="972"/>
      <w:bookmarkStart w:name="_Toc110528968" w:id="973"/>
      <w:bookmarkStart w:name="_Toc110529593" w:id="974"/>
      <w:bookmarkStart w:name="_Toc111815360" w:id="975"/>
      <w:bookmarkStart w:name="_Toc109836061" w:id="976"/>
      <w:bookmarkStart w:name="_Toc109836679" w:id="977"/>
      <w:bookmarkStart w:name="_Toc109899482" w:id="978"/>
      <w:bookmarkStart w:name="_Toc109910271" w:id="979"/>
      <w:bookmarkStart w:name="_Toc109910890" w:id="980"/>
      <w:bookmarkStart w:name="_Toc110528969" w:id="981"/>
      <w:bookmarkStart w:name="_Toc110529594" w:id="982"/>
      <w:bookmarkStart w:name="_Toc111815361" w:id="983"/>
      <w:bookmarkStart w:name="_Toc109836062" w:id="984"/>
      <w:bookmarkStart w:name="_Toc109836680" w:id="985"/>
      <w:bookmarkStart w:name="_Toc109899483" w:id="986"/>
      <w:bookmarkStart w:name="_Toc109910272" w:id="987"/>
      <w:bookmarkStart w:name="_Toc109910891" w:id="988"/>
      <w:bookmarkStart w:name="_Toc110528970" w:id="989"/>
      <w:bookmarkStart w:name="_Toc110529595" w:id="990"/>
      <w:bookmarkStart w:name="_Toc111815362" w:id="991"/>
      <w:bookmarkStart w:name="_Toc109836063" w:id="992"/>
      <w:bookmarkStart w:name="_Toc109836681" w:id="993"/>
      <w:bookmarkStart w:name="_Toc109899484" w:id="994"/>
      <w:bookmarkStart w:name="_Toc109910273" w:id="995"/>
      <w:bookmarkStart w:name="_Toc109910892" w:id="996"/>
      <w:bookmarkStart w:name="_Toc110528971" w:id="997"/>
      <w:bookmarkStart w:name="_Toc110529596" w:id="998"/>
      <w:bookmarkStart w:name="_Toc111815363" w:id="999"/>
      <w:bookmarkStart w:name="_Toc109836064" w:id="1000"/>
      <w:bookmarkStart w:name="_Toc109836682" w:id="1001"/>
      <w:bookmarkStart w:name="_Toc109899485" w:id="1002"/>
      <w:bookmarkStart w:name="_Toc109910274" w:id="1003"/>
      <w:bookmarkStart w:name="_Toc109910893" w:id="1004"/>
      <w:bookmarkStart w:name="_Toc110528972" w:id="1005"/>
      <w:bookmarkStart w:name="_Toc110529597" w:id="1006"/>
      <w:bookmarkStart w:name="_Toc111815364" w:id="1007"/>
      <w:bookmarkStart w:name="_Toc109836065" w:id="1008"/>
      <w:bookmarkStart w:name="_Toc109836683" w:id="1009"/>
      <w:bookmarkStart w:name="_Toc109899486" w:id="1010"/>
      <w:bookmarkStart w:name="_Toc109910275" w:id="1011"/>
      <w:bookmarkStart w:name="_Toc109910894" w:id="1012"/>
      <w:bookmarkStart w:name="_Toc110528973" w:id="1013"/>
      <w:bookmarkStart w:name="_Toc110529598" w:id="1014"/>
      <w:bookmarkStart w:name="_Toc111815365" w:id="1015"/>
      <w:bookmarkStart w:name="_Toc109836066" w:id="1016"/>
      <w:bookmarkStart w:name="_Toc109836684" w:id="1017"/>
      <w:bookmarkStart w:name="_Toc109899487" w:id="1018"/>
      <w:bookmarkStart w:name="_Toc109910276" w:id="1019"/>
      <w:bookmarkStart w:name="_Toc109910895" w:id="1020"/>
      <w:bookmarkStart w:name="_Toc110528974" w:id="1021"/>
      <w:bookmarkStart w:name="_Toc110529599" w:id="1022"/>
      <w:bookmarkStart w:name="_Toc111815366" w:id="1023"/>
      <w:bookmarkStart w:name="_Toc109836067" w:id="1024"/>
      <w:bookmarkStart w:name="_Toc109836685" w:id="1025"/>
      <w:bookmarkStart w:name="_Toc109899488" w:id="1026"/>
      <w:bookmarkStart w:name="_Toc109910277" w:id="1027"/>
      <w:bookmarkStart w:name="_Toc109910896" w:id="1028"/>
      <w:bookmarkStart w:name="_Toc110528975" w:id="1029"/>
      <w:bookmarkStart w:name="_Toc110529600" w:id="1030"/>
      <w:bookmarkStart w:name="_Toc111815367" w:id="1031"/>
      <w:bookmarkStart w:name="_Toc109836068" w:id="1032"/>
      <w:bookmarkStart w:name="_Toc109836686" w:id="1033"/>
      <w:bookmarkStart w:name="_Toc109899489" w:id="1034"/>
      <w:bookmarkStart w:name="_Toc109910278" w:id="1035"/>
      <w:bookmarkStart w:name="_Toc109910897" w:id="1036"/>
      <w:bookmarkStart w:name="_Toc110528976" w:id="1037"/>
      <w:bookmarkStart w:name="_Toc110529601" w:id="1038"/>
      <w:bookmarkStart w:name="_Toc111815368" w:id="1039"/>
      <w:bookmarkStart w:name="_Toc109836069" w:id="1040"/>
      <w:bookmarkStart w:name="_Toc109836687" w:id="1041"/>
      <w:bookmarkStart w:name="_Toc109899490" w:id="1042"/>
      <w:bookmarkStart w:name="_Toc109910279" w:id="1043"/>
      <w:bookmarkStart w:name="_Toc109910898" w:id="1044"/>
      <w:bookmarkStart w:name="_Toc110528977" w:id="1045"/>
      <w:bookmarkStart w:name="_Toc110529602" w:id="1046"/>
      <w:bookmarkStart w:name="_Toc111815369" w:id="1047"/>
      <w:bookmarkStart w:name="_Toc109836070" w:id="1048"/>
      <w:bookmarkStart w:name="_Toc109836688" w:id="1049"/>
      <w:bookmarkStart w:name="_Toc109899491" w:id="1050"/>
      <w:bookmarkStart w:name="_Toc109910280" w:id="1051"/>
      <w:bookmarkStart w:name="_Toc109910899" w:id="1052"/>
      <w:bookmarkStart w:name="_Toc110528978" w:id="1053"/>
      <w:bookmarkStart w:name="_Toc110529603" w:id="1054"/>
      <w:bookmarkStart w:name="_Toc111815370" w:id="1055"/>
      <w:bookmarkStart w:name="_Toc109836071" w:id="1056"/>
      <w:bookmarkStart w:name="_Toc109836689" w:id="1057"/>
      <w:bookmarkStart w:name="_Toc109899492" w:id="1058"/>
      <w:bookmarkStart w:name="_Toc109910281" w:id="1059"/>
      <w:bookmarkStart w:name="_Toc109910900" w:id="1060"/>
      <w:bookmarkStart w:name="_Toc110528979" w:id="1061"/>
      <w:bookmarkStart w:name="_Toc110529604" w:id="1062"/>
      <w:bookmarkStart w:name="_Toc111815371" w:id="1063"/>
      <w:bookmarkStart w:name="_Toc109836072" w:id="1064"/>
      <w:bookmarkStart w:name="_Toc109836690" w:id="1065"/>
      <w:bookmarkStart w:name="_Toc109899493" w:id="1066"/>
      <w:bookmarkStart w:name="_Toc109910282" w:id="1067"/>
      <w:bookmarkStart w:name="_Toc109910901" w:id="1068"/>
      <w:bookmarkStart w:name="_Toc110528980" w:id="1069"/>
      <w:bookmarkStart w:name="_Toc110529605" w:id="1070"/>
      <w:bookmarkStart w:name="_Toc111815372" w:id="1071"/>
      <w:bookmarkStart w:name="_Toc109836073" w:id="1072"/>
      <w:bookmarkStart w:name="_Toc109836691" w:id="1073"/>
      <w:bookmarkStart w:name="_Toc109899494" w:id="1074"/>
      <w:bookmarkStart w:name="_Toc109910283" w:id="1075"/>
      <w:bookmarkStart w:name="_Toc109910902" w:id="1076"/>
      <w:bookmarkStart w:name="_Toc110528981" w:id="1077"/>
      <w:bookmarkStart w:name="_Toc110529606" w:id="1078"/>
      <w:bookmarkStart w:name="_Toc111815373" w:id="1079"/>
      <w:bookmarkStart w:name="_Toc109836074" w:id="1080"/>
      <w:bookmarkStart w:name="_Toc109836692" w:id="1081"/>
      <w:bookmarkStart w:name="_Toc109899495" w:id="1082"/>
      <w:bookmarkStart w:name="_Toc109910284" w:id="1083"/>
      <w:bookmarkStart w:name="_Toc109910903" w:id="1084"/>
      <w:bookmarkStart w:name="_Toc110528982" w:id="1085"/>
      <w:bookmarkStart w:name="_Toc110529607" w:id="1086"/>
      <w:bookmarkStart w:name="_Toc111815374" w:id="1087"/>
      <w:bookmarkStart w:name="_Toc109836075" w:id="1088"/>
      <w:bookmarkStart w:name="_Toc109836693" w:id="1089"/>
      <w:bookmarkStart w:name="_Toc109899496" w:id="1090"/>
      <w:bookmarkStart w:name="_Toc109910285" w:id="1091"/>
      <w:bookmarkStart w:name="_Toc109910904" w:id="1092"/>
      <w:bookmarkStart w:name="_Toc110528983" w:id="1093"/>
      <w:bookmarkStart w:name="_Toc110529608" w:id="1094"/>
      <w:bookmarkStart w:name="_Toc111815375" w:id="1095"/>
      <w:bookmarkStart w:name="_Toc109836076" w:id="1096"/>
      <w:bookmarkStart w:name="_Toc109836694" w:id="1097"/>
      <w:bookmarkStart w:name="_Toc109899497" w:id="1098"/>
      <w:bookmarkStart w:name="_Toc109910286" w:id="1099"/>
      <w:bookmarkStart w:name="_Toc109910905" w:id="1100"/>
      <w:bookmarkStart w:name="_Toc110528984" w:id="1101"/>
      <w:bookmarkStart w:name="_Toc110529609" w:id="1102"/>
      <w:bookmarkStart w:name="_Toc111217903" w:id="1103"/>
      <w:bookmarkStart w:name="_Toc111815376" w:id="1104"/>
      <w:bookmarkStart w:name="_Toc109836077" w:id="1105"/>
      <w:bookmarkStart w:name="_Toc109836695" w:id="1106"/>
      <w:bookmarkStart w:name="_Toc109899498" w:id="1107"/>
      <w:bookmarkStart w:name="_Toc109910287" w:id="1108"/>
      <w:bookmarkStart w:name="_Toc109910906" w:id="1109"/>
      <w:bookmarkStart w:name="_Toc110528985" w:id="1110"/>
      <w:bookmarkStart w:name="_Toc110529610" w:id="1111"/>
      <w:bookmarkStart w:name="_Toc111815377" w:id="1112"/>
      <w:bookmarkStart w:name="_Toc109836078" w:id="1113"/>
      <w:bookmarkStart w:name="_Toc109836696" w:id="1114"/>
      <w:bookmarkStart w:name="_Toc109899499" w:id="1115"/>
      <w:bookmarkStart w:name="_Toc109910288" w:id="1116"/>
      <w:bookmarkStart w:name="_Toc109910907" w:id="1117"/>
      <w:bookmarkStart w:name="_Toc110528986" w:id="1118"/>
      <w:bookmarkStart w:name="_Toc110529611" w:id="1119"/>
      <w:bookmarkStart w:name="_Toc111217905" w:id="1120"/>
      <w:bookmarkStart w:name="_Toc111815378" w:id="1121"/>
      <w:bookmarkStart w:name="_Toc109836079" w:id="1122"/>
      <w:bookmarkStart w:name="_Toc109836697" w:id="1123"/>
      <w:bookmarkStart w:name="_Toc109899500" w:id="1124"/>
      <w:bookmarkStart w:name="_Toc109910289" w:id="1125"/>
      <w:bookmarkStart w:name="_Toc109910908" w:id="1126"/>
      <w:bookmarkStart w:name="_Toc110528987" w:id="1127"/>
      <w:bookmarkStart w:name="_Toc110529612" w:id="1128"/>
      <w:bookmarkStart w:name="_Toc111815379" w:id="1129"/>
      <w:bookmarkStart w:name="_Toc109836203" w:id="1130"/>
      <w:bookmarkStart w:name="_Toc109836821" w:id="1131"/>
      <w:bookmarkStart w:name="_Toc109899624" w:id="1132"/>
      <w:bookmarkStart w:name="_Toc109910413" w:id="1133"/>
      <w:bookmarkStart w:name="_Toc109911032" w:id="1134"/>
      <w:bookmarkStart w:name="_Toc110529111" w:id="1135"/>
      <w:bookmarkStart w:name="_Toc110529736" w:id="1136"/>
      <w:bookmarkStart w:name="_Toc111218012" w:id="1137"/>
      <w:bookmarkStart w:name="_Toc111815503" w:id="1138"/>
      <w:bookmarkStart w:name="_Toc113971537" w:id="113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r>
        <w:t xml:space="preserve">Tính năng quản lý cấu hình DNS qua </w:t>
      </w:r>
      <w:r w:rsidR="3C4AA7B0">
        <w:t>Mobile App</w:t>
      </w:r>
      <w:bookmarkEnd w:id="1139"/>
    </w:p>
    <w:tbl>
      <w:tblPr>
        <w:tblStyle w:val="TableGrid"/>
        <w:tblW w:w="0" w:type="auto"/>
        <w:tblLook w:val="04A0" w:firstRow="1" w:lastRow="0" w:firstColumn="1" w:lastColumn="0" w:noHBand="0" w:noVBand="1"/>
      </w:tblPr>
      <w:tblGrid>
        <w:gridCol w:w="1885"/>
        <w:gridCol w:w="7340"/>
      </w:tblGrid>
      <w:tr w:rsidR="00D05E89" w:rsidTr="00E5021C" w14:paraId="05A3D5D8" w14:textId="77777777">
        <w:tc>
          <w:tcPr>
            <w:tcW w:w="1885" w:type="dxa"/>
          </w:tcPr>
          <w:p w:rsidR="00D05E89" w:rsidP="00E5021C" w:rsidRDefault="00D05E89" w14:paraId="34362E80" w14:textId="77777777">
            <w:r>
              <w:t>ID</w:t>
            </w:r>
          </w:p>
        </w:tc>
        <w:tc>
          <w:tcPr>
            <w:tcW w:w="7340" w:type="dxa"/>
          </w:tcPr>
          <w:p w:rsidR="00D05E89" w:rsidP="00E5021C" w:rsidRDefault="00D05E89" w14:paraId="1DA2B26E" w14:textId="12D04F7B">
            <w:r>
              <w:t>CN-1</w:t>
            </w:r>
            <w:r w:rsidR="00B92C7A">
              <w:t>1</w:t>
            </w:r>
          </w:p>
        </w:tc>
      </w:tr>
      <w:tr w:rsidR="00D05E89" w:rsidTr="00E5021C" w14:paraId="4D40F121" w14:textId="77777777">
        <w:tc>
          <w:tcPr>
            <w:tcW w:w="1885" w:type="dxa"/>
          </w:tcPr>
          <w:p w:rsidR="00D05E89" w:rsidP="00E5021C" w:rsidRDefault="00D05E89" w14:paraId="794F7590" w14:textId="77777777">
            <w:r>
              <w:t>Name</w:t>
            </w:r>
          </w:p>
        </w:tc>
        <w:tc>
          <w:tcPr>
            <w:tcW w:w="7340" w:type="dxa"/>
          </w:tcPr>
          <w:p w:rsidR="00D05E89" w:rsidP="00E5021C" w:rsidRDefault="00D05E89" w14:paraId="785E1B0E" w14:textId="5C85E4BE">
            <w:r>
              <w:t xml:space="preserve">Tính năng quản lý cấu hình DNS qua </w:t>
            </w:r>
            <w:r w:rsidR="007A6979">
              <w:t>Mobile App</w:t>
            </w:r>
          </w:p>
        </w:tc>
      </w:tr>
      <w:tr w:rsidR="00D05E89" w:rsidTr="00E5021C" w14:paraId="6E5CF6DC" w14:textId="77777777">
        <w:tc>
          <w:tcPr>
            <w:tcW w:w="1885" w:type="dxa"/>
          </w:tcPr>
          <w:p w:rsidR="00D05E89" w:rsidP="00E5021C" w:rsidRDefault="00D05E89" w14:paraId="4F6F615E" w14:textId="77777777">
            <w:r>
              <w:t>Description</w:t>
            </w:r>
          </w:p>
        </w:tc>
        <w:tc>
          <w:tcPr>
            <w:tcW w:w="7340" w:type="dxa"/>
          </w:tcPr>
          <w:p w:rsidR="00D05E89" w:rsidP="00E5021C" w:rsidRDefault="00D05E89" w14:paraId="7EF73FF1" w14:textId="5987CEEC">
            <w:r>
              <w:t>Người quản trị có thể xem cấu hình DNS, và sửa cấu hình DNS hiện tại.</w:t>
            </w:r>
          </w:p>
        </w:tc>
      </w:tr>
      <w:tr w:rsidR="00D05E89" w:rsidTr="00E5021C" w14:paraId="0C97F672" w14:textId="77777777">
        <w:tc>
          <w:tcPr>
            <w:tcW w:w="1885" w:type="dxa"/>
          </w:tcPr>
          <w:p w:rsidR="00D05E89" w:rsidP="00E5021C" w:rsidRDefault="00D05E89" w14:paraId="7F774EED" w14:textId="77777777">
            <w:r>
              <w:t>Actor</w:t>
            </w:r>
          </w:p>
        </w:tc>
        <w:tc>
          <w:tcPr>
            <w:tcW w:w="7340" w:type="dxa"/>
          </w:tcPr>
          <w:p w:rsidR="00D05E89" w:rsidP="00E5021C" w:rsidRDefault="00D05E89" w14:paraId="1F1BE7CA" w14:textId="77777777">
            <w:r>
              <w:t>Admin</w:t>
            </w:r>
          </w:p>
        </w:tc>
      </w:tr>
      <w:tr w:rsidR="00D05E89" w:rsidTr="00E5021C" w14:paraId="0F6A4130" w14:textId="77777777">
        <w:tc>
          <w:tcPr>
            <w:tcW w:w="1885" w:type="dxa"/>
          </w:tcPr>
          <w:p w:rsidR="00D05E89" w:rsidP="00E5021C" w:rsidRDefault="00D05E89" w14:paraId="3CD62085" w14:textId="77777777">
            <w:r>
              <w:t>Pre-condition</w:t>
            </w:r>
          </w:p>
        </w:tc>
        <w:tc>
          <w:tcPr>
            <w:tcW w:w="7340" w:type="dxa"/>
          </w:tcPr>
          <w:p w:rsidR="00D05E89" w:rsidP="00E5021C" w:rsidRDefault="00D05E89" w14:paraId="7DAA757D" w14:textId="17A53CAB">
            <w:r>
              <w:t xml:space="preserve">Thiết bị hoạt động bình thường, </w:t>
            </w:r>
            <w:r w:rsidR="007A6979">
              <w:t>Mobile App</w:t>
            </w:r>
            <w:r>
              <w:t xml:space="preserve"> đã đăng nhập thành công vào thiết bị và được cấp phiên truy nhập</w:t>
            </w:r>
          </w:p>
        </w:tc>
      </w:tr>
      <w:tr w:rsidR="00D05E89" w:rsidTr="00E5021C" w14:paraId="3D312F30" w14:textId="77777777">
        <w:tc>
          <w:tcPr>
            <w:tcW w:w="1885" w:type="dxa"/>
          </w:tcPr>
          <w:p w:rsidR="00D05E89" w:rsidP="00E5021C" w:rsidRDefault="00D05E89" w14:paraId="7A537CD1" w14:textId="77777777">
            <w:r>
              <w:t>Post-condition</w:t>
            </w:r>
          </w:p>
        </w:tc>
        <w:tc>
          <w:tcPr>
            <w:tcW w:w="7340" w:type="dxa"/>
          </w:tcPr>
          <w:p w:rsidR="00D05E89" w:rsidP="00E5021C" w:rsidRDefault="00D05E89" w14:paraId="6FE84879" w14:textId="39153853">
            <w:r>
              <w:t xml:space="preserve">Thiết bị phản hồi đầy đủ thông tin cho </w:t>
            </w:r>
            <w:r w:rsidR="007A6979">
              <w:t>Mobile App</w:t>
            </w:r>
            <w:r>
              <w:t xml:space="preserve"> và thực hiện thay đổi cấu hình</w:t>
            </w:r>
          </w:p>
        </w:tc>
      </w:tr>
    </w:tbl>
    <w:p w:rsidR="00D05E89" w:rsidP="00D05E89" w:rsidRDefault="00D05E89" w14:paraId="22EC0733" w14:textId="77777777">
      <w:pPr>
        <w:rPr>
          <w:b/>
          <w:bCs/>
        </w:rPr>
      </w:pPr>
    </w:p>
    <w:p w:rsidR="00D05E89" w:rsidP="00D05E89" w:rsidRDefault="00D05E89" w14:paraId="53DD034C" w14:textId="10287D0D">
      <w:pPr>
        <w:pStyle w:val="Heading3"/>
      </w:pPr>
      <w:bookmarkStart w:name="_Toc113971538" w:id="1140"/>
      <w:r>
        <w:t xml:space="preserve">Usecase – Lấy thông tin cấu hình </w:t>
      </w:r>
      <w:r w:rsidR="00A2261A">
        <w:t>DNS</w:t>
      </w:r>
      <w:r>
        <w:t xml:space="preserve"> hiện tại</w:t>
      </w:r>
      <w:bookmarkEnd w:id="1140"/>
    </w:p>
    <w:tbl>
      <w:tblPr>
        <w:tblStyle w:val="TableGrid"/>
        <w:tblW w:w="0" w:type="auto"/>
        <w:tblLook w:val="04A0" w:firstRow="1" w:lastRow="0" w:firstColumn="1" w:lastColumn="0" w:noHBand="0" w:noVBand="1"/>
      </w:tblPr>
      <w:tblGrid>
        <w:gridCol w:w="1885"/>
        <w:gridCol w:w="7340"/>
      </w:tblGrid>
      <w:tr w:rsidR="00D05E89" w:rsidTr="3BF1215F" w14:paraId="3E247A03" w14:textId="77777777">
        <w:tc>
          <w:tcPr>
            <w:tcW w:w="1885" w:type="dxa"/>
          </w:tcPr>
          <w:p w:rsidR="00D05E89" w:rsidP="00E5021C" w:rsidRDefault="00D05E89" w14:paraId="60D4574B" w14:textId="77777777">
            <w:r>
              <w:t>ID</w:t>
            </w:r>
          </w:p>
        </w:tc>
        <w:tc>
          <w:tcPr>
            <w:tcW w:w="7340" w:type="dxa"/>
          </w:tcPr>
          <w:p w:rsidR="00D05E89" w:rsidP="00E5021C" w:rsidRDefault="00D05E89" w14:paraId="4D25CC89" w14:textId="6BC0C493">
            <w:r>
              <w:t>UC-</w:t>
            </w:r>
            <w:r w:rsidR="00861799">
              <w:t>27</w:t>
            </w:r>
          </w:p>
        </w:tc>
      </w:tr>
      <w:tr w:rsidR="00D05E89" w:rsidTr="3BF1215F" w14:paraId="484A85EA" w14:textId="77777777">
        <w:tc>
          <w:tcPr>
            <w:tcW w:w="1885" w:type="dxa"/>
          </w:tcPr>
          <w:p w:rsidR="00D05E89" w:rsidP="00E5021C" w:rsidRDefault="00D05E89" w14:paraId="1869A18E" w14:textId="77777777">
            <w:r>
              <w:t>Name</w:t>
            </w:r>
          </w:p>
        </w:tc>
        <w:tc>
          <w:tcPr>
            <w:tcW w:w="7340" w:type="dxa"/>
          </w:tcPr>
          <w:p w:rsidR="00D05E89" w:rsidP="00E5021C" w:rsidRDefault="00D05E89" w14:paraId="27677D9C" w14:textId="6408D92A">
            <w:r>
              <w:t xml:space="preserve">Lấy thông tin cấu hình DNS hiện tại </w:t>
            </w:r>
          </w:p>
        </w:tc>
      </w:tr>
      <w:tr w:rsidR="00D05E89" w:rsidTr="3BF1215F" w14:paraId="27572105" w14:textId="77777777">
        <w:tc>
          <w:tcPr>
            <w:tcW w:w="1885" w:type="dxa"/>
          </w:tcPr>
          <w:p w:rsidR="00D05E89" w:rsidP="00E5021C" w:rsidRDefault="00D05E89" w14:paraId="6E003D58" w14:textId="77777777">
            <w:r>
              <w:t>Description</w:t>
            </w:r>
          </w:p>
        </w:tc>
        <w:tc>
          <w:tcPr>
            <w:tcW w:w="7340" w:type="dxa"/>
          </w:tcPr>
          <w:p w:rsidR="00D05E89" w:rsidP="00E5021C" w:rsidRDefault="007A6979" w14:paraId="1A3E42EC" w14:textId="5D422952">
            <w:pPr>
              <w:pStyle w:val="FirstLevelBullet"/>
            </w:pPr>
            <w:r>
              <w:t>Mobile App</w:t>
            </w:r>
            <w:r w:rsidR="00D05E89">
              <w:t xml:space="preserve"> gửi yêu cầu lấy thông tin cấu hình DNS.</w:t>
            </w:r>
          </w:p>
          <w:p w:rsidR="00B92C7A" w:rsidRDefault="1A549E31" w14:paraId="5B656765" w14:textId="225618FA">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D05E89" w:rsidP="00E5021C" w:rsidRDefault="00D05E89" w14:paraId="619A0537" w14:textId="0E096D65">
            <w:pPr>
              <w:pStyle w:val="FirstLevelBullet"/>
            </w:pPr>
            <w:r>
              <w:t xml:space="preserve">ONT nhận yêu cầu, xử lý và gửi lại phản hồi thông tin cấu hình DNS hiện tại. </w:t>
            </w:r>
          </w:p>
          <w:p w:rsidR="00D05E89" w:rsidP="00E5021C" w:rsidRDefault="00D05E89" w14:paraId="6CC6F2A2" w14:textId="77777777">
            <w:pPr>
              <w:pStyle w:val="FirstLevelBullet"/>
            </w:pPr>
            <w:r>
              <w:t>Nếu có xảy ra lỗi ONT gửi phản hồi mã lỗi.</w:t>
            </w:r>
          </w:p>
        </w:tc>
      </w:tr>
      <w:tr w:rsidR="00D05E89" w:rsidTr="3BF1215F" w14:paraId="7C397F5E" w14:textId="77777777">
        <w:tc>
          <w:tcPr>
            <w:tcW w:w="1885" w:type="dxa"/>
          </w:tcPr>
          <w:p w:rsidR="00D05E89" w:rsidP="00E5021C" w:rsidRDefault="00D05E89" w14:paraId="549A9382" w14:textId="77777777">
            <w:r>
              <w:t>Actor</w:t>
            </w:r>
          </w:p>
        </w:tc>
        <w:tc>
          <w:tcPr>
            <w:tcW w:w="7340" w:type="dxa"/>
          </w:tcPr>
          <w:p w:rsidR="00D05E89" w:rsidP="00E5021C" w:rsidRDefault="00D05E89" w14:paraId="4919C222" w14:textId="77777777">
            <w:r>
              <w:t>Admin</w:t>
            </w:r>
          </w:p>
        </w:tc>
      </w:tr>
      <w:tr w:rsidR="00D05E89" w:rsidTr="3BF1215F" w14:paraId="648B9434" w14:textId="77777777">
        <w:tc>
          <w:tcPr>
            <w:tcW w:w="1885" w:type="dxa"/>
          </w:tcPr>
          <w:p w:rsidR="00D05E89" w:rsidP="00E5021C" w:rsidRDefault="00D05E89" w14:paraId="44D8445E" w14:textId="77777777">
            <w:r>
              <w:lastRenderedPageBreak/>
              <w:t>Pre-condition</w:t>
            </w:r>
          </w:p>
        </w:tc>
        <w:tc>
          <w:tcPr>
            <w:tcW w:w="7340" w:type="dxa"/>
          </w:tcPr>
          <w:p w:rsidR="00D05E89" w:rsidP="00E5021C" w:rsidRDefault="00D05E89" w14:paraId="37C39082" w14:textId="4E381A9C">
            <w:r>
              <w:t xml:space="preserve">Thiết bị hoạt động bình thường, </w:t>
            </w:r>
            <w:r w:rsidR="007A6979">
              <w:t>Mobile App</w:t>
            </w:r>
            <w:r>
              <w:t xml:space="preserve"> đã đăng nhập thành công vào thiết bị và được cấp phiên truy nhập</w:t>
            </w:r>
          </w:p>
        </w:tc>
      </w:tr>
      <w:tr w:rsidR="00D05E89" w:rsidTr="3BF1215F" w14:paraId="58CD3F4F" w14:textId="77777777">
        <w:tc>
          <w:tcPr>
            <w:tcW w:w="1885" w:type="dxa"/>
          </w:tcPr>
          <w:p w:rsidR="00D05E89" w:rsidP="00E5021C" w:rsidRDefault="00D05E89" w14:paraId="59C18BF2" w14:textId="77777777">
            <w:r>
              <w:t>Post-condition</w:t>
            </w:r>
          </w:p>
        </w:tc>
        <w:tc>
          <w:tcPr>
            <w:tcW w:w="7340" w:type="dxa"/>
          </w:tcPr>
          <w:p w:rsidR="00D05E89" w:rsidP="00E5021C" w:rsidRDefault="00D05E89" w14:paraId="7122A2D2" w14:textId="5961BB1F">
            <w:r>
              <w:t xml:space="preserve">Thiết bị phản hồi đầy đủ các thông tin cho </w:t>
            </w:r>
            <w:r w:rsidR="007A6979">
              <w:t>Mobile App</w:t>
            </w:r>
          </w:p>
        </w:tc>
      </w:tr>
    </w:tbl>
    <w:p w:rsidRPr="00A13CE7" w:rsidR="00D05E89" w:rsidP="00D05E89" w:rsidRDefault="00D05E89" w14:paraId="55029EA0" w14:textId="77777777"/>
    <w:p w:rsidR="00D05E89" w:rsidP="00D05E89" w:rsidRDefault="00D05E89" w14:paraId="608C53AA" w14:textId="77777777">
      <w:pPr>
        <w:rPr>
          <w:b/>
          <w:bCs/>
        </w:rPr>
      </w:pPr>
      <w:r w:rsidRPr="003C44BD">
        <w:rPr>
          <w:b/>
          <w:bCs/>
        </w:rPr>
        <w:t>Luồng dữ liệu:</w:t>
      </w:r>
    </w:p>
    <w:p w:rsidR="00D02181" w:rsidP="00D02181" w:rsidRDefault="00D02181" w14:paraId="6D186E76" w14:textId="77777777">
      <w:pPr>
        <w:keepNext/>
      </w:pPr>
      <w:r>
        <w:object w:dxaOrig="9180" w:dyaOrig="5296" w14:anchorId="73E2B6B9">
          <v:shape id="_x0000_i1044" style="width:460.5pt;height:265.5pt" o:ole="" type="#_x0000_t75">
            <v:imagedata o:title="" r:id="rId55"/>
          </v:shape>
          <o:OLEObject Type="Embed" ProgID="Visio.Drawing.15" ShapeID="_x0000_i1044" DrawAspect="Content" ObjectID="_1724768650" r:id="rId56"/>
        </w:object>
      </w:r>
    </w:p>
    <w:p w:rsidR="00D05E89" w:rsidP="00D02181" w:rsidRDefault="00D02181" w14:paraId="02727E0C" w14:textId="35B2E0BE">
      <w:pPr>
        <w:pStyle w:val="Caption"/>
      </w:pPr>
      <w:bookmarkStart w:name="_Toc113971667" w:id="1141"/>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25</w:t>
      </w:r>
      <w:r>
        <w:fldChar w:fldCharType="end"/>
      </w:r>
      <w:r>
        <w:t xml:space="preserve"> Luồng điều khiển lấy cấu hình DNS hiện tại qua </w:t>
      </w:r>
      <w:r w:rsidR="007A6979">
        <w:t>Mobile App</w:t>
      </w:r>
      <w:bookmarkEnd w:id="1141"/>
    </w:p>
    <w:p w:rsidR="00D05E89" w:rsidP="00D05E89" w:rsidRDefault="00F02801" w14:paraId="0C07CAFB" w14:textId="7354E0E3">
      <w:pPr>
        <w:rPr>
          <w:b/>
          <w:bCs/>
        </w:rPr>
      </w:pPr>
      <w:r>
        <w:rPr>
          <w:b/>
          <w:bCs/>
        </w:rPr>
        <w:t xml:space="preserve">Cấu trúc payload </w:t>
      </w:r>
      <w:r w:rsidRPr="00AB6FAB" w:rsidR="00D05E89">
        <w:rPr>
          <w:b/>
          <w:bCs/>
        </w:rPr>
        <w:t>của bản tin:</w:t>
      </w:r>
    </w:p>
    <w:p w:rsidR="00D05E89" w:rsidP="00D05E89" w:rsidRDefault="00D05E89" w14:paraId="2202A8EC" w14:textId="70F02921">
      <w:pPr>
        <w:pStyle w:val="ListParagraph"/>
        <w:numPr>
          <w:ilvl w:val="0"/>
          <w:numId w:val="9"/>
        </w:numPr>
        <w:rPr>
          <w:b/>
          <w:bCs/>
        </w:rPr>
      </w:pPr>
      <w:r>
        <w:rPr>
          <w:b/>
          <w:bCs/>
        </w:rPr>
        <w:t>DNS view Request:</w:t>
      </w:r>
    </w:p>
    <w:p w:rsidR="00D05E89" w:rsidP="000B2353" w:rsidRDefault="00D05E89" w14:paraId="5B171FE1" w14:textId="6934C8DB">
      <w:pPr>
        <w:pStyle w:val="ListParagraph"/>
        <w:ind w:firstLine="360"/>
      </w:pPr>
      <w:r>
        <w:t>{“action” : “dnsView”</w:t>
      </w:r>
      <w:r w:rsidR="000B2353">
        <w:t xml:space="preserve">, “requestId” : </w:t>
      </w:r>
      <w:r w:rsidR="003E0981">
        <w:t>&lt;requestId&gt;</w:t>
      </w:r>
      <w:r>
        <w:t>}</w:t>
      </w:r>
    </w:p>
    <w:p w:rsidR="00D05E89" w:rsidP="00D05E89" w:rsidRDefault="00D05E89" w14:paraId="212ED2C8" w14:textId="1F049131">
      <w:pPr>
        <w:pStyle w:val="ListParagraph"/>
        <w:numPr>
          <w:ilvl w:val="0"/>
          <w:numId w:val="9"/>
        </w:numPr>
        <w:rPr>
          <w:b/>
          <w:bCs/>
        </w:rPr>
      </w:pPr>
      <w:r>
        <w:rPr>
          <w:b/>
          <w:bCs/>
        </w:rPr>
        <w:t>DNS view Response:</w:t>
      </w:r>
    </w:p>
    <w:p w:rsidRPr="00820762" w:rsidR="00D05E89" w:rsidP="00D05E89" w:rsidRDefault="00D05E89" w14:paraId="1C59068B" w14:textId="4A8F400C">
      <w:pPr>
        <w:pStyle w:val="ListParagraph"/>
        <w:numPr>
          <w:ilvl w:val="1"/>
          <w:numId w:val="9"/>
        </w:numPr>
      </w:pPr>
      <w:r>
        <w:t xml:space="preserve">Lấy thông tin cấu hình </w:t>
      </w:r>
      <w:r w:rsidR="005641B5">
        <w:t>DNS</w:t>
      </w:r>
      <w:r w:rsidRPr="00820762" w:rsidR="005641B5">
        <w:t xml:space="preserve"> </w:t>
      </w:r>
      <w:r w:rsidRPr="00820762">
        <w:t>thành công</w:t>
      </w:r>
      <w:r>
        <w:t>:</w:t>
      </w:r>
    </w:p>
    <w:p w:rsidR="00D05E89" w:rsidP="00D05E89" w:rsidRDefault="00D05E89" w14:paraId="1E5CCBB4" w14:textId="77777777">
      <w:pPr>
        <w:pStyle w:val="FirstLevelBullet"/>
        <w:numPr>
          <w:ilvl w:val="0"/>
          <w:numId w:val="0"/>
        </w:numPr>
        <w:ind w:left="1080"/>
      </w:pPr>
      <w:r>
        <w:t>{</w:t>
      </w:r>
    </w:p>
    <w:p w:rsidR="00D05E89" w:rsidP="00D05E89" w:rsidRDefault="00D05E89" w14:paraId="68FF7D9F" w14:textId="77777777">
      <w:pPr>
        <w:pStyle w:val="FirstLevelBullet"/>
        <w:numPr>
          <w:ilvl w:val="0"/>
          <w:numId w:val="0"/>
        </w:numPr>
        <w:ind w:left="720" w:firstLine="360"/>
      </w:pPr>
      <w:r>
        <w:t>"status": 0,</w:t>
      </w:r>
    </w:p>
    <w:p w:rsidR="00D05E89" w:rsidP="00D05E89" w:rsidRDefault="00B94824" w14:paraId="2C8336AC" w14:textId="2BC82F3D">
      <w:pPr>
        <w:pStyle w:val="FirstLevelBullet"/>
        <w:numPr>
          <w:ilvl w:val="0"/>
          <w:numId w:val="0"/>
        </w:numPr>
        <w:ind w:left="720" w:firstLine="360"/>
      </w:pPr>
      <w:r>
        <w:t>“message”: “</w:t>
      </w:r>
      <w:r w:rsidR="00840E19">
        <w:t>Success</w:t>
      </w:r>
      <w:r>
        <w:t>”</w:t>
      </w:r>
      <w:r w:rsidR="00D05E89">
        <w:t>,</w:t>
      </w:r>
    </w:p>
    <w:p w:rsidR="000B2353" w:rsidP="000B2353" w:rsidRDefault="000B2353" w14:paraId="5BFE083D" w14:textId="1186842C">
      <w:pPr>
        <w:pStyle w:val="ListParagraph"/>
        <w:ind w:firstLine="360"/>
      </w:pPr>
      <w:r>
        <w:t xml:space="preserve">“requestId” : </w:t>
      </w:r>
      <w:r w:rsidR="003E0981">
        <w:t>&lt;requestId&gt;</w:t>
      </w:r>
      <w:r>
        <w:t>,</w:t>
      </w:r>
    </w:p>
    <w:p w:rsidR="00D05E89" w:rsidP="00D05E89" w:rsidRDefault="00D05E89" w14:paraId="40D52C44" w14:textId="7516273C">
      <w:pPr>
        <w:pStyle w:val="FirstLevelBullet"/>
        <w:numPr>
          <w:ilvl w:val="0"/>
          <w:numId w:val="0"/>
        </w:numPr>
        <w:ind w:left="720" w:firstLine="360"/>
      </w:pPr>
      <w:r>
        <w:t>"data": {</w:t>
      </w:r>
    </w:p>
    <w:p w:rsidR="00D02181" w:rsidP="00D05E89" w:rsidRDefault="00AB3E75" w14:paraId="6DEC1930" w14:textId="13769111">
      <w:pPr>
        <w:pStyle w:val="FirstLevelBullet"/>
        <w:numPr>
          <w:ilvl w:val="0"/>
          <w:numId w:val="0"/>
        </w:numPr>
        <w:ind w:left="720" w:firstLine="360"/>
      </w:pPr>
      <w:r>
        <w:t>“dns</w:t>
      </w:r>
      <w:r w:rsidR="00332FD3">
        <w:t>M</w:t>
      </w:r>
      <w:r>
        <w:t xml:space="preserve">ode” : </w:t>
      </w:r>
      <w:r w:rsidR="00332FD3">
        <w:t>“&lt;dnsMode&gt;”,</w:t>
      </w:r>
    </w:p>
    <w:p w:rsidR="00332FD3" w:rsidP="00D05E89" w:rsidRDefault="00332FD3" w14:paraId="7DCA084C" w14:textId="03A29872">
      <w:pPr>
        <w:pStyle w:val="FirstLevelBullet"/>
        <w:numPr>
          <w:ilvl w:val="0"/>
          <w:numId w:val="0"/>
        </w:numPr>
        <w:ind w:left="720" w:firstLine="360"/>
      </w:pPr>
      <w:r>
        <w:t>“primaryDns” : “&lt;primaryDns&gt;”,</w:t>
      </w:r>
    </w:p>
    <w:p w:rsidR="00332FD3" w:rsidP="00D05E89" w:rsidRDefault="00332FD3" w14:paraId="42BE87D7" w14:textId="015C2AC1">
      <w:pPr>
        <w:pStyle w:val="FirstLevelBullet"/>
        <w:numPr>
          <w:ilvl w:val="0"/>
          <w:numId w:val="0"/>
        </w:numPr>
        <w:ind w:left="720" w:firstLine="360"/>
      </w:pPr>
      <w:r>
        <w:t>“secondaryDns” : “&lt;secondaryDns&gt;”</w:t>
      </w:r>
    </w:p>
    <w:p w:rsidR="00D05E89" w:rsidP="00D05E89" w:rsidRDefault="00D05E89" w14:paraId="4AACF75B" w14:textId="77777777">
      <w:pPr>
        <w:pStyle w:val="FirstLevelBullet"/>
        <w:numPr>
          <w:ilvl w:val="0"/>
          <w:numId w:val="0"/>
        </w:numPr>
        <w:ind w:left="720" w:firstLine="360"/>
      </w:pPr>
      <w:r>
        <w:t>}</w:t>
      </w:r>
    </w:p>
    <w:p w:rsidR="00D05E89" w:rsidP="00D05E89" w:rsidRDefault="00D05E89" w14:paraId="689A2DEE" w14:textId="77777777">
      <w:pPr>
        <w:pStyle w:val="FirstLevelBullet"/>
        <w:numPr>
          <w:ilvl w:val="0"/>
          <w:numId w:val="0"/>
        </w:numPr>
        <w:ind w:left="720" w:firstLine="360"/>
      </w:pPr>
      <w:r>
        <w:t>}</w:t>
      </w:r>
    </w:p>
    <w:p w:rsidRPr="00820762" w:rsidR="00D05E89" w:rsidP="00D05E89" w:rsidRDefault="00D05E89" w14:paraId="7DE0F56C" w14:textId="7498DE54">
      <w:pPr>
        <w:pStyle w:val="ListParagraph"/>
        <w:numPr>
          <w:ilvl w:val="1"/>
          <w:numId w:val="9"/>
        </w:numPr>
      </w:pPr>
      <w:r>
        <w:lastRenderedPageBreak/>
        <w:t xml:space="preserve">Lấy thông tin </w:t>
      </w:r>
      <w:r w:rsidR="005641B5">
        <w:t xml:space="preserve">DNS </w:t>
      </w:r>
      <w:r>
        <w:t>thất bại:</w:t>
      </w:r>
    </w:p>
    <w:p w:rsidR="00D05E89" w:rsidP="00D05E89" w:rsidRDefault="00D05E89" w14:paraId="3A343B01" w14:textId="77777777">
      <w:pPr>
        <w:pStyle w:val="FirstLevelBullet"/>
        <w:numPr>
          <w:ilvl w:val="0"/>
          <w:numId w:val="0"/>
        </w:numPr>
        <w:ind w:left="1080"/>
      </w:pPr>
      <w:r>
        <w:t>{</w:t>
      </w:r>
    </w:p>
    <w:p w:rsidR="00D05E89" w:rsidP="00D05E89" w:rsidRDefault="00183521" w14:paraId="00C85821" w14:textId="18EB11C6">
      <w:pPr>
        <w:pStyle w:val="FirstLevelBullet"/>
        <w:numPr>
          <w:ilvl w:val="0"/>
          <w:numId w:val="0"/>
        </w:numPr>
        <w:ind w:left="1080"/>
      </w:pPr>
      <w:r>
        <w:t>“status”: &lt;ErrorCode&gt;</w:t>
      </w:r>
      <w:r w:rsidR="00D05E89">
        <w:t>,</w:t>
      </w:r>
    </w:p>
    <w:p w:rsidR="00D05E89" w:rsidP="00D05E89" w:rsidRDefault="00B94824" w14:paraId="20E99766" w14:textId="5ABBEA7D">
      <w:pPr>
        <w:pStyle w:val="FirstLevelBullet"/>
        <w:numPr>
          <w:ilvl w:val="0"/>
          <w:numId w:val="0"/>
        </w:numPr>
        <w:ind w:left="1080"/>
      </w:pPr>
      <w:r>
        <w:t>“message”: “&lt;message&gt;”</w:t>
      </w:r>
      <w:r w:rsidR="00D05E89">
        <w:t>,</w:t>
      </w:r>
    </w:p>
    <w:p w:rsidR="000B2353" w:rsidP="000B2353" w:rsidRDefault="000B2353" w14:paraId="2A205282" w14:textId="5B7FAD1C">
      <w:pPr>
        <w:pStyle w:val="ListParagraph"/>
        <w:ind w:firstLine="360"/>
      </w:pPr>
      <w:r>
        <w:t xml:space="preserve">“requestId” : </w:t>
      </w:r>
      <w:r w:rsidR="003E0981">
        <w:t>&lt;requestId&gt;</w:t>
      </w:r>
      <w:r>
        <w:t>,</w:t>
      </w:r>
    </w:p>
    <w:p w:rsidR="00D05E89" w:rsidP="00D05E89" w:rsidRDefault="00D05E89" w14:paraId="3C61DA61" w14:textId="77777777">
      <w:pPr>
        <w:pStyle w:val="FirstLevelBullet"/>
        <w:numPr>
          <w:ilvl w:val="0"/>
          <w:numId w:val="0"/>
        </w:numPr>
        <w:ind w:left="1080"/>
      </w:pPr>
      <w:r>
        <w:t>"data": {</w:t>
      </w:r>
    </w:p>
    <w:p w:rsidR="00D05E89" w:rsidP="00D05E89" w:rsidRDefault="00D05E89" w14:paraId="110394AB" w14:textId="77777777">
      <w:pPr>
        <w:pStyle w:val="FirstLevelBullet"/>
        <w:numPr>
          <w:ilvl w:val="0"/>
          <w:numId w:val="0"/>
        </w:numPr>
        <w:ind w:left="1080"/>
      </w:pPr>
      <w:r>
        <w:t>}</w:t>
      </w:r>
    </w:p>
    <w:p w:rsidR="00D05E89" w:rsidP="00D05E89" w:rsidRDefault="00D05E89" w14:paraId="516B229C" w14:textId="77777777">
      <w:pPr>
        <w:pStyle w:val="FirstLevelBullet"/>
        <w:numPr>
          <w:ilvl w:val="0"/>
          <w:numId w:val="0"/>
        </w:numPr>
        <w:ind w:left="1080"/>
      </w:pPr>
      <w:r>
        <w:t>}</w:t>
      </w:r>
    </w:p>
    <w:p w:rsidR="00D05E89" w:rsidP="00D05E89" w:rsidRDefault="00D05E89" w14:paraId="161BA73F" w14:textId="77777777">
      <w:pPr>
        <w:pStyle w:val="FirstLevelBullet"/>
        <w:numPr>
          <w:ilvl w:val="0"/>
          <w:numId w:val="0"/>
        </w:numPr>
        <w:ind w:left="720" w:hanging="360"/>
      </w:pPr>
    </w:p>
    <w:p w:rsidR="00D05E89" w:rsidP="00D05E89" w:rsidRDefault="00D05E89" w14:paraId="3DEBD6EE" w14:textId="77777777">
      <w:pPr>
        <w:pStyle w:val="ListParagraph"/>
        <w:numPr>
          <w:ilvl w:val="0"/>
          <w:numId w:val="9"/>
        </w:numPr>
        <w:rPr>
          <w:b/>
          <w:bCs/>
        </w:rPr>
      </w:pPr>
      <w:r w:rsidRPr="00003BA2">
        <w:rPr>
          <w:b/>
          <w:bCs/>
        </w:rPr>
        <w:t>Mô tả tham số</w:t>
      </w:r>
      <w:r>
        <w:rPr>
          <w:b/>
          <w:bCs/>
        </w:rPr>
        <w:t>:</w:t>
      </w:r>
    </w:p>
    <w:p w:rsidR="003D4214" w:rsidP="003D4214" w:rsidRDefault="003D4214" w14:paraId="5423B10B" w14:textId="450B9D9E">
      <w:pPr>
        <w:pStyle w:val="Caption"/>
        <w:keepNext/>
      </w:pPr>
      <w:bookmarkStart w:name="_Toc113971615" w:id="1142"/>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25</w:t>
      </w:r>
      <w:r>
        <w:fldChar w:fldCharType="end"/>
      </w:r>
      <w:r>
        <w:t xml:space="preserve"> Bảng mô tả tham số trong luồng điều khiển lấy thông thin cấu hình DNS</w:t>
      </w:r>
      <w:bookmarkEnd w:id="1142"/>
    </w:p>
    <w:tbl>
      <w:tblPr>
        <w:tblStyle w:val="TableGrid"/>
        <w:tblW w:w="0" w:type="auto"/>
        <w:tblInd w:w="175" w:type="dxa"/>
        <w:tblLook w:val="04A0" w:firstRow="1" w:lastRow="0" w:firstColumn="1" w:lastColumn="0" w:noHBand="0" w:noVBand="1"/>
      </w:tblPr>
      <w:tblGrid>
        <w:gridCol w:w="708"/>
        <w:gridCol w:w="1314"/>
        <w:gridCol w:w="1314"/>
        <w:gridCol w:w="1063"/>
        <w:gridCol w:w="1876"/>
        <w:gridCol w:w="2775"/>
      </w:tblGrid>
      <w:tr w:rsidR="00D05E89" w:rsidTr="00A2261A" w14:paraId="63F7FC36" w14:textId="77777777">
        <w:tc>
          <w:tcPr>
            <w:tcW w:w="708" w:type="dxa"/>
          </w:tcPr>
          <w:p w:rsidR="00D05E89" w:rsidP="00E5021C" w:rsidRDefault="00D05E89" w14:paraId="1BA14766" w14:textId="77777777">
            <w:pPr>
              <w:pStyle w:val="ListParagraph"/>
              <w:ind w:left="0"/>
              <w:rPr>
                <w:b/>
                <w:bCs/>
              </w:rPr>
            </w:pPr>
            <w:r>
              <w:rPr>
                <w:b/>
                <w:bCs/>
              </w:rPr>
              <w:t>STT</w:t>
            </w:r>
          </w:p>
        </w:tc>
        <w:tc>
          <w:tcPr>
            <w:tcW w:w="1314" w:type="dxa"/>
          </w:tcPr>
          <w:p w:rsidR="00D05E89" w:rsidP="00E5021C" w:rsidRDefault="00D05E89" w14:paraId="153CCCDA" w14:textId="77777777">
            <w:pPr>
              <w:pStyle w:val="ListParagraph"/>
              <w:ind w:left="0"/>
              <w:rPr>
                <w:b/>
                <w:bCs/>
              </w:rPr>
            </w:pPr>
            <w:r>
              <w:rPr>
                <w:b/>
                <w:bCs/>
              </w:rPr>
              <w:t>Tham số</w:t>
            </w:r>
          </w:p>
        </w:tc>
        <w:tc>
          <w:tcPr>
            <w:tcW w:w="1314" w:type="dxa"/>
          </w:tcPr>
          <w:p w:rsidR="00D05E89" w:rsidP="00E5021C" w:rsidRDefault="00D05E89" w14:paraId="588B94E5" w14:textId="77777777">
            <w:pPr>
              <w:pStyle w:val="ListParagraph"/>
              <w:ind w:left="0"/>
              <w:rPr>
                <w:b/>
                <w:bCs/>
              </w:rPr>
            </w:pPr>
            <w:r>
              <w:rPr>
                <w:b/>
                <w:bCs/>
              </w:rPr>
              <w:t>Mô tả</w:t>
            </w:r>
          </w:p>
        </w:tc>
        <w:tc>
          <w:tcPr>
            <w:tcW w:w="1063" w:type="dxa"/>
          </w:tcPr>
          <w:p w:rsidR="00D05E89" w:rsidP="00E5021C" w:rsidRDefault="00D05E89" w14:paraId="7DDBFCE4" w14:textId="77777777">
            <w:pPr>
              <w:pStyle w:val="ListParagraph"/>
              <w:ind w:left="0"/>
              <w:rPr>
                <w:b/>
                <w:bCs/>
              </w:rPr>
            </w:pPr>
            <w:r>
              <w:rPr>
                <w:b/>
                <w:bCs/>
              </w:rPr>
              <w:t>Kiểu</w:t>
            </w:r>
          </w:p>
        </w:tc>
        <w:tc>
          <w:tcPr>
            <w:tcW w:w="1876" w:type="dxa"/>
          </w:tcPr>
          <w:p w:rsidR="00D05E89" w:rsidP="00E5021C" w:rsidRDefault="00D05E89" w14:paraId="7B819FA6" w14:textId="77777777">
            <w:pPr>
              <w:pStyle w:val="ListParagraph"/>
              <w:ind w:left="0"/>
              <w:rPr>
                <w:b/>
                <w:bCs/>
              </w:rPr>
            </w:pPr>
            <w:r>
              <w:rPr>
                <w:b/>
                <w:bCs/>
              </w:rPr>
              <w:t>Giá trị</w:t>
            </w:r>
          </w:p>
        </w:tc>
        <w:tc>
          <w:tcPr>
            <w:tcW w:w="2775" w:type="dxa"/>
          </w:tcPr>
          <w:p w:rsidR="00D05E89" w:rsidP="00E5021C" w:rsidRDefault="00D05E89" w14:paraId="36D6A801" w14:textId="77777777">
            <w:pPr>
              <w:pStyle w:val="ListParagraph"/>
              <w:ind w:left="0"/>
              <w:rPr>
                <w:b/>
                <w:bCs/>
              </w:rPr>
            </w:pPr>
            <w:r>
              <w:rPr>
                <w:b/>
                <w:bCs/>
              </w:rPr>
              <w:t>Json Key</w:t>
            </w:r>
          </w:p>
        </w:tc>
      </w:tr>
      <w:tr w:rsidRPr="004C66E4" w:rsidR="00D05E89" w:rsidTr="00A2261A" w14:paraId="7FF82D79" w14:textId="77777777">
        <w:tc>
          <w:tcPr>
            <w:tcW w:w="708" w:type="dxa"/>
          </w:tcPr>
          <w:p w:rsidRPr="004C66E4" w:rsidR="00D05E89" w:rsidP="00E5021C" w:rsidRDefault="00D05E89" w14:paraId="3B939941" w14:textId="77777777">
            <w:pPr>
              <w:pStyle w:val="ListParagraph"/>
              <w:ind w:left="0"/>
            </w:pPr>
            <w:r w:rsidRPr="004C66E4">
              <w:t>1</w:t>
            </w:r>
          </w:p>
        </w:tc>
        <w:tc>
          <w:tcPr>
            <w:tcW w:w="1314" w:type="dxa"/>
          </w:tcPr>
          <w:p w:rsidRPr="00E4787E" w:rsidR="00D05E89" w:rsidP="00E5021C" w:rsidRDefault="00A2261A" w14:paraId="286B3333" w14:textId="621B5C6D">
            <w:pPr>
              <w:pStyle w:val="ListParagraph"/>
              <w:ind w:left="0"/>
              <w:rPr>
                <w:szCs w:val="26"/>
              </w:rPr>
            </w:pPr>
            <w:r>
              <w:rPr>
                <w:szCs w:val="26"/>
              </w:rPr>
              <w:t>DNS Mode</w:t>
            </w:r>
          </w:p>
        </w:tc>
        <w:tc>
          <w:tcPr>
            <w:tcW w:w="1314" w:type="dxa"/>
          </w:tcPr>
          <w:p w:rsidRPr="004C66E4" w:rsidR="00D05E89" w:rsidP="00E5021C" w:rsidRDefault="00332FD3" w14:paraId="3397E42D" w14:textId="20833B71">
            <w:pPr>
              <w:pStyle w:val="ListParagraph"/>
              <w:ind w:left="0"/>
            </w:pPr>
            <w:r>
              <w:t>Chế độ DNS</w:t>
            </w:r>
          </w:p>
        </w:tc>
        <w:tc>
          <w:tcPr>
            <w:tcW w:w="1063" w:type="dxa"/>
          </w:tcPr>
          <w:p w:rsidRPr="004C66E4" w:rsidR="00D05E89" w:rsidP="00E5021C" w:rsidRDefault="00332FD3" w14:paraId="6519521C" w14:textId="7A45520D">
            <w:pPr>
              <w:pStyle w:val="ListParagraph"/>
              <w:ind w:left="0"/>
            </w:pPr>
            <w:r>
              <w:t>String</w:t>
            </w:r>
          </w:p>
        </w:tc>
        <w:tc>
          <w:tcPr>
            <w:tcW w:w="1876" w:type="dxa"/>
          </w:tcPr>
          <w:p w:rsidR="00D05E89" w:rsidP="00E5021C" w:rsidRDefault="006F2BA3" w14:paraId="1C8B9A33" w14:textId="7670837F">
            <w:pPr>
              <w:pStyle w:val="ListParagraph"/>
              <w:ind w:left="0"/>
              <w:rPr>
                <w:color w:val="000000"/>
              </w:rPr>
            </w:pPr>
            <w:r>
              <w:rPr>
                <w:color w:val="000000"/>
              </w:rPr>
              <w:t>a</w:t>
            </w:r>
            <w:r w:rsidR="00332FD3">
              <w:rPr>
                <w:color w:val="000000"/>
              </w:rPr>
              <w:t>uto</w:t>
            </w:r>
            <w:r w:rsidR="00A2261A">
              <w:rPr>
                <w:color w:val="000000"/>
              </w:rPr>
              <w:t>: DNS động</w:t>
            </w:r>
          </w:p>
          <w:p w:rsidRPr="004C66E4" w:rsidR="00332FD3" w:rsidP="00E5021C" w:rsidRDefault="006F2BA3" w14:paraId="3BC1FC9C" w14:textId="01C9EC11">
            <w:pPr>
              <w:pStyle w:val="ListParagraph"/>
              <w:ind w:left="0"/>
            </w:pPr>
            <w:r>
              <w:rPr>
                <w:color w:val="000000"/>
              </w:rPr>
              <w:t>m</w:t>
            </w:r>
            <w:r w:rsidR="00332FD3">
              <w:rPr>
                <w:color w:val="000000"/>
              </w:rPr>
              <w:t>anual</w:t>
            </w:r>
            <w:r w:rsidR="00A2261A">
              <w:rPr>
                <w:color w:val="000000"/>
              </w:rPr>
              <w:t>: DNS tĩnh</w:t>
            </w:r>
          </w:p>
        </w:tc>
        <w:tc>
          <w:tcPr>
            <w:tcW w:w="2775" w:type="dxa"/>
          </w:tcPr>
          <w:p w:rsidRPr="004C66E4" w:rsidR="00D05E89" w:rsidP="00E5021C" w:rsidRDefault="00A2261A" w14:paraId="1C04D1FA" w14:textId="64EAA28A">
            <w:pPr>
              <w:pStyle w:val="ListParagraph"/>
              <w:ind w:left="0"/>
            </w:pPr>
            <w:r>
              <w:t>dnsMode</w:t>
            </w:r>
          </w:p>
        </w:tc>
      </w:tr>
      <w:tr w:rsidRPr="004C66E4" w:rsidR="00D05E89" w:rsidTr="00A2261A" w14:paraId="4FCA5F6B" w14:textId="77777777">
        <w:tc>
          <w:tcPr>
            <w:tcW w:w="708" w:type="dxa"/>
          </w:tcPr>
          <w:p w:rsidRPr="004C66E4" w:rsidR="00D05E89" w:rsidP="00E5021C" w:rsidRDefault="00D05E89" w14:paraId="6EF56A00" w14:textId="77777777">
            <w:pPr>
              <w:pStyle w:val="ListParagraph"/>
              <w:ind w:left="0"/>
            </w:pPr>
            <w:r>
              <w:t>2</w:t>
            </w:r>
          </w:p>
        </w:tc>
        <w:tc>
          <w:tcPr>
            <w:tcW w:w="1314" w:type="dxa"/>
          </w:tcPr>
          <w:p w:rsidRPr="00E4787E" w:rsidR="00D05E89" w:rsidP="00E5021C" w:rsidRDefault="00A2261A" w14:paraId="53E9BCF7" w14:textId="374BE3EB">
            <w:pPr>
              <w:pStyle w:val="ListParagraph"/>
              <w:ind w:left="0"/>
              <w:rPr>
                <w:szCs w:val="26"/>
              </w:rPr>
            </w:pPr>
            <w:r>
              <w:rPr>
                <w:szCs w:val="26"/>
              </w:rPr>
              <w:t>Primary DNS</w:t>
            </w:r>
          </w:p>
        </w:tc>
        <w:tc>
          <w:tcPr>
            <w:tcW w:w="1314" w:type="dxa"/>
          </w:tcPr>
          <w:p w:rsidR="00D05E89" w:rsidP="00E5021C" w:rsidRDefault="00A2261A" w14:paraId="49033B54" w14:textId="6705C8B3">
            <w:pPr>
              <w:pStyle w:val="ListParagraph"/>
              <w:ind w:left="0"/>
            </w:pPr>
            <w:r>
              <w:t xml:space="preserve">Primary DNS khi cấu hình DNS tĩnh. Chỉ có khi dnsMode = </w:t>
            </w:r>
            <w:r w:rsidR="001217F5">
              <w:t>m</w:t>
            </w:r>
            <w:r>
              <w:t>anual</w:t>
            </w:r>
          </w:p>
        </w:tc>
        <w:tc>
          <w:tcPr>
            <w:tcW w:w="1063" w:type="dxa"/>
          </w:tcPr>
          <w:p w:rsidR="00D05E89" w:rsidP="00E5021C" w:rsidRDefault="00A2261A" w14:paraId="1C07D910" w14:textId="20E608AB">
            <w:pPr>
              <w:pStyle w:val="ListParagraph"/>
              <w:ind w:left="0"/>
            </w:pPr>
            <w:r>
              <w:t>String</w:t>
            </w:r>
          </w:p>
        </w:tc>
        <w:tc>
          <w:tcPr>
            <w:tcW w:w="1876" w:type="dxa"/>
          </w:tcPr>
          <w:p w:rsidR="00D05E89" w:rsidP="00E5021C" w:rsidRDefault="00A2261A" w14:paraId="741F0297" w14:textId="6F6167B6">
            <w:pPr>
              <w:pStyle w:val="ListParagraph"/>
              <w:ind w:left="0"/>
            </w:pPr>
            <w:r>
              <w:t>Chuỗi ký tự dạng địa chỉ IP</w:t>
            </w:r>
          </w:p>
        </w:tc>
        <w:tc>
          <w:tcPr>
            <w:tcW w:w="2775" w:type="dxa"/>
          </w:tcPr>
          <w:p w:rsidR="00D05E89" w:rsidP="00E5021C" w:rsidRDefault="00A2261A" w14:paraId="64B35B81" w14:textId="7A840715">
            <w:pPr>
              <w:pStyle w:val="ListParagraph"/>
              <w:ind w:left="0"/>
            </w:pPr>
            <w:r>
              <w:t>primaryDns</w:t>
            </w:r>
          </w:p>
        </w:tc>
      </w:tr>
      <w:tr w:rsidRPr="004C66E4" w:rsidR="00A2261A" w:rsidTr="00A2261A" w14:paraId="5C662A75" w14:textId="77777777">
        <w:tc>
          <w:tcPr>
            <w:tcW w:w="708" w:type="dxa"/>
          </w:tcPr>
          <w:p w:rsidR="00A2261A" w:rsidP="00A2261A" w:rsidRDefault="00A2261A" w14:paraId="21BB79DE" w14:textId="77777777">
            <w:pPr>
              <w:pStyle w:val="ListParagraph"/>
              <w:ind w:left="0"/>
            </w:pPr>
            <w:r>
              <w:t>3</w:t>
            </w:r>
          </w:p>
        </w:tc>
        <w:tc>
          <w:tcPr>
            <w:tcW w:w="1314" w:type="dxa"/>
          </w:tcPr>
          <w:p w:rsidRPr="00E4787E" w:rsidR="00A2261A" w:rsidP="00A2261A" w:rsidRDefault="00A2261A" w14:paraId="303F0600" w14:textId="73CF44D6">
            <w:pPr>
              <w:pStyle w:val="ListParagraph"/>
              <w:ind w:left="0"/>
              <w:rPr>
                <w:szCs w:val="26"/>
              </w:rPr>
            </w:pPr>
            <w:r>
              <w:rPr>
                <w:szCs w:val="26"/>
              </w:rPr>
              <w:t>Secondary DNS</w:t>
            </w:r>
          </w:p>
        </w:tc>
        <w:tc>
          <w:tcPr>
            <w:tcW w:w="1314" w:type="dxa"/>
          </w:tcPr>
          <w:p w:rsidR="00A2261A" w:rsidP="00A2261A" w:rsidRDefault="00A2261A" w14:paraId="7CD60B5B" w14:textId="3DB32A6A">
            <w:pPr>
              <w:pStyle w:val="ListParagraph"/>
              <w:ind w:left="0"/>
            </w:pPr>
            <w:r>
              <w:t xml:space="preserve">Secondary DNS khi cấu hình DNS tĩnh. Chỉ có khi dnsMode = </w:t>
            </w:r>
            <w:r w:rsidR="001217F5">
              <w:t>m</w:t>
            </w:r>
            <w:r>
              <w:t>anual</w:t>
            </w:r>
          </w:p>
        </w:tc>
        <w:tc>
          <w:tcPr>
            <w:tcW w:w="1063" w:type="dxa"/>
          </w:tcPr>
          <w:p w:rsidR="00A2261A" w:rsidP="00A2261A" w:rsidRDefault="00A2261A" w14:paraId="3A7EAEB3" w14:textId="2DD1C719">
            <w:pPr>
              <w:pStyle w:val="ListParagraph"/>
              <w:ind w:left="0"/>
            </w:pPr>
            <w:r>
              <w:t>String</w:t>
            </w:r>
          </w:p>
        </w:tc>
        <w:tc>
          <w:tcPr>
            <w:tcW w:w="1876" w:type="dxa"/>
          </w:tcPr>
          <w:p w:rsidR="00A2261A" w:rsidP="00A2261A" w:rsidRDefault="00A2261A" w14:paraId="2900E09F" w14:textId="343CD73B">
            <w:pPr>
              <w:pStyle w:val="ListParagraph"/>
              <w:ind w:left="0"/>
            </w:pPr>
            <w:r>
              <w:t>Chuỗi ký tự dạng địa chỉ IP</w:t>
            </w:r>
          </w:p>
        </w:tc>
        <w:tc>
          <w:tcPr>
            <w:tcW w:w="2775" w:type="dxa"/>
          </w:tcPr>
          <w:p w:rsidR="00A2261A" w:rsidP="00A2261A" w:rsidRDefault="00A2261A" w14:paraId="21B5F434" w14:textId="7BAE945C">
            <w:pPr>
              <w:pStyle w:val="ListParagraph"/>
              <w:ind w:left="0"/>
            </w:pPr>
            <w:r>
              <w:t>secondaryDns</w:t>
            </w:r>
          </w:p>
        </w:tc>
      </w:tr>
    </w:tbl>
    <w:p w:rsidR="00C10CD1" w:rsidP="0043581E" w:rsidRDefault="00C10CD1" w14:paraId="70D845D6" w14:textId="74B616D5"/>
    <w:p w:rsidR="00A2261A" w:rsidP="00A2261A" w:rsidRDefault="00A2261A" w14:paraId="1F04DC77" w14:textId="44AA7132">
      <w:pPr>
        <w:pStyle w:val="Heading3"/>
      </w:pPr>
      <w:bookmarkStart w:name="_Toc113971539" w:id="1143"/>
      <w:r>
        <w:t xml:space="preserve">Usecase – Điều khiển thay đổi cấu hình DNS hiện tại qua </w:t>
      </w:r>
      <w:r w:rsidR="007A6979">
        <w:t>Mobile App</w:t>
      </w:r>
      <w:bookmarkEnd w:id="1143"/>
    </w:p>
    <w:tbl>
      <w:tblPr>
        <w:tblStyle w:val="TableGrid"/>
        <w:tblW w:w="0" w:type="auto"/>
        <w:tblLook w:val="04A0" w:firstRow="1" w:lastRow="0" w:firstColumn="1" w:lastColumn="0" w:noHBand="0" w:noVBand="1"/>
      </w:tblPr>
      <w:tblGrid>
        <w:gridCol w:w="1885"/>
        <w:gridCol w:w="7340"/>
      </w:tblGrid>
      <w:tr w:rsidR="00A2261A" w:rsidTr="3BF1215F" w14:paraId="2B7A9D35" w14:textId="77777777">
        <w:tc>
          <w:tcPr>
            <w:tcW w:w="1885" w:type="dxa"/>
          </w:tcPr>
          <w:p w:rsidR="00A2261A" w:rsidP="00E5021C" w:rsidRDefault="00A2261A" w14:paraId="60D89A58" w14:textId="77777777">
            <w:r>
              <w:t>ID</w:t>
            </w:r>
          </w:p>
        </w:tc>
        <w:tc>
          <w:tcPr>
            <w:tcW w:w="7340" w:type="dxa"/>
          </w:tcPr>
          <w:p w:rsidR="00A2261A" w:rsidP="00E5021C" w:rsidRDefault="00A2261A" w14:paraId="70A600D3" w14:textId="627A050F">
            <w:r>
              <w:t>UC-</w:t>
            </w:r>
            <w:r w:rsidR="00861799">
              <w:t>28</w:t>
            </w:r>
          </w:p>
        </w:tc>
      </w:tr>
      <w:tr w:rsidR="00A2261A" w:rsidTr="3BF1215F" w14:paraId="53E5F34E" w14:textId="77777777">
        <w:tc>
          <w:tcPr>
            <w:tcW w:w="1885" w:type="dxa"/>
          </w:tcPr>
          <w:p w:rsidR="00A2261A" w:rsidP="00E5021C" w:rsidRDefault="00A2261A" w14:paraId="19EDCC27" w14:textId="77777777">
            <w:r>
              <w:t>Name</w:t>
            </w:r>
          </w:p>
        </w:tc>
        <w:tc>
          <w:tcPr>
            <w:tcW w:w="7340" w:type="dxa"/>
          </w:tcPr>
          <w:p w:rsidR="00A2261A" w:rsidP="00E5021C" w:rsidRDefault="00A2261A" w14:paraId="52BDBC19" w14:textId="7E210B2E">
            <w:r>
              <w:t xml:space="preserve">Điều khiển thay đổi thông tin cấu hình DNS hiện tại qua </w:t>
            </w:r>
            <w:r w:rsidR="007A6979">
              <w:t>Mobile App</w:t>
            </w:r>
          </w:p>
        </w:tc>
      </w:tr>
      <w:tr w:rsidR="00A2261A" w:rsidTr="3BF1215F" w14:paraId="4A40AE37" w14:textId="77777777">
        <w:tc>
          <w:tcPr>
            <w:tcW w:w="1885" w:type="dxa"/>
          </w:tcPr>
          <w:p w:rsidR="00A2261A" w:rsidP="00E5021C" w:rsidRDefault="00A2261A" w14:paraId="37B3EA94" w14:textId="77777777">
            <w:r>
              <w:t>Description</w:t>
            </w:r>
          </w:p>
        </w:tc>
        <w:tc>
          <w:tcPr>
            <w:tcW w:w="7340" w:type="dxa"/>
          </w:tcPr>
          <w:p w:rsidR="00A2261A" w:rsidP="00E5021C" w:rsidRDefault="007A6979" w14:paraId="0C3AF12E" w14:textId="54B6D1C8">
            <w:pPr>
              <w:pStyle w:val="FirstLevelBullet"/>
            </w:pPr>
            <w:r>
              <w:t>Mobile App</w:t>
            </w:r>
            <w:r w:rsidR="00A2261A">
              <w:t xml:space="preserve"> gửi yêu cầu thay đổi thông tin cấu hình DNS.</w:t>
            </w:r>
          </w:p>
          <w:p w:rsidR="00B92C7A" w:rsidRDefault="1A549E31" w14:paraId="08DF1017" w14:textId="627D0B6A">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A2261A" w:rsidP="00E5021C" w:rsidRDefault="00A2261A" w14:paraId="4C433B24" w14:textId="77777777">
            <w:pPr>
              <w:pStyle w:val="FirstLevelBullet"/>
            </w:pPr>
            <w:r>
              <w:lastRenderedPageBreak/>
              <w:t>ONT nhận yêu cầu, xử lý và gửi lại phản hồi cấu hình thành công hay thất bại.</w:t>
            </w:r>
          </w:p>
        </w:tc>
      </w:tr>
      <w:tr w:rsidR="00A2261A" w:rsidTr="3BF1215F" w14:paraId="3B327A00" w14:textId="77777777">
        <w:tc>
          <w:tcPr>
            <w:tcW w:w="1885" w:type="dxa"/>
          </w:tcPr>
          <w:p w:rsidR="00A2261A" w:rsidP="00E5021C" w:rsidRDefault="00A2261A" w14:paraId="2E686187" w14:textId="77777777">
            <w:r>
              <w:lastRenderedPageBreak/>
              <w:t>Actor</w:t>
            </w:r>
          </w:p>
        </w:tc>
        <w:tc>
          <w:tcPr>
            <w:tcW w:w="7340" w:type="dxa"/>
          </w:tcPr>
          <w:p w:rsidR="00A2261A" w:rsidP="00E5021C" w:rsidRDefault="00A2261A" w14:paraId="757240F2" w14:textId="77777777">
            <w:r>
              <w:t>Admin</w:t>
            </w:r>
          </w:p>
        </w:tc>
      </w:tr>
      <w:tr w:rsidR="00A2261A" w:rsidTr="3BF1215F" w14:paraId="04DCF4D1" w14:textId="77777777">
        <w:tc>
          <w:tcPr>
            <w:tcW w:w="1885" w:type="dxa"/>
          </w:tcPr>
          <w:p w:rsidR="00A2261A" w:rsidP="00E5021C" w:rsidRDefault="00A2261A" w14:paraId="1A7F3608" w14:textId="77777777">
            <w:r>
              <w:t>Pre-condition</w:t>
            </w:r>
          </w:p>
        </w:tc>
        <w:tc>
          <w:tcPr>
            <w:tcW w:w="7340" w:type="dxa"/>
          </w:tcPr>
          <w:p w:rsidR="00A2261A" w:rsidP="00E5021C" w:rsidRDefault="00A2261A" w14:paraId="1D489731" w14:textId="049AB90E">
            <w:r>
              <w:t xml:space="preserve">Thiết bị hoạt động bình thường, </w:t>
            </w:r>
            <w:r w:rsidR="007A6979">
              <w:t>Mobile App</w:t>
            </w:r>
            <w:r>
              <w:t xml:space="preserve"> đã đăng nhập thành công vào thiết bị và được cấp phiên truy nhập</w:t>
            </w:r>
          </w:p>
        </w:tc>
      </w:tr>
      <w:tr w:rsidR="00A2261A" w:rsidTr="3BF1215F" w14:paraId="22BEFA53" w14:textId="77777777">
        <w:tc>
          <w:tcPr>
            <w:tcW w:w="1885" w:type="dxa"/>
          </w:tcPr>
          <w:p w:rsidR="00A2261A" w:rsidP="00E5021C" w:rsidRDefault="00A2261A" w14:paraId="2BA8AA61" w14:textId="77777777">
            <w:r>
              <w:t>Post-condition</w:t>
            </w:r>
          </w:p>
        </w:tc>
        <w:tc>
          <w:tcPr>
            <w:tcW w:w="7340" w:type="dxa"/>
          </w:tcPr>
          <w:p w:rsidR="00A2261A" w:rsidP="00E5021C" w:rsidRDefault="00A2261A" w14:paraId="009D046A" w14:textId="3EBA07EE">
            <w:r>
              <w:t xml:space="preserve">Thiết bị phản hồi đầy đủ các thông tin cho </w:t>
            </w:r>
            <w:r w:rsidR="007A6979">
              <w:t>Mobile App</w:t>
            </w:r>
          </w:p>
        </w:tc>
      </w:tr>
    </w:tbl>
    <w:p w:rsidR="00A2261A" w:rsidP="0043581E" w:rsidRDefault="00A2261A" w14:paraId="0896DF65" w14:textId="77777777"/>
    <w:p w:rsidR="006F2BA3" w:rsidP="006F2BA3" w:rsidRDefault="006F2BA3" w14:paraId="3502D2B8" w14:textId="77777777">
      <w:pPr>
        <w:rPr>
          <w:b/>
          <w:bCs/>
        </w:rPr>
      </w:pPr>
      <w:r w:rsidRPr="003C44BD">
        <w:rPr>
          <w:b/>
          <w:bCs/>
        </w:rPr>
        <w:t>Luồng dữ liệu:</w:t>
      </w:r>
    </w:p>
    <w:p w:rsidR="006F2BA3" w:rsidP="006F2BA3" w:rsidRDefault="006F2BA3" w14:paraId="3A8196A6" w14:textId="77777777">
      <w:pPr>
        <w:keepNext/>
      </w:pPr>
      <w:r>
        <w:object w:dxaOrig="9180" w:dyaOrig="5296" w14:anchorId="5D28E7CB">
          <v:shape id="_x0000_i1045" style="width:459.75pt;height:265.5pt" o:ole="" type="#_x0000_t75">
            <v:imagedata o:title="" r:id="rId57"/>
          </v:shape>
          <o:OLEObject Type="Embed" ProgID="Visio.Drawing.15" ShapeID="_x0000_i1045" DrawAspect="Content" ObjectID="_1724768651" r:id="rId58"/>
        </w:object>
      </w:r>
    </w:p>
    <w:p w:rsidR="006F2BA3" w:rsidP="006F2BA3" w:rsidRDefault="006F2BA3" w14:paraId="485A9FC1" w14:textId="75757544">
      <w:pPr>
        <w:pStyle w:val="Caption"/>
      </w:pPr>
      <w:bookmarkStart w:name="_Toc113971668" w:id="1144"/>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26</w:t>
      </w:r>
      <w:r>
        <w:fldChar w:fldCharType="end"/>
      </w:r>
      <w:r>
        <w:t xml:space="preserve"> Luồng điều khiển thay đổi thông tin cấu hình DNS qua </w:t>
      </w:r>
      <w:r w:rsidR="007A6979">
        <w:t>Mobile App</w:t>
      </w:r>
      <w:bookmarkEnd w:id="1144"/>
    </w:p>
    <w:p w:rsidR="006F2BA3" w:rsidP="006F2BA3" w:rsidRDefault="00F02801" w14:paraId="05539CBD" w14:textId="2EAD0A6B">
      <w:pPr>
        <w:rPr>
          <w:b/>
          <w:bCs/>
        </w:rPr>
      </w:pPr>
      <w:r>
        <w:rPr>
          <w:b/>
          <w:bCs/>
        </w:rPr>
        <w:t xml:space="preserve">Cấu trúc payload </w:t>
      </w:r>
      <w:r w:rsidRPr="00AB6FAB" w:rsidR="006F2BA3">
        <w:rPr>
          <w:b/>
          <w:bCs/>
        </w:rPr>
        <w:t>của bản tin:</w:t>
      </w:r>
    </w:p>
    <w:p w:rsidR="006F2BA3" w:rsidP="006F2BA3" w:rsidRDefault="000B2353" w14:paraId="73B0A6F8" w14:textId="255F61D6">
      <w:pPr>
        <w:pStyle w:val="ListParagraph"/>
        <w:numPr>
          <w:ilvl w:val="0"/>
          <w:numId w:val="9"/>
        </w:numPr>
        <w:rPr>
          <w:b/>
          <w:bCs/>
        </w:rPr>
      </w:pPr>
      <w:r>
        <w:rPr>
          <w:b/>
          <w:bCs/>
        </w:rPr>
        <w:t>DNS</w:t>
      </w:r>
      <w:r w:rsidR="006F2BA3">
        <w:rPr>
          <w:b/>
          <w:bCs/>
        </w:rPr>
        <w:t xml:space="preserve"> Edit Request:</w:t>
      </w:r>
    </w:p>
    <w:p w:rsidRPr="001217F5" w:rsidR="001217F5" w:rsidP="001217F5" w:rsidRDefault="001217F5" w14:paraId="062BD6D1" w14:textId="198D2DBB">
      <w:pPr>
        <w:pStyle w:val="ListParagraph"/>
        <w:numPr>
          <w:ilvl w:val="1"/>
          <w:numId w:val="9"/>
        </w:numPr>
      </w:pPr>
      <w:r w:rsidRPr="001217F5">
        <w:t>Cấu hình DNS động</w:t>
      </w:r>
    </w:p>
    <w:p w:rsidR="006F2BA3" w:rsidP="001217F5" w:rsidRDefault="006F2BA3" w14:paraId="5B026DA8" w14:textId="5124F5A8">
      <w:pPr>
        <w:pStyle w:val="ListParagraph"/>
        <w:ind w:left="1440"/>
      </w:pPr>
      <w:r>
        <w:t>{“action” : “dnsEdit”,</w:t>
      </w:r>
    </w:p>
    <w:p w:rsidR="006F2BA3" w:rsidP="001217F5" w:rsidRDefault="006F2BA3" w14:paraId="11F103AD" w14:textId="42CC82B4">
      <w:pPr>
        <w:pStyle w:val="ListParagraph"/>
        <w:ind w:left="1440"/>
      </w:pPr>
      <w:r>
        <w:t xml:space="preserve">  “dnsMode” : “</w:t>
      </w:r>
      <w:r w:rsidR="001217F5">
        <w:t>auto”</w:t>
      </w:r>
      <w:r w:rsidR="000B2353">
        <w:t>,</w:t>
      </w:r>
    </w:p>
    <w:p w:rsidR="000B2353" w:rsidP="00DF22FD" w:rsidRDefault="000B2353" w14:paraId="3ABF0836" w14:textId="24A279E7">
      <w:pPr>
        <w:pStyle w:val="ListParagraph"/>
        <w:ind w:left="1440"/>
      </w:pPr>
      <w:r>
        <w:t xml:space="preserve">  “requestId” : </w:t>
      </w:r>
      <w:r w:rsidR="003E0981">
        <w:t>&lt;requestId&gt;</w:t>
      </w:r>
    </w:p>
    <w:p w:rsidR="006F2BA3" w:rsidP="001217F5" w:rsidRDefault="006F2BA3" w14:paraId="7E433D32" w14:textId="20606F2F">
      <w:pPr>
        <w:pStyle w:val="ListParagraph"/>
        <w:ind w:left="1440"/>
      </w:pPr>
      <w:r>
        <w:t>}</w:t>
      </w:r>
    </w:p>
    <w:p w:rsidR="001217F5" w:rsidP="001217F5" w:rsidRDefault="001217F5" w14:paraId="2E961213" w14:textId="3EE740F6">
      <w:pPr>
        <w:pStyle w:val="ListParagraph"/>
        <w:numPr>
          <w:ilvl w:val="1"/>
          <w:numId w:val="9"/>
        </w:numPr>
      </w:pPr>
      <w:r>
        <w:t>Cấu hình DNS tĩnh</w:t>
      </w:r>
    </w:p>
    <w:p w:rsidRPr="00C11B58" w:rsidR="001217F5" w:rsidP="00263F0C" w:rsidRDefault="4082FC3B" w14:paraId="18F47948" w14:textId="77777777">
      <w:pPr>
        <w:pStyle w:val="ANSVNormal"/>
      </w:pPr>
      <w:r>
        <w:t>{“action” : “dnsEdit”,</w:t>
      </w:r>
    </w:p>
    <w:p w:rsidRPr="00C11B58" w:rsidR="001217F5" w:rsidP="00263F0C" w:rsidRDefault="4082FC3B" w14:paraId="75DD8DD4" w14:textId="33B9F876">
      <w:pPr>
        <w:pStyle w:val="ANSVNormal"/>
      </w:pPr>
      <w:r>
        <w:t xml:space="preserve">  “dnsMode” : “manual”,</w:t>
      </w:r>
    </w:p>
    <w:p w:rsidRPr="005641B5" w:rsidR="001217F5" w:rsidP="00263F0C" w:rsidRDefault="001217F5" w14:paraId="007D88E2" w14:textId="58671E32">
      <w:pPr>
        <w:pStyle w:val="ANSVNormal"/>
      </w:pPr>
      <w:r w:rsidRPr="005641B5">
        <w:t xml:space="preserve">  “primaryDns” : “&lt;primaryDns&gt;”,</w:t>
      </w:r>
    </w:p>
    <w:p w:rsidRPr="005641B5" w:rsidR="001217F5" w:rsidP="00263F0C" w:rsidRDefault="001217F5" w14:paraId="06FE365D" w14:textId="561D020B">
      <w:pPr>
        <w:pStyle w:val="ANSVNormal"/>
      </w:pPr>
      <w:r w:rsidRPr="005641B5">
        <w:lastRenderedPageBreak/>
        <w:t xml:space="preserve">  “secondaryDns”: “&lt;secondaryDns&gt;”</w:t>
      </w:r>
    </w:p>
    <w:p w:rsidRPr="005D4203" w:rsidR="00DF22FD" w:rsidP="00A96C68" w:rsidRDefault="00DF22FD" w14:paraId="31E4417B" w14:textId="01AB062D">
      <w:pPr>
        <w:pStyle w:val="ListParagraph"/>
        <w:ind w:left="1080" w:firstLine="720"/>
      </w:pPr>
      <w:r w:rsidRPr="005D4203">
        <w:t xml:space="preserve">  “requestId” : </w:t>
      </w:r>
      <w:r w:rsidR="003E0981">
        <w:t>&lt;requestId&gt;</w:t>
      </w:r>
    </w:p>
    <w:p w:rsidRPr="005641B5" w:rsidR="001217F5" w:rsidP="00263F0C" w:rsidRDefault="001217F5" w14:paraId="48B3F3E9" w14:textId="05781905">
      <w:pPr>
        <w:pStyle w:val="ANSVNormal"/>
      </w:pPr>
      <w:r w:rsidRPr="005641B5">
        <w:t>}</w:t>
      </w:r>
    </w:p>
    <w:p w:rsidR="006F2BA3" w:rsidP="006F2BA3" w:rsidRDefault="000B2353" w14:paraId="748FABEF" w14:textId="3D9341D9">
      <w:pPr>
        <w:pStyle w:val="ListParagraph"/>
        <w:numPr>
          <w:ilvl w:val="0"/>
          <w:numId w:val="9"/>
        </w:numPr>
        <w:rPr>
          <w:b/>
          <w:bCs/>
        </w:rPr>
      </w:pPr>
      <w:r>
        <w:rPr>
          <w:b/>
          <w:bCs/>
        </w:rPr>
        <w:t>DNS</w:t>
      </w:r>
      <w:r w:rsidR="006F2BA3">
        <w:rPr>
          <w:b/>
          <w:bCs/>
        </w:rPr>
        <w:t xml:space="preserve"> Edit Response:</w:t>
      </w:r>
    </w:p>
    <w:p w:rsidRPr="00820762" w:rsidR="006F2BA3" w:rsidP="006F2BA3" w:rsidRDefault="00812045" w14:paraId="46C3EAEE" w14:textId="3F75811D">
      <w:pPr>
        <w:pStyle w:val="ListParagraph"/>
        <w:numPr>
          <w:ilvl w:val="1"/>
          <w:numId w:val="9"/>
        </w:numPr>
      </w:pPr>
      <w:r>
        <w:t>Cấu hình thông tin DNS</w:t>
      </w:r>
      <w:r w:rsidRPr="00820762" w:rsidR="006F2BA3">
        <w:t xml:space="preserve"> thành công</w:t>
      </w:r>
      <w:r w:rsidR="006F2BA3">
        <w:t>:</w:t>
      </w:r>
    </w:p>
    <w:p w:rsidR="006F2BA3" w:rsidP="006F2BA3" w:rsidRDefault="006F2BA3" w14:paraId="65189715" w14:textId="77777777">
      <w:pPr>
        <w:pStyle w:val="FirstLevelBullet"/>
        <w:numPr>
          <w:ilvl w:val="0"/>
          <w:numId w:val="0"/>
        </w:numPr>
        <w:ind w:left="1080"/>
      </w:pPr>
      <w:r>
        <w:t>{</w:t>
      </w:r>
    </w:p>
    <w:p w:rsidR="006F2BA3" w:rsidP="006F2BA3" w:rsidRDefault="006F2BA3" w14:paraId="7B68ECAC" w14:textId="77777777">
      <w:pPr>
        <w:pStyle w:val="FirstLevelBullet"/>
        <w:numPr>
          <w:ilvl w:val="0"/>
          <w:numId w:val="0"/>
        </w:numPr>
        <w:ind w:left="720" w:firstLine="360"/>
      </w:pPr>
      <w:r>
        <w:t>"status": 0,</w:t>
      </w:r>
    </w:p>
    <w:p w:rsidR="006F2BA3" w:rsidP="006F2BA3" w:rsidRDefault="00B94824" w14:paraId="034C7FD8" w14:textId="7CC8E2EC">
      <w:pPr>
        <w:pStyle w:val="FirstLevelBullet"/>
        <w:numPr>
          <w:ilvl w:val="0"/>
          <w:numId w:val="0"/>
        </w:numPr>
        <w:ind w:left="720" w:firstLine="360"/>
      </w:pPr>
      <w:r>
        <w:t>“message”: “</w:t>
      </w:r>
      <w:r w:rsidR="00840E19">
        <w:t>Success</w:t>
      </w:r>
      <w:r>
        <w:t>”</w:t>
      </w:r>
      <w:r w:rsidR="006F2BA3">
        <w:t>,</w:t>
      </w:r>
    </w:p>
    <w:p w:rsidR="00DF22FD" w:rsidP="00DF22FD" w:rsidRDefault="00DF22FD" w14:paraId="78C0DC1D" w14:textId="5E3FCFC7">
      <w:pPr>
        <w:pStyle w:val="ListParagraph"/>
        <w:ind w:firstLine="360"/>
      </w:pPr>
      <w:r>
        <w:t xml:space="preserve">“requestId” : </w:t>
      </w:r>
      <w:r w:rsidR="003E0981">
        <w:t>&lt;requestId&gt;</w:t>
      </w:r>
      <w:r>
        <w:t>,</w:t>
      </w:r>
    </w:p>
    <w:p w:rsidR="006F2BA3" w:rsidP="006F2BA3" w:rsidRDefault="006F2BA3" w14:paraId="28D1309A" w14:textId="77777777">
      <w:pPr>
        <w:pStyle w:val="FirstLevelBullet"/>
        <w:numPr>
          <w:ilvl w:val="0"/>
          <w:numId w:val="0"/>
        </w:numPr>
        <w:ind w:left="720" w:firstLine="360"/>
      </w:pPr>
      <w:r>
        <w:t>"data": {</w:t>
      </w:r>
    </w:p>
    <w:p w:rsidR="006F2BA3" w:rsidP="006F2BA3" w:rsidRDefault="006F2BA3" w14:paraId="7C424116" w14:textId="77777777">
      <w:pPr>
        <w:pStyle w:val="FirstLevelBullet"/>
        <w:numPr>
          <w:ilvl w:val="0"/>
          <w:numId w:val="0"/>
        </w:numPr>
        <w:ind w:left="720" w:firstLine="360"/>
      </w:pPr>
      <w:r>
        <w:t>}</w:t>
      </w:r>
    </w:p>
    <w:p w:rsidR="006F2BA3" w:rsidP="006F2BA3" w:rsidRDefault="006F2BA3" w14:paraId="14C7E23B" w14:textId="77777777">
      <w:pPr>
        <w:pStyle w:val="FirstLevelBullet"/>
        <w:numPr>
          <w:ilvl w:val="0"/>
          <w:numId w:val="0"/>
        </w:numPr>
        <w:ind w:left="720" w:firstLine="360"/>
      </w:pPr>
      <w:r>
        <w:t>}</w:t>
      </w:r>
    </w:p>
    <w:p w:rsidRPr="00820762" w:rsidR="006F2BA3" w:rsidP="006F2BA3" w:rsidRDefault="004108B5" w14:paraId="533EA103" w14:textId="19E71200">
      <w:pPr>
        <w:pStyle w:val="ListParagraph"/>
        <w:numPr>
          <w:ilvl w:val="1"/>
          <w:numId w:val="9"/>
        </w:numPr>
      </w:pPr>
      <w:r>
        <w:t>Cấu hình thông tin DNS</w:t>
      </w:r>
      <w:r w:rsidR="006F2BA3">
        <w:t xml:space="preserve"> thất bại:</w:t>
      </w:r>
    </w:p>
    <w:p w:rsidR="006F2BA3" w:rsidP="006F2BA3" w:rsidRDefault="006F2BA3" w14:paraId="24B3D70B" w14:textId="77777777">
      <w:pPr>
        <w:pStyle w:val="FirstLevelBullet"/>
        <w:numPr>
          <w:ilvl w:val="0"/>
          <w:numId w:val="0"/>
        </w:numPr>
        <w:ind w:left="1080"/>
      </w:pPr>
      <w:r>
        <w:t>{</w:t>
      </w:r>
    </w:p>
    <w:p w:rsidR="006F2BA3" w:rsidP="006F2BA3" w:rsidRDefault="00183521" w14:paraId="224D8A81" w14:textId="12BD5528">
      <w:pPr>
        <w:pStyle w:val="FirstLevelBullet"/>
        <w:numPr>
          <w:ilvl w:val="0"/>
          <w:numId w:val="0"/>
        </w:numPr>
        <w:ind w:left="1080"/>
      </w:pPr>
      <w:r>
        <w:t>“status”: &lt;ErrorCode&gt;</w:t>
      </w:r>
      <w:r w:rsidR="006F2BA3">
        <w:t>,</w:t>
      </w:r>
    </w:p>
    <w:p w:rsidR="006F2BA3" w:rsidP="006F2BA3" w:rsidRDefault="00B94824" w14:paraId="13C7319C" w14:textId="3D458B2B">
      <w:pPr>
        <w:pStyle w:val="FirstLevelBullet"/>
        <w:numPr>
          <w:ilvl w:val="0"/>
          <w:numId w:val="0"/>
        </w:numPr>
        <w:ind w:left="1080"/>
      </w:pPr>
      <w:r>
        <w:t>“message”: “&lt;message&gt;”</w:t>
      </w:r>
      <w:r w:rsidR="006F2BA3">
        <w:t>,</w:t>
      </w:r>
    </w:p>
    <w:p w:rsidR="00DF22FD" w:rsidP="00DF22FD" w:rsidRDefault="00DF22FD" w14:paraId="4B7F0188" w14:textId="5D4BBE68">
      <w:pPr>
        <w:pStyle w:val="ListParagraph"/>
        <w:ind w:firstLine="360"/>
      </w:pPr>
      <w:r>
        <w:t xml:space="preserve">“requestId” : </w:t>
      </w:r>
      <w:r w:rsidR="003E0981">
        <w:t>&lt;requestId&gt;</w:t>
      </w:r>
      <w:r>
        <w:t>,</w:t>
      </w:r>
    </w:p>
    <w:p w:rsidR="006F2BA3" w:rsidP="006F2BA3" w:rsidRDefault="006F2BA3" w14:paraId="5BC6F0BB" w14:textId="77777777">
      <w:pPr>
        <w:pStyle w:val="FirstLevelBullet"/>
        <w:numPr>
          <w:ilvl w:val="0"/>
          <w:numId w:val="0"/>
        </w:numPr>
        <w:ind w:left="1080"/>
      </w:pPr>
      <w:r>
        <w:t>"data": {</w:t>
      </w:r>
    </w:p>
    <w:p w:rsidR="006F2BA3" w:rsidP="006F2BA3" w:rsidRDefault="006F2BA3" w14:paraId="7A0E2593" w14:textId="77777777">
      <w:pPr>
        <w:pStyle w:val="FirstLevelBullet"/>
        <w:numPr>
          <w:ilvl w:val="0"/>
          <w:numId w:val="0"/>
        </w:numPr>
        <w:ind w:left="1080"/>
      </w:pPr>
      <w:r>
        <w:t>}</w:t>
      </w:r>
    </w:p>
    <w:p w:rsidR="006F2BA3" w:rsidP="006F2BA3" w:rsidRDefault="006F2BA3" w14:paraId="0BC46AF9" w14:textId="77777777">
      <w:pPr>
        <w:pStyle w:val="FirstLevelBullet"/>
        <w:numPr>
          <w:ilvl w:val="0"/>
          <w:numId w:val="0"/>
        </w:numPr>
        <w:ind w:left="1080"/>
      </w:pPr>
      <w:r>
        <w:t>}</w:t>
      </w:r>
    </w:p>
    <w:p w:rsidR="006F2BA3" w:rsidP="006F2BA3" w:rsidRDefault="006F2BA3" w14:paraId="09487B99" w14:textId="77777777">
      <w:pPr>
        <w:pStyle w:val="FirstLevelBullet"/>
        <w:numPr>
          <w:ilvl w:val="0"/>
          <w:numId w:val="0"/>
        </w:numPr>
        <w:ind w:left="720" w:hanging="360"/>
      </w:pPr>
    </w:p>
    <w:p w:rsidR="006F2BA3" w:rsidP="006F2BA3" w:rsidRDefault="006F2BA3" w14:paraId="3CBA4558" w14:textId="77777777">
      <w:pPr>
        <w:pStyle w:val="ListParagraph"/>
        <w:numPr>
          <w:ilvl w:val="0"/>
          <w:numId w:val="9"/>
        </w:numPr>
        <w:rPr>
          <w:b/>
          <w:bCs/>
        </w:rPr>
      </w:pPr>
      <w:r w:rsidRPr="00003BA2">
        <w:rPr>
          <w:b/>
          <w:bCs/>
        </w:rPr>
        <w:t>Mô tả tham số</w:t>
      </w:r>
      <w:r>
        <w:rPr>
          <w:b/>
          <w:bCs/>
        </w:rPr>
        <w:t>:</w:t>
      </w:r>
    </w:p>
    <w:p w:rsidR="003D4214" w:rsidP="003D4214" w:rsidRDefault="003D4214" w14:paraId="5D6D94E9" w14:textId="7265B5F1">
      <w:pPr>
        <w:pStyle w:val="Caption"/>
        <w:keepNext/>
      </w:pPr>
      <w:bookmarkStart w:name="_Toc113971616" w:id="1145"/>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26</w:t>
      </w:r>
      <w:r>
        <w:fldChar w:fldCharType="end"/>
      </w:r>
      <w:r>
        <w:t xml:space="preserve"> Bảng mô tả tham số trong luồng điều khiển thay đổi cấu hình DNS</w:t>
      </w:r>
      <w:bookmarkEnd w:id="1145"/>
    </w:p>
    <w:tbl>
      <w:tblPr>
        <w:tblStyle w:val="TableGrid"/>
        <w:tblW w:w="0" w:type="auto"/>
        <w:tblInd w:w="175" w:type="dxa"/>
        <w:tblLook w:val="04A0" w:firstRow="1" w:lastRow="0" w:firstColumn="1" w:lastColumn="0" w:noHBand="0" w:noVBand="1"/>
      </w:tblPr>
      <w:tblGrid>
        <w:gridCol w:w="708"/>
        <w:gridCol w:w="1717"/>
        <w:gridCol w:w="1718"/>
        <w:gridCol w:w="1270"/>
        <w:gridCol w:w="1085"/>
        <w:gridCol w:w="2552"/>
      </w:tblGrid>
      <w:tr w:rsidR="006F2BA3" w:rsidTr="6C7EC3C0" w14:paraId="463E81BA" w14:textId="77777777">
        <w:tc>
          <w:tcPr>
            <w:tcW w:w="708" w:type="dxa"/>
          </w:tcPr>
          <w:p w:rsidR="006F2BA3" w:rsidP="00E5021C" w:rsidRDefault="006F2BA3" w14:paraId="5103139D" w14:textId="77777777">
            <w:pPr>
              <w:pStyle w:val="ListParagraph"/>
              <w:ind w:left="0"/>
              <w:rPr>
                <w:b/>
                <w:bCs/>
              </w:rPr>
            </w:pPr>
            <w:r>
              <w:rPr>
                <w:b/>
                <w:bCs/>
              </w:rPr>
              <w:t>STT</w:t>
            </w:r>
          </w:p>
        </w:tc>
        <w:tc>
          <w:tcPr>
            <w:tcW w:w="1762" w:type="dxa"/>
          </w:tcPr>
          <w:p w:rsidR="006F2BA3" w:rsidP="00E5021C" w:rsidRDefault="006F2BA3" w14:paraId="7E145548" w14:textId="77777777">
            <w:pPr>
              <w:pStyle w:val="ListParagraph"/>
              <w:ind w:left="0"/>
              <w:rPr>
                <w:b/>
                <w:bCs/>
              </w:rPr>
            </w:pPr>
            <w:r>
              <w:rPr>
                <w:b/>
                <w:bCs/>
              </w:rPr>
              <w:t>Tham số</w:t>
            </w:r>
          </w:p>
        </w:tc>
        <w:tc>
          <w:tcPr>
            <w:tcW w:w="1762" w:type="dxa"/>
          </w:tcPr>
          <w:p w:rsidR="006F2BA3" w:rsidP="00E5021C" w:rsidRDefault="006F2BA3" w14:paraId="6D18B6E5" w14:textId="77777777">
            <w:pPr>
              <w:pStyle w:val="ListParagraph"/>
              <w:ind w:left="0"/>
              <w:rPr>
                <w:b/>
                <w:bCs/>
              </w:rPr>
            </w:pPr>
            <w:r>
              <w:rPr>
                <w:b/>
                <w:bCs/>
              </w:rPr>
              <w:t>Mô tả</w:t>
            </w:r>
          </w:p>
        </w:tc>
        <w:tc>
          <w:tcPr>
            <w:tcW w:w="1083" w:type="dxa"/>
          </w:tcPr>
          <w:p w:rsidR="006F2BA3" w:rsidP="00E5021C" w:rsidRDefault="006F2BA3" w14:paraId="682D6640" w14:textId="77777777">
            <w:pPr>
              <w:pStyle w:val="ListParagraph"/>
              <w:ind w:left="0"/>
              <w:rPr>
                <w:b/>
                <w:bCs/>
              </w:rPr>
            </w:pPr>
            <w:r>
              <w:rPr>
                <w:b/>
                <w:bCs/>
              </w:rPr>
              <w:t>Kiểu</w:t>
            </w:r>
          </w:p>
        </w:tc>
        <w:tc>
          <w:tcPr>
            <w:tcW w:w="1088" w:type="dxa"/>
          </w:tcPr>
          <w:p w:rsidR="006F2BA3" w:rsidP="00E5021C" w:rsidRDefault="006F2BA3" w14:paraId="30B89738" w14:textId="77777777">
            <w:pPr>
              <w:pStyle w:val="ListParagraph"/>
              <w:ind w:left="0"/>
              <w:rPr>
                <w:b/>
                <w:bCs/>
              </w:rPr>
            </w:pPr>
            <w:r>
              <w:rPr>
                <w:b/>
                <w:bCs/>
              </w:rPr>
              <w:t>Giá trị</w:t>
            </w:r>
          </w:p>
        </w:tc>
        <w:tc>
          <w:tcPr>
            <w:tcW w:w="2647" w:type="dxa"/>
          </w:tcPr>
          <w:p w:rsidR="006F2BA3" w:rsidP="00E5021C" w:rsidRDefault="006F2BA3" w14:paraId="348DFD63" w14:textId="77777777">
            <w:pPr>
              <w:pStyle w:val="ListParagraph"/>
              <w:ind w:left="0"/>
              <w:rPr>
                <w:b/>
                <w:bCs/>
              </w:rPr>
            </w:pPr>
            <w:r>
              <w:rPr>
                <w:b/>
                <w:bCs/>
              </w:rPr>
              <w:t>Json Key</w:t>
            </w:r>
          </w:p>
        </w:tc>
      </w:tr>
      <w:tr w:rsidRPr="004C66E4" w:rsidR="00E351CE" w:rsidTr="6C7EC3C0" w14:paraId="305AFB4A" w14:textId="77777777">
        <w:tc>
          <w:tcPr>
            <w:tcW w:w="708" w:type="dxa"/>
          </w:tcPr>
          <w:p w:rsidRPr="004C66E4" w:rsidR="00E351CE" w:rsidP="00E351CE" w:rsidRDefault="00E351CE" w14:paraId="67039057" w14:textId="5521E857">
            <w:pPr>
              <w:pStyle w:val="ListParagraph"/>
              <w:ind w:left="0"/>
            </w:pPr>
            <w:r w:rsidRPr="004C66E4">
              <w:t>1</w:t>
            </w:r>
          </w:p>
        </w:tc>
        <w:tc>
          <w:tcPr>
            <w:tcW w:w="1762" w:type="dxa"/>
          </w:tcPr>
          <w:p w:rsidRPr="00E4787E" w:rsidR="00E351CE" w:rsidP="00E351CE" w:rsidRDefault="00E351CE" w14:paraId="0EC5364C" w14:textId="44D9322B">
            <w:pPr>
              <w:pStyle w:val="ListParagraph"/>
              <w:ind w:left="0"/>
              <w:rPr>
                <w:szCs w:val="26"/>
              </w:rPr>
            </w:pPr>
            <w:r>
              <w:rPr>
                <w:szCs w:val="26"/>
              </w:rPr>
              <w:t>DNS Mode</w:t>
            </w:r>
          </w:p>
        </w:tc>
        <w:tc>
          <w:tcPr>
            <w:tcW w:w="1762" w:type="dxa"/>
          </w:tcPr>
          <w:p w:rsidRPr="004C66E4" w:rsidR="00E351CE" w:rsidP="00E351CE" w:rsidRDefault="00E351CE" w14:paraId="3EC0A92C" w14:textId="0744640E">
            <w:pPr>
              <w:pStyle w:val="ListParagraph"/>
              <w:ind w:left="0"/>
            </w:pPr>
            <w:r>
              <w:t>Chế độ DNS</w:t>
            </w:r>
          </w:p>
        </w:tc>
        <w:tc>
          <w:tcPr>
            <w:tcW w:w="1083" w:type="dxa"/>
          </w:tcPr>
          <w:p w:rsidRPr="004C66E4" w:rsidR="00E351CE" w:rsidP="00E351CE" w:rsidRDefault="00E351CE" w14:paraId="0026D33B" w14:textId="732B2522">
            <w:pPr>
              <w:pStyle w:val="ListParagraph"/>
              <w:ind w:left="0"/>
            </w:pPr>
            <w:r>
              <w:t>String</w:t>
            </w:r>
          </w:p>
        </w:tc>
        <w:tc>
          <w:tcPr>
            <w:tcW w:w="1088" w:type="dxa"/>
          </w:tcPr>
          <w:p w:rsidR="00E351CE" w:rsidP="00E351CE" w:rsidRDefault="00E351CE" w14:paraId="00C0F1FF" w14:textId="77777777">
            <w:pPr>
              <w:pStyle w:val="ListParagraph"/>
              <w:ind w:left="0"/>
              <w:rPr>
                <w:color w:val="000000"/>
              </w:rPr>
            </w:pPr>
            <w:r>
              <w:rPr>
                <w:color w:val="000000"/>
              </w:rPr>
              <w:t>auto: DNS động</w:t>
            </w:r>
          </w:p>
          <w:p w:rsidRPr="004C66E4" w:rsidR="00E351CE" w:rsidP="00E351CE" w:rsidRDefault="00E351CE" w14:paraId="5A2624CA" w14:textId="051063DC">
            <w:pPr>
              <w:pStyle w:val="ListParagraph"/>
              <w:ind w:left="0"/>
            </w:pPr>
            <w:r>
              <w:rPr>
                <w:color w:val="000000"/>
              </w:rPr>
              <w:t>manual: DNS tĩnh</w:t>
            </w:r>
          </w:p>
        </w:tc>
        <w:tc>
          <w:tcPr>
            <w:tcW w:w="2647" w:type="dxa"/>
          </w:tcPr>
          <w:p w:rsidRPr="004C66E4" w:rsidR="00E351CE" w:rsidP="00E351CE" w:rsidRDefault="00E351CE" w14:paraId="045E4A74" w14:textId="32A5393E">
            <w:pPr>
              <w:pStyle w:val="ListParagraph"/>
              <w:ind w:left="0"/>
            </w:pPr>
            <w:r>
              <w:t>dnsMode</w:t>
            </w:r>
          </w:p>
        </w:tc>
      </w:tr>
      <w:tr w:rsidRPr="004C66E4" w:rsidR="00E351CE" w:rsidTr="6C7EC3C0" w14:paraId="03A1DE05" w14:textId="77777777">
        <w:tc>
          <w:tcPr>
            <w:tcW w:w="708" w:type="dxa"/>
          </w:tcPr>
          <w:p w:rsidRPr="004C66E4" w:rsidR="00E351CE" w:rsidP="00E351CE" w:rsidRDefault="00E351CE" w14:paraId="2D6713BC" w14:textId="7DAF0019">
            <w:pPr>
              <w:pStyle w:val="ListParagraph"/>
              <w:ind w:left="0"/>
            </w:pPr>
            <w:r>
              <w:t>2</w:t>
            </w:r>
          </w:p>
        </w:tc>
        <w:tc>
          <w:tcPr>
            <w:tcW w:w="1762" w:type="dxa"/>
          </w:tcPr>
          <w:p w:rsidRPr="00E4787E" w:rsidR="00E351CE" w:rsidP="00E351CE" w:rsidRDefault="00E351CE" w14:paraId="366208B2" w14:textId="3DA3AF1A">
            <w:pPr>
              <w:pStyle w:val="ListParagraph"/>
              <w:ind w:left="0"/>
              <w:rPr>
                <w:szCs w:val="26"/>
              </w:rPr>
            </w:pPr>
            <w:r>
              <w:rPr>
                <w:szCs w:val="26"/>
              </w:rPr>
              <w:t>Primary DNS</w:t>
            </w:r>
          </w:p>
        </w:tc>
        <w:tc>
          <w:tcPr>
            <w:tcW w:w="1762" w:type="dxa"/>
          </w:tcPr>
          <w:p w:rsidR="00E351CE" w:rsidP="003972E0" w:rsidRDefault="00E351CE" w14:paraId="69F45E3E" w14:textId="58D6975F">
            <w:pPr>
              <w:pStyle w:val="ListParagraph"/>
              <w:ind w:left="0"/>
            </w:pPr>
            <w:r>
              <w:t xml:space="preserve">Primary DNS khi cấu hình DNS tĩnh. </w:t>
            </w:r>
            <w:r w:rsidR="003972E0">
              <w:t>Trong mode auto sẽ là 0.0.0.0</w:t>
            </w:r>
          </w:p>
        </w:tc>
        <w:tc>
          <w:tcPr>
            <w:tcW w:w="1083" w:type="dxa"/>
          </w:tcPr>
          <w:p w:rsidR="00E351CE" w:rsidP="00E351CE" w:rsidRDefault="78D2E6C6" w14:paraId="5ED05899" w14:textId="263070CC">
            <w:pPr>
              <w:pStyle w:val="ListParagraph"/>
              <w:ind w:left="0"/>
            </w:pPr>
            <w:commentRangeStart w:id="1146"/>
            <w:r>
              <w:t>String</w:t>
            </w:r>
            <w:commentRangeEnd w:id="1146"/>
            <w:r w:rsidR="00E351CE">
              <w:rPr>
                <w:rStyle w:val="CommentReference"/>
              </w:rPr>
              <w:commentReference w:id="1146"/>
            </w:r>
          </w:p>
        </w:tc>
        <w:tc>
          <w:tcPr>
            <w:tcW w:w="1088" w:type="dxa"/>
          </w:tcPr>
          <w:p w:rsidR="00E351CE" w:rsidP="00E351CE" w:rsidRDefault="00E351CE" w14:paraId="79E3CAE2" w14:textId="380D27EB">
            <w:pPr>
              <w:pStyle w:val="ListParagraph"/>
              <w:ind w:left="0"/>
            </w:pPr>
            <w:r>
              <w:t>Chuỗi ký tự dạng địa chỉ IP</w:t>
            </w:r>
          </w:p>
        </w:tc>
        <w:tc>
          <w:tcPr>
            <w:tcW w:w="2647" w:type="dxa"/>
          </w:tcPr>
          <w:p w:rsidR="00E351CE" w:rsidP="00E351CE" w:rsidRDefault="00E351CE" w14:paraId="32EB301F" w14:textId="6F7A71ED">
            <w:pPr>
              <w:pStyle w:val="ListParagraph"/>
              <w:ind w:left="0"/>
            </w:pPr>
            <w:r>
              <w:t>primaryDns</w:t>
            </w:r>
          </w:p>
        </w:tc>
      </w:tr>
      <w:tr w:rsidRPr="004C66E4" w:rsidR="00E351CE" w:rsidTr="6C7EC3C0" w14:paraId="05F8F5A6" w14:textId="77777777">
        <w:tc>
          <w:tcPr>
            <w:tcW w:w="708" w:type="dxa"/>
          </w:tcPr>
          <w:p w:rsidR="00E351CE" w:rsidP="00E351CE" w:rsidRDefault="00E351CE" w14:paraId="73CF279A" w14:textId="663FBE00">
            <w:pPr>
              <w:pStyle w:val="ListParagraph"/>
              <w:ind w:left="0"/>
            </w:pPr>
            <w:r>
              <w:lastRenderedPageBreak/>
              <w:t>3</w:t>
            </w:r>
          </w:p>
        </w:tc>
        <w:tc>
          <w:tcPr>
            <w:tcW w:w="1762" w:type="dxa"/>
          </w:tcPr>
          <w:p w:rsidRPr="00E4787E" w:rsidR="00E351CE" w:rsidP="00E351CE" w:rsidRDefault="00E351CE" w14:paraId="6D2F2B37" w14:textId="72D59074">
            <w:pPr>
              <w:pStyle w:val="ListParagraph"/>
              <w:ind w:left="0"/>
              <w:rPr>
                <w:szCs w:val="26"/>
              </w:rPr>
            </w:pPr>
            <w:r>
              <w:rPr>
                <w:szCs w:val="26"/>
              </w:rPr>
              <w:t>Secondary DNS</w:t>
            </w:r>
          </w:p>
        </w:tc>
        <w:tc>
          <w:tcPr>
            <w:tcW w:w="1762" w:type="dxa"/>
          </w:tcPr>
          <w:p w:rsidR="00E351CE" w:rsidP="00E351CE" w:rsidRDefault="00E351CE" w14:paraId="4599C8F4" w14:textId="4FB9E08A">
            <w:pPr>
              <w:pStyle w:val="ListParagraph"/>
              <w:ind w:left="0"/>
            </w:pPr>
            <w:r>
              <w:t xml:space="preserve">Secondary DNS khi cấu hình DNS tĩnh. </w:t>
            </w:r>
            <w:r w:rsidR="00040882">
              <w:t>Trong mode auto sẽ là 0.0.0.0</w:t>
            </w:r>
          </w:p>
        </w:tc>
        <w:tc>
          <w:tcPr>
            <w:tcW w:w="1083" w:type="dxa"/>
          </w:tcPr>
          <w:p w:rsidR="00E351CE" w:rsidP="00E351CE" w:rsidRDefault="00E351CE" w14:paraId="37BF08BD" w14:textId="6B724F8E">
            <w:pPr>
              <w:pStyle w:val="ListParagraph"/>
              <w:ind w:left="0"/>
            </w:pPr>
            <w:r>
              <w:t>String</w:t>
            </w:r>
          </w:p>
        </w:tc>
        <w:tc>
          <w:tcPr>
            <w:tcW w:w="1088" w:type="dxa"/>
          </w:tcPr>
          <w:p w:rsidR="00E351CE" w:rsidP="00E351CE" w:rsidRDefault="00E351CE" w14:paraId="36BF1B2B" w14:textId="3E89B126">
            <w:pPr>
              <w:pStyle w:val="ListParagraph"/>
              <w:ind w:left="0"/>
            </w:pPr>
            <w:r>
              <w:t>Chuỗi ký tự dạng địa chỉ IP</w:t>
            </w:r>
          </w:p>
        </w:tc>
        <w:tc>
          <w:tcPr>
            <w:tcW w:w="2647" w:type="dxa"/>
          </w:tcPr>
          <w:p w:rsidR="00E351CE" w:rsidP="00E351CE" w:rsidRDefault="00E351CE" w14:paraId="5C8218A9" w14:textId="0152EEDE">
            <w:pPr>
              <w:pStyle w:val="ListParagraph"/>
              <w:ind w:left="0"/>
            </w:pPr>
            <w:r>
              <w:t>secondaryDns</w:t>
            </w:r>
          </w:p>
        </w:tc>
      </w:tr>
    </w:tbl>
    <w:p w:rsidR="00A2261A" w:rsidP="0043581E" w:rsidRDefault="00A2261A" w14:paraId="55B08B77" w14:textId="611FCF80"/>
    <w:p w:rsidR="00E351CE" w:rsidRDefault="1A7340D0" w14:paraId="75D747B2" w14:textId="28E7F2EA">
      <w:pPr>
        <w:pStyle w:val="Heading2"/>
      </w:pPr>
      <w:bookmarkStart w:name="_Toc113971540" w:id="1147"/>
      <w:r>
        <w:t>Tính năng quản lý cấu hình Port F</w:t>
      </w:r>
      <w:r w:rsidR="590DCC26">
        <w:t>o</w:t>
      </w:r>
      <w:r>
        <w:t xml:space="preserve">rwarding qua </w:t>
      </w:r>
      <w:r w:rsidR="3C4AA7B0">
        <w:t>Mobile App</w:t>
      </w:r>
      <w:bookmarkEnd w:id="1147"/>
    </w:p>
    <w:tbl>
      <w:tblPr>
        <w:tblStyle w:val="TableGrid"/>
        <w:tblW w:w="0" w:type="auto"/>
        <w:tblLook w:val="04A0" w:firstRow="1" w:lastRow="0" w:firstColumn="1" w:lastColumn="0" w:noHBand="0" w:noVBand="1"/>
      </w:tblPr>
      <w:tblGrid>
        <w:gridCol w:w="1885"/>
        <w:gridCol w:w="7340"/>
      </w:tblGrid>
      <w:tr w:rsidR="00E351CE" w:rsidTr="00E5021C" w14:paraId="61E92A4A" w14:textId="77777777">
        <w:tc>
          <w:tcPr>
            <w:tcW w:w="1885" w:type="dxa"/>
          </w:tcPr>
          <w:p w:rsidR="00E351CE" w:rsidP="00E5021C" w:rsidRDefault="00E351CE" w14:paraId="5EE665E2" w14:textId="77777777">
            <w:r>
              <w:t>ID</w:t>
            </w:r>
          </w:p>
        </w:tc>
        <w:tc>
          <w:tcPr>
            <w:tcW w:w="7340" w:type="dxa"/>
          </w:tcPr>
          <w:p w:rsidR="00E351CE" w:rsidP="00E5021C" w:rsidRDefault="00E351CE" w14:paraId="47DF706F" w14:textId="655EBA3F">
            <w:r>
              <w:t>CN-1</w:t>
            </w:r>
            <w:r w:rsidR="00B92C7A">
              <w:t>2</w:t>
            </w:r>
          </w:p>
        </w:tc>
      </w:tr>
      <w:tr w:rsidR="00E351CE" w:rsidTr="00E5021C" w14:paraId="76661359" w14:textId="77777777">
        <w:tc>
          <w:tcPr>
            <w:tcW w:w="1885" w:type="dxa"/>
          </w:tcPr>
          <w:p w:rsidR="00E351CE" w:rsidP="00E5021C" w:rsidRDefault="00E351CE" w14:paraId="49083C2A" w14:textId="77777777">
            <w:r>
              <w:t>Name</w:t>
            </w:r>
          </w:p>
        </w:tc>
        <w:tc>
          <w:tcPr>
            <w:tcW w:w="7340" w:type="dxa"/>
          </w:tcPr>
          <w:p w:rsidR="00E351CE" w:rsidP="00E5021C" w:rsidRDefault="00E351CE" w14:paraId="5BF8E495" w14:textId="7E1BE869">
            <w:r>
              <w:t xml:space="preserve">Tính năng quản lý cấu hình Port Forwarding qua </w:t>
            </w:r>
            <w:r w:rsidR="007A6979">
              <w:t>Mobile App</w:t>
            </w:r>
          </w:p>
        </w:tc>
      </w:tr>
      <w:tr w:rsidR="00E351CE" w:rsidTr="00E5021C" w14:paraId="144B743B" w14:textId="77777777">
        <w:tc>
          <w:tcPr>
            <w:tcW w:w="1885" w:type="dxa"/>
          </w:tcPr>
          <w:p w:rsidR="00E351CE" w:rsidP="00E5021C" w:rsidRDefault="00E351CE" w14:paraId="45013AC3" w14:textId="77777777">
            <w:r>
              <w:t>Description</w:t>
            </w:r>
          </w:p>
        </w:tc>
        <w:tc>
          <w:tcPr>
            <w:tcW w:w="7340" w:type="dxa"/>
          </w:tcPr>
          <w:p w:rsidR="00E351CE" w:rsidP="00E5021C" w:rsidRDefault="00E351CE" w14:paraId="5B382760" w14:textId="0CEF79E9">
            <w:r>
              <w:t>Người quản trị có thể xem cấu hình, sửa cấu hình, tạo mới và xóa cấu hình Port Forwarding</w:t>
            </w:r>
          </w:p>
        </w:tc>
      </w:tr>
      <w:tr w:rsidR="00E351CE" w:rsidTr="00E5021C" w14:paraId="5B4A8C09" w14:textId="77777777">
        <w:tc>
          <w:tcPr>
            <w:tcW w:w="1885" w:type="dxa"/>
          </w:tcPr>
          <w:p w:rsidR="00E351CE" w:rsidP="00E5021C" w:rsidRDefault="00E351CE" w14:paraId="2DB6B38E" w14:textId="77777777">
            <w:r>
              <w:t>Actor</w:t>
            </w:r>
          </w:p>
        </w:tc>
        <w:tc>
          <w:tcPr>
            <w:tcW w:w="7340" w:type="dxa"/>
          </w:tcPr>
          <w:p w:rsidR="00E351CE" w:rsidP="00E5021C" w:rsidRDefault="00E351CE" w14:paraId="55132A4C" w14:textId="77777777">
            <w:r>
              <w:t>Admin</w:t>
            </w:r>
          </w:p>
        </w:tc>
      </w:tr>
      <w:tr w:rsidR="00E351CE" w:rsidTr="00E5021C" w14:paraId="6C1132E9" w14:textId="77777777">
        <w:tc>
          <w:tcPr>
            <w:tcW w:w="1885" w:type="dxa"/>
          </w:tcPr>
          <w:p w:rsidR="00E351CE" w:rsidP="00E5021C" w:rsidRDefault="00E351CE" w14:paraId="55EB1AB9" w14:textId="77777777">
            <w:r>
              <w:t>Pre-condition</w:t>
            </w:r>
          </w:p>
        </w:tc>
        <w:tc>
          <w:tcPr>
            <w:tcW w:w="7340" w:type="dxa"/>
          </w:tcPr>
          <w:p w:rsidR="00E351CE" w:rsidP="00E5021C" w:rsidRDefault="00E351CE" w14:paraId="376D02CD" w14:textId="0FB00912">
            <w:r>
              <w:t xml:space="preserve">Thiết bị hoạt động bình thường, </w:t>
            </w:r>
            <w:r w:rsidR="007A6979">
              <w:t>Mobile App</w:t>
            </w:r>
            <w:r>
              <w:t xml:space="preserve"> đã đăng nhập thành công vào thiết bị và được cấp phiên truy nhập</w:t>
            </w:r>
          </w:p>
        </w:tc>
      </w:tr>
      <w:tr w:rsidR="00E351CE" w:rsidTr="00E5021C" w14:paraId="3E06E45F" w14:textId="77777777">
        <w:tc>
          <w:tcPr>
            <w:tcW w:w="1885" w:type="dxa"/>
          </w:tcPr>
          <w:p w:rsidR="00E351CE" w:rsidP="00E5021C" w:rsidRDefault="00E351CE" w14:paraId="6ADAF693" w14:textId="77777777">
            <w:r>
              <w:t>Post-condition</w:t>
            </w:r>
          </w:p>
        </w:tc>
        <w:tc>
          <w:tcPr>
            <w:tcW w:w="7340" w:type="dxa"/>
          </w:tcPr>
          <w:p w:rsidR="00E351CE" w:rsidP="00E5021C" w:rsidRDefault="00E351CE" w14:paraId="6D324ED3" w14:textId="38FE7A9B">
            <w:r>
              <w:t xml:space="preserve">Thiết bị phản hồi đầy đủ thông tin cho </w:t>
            </w:r>
            <w:r w:rsidR="007A6979">
              <w:t>Mobile App</w:t>
            </w:r>
            <w:r>
              <w:t xml:space="preserve"> và thực hiện thay đổi cấu hình</w:t>
            </w:r>
          </w:p>
        </w:tc>
      </w:tr>
    </w:tbl>
    <w:p w:rsidR="00E351CE" w:rsidP="0043581E" w:rsidRDefault="00E351CE" w14:paraId="1C684BFA" w14:textId="68376D91"/>
    <w:p w:rsidR="00E351CE" w:rsidP="00E351CE" w:rsidRDefault="00E351CE" w14:paraId="317332E9" w14:textId="15B26A0C">
      <w:pPr>
        <w:pStyle w:val="Heading3"/>
      </w:pPr>
      <w:bookmarkStart w:name="_Toc113971541" w:id="1148"/>
      <w:r>
        <w:t xml:space="preserve">Usecase – Lấy thông tin cấu hình Port Forwarding hiện tại qua </w:t>
      </w:r>
      <w:r w:rsidR="007A6979">
        <w:t>Mobile App</w:t>
      </w:r>
      <w:bookmarkEnd w:id="1148"/>
    </w:p>
    <w:tbl>
      <w:tblPr>
        <w:tblStyle w:val="TableGrid"/>
        <w:tblW w:w="0" w:type="auto"/>
        <w:tblLook w:val="04A0" w:firstRow="1" w:lastRow="0" w:firstColumn="1" w:lastColumn="0" w:noHBand="0" w:noVBand="1"/>
      </w:tblPr>
      <w:tblGrid>
        <w:gridCol w:w="1885"/>
        <w:gridCol w:w="7340"/>
      </w:tblGrid>
      <w:tr w:rsidR="00422AF7" w:rsidTr="3BF1215F" w14:paraId="2924DFA7" w14:textId="77777777">
        <w:tc>
          <w:tcPr>
            <w:tcW w:w="1885" w:type="dxa"/>
          </w:tcPr>
          <w:p w:rsidR="00422AF7" w:rsidP="00E5021C" w:rsidRDefault="00422AF7" w14:paraId="29528FE9" w14:textId="77777777">
            <w:r>
              <w:t>ID</w:t>
            </w:r>
          </w:p>
        </w:tc>
        <w:tc>
          <w:tcPr>
            <w:tcW w:w="7340" w:type="dxa"/>
          </w:tcPr>
          <w:p w:rsidR="00422AF7" w:rsidP="00E5021C" w:rsidRDefault="00422AF7" w14:paraId="5F67B8AE" w14:textId="474934F6">
            <w:r>
              <w:t>UC-</w:t>
            </w:r>
            <w:r w:rsidR="00861799">
              <w:t>29</w:t>
            </w:r>
          </w:p>
        </w:tc>
      </w:tr>
      <w:tr w:rsidR="00422AF7" w:rsidTr="3BF1215F" w14:paraId="766174D5" w14:textId="77777777">
        <w:tc>
          <w:tcPr>
            <w:tcW w:w="1885" w:type="dxa"/>
          </w:tcPr>
          <w:p w:rsidR="00422AF7" w:rsidP="00E5021C" w:rsidRDefault="00422AF7" w14:paraId="06A4C77D" w14:textId="77777777">
            <w:r>
              <w:t>Name</w:t>
            </w:r>
          </w:p>
        </w:tc>
        <w:tc>
          <w:tcPr>
            <w:tcW w:w="7340" w:type="dxa"/>
          </w:tcPr>
          <w:p w:rsidR="00422AF7" w:rsidP="00E5021C" w:rsidRDefault="00422AF7" w14:paraId="7A85B443" w14:textId="5E819CDA">
            <w:r>
              <w:t xml:space="preserve">Lấy thông tin cấu hình Port Forwarding hiện tại qua </w:t>
            </w:r>
            <w:r w:rsidR="007A6979">
              <w:t>Mobile App</w:t>
            </w:r>
          </w:p>
        </w:tc>
      </w:tr>
      <w:tr w:rsidR="00422AF7" w:rsidTr="3BF1215F" w14:paraId="3BB27B67" w14:textId="77777777">
        <w:tc>
          <w:tcPr>
            <w:tcW w:w="1885" w:type="dxa"/>
          </w:tcPr>
          <w:p w:rsidR="00422AF7" w:rsidP="00E5021C" w:rsidRDefault="00422AF7" w14:paraId="13CC1162" w14:textId="77777777">
            <w:r>
              <w:t>Description</w:t>
            </w:r>
          </w:p>
        </w:tc>
        <w:tc>
          <w:tcPr>
            <w:tcW w:w="7340" w:type="dxa"/>
          </w:tcPr>
          <w:p w:rsidR="00422AF7" w:rsidP="00E5021C" w:rsidRDefault="007A6979" w14:paraId="16C395C6" w14:textId="2D6B4F15">
            <w:pPr>
              <w:pStyle w:val="FirstLevelBullet"/>
            </w:pPr>
            <w:r>
              <w:t>Mobile App</w:t>
            </w:r>
            <w:r w:rsidR="00422AF7">
              <w:t xml:space="preserve"> gửi yêu cầu lấy thông tin </w:t>
            </w:r>
          </w:p>
          <w:p w:rsidR="00B92C7A" w:rsidRDefault="1A549E31" w14:paraId="1814FB20" w14:textId="73297566">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422AF7" w:rsidP="00E5021C" w:rsidRDefault="00422AF7" w14:paraId="6855971B" w14:textId="0D830FBB">
            <w:pPr>
              <w:pStyle w:val="FirstLevelBullet"/>
            </w:pPr>
            <w:r>
              <w:t xml:space="preserve">ONT nhận yêu cầu, xử lý và gửi lại phản hồi thông tin cấu hình Port Forwarding hiện tại. </w:t>
            </w:r>
          </w:p>
          <w:p w:rsidR="00422AF7" w:rsidP="00E5021C" w:rsidRDefault="00422AF7" w14:paraId="448AF855" w14:textId="77777777">
            <w:pPr>
              <w:pStyle w:val="FirstLevelBullet"/>
            </w:pPr>
            <w:r>
              <w:t>Nếu có xảy ra lỗi ONT gửi phản hồi mã lỗi.</w:t>
            </w:r>
          </w:p>
          <w:p w:rsidR="00F47479" w:rsidP="006C6448" w:rsidRDefault="00F47479" w14:paraId="025137D5" w14:textId="77777777">
            <w:pPr>
              <w:pStyle w:val="FirstLevelBullet"/>
              <w:numPr>
                <w:ilvl w:val="0"/>
                <w:numId w:val="0"/>
              </w:numPr>
              <w:ind w:left="720" w:hanging="360"/>
            </w:pPr>
            <w:r>
              <w:t>Lưu ý:</w:t>
            </w:r>
          </w:p>
          <w:p w:rsidR="00F47479" w:rsidRDefault="00F47479" w14:paraId="3692E045" w14:textId="5C25AF01">
            <w:pPr>
              <w:pStyle w:val="FirstLevelBullet"/>
            </w:pPr>
            <w:r>
              <w:t xml:space="preserve">Chỉ cho phép lựa chọn những WAN có enable NAT để xem thông tin. Danh sách WAN có enable NAT có thể lọc ra từ thông tin cấu hình WAN mục </w:t>
            </w:r>
            <w:r>
              <w:rPr>
                <w:b/>
              </w:rPr>
              <w:t>7.5.1.</w:t>
            </w:r>
          </w:p>
        </w:tc>
      </w:tr>
      <w:tr w:rsidR="00422AF7" w:rsidTr="3BF1215F" w14:paraId="1E8965F1" w14:textId="77777777">
        <w:tc>
          <w:tcPr>
            <w:tcW w:w="1885" w:type="dxa"/>
          </w:tcPr>
          <w:p w:rsidR="00422AF7" w:rsidP="00E5021C" w:rsidRDefault="00422AF7" w14:paraId="4934EB12" w14:textId="77777777">
            <w:r>
              <w:t>Actor</w:t>
            </w:r>
          </w:p>
        </w:tc>
        <w:tc>
          <w:tcPr>
            <w:tcW w:w="7340" w:type="dxa"/>
          </w:tcPr>
          <w:p w:rsidR="00422AF7" w:rsidP="00E5021C" w:rsidRDefault="00422AF7" w14:paraId="0E2AE46A" w14:textId="77777777">
            <w:r>
              <w:t>Admin</w:t>
            </w:r>
          </w:p>
        </w:tc>
      </w:tr>
      <w:tr w:rsidR="00422AF7" w:rsidTr="3BF1215F" w14:paraId="42444293" w14:textId="77777777">
        <w:tc>
          <w:tcPr>
            <w:tcW w:w="1885" w:type="dxa"/>
          </w:tcPr>
          <w:p w:rsidR="00422AF7" w:rsidP="00E5021C" w:rsidRDefault="00422AF7" w14:paraId="18188134" w14:textId="77777777">
            <w:r>
              <w:t>Pre-condition</w:t>
            </w:r>
          </w:p>
        </w:tc>
        <w:tc>
          <w:tcPr>
            <w:tcW w:w="7340" w:type="dxa"/>
          </w:tcPr>
          <w:p w:rsidR="00422AF7" w:rsidP="00E5021C" w:rsidRDefault="00422AF7" w14:paraId="7F2179A2" w14:textId="08C5A416">
            <w:r>
              <w:t xml:space="preserve">Thiết bị hoạt động bình thường, </w:t>
            </w:r>
            <w:r w:rsidR="007A6979">
              <w:t>Mobile App</w:t>
            </w:r>
            <w:r>
              <w:t xml:space="preserve"> đã đăng nhập thành công vào thiết bị và được cấp phiên truy nhập</w:t>
            </w:r>
          </w:p>
        </w:tc>
      </w:tr>
      <w:tr w:rsidR="00422AF7" w:rsidTr="3BF1215F" w14:paraId="13736D4C" w14:textId="77777777">
        <w:tc>
          <w:tcPr>
            <w:tcW w:w="1885" w:type="dxa"/>
          </w:tcPr>
          <w:p w:rsidR="00422AF7" w:rsidP="00E5021C" w:rsidRDefault="00422AF7" w14:paraId="4FBACBA8" w14:textId="77777777">
            <w:r>
              <w:t>Post-condition</w:t>
            </w:r>
          </w:p>
        </w:tc>
        <w:tc>
          <w:tcPr>
            <w:tcW w:w="7340" w:type="dxa"/>
          </w:tcPr>
          <w:p w:rsidR="00422AF7" w:rsidP="00E5021C" w:rsidRDefault="00422AF7" w14:paraId="4C23C618" w14:textId="21349019">
            <w:r>
              <w:t xml:space="preserve">Thiết bị phản hồi đầy đủ các thông tin cho </w:t>
            </w:r>
            <w:r w:rsidR="007A6979">
              <w:t>Mobile App</w:t>
            </w:r>
          </w:p>
        </w:tc>
      </w:tr>
    </w:tbl>
    <w:p w:rsidRPr="00A13CE7" w:rsidR="00422AF7" w:rsidP="00422AF7" w:rsidRDefault="00422AF7" w14:paraId="4E34C9A3" w14:textId="77777777"/>
    <w:p w:rsidR="00422AF7" w:rsidP="00422AF7" w:rsidRDefault="00422AF7" w14:paraId="5A284190" w14:textId="77777777">
      <w:pPr>
        <w:rPr>
          <w:b/>
          <w:bCs/>
        </w:rPr>
      </w:pPr>
      <w:r w:rsidRPr="003C44BD">
        <w:rPr>
          <w:b/>
          <w:bCs/>
        </w:rPr>
        <w:t>Luồng dữ liệu:</w:t>
      </w:r>
    </w:p>
    <w:p w:rsidR="00422AF7" w:rsidP="00422AF7" w:rsidRDefault="00422AF7" w14:paraId="7E2A2A54" w14:textId="77777777">
      <w:pPr>
        <w:pStyle w:val="ANSVNormal1"/>
        <w:keepNext/>
        <w:jc w:val="center"/>
      </w:pPr>
      <w:r>
        <w:object w:dxaOrig="9180" w:dyaOrig="5296" w14:anchorId="4D417BB5">
          <v:shape id="_x0000_i1046" style="width:459.75pt;height:265.5pt" o:ole="" type="#_x0000_t75">
            <v:imagedata o:title="" r:id="rId61"/>
          </v:shape>
          <o:OLEObject Type="Embed" ProgID="Visio.Drawing.15" ShapeID="_x0000_i1046" DrawAspect="Content" ObjectID="_1724768652" r:id="rId62"/>
        </w:object>
      </w:r>
    </w:p>
    <w:p w:rsidR="00422AF7" w:rsidP="00422AF7" w:rsidRDefault="00422AF7" w14:paraId="556818DD" w14:textId="43E44CB5">
      <w:pPr>
        <w:pStyle w:val="Caption"/>
      </w:pPr>
      <w:bookmarkStart w:name="_Toc113971669" w:id="1149"/>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27</w:t>
      </w:r>
      <w:r>
        <w:fldChar w:fldCharType="end"/>
      </w:r>
      <w:r>
        <w:t xml:space="preserve"> Luồng điều khiển lấy thông tin cấu hình Port Forwarding từ </w:t>
      </w:r>
      <w:r w:rsidR="007A6979">
        <w:t>Mobile App</w:t>
      </w:r>
      <w:bookmarkEnd w:id="1149"/>
    </w:p>
    <w:p w:rsidR="00422AF7" w:rsidP="00422AF7" w:rsidRDefault="00F02801" w14:paraId="1E2FCB7D" w14:textId="30EC5DFE">
      <w:pPr>
        <w:rPr>
          <w:b/>
          <w:bCs/>
        </w:rPr>
      </w:pPr>
      <w:r>
        <w:rPr>
          <w:b/>
          <w:bCs/>
        </w:rPr>
        <w:t xml:space="preserve">Cấu trúc payload </w:t>
      </w:r>
      <w:r w:rsidRPr="00AB6FAB" w:rsidR="00422AF7">
        <w:rPr>
          <w:b/>
          <w:bCs/>
        </w:rPr>
        <w:t>của bản tin:</w:t>
      </w:r>
    </w:p>
    <w:p w:rsidR="00422AF7" w:rsidP="00422AF7" w:rsidRDefault="00422AF7" w14:paraId="2A9E4078" w14:textId="79DC7F36">
      <w:pPr>
        <w:pStyle w:val="ListParagraph"/>
        <w:numPr>
          <w:ilvl w:val="0"/>
          <w:numId w:val="9"/>
        </w:numPr>
        <w:rPr>
          <w:b/>
          <w:bCs/>
        </w:rPr>
      </w:pPr>
      <w:r>
        <w:rPr>
          <w:b/>
          <w:bCs/>
        </w:rPr>
        <w:t>Port Forwarding view Request:</w:t>
      </w:r>
    </w:p>
    <w:p w:rsidR="00422AF7" w:rsidP="00DF22FD" w:rsidRDefault="00422AF7" w14:paraId="141C0F11" w14:textId="7AC23826">
      <w:pPr>
        <w:pStyle w:val="ListParagraph"/>
        <w:ind w:firstLine="360"/>
      </w:pPr>
      <w:r>
        <w:t>{“action” : “portforwardView”</w:t>
      </w:r>
      <w:r w:rsidR="00DF22FD">
        <w:t xml:space="preserve">, </w:t>
      </w:r>
      <w:r w:rsidR="00695233">
        <w:t xml:space="preserve">“wanIndex” : &lt;wanIndex&gt;, </w:t>
      </w:r>
      <w:r w:rsidR="00DF22FD">
        <w:t xml:space="preserve">“requestId” : </w:t>
      </w:r>
      <w:r w:rsidR="003E0981">
        <w:t>&lt;requestId&gt;</w:t>
      </w:r>
      <w:r>
        <w:t>}</w:t>
      </w:r>
    </w:p>
    <w:p w:rsidR="00422AF7" w:rsidP="00422AF7" w:rsidRDefault="00422AF7" w14:paraId="137ABFFE" w14:textId="2C604245">
      <w:pPr>
        <w:pStyle w:val="ListParagraph"/>
        <w:numPr>
          <w:ilvl w:val="0"/>
          <w:numId w:val="9"/>
        </w:numPr>
        <w:rPr>
          <w:b/>
          <w:bCs/>
        </w:rPr>
      </w:pPr>
      <w:r>
        <w:rPr>
          <w:b/>
          <w:bCs/>
        </w:rPr>
        <w:t>Port Forwarding view Response:</w:t>
      </w:r>
    </w:p>
    <w:p w:rsidRPr="00820762" w:rsidR="00422AF7" w:rsidP="00422AF7" w:rsidRDefault="00422AF7" w14:paraId="67242B51" w14:textId="3360561B">
      <w:pPr>
        <w:pStyle w:val="ListParagraph"/>
        <w:numPr>
          <w:ilvl w:val="1"/>
          <w:numId w:val="9"/>
        </w:numPr>
      </w:pPr>
      <w:r>
        <w:t>Lấy thông tin Port Forwarding</w:t>
      </w:r>
      <w:r w:rsidRPr="00820762">
        <w:t xml:space="preserve"> thành công</w:t>
      </w:r>
      <w:r>
        <w:t>:</w:t>
      </w:r>
    </w:p>
    <w:p w:rsidR="00422AF7" w:rsidP="00422AF7" w:rsidRDefault="00422AF7" w14:paraId="719EBD88" w14:textId="77777777">
      <w:pPr>
        <w:pStyle w:val="FirstLevelBullet"/>
        <w:numPr>
          <w:ilvl w:val="0"/>
          <w:numId w:val="0"/>
        </w:numPr>
        <w:ind w:left="1080"/>
      </w:pPr>
      <w:r>
        <w:t>{</w:t>
      </w:r>
    </w:p>
    <w:p w:rsidR="00422AF7" w:rsidP="00422AF7" w:rsidRDefault="00422AF7" w14:paraId="71D9F4F4" w14:textId="77777777">
      <w:pPr>
        <w:pStyle w:val="FirstLevelBullet"/>
        <w:numPr>
          <w:ilvl w:val="0"/>
          <w:numId w:val="0"/>
        </w:numPr>
        <w:ind w:left="720" w:firstLine="360"/>
      </w:pPr>
      <w:r>
        <w:t>"status": 0,</w:t>
      </w:r>
    </w:p>
    <w:p w:rsidR="00422AF7" w:rsidP="00422AF7" w:rsidRDefault="00B94824" w14:paraId="519719DE" w14:textId="3B2A8FFB">
      <w:pPr>
        <w:pStyle w:val="FirstLevelBullet"/>
        <w:numPr>
          <w:ilvl w:val="0"/>
          <w:numId w:val="0"/>
        </w:numPr>
        <w:ind w:left="720" w:firstLine="360"/>
      </w:pPr>
      <w:r>
        <w:t>“message”: “</w:t>
      </w:r>
      <w:r w:rsidR="00840E19">
        <w:t>Success</w:t>
      </w:r>
      <w:r>
        <w:t>”</w:t>
      </w:r>
      <w:r w:rsidR="00422AF7">
        <w:t>,</w:t>
      </w:r>
    </w:p>
    <w:p w:rsidR="00DF22FD" w:rsidP="00DF22FD" w:rsidRDefault="00DF22FD" w14:paraId="33096EB9" w14:textId="44C94418">
      <w:pPr>
        <w:pStyle w:val="ListParagraph"/>
        <w:ind w:firstLine="360"/>
      </w:pPr>
      <w:r>
        <w:t xml:space="preserve">“requestId” : </w:t>
      </w:r>
      <w:r w:rsidR="003E0981">
        <w:t>&lt;requestId&gt;</w:t>
      </w:r>
      <w:r>
        <w:t>,</w:t>
      </w:r>
    </w:p>
    <w:p w:rsidR="00422AF7" w:rsidP="00422AF7" w:rsidRDefault="00422AF7" w14:paraId="2CC842C6" w14:textId="77777777">
      <w:pPr>
        <w:pStyle w:val="FirstLevelBullet"/>
        <w:numPr>
          <w:ilvl w:val="0"/>
          <w:numId w:val="0"/>
        </w:numPr>
        <w:ind w:left="720" w:firstLine="360"/>
      </w:pPr>
      <w:r>
        <w:t>"data": {</w:t>
      </w:r>
    </w:p>
    <w:p w:rsidR="00422AF7" w:rsidP="006C6448" w:rsidRDefault="42FF7EDD" w14:paraId="19B679B4" w14:textId="61C6F4EF">
      <w:pPr>
        <w:pStyle w:val="FirstLevelBullet"/>
        <w:numPr>
          <w:ilvl w:val="0"/>
          <w:numId w:val="0"/>
        </w:numPr>
        <w:ind w:left="1440" w:firstLine="720"/>
      </w:pPr>
      <w:r>
        <w:t>“action” : “portforwardView”,</w:t>
      </w:r>
    </w:p>
    <w:p w:rsidR="00695233" w:rsidP="006C6448" w:rsidRDefault="00695233" w14:paraId="003CFE7F" w14:textId="70C0591E">
      <w:pPr>
        <w:pStyle w:val="FirstLevelBullet"/>
        <w:numPr>
          <w:ilvl w:val="0"/>
          <w:numId w:val="0"/>
        </w:numPr>
        <w:ind w:left="720" w:hanging="360"/>
      </w:pPr>
      <w:r>
        <w:tab/>
      </w:r>
      <w:r>
        <w:tab/>
      </w:r>
      <w:r>
        <w:tab/>
      </w:r>
      <w:r>
        <w:t>"results":</w:t>
      </w:r>
      <w:r>
        <w:tab/>
      </w:r>
      <w:r>
        <w:t>[{</w:t>
      </w:r>
    </w:p>
    <w:p w:rsidR="00045C6B" w:rsidP="00045C6B" w:rsidRDefault="00045C6B" w14:paraId="1E27DA06" w14:textId="0F8F1C72">
      <w:pPr>
        <w:pStyle w:val="FirstLevelBullet"/>
        <w:numPr>
          <w:ilvl w:val="0"/>
          <w:numId w:val="0"/>
        </w:numPr>
        <w:ind w:left="720" w:hanging="360"/>
      </w:pPr>
      <w:r>
        <w:tab/>
      </w:r>
      <w:r>
        <w:tab/>
      </w:r>
      <w:r>
        <w:tab/>
      </w:r>
      <w:r>
        <w:tab/>
      </w:r>
      <w:r>
        <w:tab/>
      </w:r>
      <w:r>
        <w:t>“ruleIndex” :&lt;ruleIndex&gt;,</w:t>
      </w:r>
    </w:p>
    <w:p w:rsidR="00695233" w:rsidP="006C6448" w:rsidRDefault="00695233" w14:paraId="3EFC0D4D" w14:textId="565D8698">
      <w:pPr>
        <w:pStyle w:val="FirstLevelBullet"/>
        <w:numPr>
          <w:ilvl w:val="0"/>
          <w:numId w:val="0"/>
        </w:numPr>
        <w:ind w:left="1080"/>
      </w:pPr>
      <w:r>
        <w:tab/>
      </w:r>
      <w:r>
        <w:tab/>
      </w:r>
      <w:r>
        <w:tab/>
      </w:r>
      <w:r>
        <w:tab/>
      </w:r>
      <w:r>
        <w:t>"application":</w:t>
      </w:r>
      <w:r>
        <w:tab/>
      </w:r>
      <w:r>
        <w:t>"&lt;</w:t>
      </w:r>
      <w:r w:rsidRPr="00695233">
        <w:t xml:space="preserve"> </w:t>
      </w:r>
      <w:r>
        <w:t>application &gt;",</w:t>
      </w:r>
    </w:p>
    <w:p w:rsidR="00695233" w:rsidP="006C6448" w:rsidRDefault="00695233" w14:paraId="66972188" w14:textId="64AACCF3">
      <w:pPr>
        <w:pStyle w:val="FirstLevelBullet"/>
        <w:numPr>
          <w:ilvl w:val="0"/>
          <w:numId w:val="0"/>
        </w:numPr>
        <w:ind w:left="1080"/>
      </w:pPr>
      <w:r>
        <w:tab/>
      </w:r>
      <w:r>
        <w:tab/>
      </w:r>
      <w:r>
        <w:tab/>
      </w:r>
      <w:r>
        <w:tab/>
      </w:r>
      <w:r>
        <w:t>"protocol":</w:t>
      </w:r>
      <w:r>
        <w:tab/>
      </w:r>
      <w:r>
        <w:t>"&lt;protocol&gt;",</w:t>
      </w:r>
    </w:p>
    <w:p w:rsidR="00695233" w:rsidP="006C6448" w:rsidRDefault="00695233" w14:paraId="4EEE4F79" w14:textId="6AB6D135">
      <w:pPr>
        <w:pStyle w:val="FirstLevelBullet"/>
        <w:numPr>
          <w:ilvl w:val="0"/>
          <w:numId w:val="0"/>
        </w:numPr>
        <w:ind w:left="1080"/>
      </w:pPr>
      <w:r>
        <w:tab/>
      </w:r>
      <w:r>
        <w:tab/>
      </w:r>
      <w:r>
        <w:tab/>
      </w:r>
      <w:r>
        <w:tab/>
      </w:r>
      <w:r>
        <w:t>"startRemotePort": &lt;startRemotePort&gt;,</w:t>
      </w:r>
    </w:p>
    <w:p w:rsidR="00695233" w:rsidP="006C6448" w:rsidRDefault="00695233" w14:paraId="276BB278" w14:textId="487B094B">
      <w:pPr>
        <w:pStyle w:val="FirstLevelBullet"/>
        <w:numPr>
          <w:ilvl w:val="0"/>
          <w:numId w:val="0"/>
        </w:numPr>
        <w:ind w:left="1080"/>
      </w:pPr>
      <w:r>
        <w:tab/>
      </w:r>
      <w:r>
        <w:tab/>
      </w:r>
      <w:r>
        <w:tab/>
      </w:r>
      <w:r>
        <w:tab/>
      </w:r>
      <w:r>
        <w:t>"endRemotePort": &lt;endRemotePort &gt;,</w:t>
      </w:r>
    </w:p>
    <w:p w:rsidR="00695233" w:rsidP="006C6448" w:rsidRDefault="00695233" w14:paraId="69AA7371" w14:textId="42D6F43A">
      <w:pPr>
        <w:pStyle w:val="FirstLevelBullet"/>
        <w:numPr>
          <w:ilvl w:val="0"/>
          <w:numId w:val="0"/>
        </w:numPr>
        <w:ind w:left="1080"/>
      </w:pPr>
      <w:r>
        <w:lastRenderedPageBreak/>
        <w:tab/>
      </w:r>
      <w:r>
        <w:tab/>
      </w:r>
      <w:r>
        <w:tab/>
      </w:r>
      <w:r>
        <w:tab/>
      </w:r>
      <w:r>
        <w:t>"ipAddr":</w:t>
      </w:r>
      <w:r>
        <w:tab/>
      </w:r>
      <w:r>
        <w:t>“&lt;ipAddr &gt;”,</w:t>
      </w:r>
    </w:p>
    <w:p w:rsidR="00695233" w:rsidP="006C6448" w:rsidRDefault="00695233" w14:paraId="4B1BABB0" w14:textId="6E8B66B7">
      <w:pPr>
        <w:pStyle w:val="FirstLevelBullet"/>
        <w:numPr>
          <w:ilvl w:val="0"/>
          <w:numId w:val="0"/>
        </w:numPr>
        <w:ind w:left="1080"/>
      </w:pPr>
      <w:r>
        <w:tab/>
      </w:r>
      <w:r>
        <w:tab/>
      </w:r>
      <w:r>
        <w:tab/>
      </w:r>
      <w:r>
        <w:tab/>
      </w:r>
      <w:r>
        <w:t>"startLocalPort": &lt;startLocalPort&gt;,</w:t>
      </w:r>
    </w:p>
    <w:p w:rsidR="00695233" w:rsidP="006C6448" w:rsidRDefault="00695233" w14:paraId="7F965F84" w14:textId="1FB107AE">
      <w:pPr>
        <w:pStyle w:val="FirstLevelBullet"/>
        <w:numPr>
          <w:ilvl w:val="0"/>
          <w:numId w:val="0"/>
        </w:numPr>
        <w:ind w:left="1080"/>
      </w:pPr>
      <w:r>
        <w:tab/>
      </w:r>
      <w:r>
        <w:tab/>
      </w:r>
      <w:r>
        <w:tab/>
      </w:r>
      <w:r>
        <w:tab/>
      </w:r>
      <w:r>
        <w:t>"endLocalPort": &lt;endLocalPort &gt;</w:t>
      </w:r>
    </w:p>
    <w:p w:rsidR="00695233" w:rsidP="006C6448" w:rsidRDefault="00695233" w14:paraId="40AFDA8A" w14:textId="77777777">
      <w:pPr>
        <w:pStyle w:val="FirstLevelBullet"/>
        <w:numPr>
          <w:ilvl w:val="0"/>
          <w:numId w:val="0"/>
        </w:numPr>
        <w:ind w:left="720" w:firstLine="360"/>
      </w:pPr>
      <w:r>
        <w:tab/>
      </w:r>
      <w:r>
        <w:tab/>
      </w:r>
      <w:r>
        <w:tab/>
      </w:r>
      <w:r w:rsidR="71B625DE">
        <w:t xml:space="preserve">}, </w:t>
      </w:r>
    </w:p>
    <w:p w:rsidR="00695233" w:rsidP="006C6448" w:rsidRDefault="71B625DE" w14:paraId="0DAF7C7A" w14:textId="7A71E2E3">
      <w:pPr>
        <w:pStyle w:val="FirstLevelBullet"/>
        <w:numPr>
          <w:ilvl w:val="0"/>
          <w:numId w:val="0"/>
        </w:numPr>
        <w:ind w:left="2160" w:firstLine="720"/>
      </w:pPr>
      <w:r>
        <w:t>{</w:t>
      </w:r>
    </w:p>
    <w:p w:rsidR="00045C6B" w:rsidP="00045C6B" w:rsidRDefault="00045C6B" w14:paraId="7E1A23D5" w14:textId="381F9D5A">
      <w:pPr>
        <w:pStyle w:val="FirstLevelBullet"/>
        <w:numPr>
          <w:ilvl w:val="0"/>
          <w:numId w:val="0"/>
        </w:numPr>
        <w:ind w:left="2160" w:firstLine="720"/>
      </w:pPr>
      <w:r>
        <w:tab/>
      </w:r>
      <w:r>
        <w:t>“ruleIndex” :&lt;ruleIndex&gt;,</w:t>
      </w:r>
    </w:p>
    <w:p w:rsidR="00695233" w:rsidP="00695233" w:rsidRDefault="00695233" w14:paraId="20471FA0" w14:textId="77777777">
      <w:pPr>
        <w:pStyle w:val="FirstLevelBullet"/>
        <w:numPr>
          <w:ilvl w:val="0"/>
          <w:numId w:val="0"/>
        </w:numPr>
        <w:ind w:left="1080"/>
      </w:pPr>
      <w:r>
        <w:tab/>
      </w:r>
      <w:r>
        <w:tab/>
      </w:r>
      <w:r>
        <w:tab/>
      </w:r>
      <w:r>
        <w:tab/>
      </w:r>
      <w:r>
        <w:t>"application":</w:t>
      </w:r>
      <w:r>
        <w:tab/>
      </w:r>
      <w:r>
        <w:t>"&lt;</w:t>
      </w:r>
      <w:r w:rsidRPr="00695233">
        <w:t xml:space="preserve"> </w:t>
      </w:r>
      <w:r>
        <w:t>application &gt;",</w:t>
      </w:r>
    </w:p>
    <w:p w:rsidR="00695233" w:rsidP="00695233" w:rsidRDefault="00695233" w14:paraId="639505A7" w14:textId="77777777">
      <w:pPr>
        <w:pStyle w:val="FirstLevelBullet"/>
        <w:numPr>
          <w:ilvl w:val="0"/>
          <w:numId w:val="0"/>
        </w:numPr>
        <w:ind w:left="1080"/>
      </w:pPr>
      <w:r>
        <w:tab/>
      </w:r>
      <w:r>
        <w:tab/>
      </w:r>
      <w:r>
        <w:tab/>
      </w:r>
      <w:r>
        <w:tab/>
      </w:r>
      <w:r>
        <w:t>"protocol":</w:t>
      </w:r>
      <w:r>
        <w:tab/>
      </w:r>
      <w:r>
        <w:t>"&lt;protocol&gt;",</w:t>
      </w:r>
    </w:p>
    <w:p w:rsidR="00695233" w:rsidP="00695233" w:rsidRDefault="00695233" w14:paraId="6706D146" w14:textId="108DCC3D">
      <w:pPr>
        <w:pStyle w:val="FirstLevelBullet"/>
        <w:numPr>
          <w:ilvl w:val="0"/>
          <w:numId w:val="0"/>
        </w:numPr>
        <w:ind w:left="1080"/>
      </w:pPr>
      <w:r>
        <w:tab/>
      </w:r>
      <w:r>
        <w:tab/>
      </w:r>
      <w:r>
        <w:tab/>
      </w:r>
      <w:r>
        <w:tab/>
      </w:r>
      <w:r>
        <w:t>"startRemotePort": &lt;startRemotePort&gt;,</w:t>
      </w:r>
    </w:p>
    <w:p w:rsidR="00695233" w:rsidP="00695233" w:rsidRDefault="00695233" w14:paraId="0B976311" w14:textId="5823F4E9">
      <w:pPr>
        <w:pStyle w:val="FirstLevelBullet"/>
        <w:numPr>
          <w:ilvl w:val="0"/>
          <w:numId w:val="0"/>
        </w:numPr>
        <w:ind w:left="1080"/>
      </w:pPr>
      <w:r>
        <w:tab/>
      </w:r>
      <w:r>
        <w:tab/>
      </w:r>
      <w:r>
        <w:tab/>
      </w:r>
      <w:r>
        <w:tab/>
      </w:r>
      <w:r>
        <w:t>"endRemotePort": &lt;endRemotePort&gt;,</w:t>
      </w:r>
    </w:p>
    <w:p w:rsidR="00695233" w:rsidP="00695233" w:rsidRDefault="00695233" w14:paraId="49C04796" w14:textId="77777777">
      <w:pPr>
        <w:pStyle w:val="FirstLevelBullet"/>
        <w:numPr>
          <w:ilvl w:val="0"/>
          <w:numId w:val="0"/>
        </w:numPr>
        <w:ind w:left="1080"/>
      </w:pPr>
      <w:r>
        <w:tab/>
      </w:r>
      <w:r>
        <w:tab/>
      </w:r>
      <w:r>
        <w:tab/>
      </w:r>
      <w:r>
        <w:tab/>
      </w:r>
      <w:r>
        <w:t>"ipAddr":</w:t>
      </w:r>
      <w:r>
        <w:tab/>
      </w:r>
      <w:r>
        <w:t>“&lt;ipAddr &gt;”,</w:t>
      </w:r>
    </w:p>
    <w:p w:rsidR="00695233" w:rsidP="00695233" w:rsidRDefault="00695233" w14:paraId="7087191C" w14:textId="4CB9F20C">
      <w:pPr>
        <w:pStyle w:val="FirstLevelBullet"/>
        <w:numPr>
          <w:ilvl w:val="0"/>
          <w:numId w:val="0"/>
        </w:numPr>
        <w:ind w:left="1080"/>
      </w:pPr>
      <w:r>
        <w:tab/>
      </w:r>
      <w:r>
        <w:tab/>
      </w:r>
      <w:r>
        <w:tab/>
      </w:r>
      <w:r>
        <w:tab/>
      </w:r>
      <w:r>
        <w:t>"startLocalPort": &lt;startLocalPort&gt;,</w:t>
      </w:r>
    </w:p>
    <w:p w:rsidR="00695233" w:rsidP="00695233" w:rsidRDefault="00695233" w14:paraId="09DB3C4A" w14:textId="3CC311B1">
      <w:pPr>
        <w:pStyle w:val="FirstLevelBullet"/>
        <w:numPr>
          <w:ilvl w:val="0"/>
          <w:numId w:val="0"/>
        </w:numPr>
        <w:ind w:left="1080"/>
      </w:pPr>
      <w:r>
        <w:tab/>
      </w:r>
      <w:r>
        <w:tab/>
      </w:r>
      <w:r>
        <w:tab/>
      </w:r>
      <w:r>
        <w:tab/>
      </w:r>
      <w:r>
        <w:t>"endLocalPort": &lt;endLocalPort&gt;</w:t>
      </w:r>
    </w:p>
    <w:p w:rsidR="00695233" w:rsidP="00695233" w:rsidRDefault="00695233" w14:paraId="3AA492C3" w14:textId="6D60AE64">
      <w:pPr>
        <w:pStyle w:val="FirstLevelBullet"/>
        <w:numPr>
          <w:ilvl w:val="0"/>
          <w:numId w:val="0"/>
        </w:numPr>
        <w:ind w:left="720" w:firstLine="360"/>
      </w:pPr>
      <w:r>
        <w:tab/>
      </w:r>
      <w:r>
        <w:tab/>
      </w:r>
      <w:r>
        <w:tab/>
      </w:r>
      <w:r>
        <w:t>},</w:t>
      </w:r>
      <w:r w:rsidDel="00695233">
        <w:t xml:space="preserve"> </w:t>
      </w:r>
    </w:p>
    <w:p w:rsidR="00695233" w:rsidP="00695233" w:rsidRDefault="00695233" w14:paraId="310F1D7A" w14:textId="4BE5A34D">
      <w:pPr>
        <w:pStyle w:val="FirstLevelBullet"/>
        <w:numPr>
          <w:ilvl w:val="0"/>
          <w:numId w:val="0"/>
        </w:numPr>
        <w:ind w:left="720" w:firstLine="360"/>
      </w:pPr>
      <w:r>
        <w:t>….</w:t>
      </w:r>
    </w:p>
    <w:p w:rsidR="00422AF7" w:rsidP="006C6448" w:rsidRDefault="71B625DE" w14:paraId="670B5421" w14:textId="040F4D25">
      <w:pPr>
        <w:pStyle w:val="FirstLevelBullet"/>
        <w:numPr>
          <w:ilvl w:val="0"/>
          <w:numId w:val="0"/>
        </w:numPr>
        <w:ind w:left="720"/>
      </w:pPr>
      <w:r>
        <w:t xml:space="preserve"> </w:t>
      </w:r>
    </w:p>
    <w:p w:rsidR="00422AF7" w:rsidP="00422AF7" w:rsidRDefault="00422AF7" w14:paraId="38A7621C" w14:textId="77777777">
      <w:pPr>
        <w:pStyle w:val="FirstLevelBullet"/>
        <w:numPr>
          <w:ilvl w:val="0"/>
          <w:numId w:val="0"/>
        </w:numPr>
        <w:ind w:left="720" w:firstLine="360"/>
      </w:pPr>
      <w:r>
        <w:t>}</w:t>
      </w:r>
    </w:p>
    <w:p w:rsidR="00422AF7" w:rsidP="00422AF7" w:rsidRDefault="00422AF7" w14:paraId="086BAA23" w14:textId="77777777">
      <w:pPr>
        <w:pStyle w:val="FirstLevelBullet"/>
        <w:numPr>
          <w:ilvl w:val="0"/>
          <w:numId w:val="0"/>
        </w:numPr>
        <w:ind w:left="720" w:firstLine="360"/>
      </w:pPr>
      <w:r>
        <w:t>}</w:t>
      </w:r>
    </w:p>
    <w:p w:rsidRPr="00820762" w:rsidR="00422AF7" w:rsidP="00422AF7" w:rsidRDefault="00422AF7" w14:paraId="256AABA7" w14:textId="5A0F422E">
      <w:pPr>
        <w:pStyle w:val="ListParagraph"/>
        <w:numPr>
          <w:ilvl w:val="1"/>
          <w:numId w:val="9"/>
        </w:numPr>
      </w:pPr>
      <w:r>
        <w:t xml:space="preserve">Lấy thông tin </w:t>
      </w:r>
      <w:r w:rsidR="00695233">
        <w:t xml:space="preserve">Port forwarding </w:t>
      </w:r>
      <w:r>
        <w:t>thất bại:</w:t>
      </w:r>
    </w:p>
    <w:p w:rsidR="00422AF7" w:rsidP="00422AF7" w:rsidRDefault="00422AF7" w14:paraId="0847DC38" w14:textId="77777777">
      <w:pPr>
        <w:pStyle w:val="FirstLevelBullet"/>
        <w:numPr>
          <w:ilvl w:val="0"/>
          <w:numId w:val="0"/>
        </w:numPr>
        <w:ind w:left="1080"/>
      </w:pPr>
      <w:r>
        <w:t>{</w:t>
      </w:r>
    </w:p>
    <w:p w:rsidR="00422AF7" w:rsidP="00422AF7" w:rsidRDefault="00183521" w14:paraId="47D80CD0" w14:textId="23BA6239">
      <w:pPr>
        <w:pStyle w:val="FirstLevelBullet"/>
        <w:numPr>
          <w:ilvl w:val="0"/>
          <w:numId w:val="0"/>
        </w:numPr>
        <w:ind w:left="1080"/>
      </w:pPr>
      <w:r>
        <w:t>“status”: &lt;ErrorCode&gt;</w:t>
      </w:r>
      <w:r w:rsidR="00422AF7">
        <w:t>,</w:t>
      </w:r>
    </w:p>
    <w:p w:rsidR="00422AF7" w:rsidP="00422AF7" w:rsidRDefault="00B94824" w14:paraId="46705171" w14:textId="1B54B917">
      <w:pPr>
        <w:pStyle w:val="FirstLevelBullet"/>
        <w:numPr>
          <w:ilvl w:val="0"/>
          <w:numId w:val="0"/>
        </w:numPr>
        <w:ind w:left="1080"/>
      </w:pPr>
      <w:r>
        <w:t>“message”: “&lt;message&gt;”</w:t>
      </w:r>
      <w:r w:rsidR="00422AF7">
        <w:t>,</w:t>
      </w:r>
    </w:p>
    <w:p w:rsidR="00DF22FD" w:rsidP="00DF22FD" w:rsidRDefault="00DF22FD" w14:paraId="7CD77959" w14:textId="3747A1DA">
      <w:pPr>
        <w:pStyle w:val="ListParagraph"/>
        <w:ind w:firstLine="360"/>
      </w:pPr>
      <w:r>
        <w:t xml:space="preserve">“requestId” : </w:t>
      </w:r>
      <w:r w:rsidR="003E0981">
        <w:t>&lt;requestId&gt;</w:t>
      </w:r>
      <w:r>
        <w:t>,</w:t>
      </w:r>
    </w:p>
    <w:p w:rsidR="00422AF7" w:rsidP="00422AF7" w:rsidRDefault="00422AF7" w14:paraId="5DF139A2" w14:textId="77777777">
      <w:pPr>
        <w:pStyle w:val="FirstLevelBullet"/>
        <w:numPr>
          <w:ilvl w:val="0"/>
          <w:numId w:val="0"/>
        </w:numPr>
        <w:ind w:left="1080"/>
      </w:pPr>
      <w:r>
        <w:t>"data": {</w:t>
      </w:r>
    </w:p>
    <w:p w:rsidR="00422AF7" w:rsidP="00422AF7" w:rsidRDefault="00422AF7" w14:paraId="0A3CF70A" w14:textId="77777777">
      <w:pPr>
        <w:pStyle w:val="FirstLevelBullet"/>
        <w:numPr>
          <w:ilvl w:val="0"/>
          <w:numId w:val="0"/>
        </w:numPr>
        <w:ind w:left="1080"/>
      </w:pPr>
      <w:r>
        <w:t>}</w:t>
      </w:r>
    </w:p>
    <w:p w:rsidR="00422AF7" w:rsidP="00422AF7" w:rsidRDefault="00422AF7" w14:paraId="5FDDDF6C" w14:textId="77777777">
      <w:pPr>
        <w:pStyle w:val="FirstLevelBullet"/>
        <w:numPr>
          <w:ilvl w:val="0"/>
          <w:numId w:val="0"/>
        </w:numPr>
        <w:ind w:left="1080"/>
      </w:pPr>
      <w:r>
        <w:t>}</w:t>
      </w:r>
    </w:p>
    <w:p w:rsidRPr="00E71A83" w:rsidR="00422AF7" w:rsidP="00E71A83" w:rsidRDefault="00422AF7" w14:paraId="5DD11331" w14:textId="77777777">
      <w:pPr>
        <w:rPr>
          <w:b/>
          <w:bCs/>
        </w:rPr>
      </w:pPr>
      <w:r w:rsidRPr="00E71A83">
        <w:rPr>
          <w:b/>
          <w:bCs/>
        </w:rPr>
        <w:t>Mô tả tham số:</w:t>
      </w:r>
    </w:p>
    <w:p w:rsidR="003D4214" w:rsidP="003D4214" w:rsidRDefault="003D4214" w14:paraId="3A73B071" w14:textId="47B546F0">
      <w:pPr>
        <w:pStyle w:val="Caption"/>
        <w:keepNext/>
      </w:pPr>
      <w:bookmarkStart w:name="_Toc113971617" w:id="1150"/>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27</w:t>
      </w:r>
      <w:r>
        <w:fldChar w:fldCharType="end"/>
      </w:r>
      <w:r>
        <w:t xml:space="preserve"> Bảng mô tả tham số trong luồng điều khiển lấy thông tin cấu hình Port Forwarding hiện tại</w:t>
      </w:r>
      <w:bookmarkEnd w:id="1150"/>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422AF7" w:rsidTr="00933E12" w14:paraId="7E2133A8" w14:textId="77777777">
        <w:tc>
          <w:tcPr>
            <w:tcW w:w="713" w:type="dxa"/>
          </w:tcPr>
          <w:p w:rsidR="00422AF7" w:rsidP="00E5021C" w:rsidRDefault="00422AF7" w14:paraId="38DA1A4A" w14:textId="77777777">
            <w:pPr>
              <w:pStyle w:val="ListParagraph"/>
              <w:ind w:left="0"/>
              <w:rPr>
                <w:b/>
                <w:bCs/>
              </w:rPr>
            </w:pPr>
            <w:r>
              <w:rPr>
                <w:b/>
                <w:bCs/>
              </w:rPr>
              <w:t>STT</w:t>
            </w:r>
          </w:p>
        </w:tc>
        <w:tc>
          <w:tcPr>
            <w:tcW w:w="1597" w:type="dxa"/>
          </w:tcPr>
          <w:p w:rsidR="00422AF7" w:rsidP="00E5021C" w:rsidRDefault="00422AF7" w14:paraId="222F5A68" w14:textId="77777777">
            <w:pPr>
              <w:pStyle w:val="ListParagraph"/>
              <w:ind w:left="0"/>
              <w:rPr>
                <w:b/>
                <w:bCs/>
              </w:rPr>
            </w:pPr>
            <w:r>
              <w:rPr>
                <w:b/>
                <w:bCs/>
              </w:rPr>
              <w:t>Tham số</w:t>
            </w:r>
          </w:p>
        </w:tc>
        <w:tc>
          <w:tcPr>
            <w:tcW w:w="1546" w:type="dxa"/>
          </w:tcPr>
          <w:p w:rsidR="00422AF7" w:rsidP="00E5021C" w:rsidRDefault="00422AF7" w14:paraId="0DAC133D" w14:textId="77777777">
            <w:pPr>
              <w:pStyle w:val="ListParagraph"/>
              <w:ind w:left="0"/>
              <w:rPr>
                <w:b/>
                <w:bCs/>
              </w:rPr>
            </w:pPr>
            <w:r>
              <w:rPr>
                <w:b/>
                <w:bCs/>
              </w:rPr>
              <w:t>Mô tả</w:t>
            </w:r>
          </w:p>
        </w:tc>
        <w:tc>
          <w:tcPr>
            <w:tcW w:w="1047" w:type="dxa"/>
          </w:tcPr>
          <w:p w:rsidR="00422AF7" w:rsidP="00E5021C" w:rsidRDefault="00422AF7" w14:paraId="1D6ABB44" w14:textId="77777777">
            <w:pPr>
              <w:pStyle w:val="ListParagraph"/>
              <w:ind w:left="0"/>
              <w:rPr>
                <w:b/>
                <w:bCs/>
              </w:rPr>
            </w:pPr>
            <w:r>
              <w:rPr>
                <w:b/>
                <w:bCs/>
              </w:rPr>
              <w:t>Kiểu</w:t>
            </w:r>
          </w:p>
        </w:tc>
        <w:tc>
          <w:tcPr>
            <w:tcW w:w="2241" w:type="dxa"/>
          </w:tcPr>
          <w:p w:rsidR="00422AF7" w:rsidP="00E5021C" w:rsidRDefault="00422AF7" w14:paraId="229EEAB5" w14:textId="77777777">
            <w:pPr>
              <w:pStyle w:val="ListParagraph"/>
              <w:ind w:left="0"/>
              <w:rPr>
                <w:b/>
                <w:bCs/>
              </w:rPr>
            </w:pPr>
            <w:r>
              <w:rPr>
                <w:b/>
                <w:bCs/>
              </w:rPr>
              <w:t>Giá trị</w:t>
            </w:r>
          </w:p>
        </w:tc>
        <w:tc>
          <w:tcPr>
            <w:tcW w:w="1906" w:type="dxa"/>
          </w:tcPr>
          <w:p w:rsidR="00422AF7" w:rsidP="00E5021C" w:rsidRDefault="00422AF7" w14:paraId="459EF4C6" w14:textId="77777777">
            <w:pPr>
              <w:pStyle w:val="ListParagraph"/>
              <w:ind w:left="0"/>
              <w:rPr>
                <w:b/>
                <w:bCs/>
              </w:rPr>
            </w:pPr>
            <w:r>
              <w:rPr>
                <w:b/>
                <w:bCs/>
              </w:rPr>
              <w:t>Json Key</w:t>
            </w:r>
          </w:p>
        </w:tc>
      </w:tr>
      <w:tr w:rsidR="00F47479" w:rsidTr="00933E12" w14:paraId="45CC5305" w14:textId="77777777">
        <w:tc>
          <w:tcPr>
            <w:tcW w:w="713" w:type="dxa"/>
          </w:tcPr>
          <w:p w:rsidR="00F47479" w:rsidP="00E5021C" w:rsidRDefault="00F47479" w14:paraId="1C0148AA" w14:textId="1714FC04">
            <w:pPr>
              <w:pStyle w:val="ListParagraph"/>
              <w:ind w:left="0"/>
            </w:pPr>
            <w:r>
              <w:t>1</w:t>
            </w:r>
          </w:p>
        </w:tc>
        <w:tc>
          <w:tcPr>
            <w:tcW w:w="1597" w:type="dxa"/>
          </w:tcPr>
          <w:p w:rsidR="00F47479" w:rsidP="00E5021C" w:rsidRDefault="00F47479" w14:paraId="784D74C6" w14:textId="52245D3C">
            <w:pPr>
              <w:pStyle w:val="ListParagraph"/>
              <w:ind w:left="0"/>
            </w:pPr>
            <w:r>
              <w:t>WAN Index</w:t>
            </w:r>
          </w:p>
        </w:tc>
        <w:tc>
          <w:tcPr>
            <w:tcW w:w="1546" w:type="dxa"/>
          </w:tcPr>
          <w:p w:rsidR="00F47479" w:rsidP="00E5021C" w:rsidRDefault="00F47479" w14:paraId="4E85DA06" w14:textId="188D47CE">
            <w:pPr>
              <w:pStyle w:val="ListParagraph"/>
              <w:ind w:left="0"/>
            </w:pPr>
            <w:r>
              <w:t xml:space="preserve">Index WAN có enable NAT được lựa chọn để xem cấu hình Port Forwarding. </w:t>
            </w:r>
          </w:p>
        </w:tc>
        <w:tc>
          <w:tcPr>
            <w:tcW w:w="1047" w:type="dxa"/>
          </w:tcPr>
          <w:p w:rsidR="00F47479" w:rsidP="00E5021C" w:rsidRDefault="00F47479" w14:paraId="0009E908" w14:textId="4DD784B7">
            <w:pPr>
              <w:pStyle w:val="ListParagraph"/>
              <w:ind w:left="0"/>
            </w:pPr>
            <w:r>
              <w:t>Int</w:t>
            </w:r>
          </w:p>
        </w:tc>
        <w:tc>
          <w:tcPr>
            <w:tcW w:w="2241" w:type="dxa"/>
          </w:tcPr>
          <w:p w:rsidR="00F47479" w:rsidP="00E5021C" w:rsidRDefault="00F47479" w14:paraId="173D8B03" w14:textId="77E52B47">
            <w:pPr>
              <w:pStyle w:val="ListParagraph"/>
              <w:ind w:left="0"/>
            </w:pPr>
            <w:r>
              <w:t>0-7</w:t>
            </w:r>
          </w:p>
        </w:tc>
        <w:tc>
          <w:tcPr>
            <w:tcW w:w="1906" w:type="dxa"/>
          </w:tcPr>
          <w:p w:rsidR="00F47479" w:rsidP="00E5021C" w:rsidRDefault="00F47479" w14:paraId="2F0AA0EC" w14:textId="4F2F3BF0">
            <w:pPr>
              <w:pStyle w:val="ListParagraph"/>
              <w:ind w:left="0"/>
            </w:pPr>
            <w:r>
              <w:t>wanIndex</w:t>
            </w:r>
          </w:p>
        </w:tc>
      </w:tr>
      <w:tr w:rsidR="00A444A2" w:rsidTr="00933E12" w14:paraId="168F67D1" w14:textId="77777777">
        <w:tc>
          <w:tcPr>
            <w:tcW w:w="713" w:type="dxa"/>
          </w:tcPr>
          <w:p w:rsidR="00A444A2" w:rsidP="00A444A2" w:rsidRDefault="00A444A2" w14:paraId="3307281E" w14:textId="318E2CA8">
            <w:pPr>
              <w:pStyle w:val="ListParagraph"/>
              <w:ind w:left="0"/>
            </w:pPr>
            <w:r>
              <w:t>2</w:t>
            </w:r>
          </w:p>
        </w:tc>
        <w:tc>
          <w:tcPr>
            <w:tcW w:w="1597" w:type="dxa"/>
          </w:tcPr>
          <w:p w:rsidR="00A444A2" w:rsidP="00A444A2" w:rsidRDefault="00A444A2" w14:paraId="349AD0DB" w14:textId="5B03CBBB">
            <w:pPr>
              <w:pStyle w:val="ListParagraph"/>
              <w:ind w:left="0"/>
            </w:pPr>
            <w:r>
              <w:t>Rule Index</w:t>
            </w:r>
          </w:p>
        </w:tc>
        <w:tc>
          <w:tcPr>
            <w:tcW w:w="1546" w:type="dxa"/>
          </w:tcPr>
          <w:p w:rsidR="00A444A2" w:rsidP="00A444A2" w:rsidRDefault="00A444A2" w14:paraId="324B1FC0" w14:textId="1E007137">
            <w:pPr>
              <w:pStyle w:val="ListParagraph"/>
              <w:ind w:left="0"/>
            </w:pPr>
            <w:r>
              <w:t>Rule Index</w:t>
            </w:r>
          </w:p>
        </w:tc>
        <w:tc>
          <w:tcPr>
            <w:tcW w:w="1047" w:type="dxa"/>
          </w:tcPr>
          <w:p w:rsidR="00A444A2" w:rsidP="00A444A2" w:rsidRDefault="00A444A2" w14:paraId="070DD974" w14:textId="7919A588">
            <w:pPr>
              <w:pStyle w:val="ListParagraph"/>
              <w:ind w:left="0"/>
            </w:pPr>
            <w:r>
              <w:t>Int</w:t>
            </w:r>
          </w:p>
        </w:tc>
        <w:tc>
          <w:tcPr>
            <w:tcW w:w="2241" w:type="dxa"/>
          </w:tcPr>
          <w:p w:rsidR="00A444A2" w:rsidP="00A444A2" w:rsidRDefault="00A444A2" w14:paraId="395BDC4E" w14:textId="196C92F6">
            <w:pPr>
              <w:pStyle w:val="ListParagraph"/>
              <w:ind w:left="0"/>
            </w:pPr>
            <w:r>
              <w:t>0-31</w:t>
            </w:r>
          </w:p>
        </w:tc>
        <w:tc>
          <w:tcPr>
            <w:tcW w:w="1906" w:type="dxa"/>
          </w:tcPr>
          <w:p w:rsidR="00A444A2" w:rsidP="00A444A2" w:rsidRDefault="00A444A2" w14:paraId="141F79C6" w14:textId="443CC104">
            <w:pPr>
              <w:pStyle w:val="ListParagraph"/>
              <w:ind w:left="0"/>
            </w:pPr>
            <w:r>
              <w:t>ruleIndex</w:t>
            </w:r>
          </w:p>
        </w:tc>
      </w:tr>
      <w:tr w:rsidR="00A444A2" w:rsidTr="00933E12" w14:paraId="1D71493C" w14:textId="77777777">
        <w:tc>
          <w:tcPr>
            <w:tcW w:w="713" w:type="dxa"/>
          </w:tcPr>
          <w:p w:rsidRPr="00020A9F" w:rsidR="00A444A2" w:rsidP="00A444A2" w:rsidRDefault="00A444A2" w14:paraId="22B13EF1" w14:textId="2AF5182A">
            <w:pPr>
              <w:pStyle w:val="ListParagraph"/>
              <w:ind w:left="0"/>
            </w:pPr>
            <w:r>
              <w:lastRenderedPageBreak/>
              <w:t>3</w:t>
            </w:r>
          </w:p>
        </w:tc>
        <w:tc>
          <w:tcPr>
            <w:tcW w:w="1597" w:type="dxa"/>
          </w:tcPr>
          <w:p w:rsidRPr="00020A9F" w:rsidR="00A444A2" w:rsidP="00A444A2" w:rsidRDefault="00A444A2" w14:paraId="04C87A79" w14:textId="1C762817">
            <w:pPr>
              <w:pStyle w:val="ListParagraph"/>
              <w:ind w:left="0"/>
            </w:pPr>
            <w:r>
              <w:t xml:space="preserve">Application </w:t>
            </w:r>
          </w:p>
        </w:tc>
        <w:tc>
          <w:tcPr>
            <w:tcW w:w="1546" w:type="dxa"/>
          </w:tcPr>
          <w:p w:rsidR="00A444A2" w:rsidP="00A444A2" w:rsidRDefault="00A444A2" w14:paraId="1A0F1C0C" w14:textId="124DF9A3">
            <w:pPr>
              <w:pStyle w:val="ListParagraph"/>
              <w:ind w:left="0"/>
            </w:pPr>
            <w:r>
              <w:t>Tên một rule Port Forwarding</w:t>
            </w:r>
          </w:p>
        </w:tc>
        <w:tc>
          <w:tcPr>
            <w:tcW w:w="1047" w:type="dxa"/>
          </w:tcPr>
          <w:p w:rsidR="00A444A2" w:rsidP="00A444A2" w:rsidRDefault="00A444A2" w14:paraId="50B3B2A7" w14:textId="07718069">
            <w:pPr>
              <w:pStyle w:val="ListParagraph"/>
              <w:ind w:left="0"/>
            </w:pPr>
            <w:r>
              <w:t>String</w:t>
            </w:r>
          </w:p>
        </w:tc>
        <w:tc>
          <w:tcPr>
            <w:tcW w:w="2241" w:type="dxa"/>
          </w:tcPr>
          <w:p w:rsidR="00A444A2" w:rsidP="00A444A2" w:rsidRDefault="00A444A2" w14:paraId="18D996A6" w14:textId="340A9872">
            <w:pPr>
              <w:pStyle w:val="ListParagraph"/>
              <w:ind w:left="0"/>
            </w:pPr>
            <w:r>
              <w:t>Chuỗi ký tự</w:t>
            </w:r>
          </w:p>
        </w:tc>
        <w:tc>
          <w:tcPr>
            <w:tcW w:w="1906" w:type="dxa"/>
          </w:tcPr>
          <w:p w:rsidR="00A444A2" w:rsidP="00A444A2" w:rsidRDefault="00A444A2" w14:paraId="6E7519F2" w14:textId="78B2A940">
            <w:pPr>
              <w:pStyle w:val="ListParagraph"/>
              <w:ind w:left="0"/>
            </w:pPr>
            <w:r>
              <w:t>application</w:t>
            </w:r>
          </w:p>
        </w:tc>
      </w:tr>
      <w:tr w:rsidR="00A444A2" w:rsidTr="00933E12" w14:paraId="6DD64B52" w14:textId="77777777">
        <w:tc>
          <w:tcPr>
            <w:tcW w:w="713" w:type="dxa"/>
          </w:tcPr>
          <w:p w:rsidRPr="00020A9F" w:rsidR="00A444A2" w:rsidP="00A444A2" w:rsidRDefault="00A444A2" w14:paraId="1E134111" w14:textId="17ACC80B">
            <w:pPr>
              <w:pStyle w:val="ListParagraph"/>
              <w:ind w:left="0"/>
            </w:pPr>
            <w:r>
              <w:t>4</w:t>
            </w:r>
          </w:p>
        </w:tc>
        <w:tc>
          <w:tcPr>
            <w:tcW w:w="1597" w:type="dxa"/>
          </w:tcPr>
          <w:p w:rsidRPr="00020A9F" w:rsidR="00A444A2" w:rsidP="00A444A2" w:rsidRDefault="00A444A2" w14:paraId="63B3DA7A" w14:textId="535C5439">
            <w:pPr>
              <w:pStyle w:val="ListParagraph"/>
              <w:ind w:left="0"/>
            </w:pPr>
            <w:r>
              <w:t>Protocol</w:t>
            </w:r>
          </w:p>
        </w:tc>
        <w:tc>
          <w:tcPr>
            <w:tcW w:w="1546" w:type="dxa"/>
          </w:tcPr>
          <w:p w:rsidR="00A444A2" w:rsidP="00A444A2" w:rsidRDefault="00A444A2" w14:paraId="05D16818" w14:textId="6134F749">
            <w:pPr>
              <w:pStyle w:val="ListParagraph"/>
              <w:ind w:left="0"/>
            </w:pPr>
            <w:r>
              <w:t>Protocal của một rule</w:t>
            </w:r>
          </w:p>
        </w:tc>
        <w:tc>
          <w:tcPr>
            <w:tcW w:w="1047" w:type="dxa"/>
          </w:tcPr>
          <w:p w:rsidR="00A444A2" w:rsidP="00A444A2" w:rsidRDefault="00A444A2" w14:paraId="4D93182A" w14:textId="17C14F68">
            <w:pPr>
              <w:pStyle w:val="ListParagraph"/>
              <w:ind w:left="0"/>
            </w:pPr>
            <w:r>
              <w:t>String</w:t>
            </w:r>
          </w:p>
        </w:tc>
        <w:tc>
          <w:tcPr>
            <w:tcW w:w="2241" w:type="dxa"/>
          </w:tcPr>
          <w:p w:rsidR="00A444A2" w:rsidP="00A444A2" w:rsidRDefault="00A444A2" w14:paraId="1F12ECFC" w14:textId="67EB37BE">
            <w:pPr>
              <w:pStyle w:val="ListParagraph"/>
              <w:ind w:left="0"/>
            </w:pPr>
            <w:r>
              <w:t>TCP/UDP/ALL</w:t>
            </w:r>
          </w:p>
        </w:tc>
        <w:tc>
          <w:tcPr>
            <w:tcW w:w="1906" w:type="dxa"/>
          </w:tcPr>
          <w:p w:rsidR="00A444A2" w:rsidP="00A444A2" w:rsidRDefault="00A444A2" w14:paraId="341A3E56" w14:textId="466DA6AF">
            <w:pPr>
              <w:pStyle w:val="ListParagraph"/>
              <w:ind w:left="0"/>
            </w:pPr>
            <w:r>
              <w:t>Protocol</w:t>
            </w:r>
          </w:p>
        </w:tc>
      </w:tr>
      <w:tr w:rsidR="00A444A2" w:rsidTr="00933E12" w14:paraId="06855674" w14:textId="77777777">
        <w:tc>
          <w:tcPr>
            <w:tcW w:w="713" w:type="dxa"/>
          </w:tcPr>
          <w:p w:rsidR="00A444A2" w:rsidP="00A444A2" w:rsidRDefault="00A444A2" w14:paraId="0BDF150D" w14:textId="5A831E18">
            <w:pPr>
              <w:pStyle w:val="ListParagraph"/>
              <w:ind w:left="0"/>
            </w:pPr>
            <w:r>
              <w:t>5</w:t>
            </w:r>
          </w:p>
        </w:tc>
        <w:tc>
          <w:tcPr>
            <w:tcW w:w="1597" w:type="dxa"/>
          </w:tcPr>
          <w:p w:rsidR="00A444A2" w:rsidP="00A444A2" w:rsidRDefault="00A444A2" w14:paraId="08374255" w14:textId="05CDCEAD">
            <w:pPr>
              <w:pStyle w:val="ListParagraph"/>
              <w:ind w:left="0"/>
            </w:pPr>
            <w:r>
              <w:t>Start Remote Port</w:t>
            </w:r>
          </w:p>
        </w:tc>
        <w:tc>
          <w:tcPr>
            <w:tcW w:w="1546" w:type="dxa"/>
          </w:tcPr>
          <w:p w:rsidR="00A444A2" w:rsidP="00A444A2" w:rsidRDefault="00A444A2" w14:paraId="4AF8699B" w14:textId="2547C41D">
            <w:pPr>
              <w:pStyle w:val="ListParagraph"/>
              <w:ind w:left="0"/>
            </w:pPr>
            <w:r>
              <w:t>Start Remote Port của một rule</w:t>
            </w:r>
          </w:p>
        </w:tc>
        <w:tc>
          <w:tcPr>
            <w:tcW w:w="1047" w:type="dxa"/>
          </w:tcPr>
          <w:p w:rsidR="00A444A2" w:rsidP="00A444A2" w:rsidRDefault="00A444A2" w14:paraId="36F83806" w14:textId="5150E31E">
            <w:pPr>
              <w:pStyle w:val="ListParagraph"/>
              <w:ind w:left="0"/>
            </w:pPr>
            <w:r>
              <w:t>Int</w:t>
            </w:r>
          </w:p>
        </w:tc>
        <w:tc>
          <w:tcPr>
            <w:tcW w:w="2241" w:type="dxa"/>
          </w:tcPr>
          <w:p w:rsidR="00A444A2" w:rsidP="00A444A2" w:rsidRDefault="00A444A2" w14:paraId="6B8A1A6A" w14:textId="745464DC">
            <w:pPr>
              <w:pStyle w:val="ListParagraph"/>
              <w:ind w:left="0"/>
            </w:pPr>
            <w:r>
              <w:t>0-65535</w:t>
            </w:r>
          </w:p>
        </w:tc>
        <w:tc>
          <w:tcPr>
            <w:tcW w:w="1906" w:type="dxa"/>
          </w:tcPr>
          <w:p w:rsidR="00A444A2" w:rsidP="00A444A2" w:rsidRDefault="00A444A2" w14:paraId="2C24455A" w14:textId="0927131D">
            <w:pPr>
              <w:pStyle w:val="ListParagraph"/>
              <w:ind w:left="0"/>
            </w:pPr>
            <w:r>
              <w:t>startRemotePort</w:t>
            </w:r>
          </w:p>
        </w:tc>
      </w:tr>
      <w:tr w:rsidR="00A444A2" w:rsidTr="00933E12" w14:paraId="4E590DE4" w14:textId="77777777">
        <w:tc>
          <w:tcPr>
            <w:tcW w:w="713" w:type="dxa"/>
          </w:tcPr>
          <w:p w:rsidR="00A444A2" w:rsidP="00A444A2" w:rsidRDefault="00A444A2" w14:paraId="31B36982" w14:textId="73265F39">
            <w:pPr>
              <w:pStyle w:val="ListParagraph"/>
              <w:ind w:left="0"/>
            </w:pPr>
            <w:r>
              <w:t>6</w:t>
            </w:r>
          </w:p>
        </w:tc>
        <w:tc>
          <w:tcPr>
            <w:tcW w:w="1597" w:type="dxa"/>
          </w:tcPr>
          <w:p w:rsidR="00A444A2" w:rsidP="00A444A2" w:rsidRDefault="00A444A2" w14:paraId="4AE35EB7" w14:textId="4612FFA8">
            <w:pPr>
              <w:pStyle w:val="ListParagraph"/>
              <w:ind w:left="0"/>
            </w:pPr>
            <w:r>
              <w:t>End Remote Port</w:t>
            </w:r>
          </w:p>
        </w:tc>
        <w:tc>
          <w:tcPr>
            <w:tcW w:w="1546" w:type="dxa"/>
          </w:tcPr>
          <w:p w:rsidR="00A444A2" w:rsidP="00A444A2" w:rsidRDefault="00A444A2" w14:paraId="0FB57F0E" w14:textId="781D9C26">
            <w:pPr>
              <w:pStyle w:val="ListParagraph"/>
              <w:ind w:left="0"/>
            </w:pPr>
            <w:r>
              <w:t>End Remote Port của một rule</w:t>
            </w:r>
          </w:p>
        </w:tc>
        <w:tc>
          <w:tcPr>
            <w:tcW w:w="1047" w:type="dxa"/>
          </w:tcPr>
          <w:p w:rsidR="00A444A2" w:rsidP="00A444A2" w:rsidRDefault="00A444A2" w14:paraId="40D7F721" w14:textId="6F679516">
            <w:pPr>
              <w:pStyle w:val="ListParagraph"/>
              <w:ind w:left="0"/>
            </w:pPr>
            <w:r>
              <w:t>Int</w:t>
            </w:r>
          </w:p>
        </w:tc>
        <w:tc>
          <w:tcPr>
            <w:tcW w:w="2241" w:type="dxa"/>
          </w:tcPr>
          <w:p w:rsidR="00A444A2" w:rsidP="00A444A2" w:rsidRDefault="00A444A2" w14:paraId="38308BEC" w14:textId="17D8F2A7">
            <w:pPr>
              <w:pStyle w:val="ListParagraph"/>
              <w:ind w:left="0"/>
            </w:pPr>
            <w:r>
              <w:t>0-65535</w:t>
            </w:r>
          </w:p>
        </w:tc>
        <w:tc>
          <w:tcPr>
            <w:tcW w:w="1906" w:type="dxa"/>
          </w:tcPr>
          <w:p w:rsidR="00A444A2" w:rsidP="00A444A2" w:rsidRDefault="00A444A2" w14:paraId="3974BBE5" w14:textId="76941AD5">
            <w:pPr>
              <w:pStyle w:val="ListParagraph"/>
              <w:ind w:left="0"/>
            </w:pPr>
            <w:r>
              <w:t>endRemotePort</w:t>
            </w:r>
          </w:p>
        </w:tc>
      </w:tr>
      <w:tr w:rsidR="00A444A2" w:rsidTr="00933E12" w14:paraId="3FC321B8" w14:textId="77777777">
        <w:tc>
          <w:tcPr>
            <w:tcW w:w="713" w:type="dxa"/>
          </w:tcPr>
          <w:p w:rsidR="00A444A2" w:rsidP="00A444A2" w:rsidRDefault="00A444A2" w14:paraId="0EA43089" w14:textId="22200C1D">
            <w:pPr>
              <w:pStyle w:val="ListParagraph"/>
              <w:ind w:left="0"/>
            </w:pPr>
            <w:r>
              <w:t>7</w:t>
            </w:r>
          </w:p>
        </w:tc>
        <w:tc>
          <w:tcPr>
            <w:tcW w:w="1597" w:type="dxa"/>
          </w:tcPr>
          <w:p w:rsidR="00A444A2" w:rsidP="00A444A2" w:rsidRDefault="00A444A2" w14:paraId="4BE6BC8E" w14:textId="28E928E9">
            <w:pPr>
              <w:pStyle w:val="ListParagraph"/>
              <w:ind w:left="0"/>
            </w:pPr>
            <w:r>
              <w:t>Local IP Address</w:t>
            </w:r>
          </w:p>
        </w:tc>
        <w:tc>
          <w:tcPr>
            <w:tcW w:w="1546" w:type="dxa"/>
          </w:tcPr>
          <w:p w:rsidR="00A444A2" w:rsidP="00A444A2" w:rsidRDefault="00A444A2" w14:paraId="6DDC63AF" w14:textId="459E3289">
            <w:pPr>
              <w:pStyle w:val="ListParagraph"/>
              <w:ind w:left="0"/>
            </w:pPr>
            <w:r>
              <w:t>Địa chỉ IP Local của một rule</w:t>
            </w:r>
          </w:p>
        </w:tc>
        <w:tc>
          <w:tcPr>
            <w:tcW w:w="1047" w:type="dxa"/>
          </w:tcPr>
          <w:p w:rsidR="00A444A2" w:rsidP="00A444A2" w:rsidRDefault="00A444A2" w14:paraId="3AE91115" w14:textId="0C5520E6">
            <w:pPr>
              <w:pStyle w:val="ListParagraph"/>
              <w:ind w:left="0"/>
            </w:pPr>
            <w:r>
              <w:t>String</w:t>
            </w:r>
          </w:p>
        </w:tc>
        <w:tc>
          <w:tcPr>
            <w:tcW w:w="2241" w:type="dxa"/>
          </w:tcPr>
          <w:p w:rsidR="00A444A2" w:rsidP="00A444A2" w:rsidRDefault="00A444A2" w14:paraId="1A412AAC" w14:textId="3D90FAFC">
            <w:pPr>
              <w:pStyle w:val="ListParagraph"/>
              <w:ind w:left="0"/>
            </w:pPr>
            <w:r>
              <w:t>Chuỗi ký tự dạng địa chỉ IP</w:t>
            </w:r>
          </w:p>
        </w:tc>
        <w:tc>
          <w:tcPr>
            <w:tcW w:w="1906" w:type="dxa"/>
          </w:tcPr>
          <w:p w:rsidR="00A444A2" w:rsidP="00A444A2" w:rsidRDefault="00A444A2" w14:paraId="510ECC5E" w14:textId="7DE2D9AD">
            <w:pPr>
              <w:pStyle w:val="ListParagraph"/>
              <w:ind w:left="0"/>
            </w:pPr>
            <w:r>
              <w:t>ipAddr</w:t>
            </w:r>
          </w:p>
        </w:tc>
      </w:tr>
      <w:tr w:rsidR="00A444A2" w:rsidTr="00933E12" w14:paraId="5A1D16B8" w14:textId="77777777">
        <w:tc>
          <w:tcPr>
            <w:tcW w:w="713" w:type="dxa"/>
          </w:tcPr>
          <w:p w:rsidR="00A444A2" w:rsidP="00A444A2" w:rsidRDefault="00A444A2" w14:paraId="1705A1C3" w14:textId="427D787F">
            <w:pPr>
              <w:pStyle w:val="ListParagraph"/>
              <w:ind w:left="0"/>
            </w:pPr>
            <w:r>
              <w:t>8</w:t>
            </w:r>
          </w:p>
        </w:tc>
        <w:tc>
          <w:tcPr>
            <w:tcW w:w="1597" w:type="dxa"/>
          </w:tcPr>
          <w:p w:rsidR="00A444A2" w:rsidP="00A444A2" w:rsidRDefault="00A444A2" w14:paraId="4E1B6BF0" w14:textId="775F8F95">
            <w:pPr>
              <w:pStyle w:val="ListParagraph"/>
              <w:ind w:left="0"/>
            </w:pPr>
            <w:r>
              <w:t>Start Local Port</w:t>
            </w:r>
          </w:p>
        </w:tc>
        <w:tc>
          <w:tcPr>
            <w:tcW w:w="1546" w:type="dxa"/>
          </w:tcPr>
          <w:p w:rsidR="00A444A2" w:rsidP="00A444A2" w:rsidRDefault="00A444A2" w14:paraId="0D08B593" w14:textId="5D0446C6">
            <w:pPr>
              <w:pStyle w:val="ListParagraph"/>
              <w:ind w:left="0"/>
            </w:pPr>
            <w:r>
              <w:t>Start Local Port của một rule</w:t>
            </w:r>
          </w:p>
        </w:tc>
        <w:tc>
          <w:tcPr>
            <w:tcW w:w="1047" w:type="dxa"/>
          </w:tcPr>
          <w:p w:rsidR="00A444A2" w:rsidP="00A444A2" w:rsidRDefault="00A444A2" w14:paraId="222A84A6" w14:textId="63975482">
            <w:pPr>
              <w:pStyle w:val="ListParagraph"/>
              <w:ind w:left="0"/>
            </w:pPr>
            <w:r>
              <w:t>Int</w:t>
            </w:r>
          </w:p>
        </w:tc>
        <w:tc>
          <w:tcPr>
            <w:tcW w:w="2241" w:type="dxa"/>
          </w:tcPr>
          <w:p w:rsidR="00A444A2" w:rsidP="00A444A2" w:rsidRDefault="00A444A2" w14:paraId="542F8947" w14:textId="3F91E9DA">
            <w:pPr>
              <w:pStyle w:val="ListParagraph"/>
              <w:ind w:left="0"/>
            </w:pPr>
            <w:r>
              <w:t>0-65535</w:t>
            </w:r>
          </w:p>
        </w:tc>
        <w:tc>
          <w:tcPr>
            <w:tcW w:w="1906" w:type="dxa"/>
          </w:tcPr>
          <w:p w:rsidR="00A444A2" w:rsidP="00A444A2" w:rsidRDefault="00A444A2" w14:paraId="3EB252BE" w14:textId="6F00C34A">
            <w:pPr>
              <w:pStyle w:val="ListParagraph"/>
              <w:ind w:left="0"/>
            </w:pPr>
            <w:r>
              <w:t>startLocalPort</w:t>
            </w:r>
          </w:p>
        </w:tc>
      </w:tr>
      <w:tr w:rsidR="00A444A2" w:rsidTr="00933E12" w14:paraId="17C1755D" w14:textId="77777777">
        <w:tc>
          <w:tcPr>
            <w:tcW w:w="713" w:type="dxa"/>
          </w:tcPr>
          <w:p w:rsidR="00A444A2" w:rsidP="00A444A2" w:rsidRDefault="00A444A2" w14:paraId="2A176086" w14:textId="0DD56E2E">
            <w:pPr>
              <w:pStyle w:val="ListParagraph"/>
              <w:ind w:left="0"/>
            </w:pPr>
            <w:r>
              <w:t>9</w:t>
            </w:r>
          </w:p>
        </w:tc>
        <w:tc>
          <w:tcPr>
            <w:tcW w:w="1597" w:type="dxa"/>
          </w:tcPr>
          <w:p w:rsidR="00A444A2" w:rsidP="00A444A2" w:rsidRDefault="00A444A2" w14:paraId="5DDEC587" w14:textId="4330A003">
            <w:pPr>
              <w:pStyle w:val="ListParagraph"/>
              <w:ind w:left="0"/>
            </w:pPr>
            <w:r>
              <w:t>End Local Port</w:t>
            </w:r>
          </w:p>
        </w:tc>
        <w:tc>
          <w:tcPr>
            <w:tcW w:w="1546" w:type="dxa"/>
          </w:tcPr>
          <w:p w:rsidR="00A444A2" w:rsidP="00A444A2" w:rsidRDefault="00A444A2" w14:paraId="464CA582" w14:textId="791A513A">
            <w:pPr>
              <w:pStyle w:val="ListParagraph"/>
              <w:ind w:left="0"/>
            </w:pPr>
            <w:r>
              <w:t>End Local Port của một rule</w:t>
            </w:r>
          </w:p>
        </w:tc>
        <w:tc>
          <w:tcPr>
            <w:tcW w:w="1047" w:type="dxa"/>
          </w:tcPr>
          <w:p w:rsidR="00A444A2" w:rsidP="00A444A2" w:rsidRDefault="00A444A2" w14:paraId="0576416D" w14:textId="5BC515E1">
            <w:pPr>
              <w:pStyle w:val="ListParagraph"/>
              <w:ind w:left="0"/>
            </w:pPr>
            <w:r>
              <w:t>Int</w:t>
            </w:r>
          </w:p>
        </w:tc>
        <w:tc>
          <w:tcPr>
            <w:tcW w:w="2241" w:type="dxa"/>
          </w:tcPr>
          <w:p w:rsidR="00A444A2" w:rsidP="00A444A2" w:rsidRDefault="00A444A2" w14:paraId="24B893DE" w14:textId="32E52FBB">
            <w:pPr>
              <w:pStyle w:val="ListParagraph"/>
              <w:ind w:left="0"/>
            </w:pPr>
            <w:r>
              <w:t>0-65535</w:t>
            </w:r>
          </w:p>
        </w:tc>
        <w:tc>
          <w:tcPr>
            <w:tcW w:w="1906" w:type="dxa"/>
          </w:tcPr>
          <w:p w:rsidR="00A444A2" w:rsidP="00A444A2" w:rsidRDefault="00A444A2" w14:paraId="580D7800" w14:textId="73C030B2">
            <w:pPr>
              <w:pStyle w:val="ListParagraph"/>
              <w:ind w:left="0"/>
            </w:pPr>
            <w:r>
              <w:t>endLocalPort</w:t>
            </w:r>
          </w:p>
        </w:tc>
      </w:tr>
    </w:tbl>
    <w:p w:rsidRPr="00216D19" w:rsidR="00BF692C" w:rsidP="00E351CE" w:rsidRDefault="00E71A83" w14:paraId="5E4EACA6" w14:textId="77777777">
      <w:pPr>
        <w:rPr>
          <w:b/>
          <w:bCs/>
        </w:rPr>
      </w:pPr>
      <w:r w:rsidRPr="00216D19">
        <w:rPr>
          <w:b/>
          <w:bCs/>
        </w:rPr>
        <w:t>Lưu ý:</w:t>
      </w:r>
      <w:r w:rsidRPr="00216D19" w:rsidR="00BF692C">
        <w:rPr>
          <w:b/>
          <w:bCs/>
        </w:rPr>
        <w:t xml:space="preserve"> </w:t>
      </w:r>
    </w:p>
    <w:p w:rsidR="00BF692C" w:rsidP="00BF692C" w:rsidRDefault="00BF692C" w14:paraId="4459440D" w14:textId="77777777">
      <w:pPr>
        <w:pStyle w:val="FirstLevelBullet"/>
      </w:pPr>
      <w:r>
        <w:t xml:space="preserve">Cấu hình Rule Port Forwarding được cấu hình tương ứng đối với Interface WAN. </w:t>
      </w:r>
    </w:p>
    <w:p w:rsidR="00E351CE" w:rsidP="00BF692C" w:rsidRDefault="00BF692C" w14:paraId="2B918CD9" w14:textId="70B2D35C">
      <w:pPr>
        <w:pStyle w:val="FirstLevelBullet"/>
      </w:pPr>
      <w:r>
        <w:t xml:space="preserve">Chỉ những WAN có Enable NAT thì mới có thể tạo rule Port Forwarding. </w:t>
      </w:r>
    </w:p>
    <w:p w:rsidRPr="00E351CE" w:rsidR="00BF692C" w:rsidP="00BF692C" w:rsidRDefault="00BF692C" w14:paraId="17635E32" w14:textId="679D1378">
      <w:pPr>
        <w:pStyle w:val="FirstLevelBullet"/>
      </w:pPr>
      <w:r>
        <w:t>Mỗi Interface WAN có thể tạo được 32 Rule Port Forwarding tương ứng với index từ 0-31.</w:t>
      </w:r>
    </w:p>
    <w:p w:rsidR="00216D19" w:rsidP="00216D19" w:rsidRDefault="00216D19" w14:paraId="195BAF69" w14:textId="4FF08844">
      <w:pPr>
        <w:pStyle w:val="Heading3"/>
      </w:pPr>
      <w:bookmarkStart w:name="_Toc113971542" w:id="1151"/>
      <w:r>
        <w:t xml:space="preserve">Usecase – Điều khiển cấu hình tạo Rule Port Forwarding qua </w:t>
      </w:r>
      <w:r w:rsidR="007A6979">
        <w:t>Mobile App</w:t>
      </w:r>
      <w:bookmarkEnd w:id="1151"/>
    </w:p>
    <w:tbl>
      <w:tblPr>
        <w:tblStyle w:val="TableGrid"/>
        <w:tblW w:w="0" w:type="auto"/>
        <w:tblLook w:val="04A0" w:firstRow="1" w:lastRow="0" w:firstColumn="1" w:lastColumn="0" w:noHBand="0" w:noVBand="1"/>
      </w:tblPr>
      <w:tblGrid>
        <w:gridCol w:w="1885"/>
        <w:gridCol w:w="7340"/>
      </w:tblGrid>
      <w:tr w:rsidR="00216D19" w:rsidTr="3BF1215F" w14:paraId="3E4B6262" w14:textId="77777777">
        <w:tc>
          <w:tcPr>
            <w:tcW w:w="1885" w:type="dxa"/>
          </w:tcPr>
          <w:p w:rsidR="00216D19" w:rsidP="00E5021C" w:rsidRDefault="00216D19" w14:paraId="6D651BA5" w14:textId="77777777">
            <w:r>
              <w:t>ID</w:t>
            </w:r>
          </w:p>
        </w:tc>
        <w:tc>
          <w:tcPr>
            <w:tcW w:w="7340" w:type="dxa"/>
          </w:tcPr>
          <w:p w:rsidR="00216D19" w:rsidP="00E5021C" w:rsidRDefault="00216D19" w14:paraId="5AE27FBD" w14:textId="30C2F333">
            <w:r>
              <w:t>UC-3</w:t>
            </w:r>
            <w:r w:rsidR="00861799">
              <w:t>0</w:t>
            </w:r>
          </w:p>
        </w:tc>
      </w:tr>
      <w:tr w:rsidR="00216D19" w:rsidTr="3BF1215F" w14:paraId="2960BC46" w14:textId="77777777">
        <w:tc>
          <w:tcPr>
            <w:tcW w:w="1885" w:type="dxa"/>
          </w:tcPr>
          <w:p w:rsidR="00216D19" w:rsidP="00E5021C" w:rsidRDefault="00216D19" w14:paraId="6D0A1294" w14:textId="77777777">
            <w:r>
              <w:t>Name</w:t>
            </w:r>
          </w:p>
        </w:tc>
        <w:tc>
          <w:tcPr>
            <w:tcW w:w="7340" w:type="dxa"/>
          </w:tcPr>
          <w:p w:rsidR="00216D19" w:rsidP="00E5021C" w:rsidRDefault="00216D19" w14:paraId="3677B4D2" w14:textId="41F8C285">
            <w:r>
              <w:t xml:space="preserve">Điều khiển cấu hình tạo Rule Port Forwarding qua </w:t>
            </w:r>
            <w:r w:rsidR="007A6979">
              <w:t>Mobile App</w:t>
            </w:r>
          </w:p>
        </w:tc>
      </w:tr>
      <w:tr w:rsidR="00216D19" w:rsidTr="3BF1215F" w14:paraId="7C1AA5EC" w14:textId="77777777">
        <w:tc>
          <w:tcPr>
            <w:tcW w:w="1885" w:type="dxa"/>
          </w:tcPr>
          <w:p w:rsidR="00216D19" w:rsidP="00E5021C" w:rsidRDefault="00216D19" w14:paraId="7F23970D" w14:textId="77777777">
            <w:r>
              <w:t>Description</w:t>
            </w:r>
          </w:p>
        </w:tc>
        <w:tc>
          <w:tcPr>
            <w:tcW w:w="7340" w:type="dxa"/>
          </w:tcPr>
          <w:p w:rsidR="00283664" w:rsidP="00283664" w:rsidRDefault="007A6979" w14:paraId="2FC3DC8B" w14:textId="7F4B3DBB">
            <w:pPr>
              <w:pStyle w:val="FirstLevelBullet"/>
            </w:pPr>
            <w:r>
              <w:t>Mobile App</w:t>
            </w:r>
            <w:r w:rsidR="00283664">
              <w:t xml:space="preserve"> gửi yêu cầu tạo một Rule Port Forwarding mới </w:t>
            </w:r>
          </w:p>
          <w:p w:rsidR="00B92C7A" w:rsidRDefault="1A549E31" w14:paraId="60670656" w14:textId="2A97304F">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216D19" w:rsidP="00283664" w:rsidRDefault="00283664" w14:paraId="7BF88C59" w14:textId="77777777">
            <w:pPr>
              <w:pStyle w:val="FirstLevelBullet"/>
            </w:pPr>
            <w:r>
              <w:t>ONT nhận yêu cầu, xử lý và gửi lại phản hồi cấu hình thành công hay thất bại.</w:t>
            </w:r>
          </w:p>
          <w:p w:rsidR="00645C95" w:rsidP="00645C95" w:rsidRDefault="00645C95" w14:paraId="2765932B" w14:textId="77777777">
            <w:pPr>
              <w:pStyle w:val="FirstLevelBullet"/>
              <w:numPr>
                <w:ilvl w:val="0"/>
                <w:numId w:val="0"/>
              </w:numPr>
              <w:ind w:left="720" w:hanging="360"/>
            </w:pPr>
          </w:p>
          <w:p w:rsidR="009F4196" w:rsidP="00645C95" w:rsidRDefault="00645C95" w14:paraId="07B6DD59" w14:textId="77777777">
            <w:pPr>
              <w:pStyle w:val="FirstLevelBullet"/>
              <w:numPr>
                <w:ilvl w:val="0"/>
                <w:numId w:val="0"/>
              </w:numPr>
              <w:ind w:left="360"/>
            </w:pPr>
            <w:r>
              <w:t xml:space="preserve">Lưu ý: </w:t>
            </w:r>
          </w:p>
          <w:p w:rsidR="00645C95" w:rsidP="006C6448" w:rsidRDefault="00645C95" w14:paraId="2A173472" w14:textId="77777777">
            <w:pPr>
              <w:pStyle w:val="FirstLevelBullet"/>
            </w:pPr>
            <w:r>
              <w:t>Chỉ tạo tạo Rule đối với những rule index còn trống chưa được sử dụng để tạo rule trước đó.</w:t>
            </w:r>
          </w:p>
          <w:p w:rsidR="009F4196" w:rsidP="006C6448" w:rsidRDefault="009F4196" w14:paraId="5DB822C4" w14:textId="69132D7F">
            <w:pPr>
              <w:pStyle w:val="FirstLevelBullet"/>
            </w:pPr>
            <w:r>
              <w:lastRenderedPageBreak/>
              <w:t xml:space="preserve">Chỉ cho phép lựa chọn những WAN có enable NAT để tạo rule. Danh sách WAN có enable NAT có thể lọc ra từ thông tin cấu hình WAN mục </w:t>
            </w:r>
            <w:r>
              <w:rPr>
                <w:b/>
              </w:rPr>
              <w:t>7.5.1.</w:t>
            </w:r>
          </w:p>
        </w:tc>
      </w:tr>
      <w:tr w:rsidR="00216D19" w:rsidTr="3BF1215F" w14:paraId="7AC865A6" w14:textId="77777777">
        <w:tc>
          <w:tcPr>
            <w:tcW w:w="1885" w:type="dxa"/>
          </w:tcPr>
          <w:p w:rsidR="00216D19" w:rsidP="00E5021C" w:rsidRDefault="00216D19" w14:paraId="255C3E14" w14:textId="77777777">
            <w:r>
              <w:lastRenderedPageBreak/>
              <w:t>Actor</w:t>
            </w:r>
          </w:p>
        </w:tc>
        <w:tc>
          <w:tcPr>
            <w:tcW w:w="7340" w:type="dxa"/>
          </w:tcPr>
          <w:p w:rsidR="00216D19" w:rsidP="00E5021C" w:rsidRDefault="00216D19" w14:paraId="5EC65C1B" w14:textId="77777777">
            <w:r>
              <w:t>Admin</w:t>
            </w:r>
          </w:p>
        </w:tc>
      </w:tr>
      <w:tr w:rsidR="00216D19" w:rsidTr="3BF1215F" w14:paraId="404D09ED" w14:textId="77777777">
        <w:tc>
          <w:tcPr>
            <w:tcW w:w="1885" w:type="dxa"/>
          </w:tcPr>
          <w:p w:rsidR="00216D19" w:rsidP="00E5021C" w:rsidRDefault="00216D19" w14:paraId="74F09C72" w14:textId="77777777">
            <w:r>
              <w:t>Pre-condition</w:t>
            </w:r>
          </w:p>
        </w:tc>
        <w:tc>
          <w:tcPr>
            <w:tcW w:w="7340" w:type="dxa"/>
          </w:tcPr>
          <w:p w:rsidR="00216D19" w:rsidP="00E5021C" w:rsidRDefault="00216D19" w14:paraId="4DAEA717" w14:textId="048C31D6">
            <w:r>
              <w:t xml:space="preserve">Thiết bị hoạt động bình thường, </w:t>
            </w:r>
            <w:r w:rsidR="007A6979">
              <w:t>Mobile App</w:t>
            </w:r>
            <w:r>
              <w:t xml:space="preserve"> đã đăng nhập thành công vào thiết bị và được cấp phiên truy nhập</w:t>
            </w:r>
          </w:p>
        </w:tc>
      </w:tr>
      <w:tr w:rsidR="00216D19" w:rsidTr="3BF1215F" w14:paraId="07897246" w14:textId="77777777">
        <w:tc>
          <w:tcPr>
            <w:tcW w:w="1885" w:type="dxa"/>
          </w:tcPr>
          <w:p w:rsidR="00216D19" w:rsidP="00E5021C" w:rsidRDefault="00216D19" w14:paraId="6682AA81" w14:textId="77777777">
            <w:r>
              <w:t>Post-condition</w:t>
            </w:r>
          </w:p>
        </w:tc>
        <w:tc>
          <w:tcPr>
            <w:tcW w:w="7340" w:type="dxa"/>
          </w:tcPr>
          <w:p w:rsidR="00216D19" w:rsidP="00E5021C" w:rsidRDefault="00216D19" w14:paraId="3DD3F5CC" w14:textId="11609ECF">
            <w:r>
              <w:t xml:space="preserve">Thiết bị phản hồi đầy đủ các thông tin cho </w:t>
            </w:r>
            <w:r w:rsidR="007A6979">
              <w:t>Mobile App</w:t>
            </w:r>
          </w:p>
        </w:tc>
      </w:tr>
    </w:tbl>
    <w:p w:rsidRPr="00A13CE7" w:rsidR="00216D19" w:rsidP="00216D19" w:rsidRDefault="00216D19" w14:paraId="3EF18EC4" w14:textId="77777777"/>
    <w:p w:rsidR="00216D19" w:rsidP="00216D19" w:rsidRDefault="00216D19" w14:paraId="53FEDCE7" w14:textId="77777777">
      <w:pPr>
        <w:rPr>
          <w:b/>
          <w:bCs/>
        </w:rPr>
      </w:pPr>
      <w:r w:rsidRPr="003C44BD">
        <w:rPr>
          <w:b/>
          <w:bCs/>
        </w:rPr>
        <w:t>Luồng dữ liệu:</w:t>
      </w:r>
    </w:p>
    <w:p w:rsidR="00283664" w:rsidP="00283664" w:rsidRDefault="00283664" w14:paraId="2EA3156F" w14:textId="77777777">
      <w:pPr>
        <w:pStyle w:val="ANSVNormal1"/>
        <w:keepNext/>
        <w:jc w:val="center"/>
      </w:pPr>
      <w:r>
        <w:object w:dxaOrig="9180" w:dyaOrig="5296" w14:anchorId="55923A75">
          <v:shape id="_x0000_i1047" style="width:459.75pt;height:265.5pt" o:ole="" type="#_x0000_t75">
            <v:imagedata o:title="" r:id="rId63"/>
          </v:shape>
          <o:OLEObject Type="Embed" ProgID="Visio.Drawing.15" ShapeID="_x0000_i1047" DrawAspect="Content" ObjectID="_1724768653" r:id="rId64"/>
        </w:object>
      </w:r>
    </w:p>
    <w:p w:rsidR="00216D19" w:rsidP="00283664" w:rsidRDefault="00283664" w14:paraId="736D72BD" w14:textId="3D33D2A5">
      <w:pPr>
        <w:pStyle w:val="Caption"/>
      </w:pPr>
      <w:bookmarkStart w:name="_Toc113971670" w:id="1152"/>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28</w:t>
      </w:r>
      <w:r>
        <w:fldChar w:fldCharType="end"/>
      </w:r>
      <w:r>
        <w:t xml:space="preserve"> Luồng điều khiển cấu hình tạo một Rule Port Forwarding qua </w:t>
      </w:r>
      <w:r w:rsidR="007A6979">
        <w:t>Mobile App</w:t>
      </w:r>
      <w:bookmarkEnd w:id="1152"/>
    </w:p>
    <w:p w:rsidR="00216D19" w:rsidP="00216D19" w:rsidRDefault="00F02801" w14:paraId="181ED47B" w14:textId="74E6D79F">
      <w:pPr>
        <w:rPr>
          <w:b/>
          <w:bCs/>
        </w:rPr>
      </w:pPr>
      <w:r>
        <w:rPr>
          <w:b/>
          <w:bCs/>
        </w:rPr>
        <w:t xml:space="preserve">Cấu trúc payload </w:t>
      </w:r>
      <w:r w:rsidRPr="00AB6FAB" w:rsidR="00216D19">
        <w:rPr>
          <w:b/>
          <w:bCs/>
        </w:rPr>
        <w:t>của bản tin:</w:t>
      </w:r>
    </w:p>
    <w:p w:rsidR="00216D19" w:rsidP="00216D19" w:rsidRDefault="00216D19" w14:paraId="71CA26AE" w14:textId="4B19A577">
      <w:pPr>
        <w:pStyle w:val="ListParagraph"/>
        <w:numPr>
          <w:ilvl w:val="0"/>
          <w:numId w:val="9"/>
        </w:numPr>
        <w:rPr>
          <w:b/>
          <w:bCs/>
        </w:rPr>
      </w:pPr>
      <w:r>
        <w:rPr>
          <w:b/>
          <w:bCs/>
        </w:rPr>
        <w:t xml:space="preserve">Port Forwarding </w:t>
      </w:r>
      <w:r w:rsidR="00283664">
        <w:rPr>
          <w:b/>
          <w:bCs/>
        </w:rPr>
        <w:t>Create</w:t>
      </w:r>
      <w:r>
        <w:rPr>
          <w:b/>
          <w:bCs/>
        </w:rPr>
        <w:t xml:space="preserve"> Request:</w:t>
      </w:r>
    </w:p>
    <w:p w:rsidR="00283664" w:rsidP="00216D19" w:rsidRDefault="00216D19" w14:paraId="1AFC9E41" w14:textId="7E55792E">
      <w:pPr>
        <w:pStyle w:val="ListParagraph"/>
      </w:pPr>
      <w:r>
        <w:t>{“action” : “portforward</w:t>
      </w:r>
      <w:r w:rsidR="004D52F9">
        <w:t>Create</w:t>
      </w:r>
      <w:r>
        <w:t>”</w:t>
      </w:r>
      <w:r w:rsidR="00283664">
        <w:t>,</w:t>
      </w:r>
    </w:p>
    <w:p w:rsidR="00283664" w:rsidP="00216D19" w:rsidRDefault="00283664" w14:paraId="5C8501CC" w14:textId="2BA4FD6A">
      <w:pPr>
        <w:pStyle w:val="ListParagraph"/>
      </w:pPr>
      <w:r>
        <w:t xml:space="preserve">  “</w:t>
      </w:r>
      <w:r w:rsidR="00F47479">
        <w:t>wanIndex</w:t>
      </w:r>
      <w:r w:rsidR="00A55A44">
        <w:t xml:space="preserve">” : </w:t>
      </w:r>
      <w:r>
        <w:t>&lt;</w:t>
      </w:r>
      <w:r w:rsidR="00F47479">
        <w:t>wanIndex</w:t>
      </w:r>
      <w:r w:rsidR="00A55A44">
        <w:t>&gt;</w:t>
      </w:r>
      <w:r>
        <w:t>,</w:t>
      </w:r>
    </w:p>
    <w:p w:rsidR="00283664" w:rsidP="00216D19" w:rsidRDefault="00A55A44" w14:paraId="3532E8F5" w14:textId="26E2B81C">
      <w:pPr>
        <w:pStyle w:val="ListParagraph"/>
      </w:pPr>
      <w:r>
        <w:t xml:space="preserve">  “ruleIndex” : &lt;ruleIndex&gt;</w:t>
      </w:r>
      <w:r w:rsidR="00283664">
        <w:t>,</w:t>
      </w:r>
    </w:p>
    <w:p w:rsidR="004D52F9" w:rsidP="004D52F9" w:rsidRDefault="004D52F9" w14:paraId="5B66103E" w14:textId="2A42809A">
      <w:pPr>
        <w:pStyle w:val="FirstLevelBullet"/>
        <w:numPr>
          <w:ilvl w:val="0"/>
          <w:numId w:val="0"/>
        </w:numPr>
        <w:ind w:firstLine="720"/>
      </w:pPr>
      <w:r>
        <w:t xml:space="preserve">  “application” : “&lt;application&gt;”,</w:t>
      </w:r>
    </w:p>
    <w:p w:rsidR="004D52F9" w:rsidP="004D52F9" w:rsidRDefault="004D52F9" w14:paraId="758A048B" w14:textId="544C68B0">
      <w:pPr>
        <w:pStyle w:val="FirstLevelBullet"/>
        <w:numPr>
          <w:ilvl w:val="0"/>
          <w:numId w:val="0"/>
        </w:numPr>
        <w:ind w:firstLine="720"/>
      </w:pPr>
      <w:r>
        <w:t xml:space="preserve">  “protocol” : “&lt;protocol&gt;” ,</w:t>
      </w:r>
    </w:p>
    <w:p w:rsidR="004D52F9" w:rsidP="004D52F9" w:rsidRDefault="00A55A44" w14:paraId="4ADD4986" w14:textId="70DDD408">
      <w:pPr>
        <w:pStyle w:val="FirstLevelBullet"/>
        <w:numPr>
          <w:ilvl w:val="0"/>
          <w:numId w:val="0"/>
        </w:numPr>
        <w:ind w:firstLine="720"/>
      </w:pPr>
      <w:r>
        <w:t xml:space="preserve">  “startRemotePort” : </w:t>
      </w:r>
      <w:r w:rsidR="004D52F9">
        <w:t>&lt;startRemotePort</w:t>
      </w:r>
      <w:r>
        <w:t>&gt;</w:t>
      </w:r>
      <w:r w:rsidR="004D52F9">
        <w:t>,</w:t>
      </w:r>
    </w:p>
    <w:p w:rsidR="004D52F9" w:rsidP="004D52F9" w:rsidRDefault="004D52F9" w14:paraId="265A6B6E" w14:textId="016DFBB7">
      <w:pPr>
        <w:pStyle w:val="FirstLevelBullet"/>
        <w:numPr>
          <w:ilvl w:val="0"/>
          <w:numId w:val="0"/>
        </w:numPr>
        <w:ind w:firstLine="720"/>
      </w:pPr>
      <w:r>
        <w:t xml:space="preserve">  “end</w:t>
      </w:r>
      <w:r w:rsidR="00A55A44">
        <w:t>RemotePort” : &lt;endRemotePort&gt;</w:t>
      </w:r>
      <w:r>
        <w:t>,</w:t>
      </w:r>
    </w:p>
    <w:p w:rsidR="004D52F9" w:rsidP="004D52F9" w:rsidRDefault="004D52F9" w14:paraId="75D814F4" w14:textId="75316E72">
      <w:pPr>
        <w:pStyle w:val="FirstLevelBullet"/>
        <w:numPr>
          <w:ilvl w:val="0"/>
          <w:numId w:val="0"/>
        </w:numPr>
        <w:ind w:firstLine="720"/>
      </w:pPr>
      <w:r>
        <w:lastRenderedPageBreak/>
        <w:t xml:space="preserve">  “ipAddr” : “&lt;ipAddr &gt;”,</w:t>
      </w:r>
    </w:p>
    <w:p w:rsidR="004D52F9" w:rsidP="004D52F9" w:rsidRDefault="00A55A44" w14:paraId="7DA8C51B" w14:textId="0664B25E">
      <w:pPr>
        <w:pStyle w:val="FirstLevelBullet"/>
        <w:numPr>
          <w:ilvl w:val="0"/>
          <w:numId w:val="0"/>
        </w:numPr>
        <w:ind w:firstLine="720"/>
      </w:pPr>
      <w:r>
        <w:t xml:space="preserve">  “startLocalPort” : &lt;startLocalPort&gt;</w:t>
      </w:r>
      <w:r w:rsidR="004D52F9">
        <w:t>,</w:t>
      </w:r>
    </w:p>
    <w:p w:rsidR="00283664" w:rsidP="004D52F9" w:rsidRDefault="004D52F9" w14:paraId="69FE39AA" w14:textId="0C1D623E">
      <w:pPr>
        <w:pStyle w:val="FirstLevelBullet"/>
        <w:numPr>
          <w:ilvl w:val="0"/>
          <w:numId w:val="0"/>
        </w:numPr>
        <w:ind w:firstLine="720"/>
      </w:pPr>
      <w:r>
        <w:t xml:space="preserve">  </w:t>
      </w:r>
      <w:r w:rsidR="00A55A44">
        <w:t>“endLocalPort” : &lt;endLocalPort&gt;</w:t>
      </w:r>
      <w:r w:rsidR="00DF22FD">
        <w:t>,</w:t>
      </w:r>
    </w:p>
    <w:p w:rsidR="00DF22FD" w:rsidP="00DF22FD" w:rsidRDefault="00DF22FD" w14:paraId="2809B4A1" w14:textId="25AC16B8">
      <w:pPr>
        <w:ind w:firstLine="720"/>
      </w:pPr>
      <w:r>
        <w:t xml:space="preserve">  “requestId” : </w:t>
      </w:r>
      <w:r w:rsidR="003E0981">
        <w:t>&lt;requestId&gt;</w:t>
      </w:r>
    </w:p>
    <w:p w:rsidR="00216D19" w:rsidP="00216D19" w:rsidRDefault="00216D19" w14:paraId="733AE3A9" w14:textId="684FE805">
      <w:pPr>
        <w:pStyle w:val="ListParagraph"/>
      </w:pPr>
      <w:r>
        <w:t>}</w:t>
      </w:r>
    </w:p>
    <w:p w:rsidR="00216D19" w:rsidP="00216D19" w:rsidRDefault="00216D19" w14:paraId="353CAD60" w14:textId="3CD84510">
      <w:pPr>
        <w:pStyle w:val="ListParagraph"/>
        <w:numPr>
          <w:ilvl w:val="0"/>
          <w:numId w:val="9"/>
        </w:numPr>
        <w:rPr>
          <w:b/>
          <w:bCs/>
        </w:rPr>
      </w:pPr>
      <w:r>
        <w:rPr>
          <w:b/>
          <w:bCs/>
        </w:rPr>
        <w:t xml:space="preserve">Port Forwarding </w:t>
      </w:r>
      <w:r w:rsidR="00283664">
        <w:rPr>
          <w:b/>
          <w:bCs/>
        </w:rPr>
        <w:t>Create</w:t>
      </w:r>
      <w:r>
        <w:rPr>
          <w:b/>
          <w:bCs/>
        </w:rPr>
        <w:t xml:space="preserve"> Response:</w:t>
      </w:r>
    </w:p>
    <w:p w:rsidRPr="00820762" w:rsidR="00216D19" w:rsidP="00216D19" w:rsidRDefault="00604518" w14:paraId="73D413C3" w14:textId="5205551B">
      <w:pPr>
        <w:pStyle w:val="ListParagraph"/>
        <w:numPr>
          <w:ilvl w:val="1"/>
          <w:numId w:val="9"/>
        </w:numPr>
      </w:pPr>
      <w:r>
        <w:t>Tạo Rule</w:t>
      </w:r>
      <w:r w:rsidR="00216D19">
        <w:t xml:space="preserve"> Port Forwarding</w:t>
      </w:r>
      <w:r w:rsidRPr="00820762" w:rsidR="00216D19">
        <w:t xml:space="preserve"> thành công</w:t>
      </w:r>
      <w:r w:rsidR="00216D19">
        <w:t>:</w:t>
      </w:r>
    </w:p>
    <w:p w:rsidR="00216D19" w:rsidP="00216D19" w:rsidRDefault="00216D19" w14:paraId="2A072284" w14:textId="77777777">
      <w:pPr>
        <w:pStyle w:val="FirstLevelBullet"/>
        <w:numPr>
          <w:ilvl w:val="0"/>
          <w:numId w:val="0"/>
        </w:numPr>
        <w:ind w:left="1080"/>
      </w:pPr>
      <w:r>
        <w:t>{</w:t>
      </w:r>
    </w:p>
    <w:p w:rsidR="00216D19" w:rsidP="00216D19" w:rsidRDefault="00216D19" w14:paraId="6EC3F366" w14:textId="77777777">
      <w:pPr>
        <w:pStyle w:val="FirstLevelBullet"/>
        <w:numPr>
          <w:ilvl w:val="0"/>
          <w:numId w:val="0"/>
        </w:numPr>
        <w:ind w:left="720" w:firstLine="360"/>
      </w:pPr>
      <w:r>
        <w:t>"status": 0,</w:t>
      </w:r>
    </w:p>
    <w:p w:rsidR="00216D19" w:rsidP="00216D19" w:rsidRDefault="00B94824" w14:paraId="6E5D7AE6" w14:textId="2BBC8BB2">
      <w:pPr>
        <w:pStyle w:val="FirstLevelBullet"/>
        <w:numPr>
          <w:ilvl w:val="0"/>
          <w:numId w:val="0"/>
        </w:numPr>
        <w:ind w:left="720" w:firstLine="360"/>
      </w:pPr>
      <w:r>
        <w:t>“message”: “</w:t>
      </w:r>
      <w:r w:rsidR="00840E19">
        <w:t>Success</w:t>
      </w:r>
      <w:r>
        <w:t>”</w:t>
      </w:r>
      <w:r w:rsidR="00216D19">
        <w:t>,</w:t>
      </w:r>
    </w:p>
    <w:p w:rsidR="00DF22FD" w:rsidP="00DF22FD" w:rsidRDefault="00DF22FD" w14:paraId="663AC02C" w14:textId="7E76C414">
      <w:pPr>
        <w:pStyle w:val="ListParagraph"/>
        <w:ind w:firstLine="360"/>
      </w:pPr>
      <w:r>
        <w:t xml:space="preserve">“requestId” : </w:t>
      </w:r>
      <w:r w:rsidR="003E0981">
        <w:t>&lt;requestId&gt;</w:t>
      </w:r>
      <w:r>
        <w:t>,</w:t>
      </w:r>
    </w:p>
    <w:p w:rsidR="00216D19" w:rsidP="00216D19" w:rsidRDefault="00216D19" w14:paraId="1340CAA9" w14:textId="77777777">
      <w:pPr>
        <w:pStyle w:val="FirstLevelBullet"/>
        <w:numPr>
          <w:ilvl w:val="0"/>
          <w:numId w:val="0"/>
        </w:numPr>
        <w:ind w:left="720" w:firstLine="360"/>
      </w:pPr>
      <w:r>
        <w:t>"data": {</w:t>
      </w:r>
    </w:p>
    <w:p w:rsidR="00216D19" w:rsidP="00216D19" w:rsidRDefault="00216D19" w14:paraId="28E30477" w14:textId="77777777">
      <w:pPr>
        <w:pStyle w:val="FirstLevelBullet"/>
        <w:numPr>
          <w:ilvl w:val="0"/>
          <w:numId w:val="0"/>
        </w:numPr>
        <w:ind w:left="720" w:firstLine="360"/>
      </w:pPr>
      <w:r>
        <w:t>}</w:t>
      </w:r>
    </w:p>
    <w:p w:rsidR="00216D19" w:rsidP="00216D19" w:rsidRDefault="00216D19" w14:paraId="282F095F" w14:textId="77777777">
      <w:pPr>
        <w:pStyle w:val="FirstLevelBullet"/>
        <w:numPr>
          <w:ilvl w:val="0"/>
          <w:numId w:val="0"/>
        </w:numPr>
        <w:ind w:left="720" w:firstLine="360"/>
      </w:pPr>
      <w:r>
        <w:t>}</w:t>
      </w:r>
    </w:p>
    <w:p w:rsidRPr="00820762" w:rsidR="00216D19" w:rsidP="00216D19" w:rsidRDefault="00604518" w14:paraId="2F874792" w14:textId="4685C0B4">
      <w:pPr>
        <w:pStyle w:val="ListParagraph"/>
        <w:numPr>
          <w:ilvl w:val="1"/>
          <w:numId w:val="9"/>
        </w:numPr>
      </w:pPr>
      <w:r>
        <w:t>Tạo Rule Port Forwarding</w:t>
      </w:r>
      <w:r w:rsidR="00216D19">
        <w:t xml:space="preserve"> thất bại:</w:t>
      </w:r>
    </w:p>
    <w:p w:rsidR="00216D19" w:rsidP="00216D19" w:rsidRDefault="00216D19" w14:paraId="73D17F82" w14:textId="77777777">
      <w:pPr>
        <w:pStyle w:val="FirstLevelBullet"/>
        <w:numPr>
          <w:ilvl w:val="0"/>
          <w:numId w:val="0"/>
        </w:numPr>
        <w:ind w:left="1080"/>
      </w:pPr>
      <w:r>
        <w:t>{</w:t>
      </w:r>
    </w:p>
    <w:p w:rsidR="00216D19" w:rsidP="00216D19" w:rsidRDefault="00183521" w14:paraId="47158567" w14:textId="631CE1CA">
      <w:pPr>
        <w:pStyle w:val="FirstLevelBullet"/>
        <w:numPr>
          <w:ilvl w:val="0"/>
          <w:numId w:val="0"/>
        </w:numPr>
        <w:ind w:left="1080"/>
      </w:pPr>
      <w:r>
        <w:t>“status”: &lt;ErrorCode&gt;</w:t>
      </w:r>
      <w:r w:rsidR="00216D19">
        <w:t>,</w:t>
      </w:r>
    </w:p>
    <w:p w:rsidR="00216D19" w:rsidP="00216D19" w:rsidRDefault="00B94824" w14:paraId="1FAB9EE8" w14:textId="3F5F1312">
      <w:pPr>
        <w:pStyle w:val="FirstLevelBullet"/>
        <w:numPr>
          <w:ilvl w:val="0"/>
          <w:numId w:val="0"/>
        </w:numPr>
        <w:ind w:left="1080"/>
      </w:pPr>
      <w:r>
        <w:t>“message”: “&lt;message&gt;”</w:t>
      </w:r>
      <w:r w:rsidR="00216D19">
        <w:t>,</w:t>
      </w:r>
    </w:p>
    <w:p w:rsidR="00ED47F6" w:rsidP="00ED47F6" w:rsidRDefault="00ED47F6" w14:paraId="59FC5D1F" w14:textId="03103320">
      <w:pPr>
        <w:pStyle w:val="ListParagraph"/>
        <w:ind w:firstLine="360"/>
      </w:pPr>
      <w:r>
        <w:t xml:space="preserve">“requestId” : </w:t>
      </w:r>
      <w:r w:rsidR="003E0981">
        <w:t>&lt;requestId&gt;</w:t>
      </w:r>
      <w:r>
        <w:t>,</w:t>
      </w:r>
    </w:p>
    <w:p w:rsidR="00216D19" w:rsidP="00216D19" w:rsidRDefault="00216D19" w14:paraId="15FBDFA2" w14:textId="77777777">
      <w:pPr>
        <w:pStyle w:val="FirstLevelBullet"/>
        <w:numPr>
          <w:ilvl w:val="0"/>
          <w:numId w:val="0"/>
        </w:numPr>
        <w:ind w:left="1080"/>
      </w:pPr>
      <w:r>
        <w:t>"data": {</w:t>
      </w:r>
    </w:p>
    <w:p w:rsidR="00216D19" w:rsidP="00216D19" w:rsidRDefault="00216D19" w14:paraId="7ABF09E9" w14:textId="77777777">
      <w:pPr>
        <w:pStyle w:val="FirstLevelBullet"/>
        <w:numPr>
          <w:ilvl w:val="0"/>
          <w:numId w:val="0"/>
        </w:numPr>
        <w:ind w:left="1080"/>
      </w:pPr>
      <w:r>
        <w:t>}</w:t>
      </w:r>
    </w:p>
    <w:p w:rsidR="00216D19" w:rsidP="00216D19" w:rsidRDefault="00216D19" w14:paraId="0DEC3B77" w14:textId="77777777">
      <w:pPr>
        <w:pStyle w:val="FirstLevelBullet"/>
        <w:numPr>
          <w:ilvl w:val="0"/>
          <w:numId w:val="0"/>
        </w:numPr>
        <w:ind w:left="1080"/>
      </w:pPr>
      <w:r>
        <w:t>}</w:t>
      </w:r>
    </w:p>
    <w:p w:rsidRPr="00E71A83" w:rsidR="00216D19" w:rsidP="00216D19" w:rsidRDefault="00216D19" w14:paraId="3AB1F59C" w14:textId="77777777">
      <w:pPr>
        <w:rPr>
          <w:b/>
          <w:bCs/>
        </w:rPr>
      </w:pPr>
      <w:r w:rsidRPr="00E71A83">
        <w:rPr>
          <w:b/>
          <w:bCs/>
        </w:rPr>
        <w:t>Mô tả tham số:</w:t>
      </w:r>
    </w:p>
    <w:p w:rsidR="003D4214" w:rsidP="003D4214" w:rsidRDefault="003D4214" w14:paraId="64BCE72E" w14:textId="7B9C06DA">
      <w:pPr>
        <w:pStyle w:val="Caption"/>
        <w:keepNext/>
      </w:pPr>
      <w:bookmarkStart w:name="_Toc113971618" w:id="1153"/>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28</w:t>
      </w:r>
      <w:r>
        <w:fldChar w:fldCharType="end"/>
      </w:r>
      <w:r>
        <w:t xml:space="preserve"> Bảng mô tả tham số trong luồng điều khiển cấu hình tạo Rule Port Forwarding mới</w:t>
      </w:r>
      <w:bookmarkEnd w:id="1153"/>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216D19" w:rsidTr="00E5021C" w14:paraId="37C37068" w14:textId="77777777">
        <w:tc>
          <w:tcPr>
            <w:tcW w:w="713" w:type="dxa"/>
          </w:tcPr>
          <w:p w:rsidR="00216D19" w:rsidP="00E5021C" w:rsidRDefault="00216D19" w14:paraId="5828300C" w14:textId="77777777">
            <w:pPr>
              <w:pStyle w:val="ListParagraph"/>
              <w:ind w:left="0"/>
              <w:rPr>
                <w:b/>
                <w:bCs/>
              </w:rPr>
            </w:pPr>
            <w:r>
              <w:rPr>
                <w:b/>
                <w:bCs/>
              </w:rPr>
              <w:t>STT</w:t>
            </w:r>
          </w:p>
        </w:tc>
        <w:tc>
          <w:tcPr>
            <w:tcW w:w="1597" w:type="dxa"/>
          </w:tcPr>
          <w:p w:rsidR="00216D19" w:rsidP="00E5021C" w:rsidRDefault="00216D19" w14:paraId="18C8160D" w14:textId="77777777">
            <w:pPr>
              <w:pStyle w:val="ListParagraph"/>
              <w:ind w:left="0"/>
              <w:rPr>
                <w:b/>
                <w:bCs/>
              </w:rPr>
            </w:pPr>
            <w:r>
              <w:rPr>
                <w:b/>
                <w:bCs/>
              </w:rPr>
              <w:t>Tham số</w:t>
            </w:r>
          </w:p>
        </w:tc>
        <w:tc>
          <w:tcPr>
            <w:tcW w:w="1546" w:type="dxa"/>
          </w:tcPr>
          <w:p w:rsidR="00216D19" w:rsidP="00E5021C" w:rsidRDefault="00216D19" w14:paraId="4F02B475" w14:textId="77777777">
            <w:pPr>
              <w:pStyle w:val="ListParagraph"/>
              <w:ind w:left="0"/>
              <w:rPr>
                <w:b/>
                <w:bCs/>
              </w:rPr>
            </w:pPr>
            <w:r>
              <w:rPr>
                <w:b/>
                <w:bCs/>
              </w:rPr>
              <w:t>Mô tả</w:t>
            </w:r>
          </w:p>
        </w:tc>
        <w:tc>
          <w:tcPr>
            <w:tcW w:w="1047" w:type="dxa"/>
          </w:tcPr>
          <w:p w:rsidR="00216D19" w:rsidP="00E5021C" w:rsidRDefault="00216D19" w14:paraId="35D1CE23" w14:textId="77777777">
            <w:pPr>
              <w:pStyle w:val="ListParagraph"/>
              <w:ind w:left="0"/>
              <w:rPr>
                <w:b/>
                <w:bCs/>
              </w:rPr>
            </w:pPr>
            <w:r>
              <w:rPr>
                <w:b/>
                <w:bCs/>
              </w:rPr>
              <w:t>Kiểu</w:t>
            </w:r>
          </w:p>
        </w:tc>
        <w:tc>
          <w:tcPr>
            <w:tcW w:w="2241" w:type="dxa"/>
          </w:tcPr>
          <w:p w:rsidR="00216D19" w:rsidP="00E5021C" w:rsidRDefault="00216D19" w14:paraId="4CDDE231" w14:textId="77777777">
            <w:pPr>
              <w:pStyle w:val="ListParagraph"/>
              <w:ind w:left="0"/>
              <w:rPr>
                <w:b/>
                <w:bCs/>
              </w:rPr>
            </w:pPr>
            <w:r>
              <w:rPr>
                <w:b/>
                <w:bCs/>
              </w:rPr>
              <w:t>Giá trị</w:t>
            </w:r>
          </w:p>
        </w:tc>
        <w:tc>
          <w:tcPr>
            <w:tcW w:w="1906" w:type="dxa"/>
          </w:tcPr>
          <w:p w:rsidR="00216D19" w:rsidP="00E5021C" w:rsidRDefault="00216D19" w14:paraId="773B4498" w14:textId="77777777">
            <w:pPr>
              <w:pStyle w:val="ListParagraph"/>
              <w:ind w:left="0"/>
              <w:rPr>
                <w:b/>
                <w:bCs/>
              </w:rPr>
            </w:pPr>
            <w:r>
              <w:rPr>
                <w:b/>
                <w:bCs/>
              </w:rPr>
              <w:t>Json Key</w:t>
            </w:r>
          </w:p>
        </w:tc>
      </w:tr>
      <w:tr w:rsidR="00604518" w:rsidTr="00E5021C" w14:paraId="48CB6088" w14:textId="77777777">
        <w:tc>
          <w:tcPr>
            <w:tcW w:w="713" w:type="dxa"/>
          </w:tcPr>
          <w:p w:rsidRPr="00604518" w:rsidR="00604518" w:rsidP="00E5021C" w:rsidRDefault="00604518" w14:paraId="3ADD2F1F" w14:textId="433826EF">
            <w:pPr>
              <w:pStyle w:val="ListParagraph"/>
              <w:ind w:left="0"/>
            </w:pPr>
            <w:r>
              <w:t>1</w:t>
            </w:r>
          </w:p>
        </w:tc>
        <w:tc>
          <w:tcPr>
            <w:tcW w:w="1597" w:type="dxa"/>
          </w:tcPr>
          <w:p w:rsidRPr="00604518" w:rsidR="00604518" w:rsidRDefault="00604518" w14:paraId="52658E6E" w14:textId="421902C4">
            <w:pPr>
              <w:pStyle w:val="ListParagraph"/>
              <w:ind w:left="0"/>
            </w:pPr>
            <w:r>
              <w:t xml:space="preserve">WAN </w:t>
            </w:r>
            <w:r w:rsidR="00F47479">
              <w:t>Index</w:t>
            </w:r>
          </w:p>
        </w:tc>
        <w:tc>
          <w:tcPr>
            <w:tcW w:w="1546" w:type="dxa"/>
          </w:tcPr>
          <w:p w:rsidRPr="00604518" w:rsidR="00604518" w:rsidP="00E5021C" w:rsidRDefault="00F47479" w14:paraId="1D15E775" w14:textId="070441E5">
            <w:pPr>
              <w:pStyle w:val="ListParagraph"/>
              <w:ind w:left="0"/>
            </w:pPr>
            <w:r>
              <w:t>Index WAN có enable NAT được lựa chọn để tạo rule Port Forwarding</w:t>
            </w:r>
          </w:p>
        </w:tc>
        <w:tc>
          <w:tcPr>
            <w:tcW w:w="1047" w:type="dxa"/>
          </w:tcPr>
          <w:p w:rsidRPr="00604518" w:rsidR="00604518" w:rsidP="00E5021C" w:rsidRDefault="00604518" w14:paraId="6C5D30A5" w14:textId="4DB8BD04">
            <w:pPr>
              <w:pStyle w:val="ListParagraph"/>
              <w:ind w:left="0"/>
            </w:pPr>
            <w:r>
              <w:t>Int</w:t>
            </w:r>
          </w:p>
        </w:tc>
        <w:tc>
          <w:tcPr>
            <w:tcW w:w="2241" w:type="dxa"/>
          </w:tcPr>
          <w:p w:rsidRPr="00604518" w:rsidR="003D7577" w:rsidP="00E5021C" w:rsidRDefault="00F47479" w14:paraId="4E200C2C" w14:textId="1E238C65">
            <w:pPr>
              <w:pStyle w:val="ListParagraph"/>
              <w:ind w:left="0"/>
            </w:pPr>
            <w:r>
              <w:t>0-7</w:t>
            </w:r>
          </w:p>
        </w:tc>
        <w:tc>
          <w:tcPr>
            <w:tcW w:w="1906" w:type="dxa"/>
          </w:tcPr>
          <w:p w:rsidRPr="00604518" w:rsidR="00604518" w:rsidP="00E5021C" w:rsidRDefault="00F47479" w14:paraId="3E7FD2EB" w14:textId="54CDC20D">
            <w:pPr>
              <w:pStyle w:val="ListParagraph"/>
              <w:ind w:left="0"/>
            </w:pPr>
            <w:r>
              <w:t>wanIndex</w:t>
            </w:r>
          </w:p>
        </w:tc>
      </w:tr>
      <w:tr w:rsidR="00216D19" w:rsidTr="00E5021C" w14:paraId="280F5592" w14:textId="77777777">
        <w:tc>
          <w:tcPr>
            <w:tcW w:w="713" w:type="dxa"/>
          </w:tcPr>
          <w:p w:rsidRPr="00020A9F" w:rsidR="00216D19" w:rsidP="00E5021C" w:rsidRDefault="00604518" w14:paraId="5FBC22EA" w14:textId="789D0B53">
            <w:pPr>
              <w:pStyle w:val="ListParagraph"/>
              <w:ind w:left="0"/>
            </w:pPr>
            <w:r>
              <w:t>2</w:t>
            </w:r>
          </w:p>
        </w:tc>
        <w:tc>
          <w:tcPr>
            <w:tcW w:w="1597" w:type="dxa"/>
          </w:tcPr>
          <w:p w:rsidRPr="00020A9F" w:rsidR="00216D19" w:rsidP="00E5021C" w:rsidRDefault="00216D19" w14:paraId="4F9462BE" w14:textId="77777777">
            <w:pPr>
              <w:pStyle w:val="ListParagraph"/>
              <w:ind w:left="0"/>
            </w:pPr>
            <w:r>
              <w:t>Rule index</w:t>
            </w:r>
          </w:p>
        </w:tc>
        <w:tc>
          <w:tcPr>
            <w:tcW w:w="1546" w:type="dxa"/>
          </w:tcPr>
          <w:p w:rsidRPr="00020A9F" w:rsidR="00216D19" w:rsidP="00E5021C" w:rsidRDefault="00604518" w14:paraId="0A9CF6E8" w14:textId="4B8FF72A">
            <w:pPr>
              <w:pStyle w:val="ListParagraph"/>
              <w:ind w:left="0"/>
            </w:pPr>
            <w:r>
              <w:t>Rule Index</w:t>
            </w:r>
            <w:r w:rsidR="00216D19">
              <w:t xml:space="preserve"> </w:t>
            </w:r>
          </w:p>
        </w:tc>
        <w:tc>
          <w:tcPr>
            <w:tcW w:w="1047" w:type="dxa"/>
          </w:tcPr>
          <w:p w:rsidRPr="00020A9F" w:rsidR="00216D19" w:rsidP="00E5021C" w:rsidRDefault="00216D19" w14:paraId="42B8DAA1" w14:textId="77777777">
            <w:pPr>
              <w:pStyle w:val="ListParagraph"/>
              <w:ind w:left="0"/>
            </w:pPr>
            <w:r>
              <w:t>Int</w:t>
            </w:r>
          </w:p>
        </w:tc>
        <w:tc>
          <w:tcPr>
            <w:tcW w:w="2241" w:type="dxa"/>
          </w:tcPr>
          <w:p w:rsidRPr="00020A9F" w:rsidR="00216D19" w:rsidP="00E5021C" w:rsidRDefault="00216D19" w14:paraId="48A81CBE" w14:textId="77777777">
            <w:pPr>
              <w:pStyle w:val="ListParagraph"/>
              <w:ind w:left="0"/>
            </w:pPr>
            <w:r>
              <w:t>0-31</w:t>
            </w:r>
          </w:p>
        </w:tc>
        <w:tc>
          <w:tcPr>
            <w:tcW w:w="1906" w:type="dxa"/>
          </w:tcPr>
          <w:p w:rsidRPr="00020A9F" w:rsidR="00216D19" w:rsidP="00E5021C" w:rsidRDefault="00604518" w14:paraId="74637F16" w14:textId="05111776">
            <w:pPr>
              <w:pStyle w:val="ListParagraph"/>
              <w:ind w:left="0"/>
            </w:pPr>
            <w:r>
              <w:t>rule</w:t>
            </w:r>
            <w:r w:rsidR="00216D19">
              <w:t>Index</w:t>
            </w:r>
          </w:p>
        </w:tc>
      </w:tr>
      <w:tr w:rsidR="00216D19" w:rsidTr="00E5021C" w14:paraId="35A876F6" w14:textId="77777777">
        <w:tc>
          <w:tcPr>
            <w:tcW w:w="713" w:type="dxa"/>
          </w:tcPr>
          <w:p w:rsidRPr="00020A9F" w:rsidR="00216D19" w:rsidP="00E5021C" w:rsidRDefault="00604518" w14:paraId="6F528F23" w14:textId="0FC45182">
            <w:pPr>
              <w:pStyle w:val="ListParagraph"/>
              <w:ind w:left="0"/>
            </w:pPr>
            <w:r>
              <w:t>3</w:t>
            </w:r>
          </w:p>
        </w:tc>
        <w:tc>
          <w:tcPr>
            <w:tcW w:w="1597" w:type="dxa"/>
          </w:tcPr>
          <w:p w:rsidRPr="00020A9F" w:rsidR="00216D19" w:rsidP="00E5021C" w:rsidRDefault="00216D19" w14:paraId="4D4A2E65" w14:textId="77777777">
            <w:pPr>
              <w:pStyle w:val="ListParagraph"/>
              <w:ind w:left="0"/>
            </w:pPr>
            <w:r>
              <w:t xml:space="preserve">Application </w:t>
            </w:r>
          </w:p>
        </w:tc>
        <w:tc>
          <w:tcPr>
            <w:tcW w:w="1546" w:type="dxa"/>
          </w:tcPr>
          <w:p w:rsidR="00216D19" w:rsidP="00E5021C" w:rsidRDefault="00216D19" w14:paraId="31E2BC1F" w14:textId="77777777">
            <w:pPr>
              <w:pStyle w:val="ListParagraph"/>
              <w:ind w:left="0"/>
            </w:pPr>
            <w:r>
              <w:t>Tên một rule Port Forwarding</w:t>
            </w:r>
          </w:p>
        </w:tc>
        <w:tc>
          <w:tcPr>
            <w:tcW w:w="1047" w:type="dxa"/>
          </w:tcPr>
          <w:p w:rsidR="00216D19" w:rsidP="00E5021C" w:rsidRDefault="00216D19" w14:paraId="6257CC86" w14:textId="77777777">
            <w:pPr>
              <w:pStyle w:val="ListParagraph"/>
              <w:ind w:left="0"/>
            </w:pPr>
            <w:r>
              <w:t>String</w:t>
            </w:r>
          </w:p>
        </w:tc>
        <w:tc>
          <w:tcPr>
            <w:tcW w:w="2241" w:type="dxa"/>
          </w:tcPr>
          <w:p w:rsidR="00216D19" w:rsidP="00E5021C" w:rsidRDefault="00216D19" w14:paraId="5D4E13A9" w14:textId="77777777">
            <w:pPr>
              <w:pStyle w:val="ListParagraph"/>
              <w:ind w:left="0"/>
            </w:pPr>
            <w:r>
              <w:t>Chuỗi ký tự</w:t>
            </w:r>
          </w:p>
        </w:tc>
        <w:tc>
          <w:tcPr>
            <w:tcW w:w="1906" w:type="dxa"/>
          </w:tcPr>
          <w:p w:rsidR="00216D19" w:rsidP="00E5021C" w:rsidRDefault="00216D19" w14:paraId="17551237" w14:textId="77777777">
            <w:pPr>
              <w:pStyle w:val="ListParagraph"/>
              <w:ind w:left="0"/>
            </w:pPr>
            <w:r>
              <w:t>application</w:t>
            </w:r>
          </w:p>
        </w:tc>
      </w:tr>
      <w:tr w:rsidR="00216D19" w:rsidTr="00E5021C" w14:paraId="0CF54BA9" w14:textId="77777777">
        <w:tc>
          <w:tcPr>
            <w:tcW w:w="713" w:type="dxa"/>
          </w:tcPr>
          <w:p w:rsidRPr="00020A9F" w:rsidR="00216D19" w:rsidP="00E5021C" w:rsidRDefault="00604518" w14:paraId="1AE890F0" w14:textId="7ACE4EE1">
            <w:pPr>
              <w:pStyle w:val="ListParagraph"/>
              <w:ind w:left="0"/>
            </w:pPr>
            <w:r>
              <w:lastRenderedPageBreak/>
              <w:t>4</w:t>
            </w:r>
          </w:p>
        </w:tc>
        <w:tc>
          <w:tcPr>
            <w:tcW w:w="1597" w:type="dxa"/>
          </w:tcPr>
          <w:p w:rsidRPr="00020A9F" w:rsidR="00216D19" w:rsidP="00E5021C" w:rsidRDefault="00216D19" w14:paraId="670D0B4C" w14:textId="77777777">
            <w:pPr>
              <w:pStyle w:val="ListParagraph"/>
              <w:ind w:left="0"/>
            </w:pPr>
            <w:r>
              <w:t>Protocol</w:t>
            </w:r>
          </w:p>
        </w:tc>
        <w:tc>
          <w:tcPr>
            <w:tcW w:w="1546" w:type="dxa"/>
          </w:tcPr>
          <w:p w:rsidR="00216D19" w:rsidP="00E5021C" w:rsidRDefault="00216D19" w14:paraId="7A7740B7" w14:textId="77777777">
            <w:pPr>
              <w:pStyle w:val="ListParagraph"/>
              <w:ind w:left="0"/>
            </w:pPr>
            <w:r>
              <w:t>Protocal của một rule</w:t>
            </w:r>
          </w:p>
        </w:tc>
        <w:tc>
          <w:tcPr>
            <w:tcW w:w="1047" w:type="dxa"/>
          </w:tcPr>
          <w:p w:rsidR="00216D19" w:rsidP="00E5021C" w:rsidRDefault="00216D19" w14:paraId="4BFAB214" w14:textId="77777777">
            <w:pPr>
              <w:pStyle w:val="ListParagraph"/>
              <w:ind w:left="0"/>
            </w:pPr>
            <w:r>
              <w:t>String</w:t>
            </w:r>
          </w:p>
        </w:tc>
        <w:tc>
          <w:tcPr>
            <w:tcW w:w="2241" w:type="dxa"/>
          </w:tcPr>
          <w:p w:rsidR="00216D19" w:rsidP="00E5021C" w:rsidRDefault="00216D19" w14:paraId="6B8E7E02" w14:textId="77777777">
            <w:pPr>
              <w:pStyle w:val="ListParagraph"/>
              <w:ind w:left="0"/>
            </w:pPr>
            <w:r>
              <w:t>TCP/UDP/ALL</w:t>
            </w:r>
          </w:p>
        </w:tc>
        <w:tc>
          <w:tcPr>
            <w:tcW w:w="1906" w:type="dxa"/>
          </w:tcPr>
          <w:p w:rsidR="00216D19" w:rsidP="00E5021C" w:rsidRDefault="00216D19" w14:paraId="5484FD46" w14:textId="77777777">
            <w:pPr>
              <w:pStyle w:val="ListParagraph"/>
              <w:ind w:left="0"/>
            </w:pPr>
            <w:r>
              <w:t>Protocol</w:t>
            </w:r>
          </w:p>
        </w:tc>
      </w:tr>
      <w:tr w:rsidR="00216D19" w:rsidTr="00E5021C" w14:paraId="59B82A1E" w14:textId="77777777">
        <w:tc>
          <w:tcPr>
            <w:tcW w:w="713" w:type="dxa"/>
          </w:tcPr>
          <w:p w:rsidR="00216D19" w:rsidP="00E5021C" w:rsidRDefault="00604518" w14:paraId="39645515" w14:textId="1909F0CE">
            <w:pPr>
              <w:pStyle w:val="ListParagraph"/>
              <w:ind w:left="0"/>
            </w:pPr>
            <w:r>
              <w:t>5</w:t>
            </w:r>
          </w:p>
        </w:tc>
        <w:tc>
          <w:tcPr>
            <w:tcW w:w="1597" w:type="dxa"/>
          </w:tcPr>
          <w:p w:rsidR="00216D19" w:rsidP="00E5021C" w:rsidRDefault="00216D19" w14:paraId="5920D36E" w14:textId="77777777">
            <w:pPr>
              <w:pStyle w:val="ListParagraph"/>
              <w:ind w:left="0"/>
            </w:pPr>
            <w:r>
              <w:t>Start Remote Port</w:t>
            </w:r>
          </w:p>
        </w:tc>
        <w:tc>
          <w:tcPr>
            <w:tcW w:w="1546" w:type="dxa"/>
          </w:tcPr>
          <w:p w:rsidR="00216D19" w:rsidP="00E5021C" w:rsidRDefault="00216D19" w14:paraId="5B5C03C4" w14:textId="77777777">
            <w:pPr>
              <w:pStyle w:val="ListParagraph"/>
              <w:ind w:left="0"/>
            </w:pPr>
            <w:r>
              <w:t>Start Remote Port của một rule</w:t>
            </w:r>
          </w:p>
        </w:tc>
        <w:tc>
          <w:tcPr>
            <w:tcW w:w="1047" w:type="dxa"/>
          </w:tcPr>
          <w:p w:rsidR="00216D19" w:rsidP="00E5021C" w:rsidRDefault="00216D19" w14:paraId="74096A1D" w14:textId="77777777">
            <w:pPr>
              <w:pStyle w:val="ListParagraph"/>
              <w:ind w:left="0"/>
            </w:pPr>
            <w:r>
              <w:t>Int</w:t>
            </w:r>
          </w:p>
        </w:tc>
        <w:tc>
          <w:tcPr>
            <w:tcW w:w="2241" w:type="dxa"/>
          </w:tcPr>
          <w:p w:rsidR="00216D19" w:rsidP="00E5021C" w:rsidRDefault="00216D19" w14:paraId="2838DAAA" w14:textId="77777777">
            <w:pPr>
              <w:pStyle w:val="ListParagraph"/>
              <w:ind w:left="0"/>
            </w:pPr>
            <w:r>
              <w:t>0-65535</w:t>
            </w:r>
          </w:p>
        </w:tc>
        <w:tc>
          <w:tcPr>
            <w:tcW w:w="1906" w:type="dxa"/>
          </w:tcPr>
          <w:p w:rsidR="00216D19" w:rsidP="00E5021C" w:rsidRDefault="00216D19" w14:paraId="2829769D" w14:textId="77777777">
            <w:pPr>
              <w:pStyle w:val="ListParagraph"/>
              <w:ind w:left="0"/>
            </w:pPr>
            <w:r>
              <w:t>startRemotePort</w:t>
            </w:r>
          </w:p>
        </w:tc>
      </w:tr>
      <w:tr w:rsidR="00216D19" w:rsidTr="00E5021C" w14:paraId="297E5A16" w14:textId="77777777">
        <w:tc>
          <w:tcPr>
            <w:tcW w:w="713" w:type="dxa"/>
          </w:tcPr>
          <w:p w:rsidR="00216D19" w:rsidP="00E5021C" w:rsidRDefault="00604518" w14:paraId="0934ACE0" w14:textId="01F7D8D5">
            <w:pPr>
              <w:pStyle w:val="ListParagraph"/>
              <w:ind w:left="0"/>
            </w:pPr>
            <w:r>
              <w:t>6</w:t>
            </w:r>
          </w:p>
        </w:tc>
        <w:tc>
          <w:tcPr>
            <w:tcW w:w="1597" w:type="dxa"/>
          </w:tcPr>
          <w:p w:rsidR="00216D19" w:rsidP="00E5021C" w:rsidRDefault="00216D19" w14:paraId="44D8B709" w14:textId="77777777">
            <w:pPr>
              <w:pStyle w:val="ListParagraph"/>
              <w:ind w:left="0"/>
            </w:pPr>
            <w:r>
              <w:t>End Remote Port</w:t>
            </w:r>
          </w:p>
        </w:tc>
        <w:tc>
          <w:tcPr>
            <w:tcW w:w="1546" w:type="dxa"/>
          </w:tcPr>
          <w:p w:rsidR="00216D19" w:rsidP="00E5021C" w:rsidRDefault="00216D19" w14:paraId="48F2ADCF" w14:textId="77777777">
            <w:pPr>
              <w:pStyle w:val="ListParagraph"/>
              <w:ind w:left="0"/>
            </w:pPr>
            <w:r>
              <w:t>End Remote Port của một rule</w:t>
            </w:r>
          </w:p>
        </w:tc>
        <w:tc>
          <w:tcPr>
            <w:tcW w:w="1047" w:type="dxa"/>
          </w:tcPr>
          <w:p w:rsidR="00216D19" w:rsidP="00E5021C" w:rsidRDefault="00216D19" w14:paraId="2102BA5D" w14:textId="77777777">
            <w:pPr>
              <w:pStyle w:val="ListParagraph"/>
              <w:ind w:left="0"/>
            </w:pPr>
            <w:r>
              <w:t>Int</w:t>
            </w:r>
          </w:p>
        </w:tc>
        <w:tc>
          <w:tcPr>
            <w:tcW w:w="2241" w:type="dxa"/>
          </w:tcPr>
          <w:p w:rsidR="00216D19" w:rsidP="00E5021C" w:rsidRDefault="00216D19" w14:paraId="00B4454D" w14:textId="77777777">
            <w:pPr>
              <w:pStyle w:val="ListParagraph"/>
              <w:ind w:left="0"/>
            </w:pPr>
            <w:r>
              <w:t>0-65535</w:t>
            </w:r>
          </w:p>
        </w:tc>
        <w:tc>
          <w:tcPr>
            <w:tcW w:w="1906" w:type="dxa"/>
          </w:tcPr>
          <w:p w:rsidR="00216D19" w:rsidP="00E5021C" w:rsidRDefault="00216D19" w14:paraId="1ED34157" w14:textId="77777777">
            <w:pPr>
              <w:pStyle w:val="ListParagraph"/>
              <w:ind w:left="0"/>
            </w:pPr>
            <w:r>
              <w:t>endRemotePort</w:t>
            </w:r>
          </w:p>
        </w:tc>
      </w:tr>
      <w:tr w:rsidR="00216D19" w:rsidTr="00E5021C" w14:paraId="7D7C86E3" w14:textId="77777777">
        <w:tc>
          <w:tcPr>
            <w:tcW w:w="713" w:type="dxa"/>
          </w:tcPr>
          <w:p w:rsidR="00216D19" w:rsidP="00E5021C" w:rsidRDefault="00604518" w14:paraId="6F52B4CD" w14:textId="469D101B">
            <w:pPr>
              <w:pStyle w:val="ListParagraph"/>
              <w:ind w:left="0"/>
            </w:pPr>
            <w:r>
              <w:t>7</w:t>
            </w:r>
          </w:p>
        </w:tc>
        <w:tc>
          <w:tcPr>
            <w:tcW w:w="1597" w:type="dxa"/>
          </w:tcPr>
          <w:p w:rsidR="00216D19" w:rsidP="00E5021C" w:rsidRDefault="00216D19" w14:paraId="52EF0483" w14:textId="77777777">
            <w:pPr>
              <w:pStyle w:val="ListParagraph"/>
              <w:ind w:left="0"/>
            </w:pPr>
            <w:r>
              <w:t>Local IP Address</w:t>
            </w:r>
          </w:p>
        </w:tc>
        <w:tc>
          <w:tcPr>
            <w:tcW w:w="1546" w:type="dxa"/>
          </w:tcPr>
          <w:p w:rsidR="00216D19" w:rsidP="00E5021C" w:rsidRDefault="00216D19" w14:paraId="368CE457" w14:textId="77777777">
            <w:pPr>
              <w:pStyle w:val="ListParagraph"/>
              <w:ind w:left="0"/>
            </w:pPr>
            <w:r>
              <w:t>Địa chỉ IP Local của một rule</w:t>
            </w:r>
          </w:p>
        </w:tc>
        <w:tc>
          <w:tcPr>
            <w:tcW w:w="1047" w:type="dxa"/>
          </w:tcPr>
          <w:p w:rsidR="00216D19" w:rsidP="00E5021C" w:rsidRDefault="00216D19" w14:paraId="5620B3C6" w14:textId="77777777">
            <w:pPr>
              <w:pStyle w:val="ListParagraph"/>
              <w:ind w:left="0"/>
            </w:pPr>
            <w:r>
              <w:t>String</w:t>
            </w:r>
          </w:p>
        </w:tc>
        <w:tc>
          <w:tcPr>
            <w:tcW w:w="2241" w:type="dxa"/>
          </w:tcPr>
          <w:p w:rsidR="00216D19" w:rsidP="00E5021C" w:rsidRDefault="00216D19" w14:paraId="3F9D886C" w14:textId="77777777">
            <w:pPr>
              <w:pStyle w:val="ListParagraph"/>
              <w:ind w:left="0"/>
            </w:pPr>
            <w:r>
              <w:t>Chuỗi ký tự dạng địa chỉ IP</w:t>
            </w:r>
          </w:p>
        </w:tc>
        <w:tc>
          <w:tcPr>
            <w:tcW w:w="1906" w:type="dxa"/>
          </w:tcPr>
          <w:p w:rsidR="00216D19" w:rsidP="00E5021C" w:rsidRDefault="00216D19" w14:paraId="19877ABE" w14:textId="77777777">
            <w:pPr>
              <w:pStyle w:val="ListParagraph"/>
              <w:ind w:left="0"/>
            </w:pPr>
            <w:r>
              <w:t>ipAddr</w:t>
            </w:r>
          </w:p>
        </w:tc>
      </w:tr>
      <w:tr w:rsidR="00216D19" w:rsidTr="00E5021C" w14:paraId="37D83B1B" w14:textId="77777777">
        <w:tc>
          <w:tcPr>
            <w:tcW w:w="713" w:type="dxa"/>
          </w:tcPr>
          <w:p w:rsidR="00216D19" w:rsidP="00E5021C" w:rsidRDefault="00604518" w14:paraId="2D4FB7B0" w14:textId="481236DB">
            <w:pPr>
              <w:pStyle w:val="ListParagraph"/>
              <w:ind w:left="0"/>
            </w:pPr>
            <w:r>
              <w:t>8</w:t>
            </w:r>
          </w:p>
        </w:tc>
        <w:tc>
          <w:tcPr>
            <w:tcW w:w="1597" w:type="dxa"/>
          </w:tcPr>
          <w:p w:rsidR="00216D19" w:rsidP="00E5021C" w:rsidRDefault="00216D19" w14:paraId="6646B347" w14:textId="77777777">
            <w:pPr>
              <w:pStyle w:val="ListParagraph"/>
              <w:ind w:left="0"/>
            </w:pPr>
            <w:r>
              <w:t>Start Local Port</w:t>
            </w:r>
          </w:p>
        </w:tc>
        <w:tc>
          <w:tcPr>
            <w:tcW w:w="1546" w:type="dxa"/>
          </w:tcPr>
          <w:p w:rsidR="00216D19" w:rsidP="00E5021C" w:rsidRDefault="00216D19" w14:paraId="41588A8D" w14:textId="77777777">
            <w:pPr>
              <w:pStyle w:val="ListParagraph"/>
              <w:ind w:left="0"/>
            </w:pPr>
            <w:r>
              <w:t>Start Local Port của một rule</w:t>
            </w:r>
          </w:p>
        </w:tc>
        <w:tc>
          <w:tcPr>
            <w:tcW w:w="1047" w:type="dxa"/>
          </w:tcPr>
          <w:p w:rsidR="00216D19" w:rsidP="00E5021C" w:rsidRDefault="00216D19" w14:paraId="7CC8224E" w14:textId="77777777">
            <w:pPr>
              <w:pStyle w:val="ListParagraph"/>
              <w:ind w:left="0"/>
            </w:pPr>
            <w:r>
              <w:t>Int</w:t>
            </w:r>
          </w:p>
        </w:tc>
        <w:tc>
          <w:tcPr>
            <w:tcW w:w="2241" w:type="dxa"/>
          </w:tcPr>
          <w:p w:rsidR="00216D19" w:rsidP="00E5021C" w:rsidRDefault="00216D19" w14:paraId="24D8F76F" w14:textId="77777777">
            <w:pPr>
              <w:pStyle w:val="ListParagraph"/>
              <w:ind w:left="0"/>
            </w:pPr>
            <w:r>
              <w:t>0-65535</w:t>
            </w:r>
          </w:p>
        </w:tc>
        <w:tc>
          <w:tcPr>
            <w:tcW w:w="1906" w:type="dxa"/>
          </w:tcPr>
          <w:p w:rsidR="00216D19" w:rsidP="00E5021C" w:rsidRDefault="00216D19" w14:paraId="329922C9" w14:textId="77777777">
            <w:pPr>
              <w:pStyle w:val="ListParagraph"/>
              <w:ind w:left="0"/>
            </w:pPr>
            <w:r>
              <w:t>startLocalPort</w:t>
            </w:r>
          </w:p>
        </w:tc>
      </w:tr>
      <w:tr w:rsidR="00216D19" w:rsidTr="00E5021C" w14:paraId="596D56DE" w14:textId="77777777">
        <w:tc>
          <w:tcPr>
            <w:tcW w:w="713" w:type="dxa"/>
          </w:tcPr>
          <w:p w:rsidR="00216D19" w:rsidP="00E5021C" w:rsidRDefault="00604518" w14:paraId="7D605C96" w14:textId="157611C3">
            <w:pPr>
              <w:pStyle w:val="ListParagraph"/>
              <w:ind w:left="0"/>
            </w:pPr>
            <w:r>
              <w:t>9</w:t>
            </w:r>
          </w:p>
        </w:tc>
        <w:tc>
          <w:tcPr>
            <w:tcW w:w="1597" w:type="dxa"/>
          </w:tcPr>
          <w:p w:rsidR="00216D19" w:rsidP="00E5021C" w:rsidRDefault="00216D19" w14:paraId="74CCE844" w14:textId="77777777">
            <w:pPr>
              <w:pStyle w:val="ListParagraph"/>
              <w:ind w:left="0"/>
            </w:pPr>
            <w:r>
              <w:t>End Local Port</w:t>
            </w:r>
          </w:p>
        </w:tc>
        <w:tc>
          <w:tcPr>
            <w:tcW w:w="1546" w:type="dxa"/>
          </w:tcPr>
          <w:p w:rsidR="00216D19" w:rsidP="00E5021C" w:rsidRDefault="00216D19" w14:paraId="73F7699E" w14:textId="77777777">
            <w:pPr>
              <w:pStyle w:val="ListParagraph"/>
              <w:ind w:left="0"/>
            </w:pPr>
            <w:r>
              <w:t>End Local Port của một rule</w:t>
            </w:r>
          </w:p>
        </w:tc>
        <w:tc>
          <w:tcPr>
            <w:tcW w:w="1047" w:type="dxa"/>
          </w:tcPr>
          <w:p w:rsidR="00216D19" w:rsidP="00E5021C" w:rsidRDefault="00216D19" w14:paraId="759BC868" w14:textId="77777777">
            <w:pPr>
              <w:pStyle w:val="ListParagraph"/>
              <w:ind w:left="0"/>
            </w:pPr>
            <w:r>
              <w:t>Int</w:t>
            </w:r>
          </w:p>
        </w:tc>
        <w:tc>
          <w:tcPr>
            <w:tcW w:w="2241" w:type="dxa"/>
          </w:tcPr>
          <w:p w:rsidR="00216D19" w:rsidP="00E5021C" w:rsidRDefault="00216D19" w14:paraId="74644147" w14:textId="77777777">
            <w:pPr>
              <w:pStyle w:val="ListParagraph"/>
              <w:ind w:left="0"/>
            </w:pPr>
            <w:r>
              <w:t>0-65535</w:t>
            </w:r>
          </w:p>
        </w:tc>
        <w:tc>
          <w:tcPr>
            <w:tcW w:w="1906" w:type="dxa"/>
          </w:tcPr>
          <w:p w:rsidR="00216D19" w:rsidP="00E5021C" w:rsidRDefault="00216D19" w14:paraId="4529389A" w14:textId="77777777">
            <w:pPr>
              <w:pStyle w:val="ListParagraph"/>
              <w:ind w:left="0"/>
            </w:pPr>
            <w:r>
              <w:t>endLocalPort</w:t>
            </w:r>
          </w:p>
        </w:tc>
      </w:tr>
    </w:tbl>
    <w:p w:rsidR="00E351CE" w:rsidP="0043581E" w:rsidRDefault="00E351CE" w14:paraId="06692609" w14:textId="34AEE041"/>
    <w:p w:rsidR="003065CD" w:rsidP="003065CD" w:rsidRDefault="003065CD" w14:paraId="6BD5541E" w14:textId="749A51DF">
      <w:pPr>
        <w:pStyle w:val="Heading3"/>
      </w:pPr>
      <w:bookmarkStart w:name="_Toc113971543" w:id="1154"/>
      <w:r>
        <w:t xml:space="preserve">Usecase – Điều khiển sửa cấu hình Rule Port Forwarding hiện tại qua </w:t>
      </w:r>
      <w:r w:rsidR="007A6979">
        <w:t>Mobile App</w:t>
      </w:r>
      <w:bookmarkEnd w:id="1154"/>
    </w:p>
    <w:tbl>
      <w:tblPr>
        <w:tblStyle w:val="TableGrid"/>
        <w:tblW w:w="0" w:type="auto"/>
        <w:tblLook w:val="04A0" w:firstRow="1" w:lastRow="0" w:firstColumn="1" w:lastColumn="0" w:noHBand="0" w:noVBand="1"/>
      </w:tblPr>
      <w:tblGrid>
        <w:gridCol w:w="1885"/>
        <w:gridCol w:w="7340"/>
      </w:tblGrid>
      <w:tr w:rsidR="003065CD" w:rsidTr="3BF1215F" w14:paraId="2837DCC3" w14:textId="77777777">
        <w:tc>
          <w:tcPr>
            <w:tcW w:w="1885" w:type="dxa"/>
          </w:tcPr>
          <w:p w:rsidR="003065CD" w:rsidP="00E5021C" w:rsidRDefault="003065CD" w14:paraId="7208E1C1" w14:textId="77777777">
            <w:r>
              <w:t>ID</w:t>
            </w:r>
          </w:p>
        </w:tc>
        <w:tc>
          <w:tcPr>
            <w:tcW w:w="7340" w:type="dxa"/>
          </w:tcPr>
          <w:p w:rsidR="003065CD" w:rsidP="00E5021C" w:rsidRDefault="003065CD" w14:paraId="59C9A7D1" w14:textId="4A06B980">
            <w:r>
              <w:t>UC-3</w:t>
            </w:r>
            <w:r w:rsidR="00861799">
              <w:t>1</w:t>
            </w:r>
          </w:p>
        </w:tc>
      </w:tr>
      <w:tr w:rsidR="003065CD" w:rsidTr="3BF1215F" w14:paraId="7A729DA6" w14:textId="77777777">
        <w:tc>
          <w:tcPr>
            <w:tcW w:w="1885" w:type="dxa"/>
          </w:tcPr>
          <w:p w:rsidR="003065CD" w:rsidP="00E5021C" w:rsidRDefault="003065CD" w14:paraId="021CE488" w14:textId="77777777">
            <w:r>
              <w:t>Name</w:t>
            </w:r>
          </w:p>
        </w:tc>
        <w:tc>
          <w:tcPr>
            <w:tcW w:w="7340" w:type="dxa"/>
          </w:tcPr>
          <w:p w:rsidR="003065CD" w:rsidP="00E5021C" w:rsidRDefault="003065CD" w14:paraId="2977F805" w14:textId="7F074AE6">
            <w:r>
              <w:t xml:space="preserve">Điều khiển sửa cấu hình Rule Port Forwarding hiện tại qua </w:t>
            </w:r>
            <w:r w:rsidR="007A6979">
              <w:t>Mobile App</w:t>
            </w:r>
          </w:p>
        </w:tc>
      </w:tr>
      <w:tr w:rsidR="003065CD" w:rsidTr="3BF1215F" w14:paraId="6DC25383" w14:textId="77777777">
        <w:tc>
          <w:tcPr>
            <w:tcW w:w="1885" w:type="dxa"/>
          </w:tcPr>
          <w:p w:rsidR="003065CD" w:rsidP="00E5021C" w:rsidRDefault="003065CD" w14:paraId="1A16E53D" w14:textId="77777777">
            <w:r>
              <w:t>Description</w:t>
            </w:r>
          </w:p>
        </w:tc>
        <w:tc>
          <w:tcPr>
            <w:tcW w:w="7340" w:type="dxa"/>
          </w:tcPr>
          <w:p w:rsidR="003065CD" w:rsidP="00E5021C" w:rsidRDefault="007A6979" w14:paraId="7B65196B" w14:textId="55D14CDE">
            <w:pPr>
              <w:pStyle w:val="FirstLevelBullet"/>
            </w:pPr>
            <w:r>
              <w:t>Mobile App</w:t>
            </w:r>
            <w:r w:rsidR="003065CD">
              <w:t xml:space="preserve"> gửi yêu cầu sửa cấu hình một Rule Port Forwarding hiện tại </w:t>
            </w:r>
          </w:p>
          <w:p w:rsidR="00B92C7A" w:rsidRDefault="1A549E31" w14:paraId="4288906C" w14:textId="0AA359DE">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3065CD" w:rsidP="00E5021C" w:rsidRDefault="003065CD" w14:paraId="6FC0469A" w14:textId="77777777">
            <w:pPr>
              <w:pStyle w:val="FirstLevelBullet"/>
            </w:pPr>
            <w:r>
              <w:t>ONT nhận yêu cầu, xử lý và gửi lại phản hồi cấu hình thành công hay thất bại.</w:t>
            </w:r>
          </w:p>
          <w:p w:rsidR="00645C95" w:rsidP="00645C95" w:rsidRDefault="00645C95" w14:paraId="708D09EA" w14:textId="45679773">
            <w:pPr>
              <w:pStyle w:val="FirstLevelBullet"/>
              <w:numPr>
                <w:ilvl w:val="0"/>
                <w:numId w:val="0"/>
              </w:numPr>
              <w:ind w:left="360"/>
            </w:pPr>
            <w:r>
              <w:t>Lưu ý: Chỉ sửa một rule khi rule đó đã được tạo.</w:t>
            </w:r>
          </w:p>
        </w:tc>
      </w:tr>
      <w:tr w:rsidR="003065CD" w:rsidTr="3BF1215F" w14:paraId="5C631D1D" w14:textId="77777777">
        <w:tc>
          <w:tcPr>
            <w:tcW w:w="1885" w:type="dxa"/>
          </w:tcPr>
          <w:p w:rsidR="003065CD" w:rsidP="00E5021C" w:rsidRDefault="003065CD" w14:paraId="530AAC05" w14:textId="77777777">
            <w:r>
              <w:t>Actor</w:t>
            </w:r>
          </w:p>
        </w:tc>
        <w:tc>
          <w:tcPr>
            <w:tcW w:w="7340" w:type="dxa"/>
          </w:tcPr>
          <w:p w:rsidR="003065CD" w:rsidP="00E5021C" w:rsidRDefault="003065CD" w14:paraId="5B761727" w14:textId="77777777">
            <w:r>
              <w:t>Admin</w:t>
            </w:r>
          </w:p>
        </w:tc>
      </w:tr>
      <w:tr w:rsidR="003065CD" w:rsidTr="3BF1215F" w14:paraId="1C03683D" w14:textId="77777777">
        <w:tc>
          <w:tcPr>
            <w:tcW w:w="1885" w:type="dxa"/>
          </w:tcPr>
          <w:p w:rsidR="003065CD" w:rsidP="00E5021C" w:rsidRDefault="003065CD" w14:paraId="6160DB97" w14:textId="77777777">
            <w:r>
              <w:t>Pre-condition</w:t>
            </w:r>
          </w:p>
        </w:tc>
        <w:tc>
          <w:tcPr>
            <w:tcW w:w="7340" w:type="dxa"/>
          </w:tcPr>
          <w:p w:rsidR="003065CD" w:rsidP="00E5021C" w:rsidRDefault="003065CD" w14:paraId="5BD52BEF" w14:textId="597ECF77">
            <w:r>
              <w:t xml:space="preserve">Thiết bị hoạt động bình thường, </w:t>
            </w:r>
            <w:r w:rsidR="007A6979">
              <w:t>Mobile App</w:t>
            </w:r>
            <w:r>
              <w:t xml:space="preserve"> đã đăng nhập thành công vào thiết bị và được cấp phiên truy nhập</w:t>
            </w:r>
          </w:p>
        </w:tc>
      </w:tr>
      <w:tr w:rsidR="003065CD" w:rsidTr="3BF1215F" w14:paraId="64884EA6" w14:textId="77777777">
        <w:tc>
          <w:tcPr>
            <w:tcW w:w="1885" w:type="dxa"/>
          </w:tcPr>
          <w:p w:rsidR="003065CD" w:rsidP="00E5021C" w:rsidRDefault="003065CD" w14:paraId="49C29BAA" w14:textId="77777777">
            <w:r>
              <w:t>Post-condition</w:t>
            </w:r>
          </w:p>
        </w:tc>
        <w:tc>
          <w:tcPr>
            <w:tcW w:w="7340" w:type="dxa"/>
          </w:tcPr>
          <w:p w:rsidR="003065CD" w:rsidP="00E5021C" w:rsidRDefault="003065CD" w14:paraId="49DAA8BE" w14:textId="70E9FADE">
            <w:r>
              <w:t xml:space="preserve">Thiết bị phản hồi đầy đủ các thông tin cho </w:t>
            </w:r>
            <w:r w:rsidR="007A6979">
              <w:t>Mobile App</w:t>
            </w:r>
          </w:p>
        </w:tc>
      </w:tr>
    </w:tbl>
    <w:p w:rsidRPr="00A13CE7" w:rsidR="003065CD" w:rsidP="003065CD" w:rsidRDefault="003065CD" w14:paraId="5C3E1709" w14:textId="77777777"/>
    <w:p w:rsidR="003065CD" w:rsidP="003065CD" w:rsidRDefault="003065CD" w14:paraId="5506A137" w14:textId="77777777">
      <w:pPr>
        <w:rPr>
          <w:b/>
          <w:bCs/>
        </w:rPr>
      </w:pPr>
      <w:r w:rsidRPr="003C44BD">
        <w:rPr>
          <w:b/>
          <w:bCs/>
        </w:rPr>
        <w:t>Luồng dữ liệu:</w:t>
      </w:r>
    </w:p>
    <w:p w:rsidR="003065CD" w:rsidP="003065CD" w:rsidRDefault="003065CD" w14:paraId="7F36ACB5" w14:textId="77777777">
      <w:pPr>
        <w:pStyle w:val="ANSVNormal1"/>
        <w:keepNext/>
        <w:jc w:val="center"/>
      </w:pPr>
      <w:r>
        <w:object w:dxaOrig="9180" w:dyaOrig="5296" w14:anchorId="2B94FEEA">
          <v:shape id="_x0000_i1048" style="width:459.75pt;height:265.5pt" o:ole="" type="#_x0000_t75">
            <v:imagedata o:title="" r:id="rId65"/>
          </v:shape>
          <o:OLEObject Type="Embed" ProgID="Visio.Drawing.15" ShapeID="_x0000_i1048" DrawAspect="Content" ObjectID="_1724768654" r:id="rId66"/>
        </w:object>
      </w:r>
    </w:p>
    <w:p w:rsidR="003065CD" w:rsidP="003065CD" w:rsidRDefault="003065CD" w14:paraId="7A6398DD" w14:textId="14073A5F">
      <w:pPr>
        <w:pStyle w:val="Caption"/>
      </w:pPr>
      <w:bookmarkStart w:name="_Toc113971671" w:id="1155"/>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29</w:t>
      </w:r>
      <w:r>
        <w:fldChar w:fldCharType="end"/>
      </w:r>
      <w:r>
        <w:t xml:space="preserve"> Luồng điều khiển sửa cấu hình Rule Port Forwarding qua </w:t>
      </w:r>
      <w:r w:rsidR="007A6979">
        <w:t>Mobile App</w:t>
      </w:r>
      <w:bookmarkEnd w:id="1155"/>
    </w:p>
    <w:p w:rsidR="003065CD" w:rsidP="003065CD" w:rsidRDefault="00F02801" w14:paraId="586BC5DA" w14:textId="09550C7C">
      <w:pPr>
        <w:rPr>
          <w:b/>
          <w:bCs/>
        </w:rPr>
      </w:pPr>
      <w:r>
        <w:rPr>
          <w:b/>
          <w:bCs/>
        </w:rPr>
        <w:t xml:space="preserve">Cấu trúc payload </w:t>
      </w:r>
      <w:r w:rsidRPr="00AB6FAB" w:rsidR="003065CD">
        <w:rPr>
          <w:b/>
          <w:bCs/>
        </w:rPr>
        <w:t>của bản tin:</w:t>
      </w:r>
    </w:p>
    <w:p w:rsidR="003065CD" w:rsidP="003065CD" w:rsidRDefault="003065CD" w14:paraId="39921EA7" w14:textId="10AF34E1">
      <w:pPr>
        <w:pStyle w:val="ListParagraph"/>
        <w:numPr>
          <w:ilvl w:val="0"/>
          <w:numId w:val="9"/>
        </w:numPr>
        <w:rPr>
          <w:b/>
          <w:bCs/>
        </w:rPr>
      </w:pPr>
      <w:r>
        <w:rPr>
          <w:b/>
          <w:bCs/>
        </w:rPr>
        <w:t>Port Forwarding Edit Request:</w:t>
      </w:r>
    </w:p>
    <w:p w:rsidR="003065CD" w:rsidP="003065CD" w:rsidRDefault="003065CD" w14:paraId="35AEBA12" w14:textId="30B67B53">
      <w:pPr>
        <w:pStyle w:val="ListParagraph"/>
      </w:pPr>
      <w:r>
        <w:t>{“action” : “portforwardEdit”,</w:t>
      </w:r>
    </w:p>
    <w:p w:rsidR="003065CD" w:rsidP="003065CD" w:rsidRDefault="003065CD" w14:paraId="0B25105F" w14:textId="2DD19345">
      <w:pPr>
        <w:pStyle w:val="ListParagraph"/>
      </w:pPr>
      <w:r>
        <w:t xml:space="preserve">  “</w:t>
      </w:r>
      <w:r w:rsidR="00F47479">
        <w:t>wanIndex</w:t>
      </w:r>
      <w:r w:rsidR="00A55A44">
        <w:t xml:space="preserve">” : </w:t>
      </w:r>
      <w:r>
        <w:t>&lt;</w:t>
      </w:r>
      <w:r w:rsidR="00F47479">
        <w:t>wanIndex</w:t>
      </w:r>
      <w:r w:rsidR="00A55A44">
        <w:t>&gt;</w:t>
      </w:r>
      <w:r>
        <w:t>,</w:t>
      </w:r>
    </w:p>
    <w:p w:rsidR="003065CD" w:rsidP="003065CD" w:rsidRDefault="00A55A44" w14:paraId="27F1B919" w14:textId="42BCE600">
      <w:pPr>
        <w:pStyle w:val="ListParagraph"/>
      </w:pPr>
      <w:r>
        <w:t xml:space="preserve">  “ruleIndex” : &lt;ruleIndex&gt;</w:t>
      </w:r>
      <w:r w:rsidR="003065CD">
        <w:t>,</w:t>
      </w:r>
    </w:p>
    <w:p w:rsidR="003065CD" w:rsidP="003065CD" w:rsidRDefault="003065CD" w14:paraId="7F56AA7A" w14:textId="77777777">
      <w:pPr>
        <w:pStyle w:val="FirstLevelBullet"/>
        <w:numPr>
          <w:ilvl w:val="0"/>
          <w:numId w:val="0"/>
        </w:numPr>
        <w:ind w:firstLine="720"/>
      </w:pPr>
      <w:r>
        <w:t xml:space="preserve">  “application” : “&lt;application&gt;”,</w:t>
      </w:r>
    </w:p>
    <w:p w:rsidR="003065CD" w:rsidP="003065CD" w:rsidRDefault="003065CD" w14:paraId="3AD70594" w14:textId="77777777">
      <w:pPr>
        <w:pStyle w:val="FirstLevelBullet"/>
        <w:numPr>
          <w:ilvl w:val="0"/>
          <w:numId w:val="0"/>
        </w:numPr>
        <w:ind w:firstLine="720"/>
      </w:pPr>
      <w:r>
        <w:t xml:space="preserve">  “protocol” : “&lt;protocol&gt;” ,</w:t>
      </w:r>
    </w:p>
    <w:p w:rsidR="003065CD" w:rsidP="003065CD" w:rsidRDefault="00A55A44" w14:paraId="65FDD0F6" w14:textId="463467E6">
      <w:pPr>
        <w:pStyle w:val="FirstLevelBullet"/>
        <w:numPr>
          <w:ilvl w:val="0"/>
          <w:numId w:val="0"/>
        </w:numPr>
        <w:ind w:firstLine="720"/>
      </w:pPr>
      <w:r>
        <w:t xml:space="preserve">  “startRemotePort” : &lt;startRemotePort&gt;</w:t>
      </w:r>
      <w:r w:rsidR="003065CD">
        <w:t>,</w:t>
      </w:r>
    </w:p>
    <w:p w:rsidR="003065CD" w:rsidP="003065CD" w:rsidRDefault="003065CD" w14:paraId="5546512C" w14:textId="18FA6B46">
      <w:pPr>
        <w:pStyle w:val="FirstLevelBullet"/>
        <w:numPr>
          <w:ilvl w:val="0"/>
          <w:numId w:val="0"/>
        </w:numPr>
        <w:ind w:firstLine="720"/>
      </w:pPr>
      <w:r>
        <w:t xml:space="preserve">  “e</w:t>
      </w:r>
      <w:r w:rsidR="00A55A44">
        <w:t>ndRemotePort” : &lt;endRemotePort&gt;</w:t>
      </w:r>
      <w:r>
        <w:t>,</w:t>
      </w:r>
    </w:p>
    <w:p w:rsidR="003065CD" w:rsidP="003065CD" w:rsidRDefault="003065CD" w14:paraId="05A4DCBB" w14:textId="77777777">
      <w:pPr>
        <w:pStyle w:val="FirstLevelBullet"/>
        <w:numPr>
          <w:ilvl w:val="0"/>
          <w:numId w:val="0"/>
        </w:numPr>
        <w:ind w:firstLine="720"/>
      </w:pPr>
      <w:r>
        <w:t xml:space="preserve">  “ipAddr” : “&lt;ipAddr &gt;”,</w:t>
      </w:r>
    </w:p>
    <w:p w:rsidR="003065CD" w:rsidP="003065CD" w:rsidRDefault="00A55A44" w14:paraId="20B499F3" w14:textId="1B18E982">
      <w:pPr>
        <w:pStyle w:val="FirstLevelBullet"/>
        <w:numPr>
          <w:ilvl w:val="0"/>
          <w:numId w:val="0"/>
        </w:numPr>
        <w:ind w:firstLine="720"/>
      </w:pPr>
      <w:r>
        <w:t xml:space="preserve">  “startLocalPort” : </w:t>
      </w:r>
      <w:r w:rsidR="003065CD">
        <w:t>&lt;startLocalPort</w:t>
      </w:r>
      <w:r>
        <w:t xml:space="preserve"> &gt;</w:t>
      </w:r>
      <w:r w:rsidR="003065CD">
        <w:t>,</w:t>
      </w:r>
    </w:p>
    <w:p w:rsidR="003065CD" w:rsidP="003065CD" w:rsidRDefault="003065CD" w14:paraId="4B82B29A" w14:textId="17D2D857">
      <w:pPr>
        <w:pStyle w:val="FirstLevelBullet"/>
        <w:numPr>
          <w:ilvl w:val="0"/>
          <w:numId w:val="0"/>
        </w:numPr>
        <w:ind w:firstLine="720"/>
      </w:pPr>
      <w:r>
        <w:t xml:space="preserve">  “e</w:t>
      </w:r>
      <w:r w:rsidR="00A55A44">
        <w:t>ndLocalPort” : &lt;endLocalPort &gt;</w:t>
      </w:r>
      <w:r w:rsidR="00ED47F6">
        <w:t>,</w:t>
      </w:r>
    </w:p>
    <w:p w:rsidR="00ED47F6" w:rsidP="00ED47F6" w:rsidRDefault="00ED47F6" w14:paraId="22C79F2C" w14:textId="7220D693">
      <w:pPr>
        <w:ind w:firstLine="720"/>
      </w:pPr>
      <w:r>
        <w:t xml:space="preserve">  “requestId” : </w:t>
      </w:r>
      <w:r w:rsidR="003E0981">
        <w:t>&lt;requestId&gt;</w:t>
      </w:r>
      <w:r>
        <w:t>,</w:t>
      </w:r>
    </w:p>
    <w:p w:rsidR="003065CD" w:rsidP="003065CD" w:rsidRDefault="003065CD" w14:paraId="700AA80B" w14:textId="77777777">
      <w:pPr>
        <w:pStyle w:val="ListParagraph"/>
      </w:pPr>
      <w:r>
        <w:t>}</w:t>
      </w:r>
    </w:p>
    <w:p w:rsidR="003065CD" w:rsidP="003065CD" w:rsidRDefault="003065CD" w14:paraId="63DD8FA0" w14:textId="675D848E">
      <w:pPr>
        <w:pStyle w:val="ListParagraph"/>
        <w:numPr>
          <w:ilvl w:val="0"/>
          <w:numId w:val="9"/>
        </w:numPr>
        <w:rPr>
          <w:b/>
          <w:bCs/>
        </w:rPr>
      </w:pPr>
      <w:r>
        <w:rPr>
          <w:b/>
          <w:bCs/>
        </w:rPr>
        <w:t>Port Forwarding Edit Response:</w:t>
      </w:r>
    </w:p>
    <w:p w:rsidRPr="00820762" w:rsidR="003065CD" w:rsidP="003065CD" w:rsidRDefault="00040882" w14:paraId="45DBE10A" w14:textId="5C0B7D91">
      <w:pPr>
        <w:pStyle w:val="ListParagraph"/>
        <w:numPr>
          <w:ilvl w:val="1"/>
          <w:numId w:val="9"/>
        </w:numPr>
      </w:pPr>
      <w:r>
        <w:t xml:space="preserve">Edit </w:t>
      </w:r>
      <w:r w:rsidR="003065CD">
        <w:t>Rule Port Forwarding</w:t>
      </w:r>
      <w:r w:rsidRPr="00820762" w:rsidR="003065CD">
        <w:t xml:space="preserve"> thành công</w:t>
      </w:r>
      <w:r w:rsidR="003065CD">
        <w:t>:</w:t>
      </w:r>
    </w:p>
    <w:p w:rsidR="003065CD" w:rsidP="003065CD" w:rsidRDefault="003065CD" w14:paraId="1F551666" w14:textId="77777777">
      <w:pPr>
        <w:pStyle w:val="FirstLevelBullet"/>
        <w:numPr>
          <w:ilvl w:val="0"/>
          <w:numId w:val="0"/>
        </w:numPr>
        <w:ind w:left="1080"/>
      </w:pPr>
      <w:r>
        <w:t>{</w:t>
      </w:r>
    </w:p>
    <w:p w:rsidR="003065CD" w:rsidP="003065CD" w:rsidRDefault="003065CD" w14:paraId="1E4911C3" w14:textId="77777777">
      <w:pPr>
        <w:pStyle w:val="FirstLevelBullet"/>
        <w:numPr>
          <w:ilvl w:val="0"/>
          <w:numId w:val="0"/>
        </w:numPr>
        <w:ind w:left="720" w:firstLine="360"/>
      </w:pPr>
      <w:r>
        <w:t>"status": 0,</w:t>
      </w:r>
    </w:p>
    <w:p w:rsidR="003065CD" w:rsidP="003065CD" w:rsidRDefault="00B94824" w14:paraId="743B1CFC" w14:textId="2BB8DF07">
      <w:pPr>
        <w:pStyle w:val="FirstLevelBullet"/>
        <w:numPr>
          <w:ilvl w:val="0"/>
          <w:numId w:val="0"/>
        </w:numPr>
        <w:ind w:left="720" w:firstLine="360"/>
      </w:pPr>
      <w:r>
        <w:t>“message”: “</w:t>
      </w:r>
      <w:r w:rsidR="00840E19">
        <w:t>Success</w:t>
      </w:r>
      <w:r>
        <w:t>”</w:t>
      </w:r>
      <w:r w:rsidR="003065CD">
        <w:t>,</w:t>
      </w:r>
    </w:p>
    <w:p w:rsidR="00ED47F6" w:rsidP="00ED47F6" w:rsidRDefault="00ED47F6" w14:paraId="715978FE" w14:textId="2E31D71C">
      <w:pPr>
        <w:pStyle w:val="ListParagraph"/>
        <w:ind w:firstLine="360"/>
      </w:pPr>
      <w:r>
        <w:lastRenderedPageBreak/>
        <w:t xml:space="preserve">“requestId” : </w:t>
      </w:r>
      <w:r w:rsidR="003E0981">
        <w:t>&lt;requestId&gt;</w:t>
      </w:r>
      <w:r>
        <w:t>,</w:t>
      </w:r>
    </w:p>
    <w:p w:rsidR="003065CD" w:rsidP="003065CD" w:rsidRDefault="003065CD" w14:paraId="1AD3E3C3" w14:textId="77777777">
      <w:pPr>
        <w:pStyle w:val="FirstLevelBullet"/>
        <w:numPr>
          <w:ilvl w:val="0"/>
          <w:numId w:val="0"/>
        </w:numPr>
        <w:ind w:left="720" w:firstLine="360"/>
      </w:pPr>
      <w:r>
        <w:t>"data": {</w:t>
      </w:r>
    </w:p>
    <w:p w:rsidR="003065CD" w:rsidP="003065CD" w:rsidRDefault="003065CD" w14:paraId="4DD57F30" w14:textId="77777777">
      <w:pPr>
        <w:pStyle w:val="FirstLevelBullet"/>
        <w:numPr>
          <w:ilvl w:val="0"/>
          <w:numId w:val="0"/>
        </w:numPr>
        <w:ind w:left="720" w:firstLine="360"/>
      </w:pPr>
      <w:r>
        <w:t>}</w:t>
      </w:r>
    </w:p>
    <w:p w:rsidR="003065CD" w:rsidP="003065CD" w:rsidRDefault="003065CD" w14:paraId="127D3BFE" w14:textId="77777777">
      <w:pPr>
        <w:pStyle w:val="FirstLevelBullet"/>
        <w:numPr>
          <w:ilvl w:val="0"/>
          <w:numId w:val="0"/>
        </w:numPr>
        <w:ind w:left="720" w:firstLine="360"/>
      </w:pPr>
      <w:r>
        <w:t>}</w:t>
      </w:r>
    </w:p>
    <w:p w:rsidRPr="00820762" w:rsidR="003065CD" w:rsidP="003065CD" w:rsidRDefault="00040882" w14:paraId="697333CC" w14:textId="3FDD0E69">
      <w:pPr>
        <w:pStyle w:val="ListParagraph"/>
        <w:numPr>
          <w:ilvl w:val="1"/>
          <w:numId w:val="9"/>
        </w:numPr>
      </w:pPr>
      <w:r>
        <w:t xml:space="preserve">Edit </w:t>
      </w:r>
      <w:r w:rsidR="003065CD">
        <w:t>Rule Port Forwarding thất bại:</w:t>
      </w:r>
    </w:p>
    <w:p w:rsidR="003065CD" w:rsidP="003065CD" w:rsidRDefault="003065CD" w14:paraId="0396FF9E" w14:textId="77777777">
      <w:pPr>
        <w:pStyle w:val="FirstLevelBullet"/>
        <w:numPr>
          <w:ilvl w:val="0"/>
          <w:numId w:val="0"/>
        </w:numPr>
        <w:ind w:left="1080"/>
      </w:pPr>
      <w:r>
        <w:t>{</w:t>
      </w:r>
    </w:p>
    <w:p w:rsidR="003065CD" w:rsidP="003065CD" w:rsidRDefault="00183521" w14:paraId="52D8F018" w14:textId="66F49C68">
      <w:pPr>
        <w:pStyle w:val="FirstLevelBullet"/>
        <w:numPr>
          <w:ilvl w:val="0"/>
          <w:numId w:val="0"/>
        </w:numPr>
        <w:ind w:left="1080"/>
      </w:pPr>
      <w:r>
        <w:t>“status”: &lt;ErrorCode&gt;</w:t>
      </w:r>
      <w:r w:rsidR="003065CD">
        <w:t>,</w:t>
      </w:r>
    </w:p>
    <w:p w:rsidR="003065CD" w:rsidP="003065CD" w:rsidRDefault="00B94824" w14:paraId="677F9C30" w14:textId="65CB116A">
      <w:pPr>
        <w:pStyle w:val="FirstLevelBullet"/>
        <w:numPr>
          <w:ilvl w:val="0"/>
          <w:numId w:val="0"/>
        </w:numPr>
        <w:ind w:left="1080"/>
      </w:pPr>
      <w:r>
        <w:t>“message”: “&lt;message&gt;”</w:t>
      </w:r>
      <w:r w:rsidR="003065CD">
        <w:t>,</w:t>
      </w:r>
    </w:p>
    <w:p w:rsidR="00ED47F6" w:rsidP="00ED47F6" w:rsidRDefault="00ED47F6" w14:paraId="73949751" w14:textId="6D76E2B7">
      <w:pPr>
        <w:pStyle w:val="ListParagraph"/>
        <w:ind w:firstLine="360"/>
      </w:pPr>
      <w:r>
        <w:t xml:space="preserve">“requestId” : </w:t>
      </w:r>
      <w:r w:rsidR="003E0981">
        <w:t>&lt;requestId&gt;</w:t>
      </w:r>
      <w:r>
        <w:t>,</w:t>
      </w:r>
    </w:p>
    <w:p w:rsidR="003065CD" w:rsidP="003065CD" w:rsidRDefault="003065CD" w14:paraId="2597C49E" w14:textId="77777777">
      <w:pPr>
        <w:pStyle w:val="FirstLevelBullet"/>
        <w:numPr>
          <w:ilvl w:val="0"/>
          <w:numId w:val="0"/>
        </w:numPr>
        <w:ind w:left="1080"/>
      </w:pPr>
      <w:r>
        <w:t>"data": {</w:t>
      </w:r>
    </w:p>
    <w:p w:rsidR="003065CD" w:rsidP="003065CD" w:rsidRDefault="003065CD" w14:paraId="4A5E9972" w14:textId="77777777">
      <w:pPr>
        <w:pStyle w:val="FirstLevelBullet"/>
        <w:numPr>
          <w:ilvl w:val="0"/>
          <w:numId w:val="0"/>
        </w:numPr>
        <w:ind w:left="1080"/>
      </w:pPr>
      <w:r>
        <w:t>}</w:t>
      </w:r>
    </w:p>
    <w:p w:rsidR="003065CD" w:rsidP="003065CD" w:rsidRDefault="003065CD" w14:paraId="2A317F29" w14:textId="77777777">
      <w:pPr>
        <w:pStyle w:val="FirstLevelBullet"/>
        <w:numPr>
          <w:ilvl w:val="0"/>
          <w:numId w:val="0"/>
        </w:numPr>
        <w:ind w:left="1080"/>
      </w:pPr>
      <w:r>
        <w:t>}</w:t>
      </w:r>
    </w:p>
    <w:p w:rsidRPr="00E71A83" w:rsidR="003065CD" w:rsidP="003065CD" w:rsidRDefault="003065CD" w14:paraId="47E80C14" w14:textId="77777777">
      <w:pPr>
        <w:rPr>
          <w:b/>
          <w:bCs/>
        </w:rPr>
      </w:pPr>
      <w:r w:rsidRPr="00E71A83">
        <w:rPr>
          <w:b/>
          <w:bCs/>
        </w:rPr>
        <w:t>Mô tả tham số:</w:t>
      </w:r>
    </w:p>
    <w:p w:rsidR="003D4214" w:rsidP="003D4214" w:rsidRDefault="003D4214" w14:paraId="422BA92A" w14:textId="3D70A7AD">
      <w:pPr>
        <w:pStyle w:val="Caption"/>
        <w:keepNext/>
      </w:pPr>
      <w:bookmarkStart w:name="_Toc113971619" w:id="1156"/>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29</w:t>
      </w:r>
      <w:r>
        <w:fldChar w:fldCharType="end"/>
      </w:r>
      <w:r>
        <w:t xml:space="preserve"> Bảng mô tả tham số trong luồng điều khiển sửa cấu hình Rule Port Forwarding</w:t>
      </w:r>
      <w:bookmarkEnd w:id="1156"/>
    </w:p>
    <w:tbl>
      <w:tblPr>
        <w:tblStyle w:val="TableGrid"/>
        <w:tblW w:w="0" w:type="auto"/>
        <w:tblInd w:w="175" w:type="dxa"/>
        <w:tblLook w:val="04A0" w:firstRow="1" w:lastRow="0" w:firstColumn="1" w:lastColumn="0" w:noHBand="0" w:noVBand="1"/>
      </w:tblPr>
      <w:tblGrid>
        <w:gridCol w:w="709"/>
        <w:gridCol w:w="1472"/>
        <w:gridCol w:w="1451"/>
        <w:gridCol w:w="888"/>
        <w:gridCol w:w="1932"/>
        <w:gridCol w:w="2598"/>
      </w:tblGrid>
      <w:tr w:rsidR="003065CD" w:rsidTr="00F47479" w14:paraId="7C4172B3" w14:textId="77777777">
        <w:tc>
          <w:tcPr>
            <w:tcW w:w="709" w:type="dxa"/>
          </w:tcPr>
          <w:p w:rsidR="003065CD" w:rsidP="00E5021C" w:rsidRDefault="003065CD" w14:paraId="2C244058" w14:textId="77777777">
            <w:pPr>
              <w:pStyle w:val="ListParagraph"/>
              <w:ind w:left="0"/>
              <w:rPr>
                <w:b/>
                <w:bCs/>
              </w:rPr>
            </w:pPr>
            <w:r>
              <w:rPr>
                <w:b/>
                <w:bCs/>
              </w:rPr>
              <w:t>STT</w:t>
            </w:r>
          </w:p>
        </w:tc>
        <w:tc>
          <w:tcPr>
            <w:tcW w:w="1472" w:type="dxa"/>
          </w:tcPr>
          <w:p w:rsidR="003065CD" w:rsidP="00E5021C" w:rsidRDefault="003065CD" w14:paraId="05C54B16" w14:textId="77777777">
            <w:pPr>
              <w:pStyle w:val="ListParagraph"/>
              <w:ind w:left="0"/>
              <w:rPr>
                <w:b/>
                <w:bCs/>
              </w:rPr>
            </w:pPr>
            <w:r>
              <w:rPr>
                <w:b/>
                <w:bCs/>
              </w:rPr>
              <w:t>Tham số</w:t>
            </w:r>
          </w:p>
        </w:tc>
        <w:tc>
          <w:tcPr>
            <w:tcW w:w="1451" w:type="dxa"/>
          </w:tcPr>
          <w:p w:rsidR="003065CD" w:rsidP="00E5021C" w:rsidRDefault="003065CD" w14:paraId="7CDE39AB" w14:textId="77777777">
            <w:pPr>
              <w:pStyle w:val="ListParagraph"/>
              <w:ind w:left="0"/>
              <w:rPr>
                <w:b/>
                <w:bCs/>
              </w:rPr>
            </w:pPr>
            <w:r>
              <w:rPr>
                <w:b/>
                <w:bCs/>
              </w:rPr>
              <w:t>Mô tả</w:t>
            </w:r>
          </w:p>
        </w:tc>
        <w:tc>
          <w:tcPr>
            <w:tcW w:w="888" w:type="dxa"/>
          </w:tcPr>
          <w:p w:rsidR="003065CD" w:rsidP="00E5021C" w:rsidRDefault="003065CD" w14:paraId="74575B8A" w14:textId="77777777">
            <w:pPr>
              <w:pStyle w:val="ListParagraph"/>
              <w:ind w:left="0"/>
              <w:rPr>
                <w:b/>
                <w:bCs/>
              </w:rPr>
            </w:pPr>
            <w:r>
              <w:rPr>
                <w:b/>
                <w:bCs/>
              </w:rPr>
              <w:t>Kiểu</w:t>
            </w:r>
          </w:p>
        </w:tc>
        <w:tc>
          <w:tcPr>
            <w:tcW w:w="1932" w:type="dxa"/>
          </w:tcPr>
          <w:p w:rsidR="003065CD" w:rsidP="00E5021C" w:rsidRDefault="003065CD" w14:paraId="565FB83D" w14:textId="77777777">
            <w:pPr>
              <w:pStyle w:val="ListParagraph"/>
              <w:ind w:left="0"/>
              <w:rPr>
                <w:b/>
                <w:bCs/>
              </w:rPr>
            </w:pPr>
            <w:r>
              <w:rPr>
                <w:b/>
                <w:bCs/>
              </w:rPr>
              <w:t>Giá trị</w:t>
            </w:r>
          </w:p>
        </w:tc>
        <w:tc>
          <w:tcPr>
            <w:tcW w:w="2598" w:type="dxa"/>
          </w:tcPr>
          <w:p w:rsidR="003065CD" w:rsidP="00E5021C" w:rsidRDefault="003065CD" w14:paraId="312BE6C9" w14:textId="77777777">
            <w:pPr>
              <w:pStyle w:val="ListParagraph"/>
              <w:ind w:left="0"/>
              <w:rPr>
                <w:b/>
                <w:bCs/>
              </w:rPr>
            </w:pPr>
            <w:r>
              <w:rPr>
                <w:b/>
                <w:bCs/>
              </w:rPr>
              <w:t>Json Key</w:t>
            </w:r>
          </w:p>
        </w:tc>
      </w:tr>
      <w:tr w:rsidR="00F47479" w:rsidTr="00F47479" w14:paraId="0D63C03B" w14:textId="77777777">
        <w:tc>
          <w:tcPr>
            <w:tcW w:w="709" w:type="dxa"/>
          </w:tcPr>
          <w:p w:rsidRPr="00604518" w:rsidR="00F47479" w:rsidP="00F47479" w:rsidRDefault="00F47479" w14:paraId="75DA3A61" w14:textId="181EF073">
            <w:pPr>
              <w:pStyle w:val="ListParagraph"/>
              <w:ind w:left="0"/>
            </w:pPr>
            <w:r>
              <w:t>1</w:t>
            </w:r>
          </w:p>
        </w:tc>
        <w:tc>
          <w:tcPr>
            <w:tcW w:w="1472" w:type="dxa"/>
          </w:tcPr>
          <w:p w:rsidRPr="00604518" w:rsidR="00F47479" w:rsidP="00F47479" w:rsidRDefault="00F47479" w14:paraId="4FFE9718" w14:textId="75FB3055">
            <w:pPr>
              <w:pStyle w:val="ListParagraph"/>
              <w:ind w:left="0"/>
            </w:pPr>
            <w:r>
              <w:t>WAN Index</w:t>
            </w:r>
          </w:p>
        </w:tc>
        <w:tc>
          <w:tcPr>
            <w:tcW w:w="1451" w:type="dxa"/>
          </w:tcPr>
          <w:p w:rsidRPr="00604518" w:rsidR="00F47479" w:rsidRDefault="00F47479" w14:paraId="74F7574C" w14:textId="407A34CD">
            <w:pPr>
              <w:pStyle w:val="ListParagraph"/>
              <w:ind w:left="0"/>
            </w:pPr>
            <w:r>
              <w:t>Index WAN có enable NAT được lựa chọn để sửa rule Port Forwarding</w:t>
            </w:r>
          </w:p>
        </w:tc>
        <w:tc>
          <w:tcPr>
            <w:tcW w:w="888" w:type="dxa"/>
          </w:tcPr>
          <w:p w:rsidRPr="00604518" w:rsidR="00F47479" w:rsidP="00F47479" w:rsidRDefault="00F47479" w14:paraId="4FDCE7CF" w14:textId="2B486322">
            <w:pPr>
              <w:pStyle w:val="ListParagraph"/>
              <w:ind w:left="0"/>
            </w:pPr>
            <w:r>
              <w:t>Int</w:t>
            </w:r>
          </w:p>
        </w:tc>
        <w:tc>
          <w:tcPr>
            <w:tcW w:w="1932" w:type="dxa"/>
          </w:tcPr>
          <w:p w:rsidRPr="00604518" w:rsidR="00F47479" w:rsidP="00F47479" w:rsidRDefault="00F47479" w14:paraId="213731C1" w14:textId="42A5D741">
            <w:pPr>
              <w:pStyle w:val="ListParagraph"/>
              <w:ind w:left="0"/>
            </w:pPr>
            <w:r>
              <w:t>0-7</w:t>
            </w:r>
          </w:p>
        </w:tc>
        <w:tc>
          <w:tcPr>
            <w:tcW w:w="2598" w:type="dxa"/>
          </w:tcPr>
          <w:p w:rsidRPr="00604518" w:rsidR="00F47479" w:rsidP="00F47479" w:rsidRDefault="00F47479" w14:paraId="5D7C8769" w14:textId="6F3FB78B">
            <w:pPr>
              <w:pStyle w:val="ListParagraph"/>
              <w:ind w:left="0"/>
            </w:pPr>
            <w:r>
              <w:t>wanIndex</w:t>
            </w:r>
          </w:p>
        </w:tc>
      </w:tr>
      <w:tr w:rsidR="003065CD" w:rsidTr="00F47479" w14:paraId="5052D303" w14:textId="77777777">
        <w:tc>
          <w:tcPr>
            <w:tcW w:w="709" w:type="dxa"/>
          </w:tcPr>
          <w:p w:rsidRPr="00020A9F" w:rsidR="003065CD" w:rsidP="00E5021C" w:rsidRDefault="003065CD" w14:paraId="46D25F4A" w14:textId="77777777">
            <w:pPr>
              <w:pStyle w:val="ListParagraph"/>
              <w:ind w:left="0"/>
            </w:pPr>
            <w:r>
              <w:t>2</w:t>
            </w:r>
          </w:p>
        </w:tc>
        <w:tc>
          <w:tcPr>
            <w:tcW w:w="1472" w:type="dxa"/>
          </w:tcPr>
          <w:p w:rsidRPr="00020A9F" w:rsidR="003065CD" w:rsidP="00E5021C" w:rsidRDefault="003065CD" w14:paraId="0F9E7B25" w14:textId="77777777">
            <w:pPr>
              <w:pStyle w:val="ListParagraph"/>
              <w:ind w:left="0"/>
            </w:pPr>
            <w:r>
              <w:t>Rule index</w:t>
            </w:r>
          </w:p>
        </w:tc>
        <w:tc>
          <w:tcPr>
            <w:tcW w:w="1451" w:type="dxa"/>
          </w:tcPr>
          <w:p w:rsidRPr="00020A9F" w:rsidR="003065CD" w:rsidP="00E5021C" w:rsidRDefault="003065CD" w14:paraId="4DE6E513" w14:textId="77777777">
            <w:pPr>
              <w:pStyle w:val="ListParagraph"/>
              <w:ind w:left="0"/>
            </w:pPr>
            <w:r>
              <w:t xml:space="preserve">Rule Index </w:t>
            </w:r>
          </w:p>
        </w:tc>
        <w:tc>
          <w:tcPr>
            <w:tcW w:w="888" w:type="dxa"/>
          </w:tcPr>
          <w:p w:rsidRPr="00020A9F" w:rsidR="003065CD" w:rsidP="00E5021C" w:rsidRDefault="003065CD" w14:paraId="2DEEF14E" w14:textId="77777777">
            <w:pPr>
              <w:pStyle w:val="ListParagraph"/>
              <w:ind w:left="0"/>
            </w:pPr>
            <w:r>
              <w:t>Int</w:t>
            </w:r>
          </w:p>
        </w:tc>
        <w:tc>
          <w:tcPr>
            <w:tcW w:w="1932" w:type="dxa"/>
          </w:tcPr>
          <w:p w:rsidRPr="00020A9F" w:rsidR="003065CD" w:rsidP="00E5021C" w:rsidRDefault="003065CD" w14:paraId="42AC0A4A" w14:textId="77777777">
            <w:pPr>
              <w:pStyle w:val="ListParagraph"/>
              <w:ind w:left="0"/>
            </w:pPr>
            <w:r>
              <w:t>0-31</w:t>
            </w:r>
          </w:p>
        </w:tc>
        <w:tc>
          <w:tcPr>
            <w:tcW w:w="2598" w:type="dxa"/>
          </w:tcPr>
          <w:p w:rsidRPr="00020A9F" w:rsidR="003065CD" w:rsidP="00E5021C" w:rsidRDefault="003065CD" w14:paraId="5D138143" w14:textId="77777777">
            <w:pPr>
              <w:pStyle w:val="ListParagraph"/>
              <w:ind w:left="0"/>
            </w:pPr>
            <w:r>
              <w:t>ruleIndex</w:t>
            </w:r>
          </w:p>
        </w:tc>
      </w:tr>
      <w:tr w:rsidR="003065CD" w:rsidTr="00F47479" w14:paraId="39A1C817" w14:textId="77777777">
        <w:tc>
          <w:tcPr>
            <w:tcW w:w="709" w:type="dxa"/>
          </w:tcPr>
          <w:p w:rsidRPr="00020A9F" w:rsidR="003065CD" w:rsidP="00E5021C" w:rsidRDefault="003065CD" w14:paraId="1475F49B" w14:textId="77777777">
            <w:pPr>
              <w:pStyle w:val="ListParagraph"/>
              <w:ind w:left="0"/>
            </w:pPr>
            <w:r>
              <w:t>3</w:t>
            </w:r>
          </w:p>
        </w:tc>
        <w:tc>
          <w:tcPr>
            <w:tcW w:w="1472" w:type="dxa"/>
          </w:tcPr>
          <w:p w:rsidRPr="00020A9F" w:rsidR="003065CD" w:rsidP="00E5021C" w:rsidRDefault="003065CD" w14:paraId="0C35A1F9" w14:textId="77777777">
            <w:pPr>
              <w:pStyle w:val="ListParagraph"/>
              <w:ind w:left="0"/>
            </w:pPr>
            <w:r>
              <w:t xml:space="preserve">Application </w:t>
            </w:r>
          </w:p>
        </w:tc>
        <w:tc>
          <w:tcPr>
            <w:tcW w:w="1451" w:type="dxa"/>
          </w:tcPr>
          <w:p w:rsidR="003065CD" w:rsidP="00E5021C" w:rsidRDefault="003065CD" w14:paraId="009381C3" w14:textId="77777777">
            <w:pPr>
              <w:pStyle w:val="ListParagraph"/>
              <w:ind w:left="0"/>
            </w:pPr>
            <w:r>
              <w:t>Tên một rule Port Forwarding</w:t>
            </w:r>
          </w:p>
        </w:tc>
        <w:tc>
          <w:tcPr>
            <w:tcW w:w="888" w:type="dxa"/>
          </w:tcPr>
          <w:p w:rsidR="003065CD" w:rsidP="00E5021C" w:rsidRDefault="003065CD" w14:paraId="35E5C113" w14:textId="77777777">
            <w:pPr>
              <w:pStyle w:val="ListParagraph"/>
              <w:ind w:left="0"/>
            </w:pPr>
            <w:r>
              <w:t>String</w:t>
            </w:r>
          </w:p>
        </w:tc>
        <w:tc>
          <w:tcPr>
            <w:tcW w:w="1932" w:type="dxa"/>
          </w:tcPr>
          <w:p w:rsidR="003065CD" w:rsidP="00E5021C" w:rsidRDefault="003065CD" w14:paraId="4A2CC853" w14:textId="77777777">
            <w:pPr>
              <w:pStyle w:val="ListParagraph"/>
              <w:ind w:left="0"/>
            </w:pPr>
            <w:r>
              <w:t>Chuỗi ký tự</w:t>
            </w:r>
          </w:p>
        </w:tc>
        <w:tc>
          <w:tcPr>
            <w:tcW w:w="2598" w:type="dxa"/>
          </w:tcPr>
          <w:p w:rsidR="003065CD" w:rsidP="00E5021C" w:rsidRDefault="003065CD" w14:paraId="330DF5F7" w14:textId="77777777">
            <w:pPr>
              <w:pStyle w:val="ListParagraph"/>
              <w:ind w:left="0"/>
            </w:pPr>
            <w:r>
              <w:t>application</w:t>
            </w:r>
          </w:p>
        </w:tc>
      </w:tr>
      <w:tr w:rsidR="003065CD" w:rsidTr="00F47479" w14:paraId="3C87D874" w14:textId="77777777">
        <w:tc>
          <w:tcPr>
            <w:tcW w:w="709" w:type="dxa"/>
          </w:tcPr>
          <w:p w:rsidRPr="00020A9F" w:rsidR="003065CD" w:rsidP="00E5021C" w:rsidRDefault="003065CD" w14:paraId="0E85FF83" w14:textId="77777777">
            <w:pPr>
              <w:pStyle w:val="ListParagraph"/>
              <w:ind w:left="0"/>
            </w:pPr>
            <w:r>
              <w:t>4</w:t>
            </w:r>
          </w:p>
        </w:tc>
        <w:tc>
          <w:tcPr>
            <w:tcW w:w="1472" w:type="dxa"/>
          </w:tcPr>
          <w:p w:rsidRPr="00020A9F" w:rsidR="003065CD" w:rsidP="00E5021C" w:rsidRDefault="003065CD" w14:paraId="45A8004F" w14:textId="77777777">
            <w:pPr>
              <w:pStyle w:val="ListParagraph"/>
              <w:ind w:left="0"/>
            </w:pPr>
            <w:r>
              <w:t>Protocol</w:t>
            </w:r>
          </w:p>
        </w:tc>
        <w:tc>
          <w:tcPr>
            <w:tcW w:w="1451" w:type="dxa"/>
          </w:tcPr>
          <w:p w:rsidR="003065CD" w:rsidP="00E5021C" w:rsidRDefault="003065CD" w14:paraId="5920A79F" w14:textId="77777777">
            <w:pPr>
              <w:pStyle w:val="ListParagraph"/>
              <w:ind w:left="0"/>
            </w:pPr>
            <w:r>
              <w:t>Protocal của một rule</w:t>
            </w:r>
          </w:p>
        </w:tc>
        <w:tc>
          <w:tcPr>
            <w:tcW w:w="888" w:type="dxa"/>
          </w:tcPr>
          <w:p w:rsidR="003065CD" w:rsidP="00E5021C" w:rsidRDefault="003065CD" w14:paraId="54CB5F32" w14:textId="77777777">
            <w:pPr>
              <w:pStyle w:val="ListParagraph"/>
              <w:ind w:left="0"/>
            </w:pPr>
            <w:r>
              <w:t>String</w:t>
            </w:r>
          </w:p>
        </w:tc>
        <w:tc>
          <w:tcPr>
            <w:tcW w:w="1932" w:type="dxa"/>
          </w:tcPr>
          <w:p w:rsidR="003065CD" w:rsidP="00E5021C" w:rsidRDefault="003065CD" w14:paraId="190FD23D" w14:textId="77777777">
            <w:pPr>
              <w:pStyle w:val="ListParagraph"/>
              <w:ind w:left="0"/>
            </w:pPr>
            <w:r>
              <w:t>TCP/UDP/ALL</w:t>
            </w:r>
          </w:p>
        </w:tc>
        <w:tc>
          <w:tcPr>
            <w:tcW w:w="2598" w:type="dxa"/>
          </w:tcPr>
          <w:p w:rsidR="003065CD" w:rsidP="00E5021C" w:rsidRDefault="003065CD" w14:paraId="0F01362B" w14:textId="77777777">
            <w:pPr>
              <w:pStyle w:val="ListParagraph"/>
              <w:ind w:left="0"/>
            </w:pPr>
            <w:r>
              <w:t>Protocol</w:t>
            </w:r>
          </w:p>
        </w:tc>
      </w:tr>
      <w:tr w:rsidR="003065CD" w:rsidTr="00F47479" w14:paraId="543B688A" w14:textId="77777777">
        <w:tc>
          <w:tcPr>
            <w:tcW w:w="709" w:type="dxa"/>
          </w:tcPr>
          <w:p w:rsidR="003065CD" w:rsidP="00E5021C" w:rsidRDefault="003065CD" w14:paraId="4287A2E5" w14:textId="77777777">
            <w:pPr>
              <w:pStyle w:val="ListParagraph"/>
              <w:ind w:left="0"/>
            </w:pPr>
            <w:r>
              <w:t>5</w:t>
            </w:r>
          </w:p>
        </w:tc>
        <w:tc>
          <w:tcPr>
            <w:tcW w:w="1472" w:type="dxa"/>
          </w:tcPr>
          <w:p w:rsidR="003065CD" w:rsidP="00E5021C" w:rsidRDefault="003065CD" w14:paraId="68811357" w14:textId="77777777">
            <w:pPr>
              <w:pStyle w:val="ListParagraph"/>
              <w:ind w:left="0"/>
            </w:pPr>
            <w:r>
              <w:t>Start Remote Port</w:t>
            </w:r>
          </w:p>
        </w:tc>
        <w:tc>
          <w:tcPr>
            <w:tcW w:w="1451" w:type="dxa"/>
          </w:tcPr>
          <w:p w:rsidR="003065CD" w:rsidP="00E5021C" w:rsidRDefault="003065CD" w14:paraId="3ACFDCE1" w14:textId="77777777">
            <w:pPr>
              <w:pStyle w:val="ListParagraph"/>
              <w:ind w:left="0"/>
            </w:pPr>
            <w:r>
              <w:t>Start Remote Port của một rule</w:t>
            </w:r>
          </w:p>
        </w:tc>
        <w:tc>
          <w:tcPr>
            <w:tcW w:w="888" w:type="dxa"/>
          </w:tcPr>
          <w:p w:rsidR="003065CD" w:rsidP="00E5021C" w:rsidRDefault="003065CD" w14:paraId="53596945" w14:textId="77777777">
            <w:pPr>
              <w:pStyle w:val="ListParagraph"/>
              <w:ind w:left="0"/>
            </w:pPr>
            <w:r>
              <w:t>Int</w:t>
            </w:r>
          </w:p>
        </w:tc>
        <w:tc>
          <w:tcPr>
            <w:tcW w:w="1932" w:type="dxa"/>
          </w:tcPr>
          <w:p w:rsidR="003065CD" w:rsidP="00E5021C" w:rsidRDefault="003065CD" w14:paraId="28286B7D" w14:textId="77777777">
            <w:pPr>
              <w:pStyle w:val="ListParagraph"/>
              <w:ind w:left="0"/>
            </w:pPr>
            <w:r>
              <w:t>0-65535</w:t>
            </w:r>
          </w:p>
        </w:tc>
        <w:tc>
          <w:tcPr>
            <w:tcW w:w="2598" w:type="dxa"/>
          </w:tcPr>
          <w:p w:rsidR="003065CD" w:rsidP="00E5021C" w:rsidRDefault="003065CD" w14:paraId="31B051B5" w14:textId="77777777">
            <w:pPr>
              <w:pStyle w:val="ListParagraph"/>
              <w:ind w:left="0"/>
            </w:pPr>
            <w:r>
              <w:t>startRemotePort</w:t>
            </w:r>
          </w:p>
        </w:tc>
      </w:tr>
      <w:tr w:rsidR="003065CD" w:rsidTr="00F47479" w14:paraId="5B100FE0" w14:textId="77777777">
        <w:tc>
          <w:tcPr>
            <w:tcW w:w="709" w:type="dxa"/>
          </w:tcPr>
          <w:p w:rsidR="003065CD" w:rsidP="00E5021C" w:rsidRDefault="003065CD" w14:paraId="06266388" w14:textId="77777777">
            <w:pPr>
              <w:pStyle w:val="ListParagraph"/>
              <w:ind w:left="0"/>
            </w:pPr>
            <w:r>
              <w:lastRenderedPageBreak/>
              <w:t>6</w:t>
            </w:r>
          </w:p>
        </w:tc>
        <w:tc>
          <w:tcPr>
            <w:tcW w:w="1472" w:type="dxa"/>
          </w:tcPr>
          <w:p w:rsidR="003065CD" w:rsidP="00E5021C" w:rsidRDefault="003065CD" w14:paraId="09C51361" w14:textId="77777777">
            <w:pPr>
              <w:pStyle w:val="ListParagraph"/>
              <w:ind w:left="0"/>
            </w:pPr>
            <w:r>
              <w:t>End Remote Port</w:t>
            </w:r>
          </w:p>
        </w:tc>
        <w:tc>
          <w:tcPr>
            <w:tcW w:w="1451" w:type="dxa"/>
          </w:tcPr>
          <w:p w:rsidR="003065CD" w:rsidP="00E5021C" w:rsidRDefault="003065CD" w14:paraId="688521D7" w14:textId="77777777">
            <w:pPr>
              <w:pStyle w:val="ListParagraph"/>
              <w:ind w:left="0"/>
            </w:pPr>
            <w:r>
              <w:t>End Remote Port của một rule</w:t>
            </w:r>
          </w:p>
        </w:tc>
        <w:tc>
          <w:tcPr>
            <w:tcW w:w="888" w:type="dxa"/>
          </w:tcPr>
          <w:p w:rsidR="003065CD" w:rsidP="00E5021C" w:rsidRDefault="003065CD" w14:paraId="56701862" w14:textId="77777777">
            <w:pPr>
              <w:pStyle w:val="ListParagraph"/>
              <w:ind w:left="0"/>
            </w:pPr>
            <w:r>
              <w:t>Int</w:t>
            </w:r>
          </w:p>
        </w:tc>
        <w:tc>
          <w:tcPr>
            <w:tcW w:w="1932" w:type="dxa"/>
          </w:tcPr>
          <w:p w:rsidR="003065CD" w:rsidP="00E5021C" w:rsidRDefault="003065CD" w14:paraId="25645B4B" w14:textId="77777777">
            <w:pPr>
              <w:pStyle w:val="ListParagraph"/>
              <w:ind w:left="0"/>
            </w:pPr>
            <w:r>
              <w:t>0-65535</w:t>
            </w:r>
          </w:p>
        </w:tc>
        <w:tc>
          <w:tcPr>
            <w:tcW w:w="2598" w:type="dxa"/>
          </w:tcPr>
          <w:p w:rsidR="003065CD" w:rsidP="00E5021C" w:rsidRDefault="003065CD" w14:paraId="160F111C" w14:textId="77777777">
            <w:pPr>
              <w:pStyle w:val="ListParagraph"/>
              <w:ind w:left="0"/>
            </w:pPr>
            <w:r>
              <w:t>endRemotePort</w:t>
            </w:r>
          </w:p>
        </w:tc>
      </w:tr>
      <w:tr w:rsidR="003065CD" w:rsidTr="00F47479" w14:paraId="5B0B4112" w14:textId="77777777">
        <w:tc>
          <w:tcPr>
            <w:tcW w:w="709" w:type="dxa"/>
          </w:tcPr>
          <w:p w:rsidR="003065CD" w:rsidP="00E5021C" w:rsidRDefault="003065CD" w14:paraId="123DE0C4" w14:textId="77777777">
            <w:pPr>
              <w:pStyle w:val="ListParagraph"/>
              <w:ind w:left="0"/>
            </w:pPr>
            <w:r>
              <w:t>7</w:t>
            </w:r>
          </w:p>
        </w:tc>
        <w:tc>
          <w:tcPr>
            <w:tcW w:w="1472" w:type="dxa"/>
          </w:tcPr>
          <w:p w:rsidR="003065CD" w:rsidP="00E5021C" w:rsidRDefault="003065CD" w14:paraId="6AE47141" w14:textId="77777777">
            <w:pPr>
              <w:pStyle w:val="ListParagraph"/>
              <w:ind w:left="0"/>
            </w:pPr>
            <w:r>
              <w:t>Local IP Address</w:t>
            </w:r>
          </w:p>
        </w:tc>
        <w:tc>
          <w:tcPr>
            <w:tcW w:w="1451" w:type="dxa"/>
          </w:tcPr>
          <w:p w:rsidR="003065CD" w:rsidP="00E5021C" w:rsidRDefault="003065CD" w14:paraId="58D9B157" w14:textId="77777777">
            <w:pPr>
              <w:pStyle w:val="ListParagraph"/>
              <w:ind w:left="0"/>
            </w:pPr>
            <w:r>
              <w:t>Địa chỉ IP Local của một rule</w:t>
            </w:r>
          </w:p>
        </w:tc>
        <w:tc>
          <w:tcPr>
            <w:tcW w:w="888" w:type="dxa"/>
          </w:tcPr>
          <w:p w:rsidR="003065CD" w:rsidP="00E5021C" w:rsidRDefault="003065CD" w14:paraId="327531A5" w14:textId="77777777">
            <w:pPr>
              <w:pStyle w:val="ListParagraph"/>
              <w:ind w:left="0"/>
            </w:pPr>
            <w:r>
              <w:t>String</w:t>
            </w:r>
          </w:p>
        </w:tc>
        <w:tc>
          <w:tcPr>
            <w:tcW w:w="1932" w:type="dxa"/>
          </w:tcPr>
          <w:p w:rsidR="003065CD" w:rsidP="00E5021C" w:rsidRDefault="003065CD" w14:paraId="54FE5504" w14:textId="77777777">
            <w:pPr>
              <w:pStyle w:val="ListParagraph"/>
              <w:ind w:left="0"/>
            </w:pPr>
            <w:r>
              <w:t>Chuỗi ký tự dạng địa chỉ IP</w:t>
            </w:r>
          </w:p>
        </w:tc>
        <w:tc>
          <w:tcPr>
            <w:tcW w:w="2598" w:type="dxa"/>
          </w:tcPr>
          <w:p w:rsidR="003065CD" w:rsidP="00E5021C" w:rsidRDefault="003065CD" w14:paraId="3C105EA2" w14:textId="77777777">
            <w:pPr>
              <w:pStyle w:val="ListParagraph"/>
              <w:ind w:left="0"/>
            </w:pPr>
            <w:r>
              <w:t>ipAddr</w:t>
            </w:r>
          </w:p>
        </w:tc>
      </w:tr>
      <w:tr w:rsidR="003065CD" w:rsidTr="00F47479" w14:paraId="0095EFB2" w14:textId="77777777">
        <w:tc>
          <w:tcPr>
            <w:tcW w:w="709" w:type="dxa"/>
          </w:tcPr>
          <w:p w:rsidR="003065CD" w:rsidP="00E5021C" w:rsidRDefault="003065CD" w14:paraId="59CC2FAC" w14:textId="77777777">
            <w:pPr>
              <w:pStyle w:val="ListParagraph"/>
              <w:ind w:left="0"/>
            </w:pPr>
            <w:r>
              <w:t>8</w:t>
            </w:r>
          </w:p>
        </w:tc>
        <w:tc>
          <w:tcPr>
            <w:tcW w:w="1472" w:type="dxa"/>
          </w:tcPr>
          <w:p w:rsidR="003065CD" w:rsidP="00E5021C" w:rsidRDefault="003065CD" w14:paraId="094DB50D" w14:textId="77777777">
            <w:pPr>
              <w:pStyle w:val="ListParagraph"/>
              <w:ind w:left="0"/>
            </w:pPr>
            <w:r>
              <w:t>Start Local Port</w:t>
            </w:r>
          </w:p>
        </w:tc>
        <w:tc>
          <w:tcPr>
            <w:tcW w:w="1451" w:type="dxa"/>
          </w:tcPr>
          <w:p w:rsidR="003065CD" w:rsidP="00E5021C" w:rsidRDefault="003065CD" w14:paraId="052765DB" w14:textId="77777777">
            <w:pPr>
              <w:pStyle w:val="ListParagraph"/>
              <w:ind w:left="0"/>
            </w:pPr>
            <w:r>
              <w:t>Start Local Port của một rule</w:t>
            </w:r>
          </w:p>
        </w:tc>
        <w:tc>
          <w:tcPr>
            <w:tcW w:w="888" w:type="dxa"/>
          </w:tcPr>
          <w:p w:rsidR="003065CD" w:rsidP="00E5021C" w:rsidRDefault="003065CD" w14:paraId="537B2387" w14:textId="77777777">
            <w:pPr>
              <w:pStyle w:val="ListParagraph"/>
              <w:ind w:left="0"/>
            </w:pPr>
            <w:r>
              <w:t>Int</w:t>
            </w:r>
          </w:p>
        </w:tc>
        <w:tc>
          <w:tcPr>
            <w:tcW w:w="1932" w:type="dxa"/>
          </w:tcPr>
          <w:p w:rsidR="003065CD" w:rsidP="00E5021C" w:rsidRDefault="003065CD" w14:paraId="360EC8E3" w14:textId="77777777">
            <w:pPr>
              <w:pStyle w:val="ListParagraph"/>
              <w:ind w:left="0"/>
            </w:pPr>
            <w:r>
              <w:t>0-65535</w:t>
            </w:r>
          </w:p>
        </w:tc>
        <w:tc>
          <w:tcPr>
            <w:tcW w:w="2598" w:type="dxa"/>
          </w:tcPr>
          <w:p w:rsidR="003065CD" w:rsidP="00E5021C" w:rsidRDefault="003065CD" w14:paraId="703D73F2" w14:textId="77777777">
            <w:pPr>
              <w:pStyle w:val="ListParagraph"/>
              <w:ind w:left="0"/>
            </w:pPr>
            <w:r>
              <w:t>startLocalPort</w:t>
            </w:r>
          </w:p>
        </w:tc>
      </w:tr>
      <w:tr w:rsidR="003065CD" w:rsidTr="00F47479" w14:paraId="76702A68" w14:textId="77777777">
        <w:tc>
          <w:tcPr>
            <w:tcW w:w="709" w:type="dxa"/>
          </w:tcPr>
          <w:p w:rsidR="003065CD" w:rsidP="00E5021C" w:rsidRDefault="003065CD" w14:paraId="13193EFB" w14:textId="77777777">
            <w:pPr>
              <w:pStyle w:val="ListParagraph"/>
              <w:ind w:left="0"/>
            </w:pPr>
            <w:r>
              <w:t>9</w:t>
            </w:r>
          </w:p>
        </w:tc>
        <w:tc>
          <w:tcPr>
            <w:tcW w:w="1472" w:type="dxa"/>
          </w:tcPr>
          <w:p w:rsidR="003065CD" w:rsidP="00E5021C" w:rsidRDefault="003065CD" w14:paraId="4A91E951" w14:textId="77777777">
            <w:pPr>
              <w:pStyle w:val="ListParagraph"/>
              <w:ind w:left="0"/>
            </w:pPr>
            <w:r>
              <w:t>End Local Port</w:t>
            </w:r>
          </w:p>
        </w:tc>
        <w:tc>
          <w:tcPr>
            <w:tcW w:w="1451" w:type="dxa"/>
          </w:tcPr>
          <w:p w:rsidR="003065CD" w:rsidP="00E5021C" w:rsidRDefault="003065CD" w14:paraId="5AB0AE5D" w14:textId="77777777">
            <w:pPr>
              <w:pStyle w:val="ListParagraph"/>
              <w:ind w:left="0"/>
            </w:pPr>
            <w:r>
              <w:t>End Local Port của một rule</w:t>
            </w:r>
          </w:p>
        </w:tc>
        <w:tc>
          <w:tcPr>
            <w:tcW w:w="888" w:type="dxa"/>
          </w:tcPr>
          <w:p w:rsidR="003065CD" w:rsidP="00E5021C" w:rsidRDefault="003065CD" w14:paraId="471E1787" w14:textId="77777777">
            <w:pPr>
              <w:pStyle w:val="ListParagraph"/>
              <w:ind w:left="0"/>
            </w:pPr>
            <w:r>
              <w:t>Int</w:t>
            </w:r>
          </w:p>
        </w:tc>
        <w:tc>
          <w:tcPr>
            <w:tcW w:w="1932" w:type="dxa"/>
          </w:tcPr>
          <w:p w:rsidR="003065CD" w:rsidP="00E5021C" w:rsidRDefault="003065CD" w14:paraId="6879658A" w14:textId="77777777">
            <w:pPr>
              <w:pStyle w:val="ListParagraph"/>
              <w:ind w:left="0"/>
            </w:pPr>
            <w:r>
              <w:t>0-65535</w:t>
            </w:r>
          </w:p>
        </w:tc>
        <w:tc>
          <w:tcPr>
            <w:tcW w:w="2598" w:type="dxa"/>
          </w:tcPr>
          <w:p w:rsidR="003065CD" w:rsidP="00E5021C" w:rsidRDefault="003065CD" w14:paraId="143954A0" w14:textId="77777777">
            <w:pPr>
              <w:pStyle w:val="ListParagraph"/>
              <w:ind w:left="0"/>
            </w:pPr>
            <w:r>
              <w:t>endLocalPort</w:t>
            </w:r>
          </w:p>
        </w:tc>
      </w:tr>
    </w:tbl>
    <w:p w:rsidR="00216D19" w:rsidP="0043581E" w:rsidRDefault="00216D19" w14:paraId="33DDE65F" w14:textId="1BAD6054"/>
    <w:p w:rsidR="00883D0F" w:rsidP="00883D0F" w:rsidRDefault="00883D0F" w14:paraId="578BA953" w14:textId="7A715504">
      <w:pPr>
        <w:pStyle w:val="Heading3"/>
      </w:pPr>
      <w:bookmarkStart w:name="_Toc113971544" w:id="1157"/>
      <w:r>
        <w:t xml:space="preserve">Usecase – Điều khiển xóa cấu hình Rule Port Forwarding đang tồn tại qua </w:t>
      </w:r>
      <w:r w:rsidR="007A6979">
        <w:t>Mobile App</w:t>
      </w:r>
      <w:bookmarkEnd w:id="1157"/>
    </w:p>
    <w:tbl>
      <w:tblPr>
        <w:tblStyle w:val="TableGrid"/>
        <w:tblW w:w="0" w:type="auto"/>
        <w:tblLook w:val="04A0" w:firstRow="1" w:lastRow="0" w:firstColumn="1" w:lastColumn="0" w:noHBand="0" w:noVBand="1"/>
      </w:tblPr>
      <w:tblGrid>
        <w:gridCol w:w="1885"/>
        <w:gridCol w:w="7340"/>
      </w:tblGrid>
      <w:tr w:rsidR="00883D0F" w:rsidTr="3BF1215F" w14:paraId="326C12FD" w14:textId="77777777">
        <w:tc>
          <w:tcPr>
            <w:tcW w:w="1885" w:type="dxa"/>
          </w:tcPr>
          <w:p w:rsidR="00883D0F" w:rsidP="00E5021C" w:rsidRDefault="00883D0F" w14:paraId="23EBC732" w14:textId="77777777">
            <w:r>
              <w:t>ID</w:t>
            </w:r>
          </w:p>
        </w:tc>
        <w:tc>
          <w:tcPr>
            <w:tcW w:w="7340" w:type="dxa"/>
          </w:tcPr>
          <w:p w:rsidR="00883D0F" w:rsidP="00E5021C" w:rsidRDefault="00883D0F" w14:paraId="27458E2D" w14:textId="2BBD6579">
            <w:r>
              <w:t>UC-3</w:t>
            </w:r>
            <w:r w:rsidR="00861799">
              <w:t>2</w:t>
            </w:r>
          </w:p>
        </w:tc>
      </w:tr>
      <w:tr w:rsidR="00883D0F" w:rsidTr="3BF1215F" w14:paraId="7AB9E914" w14:textId="77777777">
        <w:tc>
          <w:tcPr>
            <w:tcW w:w="1885" w:type="dxa"/>
          </w:tcPr>
          <w:p w:rsidR="00883D0F" w:rsidP="00E5021C" w:rsidRDefault="00883D0F" w14:paraId="7721480D" w14:textId="77777777">
            <w:r>
              <w:t>Name</w:t>
            </w:r>
          </w:p>
        </w:tc>
        <w:tc>
          <w:tcPr>
            <w:tcW w:w="7340" w:type="dxa"/>
          </w:tcPr>
          <w:p w:rsidR="00883D0F" w:rsidP="00E5021C" w:rsidRDefault="00883D0F" w14:paraId="52D61A40" w14:textId="1BEA9426">
            <w:r>
              <w:t xml:space="preserve">Điều khiển xóa cấu hình Rule Port Forwarding đang tồn tại qua </w:t>
            </w:r>
            <w:r w:rsidR="007A6979">
              <w:t>Mobile App</w:t>
            </w:r>
          </w:p>
        </w:tc>
      </w:tr>
      <w:tr w:rsidR="00883D0F" w:rsidTr="3BF1215F" w14:paraId="55679E38" w14:textId="77777777">
        <w:tc>
          <w:tcPr>
            <w:tcW w:w="1885" w:type="dxa"/>
          </w:tcPr>
          <w:p w:rsidR="00883D0F" w:rsidP="00E5021C" w:rsidRDefault="00883D0F" w14:paraId="492FB0AE" w14:textId="77777777">
            <w:r>
              <w:t>Description</w:t>
            </w:r>
          </w:p>
        </w:tc>
        <w:tc>
          <w:tcPr>
            <w:tcW w:w="7340" w:type="dxa"/>
          </w:tcPr>
          <w:p w:rsidR="00883D0F" w:rsidP="00E5021C" w:rsidRDefault="007A6979" w14:paraId="4599EC56" w14:textId="11422A55">
            <w:pPr>
              <w:pStyle w:val="FirstLevelBullet"/>
            </w:pPr>
            <w:r>
              <w:t>Mobile App</w:t>
            </w:r>
            <w:r w:rsidR="00883D0F">
              <w:t xml:space="preserve"> gửi yêu cầu xóa cấu hình một Rule Port Forwarding hiện tại </w:t>
            </w:r>
          </w:p>
          <w:p w:rsidR="00B92C7A" w:rsidRDefault="1A549E31" w14:paraId="38000B1A" w14:textId="37DB684B">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883D0F" w:rsidP="00E5021C" w:rsidRDefault="00883D0F" w14:paraId="3D0C7303" w14:textId="77777777">
            <w:pPr>
              <w:pStyle w:val="FirstLevelBullet"/>
            </w:pPr>
            <w:r>
              <w:t>ONT nhận yêu cầu, xử lý và gửi lại phản hồi cấu hình thành công hay thất bại.</w:t>
            </w:r>
          </w:p>
          <w:p w:rsidR="00883D0F" w:rsidP="00E5021C" w:rsidRDefault="00883D0F" w14:paraId="21A516C7" w14:textId="3A5B282A">
            <w:pPr>
              <w:pStyle w:val="FirstLevelBullet"/>
              <w:numPr>
                <w:ilvl w:val="0"/>
                <w:numId w:val="0"/>
              </w:numPr>
              <w:ind w:left="360"/>
            </w:pPr>
            <w:r>
              <w:t>Lưu ý: Chỉ xóa một rule khi rule đó đã được tạo.</w:t>
            </w:r>
          </w:p>
        </w:tc>
      </w:tr>
      <w:tr w:rsidR="00883D0F" w:rsidTr="3BF1215F" w14:paraId="43BE4E07" w14:textId="77777777">
        <w:tc>
          <w:tcPr>
            <w:tcW w:w="1885" w:type="dxa"/>
          </w:tcPr>
          <w:p w:rsidR="00883D0F" w:rsidP="00E5021C" w:rsidRDefault="00883D0F" w14:paraId="032DA097" w14:textId="77777777">
            <w:r>
              <w:t>Actor</w:t>
            </w:r>
          </w:p>
        </w:tc>
        <w:tc>
          <w:tcPr>
            <w:tcW w:w="7340" w:type="dxa"/>
          </w:tcPr>
          <w:p w:rsidR="00883D0F" w:rsidP="00E5021C" w:rsidRDefault="00883D0F" w14:paraId="087676F5" w14:textId="77777777">
            <w:r>
              <w:t>Admin</w:t>
            </w:r>
          </w:p>
        </w:tc>
      </w:tr>
      <w:tr w:rsidR="00883D0F" w:rsidTr="3BF1215F" w14:paraId="779C0866" w14:textId="77777777">
        <w:tc>
          <w:tcPr>
            <w:tcW w:w="1885" w:type="dxa"/>
          </w:tcPr>
          <w:p w:rsidR="00883D0F" w:rsidP="00E5021C" w:rsidRDefault="00883D0F" w14:paraId="76C435C7" w14:textId="77777777">
            <w:r>
              <w:t>Pre-condition</w:t>
            </w:r>
          </w:p>
        </w:tc>
        <w:tc>
          <w:tcPr>
            <w:tcW w:w="7340" w:type="dxa"/>
          </w:tcPr>
          <w:p w:rsidR="00883D0F" w:rsidP="00E5021C" w:rsidRDefault="00883D0F" w14:paraId="604FFCA4" w14:textId="325EBF05">
            <w:r>
              <w:t xml:space="preserve">Thiết bị hoạt động bình thường, </w:t>
            </w:r>
            <w:r w:rsidR="007A6979">
              <w:t>Mobile App</w:t>
            </w:r>
            <w:r>
              <w:t xml:space="preserve"> đã đăng nhập thành công vào thiết bị và được cấp phiên truy nhập</w:t>
            </w:r>
          </w:p>
        </w:tc>
      </w:tr>
      <w:tr w:rsidR="00883D0F" w:rsidTr="3BF1215F" w14:paraId="31EA1AFC" w14:textId="77777777">
        <w:tc>
          <w:tcPr>
            <w:tcW w:w="1885" w:type="dxa"/>
          </w:tcPr>
          <w:p w:rsidR="00883D0F" w:rsidP="00E5021C" w:rsidRDefault="00883D0F" w14:paraId="37FB35AE" w14:textId="77777777">
            <w:r>
              <w:t>Post-condition</w:t>
            </w:r>
          </w:p>
        </w:tc>
        <w:tc>
          <w:tcPr>
            <w:tcW w:w="7340" w:type="dxa"/>
          </w:tcPr>
          <w:p w:rsidR="00883D0F" w:rsidP="00E5021C" w:rsidRDefault="00883D0F" w14:paraId="3B471B2B" w14:textId="77D2E8DF">
            <w:r>
              <w:t xml:space="preserve">Thiết bị phản hồi đầy đủ các thông tin cho </w:t>
            </w:r>
            <w:r w:rsidR="007A6979">
              <w:t>Mobile App</w:t>
            </w:r>
          </w:p>
        </w:tc>
      </w:tr>
    </w:tbl>
    <w:p w:rsidRPr="00A13CE7" w:rsidR="00883D0F" w:rsidP="00883D0F" w:rsidRDefault="00883D0F" w14:paraId="7D1A11A1" w14:textId="77777777"/>
    <w:p w:rsidR="006B6295" w:rsidP="00883D0F" w:rsidRDefault="00883D0F" w14:paraId="1B0903AC" w14:textId="43DEAAA9">
      <w:pPr>
        <w:rPr>
          <w:b/>
          <w:bCs/>
        </w:rPr>
      </w:pPr>
      <w:r w:rsidRPr="003C44BD">
        <w:rPr>
          <w:b/>
          <w:bCs/>
        </w:rPr>
        <w:t>Luồng dữ liệu:</w:t>
      </w:r>
    </w:p>
    <w:p w:rsidR="00883D0F" w:rsidP="00883D0F" w:rsidRDefault="00883D0F" w14:paraId="272F317F" w14:textId="77777777">
      <w:pPr>
        <w:pStyle w:val="ANSVNormal1"/>
        <w:keepNext/>
        <w:jc w:val="center"/>
      </w:pPr>
      <w:r>
        <w:object w:dxaOrig="9180" w:dyaOrig="5296" w14:anchorId="20CD2B37">
          <v:shape id="_x0000_i1049" style="width:459.75pt;height:265.5pt" o:ole="" type="#_x0000_t75">
            <v:imagedata o:title="" r:id="rId67"/>
          </v:shape>
          <o:OLEObject Type="Embed" ProgID="Visio.Drawing.15" ShapeID="_x0000_i1049" DrawAspect="Content" ObjectID="_1724768655" r:id="rId68"/>
        </w:object>
      </w:r>
    </w:p>
    <w:p w:rsidR="00883D0F" w:rsidP="00883D0F" w:rsidRDefault="00883D0F" w14:paraId="22C42154" w14:textId="5DB7B359">
      <w:pPr>
        <w:pStyle w:val="Caption"/>
      </w:pPr>
      <w:bookmarkStart w:name="_Toc113971672" w:id="1158"/>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30</w:t>
      </w:r>
      <w:r>
        <w:fldChar w:fldCharType="end"/>
      </w:r>
      <w:r w:rsidRPr="00883D0F">
        <w:t xml:space="preserve"> </w:t>
      </w:r>
      <w:r>
        <w:t xml:space="preserve">Luồng điều khiển xóa cấu hình Rule Port Forwarding qua </w:t>
      </w:r>
      <w:r w:rsidR="007A6979">
        <w:t>Mobile App</w:t>
      </w:r>
      <w:bookmarkEnd w:id="1158"/>
    </w:p>
    <w:p w:rsidR="00883D0F" w:rsidP="00883D0F" w:rsidRDefault="00F02801" w14:paraId="6B87D076" w14:textId="1C1432AC">
      <w:pPr>
        <w:rPr>
          <w:b/>
          <w:bCs/>
        </w:rPr>
      </w:pPr>
      <w:r>
        <w:rPr>
          <w:b/>
          <w:bCs/>
        </w:rPr>
        <w:t xml:space="preserve">Cấu trúc payload </w:t>
      </w:r>
      <w:r w:rsidRPr="00AB6FAB" w:rsidR="00883D0F">
        <w:rPr>
          <w:b/>
          <w:bCs/>
        </w:rPr>
        <w:t>của bản tin:</w:t>
      </w:r>
    </w:p>
    <w:p w:rsidR="00883D0F" w:rsidP="00883D0F" w:rsidRDefault="00883D0F" w14:paraId="545528BD" w14:textId="51CFECF5">
      <w:pPr>
        <w:pStyle w:val="ListParagraph"/>
        <w:numPr>
          <w:ilvl w:val="0"/>
          <w:numId w:val="9"/>
        </w:numPr>
        <w:rPr>
          <w:b/>
          <w:bCs/>
        </w:rPr>
      </w:pPr>
      <w:r>
        <w:rPr>
          <w:b/>
          <w:bCs/>
        </w:rPr>
        <w:t>Port Forwarding Reomve Request:</w:t>
      </w:r>
    </w:p>
    <w:p w:rsidR="00883D0F" w:rsidP="00883D0F" w:rsidRDefault="00883D0F" w14:paraId="6208CDD3" w14:textId="7EC5BDF4">
      <w:pPr>
        <w:pStyle w:val="ListParagraph"/>
      </w:pPr>
      <w:r>
        <w:t>{“action” : “portforwardRemove”,</w:t>
      </w:r>
    </w:p>
    <w:p w:rsidR="00883D0F" w:rsidP="00883D0F" w:rsidRDefault="00883D0F" w14:paraId="06CCF877" w14:textId="729612A3">
      <w:pPr>
        <w:pStyle w:val="ListParagraph"/>
      </w:pPr>
      <w:r>
        <w:t xml:space="preserve">  “wanIn</w:t>
      </w:r>
      <w:r w:rsidR="00E47A46">
        <w:t>dex</w:t>
      </w:r>
      <w:r w:rsidR="00A55A44">
        <w:t xml:space="preserve">” : </w:t>
      </w:r>
      <w:r>
        <w:t>&lt;</w:t>
      </w:r>
      <w:r w:rsidR="00F47479">
        <w:t>wanIn</w:t>
      </w:r>
      <w:r w:rsidR="00E47A46">
        <w:t>dex</w:t>
      </w:r>
      <w:r w:rsidR="00A55A44">
        <w:t>&gt;</w:t>
      </w:r>
      <w:r>
        <w:t>,</w:t>
      </w:r>
    </w:p>
    <w:p w:rsidR="00883D0F" w:rsidP="00883D0F" w:rsidRDefault="00A55A44" w14:paraId="29DFF6B7" w14:textId="35F61493">
      <w:pPr>
        <w:pStyle w:val="ListParagraph"/>
      </w:pPr>
      <w:r>
        <w:t xml:space="preserve">  “ruleIndex” : &lt;ruleIndex&gt;</w:t>
      </w:r>
      <w:r w:rsidR="00DD1C8F">
        <w:t>,</w:t>
      </w:r>
    </w:p>
    <w:p w:rsidR="00DD1C8F" w:rsidP="00DD1C8F" w:rsidRDefault="00DD1C8F" w14:paraId="0CC72160" w14:textId="4A1BE6D8">
      <w:pPr>
        <w:ind w:firstLine="720"/>
      </w:pPr>
      <w:r>
        <w:t xml:space="preserve">  “requestId” : </w:t>
      </w:r>
      <w:r w:rsidR="003E0981">
        <w:t>&lt;requestId&gt;</w:t>
      </w:r>
    </w:p>
    <w:p w:rsidR="00883D0F" w:rsidP="00883D0F" w:rsidRDefault="00883D0F" w14:paraId="10088574" w14:textId="77777777">
      <w:pPr>
        <w:pStyle w:val="ListParagraph"/>
      </w:pPr>
      <w:r>
        <w:t>}</w:t>
      </w:r>
    </w:p>
    <w:p w:rsidR="00883D0F" w:rsidP="00883D0F" w:rsidRDefault="00883D0F" w14:paraId="31F464BF" w14:textId="0544BCB0">
      <w:pPr>
        <w:pStyle w:val="ListParagraph"/>
        <w:numPr>
          <w:ilvl w:val="0"/>
          <w:numId w:val="9"/>
        </w:numPr>
        <w:rPr>
          <w:b/>
          <w:bCs/>
        </w:rPr>
      </w:pPr>
      <w:r>
        <w:rPr>
          <w:b/>
          <w:bCs/>
        </w:rPr>
        <w:t>Port Forwarding Remove Response:</w:t>
      </w:r>
    </w:p>
    <w:p w:rsidRPr="00820762" w:rsidR="00883D0F" w:rsidP="00883D0F" w:rsidRDefault="00883D0F" w14:paraId="07C9B04F" w14:textId="5FCD7DDE">
      <w:pPr>
        <w:pStyle w:val="ListParagraph"/>
        <w:numPr>
          <w:ilvl w:val="1"/>
          <w:numId w:val="9"/>
        </w:numPr>
      </w:pPr>
      <w:r>
        <w:t>Xóa Rule Port Forwarding</w:t>
      </w:r>
      <w:r w:rsidRPr="00820762">
        <w:t xml:space="preserve"> thành công</w:t>
      </w:r>
      <w:r>
        <w:t>:</w:t>
      </w:r>
    </w:p>
    <w:p w:rsidR="00883D0F" w:rsidP="00883D0F" w:rsidRDefault="00883D0F" w14:paraId="5F7D6DA9" w14:textId="77777777">
      <w:pPr>
        <w:pStyle w:val="FirstLevelBullet"/>
        <w:numPr>
          <w:ilvl w:val="0"/>
          <w:numId w:val="0"/>
        </w:numPr>
        <w:ind w:left="1080"/>
      </w:pPr>
      <w:r>
        <w:t>{</w:t>
      </w:r>
    </w:p>
    <w:p w:rsidR="00883D0F" w:rsidP="00883D0F" w:rsidRDefault="00883D0F" w14:paraId="69E4D79D" w14:textId="77777777">
      <w:pPr>
        <w:pStyle w:val="FirstLevelBullet"/>
        <w:numPr>
          <w:ilvl w:val="0"/>
          <w:numId w:val="0"/>
        </w:numPr>
        <w:ind w:left="720" w:firstLine="360"/>
      </w:pPr>
      <w:r>
        <w:t>"status": 0,</w:t>
      </w:r>
    </w:p>
    <w:p w:rsidR="00883D0F" w:rsidP="00883D0F" w:rsidRDefault="00B94824" w14:paraId="0B309F78" w14:textId="02ED405E">
      <w:pPr>
        <w:pStyle w:val="FirstLevelBullet"/>
        <w:numPr>
          <w:ilvl w:val="0"/>
          <w:numId w:val="0"/>
        </w:numPr>
        <w:ind w:left="720" w:firstLine="360"/>
      </w:pPr>
      <w:r>
        <w:t>“message”: “</w:t>
      </w:r>
      <w:r w:rsidR="00840E19">
        <w:t>Success</w:t>
      </w:r>
      <w:r>
        <w:t>”</w:t>
      </w:r>
      <w:r w:rsidR="00883D0F">
        <w:t>,</w:t>
      </w:r>
    </w:p>
    <w:p w:rsidR="00DD1C8F" w:rsidP="00DD1C8F" w:rsidRDefault="00DD1C8F" w14:paraId="08998439" w14:textId="1371B78A">
      <w:pPr>
        <w:pStyle w:val="ListParagraph"/>
        <w:ind w:firstLine="360"/>
      </w:pPr>
      <w:r>
        <w:t xml:space="preserve">“requestId” : </w:t>
      </w:r>
      <w:r w:rsidR="003E0981">
        <w:t>&lt;requestId&gt;</w:t>
      </w:r>
      <w:r>
        <w:t>,</w:t>
      </w:r>
    </w:p>
    <w:p w:rsidR="00883D0F" w:rsidP="00883D0F" w:rsidRDefault="00883D0F" w14:paraId="6362749D" w14:textId="77777777">
      <w:pPr>
        <w:pStyle w:val="FirstLevelBullet"/>
        <w:numPr>
          <w:ilvl w:val="0"/>
          <w:numId w:val="0"/>
        </w:numPr>
        <w:ind w:left="720" w:firstLine="360"/>
      </w:pPr>
      <w:r>
        <w:t>"data": {</w:t>
      </w:r>
    </w:p>
    <w:p w:rsidR="00883D0F" w:rsidP="00883D0F" w:rsidRDefault="00883D0F" w14:paraId="5320A9D0" w14:textId="77777777">
      <w:pPr>
        <w:pStyle w:val="FirstLevelBullet"/>
        <w:numPr>
          <w:ilvl w:val="0"/>
          <w:numId w:val="0"/>
        </w:numPr>
        <w:ind w:left="720" w:firstLine="360"/>
      </w:pPr>
      <w:r>
        <w:t>}</w:t>
      </w:r>
    </w:p>
    <w:p w:rsidR="00883D0F" w:rsidP="00883D0F" w:rsidRDefault="00883D0F" w14:paraId="271F774B" w14:textId="77777777">
      <w:pPr>
        <w:pStyle w:val="FirstLevelBullet"/>
        <w:numPr>
          <w:ilvl w:val="0"/>
          <w:numId w:val="0"/>
        </w:numPr>
        <w:ind w:left="720" w:firstLine="360"/>
      </w:pPr>
      <w:r>
        <w:t>}</w:t>
      </w:r>
    </w:p>
    <w:p w:rsidRPr="00820762" w:rsidR="00883D0F" w:rsidP="00883D0F" w:rsidRDefault="00883D0F" w14:paraId="7D302CD8" w14:textId="4F71FF61">
      <w:pPr>
        <w:pStyle w:val="ListParagraph"/>
        <w:numPr>
          <w:ilvl w:val="1"/>
          <w:numId w:val="9"/>
        </w:numPr>
      </w:pPr>
      <w:r>
        <w:t>Xóa Rule Port Forwarding thất bại:</w:t>
      </w:r>
    </w:p>
    <w:p w:rsidR="00883D0F" w:rsidP="00883D0F" w:rsidRDefault="00883D0F" w14:paraId="3C3547F1" w14:textId="77777777">
      <w:pPr>
        <w:pStyle w:val="FirstLevelBullet"/>
        <w:numPr>
          <w:ilvl w:val="0"/>
          <w:numId w:val="0"/>
        </w:numPr>
        <w:ind w:left="1080"/>
      </w:pPr>
      <w:r>
        <w:t>{</w:t>
      </w:r>
    </w:p>
    <w:p w:rsidR="00883D0F" w:rsidP="00883D0F" w:rsidRDefault="00183521" w14:paraId="6315AA90" w14:textId="00D995A8">
      <w:pPr>
        <w:pStyle w:val="FirstLevelBullet"/>
        <w:numPr>
          <w:ilvl w:val="0"/>
          <w:numId w:val="0"/>
        </w:numPr>
        <w:ind w:left="1080"/>
      </w:pPr>
      <w:r>
        <w:lastRenderedPageBreak/>
        <w:t>“status”: &lt;ErrorCode&gt;</w:t>
      </w:r>
      <w:r w:rsidR="00883D0F">
        <w:t>,</w:t>
      </w:r>
    </w:p>
    <w:p w:rsidR="00883D0F" w:rsidP="00883D0F" w:rsidRDefault="00B94824" w14:paraId="513D3120" w14:textId="0C43B7AB">
      <w:pPr>
        <w:pStyle w:val="FirstLevelBullet"/>
        <w:numPr>
          <w:ilvl w:val="0"/>
          <w:numId w:val="0"/>
        </w:numPr>
        <w:ind w:left="1080"/>
      </w:pPr>
      <w:r>
        <w:t>“message”: “&lt;message&gt;”</w:t>
      </w:r>
      <w:r w:rsidR="00883D0F">
        <w:t>,</w:t>
      </w:r>
    </w:p>
    <w:p w:rsidR="00DD1C8F" w:rsidP="00DD1C8F" w:rsidRDefault="00DD1C8F" w14:paraId="4C855717" w14:textId="2BCC0152">
      <w:pPr>
        <w:pStyle w:val="ListParagraph"/>
        <w:ind w:firstLine="360"/>
      </w:pPr>
      <w:r>
        <w:t xml:space="preserve">“requestId” : </w:t>
      </w:r>
      <w:r w:rsidR="003E0981">
        <w:t>&lt;requestId&gt;</w:t>
      </w:r>
      <w:r>
        <w:t>,</w:t>
      </w:r>
    </w:p>
    <w:p w:rsidR="00883D0F" w:rsidP="00883D0F" w:rsidRDefault="00883D0F" w14:paraId="33927829" w14:textId="77777777">
      <w:pPr>
        <w:pStyle w:val="FirstLevelBullet"/>
        <w:numPr>
          <w:ilvl w:val="0"/>
          <w:numId w:val="0"/>
        </w:numPr>
        <w:ind w:left="1080"/>
      </w:pPr>
      <w:r>
        <w:t>"data": {</w:t>
      </w:r>
    </w:p>
    <w:p w:rsidR="00883D0F" w:rsidP="00883D0F" w:rsidRDefault="00883D0F" w14:paraId="15188714" w14:textId="77777777">
      <w:pPr>
        <w:pStyle w:val="FirstLevelBullet"/>
        <w:numPr>
          <w:ilvl w:val="0"/>
          <w:numId w:val="0"/>
        </w:numPr>
        <w:ind w:left="1080"/>
      </w:pPr>
      <w:r>
        <w:t>}</w:t>
      </w:r>
    </w:p>
    <w:p w:rsidR="00883D0F" w:rsidP="00883D0F" w:rsidRDefault="00883D0F" w14:paraId="6902B6FF" w14:textId="77777777">
      <w:pPr>
        <w:pStyle w:val="FirstLevelBullet"/>
        <w:numPr>
          <w:ilvl w:val="0"/>
          <w:numId w:val="0"/>
        </w:numPr>
        <w:ind w:left="1080"/>
      </w:pPr>
      <w:r>
        <w:t>}</w:t>
      </w:r>
    </w:p>
    <w:p w:rsidRPr="00E71A83" w:rsidR="00883D0F" w:rsidP="00883D0F" w:rsidRDefault="00883D0F" w14:paraId="28333F56" w14:textId="77777777">
      <w:pPr>
        <w:rPr>
          <w:b/>
          <w:bCs/>
        </w:rPr>
      </w:pPr>
      <w:r w:rsidRPr="00E71A83">
        <w:rPr>
          <w:b/>
          <w:bCs/>
        </w:rPr>
        <w:t>Mô tả tham số:</w:t>
      </w:r>
    </w:p>
    <w:p w:rsidR="003D4214" w:rsidP="003D4214" w:rsidRDefault="003D4214" w14:paraId="53A39799" w14:textId="2674AADD">
      <w:pPr>
        <w:pStyle w:val="Caption"/>
        <w:keepNext/>
      </w:pPr>
      <w:bookmarkStart w:name="_Toc113971620" w:id="1159"/>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30</w:t>
      </w:r>
      <w:r>
        <w:fldChar w:fldCharType="end"/>
      </w:r>
      <w:r>
        <w:t xml:space="preserve"> Bảng mô tả tham số trong luồng điều khiển xóa cấu hình Rule Port Forwarding</w:t>
      </w:r>
      <w:bookmarkEnd w:id="1159"/>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883D0F" w:rsidTr="00E5021C" w14:paraId="31419F1D" w14:textId="77777777">
        <w:tc>
          <w:tcPr>
            <w:tcW w:w="713" w:type="dxa"/>
          </w:tcPr>
          <w:p w:rsidR="00883D0F" w:rsidP="00E5021C" w:rsidRDefault="00883D0F" w14:paraId="511192E5" w14:textId="77777777">
            <w:pPr>
              <w:pStyle w:val="ListParagraph"/>
              <w:ind w:left="0"/>
              <w:rPr>
                <w:b/>
                <w:bCs/>
              </w:rPr>
            </w:pPr>
            <w:r>
              <w:rPr>
                <w:b/>
                <w:bCs/>
              </w:rPr>
              <w:t>STT</w:t>
            </w:r>
          </w:p>
        </w:tc>
        <w:tc>
          <w:tcPr>
            <w:tcW w:w="1597" w:type="dxa"/>
          </w:tcPr>
          <w:p w:rsidR="00883D0F" w:rsidP="00E5021C" w:rsidRDefault="00883D0F" w14:paraId="2A3D2E10" w14:textId="77777777">
            <w:pPr>
              <w:pStyle w:val="ListParagraph"/>
              <w:ind w:left="0"/>
              <w:rPr>
                <w:b/>
                <w:bCs/>
              </w:rPr>
            </w:pPr>
            <w:r>
              <w:rPr>
                <w:b/>
                <w:bCs/>
              </w:rPr>
              <w:t>Tham số</w:t>
            </w:r>
          </w:p>
        </w:tc>
        <w:tc>
          <w:tcPr>
            <w:tcW w:w="1546" w:type="dxa"/>
          </w:tcPr>
          <w:p w:rsidR="00883D0F" w:rsidP="00E5021C" w:rsidRDefault="00883D0F" w14:paraId="081CF19C" w14:textId="77777777">
            <w:pPr>
              <w:pStyle w:val="ListParagraph"/>
              <w:ind w:left="0"/>
              <w:rPr>
                <w:b/>
                <w:bCs/>
              </w:rPr>
            </w:pPr>
            <w:r>
              <w:rPr>
                <w:b/>
                <w:bCs/>
              </w:rPr>
              <w:t>Mô tả</w:t>
            </w:r>
          </w:p>
        </w:tc>
        <w:tc>
          <w:tcPr>
            <w:tcW w:w="1047" w:type="dxa"/>
          </w:tcPr>
          <w:p w:rsidR="00883D0F" w:rsidP="00E5021C" w:rsidRDefault="00883D0F" w14:paraId="596DA052" w14:textId="77777777">
            <w:pPr>
              <w:pStyle w:val="ListParagraph"/>
              <w:ind w:left="0"/>
              <w:rPr>
                <w:b/>
                <w:bCs/>
              </w:rPr>
            </w:pPr>
            <w:r>
              <w:rPr>
                <w:b/>
                <w:bCs/>
              </w:rPr>
              <w:t>Kiểu</w:t>
            </w:r>
          </w:p>
        </w:tc>
        <w:tc>
          <w:tcPr>
            <w:tcW w:w="2241" w:type="dxa"/>
          </w:tcPr>
          <w:p w:rsidR="00883D0F" w:rsidP="00E5021C" w:rsidRDefault="00883D0F" w14:paraId="5DAC61E6" w14:textId="77777777">
            <w:pPr>
              <w:pStyle w:val="ListParagraph"/>
              <w:ind w:left="0"/>
              <w:rPr>
                <w:b/>
                <w:bCs/>
              </w:rPr>
            </w:pPr>
            <w:r>
              <w:rPr>
                <w:b/>
                <w:bCs/>
              </w:rPr>
              <w:t>Giá trị</w:t>
            </w:r>
          </w:p>
        </w:tc>
        <w:tc>
          <w:tcPr>
            <w:tcW w:w="1906" w:type="dxa"/>
          </w:tcPr>
          <w:p w:rsidR="00883D0F" w:rsidP="00E5021C" w:rsidRDefault="00883D0F" w14:paraId="393494EA" w14:textId="77777777">
            <w:pPr>
              <w:pStyle w:val="ListParagraph"/>
              <w:ind w:left="0"/>
              <w:rPr>
                <w:b/>
                <w:bCs/>
              </w:rPr>
            </w:pPr>
            <w:r>
              <w:rPr>
                <w:b/>
                <w:bCs/>
              </w:rPr>
              <w:t>Json Key</w:t>
            </w:r>
          </w:p>
        </w:tc>
      </w:tr>
      <w:tr w:rsidR="00F47479" w:rsidTr="00E5021C" w14:paraId="681D515A" w14:textId="77777777">
        <w:tc>
          <w:tcPr>
            <w:tcW w:w="713" w:type="dxa"/>
          </w:tcPr>
          <w:p w:rsidRPr="00604518" w:rsidR="00F47479" w:rsidP="00F47479" w:rsidRDefault="00F47479" w14:paraId="3D81E7AA" w14:textId="4FCF42FE">
            <w:pPr>
              <w:pStyle w:val="ListParagraph"/>
              <w:ind w:left="0"/>
            </w:pPr>
            <w:r>
              <w:t>1</w:t>
            </w:r>
          </w:p>
        </w:tc>
        <w:tc>
          <w:tcPr>
            <w:tcW w:w="1597" w:type="dxa"/>
          </w:tcPr>
          <w:p w:rsidRPr="00604518" w:rsidR="00F47479" w:rsidP="00F47479" w:rsidRDefault="00F47479" w14:paraId="3BA12D37" w14:textId="5D49DC18">
            <w:pPr>
              <w:pStyle w:val="ListParagraph"/>
              <w:ind w:left="0"/>
            </w:pPr>
            <w:r>
              <w:t>WAN Index</w:t>
            </w:r>
          </w:p>
        </w:tc>
        <w:tc>
          <w:tcPr>
            <w:tcW w:w="1546" w:type="dxa"/>
          </w:tcPr>
          <w:p w:rsidRPr="00604518" w:rsidR="00F47479" w:rsidRDefault="00F47479" w14:paraId="31506342" w14:textId="758D6C0B">
            <w:pPr>
              <w:pStyle w:val="ListParagraph"/>
              <w:ind w:left="0"/>
            </w:pPr>
            <w:r>
              <w:t>Index WAN có enable NAT được lựa chọn để xóa rule Port Forwarding</w:t>
            </w:r>
          </w:p>
        </w:tc>
        <w:tc>
          <w:tcPr>
            <w:tcW w:w="1047" w:type="dxa"/>
          </w:tcPr>
          <w:p w:rsidRPr="00604518" w:rsidR="00F47479" w:rsidP="00F47479" w:rsidRDefault="00F47479" w14:paraId="73FCB15E" w14:textId="4D76CE58">
            <w:pPr>
              <w:pStyle w:val="ListParagraph"/>
              <w:ind w:left="0"/>
            </w:pPr>
            <w:r>
              <w:t>Int</w:t>
            </w:r>
          </w:p>
        </w:tc>
        <w:tc>
          <w:tcPr>
            <w:tcW w:w="2241" w:type="dxa"/>
          </w:tcPr>
          <w:p w:rsidRPr="00604518" w:rsidR="00F47479" w:rsidP="00F47479" w:rsidRDefault="00F47479" w14:paraId="2504CB01" w14:textId="00CE4CA6">
            <w:pPr>
              <w:pStyle w:val="ListParagraph"/>
              <w:ind w:left="0"/>
            </w:pPr>
            <w:r>
              <w:t>0-7</w:t>
            </w:r>
          </w:p>
        </w:tc>
        <w:tc>
          <w:tcPr>
            <w:tcW w:w="1906" w:type="dxa"/>
          </w:tcPr>
          <w:p w:rsidRPr="00604518" w:rsidR="00F47479" w:rsidP="00F47479" w:rsidRDefault="00F47479" w14:paraId="43ECA25B" w14:textId="055F2EF6">
            <w:pPr>
              <w:pStyle w:val="ListParagraph"/>
              <w:ind w:left="0"/>
            </w:pPr>
            <w:r>
              <w:t>wanIndex</w:t>
            </w:r>
          </w:p>
        </w:tc>
      </w:tr>
      <w:tr w:rsidR="0004370A" w:rsidTr="00E5021C" w14:paraId="55D894C0" w14:textId="77777777">
        <w:tc>
          <w:tcPr>
            <w:tcW w:w="713" w:type="dxa"/>
          </w:tcPr>
          <w:p w:rsidR="0004370A" w:rsidP="0004370A" w:rsidRDefault="0004370A" w14:paraId="2348B455" w14:textId="129E4699">
            <w:pPr>
              <w:pStyle w:val="ListParagraph"/>
              <w:ind w:left="0"/>
            </w:pPr>
            <w:r>
              <w:t>2</w:t>
            </w:r>
          </w:p>
        </w:tc>
        <w:tc>
          <w:tcPr>
            <w:tcW w:w="1597" w:type="dxa"/>
          </w:tcPr>
          <w:p w:rsidR="0004370A" w:rsidP="0004370A" w:rsidRDefault="0004370A" w14:paraId="373AECC8" w14:textId="5D0717AC">
            <w:pPr>
              <w:pStyle w:val="ListParagraph"/>
              <w:ind w:left="0"/>
            </w:pPr>
            <w:r>
              <w:t>Rule index</w:t>
            </w:r>
          </w:p>
        </w:tc>
        <w:tc>
          <w:tcPr>
            <w:tcW w:w="1546" w:type="dxa"/>
          </w:tcPr>
          <w:p w:rsidR="0004370A" w:rsidP="0004370A" w:rsidRDefault="0004370A" w14:paraId="6A9A8E91" w14:textId="7424153F">
            <w:pPr>
              <w:pStyle w:val="ListParagraph"/>
              <w:ind w:left="0"/>
            </w:pPr>
            <w:r>
              <w:t xml:space="preserve">Rule Index </w:t>
            </w:r>
          </w:p>
        </w:tc>
        <w:tc>
          <w:tcPr>
            <w:tcW w:w="1047" w:type="dxa"/>
          </w:tcPr>
          <w:p w:rsidR="0004370A" w:rsidP="0004370A" w:rsidRDefault="0004370A" w14:paraId="465C4FAE" w14:textId="27500414">
            <w:pPr>
              <w:pStyle w:val="ListParagraph"/>
              <w:ind w:left="0"/>
            </w:pPr>
            <w:r>
              <w:t>Int</w:t>
            </w:r>
          </w:p>
        </w:tc>
        <w:tc>
          <w:tcPr>
            <w:tcW w:w="2241" w:type="dxa"/>
          </w:tcPr>
          <w:p w:rsidR="0004370A" w:rsidP="0004370A" w:rsidRDefault="0004370A" w14:paraId="5E699B7A" w14:textId="43B94636">
            <w:pPr>
              <w:pStyle w:val="ListParagraph"/>
              <w:ind w:left="0"/>
            </w:pPr>
            <w:r>
              <w:t>0-31</w:t>
            </w:r>
          </w:p>
        </w:tc>
        <w:tc>
          <w:tcPr>
            <w:tcW w:w="1906" w:type="dxa"/>
          </w:tcPr>
          <w:p w:rsidR="0004370A" w:rsidP="0004370A" w:rsidRDefault="0004370A" w14:paraId="147E8C49" w14:textId="35C76261">
            <w:pPr>
              <w:pStyle w:val="ListParagraph"/>
              <w:ind w:left="0"/>
            </w:pPr>
            <w:r>
              <w:t>ruleIndex</w:t>
            </w:r>
          </w:p>
        </w:tc>
      </w:tr>
    </w:tbl>
    <w:p w:rsidR="003468F4" w:rsidP="0043581E" w:rsidRDefault="003468F4" w14:paraId="65552CE9" w14:textId="4D940728"/>
    <w:p w:rsidR="00EE02D4" w:rsidRDefault="00EE02D4" w14:paraId="348ED638" w14:textId="33DE5099">
      <w:pPr>
        <w:pStyle w:val="Heading2"/>
      </w:pPr>
      <w:bookmarkStart w:name="_Toc113971545" w:id="1160"/>
      <w:r>
        <w:t>Tính năng quản lý cấu hình DDNS qua Mobile App</w:t>
      </w:r>
      <w:bookmarkEnd w:id="1160"/>
    </w:p>
    <w:tbl>
      <w:tblPr>
        <w:tblStyle w:val="TableGrid"/>
        <w:tblW w:w="0" w:type="auto"/>
        <w:tblLook w:val="04A0" w:firstRow="1" w:lastRow="0" w:firstColumn="1" w:lastColumn="0" w:noHBand="0" w:noVBand="1"/>
      </w:tblPr>
      <w:tblGrid>
        <w:gridCol w:w="1885"/>
        <w:gridCol w:w="7340"/>
      </w:tblGrid>
      <w:tr w:rsidR="006A7679" w:rsidTr="006A7679" w14:paraId="77F22D59" w14:textId="77777777">
        <w:tc>
          <w:tcPr>
            <w:tcW w:w="1885" w:type="dxa"/>
          </w:tcPr>
          <w:p w:rsidR="006A7679" w:rsidP="006A7679" w:rsidRDefault="006A7679" w14:paraId="5B555F59" w14:textId="77777777">
            <w:r>
              <w:t>ID</w:t>
            </w:r>
          </w:p>
        </w:tc>
        <w:tc>
          <w:tcPr>
            <w:tcW w:w="7340" w:type="dxa"/>
          </w:tcPr>
          <w:p w:rsidR="006A7679" w:rsidP="006A7679" w:rsidRDefault="006A7679" w14:paraId="7537C7A0" w14:textId="7AC72E6D">
            <w:r>
              <w:t>CN-</w:t>
            </w:r>
            <w:r w:rsidR="00861799">
              <w:t>13</w:t>
            </w:r>
          </w:p>
        </w:tc>
      </w:tr>
      <w:tr w:rsidR="006A7679" w:rsidTr="006A7679" w14:paraId="57333F1E" w14:textId="77777777">
        <w:tc>
          <w:tcPr>
            <w:tcW w:w="1885" w:type="dxa"/>
          </w:tcPr>
          <w:p w:rsidR="006A7679" w:rsidP="006A7679" w:rsidRDefault="006A7679" w14:paraId="20C2A2A6" w14:textId="77777777">
            <w:r>
              <w:t>Name</w:t>
            </w:r>
          </w:p>
        </w:tc>
        <w:tc>
          <w:tcPr>
            <w:tcW w:w="7340" w:type="dxa"/>
          </w:tcPr>
          <w:p w:rsidR="006A7679" w:rsidRDefault="006A7679" w14:paraId="65E682C2" w14:textId="7B5199DF">
            <w:r>
              <w:t>Tính năng quản lý cấu hình DDNS qua Mobile App</w:t>
            </w:r>
          </w:p>
        </w:tc>
      </w:tr>
      <w:tr w:rsidR="006A7679" w:rsidTr="006A7679" w14:paraId="248AF64D" w14:textId="77777777">
        <w:tc>
          <w:tcPr>
            <w:tcW w:w="1885" w:type="dxa"/>
          </w:tcPr>
          <w:p w:rsidR="006A7679" w:rsidP="006A7679" w:rsidRDefault="006A7679" w14:paraId="6409384A" w14:textId="77777777">
            <w:r>
              <w:t>Description</w:t>
            </w:r>
          </w:p>
        </w:tc>
        <w:tc>
          <w:tcPr>
            <w:tcW w:w="7340" w:type="dxa"/>
          </w:tcPr>
          <w:p w:rsidR="006A7679" w:rsidRDefault="006A7679" w14:paraId="50C15948" w14:textId="2A724D4F">
            <w:r>
              <w:t>Người quản trị xem hoặc sửa cấu hình DDNS của thiết bị qua Mobile App</w:t>
            </w:r>
          </w:p>
        </w:tc>
      </w:tr>
      <w:tr w:rsidR="006A7679" w:rsidTr="006A7679" w14:paraId="56DD0948" w14:textId="77777777">
        <w:tc>
          <w:tcPr>
            <w:tcW w:w="1885" w:type="dxa"/>
          </w:tcPr>
          <w:p w:rsidR="006A7679" w:rsidP="006A7679" w:rsidRDefault="006A7679" w14:paraId="0217A4F8" w14:textId="77777777">
            <w:r>
              <w:t>Actor</w:t>
            </w:r>
          </w:p>
        </w:tc>
        <w:tc>
          <w:tcPr>
            <w:tcW w:w="7340" w:type="dxa"/>
          </w:tcPr>
          <w:p w:rsidR="006A7679" w:rsidP="006A7679" w:rsidRDefault="006A7679" w14:paraId="60206C06" w14:textId="77777777">
            <w:r>
              <w:t>Admin</w:t>
            </w:r>
          </w:p>
        </w:tc>
      </w:tr>
      <w:tr w:rsidR="006A7679" w:rsidTr="006A7679" w14:paraId="27B58019" w14:textId="77777777">
        <w:tc>
          <w:tcPr>
            <w:tcW w:w="1885" w:type="dxa"/>
          </w:tcPr>
          <w:p w:rsidR="006A7679" w:rsidP="006A7679" w:rsidRDefault="006A7679" w14:paraId="78B9FD99" w14:textId="77777777">
            <w:r>
              <w:t>Pre-condition</w:t>
            </w:r>
          </w:p>
        </w:tc>
        <w:tc>
          <w:tcPr>
            <w:tcW w:w="7340" w:type="dxa"/>
          </w:tcPr>
          <w:p w:rsidR="006A7679" w:rsidP="006A7679" w:rsidRDefault="006A7679" w14:paraId="1242CCBF" w14:textId="77777777">
            <w:r>
              <w:t>Thiết bị hoạt động bình thường, Mobile App đã đăng nhập thành công vào thiết bị và được cấp phiên truy nhập</w:t>
            </w:r>
          </w:p>
        </w:tc>
      </w:tr>
      <w:tr w:rsidR="006A7679" w:rsidTr="006A7679" w14:paraId="0E0C1CA2" w14:textId="77777777">
        <w:tc>
          <w:tcPr>
            <w:tcW w:w="1885" w:type="dxa"/>
          </w:tcPr>
          <w:p w:rsidR="006A7679" w:rsidP="006A7679" w:rsidRDefault="006A7679" w14:paraId="79000835" w14:textId="77777777">
            <w:r>
              <w:t>Post-condition</w:t>
            </w:r>
          </w:p>
        </w:tc>
        <w:tc>
          <w:tcPr>
            <w:tcW w:w="7340" w:type="dxa"/>
          </w:tcPr>
          <w:p w:rsidR="006A7679" w:rsidP="006A7679" w:rsidRDefault="006A7679" w14:paraId="1147E440" w14:textId="77777777">
            <w:r>
              <w:t>Thiết bị phản hồi đầy đủ thông tin cho Mobile App và thực hiện thay đổi cấu hình</w:t>
            </w:r>
          </w:p>
        </w:tc>
      </w:tr>
    </w:tbl>
    <w:p w:rsidR="00EE02D4" w:rsidP="0043581E" w:rsidRDefault="00EE02D4" w14:paraId="42E3744E" w14:textId="1ABFA1E8"/>
    <w:p w:rsidR="006A7679" w:rsidP="006C6448" w:rsidRDefault="006A7679" w14:paraId="44B2FE7F" w14:textId="0CEFBDB2">
      <w:pPr>
        <w:pStyle w:val="Heading3"/>
      </w:pPr>
      <w:bookmarkStart w:name="_Toc113971546" w:id="1161"/>
      <w:r>
        <w:t xml:space="preserve">Usecase – </w:t>
      </w:r>
      <w:r w:rsidR="00DF3D0D">
        <w:t>Lấy</w:t>
      </w:r>
      <w:r>
        <w:t xml:space="preserve"> thông tin cấu hình DDNS hiện tại</w:t>
      </w:r>
      <w:bookmarkEnd w:id="1161"/>
    </w:p>
    <w:tbl>
      <w:tblPr>
        <w:tblStyle w:val="TableGrid"/>
        <w:tblW w:w="0" w:type="auto"/>
        <w:tblLook w:val="04A0" w:firstRow="1" w:lastRow="0" w:firstColumn="1" w:lastColumn="0" w:noHBand="0" w:noVBand="1"/>
      </w:tblPr>
      <w:tblGrid>
        <w:gridCol w:w="1885"/>
        <w:gridCol w:w="7340"/>
      </w:tblGrid>
      <w:tr w:rsidR="006A7679" w:rsidTr="3BF1215F" w14:paraId="4C770724" w14:textId="77777777">
        <w:tc>
          <w:tcPr>
            <w:tcW w:w="1885" w:type="dxa"/>
          </w:tcPr>
          <w:p w:rsidR="006A7679" w:rsidP="006A7679" w:rsidRDefault="006A7679" w14:paraId="0FEA8EAC" w14:textId="77777777">
            <w:r>
              <w:t>ID</w:t>
            </w:r>
          </w:p>
        </w:tc>
        <w:tc>
          <w:tcPr>
            <w:tcW w:w="7340" w:type="dxa"/>
          </w:tcPr>
          <w:p w:rsidR="006A7679" w:rsidP="006A7679" w:rsidRDefault="006A7679" w14:paraId="34701F8C" w14:textId="08C09CF0">
            <w:r>
              <w:t>UC-</w:t>
            </w:r>
            <w:r w:rsidR="00861799">
              <w:t>33</w:t>
            </w:r>
          </w:p>
        </w:tc>
      </w:tr>
      <w:tr w:rsidR="006A7679" w:rsidTr="3BF1215F" w14:paraId="72AC4D48" w14:textId="77777777">
        <w:tc>
          <w:tcPr>
            <w:tcW w:w="1885" w:type="dxa"/>
          </w:tcPr>
          <w:p w:rsidR="006A7679" w:rsidP="006A7679" w:rsidRDefault="006A7679" w14:paraId="0D59BC49" w14:textId="77777777">
            <w:r>
              <w:t>Name</w:t>
            </w:r>
          </w:p>
        </w:tc>
        <w:tc>
          <w:tcPr>
            <w:tcW w:w="7340" w:type="dxa"/>
          </w:tcPr>
          <w:p w:rsidR="006A7679" w:rsidP="006A7679" w:rsidRDefault="006A7679" w14:paraId="4698E595" w14:textId="457BE0F7">
            <w:r>
              <w:t>Điều khiển lấy thông tin cấu hình DDNS hiện tại</w:t>
            </w:r>
          </w:p>
        </w:tc>
      </w:tr>
      <w:tr w:rsidR="006A7679" w:rsidTr="3BF1215F" w14:paraId="78CA58BF" w14:textId="77777777">
        <w:tc>
          <w:tcPr>
            <w:tcW w:w="1885" w:type="dxa"/>
          </w:tcPr>
          <w:p w:rsidR="006A7679" w:rsidP="006A7679" w:rsidRDefault="006A7679" w14:paraId="571DC049" w14:textId="77777777">
            <w:r>
              <w:lastRenderedPageBreak/>
              <w:t>Description</w:t>
            </w:r>
          </w:p>
        </w:tc>
        <w:tc>
          <w:tcPr>
            <w:tcW w:w="7340" w:type="dxa"/>
          </w:tcPr>
          <w:p w:rsidR="006A7679" w:rsidP="006A7679" w:rsidRDefault="006A7679" w14:paraId="6AAE6A0E" w14:textId="12628B08">
            <w:pPr>
              <w:pStyle w:val="FirstLevelBullet"/>
            </w:pPr>
            <w:r>
              <w:t>Mobile App gửi yêu cầu lấy thông tin cấu hình DDNS hiện tại của thiết bị.</w:t>
            </w:r>
          </w:p>
          <w:p w:rsidR="006366F4" w:rsidRDefault="703DC3A4" w14:paraId="799622D7" w14:textId="15DF1CDE">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6A7679" w:rsidP="006A7679" w:rsidRDefault="006A7679" w14:paraId="35C218D9" w14:textId="490A514D">
            <w:pPr>
              <w:pStyle w:val="FirstLevelBullet"/>
            </w:pPr>
            <w:r>
              <w:t xml:space="preserve">ONT nhận yêu cầu, xử lý và gửi lại phản hồi thông tin cấu hình DDNS hiện tại. </w:t>
            </w:r>
          </w:p>
          <w:p w:rsidR="006A7679" w:rsidP="006A7679" w:rsidRDefault="006A7679" w14:paraId="6990F315" w14:textId="723FFF84">
            <w:pPr>
              <w:pStyle w:val="FirstLevelBullet"/>
            </w:pPr>
            <w:r>
              <w:t>Nếu có xảy ra lỗi ONT gửi phản hồi mã lỗi.</w:t>
            </w:r>
          </w:p>
        </w:tc>
      </w:tr>
      <w:tr w:rsidR="006A7679" w:rsidTr="3BF1215F" w14:paraId="12D88D2A" w14:textId="77777777">
        <w:tc>
          <w:tcPr>
            <w:tcW w:w="1885" w:type="dxa"/>
          </w:tcPr>
          <w:p w:rsidR="006A7679" w:rsidP="006A7679" w:rsidRDefault="006A7679" w14:paraId="05BB9BB7" w14:textId="77777777">
            <w:r>
              <w:t>Actor</w:t>
            </w:r>
          </w:p>
        </w:tc>
        <w:tc>
          <w:tcPr>
            <w:tcW w:w="7340" w:type="dxa"/>
          </w:tcPr>
          <w:p w:rsidR="006A7679" w:rsidP="006A7679" w:rsidRDefault="006A7679" w14:paraId="09516691" w14:textId="77777777">
            <w:r>
              <w:t>Admin</w:t>
            </w:r>
          </w:p>
        </w:tc>
      </w:tr>
      <w:tr w:rsidR="006A7679" w:rsidTr="3BF1215F" w14:paraId="6A363E63" w14:textId="77777777">
        <w:tc>
          <w:tcPr>
            <w:tcW w:w="1885" w:type="dxa"/>
          </w:tcPr>
          <w:p w:rsidR="006A7679" w:rsidP="006A7679" w:rsidRDefault="006A7679" w14:paraId="18AC387C" w14:textId="77777777">
            <w:r>
              <w:t>Pre-condition</w:t>
            </w:r>
          </w:p>
        </w:tc>
        <w:tc>
          <w:tcPr>
            <w:tcW w:w="7340" w:type="dxa"/>
          </w:tcPr>
          <w:p w:rsidR="006A7679" w:rsidP="006A7679" w:rsidRDefault="006A7679" w14:paraId="21FFB7AD" w14:textId="77777777">
            <w:r>
              <w:t>Thiết bị hoạt động bình thường, Mobile App đã đăng nhập thành công vào thiết bị và được cấp phiên truy nhập</w:t>
            </w:r>
          </w:p>
        </w:tc>
      </w:tr>
      <w:tr w:rsidR="006A7679" w:rsidTr="3BF1215F" w14:paraId="1F803B1E" w14:textId="77777777">
        <w:tc>
          <w:tcPr>
            <w:tcW w:w="1885" w:type="dxa"/>
          </w:tcPr>
          <w:p w:rsidR="006A7679" w:rsidP="006A7679" w:rsidRDefault="006A7679" w14:paraId="3E04544D" w14:textId="77777777">
            <w:r>
              <w:t>Post-condition</w:t>
            </w:r>
          </w:p>
        </w:tc>
        <w:tc>
          <w:tcPr>
            <w:tcW w:w="7340" w:type="dxa"/>
          </w:tcPr>
          <w:p w:rsidR="006A7679" w:rsidP="006A7679" w:rsidRDefault="006A7679" w14:paraId="4722DCDF" w14:textId="77777777">
            <w:r>
              <w:t>Thiết bị phản hồi đầy đủ các thông tin cho Mobile App</w:t>
            </w:r>
          </w:p>
        </w:tc>
      </w:tr>
    </w:tbl>
    <w:p w:rsidR="006A7679" w:rsidRDefault="006A7679" w14:paraId="6703CA69" w14:textId="2F84500B"/>
    <w:p w:rsidR="006A7679" w:rsidRDefault="006A7679" w14:paraId="01FF7E75" w14:textId="0BD28E98">
      <w:pPr>
        <w:rPr>
          <w:b/>
        </w:rPr>
      </w:pPr>
      <w:r>
        <w:rPr>
          <w:b/>
        </w:rPr>
        <w:t>Luồng dữ liệu:</w:t>
      </w:r>
    </w:p>
    <w:p w:rsidR="006A7679" w:rsidP="006C6448" w:rsidRDefault="006A7679" w14:paraId="4E872070" w14:textId="77777777">
      <w:pPr>
        <w:keepNext/>
        <w:jc w:val="center"/>
      </w:pPr>
      <w:r w:rsidRPr="006A7679">
        <w:rPr>
          <w:b/>
          <w:noProof/>
        </w:rPr>
        <w:drawing>
          <wp:inline distT="0" distB="0" distL="0" distR="0" wp14:anchorId="45802434" wp14:editId="7D412886">
            <wp:extent cx="5864225" cy="3396515"/>
            <wp:effectExtent l="0" t="0" r="3175" b="0"/>
            <wp:docPr id="2" name="Picture 2" descr="C:\Users\toantk\Downloads\onelink-P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toantk\Downloads\onelink-Page-9.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4225" cy="3396515"/>
                    </a:xfrm>
                    <a:prstGeom prst="rect">
                      <a:avLst/>
                    </a:prstGeom>
                    <a:noFill/>
                    <a:ln>
                      <a:noFill/>
                    </a:ln>
                  </pic:spPr>
                </pic:pic>
              </a:graphicData>
            </a:graphic>
          </wp:inline>
        </w:drawing>
      </w:r>
    </w:p>
    <w:p w:rsidR="006A7679" w:rsidP="006C6448" w:rsidRDefault="006A7679" w14:paraId="27B508C1" w14:textId="5766B40F">
      <w:pPr>
        <w:pStyle w:val="Caption"/>
      </w:pPr>
      <w:bookmarkStart w:name="_Toc113971673" w:id="1162"/>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31</w:t>
      </w:r>
      <w:r>
        <w:fldChar w:fldCharType="end"/>
      </w:r>
      <w:r>
        <w:t xml:space="preserve"> Luồng điều khiển lấy thông tin cấu hình DDNS hiện tại qua Mobile App</w:t>
      </w:r>
      <w:bookmarkEnd w:id="1162"/>
    </w:p>
    <w:p w:rsidR="006A7679" w:rsidP="006A7679" w:rsidRDefault="006A7679" w14:paraId="76DFC94B" w14:textId="77777777">
      <w:pPr>
        <w:rPr>
          <w:b/>
          <w:bCs/>
        </w:rPr>
      </w:pPr>
      <w:r>
        <w:rPr>
          <w:b/>
          <w:bCs/>
        </w:rPr>
        <w:t xml:space="preserve">Cấu trúc payload </w:t>
      </w:r>
      <w:r w:rsidRPr="00AB6FAB">
        <w:rPr>
          <w:b/>
          <w:bCs/>
        </w:rPr>
        <w:t>của bản tin:</w:t>
      </w:r>
    </w:p>
    <w:p w:rsidR="006A7679" w:rsidP="006A7679" w:rsidRDefault="00DF3D0D" w14:paraId="023A3B8F" w14:textId="308D8CB9">
      <w:pPr>
        <w:pStyle w:val="ListParagraph"/>
        <w:numPr>
          <w:ilvl w:val="0"/>
          <w:numId w:val="9"/>
        </w:numPr>
        <w:rPr>
          <w:b/>
          <w:bCs/>
        </w:rPr>
      </w:pPr>
      <w:r>
        <w:rPr>
          <w:b/>
          <w:bCs/>
        </w:rPr>
        <w:t>DDNS</w:t>
      </w:r>
      <w:r w:rsidR="006A7679">
        <w:rPr>
          <w:b/>
          <w:bCs/>
        </w:rPr>
        <w:t xml:space="preserve"> view Request:</w:t>
      </w:r>
    </w:p>
    <w:p w:rsidR="006A7679" w:rsidP="006A7679" w:rsidRDefault="006A7679" w14:paraId="0F0B936D" w14:textId="6A4635FB">
      <w:pPr>
        <w:pStyle w:val="ListParagraph"/>
        <w:ind w:firstLine="360"/>
      </w:pPr>
      <w:r>
        <w:t>{“action” : “</w:t>
      </w:r>
      <w:r w:rsidR="00B9226A">
        <w:t>ddnsView</w:t>
      </w:r>
      <w:r>
        <w:t xml:space="preserve">”, “requestId” : </w:t>
      </w:r>
      <w:r w:rsidR="003E0981">
        <w:t>&lt;requestId&gt;</w:t>
      </w:r>
      <w:r>
        <w:t>}</w:t>
      </w:r>
    </w:p>
    <w:p w:rsidR="006A7679" w:rsidP="006A7679" w:rsidRDefault="00DF3D0D" w14:paraId="4A237219" w14:textId="46E60ABF">
      <w:pPr>
        <w:pStyle w:val="ListParagraph"/>
        <w:numPr>
          <w:ilvl w:val="0"/>
          <w:numId w:val="9"/>
        </w:numPr>
        <w:rPr>
          <w:b/>
          <w:bCs/>
        </w:rPr>
      </w:pPr>
      <w:r>
        <w:rPr>
          <w:b/>
          <w:bCs/>
        </w:rPr>
        <w:t>DDNS</w:t>
      </w:r>
      <w:r w:rsidR="006A7679">
        <w:rPr>
          <w:b/>
          <w:bCs/>
        </w:rPr>
        <w:t xml:space="preserve"> view Response:</w:t>
      </w:r>
    </w:p>
    <w:p w:rsidRPr="00820762" w:rsidR="006A7679" w:rsidP="006A7679" w:rsidRDefault="006A7679" w14:paraId="4CDD0E16" w14:textId="2A87C775">
      <w:pPr>
        <w:pStyle w:val="ListParagraph"/>
        <w:numPr>
          <w:ilvl w:val="1"/>
          <w:numId w:val="9"/>
        </w:numPr>
      </w:pPr>
      <w:r>
        <w:t xml:space="preserve">Lấy thông tin cấu hình </w:t>
      </w:r>
      <w:r w:rsidR="00DF3D0D">
        <w:t>DDNS</w:t>
      </w:r>
      <w:r w:rsidRPr="00820762">
        <w:t xml:space="preserve"> thành công</w:t>
      </w:r>
      <w:r>
        <w:t>:</w:t>
      </w:r>
    </w:p>
    <w:p w:rsidR="006A7679" w:rsidP="006A7679" w:rsidRDefault="006A7679" w14:paraId="57723623" w14:textId="77777777">
      <w:pPr>
        <w:pStyle w:val="FirstLevelBullet"/>
        <w:numPr>
          <w:ilvl w:val="0"/>
          <w:numId w:val="0"/>
        </w:numPr>
        <w:ind w:left="1080"/>
      </w:pPr>
      <w:r>
        <w:lastRenderedPageBreak/>
        <w:t>{</w:t>
      </w:r>
    </w:p>
    <w:p w:rsidR="006A7679" w:rsidP="006A7679" w:rsidRDefault="006A7679" w14:paraId="5393B5E1" w14:textId="77777777">
      <w:pPr>
        <w:pStyle w:val="FirstLevelBullet"/>
        <w:numPr>
          <w:ilvl w:val="0"/>
          <w:numId w:val="0"/>
        </w:numPr>
        <w:ind w:left="720" w:firstLine="360"/>
      </w:pPr>
      <w:r>
        <w:t>"status": 0,</w:t>
      </w:r>
    </w:p>
    <w:p w:rsidR="006A7679" w:rsidP="006A7679" w:rsidRDefault="006A7679" w14:paraId="64B5586B" w14:textId="77777777">
      <w:pPr>
        <w:pStyle w:val="FirstLevelBullet"/>
        <w:numPr>
          <w:ilvl w:val="0"/>
          <w:numId w:val="0"/>
        </w:numPr>
        <w:ind w:left="720" w:firstLine="360"/>
      </w:pPr>
      <w:r>
        <w:t>“message”: “Success”,</w:t>
      </w:r>
    </w:p>
    <w:p w:rsidR="006A7679" w:rsidP="006A7679" w:rsidRDefault="006A7679" w14:paraId="1C0DFF5A" w14:textId="4F94BE94">
      <w:pPr>
        <w:pStyle w:val="ListParagraph"/>
        <w:ind w:firstLine="360"/>
      </w:pPr>
      <w:r>
        <w:t xml:space="preserve">“requestId” : </w:t>
      </w:r>
      <w:r w:rsidR="003E0981">
        <w:t>&lt;requestId&gt;</w:t>
      </w:r>
      <w:r>
        <w:t>,</w:t>
      </w:r>
    </w:p>
    <w:p w:rsidR="006A7679" w:rsidP="006A7679" w:rsidRDefault="006A7679" w14:paraId="6009EA8C" w14:textId="77777777">
      <w:pPr>
        <w:pStyle w:val="FirstLevelBullet"/>
        <w:numPr>
          <w:ilvl w:val="0"/>
          <w:numId w:val="0"/>
        </w:numPr>
        <w:ind w:left="720" w:firstLine="360"/>
      </w:pPr>
      <w:r>
        <w:t>"data": {</w:t>
      </w:r>
    </w:p>
    <w:p w:rsidR="006A7679" w:rsidP="006A7679" w:rsidRDefault="006A7679" w14:paraId="7777E84E" w14:textId="324CF66B">
      <w:pPr>
        <w:pStyle w:val="FirstLevelBullet"/>
        <w:numPr>
          <w:ilvl w:val="0"/>
          <w:numId w:val="0"/>
        </w:numPr>
        <w:ind w:left="720" w:firstLine="360"/>
      </w:pPr>
      <w:r>
        <w:t>“action” : “</w:t>
      </w:r>
      <w:r w:rsidR="00B9226A">
        <w:t>ddnsView</w:t>
      </w:r>
      <w:r>
        <w:t>”,</w:t>
      </w:r>
    </w:p>
    <w:p w:rsidR="006A7679" w:rsidP="006A7679" w:rsidRDefault="006A7679" w14:paraId="4E17E44F" w14:textId="77777777">
      <w:pPr>
        <w:pStyle w:val="FirstLevelBullet"/>
        <w:numPr>
          <w:ilvl w:val="0"/>
          <w:numId w:val="0"/>
        </w:numPr>
        <w:ind w:left="720" w:firstLine="360"/>
      </w:pPr>
      <w:r>
        <w:t>“</w:t>
      </w:r>
      <w:r w:rsidRPr="006B48DC">
        <w:t>results</w:t>
      </w:r>
      <w:r>
        <w:t>” : [</w:t>
      </w:r>
    </w:p>
    <w:p w:rsidR="006A7679" w:rsidP="006A7679" w:rsidRDefault="006A7679" w14:paraId="059E7ACD" w14:textId="77777777">
      <w:pPr>
        <w:pStyle w:val="FirstLevelBullet"/>
        <w:numPr>
          <w:ilvl w:val="0"/>
          <w:numId w:val="0"/>
        </w:numPr>
        <w:ind w:left="2160" w:firstLine="720"/>
      </w:pPr>
      <w:r>
        <w:t>{</w:t>
      </w:r>
    </w:p>
    <w:p w:rsidR="006A7679" w:rsidP="006A7679" w:rsidRDefault="006A7679" w14:paraId="2BD9C49E" w14:textId="7C7BE646">
      <w:pPr>
        <w:pStyle w:val="FirstLevelBullet"/>
        <w:numPr>
          <w:ilvl w:val="0"/>
          <w:numId w:val="0"/>
        </w:numPr>
        <w:ind w:left="720" w:hanging="360"/>
      </w:pPr>
      <w:r>
        <w:tab/>
      </w:r>
      <w:r>
        <w:t xml:space="preserve">     </w:t>
      </w:r>
      <w:r>
        <w:tab/>
      </w:r>
      <w:r>
        <w:tab/>
      </w:r>
      <w:r>
        <w:tab/>
      </w:r>
      <w:r>
        <w:tab/>
      </w:r>
      <w:r>
        <w:t xml:space="preserve"> “</w:t>
      </w:r>
      <w:r w:rsidR="00B9226A">
        <w:t>enable</w:t>
      </w:r>
      <w:r>
        <w:t>” : &lt;</w:t>
      </w:r>
      <w:r w:rsidR="00B9226A">
        <w:t>enable</w:t>
      </w:r>
      <w:r>
        <w:t>&gt;</w:t>
      </w:r>
      <w:r w:rsidR="00B9226A">
        <w:t>,</w:t>
      </w:r>
    </w:p>
    <w:p w:rsidR="00B9226A" w:rsidP="006A7679" w:rsidRDefault="00B9226A" w14:paraId="0650A99B" w14:textId="1EC939FF">
      <w:pPr>
        <w:pStyle w:val="FirstLevelBullet"/>
        <w:numPr>
          <w:ilvl w:val="0"/>
          <w:numId w:val="0"/>
        </w:numPr>
        <w:ind w:left="720" w:hanging="360"/>
      </w:pPr>
      <w:r>
        <w:tab/>
      </w:r>
      <w:r>
        <w:tab/>
      </w:r>
      <w:r>
        <w:tab/>
      </w:r>
      <w:r>
        <w:tab/>
      </w:r>
      <w:r>
        <w:tab/>
      </w:r>
      <w:r>
        <w:t>“serviceProvider” : “&lt;serviceProvider &gt;”,</w:t>
      </w:r>
    </w:p>
    <w:p w:rsidR="00B9226A" w:rsidP="006A7679" w:rsidRDefault="00B9226A" w14:paraId="28C2BF42" w14:textId="2E4B8A6C">
      <w:pPr>
        <w:pStyle w:val="FirstLevelBullet"/>
        <w:numPr>
          <w:ilvl w:val="0"/>
          <w:numId w:val="0"/>
        </w:numPr>
        <w:ind w:left="720" w:hanging="360"/>
      </w:pPr>
      <w:r>
        <w:tab/>
      </w:r>
      <w:r>
        <w:tab/>
      </w:r>
      <w:r>
        <w:tab/>
      </w:r>
      <w:r>
        <w:tab/>
      </w:r>
      <w:r>
        <w:tab/>
      </w:r>
      <w:r>
        <w:t>“hostname” : “&lt;hostname&gt;”,</w:t>
      </w:r>
    </w:p>
    <w:p w:rsidR="00B9226A" w:rsidP="006A7679" w:rsidRDefault="00B9226A" w14:paraId="13BE04FA" w14:textId="2942762B">
      <w:pPr>
        <w:pStyle w:val="FirstLevelBullet"/>
        <w:numPr>
          <w:ilvl w:val="0"/>
          <w:numId w:val="0"/>
        </w:numPr>
        <w:ind w:left="720" w:hanging="360"/>
      </w:pPr>
      <w:r>
        <w:tab/>
      </w:r>
      <w:r>
        <w:tab/>
      </w:r>
      <w:r>
        <w:tab/>
      </w:r>
      <w:r>
        <w:tab/>
      </w:r>
      <w:r>
        <w:tab/>
      </w:r>
      <w:r>
        <w:t>“username” : “&lt;username &gt;”,</w:t>
      </w:r>
    </w:p>
    <w:p w:rsidR="00B9226A" w:rsidP="006A7679" w:rsidRDefault="00B9226A" w14:paraId="75BC1BBF" w14:textId="1E2A3134">
      <w:pPr>
        <w:pStyle w:val="FirstLevelBullet"/>
        <w:numPr>
          <w:ilvl w:val="0"/>
          <w:numId w:val="0"/>
        </w:numPr>
        <w:ind w:left="720" w:hanging="360"/>
      </w:pPr>
      <w:r>
        <w:tab/>
      </w:r>
      <w:r>
        <w:tab/>
      </w:r>
      <w:r>
        <w:tab/>
      </w:r>
      <w:r>
        <w:tab/>
      </w:r>
      <w:r>
        <w:tab/>
      </w:r>
      <w:r>
        <w:t>“password” : “&lt;password&gt;”</w:t>
      </w:r>
    </w:p>
    <w:p w:rsidR="006A7679" w:rsidP="006A7679" w:rsidRDefault="006A7679" w14:paraId="5C58B970" w14:textId="77777777">
      <w:pPr>
        <w:pStyle w:val="FirstLevelBullet"/>
        <w:numPr>
          <w:ilvl w:val="0"/>
          <w:numId w:val="0"/>
        </w:numPr>
        <w:ind w:left="720" w:hanging="360"/>
      </w:pPr>
      <w:r>
        <w:tab/>
      </w:r>
      <w:r>
        <w:tab/>
      </w:r>
      <w:r>
        <w:tab/>
      </w:r>
      <w:r>
        <w:tab/>
      </w:r>
      <w:r>
        <w:t>}</w:t>
      </w:r>
    </w:p>
    <w:p w:rsidR="006A7679" w:rsidP="006A7679" w:rsidRDefault="006A7679" w14:paraId="52CEE7EF" w14:textId="77777777">
      <w:pPr>
        <w:pStyle w:val="FirstLevelBullet"/>
        <w:numPr>
          <w:ilvl w:val="0"/>
          <w:numId w:val="0"/>
        </w:numPr>
        <w:ind w:left="720" w:hanging="360"/>
      </w:pPr>
      <w:r>
        <w:tab/>
      </w:r>
      <w:r>
        <w:tab/>
      </w:r>
      <w:r>
        <w:tab/>
      </w:r>
      <w:r>
        <w:t>]</w:t>
      </w:r>
      <w:r>
        <w:tab/>
      </w:r>
    </w:p>
    <w:p w:rsidR="006A7679" w:rsidP="006A7679" w:rsidRDefault="006A7679" w14:paraId="66A4AB64" w14:textId="77777777">
      <w:pPr>
        <w:pStyle w:val="FirstLevelBullet"/>
        <w:numPr>
          <w:ilvl w:val="0"/>
          <w:numId w:val="0"/>
        </w:numPr>
        <w:ind w:left="720" w:firstLine="360"/>
      </w:pPr>
      <w:r>
        <w:t>}</w:t>
      </w:r>
    </w:p>
    <w:p w:rsidR="006A7679" w:rsidP="006A7679" w:rsidRDefault="006A7679" w14:paraId="565006ED" w14:textId="77777777">
      <w:pPr>
        <w:pStyle w:val="FirstLevelBullet"/>
        <w:numPr>
          <w:ilvl w:val="0"/>
          <w:numId w:val="0"/>
        </w:numPr>
        <w:ind w:left="720" w:firstLine="360"/>
      </w:pPr>
      <w:r>
        <w:t>}</w:t>
      </w:r>
    </w:p>
    <w:p w:rsidRPr="00820762" w:rsidR="006A7679" w:rsidP="006A7679" w:rsidRDefault="006A7679" w14:paraId="572685A4" w14:textId="188D582E">
      <w:pPr>
        <w:pStyle w:val="ListParagraph"/>
        <w:numPr>
          <w:ilvl w:val="1"/>
          <w:numId w:val="9"/>
        </w:numPr>
      </w:pPr>
      <w:r>
        <w:t xml:space="preserve">Lấy thông tin </w:t>
      </w:r>
      <w:r w:rsidR="00DF3D0D">
        <w:t>DDNS</w:t>
      </w:r>
      <w:r>
        <w:t xml:space="preserve"> thất bại:</w:t>
      </w:r>
    </w:p>
    <w:p w:rsidR="006A7679" w:rsidP="006A7679" w:rsidRDefault="006A7679" w14:paraId="7BE1D2B8" w14:textId="77777777">
      <w:pPr>
        <w:pStyle w:val="FirstLevelBullet"/>
        <w:numPr>
          <w:ilvl w:val="0"/>
          <w:numId w:val="0"/>
        </w:numPr>
        <w:ind w:left="1080"/>
      </w:pPr>
      <w:r>
        <w:t>{</w:t>
      </w:r>
    </w:p>
    <w:p w:rsidR="006A7679" w:rsidP="006A7679" w:rsidRDefault="006A7679" w14:paraId="215DDD7F" w14:textId="77777777">
      <w:pPr>
        <w:pStyle w:val="FirstLevelBullet"/>
        <w:numPr>
          <w:ilvl w:val="0"/>
          <w:numId w:val="0"/>
        </w:numPr>
        <w:ind w:left="1080"/>
      </w:pPr>
      <w:r>
        <w:t>“status”: &lt;ErrorCode&gt;,</w:t>
      </w:r>
    </w:p>
    <w:p w:rsidR="006A7679" w:rsidP="006A7679" w:rsidRDefault="006A7679" w14:paraId="29072655" w14:textId="77777777">
      <w:pPr>
        <w:pStyle w:val="FirstLevelBullet"/>
        <w:numPr>
          <w:ilvl w:val="0"/>
          <w:numId w:val="0"/>
        </w:numPr>
        <w:ind w:left="1080"/>
      </w:pPr>
      <w:r>
        <w:t>“message”: “&lt;message&gt;”,</w:t>
      </w:r>
    </w:p>
    <w:p w:rsidR="006A7679" w:rsidP="006A7679" w:rsidRDefault="006A7679" w14:paraId="12565283" w14:textId="384FE0F9">
      <w:pPr>
        <w:pStyle w:val="ListParagraph"/>
        <w:ind w:firstLine="360"/>
      </w:pPr>
      <w:r>
        <w:t xml:space="preserve">“requestId” : </w:t>
      </w:r>
      <w:r w:rsidR="003E0981">
        <w:t>&lt;requestId&gt;</w:t>
      </w:r>
      <w:r>
        <w:t>,</w:t>
      </w:r>
    </w:p>
    <w:p w:rsidR="006A7679" w:rsidP="006A7679" w:rsidRDefault="006A7679" w14:paraId="14A837F2" w14:textId="77777777">
      <w:pPr>
        <w:pStyle w:val="FirstLevelBullet"/>
        <w:numPr>
          <w:ilvl w:val="0"/>
          <w:numId w:val="0"/>
        </w:numPr>
        <w:ind w:left="1080"/>
      </w:pPr>
      <w:r>
        <w:t>"data": {</w:t>
      </w:r>
    </w:p>
    <w:p w:rsidR="006A7679" w:rsidP="006A7679" w:rsidRDefault="006A7679" w14:paraId="1476F5EA" w14:textId="77777777">
      <w:pPr>
        <w:pStyle w:val="FirstLevelBullet"/>
        <w:numPr>
          <w:ilvl w:val="0"/>
          <w:numId w:val="0"/>
        </w:numPr>
        <w:ind w:left="1080"/>
      </w:pPr>
      <w:r>
        <w:t>}</w:t>
      </w:r>
    </w:p>
    <w:p w:rsidR="006A7679" w:rsidP="006A7679" w:rsidRDefault="006A7679" w14:paraId="32C4D1EC" w14:textId="77777777">
      <w:pPr>
        <w:pStyle w:val="FirstLevelBullet"/>
        <w:numPr>
          <w:ilvl w:val="0"/>
          <w:numId w:val="0"/>
        </w:numPr>
        <w:ind w:left="1080"/>
      </w:pPr>
      <w:r>
        <w:t>}</w:t>
      </w:r>
    </w:p>
    <w:p w:rsidR="006A7679" w:rsidRDefault="00B9226A" w14:paraId="55853109" w14:textId="6A0C2B2B">
      <w:pPr>
        <w:rPr>
          <w:b/>
        </w:rPr>
      </w:pPr>
      <w:r w:rsidRPr="006C6448">
        <w:rPr>
          <w:b/>
        </w:rPr>
        <w:t>Mô tả tham số:</w:t>
      </w:r>
    </w:p>
    <w:p w:rsidR="00B9226A" w:rsidRDefault="00B9226A" w14:paraId="6FE10CED" w14:textId="77777777">
      <w:pPr>
        <w:rPr>
          <w:b/>
        </w:rPr>
      </w:pPr>
    </w:p>
    <w:p w:rsidR="006366F4" w:rsidP="006C6448" w:rsidRDefault="006366F4" w14:paraId="48604658" w14:textId="159E7392">
      <w:pPr>
        <w:pStyle w:val="Caption"/>
        <w:keepNext/>
      </w:pPr>
      <w:bookmarkStart w:name="_Toc113971621" w:id="1163"/>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31</w:t>
      </w:r>
      <w:r>
        <w:fldChar w:fldCharType="end"/>
      </w:r>
      <w:r>
        <w:t xml:space="preserve"> Bảng mô tả các tham số luồng điều khiển lấy thông tin cấu hình DDNS hiện tại</w:t>
      </w:r>
      <w:bookmarkEnd w:id="1163"/>
    </w:p>
    <w:tbl>
      <w:tblPr>
        <w:tblStyle w:val="TableGrid"/>
        <w:tblW w:w="0" w:type="auto"/>
        <w:tblInd w:w="175" w:type="dxa"/>
        <w:tblLook w:val="04A0" w:firstRow="1" w:lastRow="0" w:firstColumn="1" w:lastColumn="0" w:noHBand="0" w:noVBand="1"/>
      </w:tblPr>
      <w:tblGrid>
        <w:gridCol w:w="710"/>
        <w:gridCol w:w="1805"/>
        <w:gridCol w:w="1331"/>
        <w:gridCol w:w="1083"/>
        <w:gridCol w:w="2273"/>
        <w:gridCol w:w="1848"/>
      </w:tblGrid>
      <w:tr w:rsidR="005A6FC3" w:rsidTr="006C6448" w14:paraId="2EB5CA86" w14:textId="77777777">
        <w:tc>
          <w:tcPr>
            <w:tcW w:w="710" w:type="dxa"/>
          </w:tcPr>
          <w:p w:rsidR="00B9226A" w:rsidP="006366F4" w:rsidRDefault="00B9226A" w14:paraId="54591E1B" w14:textId="77777777">
            <w:pPr>
              <w:pStyle w:val="ListParagraph"/>
              <w:ind w:left="0"/>
              <w:rPr>
                <w:b/>
                <w:bCs/>
              </w:rPr>
            </w:pPr>
            <w:r>
              <w:rPr>
                <w:b/>
                <w:bCs/>
              </w:rPr>
              <w:t>STT</w:t>
            </w:r>
          </w:p>
        </w:tc>
        <w:tc>
          <w:tcPr>
            <w:tcW w:w="1805" w:type="dxa"/>
          </w:tcPr>
          <w:p w:rsidR="00B9226A" w:rsidP="006366F4" w:rsidRDefault="00B9226A" w14:paraId="79E4C3ED" w14:textId="77777777">
            <w:pPr>
              <w:pStyle w:val="ListParagraph"/>
              <w:ind w:left="0"/>
              <w:rPr>
                <w:b/>
                <w:bCs/>
              </w:rPr>
            </w:pPr>
            <w:r>
              <w:rPr>
                <w:b/>
                <w:bCs/>
              </w:rPr>
              <w:t>Tham số</w:t>
            </w:r>
          </w:p>
        </w:tc>
        <w:tc>
          <w:tcPr>
            <w:tcW w:w="1331" w:type="dxa"/>
          </w:tcPr>
          <w:p w:rsidR="00B9226A" w:rsidP="006366F4" w:rsidRDefault="00B9226A" w14:paraId="583D5E4C" w14:textId="77777777">
            <w:pPr>
              <w:pStyle w:val="ListParagraph"/>
              <w:ind w:left="0"/>
              <w:rPr>
                <w:b/>
                <w:bCs/>
              </w:rPr>
            </w:pPr>
            <w:r>
              <w:rPr>
                <w:b/>
                <w:bCs/>
              </w:rPr>
              <w:t>Mô tả</w:t>
            </w:r>
          </w:p>
        </w:tc>
        <w:tc>
          <w:tcPr>
            <w:tcW w:w="1083" w:type="dxa"/>
          </w:tcPr>
          <w:p w:rsidR="00B9226A" w:rsidP="006366F4" w:rsidRDefault="00B9226A" w14:paraId="4557658C" w14:textId="77777777">
            <w:pPr>
              <w:pStyle w:val="ListParagraph"/>
              <w:ind w:left="0"/>
              <w:rPr>
                <w:b/>
                <w:bCs/>
              </w:rPr>
            </w:pPr>
            <w:r>
              <w:rPr>
                <w:b/>
                <w:bCs/>
              </w:rPr>
              <w:t>Kiểu</w:t>
            </w:r>
          </w:p>
        </w:tc>
        <w:tc>
          <w:tcPr>
            <w:tcW w:w="2273" w:type="dxa"/>
          </w:tcPr>
          <w:p w:rsidR="00B9226A" w:rsidP="006366F4" w:rsidRDefault="00B9226A" w14:paraId="44DF80D4" w14:textId="77777777">
            <w:pPr>
              <w:pStyle w:val="ListParagraph"/>
              <w:ind w:left="0"/>
              <w:rPr>
                <w:b/>
                <w:bCs/>
              </w:rPr>
            </w:pPr>
            <w:r>
              <w:rPr>
                <w:b/>
                <w:bCs/>
              </w:rPr>
              <w:t>Giá trị</w:t>
            </w:r>
          </w:p>
        </w:tc>
        <w:tc>
          <w:tcPr>
            <w:tcW w:w="1848" w:type="dxa"/>
          </w:tcPr>
          <w:p w:rsidR="00B9226A" w:rsidP="006366F4" w:rsidRDefault="00B9226A" w14:paraId="4D5E1E1B" w14:textId="77777777">
            <w:pPr>
              <w:pStyle w:val="ListParagraph"/>
              <w:ind w:left="0"/>
              <w:rPr>
                <w:b/>
                <w:bCs/>
              </w:rPr>
            </w:pPr>
            <w:r>
              <w:rPr>
                <w:b/>
                <w:bCs/>
              </w:rPr>
              <w:t>Json Key</w:t>
            </w:r>
          </w:p>
        </w:tc>
      </w:tr>
      <w:tr w:rsidRPr="004C66E4" w:rsidR="005A6FC3" w:rsidTr="006C6448" w14:paraId="321C2819" w14:textId="77777777">
        <w:tc>
          <w:tcPr>
            <w:tcW w:w="710" w:type="dxa"/>
          </w:tcPr>
          <w:p w:rsidRPr="004C66E4" w:rsidR="00B9226A" w:rsidP="006366F4" w:rsidRDefault="00B9226A" w14:paraId="0F2752EB" w14:textId="77777777">
            <w:pPr>
              <w:pStyle w:val="ListParagraph"/>
              <w:ind w:left="0"/>
            </w:pPr>
            <w:r w:rsidRPr="004C66E4">
              <w:t>1</w:t>
            </w:r>
          </w:p>
        </w:tc>
        <w:tc>
          <w:tcPr>
            <w:tcW w:w="1805" w:type="dxa"/>
          </w:tcPr>
          <w:p w:rsidRPr="004C66E4" w:rsidR="00B9226A" w:rsidP="006366F4" w:rsidRDefault="00B9226A" w14:paraId="72A4CBD9" w14:textId="203D9167">
            <w:pPr>
              <w:pStyle w:val="ListParagraph"/>
              <w:ind w:left="0"/>
            </w:pPr>
            <w:r>
              <w:t>Enable/Disable</w:t>
            </w:r>
          </w:p>
        </w:tc>
        <w:tc>
          <w:tcPr>
            <w:tcW w:w="1331" w:type="dxa"/>
          </w:tcPr>
          <w:p w:rsidRPr="004C66E4" w:rsidR="00B9226A" w:rsidP="006366F4" w:rsidRDefault="00B9226A" w14:paraId="372D32CD" w14:textId="00F606A5">
            <w:pPr>
              <w:pStyle w:val="ListParagraph"/>
              <w:ind w:left="0"/>
            </w:pPr>
            <w:r>
              <w:t>Bật/tắt tính năng DDNS</w:t>
            </w:r>
          </w:p>
        </w:tc>
        <w:tc>
          <w:tcPr>
            <w:tcW w:w="1083" w:type="dxa"/>
          </w:tcPr>
          <w:p w:rsidRPr="004C66E4" w:rsidR="00B9226A" w:rsidP="006366F4" w:rsidRDefault="00B9226A" w14:paraId="5C02BCC3" w14:textId="6838E925">
            <w:pPr>
              <w:pStyle w:val="ListParagraph"/>
              <w:ind w:left="0"/>
            </w:pPr>
            <w:r>
              <w:t>Boolean</w:t>
            </w:r>
          </w:p>
        </w:tc>
        <w:tc>
          <w:tcPr>
            <w:tcW w:w="2273" w:type="dxa"/>
          </w:tcPr>
          <w:p w:rsidRPr="004C66E4" w:rsidR="00B9226A" w:rsidP="006366F4" w:rsidRDefault="00AF260B" w14:paraId="3E57F308" w14:textId="243D220D">
            <w:pPr>
              <w:pStyle w:val="ListParagraph"/>
              <w:ind w:left="0"/>
            </w:pPr>
            <w:r>
              <w:t>t</w:t>
            </w:r>
            <w:r w:rsidR="00B9226A">
              <w:t>rue/</w:t>
            </w:r>
            <w:r>
              <w:t>f</w:t>
            </w:r>
            <w:r w:rsidR="00B9226A">
              <w:t>alse</w:t>
            </w:r>
          </w:p>
        </w:tc>
        <w:tc>
          <w:tcPr>
            <w:tcW w:w="1848" w:type="dxa"/>
          </w:tcPr>
          <w:p w:rsidRPr="004C66E4" w:rsidR="00B9226A" w:rsidP="006366F4" w:rsidRDefault="00B9226A" w14:paraId="4F134A74" w14:textId="26B614D2">
            <w:pPr>
              <w:pStyle w:val="ListParagraph"/>
              <w:ind w:left="0"/>
            </w:pPr>
            <w:r>
              <w:t>enable</w:t>
            </w:r>
          </w:p>
        </w:tc>
      </w:tr>
      <w:tr w:rsidRPr="004C66E4" w:rsidR="00B9226A" w:rsidTr="006C6448" w14:paraId="32AE0A35" w14:textId="77777777">
        <w:tc>
          <w:tcPr>
            <w:tcW w:w="710" w:type="dxa"/>
          </w:tcPr>
          <w:p w:rsidRPr="004C66E4" w:rsidR="00B9226A" w:rsidP="006366F4" w:rsidRDefault="00B9226A" w14:paraId="2B04FFF6" w14:textId="6807D4D6">
            <w:pPr>
              <w:pStyle w:val="ListParagraph"/>
              <w:ind w:left="0"/>
            </w:pPr>
            <w:r>
              <w:t>2</w:t>
            </w:r>
          </w:p>
        </w:tc>
        <w:tc>
          <w:tcPr>
            <w:tcW w:w="1805" w:type="dxa"/>
          </w:tcPr>
          <w:p w:rsidR="00B9226A" w:rsidP="006366F4" w:rsidRDefault="00B9226A" w14:paraId="79DC5568" w14:textId="36E33D6D">
            <w:pPr>
              <w:pStyle w:val="ListParagraph"/>
              <w:ind w:left="0"/>
            </w:pPr>
            <w:r>
              <w:t>Service Provider</w:t>
            </w:r>
          </w:p>
        </w:tc>
        <w:tc>
          <w:tcPr>
            <w:tcW w:w="1331" w:type="dxa"/>
          </w:tcPr>
          <w:p w:rsidR="00B9226A" w:rsidP="006366F4" w:rsidRDefault="005A6FC3" w14:paraId="14C57D35" w14:textId="2F1CD6C6">
            <w:pPr>
              <w:pStyle w:val="ListParagraph"/>
              <w:ind w:left="0"/>
            </w:pPr>
            <w:r>
              <w:t>N</w:t>
            </w:r>
            <w:r w:rsidR="00B9226A">
              <w:t>hà cung cấp dịch vụ DDNS</w:t>
            </w:r>
          </w:p>
        </w:tc>
        <w:tc>
          <w:tcPr>
            <w:tcW w:w="1083" w:type="dxa"/>
          </w:tcPr>
          <w:p w:rsidR="00B9226A" w:rsidP="006366F4" w:rsidRDefault="00B9226A" w14:paraId="776108A2" w14:textId="246E2358">
            <w:pPr>
              <w:pStyle w:val="ListParagraph"/>
              <w:ind w:left="0"/>
            </w:pPr>
            <w:r>
              <w:t>String</w:t>
            </w:r>
          </w:p>
        </w:tc>
        <w:tc>
          <w:tcPr>
            <w:tcW w:w="2273" w:type="dxa"/>
          </w:tcPr>
          <w:p w:rsidR="00B9226A" w:rsidP="006366F4" w:rsidRDefault="00983610" w14:paraId="3BDC3A1F" w14:textId="4177AE50">
            <w:pPr>
              <w:pStyle w:val="ListParagraph"/>
              <w:ind w:left="0"/>
            </w:pPr>
            <w:hyperlink w:history="1" r:id="rId70">
              <w:r w:rsidRPr="000413BD" w:rsidR="005A6FC3">
                <w:rPr>
                  <w:rStyle w:val="Hyperlink"/>
                </w:rPr>
                <w:t>www.no-ip.com</w:t>
              </w:r>
            </w:hyperlink>
          </w:p>
          <w:p w:rsidR="005A6FC3" w:rsidP="006366F4" w:rsidRDefault="00983610" w14:paraId="30178445" w14:textId="4D008A6C">
            <w:pPr>
              <w:pStyle w:val="ListParagraph"/>
              <w:ind w:left="0"/>
            </w:pPr>
            <w:hyperlink w:history="1" r:id="rId71">
              <w:r w:rsidRPr="000413BD" w:rsidR="005A6FC3">
                <w:rPr>
                  <w:rStyle w:val="Hyperlink"/>
                </w:rPr>
                <w:t>www.dyndns.com</w:t>
              </w:r>
            </w:hyperlink>
          </w:p>
          <w:p w:rsidR="005A6FC3" w:rsidP="006366F4" w:rsidRDefault="00983610" w14:paraId="5AE5AB2D" w14:textId="4EB12BDF">
            <w:pPr>
              <w:pStyle w:val="ListParagraph"/>
              <w:ind w:left="0"/>
            </w:pPr>
            <w:hyperlink w:history="1" r:id="rId72">
              <w:r w:rsidRPr="000413BD" w:rsidR="005A6FC3">
                <w:rPr>
                  <w:rStyle w:val="Hyperlink"/>
                </w:rPr>
                <w:t>www.tzo.net</w:t>
              </w:r>
            </w:hyperlink>
          </w:p>
          <w:p w:rsidR="005A6FC3" w:rsidP="006366F4" w:rsidRDefault="00983610" w14:paraId="5902F40B" w14:textId="7EA62601">
            <w:pPr>
              <w:pStyle w:val="ListParagraph"/>
              <w:ind w:left="0"/>
            </w:pPr>
            <w:hyperlink w:history="1" r:id="rId73">
              <w:r w:rsidRPr="000413BD" w:rsidR="005A6FC3">
                <w:rPr>
                  <w:rStyle w:val="Hyperlink"/>
                </w:rPr>
                <w:t>www.zoneedit.com</w:t>
              </w:r>
            </w:hyperlink>
          </w:p>
          <w:p w:rsidR="005A6FC3" w:rsidP="006366F4" w:rsidRDefault="00983610" w14:paraId="053EB375" w14:textId="4BA9D5F9">
            <w:pPr>
              <w:pStyle w:val="ListParagraph"/>
              <w:ind w:left="0"/>
            </w:pPr>
            <w:hyperlink w:history="1" r:id="rId74">
              <w:r w:rsidRPr="000413BD" w:rsidR="005A6FC3">
                <w:rPr>
                  <w:rStyle w:val="Hyperlink"/>
                </w:rPr>
                <w:t>www.dhs.org</w:t>
              </w:r>
            </w:hyperlink>
          </w:p>
          <w:p w:rsidR="005A6FC3" w:rsidP="006366F4" w:rsidRDefault="00983610" w14:paraId="678F9011" w14:textId="6C740ED4">
            <w:pPr>
              <w:pStyle w:val="ListParagraph"/>
              <w:ind w:left="0"/>
            </w:pPr>
            <w:hyperlink w:history="1" r:id="rId75">
              <w:r w:rsidRPr="000413BD" w:rsidR="005A6FC3">
                <w:rPr>
                  <w:rStyle w:val="Hyperlink"/>
                </w:rPr>
                <w:t>www.hn.org</w:t>
              </w:r>
            </w:hyperlink>
          </w:p>
          <w:p w:rsidR="005A6FC3" w:rsidP="006366F4" w:rsidRDefault="00983610" w14:paraId="59EB6C97" w14:textId="22F1AB5E">
            <w:pPr>
              <w:pStyle w:val="ListParagraph"/>
              <w:ind w:left="0"/>
            </w:pPr>
            <w:hyperlink w:history="1" r:id="rId76">
              <w:r w:rsidRPr="000413BD" w:rsidR="005A6FC3">
                <w:rPr>
                  <w:rStyle w:val="Hyperlink"/>
                </w:rPr>
                <w:t>www.ez-ip.net</w:t>
              </w:r>
            </w:hyperlink>
          </w:p>
          <w:p w:rsidR="005A6FC3" w:rsidP="006366F4" w:rsidRDefault="00983610" w14:paraId="60951966" w14:textId="6866D87B">
            <w:pPr>
              <w:pStyle w:val="ListParagraph"/>
              <w:ind w:left="0"/>
            </w:pPr>
            <w:hyperlink w:history="1" r:id="rId77">
              <w:r w:rsidRPr="000413BD" w:rsidR="005A6FC3">
                <w:rPr>
                  <w:rStyle w:val="Hyperlink"/>
                </w:rPr>
                <w:t>www.easydns.com</w:t>
              </w:r>
            </w:hyperlink>
          </w:p>
        </w:tc>
        <w:tc>
          <w:tcPr>
            <w:tcW w:w="1848" w:type="dxa"/>
          </w:tcPr>
          <w:p w:rsidR="00B9226A" w:rsidP="006366F4" w:rsidRDefault="005A6FC3" w14:paraId="52FC4348" w14:textId="64BF4DFC">
            <w:pPr>
              <w:pStyle w:val="ListParagraph"/>
              <w:ind w:left="0"/>
            </w:pPr>
            <w:r>
              <w:lastRenderedPageBreak/>
              <w:t>serviceProvider</w:t>
            </w:r>
          </w:p>
        </w:tc>
      </w:tr>
      <w:tr w:rsidRPr="004C66E4" w:rsidR="005A6FC3" w:rsidTr="006C6448" w14:paraId="3FAB1AAF" w14:textId="77777777">
        <w:tc>
          <w:tcPr>
            <w:tcW w:w="710" w:type="dxa"/>
          </w:tcPr>
          <w:p w:rsidR="005A6FC3" w:rsidP="006366F4" w:rsidRDefault="005A6FC3" w14:paraId="67431578" w14:textId="24B9F637">
            <w:pPr>
              <w:pStyle w:val="ListParagraph"/>
              <w:ind w:left="0"/>
            </w:pPr>
            <w:r>
              <w:lastRenderedPageBreak/>
              <w:t>3</w:t>
            </w:r>
          </w:p>
        </w:tc>
        <w:tc>
          <w:tcPr>
            <w:tcW w:w="1805" w:type="dxa"/>
          </w:tcPr>
          <w:p w:rsidR="005A6FC3" w:rsidP="006366F4" w:rsidRDefault="005A6FC3" w14:paraId="139B7B4E" w14:textId="09C58200">
            <w:pPr>
              <w:pStyle w:val="ListParagraph"/>
              <w:ind w:left="0"/>
            </w:pPr>
            <w:r>
              <w:t>Host Name</w:t>
            </w:r>
          </w:p>
        </w:tc>
        <w:tc>
          <w:tcPr>
            <w:tcW w:w="1331" w:type="dxa"/>
          </w:tcPr>
          <w:p w:rsidR="005A6FC3" w:rsidP="006366F4" w:rsidRDefault="005A6FC3" w14:paraId="4ED62997" w14:textId="1F814D98">
            <w:pPr>
              <w:pStyle w:val="ListParagraph"/>
              <w:ind w:left="0"/>
            </w:pPr>
            <w:r>
              <w:t>Domain của người sử dụng</w:t>
            </w:r>
          </w:p>
        </w:tc>
        <w:tc>
          <w:tcPr>
            <w:tcW w:w="1083" w:type="dxa"/>
          </w:tcPr>
          <w:p w:rsidR="005A6FC3" w:rsidP="006366F4" w:rsidRDefault="005A6FC3" w14:paraId="09065FEC" w14:textId="60A63D90">
            <w:pPr>
              <w:pStyle w:val="ListParagraph"/>
              <w:ind w:left="0"/>
            </w:pPr>
            <w:r>
              <w:t>String</w:t>
            </w:r>
          </w:p>
        </w:tc>
        <w:tc>
          <w:tcPr>
            <w:tcW w:w="2273" w:type="dxa"/>
          </w:tcPr>
          <w:p w:rsidR="005A6FC3" w:rsidP="006366F4" w:rsidRDefault="005A6FC3" w14:paraId="549AA0F2" w14:textId="77777777">
            <w:pPr>
              <w:pStyle w:val="ListParagraph"/>
              <w:ind w:left="0"/>
            </w:pPr>
          </w:p>
        </w:tc>
        <w:tc>
          <w:tcPr>
            <w:tcW w:w="1848" w:type="dxa"/>
          </w:tcPr>
          <w:p w:rsidR="005A6FC3" w:rsidP="006366F4" w:rsidRDefault="005A6FC3" w14:paraId="4B1D574E" w14:textId="58DEA3D2">
            <w:pPr>
              <w:pStyle w:val="ListParagraph"/>
              <w:ind w:left="0"/>
            </w:pPr>
            <w:r>
              <w:t>hostname</w:t>
            </w:r>
          </w:p>
        </w:tc>
      </w:tr>
      <w:tr w:rsidRPr="004C66E4" w:rsidR="005A6FC3" w:rsidTr="006C6448" w14:paraId="65DEEE89" w14:textId="77777777">
        <w:tc>
          <w:tcPr>
            <w:tcW w:w="710" w:type="dxa"/>
          </w:tcPr>
          <w:p w:rsidR="005A6FC3" w:rsidP="006366F4" w:rsidRDefault="005A6FC3" w14:paraId="0BEA4598" w14:textId="0EF427C1">
            <w:pPr>
              <w:pStyle w:val="ListParagraph"/>
              <w:ind w:left="0"/>
            </w:pPr>
            <w:r>
              <w:t>4</w:t>
            </w:r>
          </w:p>
        </w:tc>
        <w:tc>
          <w:tcPr>
            <w:tcW w:w="1805" w:type="dxa"/>
          </w:tcPr>
          <w:p w:rsidR="005A6FC3" w:rsidP="006366F4" w:rsidRDefault="005A6FC3" w14:paraId="357CA253" w14:textId="7AE18F97">
            <w:pPr>
              <w:pStyle w:val="ListParagraph"/>
              <w:ind w:left="0"/>
            </w:pPr>
            <w:r>
              <w:t>Username</w:t>
            </w:r>
          </w:p>
        </w:tc>
        <w:tc>
          <w:tcPr>
            <w:tcW w:w="1331" w:type="dxa"/>
          </w:tcPr>
          <w:p w:rsidR="005A6FC3" w:rsidP="006366F4" w:rsidRDefault="005A6FC3" w14:paraId="096C1648" w14:textId="1B9BA3A4">
            <w:pPr>
              <w:pStyle w:val="ListParagraph"/>
              <w:ind w:left="0"/>
            </w:pPr>
            <w:r>
              <w:t>Username của người sử dụng</w:t>
            </w:r>
          </w:p>
        </w:tc>
        <w:tc>
          <w:tcPr>
            <w:tcW w:w="1083" w:type="dxa"/>
          </w:tcPr>
          <w:p w:rsidR="005A6FC3" w:rsidP="006366F4" w:rsidRDefault="005A6FC3" w14:paraId="129F909D" w14:textId="48170B97">
            <w:pPr>
              <w:pStyle w:val="ListParagraph"/>
              <w:ind w:left="0"/>
            </w:pPr>
            <w:r>
              <w:t>String</w:t>
            </w:r>
          </w:p>
        </w:tc>
        <w:tc>
          <w:tcPr>
            <w:tcW w:w="2273" w:type="dxa"/>
          </w:tcPr>
          <w:p w:rsidR="005A6FC3" w:rsidP="006366F4" w:rsidRDefault="005A6FC3" w14:paraId="0E7BA351" w14:textId="77777777">
            <w:pPr>
              <w:pStyle w:val="ListParagraph"/>
              <w:ind w:left="0"/>
            </w:pPr>
          </w:p>
        </w:tc>
        <w:tc>
          <w:tcPr>
            <w:tcW w:w="1848" w:type="dxa"/>
          </w:tcPr>
          <w:p w:rsidR="005A6FC3" w:rsidP="006366F4" w:rsidRDefault="005A6FC3" w14:paraId="38350A75" w14:textId="7F4521B8">
            <w:pPr>
              <w:pStyle w:val="ListParagraph"/>
              <w:ind w:left="0"/>
            </w:pPr>
            <w:r>
              <w:t>username</w:t>
            </w:r>
          </w:p>
        </w:tc>
      </w:tr>
      <w:tr w:rsidRPr="004C66E4" w:rsidR="005A6FC3" w:rsidTr="006C6448" w14:paraId="1C9BDA29" w14:textId="77777777">
        <w:tc>
          <w:tcPr>
            <w:tcW w:w="710" w:type="dxa"/>
          </w:tcPr>
          <w:p w:rsidR="005A6FC3" w:rsidP="006366F4" w:rsidRDefault="005A6FC3" w14:paraId="6A18E9D6" w14:textId="7AAD60AE">
            <w:pPr>
              <w:pStyle w:val="ListParagraph"/>
              <w:ind w:left="0"/>
            </w:pPr>
            <w:r>
              <w:t>5</w:t>
            </w:r>
          </w:p>
        </w:tc>
        <w:tc>
          <w:tcPr>
            <w:tcW w:w="1805" w:type="dxa"/>
          </w:tcPr>
          <w:p w:rsidR="005A6FC3" w:rsidP="006366F4" w:rsidRDefault="005A6FC3" w14:paraId="58CFA6D5" w14:textId="3FF85FC6">
            <w:pPr>
              <w:pStyle w:val="ListParagraph"/>
              <w:ind w:left="0"/>
            </w:pPr>
            <w:r>
              <w:t>Password</w:t>
            </w:r>
          </w:p>
        </w:tc>
        <w:tc>
          <w:tcPr>
            <w:tcW w:w="1331" w:type="dxa"/>
          </w:tcPr>
          <w:p w:rsidR="005A6FC3" w:rsidP="006366F4" w:rsidRDefault="005A6FC3" w14:paraId="31402F64" w14:textId="1E81C4D4">
            <w:pPr>
              <w:pStyle w:val="ListParagraph"/>
              <w:ind w:left="0"/>
            </w:pPr>
            <w:r>
              <w:t>Password của người sử dụng</w:t>
            </w:r>
          </w:p>
        </w:tc>
        <w:tc>
          <w:tcPr>
            <w:tcW w:w="1083" w:type="dxa"/>
          </w:tcPr>
          <w:p w:rsidR="005A6FC3" w:rsidP="006366F4" w:rsidRDefault="005A6FC3" w14:paraId="0666EC65" w14:textId="676B02E7">
            <w:pPr>
              <w:pStyle w:val="ListParagraph"/>
              <w:ind w:left="0"/>
            </w:pPr>
            <w:r>
              <w:t>String</w:t>
            </w:r>
          </w:p>
        </w:tc>
        <w:tc>
          <w:tcPr>
            <w:tcW w:w="2273" w:type="dxa"/>
          </w:tcPr>
          <w:p w:rsidR="005A6FC3" w:rsidP="006366F4" w:rsidRDefault="005A6FC3" w14:paraId="358782BC" w14:textId="77777777">
            <w:pPr>
              <w:pStyle w:val="ListParagraph"/>
              <w:ind w:left="0"/>
            </w:pPr>
          </w:p>
        </w:tc>
        <w:tc>
          <w:tcPr>
            <w:tcW w:w="1848" w:type="dxa"/>
          </w:tcPr>
          <w:p w:rsidR="005A6FC3" w:rsidP="006366F4" w:rsidRDefault="005A6FC3" w14:paraId="2AAF27F0" w14:textId="081246E8">
            <w:pPr>
              <w:pStyle w:val="ListParagraph"/>
              <w:ind w:left="0"/>
            </w:pPr>
            <w:r>
              <w:t>password</w:t>
            </w:r>
          </w:p>
        </w:tc>
      </w:tr>
    </w:tbl>
    <w:p w:rsidRPr="006C6448" w:rsidR="00B9226A" w:rsidRDefault="00B9226A" w14:paraId="1D1E5D13" w14:textId="77777777">
      <w:pPr>
        <w:rPr>
          <w:b/>
        </w:rPr>
      </w:pPr>
    </w:p>
    <w:p w:rsidR="006366F4" w:rsidP="006366F4" w:rsidRDefault="006366F4" w14:paraId="32EC8E0E" w14:textId="7B2E96BC">
      <w:pPr>
        <w:pStyle w:val="Heading3"/>
      </w:pPr>
      <w:bookmarkStart w:name="_Toc113971547" w:id="1164"/>
      <w:r>
        <w:t>Usecase – Điều khiển thay đổi cấu hình DDNS</w:t>
      </w:r>
      <w:bookmarkEnd w:id="1164"/>
      <w:r>
        <w:t xml:space="preserve"> </w:t>
      </w:r>
    </w:p>
    <w:tbl>
      <w:tblPr>
        <w:tblStyle w:val="TableGrid"/>
        <w:tblW w:w="0" w:type="auto"/>
        <w:tblLook w:val="04A0" w:firstRow="1" w:lastRow="0" w:firstColumn="1" w:lastColumn="0" w:noHBand="0" w:noVBand="1"/>
      </w:tblPr>
      <w:tblGrid>
        <w:gridCol w:w="1885"/>
        <w:gridCol w:w="7340"/>
      </w:tblGrid>
      <w:tr w:rsidR="006366F4" w:rsidTr="3BF1215F" w14:paraId="0891E639" w14:textId="77777777">
        <w:tc>
          <w:tcPr>
            <w:tcW w:w="1885" w:type="dxa"/>
          </w:tcPr>
          <w:p w:rsidR="006366F4" w:rsidP="006366F4" w:rsidRDefault="006366F4" w14:paraId="38128601" w14:textId="77777777">
            <w:r>
              <w:t>ID</w:t>
            </w:r>
          </w:p>
        </w:tc>
        <w:tc>
          <w:tcPr>
            <w:tcW w:w="7340" w:type="dxa"/>
          </w:tcPr>
          <w:p w:rsidR="006366F4" w:rsidP="006366F4" w:rsidRDefault="006366F4" w14:paraId="39ABA2D0" w14:textId="1836BF02">
            <w:r>
              <w:t>UC-</w:t>
            </w:r>
            <w:r w:rsidR="00861799">
              <w:t>34</w:t>
            </w:r>
          </w:p>
        </w:tc>
      </w:tr>
      <w:tr w:rsidR="006366F4" w:rsidTr="3BF1215F" w14:paraId="19949311" w14:textId="77777777">
        <w:tc>
          <w:tcPr>
            <w:tcW w:w="1885" w:type="dxa"/>
          </w:tcPr>
          <w:p w:rsidR="006366F4" w:rsidP="006366F4" w:rsidRDefault="006366F4" w14:paraId="6039D852" w14:textId="77777777">
            <w:r>
              <w:t>Name</w:t>
            </w:r>
          </w:p>
        </w:tc>
        <w:tc>
          <w:tcPr>
            <w:tcW w:w="7340" w:type="dxa"/>
          </w:tcPr>
          <w:p w:rsidR="006366F4" w:rsidRDefault="006366F4" w14:paraId="262CA3CC" w14:textId="1288BE6D">
            <w:r>
              <w:t xml:space="preserve">Điều khiển thay đổi cấu hình DDNS </w:t>
            </w:r>
          </w:p>
        </w:tc>
      </w:tr>
      <w:tr w:rsidR="006366F4" w:rsidTr="3BF1215F" w14:paraId="216245B2" w14:textId="77777777">
        <w:tc>
          <w:tcPr>
            <w:tcW w:w="1885" w:type="dxa"/>
          </w:tcPr>
          <w:p w:rsidR="006366F4" w:rsidP="006366F4" w:rsidRDefault="006366F4" w14:paraId="73DAB15D" w14:textId="77777777">
            <w:r>
              <w:t>Description</w:t>
            </w:r>
          </w:p>
        </w:tc>
        <w:tc>
          <w:tcPr>
            <w:tcW w:w="7340" w:type="dxa"/>
          </w:tcPr>
          <w:p w:rsidR="006366F4" w:rsidP="006366F4" w:rsidRDefault="006366F4" w14:paraId="27D333D9" w14:textId="19D949B5">
            <w:pPr>
              <w:pStyle w:val="FirstLevelBullet"/>
            </w:pPr>
            <w:r>
              <w:t>Mobile App gửi yêu cầu thay đổi cấu hình DDNS.</w:t>
            </w:r>
          </w:p>
          <w:p w:rsidR="004363FA" w:rsidRDefault="40CFD1EC" w14:paraId="3FED5562" w14:textId="3D96E1F2">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6366F4" w:rsidRDefault="006366F4" w14:paraId="72EDA1BA" w14:textId="575E7022">
            <w:pPr>
              <w:pStyle w:val="FirstLevelBullet"/>
            </w:pPr>
            <w:r>
              <w:t xml:space="preserve">ONT nhận yêu cầu, xử lý và gửi lại phản hồi </w:t>
            </w:r>
            <w:r w:rsidR="004363FA">
              <w:t>thành công hay thất bại</w:t>
            </w:r>
          </w:p>
        </w:tc>
      </w:tr>
      <w:tr w:rsidR="006366F4" w:rsidTr="3BF1215F" w14:paraId="0B3BA6E9" w14:textId="77777777">
        <w:tc>
          <w:tcPr>
            <w:tcW w:w="1885" w:type="dxa"/>
          </w:tcPr>
          <w:p w:rsidR="006366F4" w:rsidP="006366F4" w:rsidRDefault="006366F4" w14:paraId="52189182" w14:textId="77777777">
            <w:r>
              <w:t>Actor</w:t>
            </w:r>
          </w:p>
        </w:tc>
        <w:tc>
          <w:tcPr>
            <w:tcW w:w="7340" w:type="dxa"/>
          </w:tcPr>
          <w:p w:rsidR="006366F4" w:rsidP="006366F4" w:rsidRDefault="006366F4" w14:paraId="13930BE2" w14:textId="77777777">
            <w:r>
              <w:t>Admin</w:t>
            </w:r>
          </w:p>
        </w:tc>
      </w:tr>
      <w:tr w:rsidR="006366F4" w:rsidTr="3BF1215F" w14:paraId="081C0AEB" w14:textId="77777777">
        <w:tc>
          <w:tcPr>
            <w:tcW w:w="1885" w:type="dxa"/>
          </w:tcPr>
          <w:p w:rsidR="006366F4" w:rsidP="006366F4" w:rsidRDefault="006366F4" w14:paraId="0A7EE8E7" w14:textId="77777777">
            <w:r>
              <w:t>Pre-condition</w:t>
            </w:r>
          </w:p>
        </w:tc>
        <w:tc>
          <w:tcPr>
            <w:tcW w:w="7340" w:type="dxa"/>
          </w:tcPr>
          <w:p w:rsidR="006366F4" w:rsidP="006366F4" w:rsidRDefault="006366F4" w14:paraId="41B9987F" w14:textId="77777777">
            <w:r>
              <w:t>Thiết bị hoạt động bình thường, Mobile App đã đăng nhập thành công vào thiết bị và được cấp phiên truy nhập</w:t>
            </w:r>
          </w:p>
        </w:tc>
      </w:tr>
      <w:tr w:rsidR="006366F4" w:rsidTr="3BF1215F" w14:paraId="7D2814B9" w14:textId="77777777">
        <w:tc>
          <w:tcPr>
            <w:tcW w:w="1885" w:type="dxa"/>
          </w:tcPr>
          <w:p w:rsidR="006366F4" w:rsidP="006366F4" w:rsidRDefault="006366F4" w14:paraId="36DB977D" w14:textId="77777777">
            <w:r>
              <w:t>Post-condition</w:t>
            </w:r>
          </w:p>
        </w:tc>
        <w:tc>
          <w:tcPr>
            <w:tcW w:w="7340" w:type="dxa"/>
          </w:tcPr>
          <w:p w:rsidR="006366F4" w:rsidP="006366F4" w:rsidRDefault="006366F4" w14:paraId="214F6024" w14:textId="77777777">
            <w:r>
              <w:t>Thiết bị phản hồi đầy đủ các thông tin cho Mobile App</w:t>
            </w:r>
          </w:p>
        </w:tc>
      </w:tr>
    </w:tbl>
    <w:p w:rsidR="00B9226A" w:rsidRDefault="00B9226A" w14:paraId="2CCA773C" w14:textId="22BA6064"/>
    <w:p w:rsidR="004363FA" w:rsidRDefault="004363FA" w14:paraId="63109340" w14:textId="6C907528">
      <w:pPr>
        <w:rPr>
          <w:b/>
        </w:rPr>
      </w:pPr>
      <w:r w:rsidRPr="006C6448">
        <w:rPr>
          <w:b/>
        </w:rPr>
        <w:t>Luồng điều khiển:</w:t>
      </w:r>
    </w:p>
    <w:p w:rsidR="004363FA" w:rsidP="006C6448" w:rsidRDefault="004363FA" w14:paraId="4518E5E4" w14:textId="77777777">
      <w:pPr>
        <w:keepNext/>
      </w:pPr>
      <w:r w:rsidRPr="004363FA">
        <w:rPr>
          <w:b/>
          <w:noProof/>
        </w:rPr>
        <w:lastRenderedPageBreak/>
        <w:drawing>
          <wp:inline distT="0" distB="0" distL="0" distR="0" wp14:anchorId="354D2616" wp14:editId="5404F0A0">
            <wp:extent cx="5864225" cy="3391249"/>
            <wp:effectExtent l="0" t="0" r="3175" b="0"/>
            <wp:docPr id="3" name="Picture 3" descr="C:\Users\toantk\Downloads\onelink-P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C:\Users\toantk\Downloads\onelink-Page-1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64225" cy="3391249"/>
                    </a:xfrm>
                    <a:prstGeom prst="rect">
                      <a:avLst/>
                    </a:prstGeom>
                    <a:noFill/>
                    <a:ln>
                      <a:noFill/>
                    </a:ln>
                  </pic:spPr>
                </pic:pic>
              </a:graphicData>
            </a:graphic>
          </wp:inline>
        </w:drawing>
      </w:r>
    </w:p>
    <w:p w:rsidR="004363FA" w:rsidP="006C6448" w:rsidRDefault="004363FA" w14:paraId="7CEB601C" w14:textId="34B9101B">
      <w:pPr>
        <w:pStyle w:val="Caption"/>
      </w:pPr>
      <w:bookmarkStart w:name="_Toc113971674" w:id="1165"/>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32</w:t>
      </w:r>
      <w:r>
        <w:fldChar w:fldCharType="end"/>
      </w:r>
      <w:r>
        <w:t xml:space="preserve"> Luồng điều khiển thay đổi cấu hình DDNS</w:t>
      </w:r>
      <w:bookmarkEnd w:id="1165"/>
    </w:p>
    <w:p w:rsidR="004363FA" w:rsidRDefault="00016F50" w14:paraId="31DC6A8A" w14:textId="00B11571">
      <w:pPr>
        <w:rPr>
          <w:b/>
        </w:rPr>
      </w:pPr>
      <w:r w:rsidRPr="006C6448">
        <w:rPr>
          <w:b/>
        </w:rPr>
        <w:t>Cấu trúc payload của bản tin:</w:t>
      </w:r>
    </w:p>
    <w:p w:rsidR="00016F50" w:rsidP="00016F50" w:rsidRDefault="00016F50" w14:paraId="732FB5A0" w14:textId="2B692DAF">
      <w:pPr>
        <w:pStyle w:val="ListParagraph"/>
        <w:numPr>
          <w:ilvl w:val="0"/>
          <w:numId w:val="9"/>
        </w:numPr>
        <w:rPr>
          <w:b/>
          <w:bCs/>
        </w:rPr>
      </w:pPr>
      <w:r>
        <w:rPr>
          <w:b/>
          <w:bCs/>
        </w:rPr>
        <w:t>DDNS Edit Request:</w:t>
      </w:r>
    </w:p>
    <w:p w:rsidR="00016F50" w:rsidP="00016F50" w:rsidRDefault="34A7E34F" w14:paraId="24E3437E" w14:textId="52BFA446">
      <w:pPr>
        <w:pStyle w:val="ListParagraph"/>
        <w:ind w:left="1440"/>
      </w:pPr>
      <w:commentRangeStart w:id="1166"/>
      <w:r>
        <w:t>{“action” : “ddnsEdit”,</w:t>
      </w:r>
    </w:p>
    <w:p w:rsidR="00016F50" w:rsidP="00016F50" w:rsidRDefault="00016F50" w14:paraId="0B4B4EE3" w14:textId="6C5D487F">
      <w:pPr>
        <w:pStyle w:val="FirstLevelBullet"/>
        <w:numPr>
          <w:ilvl w:val="0"/>
          <w:numId w:val="0"/>
        </w:numPr>
        <w:ind w:left="720" w:hanging="360"/>
      </w:pPr>
      <w:r>
        <w:t xml:space="preserve">  </w:t>
      </w:r>
      <w:r>
        <w:tab/>
      </w:r>
      <w:r>
        <w:tab/>
      </w:r>
      <w:r>
        <w:t xml:space="preserve">  “enable” : &lt;enable&gt;,</w:t>
      </w:r>
    </w:p>
    <w:p w:rsidR="00016F50" w:rsidP="006C6448" w:rsidRDefault="00016F50" w14:paraId="631E19B4" w14:textId="258F6781">
      <w:pPr>
        <w:pStyle w:val="FirstLevelBullet"/>
        <w:numPr>
          <w:ilvl w:val="0"/>
          <w:numId w:val="0"/>
        </w:numPr>
        <w:ind w:left="360" w:hanging="360"/>
      </w:pPr>
      <w:r>
        <w:tab/>
      </w:r>
      <w:r>
        <w:tab/>
      </w:r>
      <w:r>
        <w:tab/>
      </w:r>
      <w:r w:rsidR="59D45D81">
        <w:t xml:space="preserve">  “serviceProvider” : “&lt;serviceProvider &gt;”,</w:t>
      </w:r>
    </w:p>
    <w:p w:rsidR="00016F50" w:rsidP="006C6448" w:rsidRDefault="00016F50" w14:paraId="14CCF3EC" w14:textId="0D2856A9">
      <w:pPr>
        <w:pStyle w:val="FirstLevelBullet"/>
        <w:numPr>
          <w:ilvl w:val="0"/>
          <w:numId w:val="0"/>
        </w:numPr>
        <w:ind w:left="360" w:hanging="360"/>
      </w:pPr>
      <w:r>
        <w:tab/>
      </w:r>
      <w:r>
        <w:tab/>
      </w:r>
      <w:r>
        <w:tab/>
      </w:r>
      <w:r w:rsidR="59D45D81">
        <w:t xml:space="preserve">  “hostname” : “&lt;hostname&gt;”,</w:t>
      </w:r>
    </w:p>
    <w:p w:rsidR="00016F50" w:rsidP="006C6448" w:rsidRDefault="00016F50" w14:paraId="15B65CEF" w14:textId="485A0080">
      <w:pPr>
        <w:pStyle w:val="FirstLevelBullet"/>
        <w:numPr>
          <w:ilvl w:val="0"/>
          <w:numId w:val="0"/>
        </w:numPr>
        <w:ind w:left="360" w:hanging="360"/>
      </w:pPr>
      <w:r>
        <w:tab/>
      </w:r>
      <w:r>
        <w:tab/>
      </w:r>
      <w:r>
        <w:tab/>
      </w:r>
      <w:r w:rsidR="59D45D81">
        <w:t xml:space="preserve">  “username” : “&lt;username &gt;”,</w:t>
      </w:r>
    </w:p>
    <w:p w:rsidR="00016F50" w:rsidP="006C6448" w:rsidRDefault="00016F50" w14:paraId="3DA10F17" w14:textId="091BAFAD">
      <w:pPr>
        <w:pStyle w:val="FirstLevelBullet"/>
        <w:numPr>
          <w:ilvl w:val="0"/>
          <w:numId w:val="0"/>
        </w:numPr>
        <w:ind w:left="360" w:hanging="360"/>
      </w:pPr>
      <w:r>
        <w:tab/>
      </w:r>
      <w:r>
        <w:tab/>
      </w:r>
      <w:r>
        <w:tab/>
      </w:r>
      <w:r>
        <w:t xml:space="preserve">  “password” : “&lt;password&gt;”,</w:t>
      </w:r>
    </w:p>
    <w:p w:rsidR="00016F50" w:rsidP="00016F50" w:rsidRDefault="00016F50" w14:paraId="66CCC8C9" w14:textId="3BAD4DEA">
      <w:pPr>
        <w:pStyle w:val="ListParagraph"/>
        <w:ind w:left="1440"/>
      </w:pPr>
      <w:r>
        <w:t xml:space="preserve">  “requestId” : </w:t>
      </w:r>
      <w:r w:rsidR="003E0981">
        <w:t>&lt;requestId&gt;</w:t>
      </w:r>
    </w:p>
    <w:p w:rsidR="00016F50" w:rsidP="00016F50" w:rsidRDefault="00016F50" w14:paraId="593FA248" w14:textId="77777777">
      <w:pPr>
        <w:pStyle w:val="ListParagraph"/>
        <w:ind w:left="1440"/>
      </w:pPr>
      <w:r>
        <w:t>}</w:t>
      </w:r>
    </w:p>
    <w:p w:rsidR="00016F50" w:rsidP="00016F50" w:rsidRDefault="00016F50" w14:paraId="28FF4A38" w14:textId="7745279B">
      <w:pPr>
        <w:pStyle w:val="ListParagraph"/>
        <w:numPr>
          <w:ilvl w:val="0"/>
          <w:numId w:val="9"/>
        </w:numPr>
        <w:rPr>
          <w:b/>
          <w:bCs/>
        </w:rPr>
      </w:pPr>
      <w:r>
        <w:rPr>
          <w:b/>
          <w:bCs/>
        </w:rPr>
        <w:t>DDNS Edit Response:</w:t>
      </w:r>
    </w:p>
    <w:p w:rsidRPr="00820762" w:rsidR="00016F50" w:rsidP="00016F50" w:rsidRDefault="00016F50" w14:paraId="1C1CF92D" w14:textId="6D8D432A">
      <w:pPr>
        <w:pStyle w:val="ListParagraph"/>
        <w:numPr>
          <w:ilvl w:val="1"/>
          <w:numId w:val="9"/>
        </w:numPr>
      </w:pPr>
      <w:r>
        <w:t>Cấu hình thông tin DDNS</w:t>
      </w:r>
      <w:r w:rsidRPr="00820762">
        <w:t xml:space="preserve"> thành công</w:t>
      </w:r>
      <w:r>
        <w:t>:</w:t>
      </w:r>
    </w:p>
    <w:p w:rsidR="00016F50" w:rsidP="00016F50" w:rsidRDefault="00016F50" w14:paraId="1E8FEC25" w14:textId="77777777">
      <w:pPr>
        <w:pStyle w:val="FirstLevelBullet"/>
        <w:numPr>
          <w:ilvl w:val="0"/>
          <w:numId w:val="0"/>
        </w:numPr>
        <w:ind w:left="1080"/>
      </w:pPr>
      <w:r>
        <w:t>{</w:t>
      </w:r>
    </w:p>
    <w:p w:rsidR="00016F50" w:rsidP="00016F50" w:rsidRDefault="00016F50" w14:paraId="12631525" w14:textId="77777777">
      <w:pPr>
        <w:pStyle w:val="FirstLevelBullet"/>
        <w:numPr>
          <w:ilvl w:val="0"/>
          <w:numId w:val="0"/>
        </w:numPr>
        <w:ind w:left="720" w:firstLine="360"/>
      </w:pPr>
      <w:r>
        <w:t>"status": 0,</w:t>
      </w:r>
    </w:p>
    <w:p w:rsidR="00016F50" w:rsidP="00016F50" w:rsidRDefault="00016F50" w14:paraId="7E2EEDC7" w14:textId="77777777">
      <w:pPr>
        <w:pStyle w:val="FirstLevelBullet"/>
        <w:numPr>
          <w:ilvl w:val="0"/>
          <w:numId w:val="0"/>
        </w:numPr>
        <w:ind w:left="720" w:firstLine="360"/>
      </w:pPr>
      <w:r>
        <w:t>“message”: “Success”,</w:t>
      </w:r>
    </w:p>
    <w:p w:rsidR="00016F50" w:rsidP="00016F50" w:rsidRDefault="00016F50" w14:paraId="6964D41E" w14:textId="57055B78">
      <w:pPr>
        <w:pStyle w:val="ListParagraph"/>
        <w:ind w:firstLine="360"/>
      </w:pPr>
      <w:r>
        <w:t xml:space="preserve">“requestId” : </w:t>
      </w:r>
      <w:r w:rsidR="003E0981">
        <w:t>&lt;requestId&gt;</w:t>
      </w:r>
      <w:r>
        <w:t>,</w:t>
      </w:r>
    </w:p>
    <w:p w:rsidR="00016F50" w:rsidP="00016F50" w:rsidRDefault="00016F50" w14:paraId="5C2A613B" w14:textId="77777777">
      <w:pPr>
        <w:pStyle w:val="FirstLevelBullet"/>
        <w:numPr>
          <w:ilvl w:val="0"/>
          <w:numId w:val="0"/>
        </w:numPr>
        <w:ind w:left="720" w:firstLine="360"/>
      </w:pPr>
      <w:r>
        <w:t>"data": {</w:t>
      </w:r>
    </w:p>
    <w:p w:rsidR="00016F50" w:rsidP="00016F50" w:rsidRDefault="00016F50" w14:paraId="60E10892" w14:textId="77777777">
      <w:pPr>
        <w:pStyle w:val="FirstLevelBullet"/>
        <w:numPr>
          <w:ilvl w:val="0"/>
          <w:numId w:val="0"/>
        </w:numPr>
        <w:ind w:left="720" w:firstLine="360"/>
      </w:pPr>
      <w:r>
        <w:t>}</w:t>
      </w:r>
    </w:p>
    <w:p w:rsidR="00016F50" w:rsidP="00016F50" w:rsidRDefault="00016F50" w14:paraId="3412B7B6" w14:textId="77777777">
      <w:pPr>
        <w:pStyle w:val="FirstLevelBullet"/>
        <w:numPr>
          <w:ilvl w:val="0"/>
          <w:numId w:val="0"/>
        </w:numPr>
        <w:ind w:left="720" w:firstLine="360"/>
      </w:pPr>
      <w:r>
        <w:t>}</w:t>
      </w:r>
    </w:p>
    <w:p w:rsidRPr="00820762" w:rsidR="00016F50" w:rsidP="00016F50" w:rsidRDefault="00016F50" w14:paraId="4D1E7F75" w14:textId="64734BC3">
      <w:pPr>
        <w:pStyle w:val="ListParagraph"/>
        <w:numPr>
          <w:ilvl w:val="1"/>
          <w:numId w:val="9"/>
        </w:numPr>
      </w:pPr>
      <w:r>
        <w:lastRenderedPageBreak/>
        <w:t>Cấu hình thông tin DDNS thất bại:</w:t>
      </w:r>
    </w:p>
    <w:p w:rsidR="00016F50" w:rsidP="00016F50" w:rsidRDefault="00016F50" w14:paraId="260C8A24" w14:textId="77777777">
      <w:pPr>
        <w:pStyle w:val="FirstLevelBullet"/>
        <w:numPr>
          <w:ilvl w:val="0"/>
          <w:numId w:val="0"/>
        </w:numPr>
        <w:ind w:left="1080"/>
      </w:pPr>
      <w:r>
        <w:t>{</w:t>
      </w:r>
    </w:p>
    <w:p w:rsidR="00016F50" w:rsidP="00016F50" w:rsidRDefault="00016F50" w14:paraId="4A1C4A5D" w14:textId="77777777">
      <w:pPr>
        <w:pStyle w:val="FirstLevelBullet"/>
        <w:numPr>
          <w:ilvl w:val="0"/>
          <w:numId w:val="0"/>
        </w:numPr>
        <w:ind w:left="1080"/>
      </w:pPr>
      <w:r>
        <w:t>“status”: &lt;ErrorCode&gt;,</w:t>
      </w:r>
    </w:p>
    <w:p w:rsidR="00016F50" w:rsidP="00016F50" w:rsidRDefault="00016F50" w14:paraId="3A5DAFF8" w14:textId="77777777">
      <w:pPr>
        <w:pStyle w:val="FirstLevelBullet"/>
        <w:numPr>
          <w:ilvl w:val="0"/>
          <w:numId w:val="0"/>
        </w:numPr>
        <w:ind w:left="1080"/>
      </w:pPr>
      <w:r>
        <w:t>“message”: “&lt;message&gt;”,</w:t>
      </w:r>
    </w:p>
    <w:p w:rsidR="00016F50" w:rsidP="00016F50" w:rsidRDefault="00016F50" w14:paraId="3734A34C" w14:textId="38B677F2">
      <w:pPr>
        <w:pStyle w:val="ListParagraph"/>
        <w:ind w:firstLine="360"/>
      </w:pPr>
      <w:r>
        <w:t xml:space="preserve">“requestId” : </w:t>
      </w:r>
      <w:r w:rsidR="003E0981">
        <w:t>&lt;requestId&gt;</w:t>
      </w:r>
      <w:r>
        <w:t>,</w:t>
      </w:r>
    </w:p>
    <w:p w:rsidR="00016F50" w:rsidP="00016F50" w:rsidRDefault="00016F50" w14:paraId="79696B27" w14:textId="77777777">
      <w:pPr>
        <w:pStyle w:val="FirstLevelBullet"/>
        <w:numPr>
          <w:ilvl w:val="0"/>
          <w:numId w:val="0"/>
        </w:numPr>
        <w:ind w:left="1080"/>
      </w:pPr>
      <w:r>
        <w:t>"data": {</w:t>
      </w:r>
    </w:p>
    <w:p w:rsidR="00016F50" w:rsidP="00016F50" w:rsidRDefault="00016F50" w14:paraId="5C40C17C" w14:textId="77777777">
      <w:pPr>
        <w:pStyle w:val="FirstLevelBullet"/>
        <w:numPr>
          <w:ilvl w:val="0"/>
          <w:numId w:val="0"/>
        </w:numPr>
        <w:ind w:left="1080"/>
      </w:pPr>
      <w:r>
        <w:t>}</w:t>
      </w:r>
    </w:p>
    <w:p w:rsidR="00016F50" w:rsidP="00016F50" w:rsidRDefault="34A7E34F" w14:paraId="3B4B97E0" w14:textId="38D28649">
      <w:pPr>
        <w:pStyle w:val="FirstLevelBullet"/>
        <w:numPr>
          <w:ilvl w:val="0"/>
          <w:numId w:val="0"/>
        </w:numPr>
        <w:ind w:left="1080"/>
      </w:pPr>
      <w:r>
        <w:t>}</w:t>
      </w:r>
      <w:commentRangeEnd w:id="1166"/>
      <w:r w:rsidR="00016F50">
        <w:rPr>
          <w:rStyle w:val="CommentReference"/>
        </w:rPr>
        <w:commentReference w:id="1166"/>
      </w:r>
    </w:p>
    <w:p w:rsidR="00016F50" w:rsidP="00016F50" w:rsidRDefault="00016F50" w14:paraId="7F766C24" w14:textId="77777777">
      <w:pPr>
        <w:pStyle w:val="FirstLevelBullet"/>
        <w:numPr>
          <w:ilvl w:val="0"/>
          <w:numId w:val="0"/>
        </w:numPr>
        <w:ind w:left="1080"/>
      </w:pPr>
    </w:p>
    <w:p w:rsidR="00016F50" w:rsidP="006C6448" w:rsidRDefault="00016F50" w14:paraId="63004353" w14:textId="7D63ACCE">
      <w:pPr>
        <w:pStyle w:val="Caption"/>
        <w:keepNext/>
      </w:pPr>
      <w:bookmarkStart w:name="_Toc113971622" w:id="1167"/>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32</w:t>
      </w:r>
      <w:r>
        <w:fldChar w:fldCharType="end"/>
      </w:r>
      <w:r>
        <w:t xml:space="preserve"> Bảng mô tả các tham số trong luồng điều khiển thay đổi cấu hình DDNS</w:t>
      </w:r>
      <w:bookmarkEnd w:id="1167"/>
    </w:p>
    <w:tbl>
      <w:tblPr>
        <w:tblStyle w:val="TableGrid"/>
        <w:tblW w:w="0" w:type="auto"/>
        <w:tblInd w:w="175" w:type="dxa"/>
        <w:tblLook w:val="04A0" w:firstRow="1" w:lastRow="0" w:firstColumn="1" w:lastColumn="0" w:noHBand="0" w:noVBand="1"/>
      </w:tblPr>
      <w:tblGrid>
        <w:gridCol w:w="710"/>
        <w:gridCol w:w="1805"/>
        <w:gridCol w:w="1331"/>
        <w:gridCol w:w="1083"/>
        <w:gridCol w:w="2273"/>
        <w:gridCol w:w="1848"/>
      </w:tblGrid>
      <w:tr w:rsidR="00016F50" w:rsidTr="00016F50" w14:paraId="69C44275" w14:textId="77777777">
        <w:tc>
          <w:tcPr>
            <w:tcW w:w="710" w:type="dxa"/>
          </w:tcPr>
          <w:p w:rsidR="00016F50" w:rsidP="00016F50" w:rsidRDefault="00016F50" w14:paraId="3D8BFDF7" w14:textId="77777777">
            <w:pPr>
              <w:pStyle w:val="ListParagraph"/>
              <w:ind w:left="0"/>
              <w:rPr>
                <w:b/>
                <w:bCs/>
              </w:rPr>
            </w:pPr>
            <w:r>
              <w:rPr>
                <w:b/>
                <w:bCs/>
              </w:rPr>
              <w:t>STT</w:t>
            </w:r>
          </w:p>
        </w:tc>
        <w:tc>
          <w:tcPr>
            <w:tcW w:w="1805" w:type="dxa"/>
          </w:tcPr>
          <w:p w:rsidR="00016F50" w:rsidP="00016F50" w:rsidRDefault="00016F50" w14:paraId="3E9ABE54" w14:textId="77777777">
            <w:pPr>
              <w:pStyle w:val="ListParagraph"/>
              <w:ind w:left="0"/>
              <w:rPr>
                <w:b/>
                <w:bCs/>
              </w:rPr>
            </w:pPr>
            <w:r>
              <w:rPr>
                <w:b/>
                <w:bCs/>
              </w:rPr>
              <w:t>Tham số</w:t>
            </w:r>
          </w:p>
        </w:tc>
        <w:tc>
          <w:tcPr>
            <w:tcW w:w="1331" w:type="dxa"/>
          </w:tcPr>
          <w:p w:rsidR="00016F50" w:rsidP="00016F50" w:rsidRDefault="00016F50" w14:paraId="51846EF0" w14:textId="77777777">
            <w:pPr>
              <w:pStyle w:val="ListParagraph"/>
              <w:ind w:left="0"/>
              <w:rPr>
                <w:b/>
                <w:bCs/>
              </w:rPr>
            </w:pPr>
            <w:r>
              <w:rPr>
                <w:b/>
                <w:bCs/>
              </w:rPr>
              <w:t>Mô tả</w:t>
            </w:r>
          </w:p>
        </w:tc>
        <w:tc>
          <w:tcPr>
            <w:tcW w:w="1083" w:type="dxa"/>
          </w:tcPr>
          <w:p w:rsidR="00016F50" w:rsidP="00016F50" w:rsidRDefault="00016F50" w14:paraId="60A0BF88" w14:textId="77777777">
            <w:pPr>
              <w:pStyle w:val="ListParagraph"/>
              <w:ind w:left="0"/>
              <w:rPr>
                <w:b/>
                <w:bCs/>
              </w:rPr>
            </w:pPr>
            <w:r>
              <w:rPr>
                <w:b/>
                <w:bCs/>
              </w:rPr>
              <w:t>Kiểu</w:t>
            </w:r>
          </w:p>
        </w:tc>
        <w:tc>
          <w:tcPr>
            <w:tcW w:w="2273" w:type="dxa"/>
          </w:tcPr>
          <w:p w:rsidR="00016F50" w:rsidP="00016F50" w:rsidRDefault="00016F50" w14:paraId="11E0B627" w14:textId="77777777">
            <w:pPr>
              <w:pStyle w:val="ListParagraph"/>
              <w:ind w:left="0"/>
              <w:rPr>
                <w:b/>
                <w:bCs/>
              </w:rPr>
            </w:pPr>
            <w:r>
              <w:rPr>
                <w:b/>
                <w:bCs/>
              </w:rPr>
              <w:t>Giá trị</w:t>
            </w:r>
          </w:p>
        </w:tc>
        <w:tc>
          <w:tcPr>
            <w:tcW w:w="1848" w:type="dxa"/>
          </w:tcPr>
          <w:p w:rsidR="00016F50" w:rsidP="00016F50" w:rsidRDefault="00016F50" w14:paraId="74B89F4D" w14:textId="77777777">
            <w:pPr>
              <w:pStyle w:val="ListParagraph"/>
              <w:ind w:left="0"/>
              <w:rPr>
                <w:b/>
                <w:bCs/>
              </w:rPr>
            </w:pPr>
            <w:r>
              <w:rPr>
                <w:b/>
                <w:bCs/>
              </w:rPr>
              <w:t>Json Key</w:t>
            </w:r>
          </w:p>
        </w:tc>
      </w:tr>
      <w:tr w:rsidRPr="004C66E4" w:rsidR="00016F50" w:rsidTr="00016F50" w14:paraId="7899CD17" w14:textId="77777777">
        <w:tc>
          <w:tcPr>
            <w:tcW w:w="710" w:type="dxa"/>
          </w:tcPr>
          <w:p w:rsidRPr="004C66E4" w:rsidR="00016F50" w:rsidP="00016F50" w:rsidRDefault="00016F50" w14:paraId="29367B84" w14:textId="77777777">
            <w:pPr>
              <w:pStyle w:val="ListParagraph"/>
              <w:ind w:left="0"/>
            </w:pPr>
            <w:r w:rsidRPr="004C66E4">
              <w:t>1</w:t>
            </w:r>
          </w:p>
        </w:tc>
        <w:tc>
          <w:tcPr>
            <w:tcW w:w="1805" w:type="dxa"/>
          </w:tcPr>
          <w:p w:rsidRPr="004C66E4" w:rsidR="00016F50" w:rsidP="00016F50" w:rsidRDefault="00016F50" w14:paraId="2A2D37D8" w14:textId="77777777">
            <w:pPr>
              <w:pStyle w:val="ListParagraph"/>
              <w:ind w:left="0"/>
            </w:pPr>
            <w:r>
              <w:t>Enable/Disable</w:t>
            </w:r>
          </w:p>
        </w:tc>
        <w:tc>
          <w:tcPr>
            <w:tcW w:w="1331" w:type="dxa"/>
          </w:tcPr>
          <w:p w:rsidRPr="004C66E4" w:rsidR="00016F50" w:rsidP="00016F50" w:rsidRDefault="00016F50" w14:paraId="23C4187C" w14:textId="77777777">
            <w:pPr>
              <w:pStyle w:val="ListParagraph"/>
              <w:ind w:left="0"/>
            </w:pPr>
            <w:r>
              <w:t>Bật/tắt tính năng DDNS</w:t>
            </w:r>
          </w:p>
        </w:tc>
        <w:tc>
          <w:tcPr>
            <w:tcW w:w="1083" w:type="dxa"/>
          </w:tcPr>
          <w:p w:rsidRPr="004C66E4" w:rsidR="00016F50" w:rsidP="00016F50" w:rsidRDefault="00016F50" w14:paraId="34EC1DAC" w14:textId="77777777">
            <w:pPr>
              <w:pStyle w:val="ListParagraph"/>
              <w:ind w:left="0"/>
            </w:pPr>
            <w:r>
              <w:t>Boolean</w:t>
            </w:r>
          </w:p>
        </w:tc>
        <w:tc>
          <w:tcPr>
            <w:tcW w:w="2273" w:type="dxa"/>
          </w:tcPr>
          <w:p w:rsidRPr="004C66E4" w:rsidR="00016F50" w:rsidP="00016F50" w:rsidRDefault="00AF260B" w14:paraId="613B140B" w14:textId="1E386A3A">
            <w:pPr>
              <w:pStyle w:val="ListParagraph"/>
              <w:ind w:left="0"/>
            </w:pPr>
            <w:r>
              <w:t>t</w:t>
            </w:r>
            <w:r w:rsidR="00016F50">
              <w:t>rue/false</w:t>
            </w:r>
          </w:p>
        </w:tc>
        <w:tc>
          <w:tcPr>
            <w:tcW w:w="1848" w:type="dxa"/>
          </w:tcPr>
          <w:p w:rsidRPr="004C66E4" w:rsidR="00016F50" w:rsidP="00016F50" w:rsidRDefault="00016F50" w14:paraId="327CCB8E" w14:textId="77777777">
            <w:pPr>
              <w:pStyle w:val="ListParagraph"/>
              <w:ind w:left="0"/>
            </w:pPr>
            <w:r>
              <w:t>enable</w:t>
            </w:r>
          </w:p>
        </w:tc>
      </w:tr>
      <w:tr w:rsidRPr="004C66E4" w:rsidR="00016F50" w:rsidTr="00016F50" w14:paraId="33D62E56" w14:textId="77777777">
        <w:tc>
          <w:tcPr>
            <w:tcW w:w="710" w:type="dxa"/>
          </w:tcPr>
          <w:p w:rsidRPr="004C66E4" w:rsidR="00016F50" w:rsidP="00016F50" w:rsidRDefault="00016F50" w14:paraId="3F5DE8A3" w14:textId="77777777">
            <w:pPr>
              <w:pStyle w:val="ListParagraph"/>
              <w:ind w:left="0"/>
            </w:pPr>
            <w:r>
              <w:t>2</w:t>
            </w:r>
          </w:p>
        </w:tc>
        <w:tc>
          <w:tcPr>
            <w:tcW w:w="1805" w:type="dxa"/>
          </w:tcPr>
          <w:p w:rsidR="00016F50" w:rsidP="00016F50" w:rsidRDefault="00016F50" w14:paraId="10B283AB" w14:textId="77777777">
            <w:pPr>
              <w:pStyle w:val="ListParagraph"/>
              <w:ind w:left="0"/>
            </w:pPr>
            <w:r>
              <w:t>Service Provider</w:t>
            </w:r>
          </w:p>
        </w:tc>
        <w:tc>
          <w:tcPr>
            <w:tcW w:w="1331" w:type="dxa"/>
          </w:tcPr>
          <w:p w:rsidR="00016F50" w:rsidRDefault="003B3778" w14:paraId="2B71F16B" w14:textId="2C7E1A96">
            <w:pPr>
              <w:pStyle w:val="ListParagraph"/>
              <w:ind w:left="0"/>
            </w:pPr>
            <w:r>
              <w:t>Lựa chọn n</w:t>
            </w:r>
            <w:r w:rsidR="00016F50">
              <w:t>hà cung cấp dịch vụ DDNS</w:t>
            </w:r>
          </w:p>
        </w:tc>
        <w:tc>
          <w:tcPr>
            <w:tcW w:w="1083" w:type="dxa"/>
          </w:tcPr>
          <w:p w:rsidR="00016F50" w:rsidP="00016F50" w:rsidRDefault="00016F50" w14:paraId="4D47557C" w14:textId="77777777">
            <w:pPr>
              <w:pStyle w:val="ListParagraph"/>
              <w:ind w:left="0"/>
            </w:pPr>
            <w:r>
              <w:t>String</w:t>
            </w:r>
          </w:p>
        </w:tc>
        <w:tc>
          <w:tcPr>
            <w:tcW w:w="2273" w:type="dxa"/>
          </w:tcPr>
          <w:p w:rsidR="00016F50" w:rsidP="00016F50" w:rsidRDefault="00983610" w14:paraId="44A7580E" w14:textId="77777777">
            <w:pPr>
              <w:pStyle w:val="ListParagraph"/>
              <w:ind w:left="0"/>
            </w:pPr>
            <w:hyperlink w:history="1" r:id="rId79">
              <w:r w:rsidRPr="000413BD" w:rsidR="00016F50">
                <w:rPr>
                  <w:rStyle w:val="Hyperlink"/>
                </w:rPr>
                <w:t>www.no-ip.com</w:t>
              </w:r>
            </w:hyperlink>
          </w:p>
          <w:p w:rsidR="00016F50" w:rsidP="00016F50" w:rsidRDefault="00983610" w14:paraId="62E9DB0A" w14:textId="77777777">
            <w:pPr>
              <w:pStyle w:val="ListParagraph"/>
              <w:ind w:left="0"/>
            </w:pPr>
            <w:hyperlink w:history="1" r:id="rId80">
              <w:r w:rsidRPr="000413BD" w:rsidR="00016F50">
                <w:rPr>
                  <w:rStyle w:val="Hyperlink"/>
                </w:rPr>
                <w:t>www.dyndns.com</w:t>
              </w:r>
            </w:hyperlink>
          </w:p>
          <w:p w:rsidR="00016F50" w:rsidP="00016F50" w:rsidRDefault="00983610" w14:paraId="4084F330" w14:textId="77777777">
            <w:pPr>
              <w:pStyle w:val="ListParagraph"/>
              <w:ind w:left="0"/>
            </w:pPr>
            <w:hyperlink w:history="1" r:id="rId81">
              <w:r w:rsidRPr="000413BD" w:rsidR="00016F50">
                <w:rPr>
                  <w:rStyle w:val="Hyperlink"/>
                </w:rPr>
                <w:t>www.tzo.net</w:t>
              </w:r>
            </w:hyperlink>
          </w:p>
          <w:p w:rsidR="00016F50" w:rsidP="00016F50" w:rsidRDefault="00983610" w14:paraId="47724923" w14:textId="77777777">
            <w:pPr>
              <w:pStyle w:val="ListParagraph"/>
              <w:ind w:left="0"/>
            </w:pPr>
            <w:hyperlink w:history="1" r:id="rId82">
              <w:r w:rsidRPr="000413BD" w:rsidR="00016F50">
                <w:rPr>
                  <w:rStyle w:val="Hyperlink"/>
                </w:rPr>
                <w:t>www.zoneedit.com</w:t>
              </w:r>
            </w:hyperlink>
          </w:p>
          <w:p w:rsidR="00016F50" w:rsidP="00016F50" w:rsidRDefault="00983610" w14:paraId="066C8F3F" w14:textId="77777777">
            <w:pPr>
              <w:pStyle w:val="ListParagraph"/>
              <w:ind w:left="0"/>
            </w:pPr>
            <w:hyperlink w:history="1" r:id="rId83">
              <w:r w:rsidRPr="000413BD" w:rsidR="00016F50">
                <w:rPr>
                  <w:rStyle w:val="Hyperlink"/>
                </w:rPr>
                <w:t>www.dhs.org</w:t>
              </w:r>
            </w:hyperlink>
          </w:p>
          <w:p w:rsidR="00016F50" w:rsidP="00016F50" w:rsidRDefault="00983610" w14:paraId="0DC01AF6" w14:textId="77777777">
            <w:pPr>
              <w:pStyle w:val="ListParagraph"/>
              <w:ind w:left="0"/>
            </w:pPr>
            <w:hyperlink w:history="1" r:id="rId84">
              <w:r w:rsidRPr="000413BD" w:rsidR="00016F50">
                <w:rPr>
                  <w:rStyle w:val="Hyperlink"/>
                </w:rPr>
                <w:t>www.hn.org</w:t>
              </w:r>
            </w:hyperlink>
          </w:p>
          <w:p w:rsidR="00016F50" w:rsidP="00016F50" w:rsidRDefault="00983610" w14:paraId="1DD71640" w14:textId="77777777">
            <w:pPr>
              <w:pStyle w:val="ListParagraph"/>
              <w:ind w:left="0"/>
            </w:pPr>
            <w:hyperlink w:history="1" r:id="rId85">
              <w:r w:rsidRPr="000413BD" w:rsidR="00016F50">
                <w:rPr>
                  <w:rStyle w:val="Hyperlink"/>
                </w:rPr>
                <w:t>www.ez-ip.net</w:t>
              </w:r>
            </w:hyperlink>
          </w:p>
          <w:p w:rsidR="00016F50" w:rsidP="00016F50" w:rsidRDefault="00983610" w14:paraId="5F7D68A5" w14:textId="77777777">
            <w:pPr>
              <w:pStyle w:val="ListParagraph"/>
              <w:ind w:left="0"/>
            </w:pPr>
            <w:hyperlink w:history="1" r:id="rId86">
              <w:r w:rsidRPr="000413BD" w:rsidR="00016F50">
                <w:rPr>
                  <w:rStyle w:val="Hyperlink"/>
                </w:rPr>
                <w:t>www.easydns.com</w:t>
              </w:r>
            </w:hyperlink>
          </w:p>
        </w:tc>
        <w:tc>
          <w:tcPr>
            <w:tcW w:w="1848" w:type="dxa"/>
          </w:tcPr>
          <w:p w:rsidR="00016F50" w:rsidP="00016F50" w:rsidRDefault="00016F50" w14:paraId="69246226" w14:textId="77777777">
            <w:pPr>
              <w:pStyle w:val="ListParagraph"/>
              <w:ind w:left="0"/>
            </w:pPr>
            <w:r>
              <w:t>serviceProvider</w:t>
            </w:r>
          </w:p>
        </w:tc>
      </w:tr>
      <w:tr w:rsidRPr="004C66E4" w:rsidR="00016F50" w:rsidTr="00016F50" w14:paraId="72B98A05" w14:textId="77777777">
        <w:tc>
          <w:tcPr>
            <w:tcW w:w="710" w:type="dxa"/>
          </w:tcPr>
          <w:p w:rsidR="00016F50" w:rsidP="00016F50" w:rsidRDefault="00016F50" w14:paraId="3ABC6D9D" w14:textId="77777777">
            <w:pPr>
              <w:pStyle w:val="ListParagraph"/>
              <w:ind w:left="0"/>
            </w:pPr>
            <w:r>
              <w:t>3</w:t>
            </w:r>
          </w:p>
        </w:tc>
        <w:tc>
          <w:tcPr>
            <w:tcW w:w="1805" w:type="dxa"/>
          </w:tcPr>
          <w:p w:rsidR="00016F50" w:rsidP="00016F50" w:rsidRDefault="00016F50" w14:paraId="69C5E7BD" w14:textId="77777777">
            <w:pPr>
              <w:pStyle w:val="ListParagraph"/>
              <w:ind w:left="0"/>
            </w:pPr>
            <w:r>
              <w:t>Host Name</w:t>
            </w:r>
          </w:p>
        </w:tc>
        <w:tc>
          <w:tcPr>
            <w:tcW w:w="1331" w:type="dxa"/>
          </w:tcPr>
          <w:p w:rsidR="00016F50" w:rsidP="00016F50" w:rsidRDefault="00016F50" w14:paraId="68583757" w14:textId="77777777">
            <w:pPr>
              <w:pStyle w:val="ListParagraph"/>
              <w:ind w:left="0"/>
            </w:pPr>
            <w:r>
              <w:t>Domain của người sử dụng</w:t>
            </w:r>
          </w:p>
        </w:tc>
        <w:tc>
          <w:tcPr>
            <w:tcW w:w="1083" w:type="dxa"/>
          </w:tcPr>
          <w:p w:rsidR="00016F50" w:rsidP="00016F50" w:rsidRDefault="00016F50" w14:paraId="1B500436" w14:textId="77777777">
            <w:pPr>
              <w:pStyle w:val="ListParagraph"/>
              <w:ind w:left="0"/>
            </w:pPr>
            <w:r>
              <w:t>String</w:t>
            </w:r>
          </w:p>
        </w:tc>
        <w:tc>
          <w:tcPr>
            <w:tcW w:w="2273" w:type="dxa"/>
          </w:tcPr>
          <w:p w:rsidR="003B3778" w:rsidP="003B3778" w:rsidRDefault="003B3778" w14:paraId="0DA9EBAF" w14:textId="77777777">
            <w:pPr>
              <w:pStyle w:val="ListParagraph"/>
              <w:ind w:left="0"/>
            </w:pPr>
            <w:r>
              <w:t>Chuỗi ký tự. Các ký tự đọc được bao gồm các ký tự chữ, số, các ký tự đặc biệt. Không chấp nhận ký tự tiếng việt.</w:t>
            </w:r>
          </w:p>
          <w:p w:rsidR="00016F50" w:rsidP="00016F50" w:rsidRDefault="003B3778" w14:paraId="67BE4BE7" w14:textId="4E5D9F64">
            <w:pPr>
              <w:pStyle w:val="ListParagraph"/>
              <w:ind w:left="0"/>
            </w:pPr>
            <w:r>
              <w:t>Độ dài tối đa 63 ký tự.</w:t>
            </w:r>
          </w:p>
        </w:tc>
        <w:tc>
          <w:tcPr>
            <w:tcW w:w="1848" w:type="dxa"/>
          </w:tcPr>
          <w:p w:rsidR="00016F50" w:rsidP="00016F50" w:rsidRDefault="00016F50" w14:paraId="0A72D748" w14:textId="77777777">
            <w:pPr>
              <w:pStyle w:val="ListParagraph"/>
              <w:ind w:left="0"/>
            </w:pPr>
            <w:r>
              <w:t>hostname</w:t>
            </w:r>
          </w:p>
        </w:tc>
      </w:tr>
      <w:tr w:rsidRPr="004C66E4" w:rsidR="00016F50" w:rsidTr="00016F50" w14:paraId="5C9B25C3" w14:textId="77777777">
        <w:tc>
          <w:tcPr>
            <w:tcW w:w="710" w:type="dxa"/>
          </w:tcPr>
          <w:p w:rsidR="00016F50" w:rsidP="00016F50" w:rsidRDefault="00016F50" w14:paraId="52F0C9BE" w14:textId="77777777">
            <w:pPr>
              <w:pStyle w:val="ListParagraph"/>
              <w:ind w:left="0"/>
            </w:pPr>
            <w:r>
              <w:t>4</w:t>
            </w:r>
          </w:p>
        </w:tc>
        <w:tc>
          <w:tcPr>
            <w:tcW w:w="1805" w:type="dxa"/>
          </w:tcPr>
          <w:p w:rsidR="00016F50" w:rsidP="00016F50" w:rsidRDefault="00016F50" w14:paraId="7A785576" w14:textId="77777777">
            <w:pPr>
              <w:pStyle w:val="ListParagraph"/>
              <w:ind w:left="0"/>
            </w:pPr>
            <w:r>
              <w:t>Username</w:t>
            </w:r>
          </w:p>
        </w:tc>
        <w:tc>
          <w:tcPr>
            <w:tcW w:w="1331" w:type="dxa"/>
          </w:tcPr>
          <w:p w:rsidR="00016F50" w:rsidP="00016F50" w:rsidRDefault="00016F50" w14:paraId="75738F18" w14:textId="77777777">
            <w:pPr>
              <w:pStyle w:val="ListParagraph"/>
              <w:ind w:left="0"/>
            </w:pPr>
            <w:r>
              <w:t>Username của người sử dụng</w:t>
            </w:r>
          </w:p>
        </w:tc>
        <w:tc>
          <w:tcPr>
            <w:tcW w:w="1083" w:type="dxa"/>
          </w:tcPr>
          <w:p w:rsidR="00016F50" w:rsidP="00016F50" w:rsidRDefault="00016F50" w14:paraId="6D45760A" w14:textId="77777777">
            <w:pPr>
              <w:pStyle w:val="ListParagraph"/>
              <w:ind w:left="0"/>
            </w:pPr>
            <w:r>
              <w:t>String</w:t>
            </w:r>
          </w:p>
        </w:tc>
        <w:tc>
          <w:tcPr>
            <w:tcW w:w="2273" w:type="dxa"/>
          </w:tcPr>
          <w:p w:rsidR="003B3778" w:rsidP="003B3778" w:rsidRDefault="003B3778" w14:paraId="5FB9783C" w14:textId="77777777">
            <w:pPr>
              <w:pStyle w:val="ListParagraph"/>
              <w:ind w:left="0"/>
            </w:pPr>
            <w:r>
              <w:t>Chuỗi ký tự. Các ký tự đọc được bao gồm các ký tự chữ, số, các ký tự đặc biệt. Không chấp nhận ký tự tiếng việt.</w:t>
            </w:r>
          </w:p>
          <w:p w:rsidR="00016F50" w:rsidP="00016F50" w:rsidRDefault="003B3778" w14:paraId="1CCE543F" w14:textId="1F7BD772">
            <w:pPr>
              <w:pStyle w:val="ListParagraph"/>
              <w:ind w:left="0"/>
            </w:pPr>
            <w:r>
              <w:lastRenderedPageBreak/>
              <w:t>Độ dài tối đa 63 ký tự.</w:t>
            </w:r>
          </w:p>
        </w:tc>
        <w:tc>
          <w:tcPr>
            <w:tcW w:w="1848" w:type="dxa"/>
          </w:tcPr>
          <w:p w:rsidR="00016F50" w:rsidP="00016F50" w:rsidRDefault="00016F50" w14:paraId="3282BD0B" w14:textId="77777777">
            <w:pPr>
              <w:pStyle w:val="ListParagraph"/>
              <w:ind w:left="0"/>
            </w:pPr>
            <w:r>
              <w:lastRenderedPageBreak/>
              <w:t>username</w:t>
            </w:r>
          </w:p>
        </w:tc>
      </w:tr>
      <w:tr w:rsidRPr="004C66E4" w:rsidR="00016F50" w:rsidTr="00016F50" w14:paraId="7FC1DF1C" w14:textId="77777777">
        <w:tc>
          <w:tcPr>
            <w:tcW w:w="710" w:type="dxa"/>
          </w:tcPr>
          <w:p w:rsidR="00016F50" w:rsidP="00016F50" w:rsidRDefault="00016F50" w14:paraId="470490B7" w14:textId="77777777">
            <w:pPr>
              <w:pStyle w:val="ListParagraph"/>
              <w:ind w:left="0"/>
            </w:pPr>
            <w:r>
              <w:lastRenderedPageBreak/>
              <w:t>5</w:t>
            </w:r>
          </w:p>
        </w:tc>
        <w:tc>
          <w:tcPr>
            <w:tcW w:w="1805" w:type="dxa"/>
          </w:tcPr>
          <w:p w:rsidR="00016F50" w:rsidP="00016F50" w:rsidRDefault="00016F50" w14:paraId="1530A562" w14:textId="77777777">
            <w:pPr>
              <w:pStyle w:val="ListParagraph"/>
              <w:ind w:left="0"/>
            </w:pPr>
            <w:r>
              <w:t>Password</w:t>
            </w:r>
          </w:p>
        </w:tc>
        <w:tc>
          <w:tcPr>
            <w:tcW w:w="1331" w:type="dxa"/>
          </w:tcPr>
          <w:p w:rsidR="00016F50" w:rsidP="00016F50" w:rsidRDefault="00016F50" w14:paraId="06455F78" w14:textId="77777777">
            <w:pPr>
              <w:pStyle w:val="ListParagraph"/>
              <w:ind w:left="0"/>
            </w:pPr>
            <w:r>
              <w:t>Password của người sử dụng</w:t>
            </w:r>
          </w:p>
        </w:tc>
        <w:tc>
          <w:tcPr>
            <w:tcW w:w="1083" w:type="dxa"/>
          </w:tcPr>
          <w:p w:rsidR="00016F50" w:rsidP="00016F50" w:rsidRDefault="00016F50" w14:paraId="2E6C4148" w14:textId="77777777">
            <w:pPr>
              <w:pStyle w:val="ListParagraph"/>
              <w:ind w:left="0"/>
            </w:pPr>
            <w:r>
              <w:t>String</w:t>
            </w:r>
          </w:p>
        </w:tc>
        <w:tc>
          <w:tcPr>
            <w:tcW w:w="2273" w:type="dxa"/>
          </w:tcPr>
          <w:p w:rsidR="003B3778" w:rsidP="003B3778" w:rsidRDefault="003B3778" w14:paraId="6BC54A61" w14:textId="77777777">
            <w:pPr>
              <w:pStyle w:val="ListParagraph"/>
              <w:ind w:left="0"/>
            </w:pPr>
            <w:r>
              <w:t>Chuỗi ký tự. Các ký tự đọc được bao gồm các ký tự chữ, số, các ký tự đặc biệt. Không chấp nhận ký tự tiếng việt.</w:t>
            </w:r>
          </w:p>
          <w:p w:rsidR="00016F50" w:rsidP="003B3778" w:rsidRDefault="003B3778" w14:paraId="0A1133F6" w14:textId="07FEF41C">
            <w:pPr>
              <w:pStyle w:val="ListParagraph"/>
              <w:ind w:left="0"/>
            </w:pPr>
            <w:r>
              <w:t>Độ dài tối đa 63 ký tự.</w:t>
            </w:r>
          </w:p>
        </w:tc>
        <w:tc>
          <w:tcPr>
            <w:tcW w:w="1848" w:type="dxa"/>
          </w:tcPr>
          <w:p w:rsidR="00016F50" w:rsidP="00016F50" w:rsidRDefault="00016F50" w14:paraId="51031ECF" w14:textId="77777777">
            <w:pPr>
              <w:pStyle w:val="ListParagraph"/>
              <w:ind w:left="0"/>
            </w:pPr>
            <w:r>
              <w:t>password</w:t>
            </w:r>
          </w:p>
        </w:tc>
      </w:tr>
    </w:tbl>
    <w:p w:rsidRPr="006C6448" w:rsidR="00016F50" w:rsidRDefault="00016F50" w14:paraId="249043D4" w14:textId="48763897">
      <w:pPr>
        <w:rPr>
          <w:b/>
        </w:rPr>
      </w:pPr>
    </w:p>
    <w:p w:rsidRPr="006C6448" w:rsidR="005E7525" w:rsidRDefault="0BB5C723" w14:paraId="1EA1EBC2" w14:textId="1BF4F6E6">
      <w:pPr>
        <w:pStyle w:val="Heading2"/>
      </w:pPr>
      <w:bookmarkStart w:name="_Toc113971548" w:id="1168"/>
      <w:r w:rsidRPr="006C6448">
        <w:t xml:space="preserve">Tính năng đổi mật khẩu truy cập WebUI qua </w:t>
      </w:r>
      <w:r w:rsidRPr="006C6448" w:rsidR="3C4AA7B0">
        <w:t>Mobile App</w:t>
      </w:r>
      <w:bookmarkEnd w:id="1168"/>
    </w:p>
    <w:tbl>
      <w:tblPr>
        <w:tblStyle w:val="TableGrid"/>
        <w:tblW w:w="0" w:type="auto"/>
        <w:tblLook w:val="04A0" w:firstRow="1" w:lastRow="0" w:firstColumn="1" w:lastColumn="0" w:noHBand="0" w:noVBand="1"/>
      </w:tblPr>
      <w:tblGrid>
        <w:gridCol w:w="1885"/>
        <w:gridCol w:w="7340"/>
      </w:tblGrid>
      <w:tr w:rsidR="005E7525" w:rsidTr="00E5021C" w14:paraId="29AEFEE5" w14:textId="77777777">
        <w:tc>
          <w:tcPr>
            <w:tcW w:w="1885" w:type="dxa"/>
          </w:tcPr>
          <w:p w:rsidR="005E7525" w:rsidP="00E5021C" w:rsidRDefault="005E7525" w14:paraId="44DE2E3E" w14:textId="77777777">
            <w:r>
              <w:t>ID</w:t>
            </w:r>
          </w:p>
        </w:tc>
        <w:tc>
          <w:tcPr>
            <w:tcW w:w="7340" w:type="dxa"/>
          </w:tcPr>
          <w:p w:rsidR="005E7525" w:rsidP="00E5021C" w:rsidRDefault="005E7525" w14:paraId="1AA0E647" w14:textId="54D8CECF">
            <w:r>
              <w:t>CN-1</w:t>
            </w:r>
            <w:r w:rsidR="00861799">
              <w:t>4</w:t>
            </w:r>
          </w:p>
        </w:tc>
      </w:tr>
      <w:tr w:rsidR="005E7525" w:rsidTr="00E5021C" w14:paraId="6587C34B" w14:textId="77777777">
        <w:tc>
          <w:tcPr>
            <w:tcW w:w="1885" w:type="dxa"/>
          </w:tcPr>
          <w:p w:rsidR="005E7525" w:rsidP="00E5021C" w:rsidRDefault="005E7525" w14:paraId="39756D82" w14:textId="77777777">
            <w:r>
              <w:t>Name</w:t>
            </w:r>
          </w:p>
        </w:tc>
        <w:tc>
          <w:tcPr>
            <w:tcW w:w="7340" w:type="dxa"/>
          </w:tcPr>
          <w:p w:rsidR="005E7525" w:rsidP="00E5021C" w:rsidRDefault="005E7525" w14:paraId="68F6F7A7" w14:textId="1C82AB86">
            <w:r>
              <w:t xml:space="preserve">Tính năng đổi mật khẩu truy cập WebUI/giao diện Mobile App qua </w:t>
            </w:r>
            <w:r w:rsidR="007A6979">
              <w:t>Mobile App</w:t>
            </w:r>
          </w:p>
        </w:tc>
      </w:tr>
      <w:tr w:rsidR="005E7525" w:rsidTr="00E5021C" w14:paraId="5EC130CE" w14:textId="77777777">
        <w:tc>
          <w:tcPr>
            <w:tcW w:w="1885" w:type="dxa"/>
          </w:tcPr>
          <w:p w:rsidR="005E7525" w:rsidP="00E5021C" w:rsidRDefault="005E7525" w14:paraId="245BF73A" w14:textId="77777777">
            <w:r>
              <w:t>Description</w:t>
            </w:r>
          </w:p>
        </w:tc>
        <w:tc>
          <w:tcPr>
            <w:tcW w:w="7340" w:type="dxa"/>
          </w:tcPr>
          <w:p w:rsidR="005E7525" w:rsidP="00E5021C" w:rsidRDefault="005E7525" w14:paraId="772843E2" w14:textId="5BFB02BA">
            <w:r>
              <w:t xml:space="preserve">Người quản trị điều khiển ONT </w:t>
            </w:r>
            <w:r w:rsidR="0028720D">
              <w:t xml:space="preserve">thay đổi mật khẩu truy cập WebUI/giao diện Mobile App qua </w:t>
            </w:r>
            <w:r w:rsidR="007A6979">
              <w:t>Mobile App</w:t>
            </w:r>
          </w:p>
        </w:tc>
      </w:tr>
      <w:tr w:rsidR="005E7525" w:rsidTr="00E5021C" w14:paraId="6145D3D9" w14:textId="77777777">
        <w:tc>
          <w:tcPr>
            <w:tcW w:w="1885" w:type="dxa"/>
          </w:tcPr>
          <w:p w:rsidR="005E7525" w:rsidP="00E5021C" w:rsidRDefault="005E7525" w14:paraId="347A4AD8" w14:textId="77777777">
            <w:r>
              <w:t>Actor</w:t>
            </w:r>
          </w:p>
        </w:tc>
        <w:tc>
          <w:tcPr>
            <w:tcW w:w="7340" w:type="dxa"/>
          </w:tcPr>
          <w:p w:rsidR="005E7525" w:rsidP="00E5021C" w:rsidRDefault="005E7525" w14:paraId="52960B8C" w14:textId="77777777">
            <w:r>
              <w:t>Admin</w:t>
            </w:r>
          </w:p>
        </w:tc>
      </w:tr>
      <w:tr w:rsidR="005E7525" w:rsidTr="00E5021C" w14:paraId="310FD681" w14:textId="77777777">
        <w:tc>
          <w:tcPr>
            <w:tcW w:w="1885" w:type="dxa"/>
          </w:tcPr>
          <w:p w:rsidR="005E7525" w:rsidP="00E5021C" w:rsidRDefault="005E7525" w14:paraId="4EDD0B71" w14:textId="77777777">
            <w:r>
              <w:t>Pre-condition</w:t>
            </w:r>
          </w:p>
        </w:tc>
        <w:tc>
          <w:tcPr>
            <w:tcW w:w="7340" w:type="dxa"/>
          </w:tcPr>
          <w:p w:rsidR="005E7525" w:rsidP="00E5021C" w:rsidRDefault="005E7525" w14:paraId="110CBF34" w14:textId="47A48B9C">
            <w:r>
              <w:t xml:space="preserve">Thiết bị hoạt động bình thường, </w:t>
            </w:r>
            <w:r w:rsidR="007A6979">
              <w:t>Mobile App</w:t>
            </w:r>
            <w:r>
              <w:t xml:space="preserve"> đã đăng nhập thành công vào thiết bị và được cấp phiên truy nhập</w:t>
            </w:r>
          </w:p>
        </w:tc>
      </w:tr>
      <w:tr w:rsidR="005E7525" w:rsidTr="00E5021C" w14:paraId="7DCEA508" w14:textId="77777777">
        <w:tc>
          <w:tcPr>
            <w:tcW w:w="1885" w:type="dxa"/>
          </w:tcPr>
          <w:p w:rsidR="005E7525" w:rsidP="00E5021C" w:rsidRDefault="005E7525" w14:paraId="47A4D793" w14:textId="77777777">
            <w:r>
              <w:t>Post-condition</w:t>
            </w:r>
          </w:p>
        </w:tc>
        <w:tc>
          <w:tcPr>
            <w:tcW w:w="7340" w:type="dxa"/>
          </w:tcPr>
          <w:p w:rsidR="005E7525" w:rsidP="00E5021C" w:rsidRDefault="005E7525" w14:paraId="19EEEB89" w14:textId="0E8CCB0C">
            <w:r>
              <w:t xml:space="preserve">Thiết bị phản hồi đầy đủ thông tin cho </w:t>
            </w:r>
            <w:r w:rsidR="007A6979">
              <w:t>Mobile App</w:t>
            </w:r>
            <w:r>
              <w:t xml:space="preserve"> và thực hiện thay đổi cấu hình</w:t>
            </w:r>
          </w:p>
        </w:tc>
      </w:tr>
    </w:tbl>
    <w:p w:rsidR="005E7525" w:rsidP="005E7525" w:rsidRDefault="005E7525" w14:paraId="7B9E21EF" w14:textId="77777777"/>
    <w:p w:rsidR="005E7525" w:rsidP="005E7525" w:rsidRDefault="005E7525" w14:paraId="7C88BBBE" w14:textId="6B61B624">
      <w:pPr>
        <w:pStyle w:val="Heading3"/>
      </w:pPr>
      <w:bookmarkStart w:name="_Toc113971549" w:id="1169"/>
      <w:r>
        <w:t xml:space="preserve">Usecase – Điều khiển thay đổi mật khẩu truy cập WebUI qua </w:t>
      </w:r>
      <w:r w:rsidR="007A6979">
        <w:t>Mobile App</w:t>
      </w:r>
      <w:bookmarkEnd w:id="1169"/>
    </w:p>
    <w:tbl>
      <w:tblPr>
        <w:tblStyle w:val="TableGrid"/>
        <w:tblW w:w="0" w:type="auto"/>
        <w:tblLook w:val="04A0" w:firstRow="1" w:lastRow="0" w:firstColumn="1" w:lastColumn="0" w:noHBand="0" w:noVBand="1"/>
      </w:tblPr>
      <w:tblGrid>
        <w:gridCol w:w="1885"/>
        <w:gridCol w:w="7340"/>
      </w:tblGrid>
      <w:tr w:rsidR="005E7525" w:rsidTr="3BF1215F" w14:paraId="13209207" w14:textId="77777777">
        <w:tc>
          <w:tcPr>
            <w:tcW w:w="1885" w:type="dxa"/>
          </w:tcPr>
          <w:p w:rsidR="005E7525" w:rsidP="00E5021C" w:rsidRDefault="005E7525" w14:paraId="249753D9" w14:textId="77777777">
            <w:r>
              <w:t>ID</w:t>
            </w:r>
          </w:p>
        </w:tc>
        <w:tc>
          <w:tcPr>
            <w:tcW w:w="7340" w:type="dxa"/>
          </w:tcPr>
          <w:p w:rsidR="005E7525" w:rsidP="00E5021C" w:rsidRDefault="005E7525" w14:paraId="5C786DFE" w14:textId="68C05424">
            <w:r>
              <w:t>UC-3</w:t>
            </w:r>
            <w:r w:rsidR="00861799">
              <w:t>5</w:t>
            </w:r>
          </w:p>
        </w:tc>
      </w:tr>
      <w:tr w:rsidR="005E7525" w:rsidTr="3BF1215F" w14:paraId="1977CB85" w14:textId="77777777">
        <w:tc>
          <w:tcPr>
            <w:tcW w:w="1885" w:type="dxa"/>
          </w:tcPr>
          <w:p w:rsidR="005E7525" w:rsidP="00E5021C" w:rsidRDefault="005E7525" w14:paraId="638EC778" w14:textId="77777777">
            <w:r>
              <w:t>Name</w:t>
            </w:r>
          </w:p>
        </w:tc>
        <w:tc>
          <w:tcPr>
            <w:tcW w:w="7340" w:type="dxa"/>
          </w:tcPr>
          <w:p w:rsidR="005E7525" w:rsidP="00E5021C" w:rsidRDefault="00A90B5C" w14:paraId="778737E2" w14:textId="10DF0DF7">
            <w:r>
              <w:t xml:space="preserve">Đổi mật khẩu truy cập </w:t>
            </w:r>
            <w:r w:rsidR="005E7525">
              <w:t xml:space="preserve">qua </w:t>
            </w:r>
            <w:r w:rsidR="007A6979">
              <w:t>Mobile App</w:t>
            </w:r>
          </w:p>
        </w:tc>
      </w:tr>
      <w:tr w:rsidR="005E7525" w:rsidTr="3BF1215F" w14:paraId="730A2ACC" w14:textId="77777777">
        <w:tc>
          <w:tcPr>
            <w:tcW w:w="1885" w:type="dxa"/>
          </w:tcPr>
          <w:p w:rsidR="005E7525" w:rsidP="00E5021C" w:rsidRDefault="005E7525" w14:paraId="23C76EE1" w14:textId="77777777">
            <w:r>
              <w:t>Description</w:t>
            </w:r>
          </w:p>
        </w:tc>
        <w:tc>
          <w:tcPr>
            <w:tcW w:w="7340" w:type="dxa"/>
          </w:tcPr>
          <w:p w:rsidR="005E7525" w:rsidP="00E5021C" w:rsidRDefault="007A6979" w14:paraId="34F5851B" w14:textId="58278290">
            <w:pPr>
              <w:pStyle w:val="FirstLevelBullet"/>
            </w:pPr>
            <w:r>
              <w:t>Mobile App</w:t>
            </w:r>
            <w:r w:rsidR="005E7525">
              <w:t xml:space="preserve"> gửi yêu cầu thực hiện đổi mật khẩu đến ONT</w:t>
            </w:r>
          </w:p>
          <w:p w:rsidR="00B92C7A" w:rsidRDefault="1A549E31" w14:paraId="4B74AE0C" w14:textId="63643A34">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5E7525" w:rsidP="00E5021C" w:rsidRDefault="005E7525" w14:paraId="4A002EB4" w14:textId="77777777">
            <w:pPr>
              <w:pStyle w:val="FirstLevelBullet"/>
            </w:pPr>
            <w:r>
              <w:t>ONT nhận yêu cầu, xử lý và gửi lại phản hồi thông tin đổi mật khẩu thành công hay thất bại.</w:t>
            </w:r>
          </w:p>
          <w:p w:rsidR="005E7525" w:rsidP="00E5021C" w:rsidRDefault="3FF96405" w14:paraId="6B8B0DE6" w14:textId="77777777">
            <w:pPr>
              <w:pStyle w:val="FirstLevelBullet"/>
            </w:pPr>
            <w:r>
              <w:t xml:space="preserve">Mật khẩu mới yêu cầu có 8 đến 32 ký tự. Bao gồm ít nhất 01 ký tự số, 01 ký tự viết hoa(A,B,…), 01 ký tự viết </w:t>
            </w:r>
            <w:r>
              <w:lastRenderedPageBreak/>
              <w:t>thường(a,b,…) và 01 ký tự đặc biệt(*,@,#,…). Ví dụ: Abc@13579</w:t>
            </w:r>
          </w:p>
          <w:p w:rsidR="009E27DD" w:rsidRDefault="009E27DD" w14:paraId="040C9DB0" w14:textId="72FECD01">
            <w:pPr>
              <w:pStyle w:val="FirstLevelBullet"/>
            </w:pPr>
            <w:r>
              <w:t>Phạm vi tính năng cho phép thay đổi mật khẩu truy cập WebUI của tài khoản admin.</w:t>
            </w:r>
          </w:p>
        </w:tc>
      </w:tr>
      <w:tr w:rsidR="005E7525" w:rsidTr="3BF1215F" w14:paraId="58328058" w14:textId="77777777">
        <w:tc>
          <w:tcPr>
            <w:tcW w:w="1885" w:type="dxa"/>
          </w:tcPr>
          <w:p w:rsidR="005E7525" w:rsidP="00E5021C" w:rsidRDefault="005E7525" w14:paraId="6818C759" w14:textId="77777777">
            <w:r>
              <w:lastRenderedPageBreak/>
              <w:t>Actor</w:t>
            </w:r>
          </w:p>
        </w:tc>
        <w:tc>
          <w:tcPr>
            <w:tcW w:w="7340" w:type="dxa"/>
          </w:tcPr>
          <w:p w:rsidR="005E7525" w:rsidP="00E5021C" w:rsidRDefault="005E7525" w14:paraId="19A48943" w14:textId="77777777">
            <w:r>
              <w:t>Admin</w:t>
            </w:r>
          </w:p>
        </w:tc>
      </w:tr>
      <w:tr w:rsidR="005E7525" w:rsidTr="3BF1215F" w14:paraId="36C9BAFE" w14:textId="77777777">
        <w:tc>
          <w:tcPr>
            <w:tcW w:w="1885" w:type="dxa"/>
          </w:tcPr>
          <w:p w:rsidR="005E7525" w:rsidP="00E5021C" w:rsidRDefault="005E7525" w14:paraId="247281DE" w14:textId="77777777">
            <w:r>
              <w:t>Pre-condition</w:t>
            </w:r>
          </w:p>
        </w:tc>
        <w:tc>
          <w:tcPr>
            <w:tcW w:w="7340" w:type="dxa"/>
          </w:tcPr>
          <w:p w:rsidR="005E7525" w:rsidP="00E5021C" w:rsidRDefault="005E7525" w14:paraId="57ECE994" w14:textId="7EC8B33D">
            <w:r>
              <w:t xml:space="preserve">Thiết bị hoạt động bình thường, </w:t>
            </w:r>
            <w:r w:rsidR="007A6979">
              <w:t>Mobile App</w:t>
            </w:r>
            <w:r>
              <w:t xml:space="preserve"> đã đăng nhập thành công vào thiết bị và được cấp phiên truy nhập</w:t>
            </w:r>
          </w:p>
        </w:tc>
      </w:tr>
      <w:tr w:rsidR="005E7525" w:rsidTr="3BF1215F" w14:paraId="77F3D9A1" w14:textId="77777777">
        <w:tc>
          <w:tcPr>
            <w:tcW w:w="1885" w:type="dxa"/>
          </w:tcPr>
          <w:p w:rsidR="005E7525" w:rsidP="00E5021C" w:rsidRDefault="005E7525" w14:paraId="74176F26" w14:textId="77777777">
            <w:r>
              <w:t>Post-condition</w:t>
            </w:r>
          </w:p>
        </w:tc>
        <w:tc>
          <w:tcPr>
            <w:tcW w:w="7340" w:type="dxa"/>
          </w:tcPr>
          <w:p w:rsidR="005E7525" w:rsidP="00E5021C" w:rsidRDefault="005E7525" w14:paraId="420FEC95" w14:textId="74911EB2">
            <w:r>
              <w:t xml:space="preserve">Thiết bị phản hồi đầy đủ các thông tin cho </w:t>
            </w:r>
            <w:r w:rsidR="007A6979">
              <w:t>Mobile App</w:t>
            </w:r>
          </w:p>
        </w:tc>
      </w:tr>
    </w:tbl>
    <w:p w:rsidRPr="00A13CE7" w:rsidR="005E7525" w:rsidP="005E7525" w:rsidRDefault="005E7525" w14:paraId="60F0FCF5" w14:textId="77777777"/>
    <w:p w:rsidR="005E7525" w:rsidP="005E7525" w:rsidRDefault="005E7525" w14:paraId="18252C6E" w14:textId="77777777">
      <w:pPr>
        <w:rPr>
          <w:b/>
          <w:bCs/>
        </w:rPr>
      </w:pPr>
      <w:r w:rsidRPr="003C44BD">
        <w:rPr>
          <w:b/>
          <w:bCs/>
        </w:rPr>
        <w:t>Luồng dữ liệu:</w:t>
      </w:r>
    </w:p>
    <w:p w:rsidR="00F4126A" w:rsidP="00F4126A" w:rsidRDefault="005E7525" w14:paraId="579CC2C7" w14:textId="77777777">
      <w:pPr>
        <w:pStyle w:val="ANSVNormal1"/>
        <w:keepNext/>
        <w:jc w:val="center"/>
      </w:pPr>
      <w:r>
        <w:object w:dxaOrig="9180" w:dyaOrig="5296" w14:anchorId="6D8190EE">
          <v:shape id="_x0000_i1050" style="width:459.75pt;height:265.5pt" o:ole="" type="#_x0000_t75">
            <v:imagedata o:title="" r:id="rId87"/>
          </v:shape>
          <o:OLEObject Type="Embed" ProgID="Visio.Drawing.15" ShapeID="_x0000_i1050" DrawAspect="Content" ObjectID="_1724768656" r:id="rId88"/>
        </w:object>
      </w:r>
    </w:p>
    <w:p w:rsidR="005921E3" w:rsidP="00F4126A" w:rsidRDefault="00F4126A" w14:paraId="01B22D47" w14:textId="504DCC3E">
      <w:pPr>
        <w:pStyle w:val="Caption"/>
      </w:pPr>
      <w:bookmarkStart w:name="_Toc113971675" w:id="1170"/>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33</w:t>
      </w:r>
      <w:r>
        <w:fldChar w:fldCharType="end"/>
      </w:r>
      <w:r>
        <w:t xml:space="preserve"> Luồng điều khiển thay đổi mật khẩu truy cập qua </w:t>
      </w:r>
      <w:r w:rsidR="007A6979">
        <w:t>Mobile App</w:t>
      </w:r>
      <w:bookmarkEnd w:id="1170"/>
    </w:p>
    <w:p w:rsidR="005E7525" w:rsidP="005921E3" w:rsidRDefault="005E7525" w14:paraId="07A1B3BB" w14:textId="2C35175E">
      <w:pPr>
        <w:pStyle w:val="Caption"/>
      </w:pPr>
    </w:p>
    <w:p w:rsidR="005E7525" w:rsidP="005E7525" w:rsidRDefault="00F02801" w14:paraId="6178B5FE" w14:textId="54892B10">
      <w:pPr>
        <w:rPr>
          <w:b/>
          <w:bCs/>
        </w:rPr>
      </w:pPr>
      <w:r>
        <w:rPr>
          <w:b/>
          <w:bCs/>
        </w:rPr>
        <w:t xml:space="preserve">Cấu trúc payload </w:t>
      </w:r>
      <w:r w:rsidRPr="00AB6FAB" w:rsidR="005E7525">
        <w:rPr>
          <w:b/>
          <w:bCs/>
        </w:rPr>
        <w:t>của bản tin:</w:t>
      </w:r>
    </w:p>
    <w:p w:rsidR="005E7525" w:rsidP="005E7525" w:rsidRDefault="005E7525" w14:paraId="6EEABFCA" w14:textId="77777777">
      <w:pPr>
        <w:pStyle w:val="FirstLevelBullet"/>
        <w:numPr>
          <w:ilvl w:val="0"/>
          <w:numId w:val="9"/>
        </w:numPr>
      </w:pPr>
      <w:r>
        <w:t>Set Account Request:</w:t>
      </w:r>
    </w:p>
    <w:p w:rsidR="005E7525" w:rsidP="00DD1C8F" w:rsidRDefault="005E7525" w14:paraId="3ECCA583" w14:textId="48770370">
      <w:pPr>
        <w:pStyle w:val="ListParagraph"/>
        <w:ind w:firstLine="360"/>
      </w:pPr>
      <w:r>
        <w:t xml:space="preserve">{“action” : “passwordEdit” , </w:t>
      </w:r>
      <w:r w:rsidR="00CB1136">
        <w:t xml:space="preserve">“username” : “&lt;username&gt;”, </w:t>
      </w:r>
      <w:r>
        <w:t>“password” : “&lt;password&gt;”</w:t>
      </w:r>
      <w:r w:rsidR="00DD1C8F">
        <w:t xml:space="preserve">, “requestId” : </w:t>
      </w:r>
      <w:r w:rsidR="003E0981">
        <w:t>&lt;requestId&gt;</w:t>
      </w:r>
      <w:r w:rsidR="00DD1C8F">
        <w:t>,</w:t>
      </w:r>
      <w:r>
        <w:t>}</w:t>
      </w:r>
    </w:p>
    <w:p w:rsidR="005E7525" w:rsidP="005E7525" w:rsidRDefault="005E7525" w14:paraId="4BF6799E" w14:textId="77777777">
      <w:pPr>
        <w:pStyle w:val="FirstLevelBullet"/>
        <w:numPr>
          <w:ilvl w:val="0"/>
          <w:numId w:val="9"/>
        </w:numPr>
      </w:pPr>
      <w:r>
        <w:t>Set Account Response:</w:t>
      </w:r>
    </w:p>
    <w:p w:rsidR="005E7525" w:rsidP="005E7525" w:rsidRDefault="005E7525" w14:paraId="49A472DF" w14:textId="77777777">
      <w:pPr>
        <w:pStyle w:val="FirstLevelBullet"/>
        <w:numPr>
          <w:ilvl w:val="1"/>
          <w:numId w:val="9"/>
        </w:numPr>
      </w:pPr>
      <w:r>
        <w:t>Đổi Password thành công:</w:t>
      </w:r>
    </w:p>
    <w:p w:rsidR="005E7525" w:rsidP="005E7525" w:rsidRDefault="005E7525" w14:paraId="44D7B1FF" w14:textId="77777777">
      <w:pPr>
        <w:pStyle w:val="FirstLevelBullet"/>
        <w:numPr>
          <w:ilvl w:val="0"/>
          <w:numId w:val="0"/>
        </w:numPr>
        <w:ind w:left="1080"/>
      </w:pPr>
      <w:r>
        <w:lastRenderedPageBreak/>
        <w:t>{</w:t>
      </w:r>
    </w:p>
    <w:p w:rsidR="005E7525" w:rsidP="005E7525" w:rsidRDefault="005E7525" w14:paraId="21D46D70" w14:textId="77777777">
      <w:pPr>
        <w:pStyle w:val="FirstLevelBullet"/>
        <w:numPr>
          <w:ilvl w:val="0"/>
          <w:numId w:val="0"/>
        </w:numPr>
        <w:ind w:left="1080"/>
      </w:pPr>
      <w:r>
        <w:t>"status": 0,</w:t>
      </w:r>
    </w:p>
    <w:p w:rsidR="005E7525" w:rsidP="005E7525" w:rsidRDefault="005E7525" w14:paraId="6D772771" w14:textId="2D45D54A">
      <w:pPr>
        <w:pStyle w:val="FirstLevelBullet"/>
        <w:numPr>
          <w:ilvl w:val="0"/>
          <w:numId w:val="0"/>
        </w:numPr>
        <w:ind w:left="1080"/>
      </w:pPr>
      <w:r>
        <w:t>"message": “</w:t>
      </w:r>
      <w:r w:rsidR="008C6155">
        <w:t>Success</w:t>
      </w:r>
      <w:r>
        <w:t>”,</w:t>
      </w:r>
    </w:p>
    <w:p w:rsidR="00DD1C8F" w:rsidP="00DD1C8F" w:rsidRDefault="00DD1C8F" w14:paraId="1EDA84F9" w14:textId="5A1227CB">
      <w:pPr>
        <w:pStyle w:val="ListParagraph"/>
        <w:ind w:firstLine="360"/>
      </w:pPr>
      <w:r>
        <w:t xml:space="preserve">“requestId” : </w:t>
      </w:r>
      <w:r w:rsidR="003E0981">
        <w:t>&lt;requestId&gt;</w:t>
      </w:r>
      <w:r>
        <w:t>,</w:t>
      </w:r>
    </w:p>
    <w:p w:rsidR="005E7525" w:rsidP="005E7525" w:rsidRDefault="005E7525" w14:paraId="0F311E61" w14:textId="77777777">
      <w:pPr>
        <w:pStyle w:val="FirstLevelBullet"/>
        <w:numPr>
          <w:ilvl w:val="0"/>
          <w:numId w:val="0"/>
        </w:numPr>
        <w:ind w:left="1080"/>
      </w:pPr>
      <w:r>
        <w:t>"data": {</w:t>
      </w:r>
    </w:p>
    <w:p w:rsidR="005E7525" w:rsidP="005E7525" w:rsidRDefault="005E7525" w14:paraId="6A671A52" w14:textId="77777777">
      <w:pPr>
        <w:pStyle w:val="FirstLevelBullet"/>
        <w:numPr>
          <w:ilvl w:val="0"/>
          <w:numId w:val="0"/>
        </w:numPr>
        <w:ind w:left="1080"/>
      </w:pPr>
      <w:r>
        <w:t>}</w:t>
      </w:r>
    </w:p>
    <w:p w:rsidR="005E7525" w:rsidP="005E7525" w:rsidRDefault="005E7525" w14:paraId="1069A6A4" w14:textId="77777777">
      <w:pPr>
        <w:pStyle w:val="FirstLevelBullet"/>
        <w:numPr>
          <w:ilvl w:val="0"/>
          <w:numId w:val="0"/>
        </w:numPr>
        <w:ind w:left="1080"/>
      </w:pPr>
      <w:r>
        <w:t>}</w:t>
      </w:r>
    </w:p>
    <w:p w:rsidR="005E7525" w:rsidP="005E7525" w:rsidRDefault="005E7525" w14:paraId="402A95CE" w14:textId="0D31C653">
      <w:pPr>
        <w:pStyle w:val="FirstLevelBullet"/>
        <w:numPr>
          <w:ilvl w:val="0"/>
          <w:numId w:val="10"/>
        </w:numPr>
      </w:pPr>
      <w:r>
        <w:t xml:space="preserve">Đổi Password không thành công do sai </w:t>
      </w:r>
      <w:r w:rsidR="00CB1136">
        <w:t xml:space="preserve">username hoặc password sai </w:t>
      </w:r>
      <w:r>
        <w:t>định dạng yêu cầu:</w:t>
      </w:r>
    </w:p>
    <w:p w:rsidR="005E7525" w:rsidP="005E7525" w:rsidRDefault="005E7525" w14:paraId="3CC1CA77" w14:textId="77777777">
      <w:pPr>
        <w:pStyle w:val="FirstLevelBullet"/>
        <w:numPr>
          <w:ilvl w:val="0"/>
          <w:numId w:val="0"/>
        </w:numPr>
        <w:ind w:left="1080"/>
      </w:pPr>
      <w:r>
        <w:t>{</w:t>
      </w:r>
    </w:p>
    <w:p w:rsidR="005E7525" w:rsidP="005E7525" w:rsidRDefault="005E7525" w14:paraId="71810DC5" w14:textId="77777777">
      <w:pPr>
        <w:pStyle w:val="FirstLevelBullet"/>
        <w:numPr>
          <w:ilvl w:val="0"/>
          <w:numId w:val="0"/>
        </w:numPr>
        <w:ind w:left="720" w:firstLine="360"/>
      </w:pPr>
      <w:r>
        <w:t>"status": 5,</w:t>
      </w:r>
    </w:p>
    <w:p w:rsidR="005E7525" w:rsidP="005E7525" w:rsidRDefault="005E7525" w14:paraId="7EFA36E6" w14:textId="6B1439F8">
      <w:pPr>
        <w:pStyle w:val="FirstLevelBullet"/>
        <w:numPr>
          <w:ilvl w:val="0"/>
          <w:numId w:val="0"/>
        </w:numPr>
        <w:ind w:left="1080"/>
      </w:pPr>
      <w:r>
        <w:t>"message": “</w:t>
      </w:r>
      <w:r w:rsidR="002F5D90">
        <w:t>Invalid username or i</w:t>
      </w:r>
      <w:r>
        <w:t>nvalid password. Password need include number, uppercase, lowercase and specific character.”,</w:t>
      </w:r>
    </w:p>
    <w:p w:rsidR="00DD1C8F" w:rsidP="00DD1C8F" w:rsidRDefault="00DD1C8F" w14:paraId="15038C32" w14:textId="1E5B99B6">
      <w:pPr>
        <w:pStyle w:val="ListParagraph"/>
        <w:ind w:firstLine="360"/>
      </w:pPr>
      <w:r>
        <w:t xml:space="preserve">“requestId” : </w:t>
      </w:r>
      <w:r w:rsidR="003E0981">
        <w:t>&lt;requestId&gt;</w:t>
      </w:r>
      <w:r>
        <w:t>,</w:t>
      </w:r>
    </w:p>
    <w:p w:rsidR="005E7525" w:rsidP="005E7525" w:rsidRDefault="005E7525" w14:paraId="60190AF7" w14:textId="77777777">
      <w:pPr>
        <w:pStyle w:val="FirstLevelBullet"/>
        <w:numPr>
          <w:ilvl w:val="0"/>
          <w:numId w:val="0"/>
        </w:numPr>
        <w:ind w:left="720" w:firstLine="360"/>
      </w:pPr>
      <w:r>
        <w:t>"data": {</w:t>
      </w:r>
    </w:p>
    <w:p w:rsidR="005E7525" w:rsidP="005E7525" w:rsidRDefault="005E7525" w14:paraId="3BC697D9" w14:textId="77777777">
      <w:pPr>
        <w:pStyle w:val="FirstLevelBullet"/>
        <w:numPr>
          <w:ilvl w:val="0"/>
          <w:numId w:val="0"/>
        </w:numPr>
        <w:ind w:left="720" w:firstLine="360"/>
      </w:pPr>
      <w:r>
        <w:t>}</w:t>
      </w:r>
    </w:p>
    <w:p w:rsidR="005E7525" w:rsidP="005E7525" w:rsidRDefault="005E7525" w14:paraId="4CBC2BCF" w14:textId="77777777">
      <w:pPr>
        <w:pStyle w:val="FirstLevelBullet"/>
        <w:numPr>
          <w:ilvl w:val="0"/>
          <w:numId w:val="0"/>
        </w:numPr>
        <w:ind w:left="720" w:firstLine="360"/>
      </w:pPr>
      <w:r>
        <w:t>}</w:t>
      </w:r>
    </w:p>
    <w:p w:rsidRPr="00E71A83" w:rsidR="005E7525" w:rsidP="005E7525" w:rsidRDefault="005E7525" w14:paraId="69E98514" w14:textId="77777777">
      <w:pPr>
        <w:rPr>
          <w:b/>
          <w:bCs/>
        </w:rPr>
      </w:pPr>
      <w:r w:rsidRPr="00E71A83">
        <w:rPr>
          <w:b/>
          <w:bCs/>
        </w:rPr>
        <w:t>Mô tả tham số:</w:t>
      </w:r>
    </w:p>
    <w:p w:rsidR="003D4214" w:rsidP="003D4214" w:rsidRDefault="003D4214" w14:paraId="300F8F8F" w14:textId="4C18574D">
      <w:pPr>
        <w:pStyle w:val="Caption"/>
        <w:keepNext/>
      </w:pPr>
      <w:bookmarkStart w:name="_Toc113971623" w:id="1171"/>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33</w:t>
      </w:r>
      <w:r>
        <w:fldChar w:fldCharType="end"/>
      </w:r>
      <w:r>
        <w:t xml:space="preserve"> Bảng mô tả tham số trong luồng điều khiển đổi mật khẩu truy cập</w:t>
      </w:r>
      <w:bookmarkEnd w:id="1171"/>
    </w:p>
    <w:tbl>
      <w:tblPr>
        <w:tblStyle w:val="TableGrid"/>
        <w:tblW w:w="0" w:type="auto"/>
        <w:tblInd w:w="175" w:type="dxa"/>
        <w:tblLook w:val="04A0" w:firstRow="1" w:lastRow="0" w:firstColumn="1" w:lastColumn="0" w:noHBand="0" w:noVBand="1"/>
      </w:tblPr>
      <w:tblGrid>
        <w:gridCol w:w="708"/>
        <w:gridCol w:w="2267"/>
        <w:gridCol w:w="1332"/>
        <w:gridCol w:w="1488"/>
        <w:gridCol w:w="1898"/>
        <w:gridCol w:w="1357"/>
      </w:tblGrid>
      <w:tr w:rsidR="00ED6F1D" w:rsidTr="00344DE1" w14:paraId="46BE18FF" w14:textId="77777777">
        <w:tc>
          <w:tcPr>
            <w:tcW w:w="708" w:type="dxa"/>
          </w:tcPr>
          <w:p w:rsidR="005E7525" w:rsidP="00E5021C" w:rsidRDefault="005E7525" w14:paraId="3EA34B26" w14:textId="77777777">
            <w:pPr>
              <w:pStyle w:val="ListParagraph"/>
              <w:ind w:left="0"/>
              <w:rPr>
                <w:b/>
                <w:bCs/>
              </w:rPr>
            </w:pPr>
            <w:r>
              <w:rPr>
                <w:b/>
                <w:bCs/>
              </w:rPr>
              <w:t>STT</w:t>
            </w:r>
          </w:p>
        </w:tc>
        <w:tc>
          <w:tcPr>
            <w:tcW w:w="2267" w:type="dxa"/>
          </w:tcPr>
          <w:p w:rsidR="005E7525" w:rsidP="00E5021C" w:rsidRDefault="005E7525" w14:paraId="1986C673" w14:textId="77777777">
            <w:pPr>
              <w:pStyle w:val="ListParagraph"/>
              <w:ind w:left="0"/>
              <w:rPr>
                <w:b/>
                <w:bCs/>
              </w:rPr>
            </w:pPr>
            <w:r>
              <w:rPr>
                <w:b/>
                <w:bCs/>
              </w:rPr>
              <w:t>Tham số</w:t>
            </w:r>
          </w:p>
        </w:tc>
        <w:tc>
          <w:tcPr>
            <w:tcW w:w="1332" w:type="dxa"/>
          </w:tcPr>
          <w:p w:rsidR="005E7525" w:rsidP="00E5021C" w:rsidRDefault="005E7525" w14:paraId="6277F4DB" w14:textId="77777777">
            <w:pPr>
              <w:pStyle w:val="ListParagraph"/>
              <w:ind w:left="0"/>
              <w:rPr>
                <w:b/>
                <w:bCs/>
              </w:rPr>
            </w:pPr>
            <w:r>
              <w:rPr>
                <w:b/>
                <w:bCs/>
              </w:rPr>
              <w:t>Mô tả</w:t>
            </w:r>
          </w:p>
        </w:tc>
        <w:tc>
          <w:tcPr>
            <w:tcW w:w="1488" w:type="dxa"/>
          </w:tcPr>
          <w:p w:rsidR="005E7525" w:rsidP="00E5021C" w:rsidRDefault="005E7525" w14:paraId="2EF94F8D" w14:textId="77777777">
            <w:pPr>
              <w:pStyle w:val="ListParagraph"/>
              <w:ind w:left="0"/>
              <w:rPr>
                <w:b/>
                <w:bCs/>
              </w:rPr>
            </w:pPr>
            <w:r>
              <w:rPr>
                <w:b/>
                <w:bCs/>
              </w:rPr>
              <w:t>Kiểu</w:t>
            </w:r>
          </w:p>
        </w:tc>
        <w:tc>
          <w:tcPr>
            <w:tcW w:w="1898" w:type="dxa"/>
          </w:tcPr>
          <w:p w:rsidR="005E7525" w:rsidP="00E5021C" w:rsidRDefault="005E7525" w14:paraId="2D6D8D78" w14:textId="77777777">
            <w:pPr>
              <w:pStyle w:val="ListParagraph"/>
              <w:ind w:left="0"/>
              <w:rPr>
                <w:b/>
                <w:bCs/>
              </w:rPr>
            </w:pPr>
            <w:r>
              <w:rPr>
                <w:b/>
                <w:bCs/>
              </w:rPr>
              <w:t>Giá trị</w:t>
            </w:r>
          </w:p>
        </w:tc>
        <w:tc>
          <w:tcPr>
            <w:tcW w:w="1357" w:type="dxa"/>
          </w:tcPr>
          <w:p w:rsidR="005E7525" w:rsidP="00E5021C" w:rsidRDefault="005E7525" w14:paraId="5ED905BD" w14:textId="77777777">
            <w:pPr>
              <w:pStyle w:val="ListParagraph"/>
              <w:ind w:left="0"/>
              <w:rPr>
                <w:b/>
                <w:bCs/>
              </w:rPr>
            </w:pPr>
            <w:r>
              <w:rPr>
                <w:b/>
                <w:bCs/>
              </w:rPr>
              <w:t>Json Key</w:t>
            </w:r>
          </w:p>
        </w:tc>
      </w:tr>
      <w:tr w:rsidR="00344DE1" w:rsidTr="00344DE1" w14:paraId="24395FB0" w14:textId="77777777">
        <w:trPr>
          <w:trHeight w:val="213"/>
        </w:trPr>
        <w:tc>
          <w:tcPr>
            <w:tcW w:w="708" w:type="dxa"/>
          </w:tcPr>
          <w:p w:rsidRPr="00020A9F" w:rsidR="00344DE1" w:rsidP="00344DE1" w:rsidRDefault="00344DE1" w14:paraId="05D1D9B7" w14:textId="77777777">
            <w:pPr>
              <w:pStyle w:val="ListParagraph"/>
              <w:ind w:left="0"/>
            </w:pPr>
            <w:r w:rsidRPr="00020A9F">
              <w:t>1</w:t>
            </w:r>
          </w:p>
        </w:tc>
        <w:tc>
          <w:tcPr>
            <w:tcW w:w="2267" w:type="dxa"/>
          </w:tcPr>
          <w:p w:rsidRPr="00020A9F" w:rsidR="00344DE1" w:rsidP="00344DE1" w:rsidRDefault="00344DE1" w14:paraId="5E99E43F" w14:textId="6A0136B4">
            <w:pPr>
              <w:pStyle w:val="ListParagraph"/>
              <w:ind w:left="0"/>
            </w:pPr>
            <w:r>
              <w:t>Username</w:t>
            </w:r>
          </w:p>
        </w:tc>
        <w:tc>
          <w:tcPr>
            <w:tcW w:w="1332" w:type="dxa"/>
          </w:tcPr>
          <w:p w:rsidRPr="00020A9F" w:rsidR="00344DE1" w:rsidP="00344DE1" w:rsidRDefault="00344DE1" w14:paraId="50D62984" w14:textId="4B9C8FA6">
            <w:pPr>
              <w:pStyle w:val="ListParagraph"/>
              <w:ind w:left="0"/>
            </w:pPr>
            <w:r>
              <w:t>Username tài khoản truy cập Web GUI</w:t>
            </w:r>
          </w:p>
        </w:tc>
        <w:tc>
          <w:tcPr>
            <w:tcW w:w="1488" w:type="dxa"/>
          </w:tcPr>
          <w:p w:rsidRPr="00020A9F" w:rsidR="00344DE1" w:rsidP="00344DE1" w:rsidRDefault="00344DE1" w14:paraId="4303849F" w14:textId="503FC199">
            <w:pPr>
              <w:pStyle w:val="ListParagraph"/>
              <w:ind w:left="0"/>
            </w:pPr>
            <w:r>
              <w:t>String</w:t>
            </w:r>
          </w:p>
        </w:tc>
        <w:tc>
          <w:tcPr>
            <w:tcW w:w="1898" w:type="dxa"/>
          </w:tcPr>
          <w:p w:rsidR="00344DE1" w:rsidP="00344DE1" w:rsidRDefault="00344DE1" w14:paraId="5548CD7A" w14:textId="77777777">
            <w:pPr>
              <w:pStyle w:val="ListParagraph"/>
              <w:ind w:left="0"/>
            </w:pPr>
            <w:r>
              <w:t>Chuỗi ký tự. Các ký tự đọc được bao gồm các ký tự chữ, số, các ký tự đặc biệt. Không chấp nhận ký tự tiếng việt.</w:t>
            </w:r>
          </w:p>
          <w:p w:rsidRPr="00020A9F" w:rsidR="00344DE1" w:rsidRDefault="00344DE1" w14:paraId="79038F2A" w14:textId="38F2F2CF">
            <w:pPr>
              <w:pStyle w:val="ListParagraph"/>
              <w:ind w:left="0"/>
            </w:pPr>
            <w:r>
              <w:t>Độ dài tối đa 32 ký tự.</w:t>
            </w:r>
          </w:p>
        </w:tc>
        <w:tc>
          <w:tcPr>
            <w:tcW w:w="1357" w:type="dxa"/>
          </w:tcPr>
          <w:p w:rsidRPr="00020A9F" w:rsidR="00344DE1" w:rsidP="00344DE1" w:rsidRDefault="00344DE1" w14:paraId="1898426F" w14:textId="5B59BC13">
            <w:pPr>
              <w:pStyle w:val="ListParagraph"/>
              <w:ind w:left="0"/>
            </w:pPr>
            <w:r>
              <w:t>username</w:t>
            </w:r>
          </w:p>
        </w:tc>
      </w:tr>
      <w:tr w:rsidR="00344DE1" w:rsidTr="00344DE1" w14:paraId="1B13FEC8" w14:textId="77777777">
        <w:trPr>
          <w:trHeight w:val="213"/>
        </w:trPr>
        <w:tc>
          <w:tcPr>
            <w:tcW w:w="708" w:type="dxa"/>
          </w:tcPr>
          <w:p w:rsidRPr="00020A9F" w:rsidR="00344DE1" w:rsidP="00344DE1" w:rsidRDefault="00344DE1" w14:paraId="2E4FE7FA" w14:textId="2B9790E6">
            <w:pPr>
              <w:pStyle w:val="ListParagraph"/>
              <w:ind w:left="0"/>
            </w:pPr>
            <w:r>
              <w:t>2</w:t>
            </w:r>
          </w:p>
        </w:tc>
        <w:tc>
          <w:tcPr>
            <w:tcW w:w="2267" w:type="dxa"/>
          </w:tcPr>
          <w:p w:rsidR="00344DE1" w:rsidP="00344DE1" w:rsidRDefault="00344DE1" w14:paraId="4A832781" w14:textId="46AE63E5">
            <w:pPr>
              <w:pStyle w:val="ListParagraph"/>
              <w:ind w:left="0"/>
            </w:pPr>
            <w:r>
              <w:t xml:space="preserve">Password </w:t>
            </w:r>
          </w:p>
        </w:tc>
        <w:tc>
          <w:tcPr>
            <w:tcW w:w="1332" w:type="dxa"/>
          </w:tcPr>
          <w:p w:rsidR="00344DE1" w:rsidP="00344DE1" w:rsidRDefault="00344DE1" w14:paraId="248F56DB" w14:textId="0486DA7F">
            <w:pPr>
              <w:pStyle w:val="ListParagraph"/>
              <w:ind w:left="0"/>
            </w:pPr>
            <w:r>
              <w:t>Mật khẩu truy cập Web GUI cần đổi</w:t>
            </w:r>
          </w:p>
        </w:tc>
        <w:tc>
          <w:tcPr>
            <w:tcW w:w="1488" w:type="dxa"/>
          </w:tcPr>
          <w:p w:rsidR="00344DE1" w:rsidP="00344DE1" w:rsidRDefault="00344DE1" w14:paraId="2A03E4FA" w14:textId="18390BB3">
            <w:pPr>
              <w:pStyle w:val="ListParagraph"/>
              <w:ind w:left="0"/>
            </w:pPr>
            <w:r>
              <w:t>String</w:t>
            </w:r>
          </w:p>
        </w:tc>
        <w:tc>
          <w:tcPr>
            <w:tcW w:w="1898" w:type="dxa"/>
          </w:tcPr>
          <w:p w:rsidR="00344DE1" w:rsidP="00344DE1" w:rsidRDefault="00344DE1" w14:paraId="7274275B" w14:textId="5F829131">
            <w:pPr>
              <w:pStyle w:val="ListParagraph"/>
              <w:ind w:left="0"/>
            </w:pPr>
            <w:r>
              <w:t xml:space="preserve">Chuỗi ký tự, yêu cầu có 8 đến 32 ký tự. Bao gồm ít nhất 01 ký tự số, 01 ký tự viết hoa(A,B,…), 01 ký tự viết </w:t>
            </w:r>
            <w:r>
              <w:lastRenderedPageBreak/>
              <w:t>thường(a,b,…) và 01 ký tự đặc biệt(*,@,#,…). Ví dụ: Abc@13579</w:t>
            </w:r>
          </w:p>
        </w:tc>
        <w:tc>
          <w:tcPr>
            <w:tcW w:w="1357" w:type="dxa"/>
          </w:tcPr>
          <w:p w:rsidR="00344DE1" w:rsidP="00344DE1" w:rsidRDefault="00344DE1" w14:paraId="6D16B469" w14:textId="2F08E35D">
            <w:pPr>
              <w:pStyle w:val="ListParagraph"/>
              <w:ind w:left="0"/>
            </w:pPr>
            <w:r>
              <w:lastRenderedPageBreak/>
              <w:t>password</w:t>
            </w:r>
          </w:p>
        </w:tc>
      </w:tr>
    </w:tbl>
    <w:p w:rsidRPr="003D4214" w:rsidR="003D4214" w:rsidP="003D4214" w:rsidRDefault="003D4214" w14:paraId="68A3EF97" w14:textId="77777777">
      <w:pPr>
        <w:pStyle w:val="FirstLevelBullet"/>
        <w:numPr>
          <w:ilvl w:val="0"/>
          <w:numId w:val="0"/>
        </w:numPr>
        <w:ind w:left="720" w:hanging="360"/>
        <w:rPr>
          <w:b/>
          <w:bCs/>
        </w:rPr>
      </w:pPr>
    </w:p>
    <w:p w:rsidRPr="006C6448" w:rsidR="006B6295" w:rsidRDefault="05966073" w14:paraId="21253614" w14:textId="548C048F">
      <w:pPr>
        <w:pStyle w:val="Heading2"/>
      </w:pPr>
      <w:bookmarkStart w:name="_Toc113971550" w:id="1172"/>
      <w:r w:rsidRPr="006C6448">
        <w:t xml:space="preserve">Tính năng xem thông tin thiết bị mạng qua </w:t>
      </w:r>
      <w:r w:rsidRPr="006C6448" w:rsidR="3C4AA7B0">
        <w:t>Mobile App</w:t>
      </w:r>
      <w:bookmarkEnd w:id="1172"/>
    </w:p>
    <w:tbl>
      <w:tblPr>
        <w:tblStyle w:val="TableGrid"/>
        <w:tblW w:w="0" w:type="auto"/>
        <w:tblLook w:val="04A0" w:firstRow="1" w:lastRow="0" w:firstColumn="1" w:lastColumn="0" w:noHBand="0" w:noVBand="1"/>
      </w:tblPr>
      <w:tblGrid>
        <w:gridCol w:w="1885"/>
        <w:gridCol w:w="7340"/>
      </w:tblGrid>
      <w:tr w:rsidR="006B6295" w:rsidTr="00E5021C" w14:paraId="7509883D" w14:textId="77777777">
        <w:tc>
          <w:tcPr>
            <w:tcW w:w="1885" w:type="dxa"/>
          </w:tcPr>
          <w:p w:rsidR="006B6295" w:rsidP="00E5021C" w:rsidRDefault="006B6295" w14:paraId="2B987023" w14:textId="77777777">
            <w:r>
              <w:t>ID</w:t>
            </w:r>
          </w:p>
        </w:tc>
        <w:tc>
          <w:tcPr>
            <w:tcW w:w="7340" w:type="dxa"/>
          </w:tcPr>
          <w:p w:rsidR="006B6295" w:rsidP="00E5021C" w:rsidRDefault="006B6295" w14:paraId="1212C483" w14:textId="4DAC7C48">
            <w:r>
              <w:t>CN-1</w:t>
            </w:r>
            <w:r w:rsidR="00861799">
              <w:t>5</w:t>
            </w:r>
          </w:p>
        </w:tc>
      </w:tr>
      <w:tr w:rsidR="006B6295" w:rsidTr="00E5021C" w14:paraId="33309E93" w14:textId="77777777">
        <w:tc>
          <w:tcPr>
            <w:tcW w:w="1885" w:type="dxa"/>
          </w:tcPr>
          <w:p w:rsidR="006B6295" w:rsidP="00E5021C" w:rsidRDefault="006B6295" w14:paraId="09BC8446" w14:textId="77777777">
            <w:r>
              <w:t>Name</w:t>
            </w:r>
          </w:p>
        </w:tc>
        <w:tc>
          <w:tcPr>
            <w:tcW w:w="7340" w:type="dxa"/>
          </w:tcPr>
          <w:p w:rsidR="006B6295" w:rsidP="00E5021C" w:rsidRDefault="006B6295" w14:paraId="202B2B80" w14:textId="6D28BB28">
            <w:r>
              <w:t xml:space="preserve">Tính năng xem thông tin thiết bị mạng qua </w:t>
            </w:r>
            <w:r w:rsidR="007A6979">
              <w:t>Mobile App</w:t>
            </w:r>
          </w:p>
        </w:tc>
      </w:tr>
      <w:tr w:rsidR="006B6295" w:rsidTr="00E5021C" w14:paraId="57B0D093" w14:textId="77777777">
        <w:tc>
          <w:tcPr>
            <w:tcW w:w="1885" w:type="dxa"/>
          </w:tcPr>
          <w:p w:rsidR="006B6295" w:rsidP="00E5021C" w:rsidRDefault="006B6295" w14:paraId="6B403568" w14:textId="77777777">
            <w:r>
              <w:t>Description</w:t>
            </w:r>
          </w:p>
        </w:tc>
        <w:tc>
          <w:tcPr>
            <w:tcW w:w="7340" w:type="dxa"/>
          </w:tcPr>
          <w:p w:rsidR="006B6295" w:rsidP="00E5021C" w:rsidRDefault="006B6295" w14:paraId="194DC5FA" w14:textId="16B8BB5B">
            <w:r>
              <w:t>Người quản trị có thể xem các thông tin như Firmware Version, Build Timestamp, MAC Address, GPON Serial Number, Device Uptime, Rx Power, Tx Power</w:t>
            </w:r>
            <w:r w:rsidR="00A51607">
              <w:t>, Nhiệt độ Module quang, Link State</w:t>
            </w:r>
          </w:p>
        </w:tc>
      </w:tr>
      <w:tr w:rsidR="006B6295" w:rsidTr="00E5021C" w14:paraId="37413DAC" w14:textId="77777777">
        <w:tc>
          <w:tcPr>
            <w:tcW w:w="1885" w:type="dxa"/>
          </w:tcPr>
          <w:p w:rsidR="006B6295" w:rsidP="00E5021C" w:rsidRDefault="006B6295" w14:paraId="353E7F8E" w14:textId="77777777">
            <w:r>
              <w:t>Actor</w:t>
            </w:r>
          </w:p>
        </w:tc>
        <w:tc>
          <w:tcPr>
            <w:tcW w:w="7340" w:type="dxa"/>
          </w:tcPr>
          <w:p w:rsidR="006B6295" w:rsidP="00E5021C" w:rsidRDefault="006B6295" w14:paraId="39B0307F" w14:textId="77777777">
            <w:r>
              <w:t>Admin</w:t>
            </w:r>
          </w:p>
        </w:tc>
      </w:tr>
      <w:tr w:rsidR="006B6295" w:rsidTr="00E5021C" w14:paraId="3DC43E89" w14:textId="77777777">
        <w:tc>
          <w:tcPr>
            <w:tcW w:w="1885" w:type="dxa"/>
          </w:tcPr>
          <w:p w:rsidR="006B6295" w:rsidP="00E5021C" w:rsidRDefault="006B6295" w14:paraId="5CE7B88A" w14:textId="77777777">
            <w:r>
              <w:t>Pre-condition</w:t>
            </w:r>
          </w:p>
        </w:tc>
        <w:tc>
          <w:tcPr>
            <w:tcW w:w="7340" w:type="dxa"/>
          </w:tcPr>
          <w:p w:rsidR="006B6295" w:rsidP="00E5021C" w:rsidRDefault="006B6295" w14:paraId="409F63CB" w14:textId="4EA0E80A">
            <w:r>
              <w:t xml:space="preserve">Thiết bị hoạt động bình thường, </w:t>
            </w:r>
            <w:r w:rsidR="007A6979">
              <w:t>Mobile App</w:t>
            </w:r>
            <w:r>
              <w:t xml:space="preserve"> đã đăng nhập thành công vào thiết bị và được cấp phiên truy nhập</w:t>
            </w:r>
          </w:p>
        </w:tc>
      </w:tr>
      <w:tr w:rsidR="006B6295" w:rsidTr="00E5021C" w14:paraId="27B9BFCE" w14:textId="77777777">
        <w:tc>
          <w:tcPr>
            <w:tcW w:w="1885" w:type="dxa"/>
          </w:tcPr>
          <w:p w:rsidR="006B6295" w:rsidP="00E5021C" w:rsidRDefault="006B6295" w14:paraId="2C9FD4CE" w14:textId="77777777">
            <w:r>
              <w:t>Post-condition</w:t>
            </w:r>
          </w:p>
        </w:tc>
        <w:tc>
          <w:tcPr>
            <w:tcW w:w="7340" w:type="dxa"/>
          </w:tcPr>
          <w:p w:rsidR="006B6295" w:rsidP="00E5021C" w:rsidRDefault="006B6295" w14:paraId="0AB39DCF" w14:textId="0DF2A0E0">
            <w:r>
              <w:t xml:space="preserve">Thiết bị phản hồi đầy đủ thông tin cho </w:t>
            </w:r>
            <w:r w:rsidR="007A6979">
              <w:t>Mobile App</w:t>
            </w:r>
            <w:r>
              <w:t xml:space="preserve"> </w:t>
            </w:r>
          </w:p>
        </w:tc>
      </w:tr>
    </w:tbl>
    <w:p w:rsidR="006B6295" w:rsidP="0043581E" w:rsidRDefault="006B6295" w14:paraId="267BDC86" w14:textId="4E56ADEA"/>
    <w:p w:rsidR="00A51607" w:rsidP="00A51607" w:rsidRDefault="00A51607" w14:paraId="6857BA66" w14:textId="301271AA">
      <w:pPr>
        <w:pStyle w:val="Heading3"/>
      </w:pPr>
      <w:bookmarkStart w:name="_Toc113971551" w:id="1173"/>
      <w:r>
        <w:t xml:space="preserve">Usecase – Lấy thông tin thiết bị mạng qua </w:t>
      </w:r>
      <w:r w:rsidR="007A6979">
        <w:t>Mobile App</w:t>
      </w:r>
      <w:bookmarkEnd w:id="1173"/>
    </w:p>
    <w:tbl>
      <w:tblPr>
        <w:tblStyle w:val="TableGrid"/>
        <w:tblW w:w="0" w:type="auto"/>
        <w:tblLook w:val="04A0" w:firstRow="1" w:lastRow="0" w:firstColumn="1" w:lastColumn="0" w:noHBand="0" w:noVBand="1"/>
      </w:tblPr>
      <w:tblGrid>
        <w:gridCol w:w="1885"/>
        <w:gridCol w:w="7340"/>
      </w:tblGrid>
      <w:tr w:rsidR="00A51607" w:rsidTr="3BF1215F" w14:paraId="7FD0817C" w14:textId="77777777">
        <w:tc>
          <w:tcPr>
            <w:tcW w:w="1885" w:type="dxa"/>
          </w:tcPr>
          <w:p w:rsidR="00A51607" w:rsidP="00E5021C" w:rsidRDefault="00A51607" w14:paraId="0896D74A" w14:textId="77777777">
            <w:r>
              <w:t>ID</w:t>
            </w:r>
          </w:p>
        </w:tc>
        <w:tc>
          <w:tcPr>
            <w:tcW w:w="7340" w:type="dxa"/>
          </w:tcPr>
          <w:p w:rsidR="00A51607" w:rsidP="00E5021C" w:rsidRDefault="00A51607" w14:paraId="1DCDEB81" w14:textId="52696957">
            <w:r>
              <w:t>UC-</w:t>
            </w:r>
            <w:r w:rsidR="00861799">
              <w:t>36</w:t>
            </w:r>
          </w:p>
        </w:tc>
      </w:tr>
      <w:tr w:rsidR="00A51607" w:rsidTr="3BF1215F" w14:paraId="65BC6F02" w14:textId="77777777">
        <w:tc>
          <w:tcPr>
            <w:tcW w:w="1885" w:type="dxa"/>
          </w:tcPr>
          <w:p w:rsidR="00A51607" w:rsidP="00E5021C" w:rsidRDefault="00A51607" w14:paraId="7D047924" w14:textId="77777777">
            <w:r>
              <w:t>Name</w:t>
            </w:r>
          </w:p>
        </w:tc>
        <w:tc>
          <w:tcPr>
            <w:tcW w:w="7340" w:type="dxa"/>
          </w:tcPr>
          <w:p w:rsidR="00A51607" w:rsidP="00E5021C" w:rsidRDefault="00A51607" w14:paraId="2FA8471A" w14:textId="30FB1688">
            <w:r>
              <w:t xml:space="preserve">Lấy thông tin thiết bị mạng qua </w:t>
            </w:r>
            <w:r w:rsidR="007A6979">
              <w:t>Mobile App</w:t>
            </w:r>
          </w:p>
        </w:tc>
      </w:tr>
      <w:tr w:rsidR="00A51607" w:rsidTr="3BF1215F" w14:paraId="17AC74A5" w14:textId="77777777">
        <w:tc>
          <w:tcPr>
            <w:tcW w:w="1885" w:type="dxa"/>
          </w:tcPr>
          <w:p w:rsidR="00A51607" w:rsidP="00E5021C" w:rsidRDefault="00A51607" w14:paraId="08FB9345" w14:textId="77777777">
            <w:r>
              <w:t>Description</w:t>
            </w:r>
          </w:p>
        </w:tc>
        <w:tc>
          <w:tcPr>
            <w:tcW w:w="7340" w:type="dxa"/>
          </w:tcPr>
          <w:p w:rsidR="00A51607" w:rsidP="00E5021C" w:rsidRDefault="007A6979" w14:paraId="364D74FD" w14:textId="2B9C36C6">
            <w:pPr>
              <w:pStyle w:val="FirstLevelBullet"/>
            </w:pPr>
            <w:r>
              <w:t>Mobile App</w:t>
            </w:r>
            <w:r w:rsidR="00A51607">
              <w:t xml:space="preserve"> gửi yêu cầu lấy thông tin </w:t>
            </w:r>
          </w:p>
          <w:p w:rsidR="0021332D" w:rsidRDefault="0742365A" w14:paraId="57155479" w14:textId="74384D53">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A51607" w:rsidP="00E5021C" w:rsidRDefault="00A51607" w14:paraId="548DED38" w14:textId="1B943E8C">
            <w:pPr>
              <w:pStyle w:val="FirstLevelBullet"/>
            </w:pPr>
            <w:r>
              <w:t xml:space="preserve">ONT nhận yêu cầu, xử lý và gửi lại phản hồi thông tin </w:t>
            </w:r>
            <w:r w:rsidR="000E734B">
              <w:t>thiết bị</w:t>
            </w:r>
            <w:r>
              <w:t xml:space="preserve"> hiện tại. </w:t>
            </w:r>
          </w:p>
          <w:p w:rsidR="00A51607" w:rsidP="00E5021C" w:rsidRDefault="00A51607" w14:paraId="63D258FB" w14:textId="77777777">
            <w:pPr>
              <w:pStyle w:val="FirstLevelBullet"/>
            </w:pPr>
            <w:r>
              <w:t>Nếu có xảy ra lỗi ONT gửi phản hồi mã lỗi.</w:t>
            </w:r>
          </w:p>
        </w:tc>
      </w:tr>
      <w:tr w:rsidR="00A51607" w:rsidTr="3BF1215F" w14:paraId="449595ED" w14:textId="77777777">
        <w:tc>
          <w:tcPr>
            <w:tcW w:w="1885" w:type="dxa"/>
          </w:tcPr>
          <w:p w:rsidR="00A51607" w:rsidP="00E5021C" w:rsidRDefault="00A51607" w14:paraId="4E03A127" w14:textId="77777777">
            <w:r>
              <w:t>Actor</w:t>
            </w:r>
          </w:p>
        </w:tc>
        <w:tc>
          <w:tcPr>
            <w:tcW w:w="7340" w:type="dxa"/>
          </w:tcPr>
          <w:p w:rsidR="00A51607" w:rsidP="00E5021C" w:rsidRDefault="00A51607" w14:paraId="7C4A2C62" w14:textId="77777777">
            <w:r>
              <w:t>Admin</w:t>
            </w:r>
          </w:p>
        </w:tc>
      </w:tr>
      <w:tr w:rsidR="00A51607" w:rsidTr="3BF1215F" w14:paraId="0957754F" w14:textId="77777777">
        <w:tc>
          <w:tcPr>
            <w:tcW w:w="1885" w:type="dxa"/>
          </w:tcPr>
          <w:p w:rsidR="00A51607" w:rsidP="00E5021C" w:rsidRDefault="00A51607" w14:paraId="39A57559" w14:textId="77777777">
            <w:r>
              <w:t>Pre-condition</w:t>
            </w:r>
          </w:p>
        </w:tc>
        <w:tc>
          <w:tcPr>
            <w:tcW w:w="7340" w:type="dxa"/>
          </w:tcPr>
          <w:p w:rsidR="00A51607" w:rsidP="00E5021C" w:rsidRDefault="00A51607" w14:paraId="1B939F6A" w14:textId="22EE1BD4">
            <w:r>
              <w:t xml:space="preserve">Thiết bị hoạt động bình thường, </w:t>
            </w:r>
            <w:r w:rsidR="007A6979">
              <w:t>Mobile App</w:t>
            </w:r>
            <w:r>
              <w:t xml:space="preserve"> đã đăng nhập thành công vào thiết bị và được cấp phiên truy nhập</w:t>
            </w:r>
          </w:p>
        </w:tc>
      </w:tr>
      <w:tr w:rsidR="00A51607" w:rsidTr="3BF1215F" w14:paraId="48C9453E" w14:textId="77777777">
        <w:tc>
          <w:tcPr>
            <w:tcW w:w="1885" w:type="dxa"/>
          </w:tcPr>
          <w:p w:rsidR="00A51607" w:rsidP="00E5021C" w:rsidRDefault="00A51607" w14:paraId="7B3C1C55" w14:textId="77777777">
            <w:r>
              <w:t>Post-condition</w:t>
            </w:r>
          </w:p>
        </w:tc>
        <w:tc>
          <w:tcPr>
            <w:tcW w:w="7340" w:type="dxa"/>
          </w:tcPr>
          <w:p w:rsidR="00A51607" w:rsidP="00E5021C" w:rsidRDefault="00A51607" w14:paraId="4C17D167" w14:textId="23AE5BF3">
            <w:r>
              <w:t xml:space="preserve">Thiết bị phản hồi đầy đủ các thông tin cho </w:t>
            </w:r>
            <w:r w:rsidR="007A6979">
              <w:t>Mobile App</w:t>
            </w:r>
          </w:p>
        </w:tc>
      </w:tr>
    </w:tbl>
    <w:p w:rsidRPr="00A13CE7" w:rsidR="00A51607" w:rsidP="00A51607" w:rsidRDefault="00A51607" w14:paraId="6C7239C8" w14:textId="77777777"/>
    <w:p w:rsidR="00A51607" w:rsidP="00A51607" w:rsidRDefault="00A51607" w14:paraId="751F9AD3" w14:textId="77777777">
      <w:pPr>
        <w:rPr>
          <w:b/>
          <w:bCs/>
        </w:rPr>
      </w:pPr>
      <w:r w:rsidRPr="003C44BD">
        <w:rPr>
          <w:b/>
          <w:bCs/>
        </w:rPr>
        <w:t>Luồng dữ liệu:</w:t>
      </w:r>
    </w:p>
    <w:p w:rsidR="008309C2" w:rsidP="008309C2" w:rsidRDefault="008309C2" w14:paraId="0C9C4818" w14:textId="77777777">
      <w:pPr>
        <w:pStyle w:val="ANSVNormal1"/>
        <w:keepNext/>
        <w:jc w:val="center"/>
      </w:pPr>
      <w:r>
        <w:object w:dxaOrig="9180" w:dyaOrig="5296" w14:anchorId="244FC1CE">
          <v:shape id="_x0000_i1051" style="width:459.75pt;height:265.5pt" o:ole="" type="#_x0000_t75">
            <v:imagedata o:title="" r:id="rId89"/>
          </v:shape>
          <o:OLEObject Type="Embed" ProgID="Visio.Drawing.15" ShapeID="_x0000_i1051" DrawAspect="Content" ObjectID="_1724768657" r:id="rId90"/>
        </w:object>
      </w:r>
    </w:p>
    <w:p w:rsidR="00A51607" w:rsidP="008309C2" w:rsidRDefault="008309C2" w14:paraId="58838384" w14:textId="03DC73B5">
      <w:pPr>
        <w:pStyle w:val="Caption"/>
      </w:pPr>
      <w:bookmarkStart w:name="_Toc113971676" w:id="1174"/>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34</w:t>
      </w:r>
      <w:r>
        <w:fldChar w:fldCharType="end"/>
      </w:r>
      <w:r w:rsidRPr="008309C2">
        <w:t xml:space="preserve"> </w:t>
      </w:r>
      <w:r>
        <w:t>Luồng điều khiển lấy thông tin thiết bị mạng</w:t>
      </w:r>
      <w:bookmarkEnd w:id="1174"/>
    </w:p>
    <w:p w:rsidR="00A51607" w:rsidP="00A51607" w:rsidRDefault="00F02801" w14:paraId="24853728" w14:textId="1547E35C">
      <w:pPr>
        <w:rPr>
          <w:b/>
          <w:bCs/>
        </w:rPr>
      </w:pPr>
      <w:r>
        <w:rPr>
          <w:b/>
          <w:bCs/>
        </w:rPr>
        <w:t xml:space="preserve">Cấu trúc payload </w:t>
      </w:r>
      <w:r w:rsidRPr="00AB6FAB" w:rsidR="00A51607">
        <w:rPr>
          <w:b/>
          <w:bCs/>
        </w:rPr>
        <w:t>của bản tin:</w:t>
      </w:r>
    </w:p>
    <w:p w:rsidR="00A51607" w:rsidP="00A51607" w:rsidRDefault="008309C2" w14:paraId="25A1CDAD" w14:textId="3A63C003">
      <w:pPr>
        <w:pStyle w:val="ListParagraph"/>
        <w:numPr>
          <w:ilvl w:val="0"/>
          <w:numId w:val="9"/>
        </w:numPr>
        <w:rPr>
          <w:b/>
          <w:bCs/>
        </w:rPr>
      </w:pPr>
      <w:r>
        <w:rPr>
          <w:b/>
          <w:bCs/>
        </w:rPr>
        <w:t>Device Info</w:t>
      </w:r>
      <w:r w:rsidR="00A51607">
        <w:rPr>
          <w:b/>
          <w:bCs/>
        </w:rPr>
        <w:t xml:space="preserve"> view Request:</w:t>
      </w:r>
    </w:p>
    <w:p w:rsidR="00A51607" w:rsidP="00DD1C8F" w:rsidRDefault="00A51607" w14:paraId="4B5C3F03" w14:textId="04319263">
      <w:pPr>
        <w:pStyle w:val="ListParagraph"/>
        <w:ind w:firstLine="360"/>
      </w:pPr>
      <w:r>
        <w:t>{“action” : “</w:t>
      </w:r>
      <w:r w:rsidR="006B0120">
        <w:t>deviceInfoView</w:t>
      </w:r>
      <w:r>
        <w:t>”</w:t>
      </w:r>
      <w:r w:rsidR="00DD1C8F">
        <w:t xml:space="preserve">, “requestId” : </w:t>
      </w:r>
      <w:r w:rsidR="003E0981">
        <w:t>&lt;requestId&gt;</w:t>
      </w:r>
      <w:r>
        <w:t>}</w:t>
      </w:r>
    </w:p>
    <w:p w:rsidR="00A51607" w:rsidP="00A51607" w:rsidRDefault="008309C2" w14:paraId="2CEA35C6" w14:textId="253FB604">
      <w:pPr>
        <w:pStyle w:val="ListParagraph"/>
        <w:numPr>
          <w:ilvl w:val="0"/>
          <w:numId w:val="9"/>
        </w:numPr>
        <w:rPr>
          <w:b/>
          <w:bCs/>
        </w:rPr>
      </w:pPr>
      <w:r>
        <w:rPr>
          <w:b/>
          <w:bCs/>
        </w:rPr>
        <w:t>Device Info</w:t>
      </w:r>
      <w:r w:rsidR="00A51607">
        <w:rPr>
          <w:b/>
          <w:bCs/>
        </w:rPr>
        <w:t xml:space="preserve"> view Response:</w:t>
      </w:r>
    </w:p>
    <w:p w:rsidRPr="00820762" w:rsidR="00A51607" w:rsidP="00A51607" w:rsidRDefault="00A51607" w14:paraId="301DC50C" w14:textId="1E3FD653">
      <w:pPr>
        <w:pStyle w:val="ListParagraph"/>
        <w:numPr>
          <w:ilvl w:val="1"/>
          <w:numId w:val="9"/>
        </w:numPr>
      </w:pPr>
      <w:r>
        <w:t xml:space="preserve">Lấy thông tin </w:t>
      </w:r>
      <w:r w:rsidR="001211E7">
        <w:t xml:space="preserve">Device Info </w:t>
      </w:r>
      <w:r w:rsidRPr="00820762">
        <w:t>thành công</w:t>
      </w:r>
      <w:r>
        <w:t>:</w:t>
      </w:r>
    </w:p>
    <w:p w:rsidR="00A51607" w:rsidP="00A51607" w:rsidRDefault="00A51607" w14:paraId="011D2838" w14:textId="77777777">
      <w:pPr>
        <w:pStyle w:val="FirstLevelBullet"/>
        <w:numPr>
          <w:ilvl w:val="0"/>
          <w:numId w:val="0"/>
        </w:numPr>
        <w:ind w:left="1080"/>
      </w:pPr>
      <w:r>
        <w:t>{</w:t>
      </w:r>
    </w:p>
    <w:p w:rsidR="00A51607" w:rsidP="00A51607" w:rsidRDefault="00A51607" w14:paraId="569C8B10" w14:textId="77777777">
      <w:pPr>
        <w:pStyle w:val="FirstLevelBullet"/>
        <w:numPr>
          <w:ilvl w:val="0"/>
          <w:numId w:val="0"/>
        </w:numPr>
        <w:ind w:left="720" w:firstLine="360"/>
      </w:pPr>
      <w:r>
        <w:t>"status": 0,</w:t>
      </w:r>
    </w:p>
    <w:p w:rsidR="00A51607" w:rsidP="00A51607" w:rsidRDefault="00B94824" w14:paraId="4E8FD0C9" w14:textId="76E1E55F">
      <w:pPr>
        <w:pStyle w:val="FirstLevelBullet"/>
        <w:numPr>
          <w:ilvl w:val="0"/>
          <w:numId w:val="0"/>
        </w:numPr>
        <w:ind w:left="720" w:firstLine="360"/>
      </w:pPr>
      <w:r>
        <w:t>“message”: “</w:t>
      </w:r>
      <w:r w:rsidR="00840E19">
        <w:t>Success</w:t>
      </w:r>
      <w:r>
        <w:t>”</w:t>
      </w:r>
      <w:r w:rsidR="00A51607">
        <w:t>,</w:t>
      </w:r>
    </w:p>
    <w:p w:rsidR="00DD1C8F" w:rsidP="00DD1C8F" w:rsidRDefault="00DD1C8F" w14:paraId="7B9C756A" w14:textId="5B864F18">
      <w:pPr>
        <w:pStyle w:val="ListParagraph"/>
        <w:ind w:firstLine="360"/>
      </w:pPr>
      <w:r>
        <w:t xml:space="preserve">“requestId” : </w:t>
      </w:r>
      <w:r w:rsidR="003E0981">
        <w:t>&lt;requestId&gt;</w:t>
      </w:r>
      <w:r>
        <w:t>,</w:t>
      </w:r>
    </w:p>
    <w:p w:rsidR="00A51607" w:rsidP="00A51607" w:rsidRDefault="00A51607" w14:paraId="7E498A81" w14:textId="77777777">
      <w:pPr>
        <w:pStyle w:val="FirstLevelBullet"/>
        <w:numPr>
          <w:ilvl w:val="0"/>
          <w:numId w:val="0"/>
        </w:numPr>
        <w:ind w:left="720" w:firstLine="360"/>
      </w:pPr>
      <w:r>
        <w:t>"data": {</w:t>
      </w:r>
    </w:p>
    <w:p w:rsidR="00A51607" w:rsidP="00A51607" w:rsidRDefault="00A51607" w14:paraId="66536EBF" w14:textId="02B3CC03">
      <w:pPr>
        <w:pStyle w:val="FirstLevelBullet"/>
        <w:numPr>
          <w:ilvl w:val="0"/>
          <w:numId w:val="0"/>
        </w:numPr>
        <w:ind w:left="720" w:firstLine="360"/>
      </w:pPr>
      <w:r>
        <w:t>“action” : “</w:t>
      </w:r>
      <w:r w:rsidR="00321574">
        <w:t>deviceI</w:t>
      </w:r>
      <w:r w:rsidR="008309C2">
        <w:t>nfo</w:t>
      </w:r>
      <w:r>
        <w:t>View”,</w:t>
      </w:r>
    </w:p>
    <w:p w:rsidR="00A06A9C" w:rsidP="00A06A9C" w:rsidRDefault="00A06A9C" w14:paraId="72BF0D12" w14:textId="77777777">
      <w:pPr>
        <w:pStyle w:val="FirstLevelBullet"/>
        <w:numPr>
          <w:ilvl w:val="0"/>
          <w:numId w:val="0"/>
        </w:numPr>
        <w:ind w:left="720" w:firstLine="360"/>
      </w:pPr>
      <w:r>
        <w:t>“</w:t>
      </w:r>
      <w:r w:rsidRPr="006B48DC">
        <w:t>results</w:t>
      </w:r>
      <w:r>
        <w:t>” : [</w:t>
      </w:r>
    </w:p>
    <w:p w:rsidR="00A06A9C" w:rsidP="00A06A9C" w:rsidRDefault="00A06A9C" w14:paraId="46A63EAB" w14:textId="1CE2FE30">
      <w:pPr>
        <w:pStyle w:val="FirstLevelBullet"/>
        <w:numPr>
          <w:ilvl w:val="0"/>
          <w:numId w:val="0"/>
        </w:numPr>
        <w:ind w:left="2160" w:firstLine="720"/>
      </w:pPr>
      <w:r>
        <w:t>{</w:t>
      </w:r>
    </w:p>
    <w:p w:rsidR="008309C2" w:rsidP="00A06A9C" w:rsidRDefault="008309C2" w14:paraId="0F6D3338" w14:textId="7DA91049">
      <w:pPr>
        <w:pStyle w:val="FirstLevelBullet"/>
        <w:numPr>
          <w:ilvl w:val="0"/>
          <w:numId w:val="0"/>
        </w:numPr>
        <w:ind w:left="2880" w:firstLine="360"/>
      </w:pPr>
      <w:r>
        <w:t>“firmwareVersion” : “&lt;firmwareVersion&gt;”,</w:t>
      </w:r>
    </w:p>
    <w:p w:rsidR="008309C2" w:rsidP="00A06A9C" w:rsidRDefault="008309C2" w14:paraId="59E2AD3D" w14:textId="6B0977DC">
      <w:pPr>
        <w:pStyle w:val="FirstLevelBullet"/>
        <w:numPr>
          <w:ilvl w:val="0"/>
          <w:numId w:val="0"/>
        </w:numPr>
        <w:ind w:left="2880" w:firstLine="360"/>
      </w:pPr>
      <w:r>
        <w:t>“buildTimestamp” : “&lt;buildTimestamp &gt;”,</w:t>
      </w:r>
    </w:p>
    <w:p w:rsidR="00EB5A5F" w:rsidP="00A06A9C" w:rsidRDefault="00EB5A5F" w14:paraId="4789A11A" w14:textId="05F63E9C">
      <w:pPr>
        <w:pStyle w:val="FirstLevelBullet"/>
        <w:numPr>
          <w:ilvl w:val="0"/>
          <w:numId w:val="0"/>
        </w:numPr>
        <w:ind w:left="2880" w:firstLine="360"/>
      </w:pPr>
      <w:r>
        <w:t>“deviceMac” : “&lt;deviceMac &gt;”,</w:t>
      </w:r>
    </w:p>
    <w:p w:rsidR="00EB5A5F" w:rsidP="00A06A9C" w:rsidRDefault="00653020" w14:paraId="7FD2036B" w14:textId="040D4E45">
      <w:pPr>
        <w:pStyle w:val="FirstLevelBullet"/>
        <w:numPr>
          <w:ilvl w:val="0"/>
          <w:numId w:val="0"/>
        </w:numPr>
        <w:ind w:left="2880" w:firstLine="360"/>
      </w:pPr>
      <w:r>
        <w:t>“s</w:t>
      </w:r>
      <w:r w:rsidR="00EB5A5F">
        <w:t>erial</w:t>
      </w:r>
      <w:r>
        <w:t>Number</w:t>
      </w:r>
      <w:r w:rsidR="00EB5A5F">
        <w:t>” : “&lt;</w:t>
      </w:r>
      <w:r>
        <w:t>serialNumber</w:t>
      </w:r>
      <w:r w:rsidR="00EB5A5F">
        <w:t>&gt;”,</w:t>
      </w:r>
    </w:p>
    <w:p w:rsidR="00EB5A5F" w:rsidP="00A06A9C" w:rsidRDefault="00EB5A5F" w14:paraId="0DBB13AB" w14:textId="4B71F512">
      <w:pPr>
        <w:pStyle w:val="FirstLevelBullet"/>
        <w:numPr>
          <w:ilvl w:val="0"/>
          <w:numId w:val="0"/>
        </w:numPr>
        <w:ind w:left="2880" w:firstLine="360"/>
      </w:pPr>
      <w:r>
        <w:t>“deviceUptime” : “&lt;deviceUptime &gt;”,</w:t>
      </w:r>
    </w:p>
    <w:p w:rsidR="00EB5A5F" w:rsidP="00A06A9C" w:rsidRDefault="00EB5A5F" w14:paraId="6DD39146" w14:textId="481F9DC4">
      <w:pPr>
        <w:pStyle w:val="FirstLevelBullet"/>
        <w:numPr>
          <w:ilvl w:val="0"/>
          <w:numId w:val="0"/>
        </w:numPr>
        <w:ind w:left="2880" w:firstLine="360"/>
      </w:pPr>
      <w:r>
        <w:t>“rxPower” : “&lt;rxPower &gt;”,</w:t>
      </w:r>
    </w:p>
    <w:p w:rsidR="00EB5A5F" w:rsidP="00A06A9C" w:rsidRDefault="00EB5A5F" w14:paraId="7FF454B2" w14:textId="6B5F0DC6">
      <w:pPr>
        <w:pStyle w:val="FirstLevelBullet"/>
        <w:numPr>
          <w:ilvl w:val="0"/>
          <w:numId w:val="0"/>
        </w:numPr>
        <w:ind w:left="2880" w:firstLine="360"/>
      </w:pPr>
      <w:r>
        <w:t>“txPower” : “&lt;txPower &gt;”,</w:t>
      </w:r>
    </w:p>
    <w:p w:rsidR="00EB5A5F" w:rsidP="00A06A9C" w:rsidRDefault="00EB5A5F" w14:paraId="38A05F5D" w14:textId="794DB70E">
      <w:pPr>
        <w:pStyle w:val="FirstLevelBullet"/>
        <w:numPr>
          <w:ilvl w:val="0"/>
          <w:numId w:val="0"/>
        </w:numPr>
        <w:ind w:left="2880" w:firstLine="360"/>
      </w:pPr>
      <w:r>
        <w:lastRenderedPageBreak/>
        <w:t>“temperature” : “&lt;temperature &gt;”,</w:t>
      </w:r>
    </w:p>
    <w:p w:rsidR="00EB5A5F" w:rsidP="00A06A9C" w:rsidRDefault="00EB5A5F" w14:paraId="35748275" w14:textId="4B3E3B52">
      <w:pPr>
        <w:pStyle w:val="FirstLevelBullet"/>
        <w:numPr>
          <w:ilvl w:val="0"/>
          <w:numId w:val="0"/>
        </w:numPr>
        <w:ind w:left="2880" w:firstLine="360"/>
      </w:pPr>
      <w:r>
        <w:t>“linkState” : “&lt;linkState &gt;”</w:t>
      </w:r>
    </w:p>
    <w:p w:rsidR="00A06A9C" w:rsidP="00A06A9C" w:rsidRDefault="00A06A9C" w14:paraId="2D76A85C" w14:textId="31F4C426">
      <w:pPr>
        <w:pStyle w:val="FirstLevelBullet"/>
        <w:numPr>
          <w:ilvl w:val="0"/>
          <w:numId w:val="0"/>
        </w:numPr>
        <w:ind w:left="2880" w:firstLine="360"/>
      </w:pPr>
      <w:r>
        <w:t>}</w:t>
      </w:r>
    </w:p>
    <w:p w:rsidR="00A06A9C" w:rsidP="00A06A9C" w:rsidRDefault="00A06A9C" w14:paraId="1615BB00" w14:textId="6048DBBA">
      <w:pPr>
        <w:pStyle w:val="FirstLevelBullet"/>
        <w:numPr>
          <w:ilvl w:val="0"/>
          <w:numId w:val="0"/>
        </w:numPr>
        <w:ind w:left="720" w:hanging="360"/>
      </w:pPr>
      <w:r>
        <w:tab/>
      </w:r>
      <w:r>
        <w:tab/>
      </w:r>
      <w:r>
        <w:tab/>
      </w:r>
      <w:r>
        <w:t>]</w:t>
      </w:r>
    </w:p>
    <w:p w:rsidR="00A51607" w:rsidP="00A51607" w:rsidRDefault="00A51607" w14:paraId="596FFECE" w14:textId="77777777">
      <w:pPr>
        <w:pStyle w:val="FirstLevelBullet"/>
        <w:numPr>
          <w:ilvl w:val="0"/>
          <w:numId w:val="0"/>
        </w:numPr>
        <w:ind w:left="720" w:firstLine="360"/>
      </w:pPr>
      <w:r>
        <w:t>}</w:t>
      </w:r>
    </w:p>
    <w:p w:rsidR="00A51607" w:rsidP="00A51607" w:rsidRDefault="00A51607" w14:paraId="388EFDC7" w14:textId="77777777">
      <w:pPr>
        <w:pStyle w:val="FirstLevelBullet"/>
        <w:numPr>
          <w:ilvl w:val="0"/>
          <w:numId w:val="0"/>
        </w:numPr>
        <w:ind w:left="720" w:firstLine="360"/>
      </w:pPr>
      <w:r>
        <w:t>}</w:t>
      </w:r>
    </w:p>
    <w:p w:rsidRPr="00820762" w:rsidR="00A51607" w:rsidP="00A51607" w:rsidRDefault="00A51607" w14:paraId="60AA8612" w14:textId="453BFA1C">
      <w:pPr>
        <w:pStyle w:val="ListParagraph"/>
        <w:numPr>
          <w:ilvl w:val="1"/>
          <w:numId w:val="9"/>
        </w:numPr>
      </w:pPr>
      <w:r>
        <w:t xml:space="preserve">Lấy thông tin </w:t>
      </w:r>
      <w:r w:rsidR="001211E7">
        <w:t xml:space="preserve">Device Info </w:t>
      </w:r>
      <w:r>
        <w:t>thất bại:</w:t>
      </w:r>
    </w:p>
    <w:p w:rsidR="00A51607" w:rsidP="00A51607" w:rsidRDefault="00A51607" w14:paraId="08E64506" w14:textId="77777777">
      <w:pPr>
        <w:pStyle w:val="FirstLevelBullet"/>
        <w:numPr>
          <w:ilvl w:val="0"/>
          <w:numId w:val="0"/>
        </w:numPr>
        <w:ind w:left="1080"/>
      </w:pPr>
      <w:r>
        <w:t>{</w:t>
      </w:r>
    </w:p>
    <w:p w:rsidR="00A51607" w:rsidP="00A51607" w:rsidRDefault="00183521" w14:paraId="04F29A8D" w14:textId="5D802113">
      <w:pPr>
        <w:pStyle w:val="FirstLevelBullet"/>
        <w:numPr>
          <w:ilvl w:val="0"/>
          <w:numId w:val="0"/>
        </w:numPr>
        <w:ind w:left="1080"/>
      </w:pPr>
      <w:r>
        <w:t>“status”: &lt;ErrorCode&gt;</w:t>
      </w:r>
      <w:r w:rsidR="00A51607">
        <w:t>,</w:t>
      </w:r>
    </w:p>
    <w:p w:rsidR="00A51607" w:rsidP="00A51607" w:rsidRDefault="00B94824" w14:paraId="6A1FBC82" w14:textId="75833482">
      <w:pPr>
        <w:pStyle w:val="FirstLevelBullet"/>
        <w:numPr>
          <w:ilvl w:val="0"/>
          <w:numId w:val="0"/>
        </w:numPr>
        <w:ind w:left="1080"/>
      </w:pPr>
      <w:r>
        <w:t>“message”: “&lt;message&gt;”</w:t>
      </w:r>
      <w:r w:rsidR="00A51607">
        <w:t>,</w:t>
      </w:r>
    </w:p>
    <w:p w:rsidR="00DD1C8F" w:rsidP="00DD1C8F" w:rsidRDefault="00DD1C8F" w14:paraId="6FCB432D" w14:textId="5775691E">
      <w:pPr>
        <w:pStyle w:val="ListParagraph"/>
        <w:ind w:firstLine="360"/>
      </w:pPr>
      <w:r>
        <w:t xml:space="preserve">“requestId” : </w:t>
      </w:r>
      <w:r w:rsidR="003E0981">
        <w:t>&lt;requestId&gt;</w:t>
      </w:r>
      <w:r>
        <w:t>,</w:t>
      </w:r>
    </w:p>
    <w:p w:rsidR="00A51607" w:rsidP="00A51607" w:rsidRDefault="00A51607" w14:paraId="5E8FA449" w14:textId="77777777">
      <w:pPr>
        <w:pStyle w:val="FirstLevelBullet"/>
        <w:numPr>
          <w:ilvl w:val="0"/>
          <w:numId w:val="0"/>
        </w:numPr>
        <w:ind w:left="1080"/>
      </w:pPr>
      <w:r>
        <w:t>"data": {</w:t>
      </w:r>
    </w:p>
    <w:p w:rsidR="00A51607" w:rsidP="00A51607" w:rsidRDefault="00A51607" w14:paraId="479E7549" w14:textId="77777777">
      <w:pPr>
        <w:pStyle w:val="FirstLevelBullet"/>
        <w:numPr>
          <w:ilvl w:val="0"/>
          <w:numId w:val="0"/>
        </w:numPr>
        <w:ind w:left="1080"/>
      </w:pPr>
      <w:r>
        <w:t>}</w:t>
      </w:r>
    </w:p>
    <w:p w:rsidR="00A51607" w:rsidP="00A51607" w:rsidRDefault="00A51607" w14:paraId="25065986" w14:textId="77777777">
      <w:pPr>
        <w:pStyle w:val="FirstLevelBullet"/>
        <w:numPr>
          <w:ilvl w:val="0"/>
          <w:numId w:val="0"/>
        </w:numPr>
        <w:ind w:left="1080"/>
      </w:pPr>
      <w:r>
        <w:t>}</w:t>
      </w:r>
    </w:p>
    <w:p w:rsidRPr="00E71A83" w:rsidR="00A51607" w:rsidP="00A51607" w:rsidRDefault="00A51607" w14:paraId="7FA521A6" w14:textId="77777777">
      <w:pPr>
        <w:rPr>
          <w:b/>
          <w:bCs/>
        </w:rPr>
      </w:pPr>
      <w:r w:rsidRPr="00E71A83">
        <w:rPr>
          <w:b/>
          <w:bCs/>
        </w:rPr>
        <w:t>Mô tả tham số:</w:t>
      </w:r>
    </w:p>
    <w:p w:rsidR="002958FF" w:rsidP="002958FF" w:rsidRDefault="002958FF" w14:paraId="25E95131" w14:textId="42A8EF03">
      <w:pPr>
        <w:pStyle w:val="Caption"/>
        <w:keepNext/>
      </w:pPr>
      <w:bookmarkStart w:name="_Toc113971624" w:id="1175"/>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34</w:t>
      </w:r>
      <w:r>
        <w:fldChar w:fldCharType="end"/>
      </w:r>
      <w:r>
        <w:t xml:space="preserve"> Bảng mô tả tham số trong luồng điều khiển lấy thông tin thiết bị mạng</w:t>
      </w:r>
      <w:bookmarkEnd w:id="1175"/>
    </w:p>
    <w:tbl>
      <w:tblPr>
        <w:tblStyle w:val="TableGrid"/>
        <w:tblW w:w="0" w:type="auto"/>
        <w:tblInd w:w="175" w:type="dxa"/>
        <w:tblLook w:val="04A0" w:firstRow="1" w:lastRow="0" w:firstColumn="1" w:lastColumn="0" w:noHBand="0" w:noVBand="1"/>
      </w:tblPr>
      <w:tblGrid>
        <w:gridCol w:w="713"/>
        <w:gridCol w:w="1594"/>
        <w:gridCol w:w="1529"/>
        <w:gridCol w:w="1037"/>
        <w:gridCol w:w="2185"/>
        <w:gridCol w:w="1992"/>
      </w:tblGrid>
      <w:tr w:rsidR="00591F42" w:rsidTr="002958FF" w14:paraId="734E0A67" w14:textId="77777777">
        <w:tc>
          <w:tcPr>
            <w:tcW w:w="713" w:type="dxa"/>
          </w:tcPr>
          <w:p w:rsidR="00A51607" w:rsidP="00E5021C" w:rsidRDefault="00A51607" w14:paraId="7D08D171" w14:textId="77777777">
            <w:pPr>
              <w:pStyle w:val="ListParagraph"/>
              <w:ind w:left="0"/>
              <w:rPr>
                <w:b/>
                <w:bCs/>
              </w:rPr>
            </w:pPr>
            <w:r>
              <w:rPr>
                <w:b/>
                <w:bCs/>
              </w:rPr>
              <w:t>STT</w:t>
            </w:r>
          </w:p>
        </w:tc>
        <w:tc>
          <w:tcPr>
            <w:tcW w:w="1594" w:type="dxa"/>
          </w:tcPr>
          <w:p w:rsidR="00A51607" w:rsidP="00E5021C" w:rsidRDefault="00A51607" w14:paraId="5657CADE" w14:textId="77777777">
            <w:pPr>
              <w:pStyle w:val="ListParagraph"/>
              <w:ind w:left="0"/>
              <w:rPr>
                <w:b/>
                <w:bCs/>
              </w:rPr>
            </w:pPr>
            <w:r>
              <w:rPr>
                <w:b/>
                <w:bCs/>
              </w:rPr>
              <w:t>Tham số</w:t>
            </w:r>
          </w:p>
        </w:tc>
        <w:tc>
          <w:tcPr>
            <w:tcW w:w="1529" w:type="dxa"/>
          </w:tcPr>
          <w:p w:rsidR="00A51607" w:rsidP="00E5021C" w:rsidRDefault="00A51607" w14:paraId="010E995E" w14:textId="77777777">
            <w:pPr>
              <w:pStyle w:val="ListParagraph"/>
              <w:ind w:left="0"/>
              <w:rPr>
                <w:b/>
                <w:bCs/>
              </w:rPr>
            </w:pPr>
            <w:r>
              <w:rPr>
                <w:b/>
                <w:bCs/>
              </w:rPr>
              <w:t>Mô tả</w:t>
            </w:r>
          </w:p>
        </w:tc>
        <w:tc>
          <w:tcPr>
            <w:tcW w:w="1037" w:type="dxa"/>
          </w:tcPr>
          <w:p w:rsidR="00A51607" w:rsidP="00E5021C" w:rsidRDefault="00A51607" w14:paraId="281E6226" w14:textId="77777777">
            <w:pPr>
              <w:pStyle w:val="ListParagraph"/>
              <w:ind w:left="0"/>
              <w:rPr>
                <w:b/>
                <w:bCs/>
              </w:rPr>
            </w:pPr>
            <w:r>
              <w:rPr>
                <w:b/>
                <w:bCs/>
              </w:rPr>
              <w:t>Kiểu</w:t>
            </w:r>
          </w:p>
        </w:tc>
        <w:tc>
          <w:tcPr>
            <w:tcW w:w="2185" w:type="dxa"/>
          </w:tcPr>
          <w:p w:rsidR="00A51607" w:rsidP="00E5021C" w:rsidRDefault="00A51607" w14:paraId="30A80BB9" w14:textId="77777777">
            <w:pPr>
              <w:pStyle w:val="ListParagraph"/>
              <w:ind w:left="0"/>
              <w:rPr>
                <w:b/>
                <w:bCs/>
              </w:rPr>
            </w:pPr>
            <w:r>
              <w:rPr>
                <w:b/>
                <w:bCs/>
              </w:rPr>
              <w:t>Giá trị</w:t>
            </w:r>
          </w:p>
        </w:tc>
        <w:tc>
          <w:tcPr>
            <w:tcW w:w="1992" w:type="dxa"/>
          </w:tcPr>
          <w:p w:rsidR="00A51607" w:rsidP="00E5021C" w:rsidRDefault="00A51607" w14:paraId="39D674DD" w14:textId="77777777">
            <w:pPr>
              <w:pStyle w:val="ListParagraph"/>
              <w:ind w:left="0"/>
              <w:rPr>
                <w:b/>
                <w:bCs/>
              </w:rPr>
            </w:pPr>
            <w:r>
              <w:rPr>
                <w:b/>
                <w:bCs/>
              </w:rPr>
              <w:t>Json Key</w:t>
            </w:r>
          </w:p>
        </w:tc>
      </w:tr>
      <w:tr w:rsidR="00591F42" w:rsidTr="002958FF" w14:paraId="3F957BCB" w14:textId="77777777">
        <w:trPr>
          <w:trHeight w:val="213"/>
        </w:trPr>
        <w:tc>
          <w:tcPr>
            <w:tcW w:w="713" w:type="dxa"/>
          </w:tcPr>
          <w:p w:rsidRPr="00020A9F" w:rsidR="00A51607" w:rsidP="00E5021C" w:rsidRDefault="00A51607" w14:paraId="13F1F7EC" w14:textId="77777777">
            <w:pPr>
              <w:pStyle w:val="ListParagraph"/>
              <w:ind w:left="0"/>
            </w:pPr>
            <w:r w:rsidRPr="00020A9F">
              <w:t>1</w:t>
            </w:r>
          </w:p>
        </w:tc>
        <w:tc>
          <w:tcPr>
            <w:tcW w:w="1594" w:type="dxa"/>
          </w:tcPr>
          <w:p w:rsidRPr="00020A9F" w:rsidR="00A51607" w:rsidP="00E5021C" w:rsidRDefault="00EB5A5F" w14:paraId="44C0DECB" w14:textId="50033AAF">
            <w:pPr>
              <w:pStyle w:val="ListParagraph"/>
              <w:ind w:left="0"/>
            </w:pPr>
            <w:r>
              <w:t>Firmware Version</w:t>
            </w:r>
          </w:p>
        </w:tc>
        <w:tc>
          <w:tcPr>
            <w:tcW w:w="1529" w:type="dxa"/>
          </w:tcPr>
          <w:p w:rsidRPr="00020A9F" w:rsidR="00A51607" w:rsidP="00E5021C" w:rsidRDefault="00EB5A5F" w14:paraId="362FE538" w14:textId="3CF38992">
            <w:pPr>
              <w:pStyle w:val="ListParagraph"/>
              <w:ind w:left="0"/>
            </w:pPr>
            <w:r>
              <w:t xml:space="preserve">Thông tin Firmware version hiện tại của thiết bị </w:t>
            </w:r>
          </w:p>
        </w:tc>
        <w:tc>
          <w:tcPr>
            <w:tcW w:w="1037" w:type="dxa"/>
          </w:tcPr>
          <w:p w:rsidRPr="00020A9F" w:rsidR="00A51607" w:rsidP="00E5021C" w:rsidRDefault="00EB5A5F" w14:paraId="66795628" w14:textId="0FACF881">
            <w:pPr>
              <w:pStyle w:val="ListParagraph"/>
              <w:ind w:left="0"/>
            </w:pPr>
            <w:r>
              <w:t>String</w:t>
            </w:r>
          </w:p>
        </w:tc>
        <w:tc>
          <w:tcPr>
            <w:tcW w:w="2185" w:type="dxa"/>
          </w:tcPr>
          <w:p w:rsidRPr="00020A9F" w:rsidR="00A51607" w:rsidP="00E5021C" w:rsidRDefault="00A51607" w14:paraId="57EB1AF1" w14:textId="551D4F7F">
            <w:pPr>
              <w:pStyle w:val="ListParagraph"/>
              <w:ind w:left="0"/>
            </w:pPr>
          </w:p>
        </w:tc>
        <w:tc>
          <w:tcPr>
            <w:tcW w:w="1992" w:type="dxa"/>
          </w:tcPr>
          <w:p w:rsidRPr="00020A9F" w:rsidR="00A51607" w:rsidP="00E5021C" w:rsidRDefault="00EB5A5F" w14:paraId="7175644B" w14:textId="5CA2AA33">
            <w:pPr>
              <w:pStyle w:val="ListParagraph"/>
              <w:ind w:left="0"/>
            </w:pPr>
            <w:r>
              <w:t>firmwareVersion</w:t>
            </w:r>
          </w:p>
        </w:tc>
      </w:tr>
      <w:tr w:rsidR="00591F42" w:rsidTr="002958FF" w14:paraId="1A5B32A7" w14:textId="77777777">
        <w:tc>
          <w:tcPr>
            <w:tcW w:w="713" w:type="dxa"/>
          </w:tcPr>
          <w:p w:rsidRPr="00020A9F" w:rsidR="00A51607" w:rsidP="00E5021C" w:rsidRDefault="00A51607" w14:paraId="64BAFFF9" w14:textId="77777777">
            <w:pPr>
              <w:pStyle w:val="ListParagraph"/>
              <w:ind w:left="0"/>
            </w:pPr>
            <w:r>
              <w:t>2</w:t>
            </w:r>
          </w:p>
        </w:tc>
        <w:tc>
          <w:tcPr>
            <w:tcW w:w="1594" w:type="dxa"/>
          </w:tcPr>
          <w:p w:rsidRPr="00020A9F" w:rsidR="00A51607" w:rsidP="00E5021C" w:rsidRDefault="00515625" w14:paraId="74FADC81" w14:textId="4D4A479D">
            <w:pPr>
              <w:pStyle w:val="ListParagraph"/>
              <w:ind w:left="0"/>
            </w:pPr>
            <w:r>
              <w:t>Build Timestamp</w:t>
            </w:r>
          </w:p>
        </w:tc>
        <w:tc>
          <w:tcPr>
            <w:tcW w:w="1529" w:type="dxa"/>
          </w:tcPr>
          <w:p w:rsidR="00A51607" w:rsidP="00E5021C" w:rsidRDefault="00EB5A5F" w14:paraId="56EA3407" w14:textId="367C42FF">
            <w:pPr>
              <w:pStyle w:val="ListParagraph"/>
              <w:ind w:left="0"/>
            </w:pPr>
            <w:r>
              <w:t>Thông tin thời gian build Firmware</w:t>
            </w:r>
          </w:p>
        </w:tc>
        <w:tc>
          <w:tcPr>
            <w:tcW w:w="1037" w:type="dxa"/>
          </w:tcPr>
          <w:p w:rsidR="00A51607" w:rsidP="00E5021C" w:rsidRDefault="00515625" w14:paraId="71DAD16C" w14:textId="38DC27A2">
            <w:pPr>
              <w:pStyle w:val="ListParagraph"/>
              <w:ind w:left="0"/>
            </w:pPr>
            <w:r>
              <w:t>String</w:t>
            </w:r>
          </w:p>
        </w:tc>
        <w:tc>
          <w:tcPr>
            <w:tcW w:w="2185" w:type="dxa"/>
          </w:tcPr>
          <w:p w:rsidR="00A51607" w:rsidP="00E5021C" w:rsidRDefault="00A51607" w14:paraId="72A1171D" w14:textId="7755C698">
            <w:pPr>
              <w:pStyle w:val="ListParagraph"/>
              <w:ind w:left="0"/>
            </w:pPr>
          </w:p>
        </w:tc>
        <w:tc>
          <w:tcPr>
            <w:tcW w:w="1992" w:type="dxa"/>
          </w:tcPr>
          <w:p w:rsidR="00A51607" w:rsidP="00E5021C" w:rsidRDefault="00EB5A5F" w14:paraId="2900AF8B" w14:textId="72A70CAB">
            <w:pPr>
              <w:pStyle w:val="ListParagraph"/>
              <w:ind w:left="0"/>
            </w:pPr>
            <w:r>
              <w:t>buildTimestamp</w:t>
            </w:r>
          </w:p>
        </w:tc>
      </w:tr>
      <w:tr w:rsidR="00591F42" w:rsidTr="002958FF" w14:paraId="274EEAAF" w14:textId="77777777">
        <w:tc>
          <w:tcPr>
            <w:tcW w:w="713" w:type="dxa"/>
          </w:tcPr>
          <w:p w:rsidRPr="00020A9F" w:rsidR="00A51607" w:rsidP="00E5021C" w:rsidRDefault="00A51607" w14:paraId="37B2EB43" w14:textId="77777777">
            <w:pPr>
              <w:pStyle w:val="ListParagraph"/>
              <w:ind w:left="0"/>
            </w:pPr>
            <w:r>
              <w:t>3</w:t>
            </w:r>
          </w:p>
        </w:tc>
        <w:tc>
          <w:tcPr>
            <w:tcW w:w="1594" w:type="dxa"/>
          </w:tcPr>
          <w:p w:rsidRPr="00020A9F" w:rsidR="00A51607" w:rsidP="00E5021C" w:rsidRDefault="00515625" w14:paraId="65F844D3" w14:textId="49D26634">
            <w:pPr>
              <w:pStyle w:val="ListParagraph"/>
              <w:ind w:left="0"/>
            </w:pPr>
            <w:r>
              <w:t>MAC Address</w:t>
            </w:r>
          </w:p>
        </w:tc>
        <w:tc>
          <w:tcPr>
            <w:tcW w:w="1529" w:type="dxa"/>
          </w:tcPr>
          <w:p w:rsidR="00A51607" w:rsidP="00E5021C" w:rsidRDefault="00515625" w14:paraId="00754A8B" w14:textId="30F68DC9">
            <w:pPr>
              <w:pStyle w:val="ListParagraph"/>
              <w:ind w:left="0"/>
            </w:pPr>
            <w:r>
              <w:t>Thông tin địa chỉ MAC của thiết bị ONT</w:t>
            </w:r>
          </w:p>
        </w:tc>
        <w:tc>
          <w:tcPr>
            <w:tcW w:w="1037" w:type="dxa"/>
          </w:tcPr>
          <w:p w:rsidR="00A51607" w:rsidP="00E5021C" w:rsidRDefault="00515625" w14:paraId="2EB95B96" w14:textId="401EF99C">
            <w:pPr>
              <w:pStyle w:val="ListParagraph"/>
              <w:ind w:left="0"/>
            </w:pPr>
            <w:r>
              <w:t>String</w:t>
            </w:r>
          </w:p>
        </w:tc>
        <w:tc>
          <w:tcPr>
            <w:tcW w:w="2185" w:type="dxa"/>
          </w:tcPr>
          <w:p w:rsidR="00A51607" w:rsidP="00E5021C" w:rsidRDefault="00A51607" w14:paraId="17FB5FF7" w14:textId="66C16966">
            <w:pPr>
              <w:pStyle w:val="ListParagraph"/>
              <w:ind w:left="0"/>
            </w:pPr>
          </w:p>
        </w:tc>
        <w:tc>
          <w:tcPr>
            <w:tcW w:w="1992" w:type="dxa"/>
          </w:tcPr>
          <w:p w:rsidR="00A51607" w:rsidP="00E5021C" w:rsidRDefault="00515625" w14:paraId="219D36E0" w14:textId="381BF020">
            <w:pPr>
              <w:pStyle w:val="ListParagraph"/>
              <w:ind w:left="0"/>
            </w:pPr>
            <w:r>
              <w:t>deviceMac</w:t>
            </w:r>
          </w:p>
        </w:tc>
      </w:tr>
      <w:tr w:rsidR="00591F42" w:rsidTr="002958FF" w14:paraId="6B429E0E" w14:textId="77777777">
        <w:tc>
          <w:tcPr>
            <w:tcW w:w="713" w:type="dxa"/>
          </w:tcPr>
          <w:p w:rsidR="00A51607" w:rsidP="00E5021C" w:rsidRDefault="00A51607" w14:paraId="198DF95B" w14:textId="77777777">
            <w:pPr>
              <w:pStyle w:val="ListParagraph"/>
              <w:ind w:left="0"/>
            </w:pPr>
            <w:r>
              <w:t>4</w:t>
            </w:r>
          </w:p>
        </w:tc>
        <w:tc>
          <w:tcPr>
            <w:tcW w:w="1594" w:type="dxa"/>
          </w:tcPr>
          <w:p w:rsidR="00A51607" w:rsidP="00E5021C" w:rsidRDefault="00515625" w14:paraId="76A3D59C" w14:textId="315DF55F">
            <w:pPr>
              <w:pStyle w:val="ListParagraph"/>
              <w:ind w:left="0"/>
            </w:pPr>
            <w:r>
              <w:t>GPON Serial Number</w:t>
            </w:r>
          </w:p>
        </w:tc>
        <w:tc>
          <w:tcPr>
            <w:tcW w:w="1529" w:type="dxa"/>
          </w:tcPr>
          <w:p w:rsidR="00A51607" w:rsidP="00E5021C" w:rsidRDefault="00515625" w14:paraId="0646B70D" w14:textId="346689D0">
            <w:pPr>
              <w:pStyle w:val="ListParagraph"/>
              <w:ind w:left="0"/>
            </w:pPr>
            <w:r>
              <w:t xml:space="preserve">Thông tin GPON Serial Number của thiết bị </w:t>
            </w:r>
          </w:p>
        </w:tc>
        <w:tc>
          <w:tcPr>
            <w:tcW w:w="1037" w:type="dxa"/>
          </w:tcPr>
          <w:p w:rsidR="00A51607" w:rsidP="00E5021C" w:rsidRDefault="00515625" w14:paraId="61E922D8" w14:textId="01043B5B">
            <w:pPr>
              <w:pStyle w:val="ListParagraph"/>
              <w:ind w:left="0"/>
            </w:pPr>
            <w:r>
              <w:t>String</w:t>
            </w:r>
          </w:p>
        </w:tc>
        <w:tc>
          <w:tcPr>
            <w:tcW w:w="2185" w:type="dxa"/>
          </w:tcPr>
          <w:p w:rsidR="00A51607" w:rsidP="00E5021C" w:rsidRDefault="00A51607" w14:paraId="47EAB05B" w14:textId="114C4554">
            <w:pPr>
              <w:pStyle w:val="ListParagraph"/>
              <w:ind w:left="0"/>
            </w:pPr>
          </w:p>
        </w:tc>
        <w:tc>
          <w:tcPr>
            <w:tcW w:w="1992" w:type="dxa"/>
          </w:tcPr>
          <w:p w:rsidR="00A51607" w:rsidP="00E5021C" w:rsidRDefault="00515625" w14:paraId="117C5E84" w14:textId="52B93CF0">
            <w:pPr>
              <w:pStyle w:val="ListParagraph"/>
              <w:ind w:left="0"/>
            </w:pPr>
            <w:r>
              <w:t>gponSerial</w:t>
            </w:r>
          </w:p>
        </w:tc>
      </w:tr>
      <w:tr w:rsidR="00515625" w:rsidTr="002958FF" w14:paraId="0A8F1682" w14:textId="77777777">
        <w:tc>
          <w:tcPr>
            <w:tcW w:w="713" w:type="dxa"/>
          </w:tcPr>
          <w:p w:rsidR="00515625" w:rsidP="00E5021C" w:rsidRDefault="00515625" w14:paraId="09190E8D" w14:textId="2E5F25BC">
            <w:pPr>
              <w:pStyle w:val="ListParagraph"/>
              <w:ind w:left="0"/>
            </w:pPr>
            <w:r>
              <w:t>5</w:t>
            </w:r>
          </w:p>
        </w:tc>
        <w:tc>
          <w:tcPr>
            <w:tcW w:w="1594" w:type="dxa"/>
          </w:tcPr>
          <w:p w:rsidR="00515625" w:rsidP="00E5021C" w:rsidRDefault="00515625" w14:paraId="214FEBAD" w14:textId="2A400B5D">
            <w:pPr>
              <w:pStyle w:val="ListParagraph"/>
              <w:ind w:left="0"/>
            </w:pPr>
            <w:r>
              <w:t>Device Uptime</w:t>
            </w:r>
          </w:p>
        </w:tc>
        <w:tc>
          <w:tcPr>
            <w:tcW w:w="1529" w:type="dxa"/>
          </w:tcPr>
          <w:p w:rsidR="00515625" w:rsidP="00E5021C" w:rsidRDefault="00515625" w14:paraId="12110505" w14:textId="4208AA87">
            <w:pPr>
              <w:pStyle w:val="ListParagraph"/>
              <w:ind w:left="0"/>
            </w:pPr>
            <w:r>
              <w:t xml:space="preserve">Thông tin Device </w:t>
            </w:r>
            <w:r>
              <w:lastRenderedPageBreak/>
              <w:t>Uptime của thiết bị</w:t>
            </w:r>
          </w:p>
        </w:tc>
        <w:tc>
          <w:tcPr>
            <w:tcW w:w="1037" w:type="dxa"/>
          </w:tcPr>
          <w:p w:rsidR="00515625" w:rsidP="00E5021C" w:rsidRDefault="00515625" w14:paraId="31FA5AFF" w14:textId="73B004B4">
            <w:pPr>
              <w:pStyle w:val="ListParagraph"/>
              <w:ind w:left="0"/>
            </w:pPr>
            <w:r>
              <w:lastRenderedPageBreak/>
              <w:t>String</w:t>
            </w:r>
          </w:p>
        </w:tc>
        <w:tc>
          <w:tcPr>
            <w:tcW w:w="2185" w:type="dxa"/>
          </w:tcPr>
          <w:p w:rsidR="00515625" w:rsidP="00E5021C" w:rsidRDefault="00515625" w14:paraId="6C81BBBB" w14:textId="77777777">
            <w:pPr>
              <w:pStyle w:val="ListParagraph"/>
              <w:ind w:left="0"/>
            </w:pPr>
          </w:p>
        </w:tc>
        <w:tc>
          <w:tcPr>
            <w:tcW w:w="1992" w:type="dxa"/>
          </w:tcPr>
          <w:p w:rsidR="00515625" w:rsidP="00E5021C" w:rsidRDefault="00515625" w14:paraId="480BDFA2" w14:textId="57063236">
            <w:pPr>
              <w:pStyle w:val="ListParagraph"/>
              <w:ind w:left="0"/>
            </w:pPr>
            <w:r>
              <w:t>deviceUptime</w:t>
            </w:r>
          </w:p>
        </w:tc>
      </w:tr>
      <w:tr w:rsidR="00515625" w:rsidTr="002958FF" w14:paraId="13F322F6" w14:textId="77777777">
        <w:tc>
          <w:tcPr>
            <w:tcW w:w="713" w:type="dxa"/>
          </w:tcPr>
          <w:p w:rsidR="00515625" w:rsidP="00E5021C" w:rsidRDefault="00515625" w14:paraId="3CB11D74" w14:textId="7190FA80">
            <w:pPr>
              <w:pStyle w:val="ListParagraph"/>
              <w:ind w:left="0"/>
            </w:pPr>
            <w:r>
              <w:lastRenderedPageBreak/>
              <w:t>6</w:t>
            </w:r>
          </w:p>
        </w:tc>
        <w:tc>
          <w:tcPr>
            <w:tcW w:w="1594" w:type="dxa"/>
          </w:tcPr>
          <w:p w:rsidR="00515625" w:rsidP="00E5021C" w:rsidRDefault="00591F42" w14:paraId="71C3B491" w14:textId="1FADE7B4">
            <w:pPr>
              <w:pStyle w:val="ListParagraph"/>
              <w:ind w:left="0"/>
            </w:pPr>
            <w:r>
              <w:t>Rx Power</w:t>
            </w:r>
          </w:p>
        </w:tc>
        <w:tc>
          <w:tcPr>
            <w:tcW w:w="1529" w:type="dxa"/>
          </w:tcPr>
          <w:p w:rsidR="00515625" w:rsidP="00E5021C" w:rsidRDefault="00591F42" w14:paraId="7BF31F2D" w14:textId="0A6BA806">
            <w:pPr>
              <w:pStyle w:val="ListParagraph"/>
              <w:ind w:left="0"/>
            </w:pPr>
            <w:r>
              <w:t>Thông tin Rx Power của thiết bị hiện tại</w:t>
            </w:r>
          </w:p>
        </w:tc>
        <w:tc>
          <w:tcPr>
            <w:tcW w:w="1037" w:type="dxa"/>
          </w:tcPr>
          <w:p w:rsidR="00515625" w:rsidP="00E5021C" w:rsidRDefault="00591F42" w14:paraId="38FFEEF8" w14:textId="5979FA7C">
            <w:pPr>
              <w:pStyle w:val="ListParagraph"/>
              <w:ind w:left="0"/>
            </w:pPr>
            <w:r>
              <w:t>String</w:t>
            </w:r>
          </w:p>
        </w:tc>
        <w:tc>
          <w:tcPr>
            <w:tcW w:w="2185" w:type="dxa"/>
          </w:tcPr>
          <w:p w:rsidR="00515625" w:rsidP="00E5021C" w:rsidRDefault="00780BDC" w14:paraId="4D7F700B" w14:textId="0DB58D81">
            <w:pPr>
              <w:pStyle w:val="ListParagraph"/>
              <w:ind w:left="0"/>
            </w:pPr>
            <w:r>
              <w:t>Thể hiện dưới dạng dBm</w:t>
            </w:r>
          </w:p>
        </w:tc>
        <w:tc>
          <w:tcPr>
            <w:tcW w:w="1992" w:type="dxa"/>
          </w:tcPr>
          <w:p w:rsidR="00515625" w:rsidP="00E5021C" w:rsidRDefault="00591F42" w14:paraId="3AD1DFF3" w14:textId="77777777">
            <w:pPr>
              <w:pStyle w:val="ListParagraph"/>
              <w:ind w:left="0"/>
            </w:pPr>
            <w:r>
              <w:t>rxPower</w:t>
            </w:r>
          </w:p>
          <w:p w:rsidR="00591F42" w:rsidP="00E5021C" w:rsidRDefault="00591F42" w14:paraId="2CFA2892" w14:textId="47664E2D">
            <w:pPr>
              <w:pStyle w:val="ListParagraph"/>
              <w:ind w:left="0"/>
            </w:pPr>
          </w:p>
        </w:tc>
      </w:tr>
      <w:tr w:rsidR="00591F42" w:rsidTr="002958FF" w14:paraId="54A134D8" w14:textId="77777777">
        <w:tc>
          <w:tcPr>
            <w:tcW w:w="713" w:type="dxa"/>
          </w:tcPr>
          <w:p w:rsidR="00591F42" w:rsidP="00E5021C" w:rsidRDefault="00591F42" w14:paraId="08072FF5" w14:textId="477514E4">
            <w:pPr>
              <w:pStyle w:val="ListParagraph"/>
              <w:ind w:left="0"/>
            </w:pPr>
            <w:r>
              <w:t>7</w:t>
            </w:r>
          </w:p>
        </w:tc>
        <w:tc>
          <w:tcPr>
            <w:tcW w:w="1594" w:type="dxa"/>
          </w:tcPr>
          <w:p w:rsidR="00591F42" w:rsidP="00E5021C" w:rsidRDefault="00591F42" w14:paraId="16C78307" w14:textId="0927BD04">
            <w:pPr>
              <w:pStyle w:val="ListParagraph"/>
              <w:ind w:left="0"/>
            </w:pPr>
            <w:r>
              <w:t>Tx Power</w:t>
            </w:r>
          </w:p>
        </w:tc>
        <w:tc>
          <w:tcPr>
            <w:tcW w:w="1529" w:type="dxa"/>
          </w:tcPr>
          <w:p w:rsidR="00591F42" w:rsidP="00E5021C" w:rsidRDefault="00591F42" w14:paraId="7EFA5FC8" w14:textId="79331298">
            <w:pPr>
              <w:pStyle w:val="ListParagraph"/>
              <w:ind w:left="0"/>
            </w:pPr>
            <w:r>
              <w:t>Thông tin Tx Power của thiết bị hiện tại</w:t>
            </w:r>
          </w:p>
        </w:tc>
        <w:tc>
          <w:tcPr>
            <w:tcW w:w="1037" w:type="dxa"/>
          </w:tcPr>
          <w:p w:rsidR="00591F42" w:rsidP="00E5021C" w:rsidRDefault="00591F42" w14:paraId="66397D5B" w14:textId="532BF87A">
            <w:pPr>
              <w:pStyle w:val="ListParagraph"/>
              <w:ind w:left="0"/>
            </w:pPr>
            <w:r>
              <w:t>String</w:t>
            </w:r>
          </w:p>
        </w:tc>
        <w:tc>
          <w:tcPr>
            <w:tcW w:w="2185" w:type="dxa"/>
          </w:tcPr>
          <w:p w:rsidR="00591F42" w:rsidP="00E5021C" w:rsidRDefault="00780BDC" w14:paraId="468AF615" w14:textId="5447229B">
            <w:pPr>
              <w:pStyle w:val="ListParagraph"/>
              <w:ind w:left="0"/>
            </w:pPr>
            <w:r>
              <w:t>Thể hiện dưới dạng dBm</w:t>
            </w:r>
          </w:p>
        </w:tc>
        <w:tc>
          <w:tcPr>
            <w:tcW w:w="1992" w:type="dxa"/>
          </w:tcPr>
          <w:p w:rsidR="00591F42" w:rsidP="00E5021C" w:rsidRDefault="00591F42" w14:paraId="5C0F5E4A" w14:textId="6CEC7325">
            <w:pPr>
              <w:pStyle w:val="ListParagraph"/>
              <w:ind w:left="0"/>
            </w:pPr>
            <w:r>
              <w:t>txPower</w:t>
            </w:r>
          </w:p>
        </w:tc>
      </w:tr>
      <w:tr w:rsidR="00591F42" w:rsidTr="002958FF" w14:paraId="76A37E12" w14:textId="77777777">
        <w:tc>
          <w:tcPr>
            <w:tcW w:w="713" w:type="dxa"/>
          </w:tcPr>
          <w:p w:rsidR="00591F42" w:rsidP="00E5021C" w:rsidRDefault="00591F42" w14:paraId="540E4341" w14:textId="79285E5D">
            <w:pPr>
              <w:pStyle w:val="ListParagraph"/>
              <w:ind w:left="0"/>
            </w:pPr>
            <w:r>
              <w:t>8</w:t>
            </w:r>
          </w:p>
        </w:tc>
        <w:tc>
          <w:tcPr>
            <w:tcW w:w="1594" w:type="dxa"/>
          </w:tcPr>
          <w:p w:rsidR="00591F42" w:rsidP="00E5021C" w:rsidRDefault="00591F42" w14:paraId="4236E529" w14:textId="208A8904">
            <w:pPr>
              <w:pStyle w:val="ListParagraph"/>
              <w:ind w:left="0"/>
            </w:pPr>
            <w:r>
              <w:t>Temperature</w:t>
            </w:r>
          </w:p>
        </w:tc>
        <w:tc>
          <w:tcPr>
            <w:tcW w:w="1529" w:type="dxa"/>
          </w:tcPr>
          <w:p w:rsidR="00591F42" w:rsidP="00E5021C" w:rsidRDefault="00591F42" w14:paraId="4F0239D9" w14:textId="1F7203BD">
            <w:pPr>
              <w:pStyle w:val="ListParagraph"/>
              <w:ind w:left="0"/>
            </w:pPr>
            <w:r>
              <w:t>Nhiệt độ module quang của thiết bị</w:t>
            </w:r>
          </w:p>
        </w:tc>
        <w:tc>
          <w:tcPr>
            <w:tcW w:w="1037" w:type="dxa"/>
          </w:tcPr>
          <w:p w:rsidR="00591F42" w:rsidP="00E5021C" w:rsidRDefault="00591F42" w14:paraId="23721F83" w14:textId="32E88A8A">
            <w:pPr>
              <w:pStyle w:val="ListParagraph"/>
              <w:ind w:left="0"/>
            </w:pPr>
            <w:r>
              <w:t>String</w:t>
            </w:r>
          </w:p>
        </w:tc>
        <w:tc>
          <w:tcPr>
            <w:tcW w:w="2185" w:type="dxa"/>
          </w:tcPr>
          <w:p w:rsidR="00591F42" w:rsidP="00E5021C" w:rsidRDefault="00591F42" w14:paraId="6C2FAAB8" w14:textId="77777777">
            <w:pPr>
              <w:pStyle w:val="ListParagraph"/>
              <w:ind w:left="0"/>
            </w:pPr>
          </w:p>
        </w:tc>
        <w:tc>
          <w:tcPr>
            <w:tcW w:w="1992" w:type="dxa"/>
          </w:tcPr>
          <w:p w:rsidR="00591F42" w:rsidP="00E5021C" w:rsidRDefault="00591F42" w14:paraId="7BB555A4" w14:textId="5D821330">
            <w:pPr>
              <w:pStyle w:val="ListParagraph"/>
              <w:ind w:left="0"/>
            </w:pPr>
            <w:r>
              <w:t>temperature</w:t>
            </w:r>
          </w:p>
        </w:tc>
      </w:tr>
      <w:tr w:rsidR="00591F42" w:rsidTr="002958FF" w14:paraId="3C3D6F4D" w14:textId="77777777">
        <w:tc>
          <w:tcPr>
            <w:tcW w:w="713" w:type="dxa"/>
          </w:tcPr>
          <w:p w:rsidR="00591F42" w:rsidP="00E5021C" w:rsidRDefault="00591F42" w14:paraId="166572AD" w14:textId="13852F57">
            <w:pPr>
              <w:pStyle w:val="ListParagraph"/>
              <w:ind w:left="0"/>
            </w:pPr>
            <w:r>
              <w:t>9</w:t>
            </w:r>
          </w:p>
        </w:tc>
        <w:tc>
          <w:tcPr>
            <w:tcW w:w="1594" w:type="dxa"/>
          </w:tcPr>
          <w:p w:rsidR="00591F42" w:rsidP="00E5021C" w:rsidRDefault="00591F42" w14:paraId="4CED0527" w14:textId="5E746415">
            <w:pPr>
              <w:pStyle w:val="ListParagraph"/>
              <w:ind w:left="0"/>
            </w:pPr>
            <w:r>
              <w:t>Link State</w:t>
            </w:r>
          </w:p>
        </w:tc>
        <w:tc>
          <w:tcPr>
            <w:tcW w:w="1529" w:type="dxa"/>
          </w:tcPr>
          <w:p w:rsidR="00591F42" w:rsidP="00E5021C" w:rsidRDefault="00591F42" w14:paraId="3BEB8CC0" w14:textId="5D8A0D8B">
            <w:pPr>
              <w:pStyle w:val="ListParagraph"/>
              <w:ind w:left="0"/>
            </w:pPr>
            <w:r>
              <w:t>Link State đường quang của thiết bị hiện tại</w:t>
            </w:r>
          </w:p>
        </w:tc>
        <w:tc>
          <w:tcPr>
            <w:tcW w:w="1037" w:type="dxa"/>
          </w:tcPr>
          <w:p w:rsidR="00591F42" w:rsidP="00E5021C" w:rsidRDefault="00591F42" w14:paraId="56836496" w14:textId="4975D52A">
            <w:pPr>
              <w:pStyle w:val="ListParagraph"/>
              <w:ind w:left="0"/>
            </w:pPr>
            <w:r>
              <w:t>String</w:t>
            </w:r>
          </w:p>
        </w:tc>
        <w:tc>
          <w:tcPr>
            <w:tcW w:w="2185" w:type="dxa"/>
          </w:tcPr>
          <w:p w:rsidR="00591F42" w:rsidP="00E5021C" w:rsidRDefault="00591F42" w14:paraId="09B6A93C" w14:textId="646320A6">
            <w:pPr>
              <w:pStyle w:val="ListParagraph"/>
              <w:ind w:left="0"/>
            </w:pPr>
            <w:r>
              <w:t>Up/down</w:t>
            </w:r>
          </w:p>
        </w:tc>
        <w:tc>
          <w:tcPr>
            <w:tcW w:w="1992" w:type="dxa"/>
          </w:tcPr>
          <w:p w:rsidR="00591F42" w:rsidP="00E5021C" w:rsidRDefault="00591F42" w14:paraId="3F871500" w14:textId="479BCF78">
            <w:pPr>
              <w:pStyle w:val="ListParagraph"/>
              <w:ind w:left="0"/>
            </w:pPr>
            <w:r>
              <w:t>linkState</w:t>
            </w:r>
          </w:p>
        </w:tc>
      </w:tr>
    </w:tbl>
    <w:p w:rsidR="00A51607" w:rsidP="0043581E" w:rsidRDefault="00A51607" w14:paraId="6E5ACF29" w14:textId="34F84BB9"/>
    <w:p w:rsidRPr="006C6448" w:rsidR="001E0BF7" w:rsidRDefault="56726F6C" w14:paraId="24E3DB42" w14:textId="2C608479">
      <w:pPr>
        <w:pStyle w:val="Heading2"/>
      </w:pPr>
      <w:bookmarkStart w:name="_Toc113971552" w:id="1176"/>
      <w:r w:rsidRPr="006C6448">
        <w:t xml:space="preserve">Tính năng xem thông tin mạng qua </w:t>
      </w:r>
      <w:r w:rsidRPr="006C6448" w:rsidR="3C4AA7B0">
        <w:t>Mobile App</w:t>
      </w:r>
      <w:bookmarkEnd w:id="1176"/>
    </w:p>
    <w:tbl>
      <w:tblPr>
        <w:tblStyle w:val="TableGrid"/>
        <w:tblW w:w="0" w:type="auto"/>
        <w:tblLook w:val="04A0" w:firstRow="1" w:lastRow="0" w:firstColumn="1" w:lastColumn="0" w:noHBand="0" w:noVBand="1"/>
      </w:tblPr>
      <w:tblGrid>
        <w:gridCol w:w="1885"/>
        <w:gridCol w:w="7340"/>
      </w:tblGrid>
      <w:tr w:rsidR="001E0BF7" w:rsidTr="00E5021C" w14:paraId="16BD106F" w14:textId="77777777">
        <w:tc>
          <w:tcPr>
            <w:tcW w:w="1885" w:type="dxa"/>
          </w:tcPr>
          <w:p w:rsidR="001E0BF7" w:rsidP="00E5021C" w:rsidRDefault="001E0BF7" w14:paraId="545F3AAF" w14:textId="77777777">
            <w:r>
              <w:t>ID</w:t>
            </w:r>
          </w:p>
        </w:tc>
        <w:tc>
          <w:tcPr>
            <w:tcW w:w="7340" w:type="dxa"/>
          </w:tcPr>
          <w:p w:rsidR="001E0BF7" w:rsidP="00E5021C" w:rsidRDefault="001E0BF7" w14:paraId="645B1EE5" w14:textId="242F33AE">
            <w:r>
              <w:t>CN-1</w:t>
            </w:r>
            <w:r w:rsidR="00861799">
              <w:t>6</w:t>
            </w:r>
          </w:p>
        </w:tc>
      </w:tr>
      <w:tr w:rsidR="001E0BF7" w:rsidTr="00E5021C" w14:paraId="4C624F35" w14:textId="77777777">
        <w:tc>
          <w:tcPr>
            <w:tcW w:w="1885" w:type="dxa"/>
          </w:tcPr>
          <w:p w:rsidR="001E0BF7" w:rsidP="00E5021C" w:rsidRDefault="001E0BF7" w14:paraId="6E2C329C" w14:textId="77777777">
            <w:r>
              <w:t>Name</w:t>
            </w:r>
          </w:p>
        </w:tc>
        <w:tc>
          <w:tcPr>
            <w:tcW w:w="7340" w:type="dxa"/>
          </w:tcPr>
          <w:p w:rsidR="001E0BF7" w:rsidP="00E5021C" w:rsidRDefault="001E0BF7" w14:paraId="309E8508" w14:textId="41DE5D6C">
            <w:r>
              <w:t xml:space="preserve">Tính năng xem thông tin mạng qua </w:t>
            </w:r>
            <w:r w:rsidR="007A6979">
              <w:t>Mobile App</w:t>
            </w:r>
          </w:p>
        </w:tc>
      </w:tr>
      <w:tr w:rsidR="001E0BF7" w:rsidTr="00E5021C" w14:paraId="65EE8111" w14:textId="77777777">
        <w:tc>
          <w:tcPr>
            <w:tcW w:w="1885" w:type="dxa"/>
          </w:tcPr>
          <w:p w:rsidR="001E0BF7" w:rsidP="00E5021C" w:rsidRDefault="001E0BF7" w14:paraId="72859325" w14:textId="77777777">
            <w:r>
              <w:t>Description</w:t>
            </w:r>
          </w:p>
        </w:tc>
        <w:tc>
          <w:tcPr>
            <w:tcW w:w="7340" w:type="dxa"/>
          </w:tcPr>
          <w:p w:rsidR="001E0BF7" w:rsidP="00E5021C" w:rsidRDefault="001E0BF7" w14:paraId="096AEC0E" w14:textId="04CE0AF3">
            <w:r>
              <w:t>Người quản trị có thể xem các thông tin của WAN default route như trạng thái WAN, IP WAN, Subnet Mask, Default Gateway</w:t>
            </w:r>
          </w:p>
        </w:tc>
      </w:tr>
      <w:tr w:rsidR="001E0BF7" w:rsidTr="00E5021C" w14:paraId="33671223" w14:textId="77777777">
        <w:tc>
          <w:tcPr>
            <w:tcW w:w="1885" w:type="dxa"/>
          </w:tcPr>
          <w:p w:rsidR="001E0BF7" w:rsidP="00E5021C" w:rsidRDefault="001E0BF7" w14:paraId="09DA5AEC" w14:textId="77777777">
            <w:r>
              <w:t>Actor</w:t>
            </w:r>
          </w:p>
        </w:tc>
        <w:tc>
          <w:tcPr>
            <w:tcW w:w="7340" w:type="dxa"/>
          </w:tcPr>
          <w:p w:rsidR="001E0BF7" w:rsidP="00E5021C" w:rsidRDefault="001E0BF7" w14:paraId="18DEB8DF" w14:textId="77777777">
            <w:r>
              <w:t>Admin</w:t>
            </w:r>
          </w:p>
        </w:tc>
      </w:tr>
      <w:tr w:rsidR="001E0BF7" w:rsidTr="00E5021C" w14:paraId="0DC84EDE" w14:textId="77777777">
        <w:tc>
          <w:tcPr>
            <w:tcW w:w="1885" w:type="dxa"/>
          </w:tcPr>
          <w:p w:rsidR="001E0BF7" w:rsidP="00E5021C" w:rsidRDefault="001E0BF7" w14:paraId="142F9B5D" w14:textId="77777777">
            <w:r>
              <w:t>Pre-condition</w:t>
            </w:r>
          </w:p>
        </w:tc>
        <w:tc>
          <w:tcPr>
            <w:tcW w:w="7340" w:type="dxa"/>
          </w:tcPr>
          <w:p w:rsidR="001E0BF7" w:rsidP="00E5021C" w:rsidRDefault="001E0BF7" w14:paraId="0167FFAD" w14:textId="0AB2CF74">
            <w:r>
              <w:t xml:space="preserve">Thiết bị hoạt động bình thường, </w:t>
            </w:r>
            <w:r w:rsidR="007A6979">
              <w:t>Mobile App</w:t>
            </w:r>
            <w:r>
              <w:t xml:space="preserve"> đã đăng nhập thành công vào thiết bị và được cấp phiên truy nhập</w:t>
            </w:r>
          </w:p>
        </w:tc>
      </w:tr>
      <w:tr w:rsidR="001E0BF7" w:rsidTr="00E5021C" w14:paraId="6EB9DFA1" w14:textId="77777777">
        <w:tc>
          <w:tcPr>
            <w:tcW w:w="1885" w:type="dxa"/>
          </w:tcPr>
          <w:p w:rsidR="001E0BF7" w:rsidP="00E5021C" w:rsidRDefault="001E0BF7" w14:paraId="588644E8" w14:textId="77777777">
            <w:r>
              <w:t>Post-condition</w:t>
            </w:r>
          </w:p>
        </w:tc>
        <w:tc>
          <w:tcPr>
            <w:tcW w:w="7340" w:type="dxa"/>
          </w:tcPr>
          <w:p w:rsidR="001E0BF7" w:rsidP="00E5021C" w:rsidRDefault="001E0BF7" w14:paraId="320E6EB5" w14:textId="08CD591B">
            <w:r>
              <w:t xml:space="preserve">Thiết bị phản hồi đầy đủ thông tin cho </w:t>
            </w:r>
            <w:r w:rsidR="007A6979">
              <w:t>Mobile App</w:t>
            </w:r>
            <w:r>
              <w:t xml:space="preserve"> </w:t>
            </w:r>
          </w:p>
        </w:tc>
      </w:tr>
    </w:tbl>
    <w:p w:rsidR="001E0BF7" w:rsidP="001E0BF7" w:rsidRDefault="001E0BF7" w14:paraId="6BC5276F" w14:textId="77777777"/>
    <w:p w:rsidR="001E0BF7" w:rsidP="001E0BF7" w:rsidRDefault="001E0BF7" w14:paraId="0586C896" w14:textId="48E00A9E">
      <w:pPr>
        <w:pStyle w:val="Heading3"/>
      </w:pPr>
      <w:bookmarkStart w:name="_Toc113971553" w:id="1177"/>
      <w:r>
        <w:t xml:space="preserve">Usecase – Lấy thông tin mạng qua </w:t>
      </w:r>
      <w:r w:rsidR="007A6979">
        <w:t>Mobile App</w:t>
      </w:r>
      <w:bookmarkEnd w:id="1177"/>
    </w:p>
    <w:tbl>
      <w:tblPr>
        <w:tblStyle w:val="TableGrid"/>
        <w:tblW w:w="0" w:type="auto"/>
        <w:tblLook w:val="04A0" w:firstRow="1" w:lastRow="0" w:firstColumn="1" w:lastColumn="0" w:noHBand="0" w:noVBand="1"/>
      </w:tblPr>
      <w:tblGrid>
        <w:gridCol w:w="1885"/>
        <w:gridCol w:w="7340"/>
      </w:tblGrid>
      <w:tr w:rsidR="001E0BF7" w:rsidTr="3BF1215F" w14:paraId="113F73C0" w14:textId="77777777">
        <w:tc>
          <w:tcPr>
            <w:tcW w:w="1885" w:type="dxa"/>
          </w:tcPr>
          <w:p w:rsidR="001E0BF7" w:rsidP="00E5021C" w:rsidRDefault="001E0BF7" w14:paraId="1EC9CE54" w14:textId="77777777">
            <w:r>
              <w:t>ID</w:t>
            </w:r>
          </w:p>
        </w:tc>
        <w:tc>
          <w:tcPr>
            <w:tcW w:w="7340" w:type="dxa"/>
          </w:tcPr>
          <w:p w:rsidR="001E0BF7" w:rsidP="00E5021C" w:rsidRDefault="001E0BF7" w14:paraId="3EFD29F5" w14:textId="4D1D3EDE">
            <w:r>
              <w:t>UC-</w:t>
            </w:r>
            <w:r w:rsidR="00861799">
              <w:t>37</w:t>
            </w:r>
          </w:p>
        </w:tc>
      </w:tr>
      <w:tr w:rsidR="001E0BF7" w:rsidTr="3BF1215F" w14:paraId="252A8325" w14:textId="77777777">
        <w:tc>
          <w:tcPr>
            <w:tcW w:w="1885" w:type="dxa"/>
          </w:tcPr>
          <w:p w:rsidR="001E0BF7" w:rsidP="00E5021C" w:rsidRDefault="001E0BF7" w14:paraId="4A4834C3" w14:textId="77777777">
            <w:r>
              <w:t>Name</w:t>
            </w:r>
          </w:p>
        </w:tc>
        <w:tc>
          <w:tcPr>
            <w:tcW w:w="7340" w:type="dxa"/>
          </w:tcPr>
          <w:p w:rsidR="001E0BF7" w:rsidP="00E5021C" w:rsidRDefault="001E0BF7" w14:paraId="4F1CF687" w14:textId="7601B6C4">
            <w:r>
              <w:t xml:space="preserve">Lấy thông tin mạng qua </w:t>
            </w:r>
            <w:r w:rsidR="007A6979">
              <w:t>Mobile App</w:t>
            </w:r>
          </w:p>
        </w:tc>
      </w:tr>
      <w:tr w:rsidR="001E0BF7" w:rsidTr="3BF1215F" w14:paraId="24E0B295" w14:textId="77777777">
        <w:tc>
          <w:tcPr>
            <w:tcW w:w="1885" w:type="dxa"/>
          </w:tcPr>
          <w:p w:rsidR="001E0BF7" w:rsidP="00E5021C" w:rsidRDefault="001E0BF7" w14:paraId="6AF5DDB5" w14:textId="77777777">
            <w:r>
              <w:t>Description</w:t>
            </w:r>
          </w:p>
        </w:tc>
        <w:tc>
          <w:tcPr>
            <w:tcW w:w="7340" w:type="dxa"/>
          </w:tcPr>
          <w:p w:rsidR="001E0BF7" w:rsidP="00E5021C" w:rsidRDefault="007A6979" w14:paraId="75475C97" w14:textId="3ACD8187">
            <w:pPr>
              <w:pStyle w:val="FirstLevelBullet"/>
            </w:pPr>
            <w:r>
              <w:t>Mobile App</w:t>
            </w:r>
            <w:r w:rsidR="001E0BF7">
              <w:t xml:space="preserve"> gửi yêu cầu lấy thông tin </w:t>
            </w:r>
          </w:p>
          <w:p w:rsidR="0021332D" w:rsidRDefault="0742365A" w14:paraId="4C572BF6" w14:textId="271EADEC">
            <w:pPr>
              <w:pStyle w:val="FirstLevelBullet"/>
            </w:pPr>
            <w:r>
              <w:lastRenderedPageBreak/>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1E0BF7" w:rsidP="00E5021C" w:rsidRDefault="001E0BF7" w14:paraId="4DB8062A" w14:textId="78EEE97D">
            <w:pPr>
              <w:pStyle w:val="FirstLevelBullet"/>
            </w:pPr>
            <w:r>
              <w:t xml:space="preserve">ONT nhận yêu cầu, xử lý và gửi lại phản hồi thông tin </w:t>
            </w:r>
            <w:r w:rsidR="00612114">
              <w:t xml:space="preserve">WAN default route hiện tại cho </w:t>
            </w:r>
            <w:r w:rsidR="007A6979">
              <w:t>Mobile App</w:t>
            </w:r>
          </w:p>
          <w:p w:rsidR="001E0BF7" w:rsidP="00E5021C" w:rsidRDefault="001E0BF7" w14:paraId="27D15619" w14:textId="77777777">
            <w:pPr>
              <w:pStyle w:val="FirstLevelBullet"/>
            </w:pPr>
            <w:r>
              <w:t>Nếu có xảy ra lỗi ONT gửi phản hồi mã lỗi.</w:t>
            </w:r>
          </w:p>
        </w:tc>
      </w:tr>
      <w:tr w:rsidR="001E0BF7" w:rsidTr="3BF1215F" w14:paraId="2B69DBDF" w14:textId="77777777">
        <w:tc>
          <w:tcPr>
            <w:tcW w:w="1885" w:type="dxa"/>
          </w:tcPr>
          <w:p w:rsidR="001E0BF7" w:rsidP="00E5021C" w:rsidRDefault="001E0BF7" w14:paraId="5B2FCC21" w14:textId="77777777">
            <w:r>
              <w:lastRenderedPageBreak/>
              <w:t>Actor</w:t>
            </w:r>
          </w:p>
        </w:tc>
        <w:tc>
          <w:tcPr>
            <w:tcW w:w="7340" w:type="dxa"/>
          </w:tcPr>
          <w:p w:rsidR="001E0BF7" w:rsidP="00E5021C" w:rsidRDefault="001E0BF7" w14:paraId="53B6EB33" w14:textId="77777777">
            <w:r>
              <w:t>Admin</w:t>
            </w:r>
          </w:p>
        </w:tc>
      </w:tr>
      <w:tr w:rsidR="001E0BF7" w:rsidTr="3BF1215F" w14:paraId="7EB3BA61" w14:textId="77777777">
        <w:tc>
          <w:tcPr>
            <w:tcW w:w="1885" w:type="dxa"/>
          </w:tcPr>
          <w:p w:rsidR="001E0BF7" w:rsidP="00E5021C" w:rsidRDefault="001E0BF7" w14:paraId="1724B369" w14:textId="77777777">
            <w:r>
              <w:t>Pre-condition</w:t>
            </w:r>
          </w:p>
        </w:tc>
        <w:tc>
          <w:tcPr>
            <w:tcW w:w="7340" w:type="dxa"/>
          </w:tcPr>
          <w:p w:rsidR="001E0BF7" w:rsidP="00E5021C" w:rsidRDefault="001E0BF7" w14:paraId="76037BDD" w14:textId="00804B43">
            <w:r>
              <w:t xml:space="preserve">Thiết bị hoạt động bình thường, </w:t>
            </w:r>
            <w:r w:rsidR="007A6979">
              <w:t>Mobile App</w:t>
            </w:r>
            <w:r>
              <w:t xml:space="preserve"> đã đăng nhập thành công vào thiết bị và được cấp phiên truy nhập</w:t>
            </w:r>
          </w:p>
        </w:tc>
      </w:tr>
      <w:tr w:rsidR="001E0BF7" w:rsidTr="3BF1215F" w14:paraId="393FE335" w14:textId="77777777">
        <w:tc>
          <w:tcPr>
            <w:tcW w:w="1885" w:type="dxa"/>
          </w:tcPr>
          <w:p w:rsidR="001E0BF7" w:rsidP="00E5021C" w:rsidRDefault="001E0BF7" w14:paraId="5002070F" w14:textId="77777777">
            <w:r>
              <w:t>Post-condition</w:t>
            </w:r>
          </w:p>
        </w:tc>
        <w:tc>
          <w:tcPr>
            <w:tcW w:w="7340" w:type="dxa"/>
          </w:tcPr>
          <w:p w:rsidR="001E0BF7" w:rsidP="00E5021C" w:rsidRDefault="001E0BF7" w14:paraId="78D5B2F9" w14:textId="54D3FDB7">
            <w:r>
              <w:t xml:space="preserve">Thiết bị phản hồi đầy đủ các thông tin cho </w:t>
            </w:r>
            <w:r w:rsidR="007A6979">
              <w:t>Mobile App</w:t>
            </w:r>
          </w:p>
        </w:tc>
      </w:tr>
    </w:tbl>
    <w:p w:rsidRPr="00A13CE7" w:rsidR="001E0BF7" w:rsidP="001E0BF7" w:rsidRDefault="001E0BF7" w14:paraId="62FC3FB2" w14:textId="77777777"/>
    <w:p w:rsidR="001E0BF7" w:rsidP="001E0BF7" w:rsidRDefault="001E0BF7" w14:paraId="02246888" w14:textId="77777777">
      <w:pPr>
        <w:rPr>
          <w:b/>
          <w:bCs/>
        </w:rPr>
      </w:pPr>
      <w:r w:rsidRPr="003C44BD">
        <w:rPr>
          <w:b/>
          <w:bCs/>
        </w:rPr>
        <w:t>Luồng dữ liệu:</w:t>
      </w:r>
    </w:p>
    <w:p w:rsidR="002363E5" w:rsidP="002363E5" w:rsidRDefault="002363E5" w14:paraId="7898D2EE" w14:textId="77777777">
      <w:pPr>
        <w:pStyle w:val="ANSVNormal1"/>
        <w:keepNext/>
        <w:jc w:val="center"/>
      </w:pPr>
      <w:r>
        <w:object w:dxaOrig="9180" w:dyaOrig="5296" w14:anchorId="54B1499C">
          <v:shape id="_x0000_i1052" style="width:459.75pt;height:265.5pt" o:ole="" type="#_x0000_t75">
            <v:imagedata o:title="" r:id="rId91"/>
          </v:shape>
          <o:OLEObject Type="Embed" ProgID="Visio.Drawing.15" ShapeID="_x0000_i1052" DrawAspect="Content" ObjectID="_1724768658" r:id="rId92"/>
        </w:object>
      </w:r>
    </w:p>
    <w:p w:rsidR="001E0BF7" w:rsidP="002363E5" w:rsidRDefault="002363E5" w14:paraId="49CAED37" w14:textId="6588725E">
      <w:pPr>
        <w:pStyle w:val="Caption"/>
      </w:pPr>
      <w:bookmarkStart w:name="_Toc113971677" w:id="1178"/>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35</w:t>
      </w:r>
      <w:r>
        <w:fldChar w:fldCharType="end"/>
      </w:r>
      <w:r>
        <w:t xml:space="preserve"> Luồng điều khiển lấy thông tin mạng qua </w:t>
      </w:r>
      <w:r w:rsidR="007A6979">
        <w:t>Mobile App</w:t>
      </w:r>
      <w:bookmarkEnd w:id="1178"/>
    </w:p>
    <w:p w:rsidR="001E0BF7" w:rsidP="001E0BF7" w:rsidRDefault="00F02801" w14:paraId="29C3177D" w14:textId="7A5E22F6">
      <w:pPr>
        <w:rPr>
          <w:b/>
          <w:bCs/>
        </w:rPr>
      </w:pPr>
      <w:r>
        <w:rPr>
          <w:b/>
          <w:bCs/>
        </w:rPr>
        <w:t xml:space="preserve">Cấu trúc payload </w:t>
      </w:r>
      <w:r w:rsidRPr="00AB6FAB" w:rsidR="001E0BF7">
        <w:rPr>
          <w:b/>
          <w:bCs/>
        </w:rPr>
        <w:t>của bản tin:</w:t>
      </w:r>
    </w:p>
    <w:p w:rsidR="001E0BF7" w:rsidP="001E0BF7" w:rsidRDefault="002363E5" w14:paraId="3C68E084" w14:textId="7C5B79BE">
      <w:pPr>
        <w:pStyle w:val="ListParagraph"/>
        <w:numPr>
          <w:ilvl w:val="0"/>
          <w:numId w:val="9"/>
        </w:numPr>
        <w:rPr>
          <w:b/>
          <w:bCs/>
        </w:rPr>
      </w:pPr>
      <w:r>
        <w:rPr>
          <w:b/>
          <w:bCs/>
        </w:rPr>
        <w:t>Network</w:t>
      </w:r>
      <w:r w:rsidR="001E0BF7">
        <w:rPr>
          <w:b/>
          <w:bCs/>
        </w:rPr>
        <w:t xml:space="preserve"> Info view Request:</w:t>
      </w:r>
    </w:p>
    <w:p w:rsidR="001E0BF7" w:rsidP="00DD1C8F" w:rsidRDefault="001E0BF7" w14:paraId="1E79F415" w14:textId="3895DB28">
      <w:pPr>
        <w:pStyle w:val="ListParagraph"/>
        <w:ind w:firstLine="360"/>
      </w:pPr>
      <w:r>
        <w:t>{“action” : “</w:t>
      </w:r>
      <w:r w:rsidR="002363E5">
        <w:t>network</w:t>
      </w:r>
      <w:r>
        <w:t>infoView”</w:t>
      </w:r>
      <w:r w:rsidR="00DD1C8F">
        <w:t xml:space="preserve">, “requestId” : </w:t>
      </w:r>
      <w:r w:rsidR="003E0981">
        <w:t>&lt;requestId&gt;</w:t>
      </w:r>
      <w:r>
        <w:t>}</w:t>
      </w:r>
    </w:p>
    <w:p w:rsidR="001E0BF7" w:rsidP="001E0BF7" w:rsidRDefault="001E0BF7" w14:paraId="47959216" w14:textId="4983C538">
      <w:pPr>
        <w:pStyle w:val="ListParagraph"/>
        <w:numPr>
          <w:ilvl w:val="0"/>
          <w:numId w:val="9"/>
        </w:numPr>
        <w:rPr>
          <w:b/>
          <w:bCs/>
        </w:rPr>
      </w:pPr>
      <w:r>
        <w:rPr>
          <w:b/>
          <w:bCs/>
        </w:rPr>
        <w:t xml:space="preserve">Device </w:t>
      </w:r>
      <w:r w:rsidR="002363E5">
        <w:rPr>
          <w:b/>
          <w:bCs/>
        </w:rPr>
        <w:t>Network</w:t>
      </w:r>
      <w:r>
        <w:rPr>
          <w:b/>
          <w:bCs/>
        </w:rPr>
        <w:t xml:space="preserve"> view Response:</w:t>
      </w:r>
    </w:p>
    <w:p w:rsidRPr="00820762" w:rsidR="001E0BF7" w:rsidP="001E0BF7" w:rsidRDefault="001E0BF7" w14:paraId="50122245" w14:textId="4DE3B36B">
      <w:pPr>
        <w:pStyle w:val="ListParagraph"/>
        <w:numPr>
          <w:ilvl w:val="1"/>
          <w:numId w:val="9"/>
        </w:numPr>
      </w:pPr>
      <w:r>
        <w:t xml:space="preserve">Lấy thông tin </w:t>
      </w:r>
      <w:r w:rsidR="002363E5">
        <w:t>Network</w:t>
      </w:r>
      <w:r w:rsidRPr="00820762">
        <w:t xml:space="preserve"> thành công</w:t>
      </w:r>
      <w:r>
        <w:t>:</w:t>
      </w:r>
    </w:p>
    <w:p w:rsidR="001E0BF7" w:rsidP="001E0BF7" w:rsidRDefault="001E0BF7" w14:paraId="62B98775" w14:textId="77777777">
      <w:pPr>
        <w:pStyle w:val="FirstLevelBullet"/>
        <w:numPr>
          <w:ilvl w:val="0"/>
          <w:numId w:val="0"/>
        </w:numPr>
        <w:ind w:left="1080"/>
      </w:pPr>
      <w:r>
        <w:t>{</w:t>
      </w:r>
    </w:p>
    <w:p w:rsidR="001E0BF7" w:rsidP="001E0BF7" w:rsidRDefault="001E0BF7" w14:paraId="028E7DE8" w14:textId="77777777">
      <w:pPr>
        <w:pStyle w:val="FirstLevelBullet"/>
        <w:numPr>
          <w:ilvl w:val="0"/>
          <w:numId w:val="0"/>
        </w:numPr>
        <w:ind w:left="720" w:firstLine="360"/>
      </w:pPr>
      <w:r>
        <w:lastRenderedPageBreak/>
        <w:t>"status": 0,</w:t>
      </w:r>
    </w:p>
    <w:p w:rsidR="001E0BF7" w:rsidP="001E0BF7" w:rsidRDefault="00B94824" w14:paraId="2F80DE10" w14:textId="7CEBD72B">
      <w:pPr>
        <w:pStyle w:val="FirstLevelBullet"/>
        <w:numPr>
          <w:ilvl w:val="0"/>
          <w:numId w:val="0"/>
        </w:numPr>
        <w:ind w:left="720" w:firstLine="360"/>
      </w:pPr>
      <w:r>
        <w:t>“message”: “</w:t>
      </w:r>
      <w:r w:rsidR="00840E19">
        <w:t>Success</w:t>
      </w:r>
      <w:r>
        <w:t>”</w:t>
      </w:r>
      <w:r w:rsidR="001E0BF7">
        <w:t>,</w:t>
      </w:r>
    </w:p>
    <w:p w:rsidR="00DD1C8F" w:rsidP="00DD1C8F" w:rsidRDefault="00DD1C8F" w14:paraId="03596F17" w14:textId="2E61E6F7">
      <w:pPr>
        <w:pStyle w:val="ListParagraph"/>
        <w:ind w:firstLine="360"/>
      </w:pPr>
      <w:r>
        <w:t xml:space="preserve">“requestId” : </w:t>
      </w:r>
      <w:r w:rsidR="003E0981">
        <w:t>&lt;requestId&gt;</w:t>
      </w:r>
      <w:r>
        <w:t>,</w:t>
      </w:r>
    </w:p>
    <w:p w:rsidR="001E0BF7" w:rsidP="001E0BF7" w:rsidRDefault="001E0BF7" w14:paraId="7DD3C8CE" w14:textId="77777777">
      <w:pPr>
        <w:pStyle w:val="FirstLevelBullet"/>
        <w:numPr>
          <w:ilvl w:val="0"/>
          <w:numId w:val="0"/>
        </w:numPr>
        <w:ind w:left="720" w:firstLine="360"/>
      </w:pPr>
      <w:r>
        <w:t>"data": {</w:t>
      </w:r>
    </w:p>
    <w:p w:rsidR="001E0BF7" w:rsidP="001E0BF7" w:rsidRDefault="001E0BF7" w14:paraId="40CB7222" w14:textId="1A9C5778">
      <w:pPr>
        <w:pStyle w:val="FirstLevelBullet"/>
        <w:numPr>
          <w:ilvl w:val="0"/>
          <w:numId w:val="0"/>
        </w:numPr>
        <w:ind w:left="720" w:firstLine="360"/>
      </w:pPr>
      <w:r>
        <w:t>“action” : “</w:t>
      </w:r>
      <w:r w:rsidR="002363E5">
        <w:t>networkinfo</w:t>
      </w:r>
      <w:r>
        <w:t>View”,</w:t>
      </w:r>
    </w:p>
    <w:p w:rsidR="009D2FD6" w:rsidP="009D2FD6" w:rsidRDefault="009D2FD6" w14:paraId="3ECE1354" w14:textId="77777777">
      <w:pPr>
        <w:pStyle w:val="FirstLevelBullet"/>
        <w:numPr>
          <w:ilvl w:val="0"/>
          <w:numId w:val="0"/>
        </w:numPr>
        <w:ind w:left="720" w:firstLine="360"/>
      </w:pPr>
      <w:r>
        <w:t>“</w:t>
      </w:r>
      <w:r w:rsidRPr="006B48DC">
        <w:t>results</w:t>
      </w:r>
      <w:r>
        <w:t>” : [</w:t>
      </w:r>
    </w:p>
    <w:p w:rsidR="009D2FD6" w:rsidP="006C6448" w:rsidRDefault="5C7476FE" w14:paraId="7AD45501" w14:textId="3E227003">
      <w:pPr>
        <w:pStyle w:val="FirstLevelBullet"/>
        <w:numPr>
          <w:ilvl w:val="0"/>
          <w:numId w:val="0"/>
        </w:numPr>
        <w:ind w:left="1800" w:firstLine="720"/>
      </w:pPr>
      <w:r>
        <w:t>{</w:t>
      </w:r>
    </w:p>
    <w:p w:rsidR="00FA0420" w:rsidP="006C6448" w:rsidRDefault="00FA0420" w14:paraId="0C21FCFB" w14:textId="08701DDF">
      <w:pPr>
        <w:pStyle w:val="FirstLevelBullet"/>
        <w:numPr>
          <w:ilvl w:val="0"/>
          <w:numId w:val="0"/>
        </w:numPr>
        <w:ind w:left="2520"/>
      </w:pPr>
      <w:r>
        <w:t>"statusV4" :</w:t>
      </w:r>
      <w:r>
        <w:tab/>
      </w:r>
      <w:r>
        <w:t>"&lt;statusV4&gt;",</w:t>
      </w:r>
    </w:p>
    <w:p w:rsidR="00FA0420" w:rsidP="006C6448" w:rsidRDefault="00FA0420" w14:paraId="0EF2D445" w14:textId="7D969055">
      <w:pPr>
        <w:pStyle w:val="FirstLevelBullet"/>
        <w:numPr>
          <w:ilvl w:val="0"/>
          <w:numId w:val="0"/>
        </w:numPr>
        <w:ind w:left="1800" w:firstLine="720"/>
      </w:pPr>
      <w:r>
        <w:t>"ipAddrV4" :</w:t>
      </w:r>
      <w:r>
        <w:tab/>
      </w:r>
      <w:r>
        <w:t>"&lt;ipAddrV4&gt;",</w:t>
      </w:r>
    </w:p>
    <w:p w:rsidR="00FA0420" w:rsidP="006C6448" w:rsidRDefault="00FA0420" w14:paraId="14C61F8E" w14:textId="5F4D9E46">
      <w:pPr>
        <w:pStyle w:val="FirstLevelBullet"/>
        <w:numPr>
          <w:ilvl w:val="0"/>
          <w:numId w:val="0"/>
        </w:numPr>
        <w:ind w:left="2520"/>
      </w:pPr>
      <w:r>
        <w:t>"defaultGatewayV4" :</w:t>
      </w:r>
      <w:r>
        <w:tab/>
      </w:r>
      <w:r>
        <w:t>"&lt;defaultGatewayV4&gt;",</w:t>
      </w:r>
    </w:p>
    <w:p w:rsidR="00FA0420" w:rsidP="006C6448" w:rsidRDefault="00FA0420" w14:paraId="2095AC5F" w14:textId="75E81B30">
      <w:pPr>
        <w:pStyle w:val="FirstLevelBullet"/>
        <w:numPr>
          <w:ilvl w:val="0"/>
          <w:numId w:val="0"/>
        </w:numPr>
        <w:ind w:left="1800" w:firstLine="720"/>
      </w:pPr>
      <w:r>
        <w:t>"statusV6" :</w:t>
      </w:r>
      <w:r>
        <w:tab/>
      </w:r>
      <w:r>
        <w:t>"&lt;statusV6&gt;",</w:t>
      </w:r>
    </w:p>
    <w:p w:rsidR="00FA0420" w:rsidP="006C6448" w:rsidRDefault="00FA0420" w14:paraId="37377C31" w14:textId="53844425">
      <w:pPr>
        <w:pStyle w:val="FirstLevelBullet"/>
        <w:numPr>
          <w:ilvl w:val="0"/>
          <w:numId w:val="0"/>
        </w:numPr>
        <w:ind w:left="1800" w:firstLine="720"/>
      </w:pPr>
      <w:r>
        <w:t>“ipAddrV6" :</w:t>
      </w:r>
      <w:r>
        <w:tab/>
      </w:r>
      <w:r>
        <w:t>"&lt;ipAddrV6&gt;",</w:t>
      </w:r>
    </w:p>
    <w:p w:rsidR="00FA0420" w:rsidP="00FA0420" w:rsidRDefault="00FA0420" w14:paraId="1A7B1163" w14:textId="7D2C1E71">
      <w:pPr>
        <w:pStyle w:val="FirstLevelBullet"/>
        <w:numPr>
          <w:ilvl w:val="0"/>
          <w:numId w:val="0"/>
        </w:numPr>
        <w:ind w:left="2160" w:firstLine="360"/>
      </w:pPr>
      <w:r>
        <w:t>"defaultGateway6" : "&lt;defaultGateway6&gt;"</w:t>
      </w:r>
      <w:r w:rsidDel="00FA0420">
        <w:t xml:space="preserve"> </w:t>
      </w:r>
      <w:r w:rsidR="009D2FD6">
        <w:t xml:space="preserve">      </w:t>
      </w:r>
      <w:r w:rsidR="009D2FD6">
        <w:tab/>
      </w:r>
    </w:p>
    <w:p w:rsidR="00AF2B33" w:rsidP="00FA0420" w:rsidRDefault="00AF2B33" w14:paraId="50F6D59C" w14:textId="38E3E954">
      <w:pPr>
        <w:pStyle w:val="FirstLevelBullet"/>
        <w:numPr>
          <w:ilvl w:val="0"/>
          <w:numId w:val="0"/>
        </w:numPr>
        <w:ind w:left="2160" w:firstLine="360"/>
      </w:pPr>
      <w:r>
        <w:t>}</w:t>
      </w:r>
    </w:p>
    <w:p w:rsidR="009D2FD6" w:rsidP="009D2FD6" w:rsidRDefault="009D2FD6" w14:paraId="146CD946" w14:textId="7DD91C82">
      <w:pPr>
        <w:pStyle w:val="FirstLevelBullet"/>
        <w:numPr>
          <w:ilvl w:val="0"/>
          <w:numId w:val="0"/>
        </w:numPr>
        <w:ind w:left="720" w:hanging="360"/>
      </w:pPr>
      <w:r>
        <w:tab/>
      </w:r>
      <w:r>
        <w:tab/>
      </w:r>
      <w:r>
        <w:tab/>
      </w:r>
      <w:r>
        <w:t>]</w:t>
      </w:r>
    </w:p>
    <w:p w:rsidR="001E0BF7" w:rsidP="001E0BF7" w:rsidRDefault="001E0BF7" w14:paraId="3C462B3A" w14:textId="77777777">
      <w:pPr>
        <w:pStyle w:val="FirstLevelBullet"/>
        <w:numPr>
          <w:ilvl w:val="0"/>
          <w:numId w:val="0"/>
        </w:numPr>
        <w:ind w:left="720" w:firstLine="360"/>
      </w:pPr>
      <w:r>
        <w:t>}</w:t>
      </w:r>
    </w:p>
    <w:p w:rsidR="001E0BF7" w:rsidP="001E0BF7" w:rsidRDefault="001E0BF7" w14:paraId="6AF52D47" w14:textId="77777777">
      <w:pPr>
        <w:pStyle w:val="FirstLevelBullet"/>
        <w:numPr>
          <w:ilvl w:val="0"/>
          <w:numId w:val="0"/>
        </w:numPr>
        <w:ind w:left="720" w:firstLine="360"/>
      </w:pPr>
      <w:r>
        <w:t>}</w:t>
      </w:r>
    </w:p>
    <w:p w:rsidRPr="00820762" w:rsidR="001E0BF7" w:rsidP="001E0BF7" w:rsidRDefault="001E0BF7" w14:paraId="5AD6FB7F" w14:textId="6D3524C5">
      <w:pPr>
        <w:pStyle w:val="ListParagraph"/>
        <w:numPr>
          <w:ilvl w:val="1"/>
          <w:numId w:val="9"/>
        </w:numPr>
      </w:pPr>
      <w:r>
        <w:t xml:space="preserve">Lấy thông tin </w:t>
      </w:r>
      <w:r w:rsidR="002363E5">
        <w:t>Network</w:t>
      </w:r>
      <w:r>
        <w:t xml:space="preserve"> thất bại:</w:t>
      </w:r>
    </w:p>
    <w:p w:rsidR="001E0BF7" w:rsidP="001E0BF7" w:rsidRDefault="001E0BF7" w14:paraId="047B16F9" w14:textId="77777777">
      <w:pPr>
        <w:pStyle w:val="FirstLevelBullet"/>
        <w:numPr>
          <w:ilvl w:val="0"/>
          <w:numId w:val="0"/>
        </w:numPr>
        <w:ind w:left="1080"/>
      </w:pPr>
      <w:r>
        <w:t>{</w:t>
      </w:r>
    </w:p>
    <w:p w:rsidR="001E0BF7" w:rsidP="001E0BF7" w:rsidRDefault="00183521" w14:paraId="012D0E26" w14:textId="679E6268">
      <w:pPr>
        <w:pStyle w:val="FirstLevelBullet"/>
        <w:numPr>
          <w:ilvl w:val="0"/>
          <w:numId w:val="0"/>
        </w:numPr>
        <w:ind w:left="1080"/>
      </w:pPr>
      <w:r>
        <w:t>“status”: &lt;ErrorCode&gt;</w:t>
      </w:r>
      <w:r w:rsidR="001E0BF7">
        <w:t>,</w:t>
      </w:r>
    </w:p>
    <w:p w:rsidR="001E0BF7" w:rsidP="001E0BF7" w:rsidRDefault="00B94824" w14:paraId="38848A6B" w14:textId="4BA785D7">
      <w:pPr>
        <w:pStyle w:val="FirstLevelBullet"/>
        <w:numPr>
          <w:ilvl w:val="0"/>
          <w:numId w:val="0"/>
        </w:numPr>
        <w:ind w:left="1080"/>
      </w:pPr>
      <w:r>
        <w:t>“message”: “&lt;message&gt;”</w:t>
      </w:r>
      <w:r w:rsidR="001E0BF7">
        <w:t>,</w:t>
      </w:r>
    </w:p>
    <w:p w:rsidR="00DD1C8F" w:rsidP="00DD1C8F" w:rsidRDefault="00DD1C8F" w14:paraId="4A4E07E8" w14:textId="2ED090AD">
      <w:pPr>
        <w:pStyle w:val="ListParagraph"/>
        <w:ind w:firstLine="360"/>
      </w:pPr>
      <w:r>
        <w:t xml:space="preserve">“requestId” : </w:t>
      </w:r>
      <w:r w:rsidR="003E0981">
        <w:t>&lt;requestId&gt;</w:t>
      </w:r>
      <w:r>
        <w:t>,</w:t>
      </w:r>
    </w:p>
    <w:p w:rsidR="001E0BF7" w:rsidP="001E0BF7" w:rsidRDefault="001E0BF7" w14:paraId="4FBEF0B4" w14:textId="77777777">
      <w:pPr>
        <w:pStyle w:val="FirstLevelBullet"/>
        <w:numPr>
          <w:ilvl w:val="0"/>
          <w:numId w:val="0"/>
        </w:numPr>
        <w:ind w:left="1080"/>
      </w:pPr>
      <w:r>
        <w:t>"data": {</w:t>
      </w:r>
    </w:p>
    <w:p w:rsidR="001E0BF7" w:rsidP="001E0BF7" w:rsidRDefault="001E0BF7" w14:paraId="6B2519C8" w14:textId="77777777">
      <w:pPr>
        <w:pStyle w:val="FirstLevelBullet"/>
        <w:numPr>
          <w:ilvl w:val="0"/>
          <w:numId w:val="0"/>
        </w:numPr>
        <w:ind w:left="1080"/>
      </w:pPr>
      <w:r>
        <w:t>}</w:t>
      </w:r>
    </w:p>
    <w:p w:rsidR="001E0BF7" w:rsidP="001E0BF7" w:rsidRDefault="001E0BF7" w14:paraId="095AF92F" w14:textId="77777777">
      <w:pPr>
        <w:pStyle w:val="FirstLevelBullet"/>
        <w:numPr>
          <w:ilvl w:val="0"/>
          <w:numId w:val="0"/>
        </w:numPr>
        <w:ind w:left="1080"/>
      </w:pPr>
      <w:r>
        <w:t>}</w:t>
      </w:r>
    </w:p>
    <w:p w:rsidRPr="00E71A83" w:rsidR="001E0BF7" w:rsidP="001E0BF7" w:rsidRDefault="001E0BF7" w14:paraId="0216265E" w14:textId="77777777">
      <w:pPr>
        <w:rPr>
          <w:b/>
          <w:bCs/>
        </w:rPr>
      </w:pPr>
      <w:r w:rsidRPr="00E71A83">
        <w:rPr>
          <w:b/>
          <w:bCs/>
        </w:rPr>
        <w:t>Mô tả tham số:</w:t>
      </w:r>
    </w:p>
    <w:p w:rsidR="002958FF" w:rsidP="002958FF" w:rsidRDefault="002958FF" w14:paraId="30DDF59D" w14:textId="778FB0E2">
      <w:pPr>
        <w:pStyle w:val="Caption"/>
        <w:keepNext/>
      </w:pPr>
      <w:bookmarkStart w:name="_Toc113971625" w:id="1179"/>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35</w:t>
      </w:r>
      <w:r>
        <w:fldChar w:fldCharType="end"/>
      </w:r>
      <w:r>
        <w:t xml:space="preserve"> Bảng mô tả tham số trong luồng điều khiển lấy thông tin mạng</w:t>
      </w:r>
      <w:bookmarkEnd w:id="1179"/>
    </w:p>
    <w:tbl>
      <w:tblPr>
        <w:tblStyle w:val="TableGrid"/>
        <w:tblW w:w="0" w:type="auto"/>
        <w:tblInd w:w="175" w:type="dxa"/>
        <w:tblLayout w:type="fixed"/>
        <w:tblLook w:val="04A0" w:firstRow="1" w:lastRow="0" w:firstColumn="1" w:lastColumn="0" w:noHBand="0" w:noVBand="1"/>
      </w:tblPr>
      <w:tblGrid>
        <w:gridCol w:w="654"/>
        <w:gridCol w:w="1345"/>
        <w:gridCol w:w="2951"/>
        <w:gridCol w:w="1080"/>
        <w:gridCol w:w="1530"/>
        <w:gridCol w:w="1490"/>
      </w:tblGrid>
      <w:tr w:rsidR="00C24F1F" w:rsidTr="006C6448" w14:paraId="13464ECA" w14:textId="77777777">
        <w:tc>
          <w:tcPr>
            <w:tcW w:w="654" w:type="dxa"/>
          </w:tcPr>
          <w:p w:rsidR="001E0BF7" w:rsidP="00E5021C" w:rsidRDefault="001E0BF7" w14:paraId="26CA90A8" w14:textId="77777777">
            <w:pPr>
              <w:pStyle w:val="ListParagraph"/>
              <w:ind w:left="0"/>
              <w:rPr>
                <w:b/>
                <w:bCs/>
              </w:rPr>
            </w:pPr>
            <w:r>
              <w:rPr>
                <w:b/>
                <w:bCs/>
              </w:rPr>
              <w:t>STT</w:t>
            </w:r>
          </w:p>
        </w:tc>
        <w:tc>
          <w:tcPr>
            <w:tcW w:w="1345" w:type="dxa"/>
          </w:tcPr>
          <w:p w:rsidR="001E0BF7" w:rsidP="00E5021C" w:rsidRDefault="001E0BF7" w14:paraId="441C52D4" w14:textId="77777777">
            <w:pPr>
              <w:pStyle w:val="ListParagraph"/>
              <w:ind w:left="0"/>
              <w:rPr>
                <w:b/>
                <w:bCs/>
              </w:rPr>
            </w:pPr>
            <w:r>
              <w:rPr>
                <w:b/>
                <w:bCs/>
              </w:rPr>
              <w:t>Tham số</w:t>
            </w:r>
          </w:p>
        </w:tc>
        <w:tc>
          <w:tcPr>
            <w:tcW w:w="2951" w:type="dxa"/>
          </w:tcPr>
          <w:p w:rsidR="001E0BF7" w:rsidP="00E5021C" w:rsidRDefault="001E0BF7" w14:paraId="0DA258AC" w14:textId="77777777">
            <w:pPr>
              <w:pStyle w:val="ListParagraph"/>
              <w:ind w:left="0"/>
              <w:rPr>
                <w:b/>
                <w:bCs/>
              </w:rPr>
            </w:pPr>
            <w:r>
              <w:rPr>
                <w:b/>
                <w:bCs/>
              </w:rPr>
              <w:t>Mô tả</w:t>
            </w:r>
          </w:p>
        </w:tc>
        <w:tc>
          <w:tcPr>
            <w:tcW w:w="1080" w:type="dxa"/>
          </w:tcPr>
          <w:p w:rsidR="001E0BF7" w:rsidP="00E5021C" w:rsidRDefault="001E0BF7" w14:paraId="2830872B" w14:textId="77777777">
            <w:pPr>
              <w:pStyle w:val="ListParagraph"/>
              <w:ind w:left="0"/>
              <w:rPr>
                <w:b/>
                <w:bCs/>
              </w:rPr>
            </w:pPr>
            <w:r>
              <w:rPr>
                <w:b/>
                <w:bCs/>
              </w:rPr>
              <w:t>Kiểu</w:t>
            </w:r>
          </w:p>
        </w:tc>
        <w:tc>
          <w:tcPr>
            <w:tcW w:w="1530" w:type="dxa"/>
          </w:tcPr>
          <w:p w:rsidR="001E0BF7" w:rsidP="00E5021C" w:rsidRDefault="001E0BF7" w14:paraId="68BE3770" w14:textId="77777777">
            <w:pPr>
              <w:pStyle w:val="ListParagraph"/>
              <w:ind w:left="0"/>
              <w:rPr>
                <w:b/>
                <w:bCs/>
              </w:rPr>
            </w:pPr>
            <w:r>
              <w:rPr>
                <w:b/>
                <w:bCs/>
              </w:rPr>
              <w:t>Giá trị</w:t>
            </w:r>
          </w:p>
        </w:tc>
        <w:tc>
          <w:tcPr>
            <w:tcW w:w="1490" w:type="dxa"/>
          </w:tcPr>
          <w:p w:rsidR="001E0BF7" w:rsidP="00E5021C" w:rsidRDefault="001E0BF7" w14:paraId="6461B414" w14:textId="77777777">
            <w:pPr>
              <w:pStyle w:val="ListParagraph"/>
              <w:ind w:left="0"/>
              <w:rPr>
                <w:b/>
                <w:bCs/>
              </w:rPr>
            </w:pPr>
            <w:r>
              <w:rPr>
                <w:b/>
                <w:bCs/>
              </w:rPr>
              <w:t>Json Key</w:t>
            </w:r>
          </w:p>
        </w:tc>
      </w:tr>
      <w:tr w:rsidR="00C24F1F" w:rsidTr="006C6448" w14:paraId="2E87AF4A" w14:textId="77777777">
        <w:trPr>
          <w:trHeight w:val="213"/>
        </w:trPr>
        <w:tc>
          <w:tcPr>
            <w:tcW w:w="654" w:type="dxa"/>
          </w:tcPr>
          <w:p w:rsidRPr="00020A9F" w:rsidR="001E0BF7" w:rsidP="00E5021C" w:rsidRDefault="001E0BF7" w14:paraId="0B4967F7" w14:textId="77777777">
            <w:pPr>
              <w:pStyle w:val="ListParagraph"/>
              <w:ind w:left="0"/>
            </w:pPr>
            <w:r w:rsidRPr="00020A9F">
              <w:t>1</w:t>
            </w:r>
          </w:p>
        </w:tc>
        <w:tc>
          <w:tcPr>
            <w:tcW w:w="1345" w:type="dxa"/>
          </w:tcPr>
          <w:p w:rsidRPr="00020A9F" w:rsidR="001E0BF7" w:rsidP="00E5021C" w:rsidRDefault="00FA0420" w14:paraId="1A261446" w14:textId="32F33D24">
            <w:pPr>
              <w:pStyle w:val="ListParagraph"/>
              <w:ind w:left="0"/>
            </w:pPr>
            <w:r>
              <w:t xml:space="preserve">Status </w:t>
            </w:r>
            <w:r w:rsidR="00B52111">
              <w:t>WAN IPv4</w:t>
            </w:r>
          </w:p>
        </w:tc>
        <w:tc>
          <w:tcPr>
            <w:tcW w:w="2951" w:type="dxa"/>
          </w:tcPr>
          <w:p w:rsidRPr="00020A9F" w:rsidR="001E0BF7" w:rsidP="00E5021C" w:rsidRDefault="00B52111" w14:paraId="41E474FB" w14:textId="387D5350">
            <w:pPr>
              <w:pStyle w:val="ListParagraph"/>
              <w:ind w:left="0"/>
            </w:pPr>
            <w:r>
              <w:t>Trạng thái hiện tại của WAN IPv4</w:t>
            </w:r>
            <w:r w:rsidR="00C24F1F">
              <w:t>. Trường hợp trạng thái là Down sẽ không có thông tin ipAddrV4 và defaultGatewayV4</w:t>
            </w:r>
          </w:p>
        </w:tc>
        <w:tc>
          <w:tcPr>
            <w:tcW w:w="1080" w:type="dxa"/>
          </w:tcPr>
          <w:p w:rsidRPr="00020A9F" w:rsidR="001E0BF7" w:rsidP="00E5021C" w:rsidRDefault="00B52111" w14:paraId="746899D2" w14:textId="3AF1F79C">
            <w:pPr>
              <w:pStyle w:val="ListParagraph"/>
              <w:ind w:left="0"/>
            </w:pPr>
            <w:r>
              <w:t>String</w:t>
            </w:r>
          </w:p>
        </w:tc>
        <w:tc>
          <w:tcPr>
            <w:tcW w:w="1530" w:type="dxa"/>
          </w:tcPr>
          <w:p w:rsidRPr="00020A9F" w:rsidR="001E0BF7" w:rsidP="00E5021C" w:rsidRDefault="00B52111" w14:paraId="6BE208EB" w14:textId="68B77DEA">
            <w:pPr>
              <w:pStyle w:val="ListParagraph"/>
              <w:ind w:left="0"/>
            </w:pPr>
            <w:r>
              <w:t>Up/Down</w:t>
            </w:r>
          </w:p>
        </w:tc>
        <w:tc>
          <w:tcPr>
            <w:tcW w:w="1490" w:type="dxa"/>
          </w:tcPr>
          <w:p w:rsidRPr="00020A9F" w:rsidR="001E0BF7" w:rsidP="00E5021C" w:rsidRDefault="00B52111" w14:paraId="597D147C" w14:textId="6FB4E373">
            <w:pPr>
              <w:pStyle w:val="ListParagraph"/>
              <w:ind w:left="0"/>
            </w:pPr>
            <w:r>
              <w:t>statusV4</w:t>
            </w:r>
          </w:p>
        </w:tc>
      </w:tr>
      <w:tr w:rsidR="00C24F1F" w:rsidTr="006C6448" w14:paraId="44D57AB8" w14:textId="77777777">
        <w:tc>
          <w:tcPr>
            <w:tcW w:w="654" w:type="dxa"/>
          </w:tcPr>
          <w:p w:rsidRPr="00020A9F" w:rsidR="001E0BF7" w:rsidP="00E5021C" w:rsidRDefault="001E0BF7" w14:paraId="265C8659" w14:textId="77777777">
            <w:pPr>
              <w:pStyle w:val="ListParagraph"/>
              <w:ind w:left="0"/>
            </w:pPr>
            <w:r>
              <w:t>2</w:t>
            </w:r>
          </w:p>
        </w:tc>
        <w:tc>
          <w:tcPr>
            <w:tcW w:w="1345" w:type="dxa"/>
          </w:tcPr>
          <w:p w:rsidRPr="00020A9F" w:rsidR="001E0BF7" w:rsidP="00E5021C" w:rsidRDefault="00B52111" w14:paraId="469ABD5A" w14:textId="0F9E5828">
            <w:pPr>
              <w:pStyle w:val="ListParagraph"/>
              <w:ind w:left="0"/>
            </w:pPr>
            <w:r>
              <w:t>IP WAN IPv4</w:t>
            </w:r>
          </w:p>
        </w:tc>
        <w:tc>
          <w:tcPr>
            <w:tcW w:w="2951" w:type="dxa"/>
          </w:tcPr>
          <w:p w:rsidR="001E0BF7" w:rsidP="00E5021C" w:rsidRDefault="00B52111" w14:paraId="395F084D" w14:textId="48A8BE2A">
            <w:pPr>
              <w:pStyle w:val="ListParagraph"/>
              <w:ind w:left="0"/>
            </w:pPr>
            <w:r>
              <w:t>Địa chỉ IP WAN IPv4</w:t>
            </w:r>
          </w:p>
        </w:tc>
        <w:tc>
          <w:tcPr>
            <w:tcW w:w="1080" w:type="dxa"/>
          </w:tcPr>
          <w:p w:rsidR="001E0BF7" w:rsidP="00E5021C" w:rsidRDefault="00B52111" w14:paraId="0DCE4D50" w14:textId="0C941D9D">
            <w:pPr>
              <w:pStyle w:val="ListParagraph"/>
              <w:ind w:left="0"/>
            </w:pPr>
            <w:r>
              <w:t>String</w:t>
            </w:r>
          </w:p>
        </w:tc>
        <w:tc>
          <w:tcPr>
            <w:tcW w:w="1530" w:type="dxa"/>
          </w:tcPr>
          <w:p w:rsidR="001E0BF7" w:rsidP="00E5021C" w:rsidRDefault="00B52111" w14:paraId="3E78B9A6" w14:textId="67D041E3">
            <w:pPr>
              <w:pStyle w:val="ListParagraph"/>
              <w:ind w:left="0"/>
            </w:pPr>
            <w:r>
              <w:t>Chuỗi ký tự dạng IPv4</w:t>
            </w:r>
          </w:p>
        </w:tc>
        <w:tc>
          <w:tcPr>
            <w:tcW w:w="1490" w:type="dxa"/>
          </w:tcPr>
          <w:p w:rsidR="001E0BF7" w:rsidP="00E5021C" w:rsidRDefault="00B52111" w14:paraId="3876E900" w14:textId="2940C709">
            <w:pPr>
              <w:pStyle w:val="ListParagraph"/>
              <w:ind w:left="0"/>
            </w:pPr>
            <w:r>
              <w:t>ipAddrV4</w:t>
            </w:r>
          </w:p>
        </w:tc>
      </w:tr>
      <w:tr w:rsidR="00C24F1F" w:rsidTr="006C6448" w14:paraId="1BB9C746" w14:textId="77777777">
        <w:tc>
          <w:tcPr>
            <w:tcW w:w="654" w:type="dxa"/>
          </w:tcPr>
          <w:p w:rsidRPr="00020A9F" w:rsidR="001E0BF7" w:rsidP="00E5021C" w:rsidRDefault="001E0BF7" w14:paraId="4CD1B6E4" w14:textId="77777777">
            <w:pPr>
              <w:pStyle w:val="ListParagraph"/>
              <w:ind w:left="0"/>
            </w:pPr>
            <w:r>
              <w:lastRenderedPageBreak/>
              <w:t>3</w:t>
            </w:r>
          </w:p>
        </w:tc>
        <w:tc>
          <w:tcPr>
            <w:tcW w:w="1345" w:type="dxa"/>
          </w:tcPr>
          <w:p w:rsidRPr="00020A9F" w:rsidR="001E0BF7" w:rsidP="00E5021C" w:rsidRDefault="00B52111" w14:paraId="24621EB3" w14:textId="3520642F">
            <w:pPr>
              <w:pStyle w:val="ListParagraph"/>
              <w:ind w:left="0"/>
            </w:pPr>
            <w:r>
              <w:t>Default Gateway WAN IPv4</w:t>
            </w:r>
          </w:p>
        </w:tc>
        <w:tc>
          <w:tcPr>
            <w:tcW w:w="2951" w:type="dxa"/>
          </w:tcPr>
          <w:p w:rsidR="001E0BF7" w:rsidP="00E5021C" w:rsidRDefault="00B52111" w14:paraId="634072A5" w14:textId="36B03697">
            <w:pPr>
              <w:pStyle w:val="ListParagraph"/>
              <w:ind w:left="0"/>
            </w:pPr>
            <w:r>
              <w:t>Địa chỉ Default Gateway WAN IPv4</w:t>
            </w:r>
          </w:p>
        </w:tc>
        <w:tc>
          <w:tcPr>
            <w:tcW w:w="1080" w:type="dxa"/>
          </w:tcPr>
          <w:p w:rsidR="001E0BF7" w:rsidP="00E5021C" w:rsidRDefault="00B52111" w14:paraId="3A7B17EE" w14:textId="212B1EB1">
            <w:pPr>
              <w:pStyle w:val="ListParagraph"/>
              <w:ind w:left="0"/>
            </w:pPr>
            <w:r>
              <w:t>String</w:t>
            </w:r>
          </w:p>
        </w:tc>
        <w:tc>
          <w:tcPr>
            <w:tcW w:w="1530" w:type="dxa"/>
          </w:tcPr>
          <w:p w:rsidR="001E0BF7" w:rsidP="00E5021C" w:rsidRDefault="00B52111" w14:paraId="1F51E632" w14:textId="1DB7E205">
            <w:pPr>
              <w:pStyle w:val="ListParagraph"/>
              <w:ind w:left="0"/>
            </w:pPr>
            <w:r>
              <w:t>Chuỗi ký tự dạng IPv4</w:t>
            </w:r>
          </w:p>
        </w:tc>
        <w:tc>
          <w:tcPr>
            <w:tcW w:w="1490" w:type="dxa"/>
          </w:tcPr>
          <w:p w:rsidR="001E0BF7" w:rsidP="00E5021C" w:rsidRDefault="00B52111" w14:paraId="23F8D2C0" w14:textId="0E452BFE">
            <w:pPr>
              <w:pStyle w:val="ListParagraph"/>
              <w:ind w:left="0"/>
            </w:pPr>
            <w:r>
              <w:t>defaultGatewayV4</w:t>
            </w:r>
          </w:p>
        </w:tc>
      </w:tr>
      <w:tr w:rsidR="00C24F1F" w:rsidTr="006C6448" w14:paraId="2151BB41" w14:textId="77777777">
        <w:tc>
          <w:tcPr>
            <w:tcW w:w="654" w:type="dxa"/>
          </w:tcPr>
          <w:p w:rsidR="00B52111" w:rsidP="00B52111" w:rsidRDefault="00B52111" w14:paraId="7C7BF8C6" w14:textId="17FD4CBE">
            <w:pPr>
              <w:pStyle w:val="ListParagraph"/>
              <w:ind w:left="0"/>
            </w:pPr>
            <w:r>
              <w:t>4</w:t>
            </w:r>
          </w:p>
        </w:tc>
        <w:tc>
          <w:tcPr>
            <w:tcW w:w="1345" w:type="dxa"/>
          </w:tcPr>
          <w:p w:rsidR="00B52111" w:rsidP="00B52111" w:rsidRDefault="00B52111" w14:paraId="3B03B632" w14:textId="0EB571E3">
            <w:pPr>
              <w:pStyle w:val="ListParagraph"/>
              <w:ind w:left="0"/>
            </w:pPr>
            <w:r>
              <w:t>Status WAN IPv6</w:t>
            </w:r>
          </w:p>
        </w:tc>
        <w:tc>
          <w:tcPr>
            <w:tcW w:w="2951" w:type="dxa"/>
          </w:tcPr>
          <w:p w:rsidR="00B52111" w:rsidP="00B52111" w:rsidRDefault="00B52111" w14:paraId="18717628" w14:textId="61DED74C">
            <w:pPr>
              <w:pStyle w:val="ListParagraph"/>
              <w:ind w:left="0"/>
            </w:pPr>
            <w:r>
              <w:t>Trạng thái hiện tại của WAN IPv6</w:t>
            </w:r>
          </w:p>
        </w:tc>
        <w:tc>
          <w:tcPr>
            <w:tcW w:w="1080" w:type="dxa"/>
          </w:tcPr>
          <w:p w:rsidR="00B52111" w:rsidP="00B52111" w:rsidRDefault="00B52111" w14:paraId="53CE95C7" w14:textId="786EDD96">
            <w:pPr>
              <w:pStyle w:val="ListParagraph"/>
              <w:ind w:left="0"/>
            </w:pPr>
            <w:r>
              <w:t>String</w:t>
            </w:r>
          </w:p>
        </w:tc>
        <w:tc>
          <w:tcPr>
            <w:tcW w:w="1530" w:type="dxa"/>
          </w:tcPr>
          <w:p w:rsidR="00B52111" w:rsidP="00B52111" w:rsidRDefault="00B52111" w14:paraId="3754C471" w14:textId="5037B6F5">
            <w:pPr>
              <w:pStyle w:val="ListParagraph"/>
              <w:ind w:left="0"/>
            </w:pPr>
            <w:r>
              <w:t>Up/Down</w:t>
            </w:r>
          </w:p>
        </w:tc>
        <w:tc>
          <w:tcPr>
            <w:tcW w:w="1490" w:type="dxa"/>
          </w:tcPr>
          <w:p w:rsidR="00B52111" w:rsidP="00B52111" w:rsidRDefault="00B52111" w14:paraId="4A00F206" w14:textId="3CF6638A">
            <w:pPr>
              <w:pStyle w:val="ListParagraph"/>
              <w:ind w:left="0"/>
            </w:pPr>
            <w:r>
              <w:t>statusV6</w:t>
            </w:r>
          </w:p>
        </w:tc>
      </w:tr>
      <w:tr w:rsidR="00C24F1F" w:rsidTr="006C6448" w14:paraId="755807D2" w14:textId="77777777">
        <w:tc>
          <w:tcPr>
            <w:tcW w:w="654" w:type="dxa"/>
          </w:tcPr>
          <w:p w:rsidR="00B52111" w:rsidP="00B52111" w:rsidRDefault="00B52111" w14:paraId="1355C177" w14:textId="13CC67DD">
            <w:pPr>
              <w:pStyle w:val="ListParagraph"/>
              <w:ind w:left="0"/>
            </w:pPr>
            <w:r>
              <w:t>5</w:t>
            </w:r>
          </w:p>
        </w:tc>
        <w:tc>
          <w:tcPr>
            <w:tcW w:w="1345" w:type="dxa"/>
          </w:tcPr>
          <w:p w:rsidR="00B52111" w:rsidP="00B52111" w:rsidRDefault="00B52111" w14:paraId="5BEBA21C" w14:textId="5355724F">
            <w:pPr>
              <w:pStyle w:val="ListParagraph"/>
              <w:ind w:left="0"/>
            </w:pPr>
            <w:r>
              <w:t>IP WAN IPv6</w:t>
            </w:r>
          </w:p>
        </w:tc>
        <w:tc>
          <w:tcPr>
            <w:tcW w:w="2951" w:type="dxa"/>
          </w:tcPr>
          <w:p w:rsidR="00B52111" w:rsidP="00B52111" w:rsidRDefault="00B52111" w14:paraId="79B6E8A1" w14:textId="100F1DFD">
            <w:pPr>
              <w:pStyle w:val="ListParagraph"/>
              <w:ind w:left="0"/>
            </w:pPr>
            <w:r>
              <w:t>Địa chỉ IP WAN IPv6</w:t>
            </w:r>
          </w:p>
        </w:tc>
        <w:tc>
          <w:tcPr>
            <w:tcW w:w="1080" w:type="dxa"/>
          </w:tcPr>
          <w:p w:rsidR="00B52111" w:rsidP="00B52111" w:rsidRDefault="00B52111" w14:paraId="79076E3B" w14:textId="605E6D47">
            <w:pPr>
              <w:pStyle w:val="ListParagraph"/>
              <w:ind w:left="0"/>
            </w:pPr>
            <w:r>
              <w:t>String</w:t>
            </w:r>
          </w:p>
        </w:tc>
        <w:tc>
          <w:tcPr>
            <w:tcW w:w="1530" w:type="dxa"/>
          </w:tcPr>
          <w:p w:rsidR="00B52111" w:rsidP="00B52111" w:rsidRDefault="00B52111" w14:paraId="2D1CD67B" w14:textId="2193143D">
            <w:pPr>
              <w:pStyle w:val="ListParagraph"/>
              <w:ind w:left="0"/>
            </w:pPr>
            <w:r>
              <w:t>Chuỗi ký tự dạng IPv4</w:t>
            </w:r>
          </w:p>
        </w:tc>
        <w:tc>
          <w:tcPr>
            <w:tcW w:w="1490" w:type="dxa"/>
          </w:tcPr>
          <w:p w:rsidR="00B52111" w:rsidP="00B52111" w:rsidRDefault="00B52111" w14:paraId="465CE8B3" w14:textId="2EFE2BDB">
            <w:pPr>
              <w:pStyle w:val="ListParagraph"/>
              <w:ind w:left="0"/>
            </w:pPr>
            <w:r>
              <w:t>ipAddrV6</w:t>
            </w:r>
          </w:p>
        </w:tc>
      </w:tr>
      <w:tr w:rsidR="00C24F1F" w:rsidTr="006C6448" w14:paraId="3CABB7B0" w14:textId="77777777">
        <w:tc>
          <w:tcPr>
            <w:tcW w:w="654" w:type="dxa"/>
          </w:tcPr>
          <w:p w:rsidR="00B52111" w:rsidP="00B52111" w:rsidRDefault="00B52111" w14:paraId="54EE2791" w14:textId="7380F3E0">
            <w:pPr>
              <w:pStyle w:val="ListParagraph"/>
              <w:ind w:left="0"/>
            </w:pPr>
            <w:r>
              <w:t>6</w:t>
            </w:r>
          </w:p>
        </w:tc>
        <w:tc>
          <w:tcPr>
            <w:tcW w:w="1345" w:type="dxa"/>
          </w:tcPr>
          <w:p w:rsidR="00B52111" w:rsidP="00B52111" w:rsidRDefault="00B52111" w14:paraId="4F70C56F" w14:textId="67E54C32">
            <w:pPr>
              <w:pStyle w:val="ListParagraph"/>
              <w:ind w:left="0"/>
            </w:pPr>
            <w:r>
              <w:t>Default Gateway WAN IPv6</w:t>
            </w:r>
          </w:p>
        </w:tc>
        <w:tc>
          <w:tcPr>
            <w:tcW w:w="2951" w:type="dxa"/>
          </w:tcPr>
          <w:p w:rsidR="00B52111" w:rsidP="00B52111" w:rsidRDefault="00B52111" w14:paraId="34531269" w14:textId="62A8F99F">
            <w:pPr>
              <w:pStyle w:val="ListParagraph"/>
              <w:ind w:left="0"/>
            </w:pPr>
            <w:r>
              <w:t>Địa chỉ Default Gateway WAN IPv6</w:t>
            </w:r>
            <w:r w:rsidR="00C24F1F">
              <w:t>. Trường hợp trạng thái là Down sẽ không có thông tin ipAddrV6 và defaultGatewayV6</w:t>
            </w:r>
          </w:p>
        </w:tc>
        <w:tc>
          <w:tcPr>
            <w:tcW w:w="1080" w:type="dxa"/>
          </w:tcPr>
          <w:p w:rsidR="00B52111" w:rsidP="00B52111" w:rsidRDefault="00B52111" w14:paraId="71F60CE0" w14:textId="6D25D91F">
            <w:pPr>
              <w:pStyle w:val="ListParagraph"/>
              <w:ind w:left="0"/>
            </w:pPr>
            <w:r>
              <w:t>String</w:t>
            </w:r>
          </w:p>
        </w:tc>
        <w:tc>
          <w:tcPr>
            <w:tcW w:w="1530" w:type="dxa"/>
          </w:tcPr>
          <w:p w:rsidR="00B52111" w:rsidP="00B52111" w:rsidRDefault="00B52111" w14:paraId="0758D933" w14:textId="6007693B">
            <w:pPr>
              <w:pStyle w:val="ListParagraph"/>
              <w:ind w:left="0"/>
            </w:pPr>
            <w:r>
              <w:t>Chuỗi ký tự dạng IPv4</w:t>
            </w:r>
          </w:p>
        </w:tc>
        <w:tc>
          <w:tcPr>
            <w:tcW w:w="1490" w:type="dxa"/>
          </w:tcPr>
          <w:p w:rsidR="00B52111" w:rsidP="00B52111" w:rsidRDefault="00B52111" w14:paraId="76913BB0" w14:textId="077D3257">
            <w:pPr>
              <w:pStyle w:val="ListParagraph"/>
              <w:ind w:left="0"/>
            </w:pPr>
            <w:r>
              <w:t>defaultGatewayV6</w:t>
            </w:r>
          </w:p>
        </w:tc>
      </w:tr>
    </w:tbl>
    <w:p w:rsidR="00A4784B" w:rsidP="0043581E" w:rsidRDefault="00A4784B" w14:paraId="347DDAE3" w14:textId="19C5E6EF"/>
    <w:p w:rsidR="00111C87" w:rsidP="0043581E" w:rsidRDefault="00111C87" w14:paraId="58390C61" w14:textId="7963119A"/>
    <w:p w:rsidR="0082534C" w:rsidRDefault="633E3513" w14:paraId="1AED96B6" w14:textId="52C19A63">
      <w:pPr>
        <w:pStyle w:val="Heading2"/>
      </w:pPr>
      <w:bookmarkStart w:name="_Toc113971554" w:id="1180"/>
      <w:r>
        <w:t xml:space="preserve">Tính năng Ping qua </w:t>
      </w:r>
      <w:r w:rsidR="3C4AA7B0">
        <w:t>Mobile App</w:t>
      </w:r>
      <w:bookmarkEnd w:id="1180"/>
    </w:p>
    <w:tbl>
      <w:tblPr>
        <w:tblStyle w:val="TableGrid"/>
        <w:tblW w:w="0" w:type="auto"/>
        <w:tblLook w:val="04A0" w:firstRow="1" w:lastRow="0" w:firstColumn="1" w:lastColumn="0" w:noHBand="0" w:noVBand="1"/>
      </w:tblPr>
      <w:tblGrid>
        <w:gridCol w:w="1885"/>
        <w:gridCol w:w="7340"/>
      </w:tblGrid>
      <w:tr w:rsidR="0082534C" w:rsidTr="00E5021C" w14:paraId="4A640F33" w14:textId="77777777">
        <w:tc>
          <w:tcPr>
            <w:tcW w:w="1885" w:type="dxa"/>
          </w:tcPr>
          <w:p w:rsidR="0082534C" w:rsidP="00E5021C" w:rsidRDefault="0082534C" w14:paraId="27BB9305" w14:textId="77777777">
            <w:r>
              <w:t>ID</w:t>
            </w:r>
          </w:p>
        </w:tc>
        <w:tc>
          <w:tcPr>
            <w:tcW w:w="7340" w:type="dxa"/>
          </w:tcPr>
          <w:p w:rsidR="0082534C" w:rsidP="00E5021C" w:rsidRDefault="0082534C" w14:paraId="6203E48E" w14:textId="5EDF8DE5">
            <w:r>
              <w:t>CN-1</w:t>
            </w:r>
            <w:r w:rsidR="000409DA">
              <w:t>7</w:t>
            </w:r>
          </w:p>
        </w:tc>
      </w:tr>
      <w:tr w:rsidR="0082534C" w:rsidTr="00E5021C" w14:paraId="3540F48E" w14:textId="77777777">
        <w:tc>
          <w:tcPr>
            <w:tcW w:w="1885" w:type="dxa"/>
          </w:tcPr>
          <w:p w:rsidR="0082534C" w:rsidP="00E5021C" w:rsidRDefault="0082534C" w14:paraId="7BA7FBC7" w14:textId="77777777">
            <w:r>
              <w:t>Name</w:t>
            </w:r>
          </w:p>
        </w:tc>
        <w:tc>
          <w:tcPr>
            <w:tcW w:w="7340" w:type="dxa"/>
          </w:tcPr>
          <w:p w:rsidR="0082534C" w:rsidP="00E5021C" w:rsidRDefault="0082534C" w14:paraId="767302D7" w14:textId="41536FF2">
            <w:r>
              <w:t xml:space="preserve">Tính năng Ping qua </w:t>
            </w:r>
            <w:r w:rsidR="007A6979">
              <w:t>Mobile App</w:t>
            </w:r>
          </w:p>
        </w:tc>
      </w:tr>
      <w:tr w:rsidR="0082534C" w:rsidTr="00E5021C" w14:paraId="5A147F1E" w14:textId="77777777">
        <w:tc>
          <w:tcPr>
            <w:tcW w:w="1885" w:type="dxa"/>
          </w:tcPr>
          <w:p w:rsidR="0082534C" w:rsidP="00E5021C" w:rsidRDefault="0082534C" w14:paraId="17F2CE92" w14:textId="77777777">
            <w:r>
              <w:t>Description</w:t>
            </w:r>
          </w:p>
        </w:tc>
        <w:tc>
          <w:tcPr>
            <w:tcW w:w="7340" w:type="dxa"/>
          </w:tcPr>
          <w:p w:rsidR="0082534C" w:rsidP="00E5021C" w:rsidRDefault="0082534C" w14:paraId="58EB687E" w14:textId="1CA0A0C1">
            <w:r>
              <w:t>Người quản trị điều khiển ONT thực hiện lệnh Ping đến một địa chỉ đích mong muốn</w:t>
            </w:r>
          </w:p>
        </w:tc>
      </w:tr>
      <w:tr w:rsidR="0082534C" w:rsidTr="00E5021C" w14:paraId="2FEAA980" w14:textId="77777777">
        <w:tc>
          <w:tcPr>
            <w:tcW w:w="1885" w:type="dxa"/>
          </w:tcPr>
          <w:p w:rsidR="0082534C" w:rsidP="00E5021C" w:rsidRDefault="0082534C" w14:paraId="5F5D7777" w14:textId="77777777">
            <w:r>
              <w:t>Actor</w:t>
            </w:r>
          </w:p>
        </w:tc>
        <w:tc>
          <w:tcPr>
            <w:tcW w:w="7340" w:type="dxa"/>
          </w:tcPr>
          <w:p w:rsidR="0082534C" w:rsidP="00E5021C" w:rsidRDefault="0082534C" w14:paraId="1FBCFAB5" w14:textId="77777777">
            <w:r>
              <w:t>Admin</w:t>
            </w:r>
          </w:p>
        </w:tc>
      </w:tr>
      <w:tr w:rsidR="0082534C" w:rsidTr="00E5021C" w14:paraId="4677694F" w14:textId="77777777">
        <w:tc>
          <w:tcPr>
            <w:tcW w:w="1885" w:type="dxa"/>
          </w:tcPr>
          <w:p w:rsidR="0082534C" w:rsidP="00E5021C" w:rsidRDefault="0082534C" w14:paraId="587572BC" w14:textId="77777777">
            <w:r>
              <w:t>Pre-condition</w:t>
            </w:r>
          </w:p>
        </w:tc>
        <w:tc>
          <w:tcPr>
            <w:tcW w:w="7340" w:type="dxa"/>
          </w:tcPr>
          <w:p w:rsidR="0082534C" w:rsidP="00E5021C" w:rsidRDefault="0082534C" w14:paraId="2CBF6AF8" w14:textId="38FA6404">
            <w:r>
              <w:t xml:space="preserve">Thiết bị hoạt động bình thường, </w:t>
            </w:r>
            <w:r w:rsidR="007A6979">
              <w:t>Mobile App</w:t>
            </w:r>
            <w:r>
              <w:t xml:space="preserve"> đã đăng nhập thành công vào thiết bị và được cấp phiên truy nhập</w:t>
            </w:r>
          </w:p>
        </w:tc>
      </w:tr>
      <w:tr w:rsidR="0082534C" w:rsidTr="00E5021C" w14:paraId="4342E3E3" w14:textId="77777777">
        <w:tc>
          <w:tcPr>
            <w:tcW w:w="1885" w:type="dxa"/>
          </w:tcPr>
          <w:p w:rsidR="0082534C" w:rsidP="00E5021C" w:rsidRDefault="0082534C" w14:paraId="6E0FE4E5" w14:textId="77777777">
            <w:r>
              <w:t>Post-condition</w:t>
            </w:r>
          </w:p>
        </w:tc>
        <w:tc>
          <w:tcPr>
            <w:tcW w:w="7340" w:type="dxa"/>
          </w:tcPr>
          <w:p w:rsidR="0082534C" w:rsidP="00E5021C" w:rsidRDefault="0082534C" w14:paraId="72CD264A" w14:textId="78DBC3C4">
            <w:r>
              <w:t xml:space="preserve">Thiết bị phản hồi đầy đủ thông tin cho </w:t>
            </w:r>
            <w:r w:rsidR="007A6979">
              <w:t>Mobile App</w:t>
            </w:r>
            <w:r>
              <w:t xml:space="preserve"> và thực hiện thay đổi cấu hình</w:t>
            </w:r>
          </w:p>
        </w:tc>
      </w:tr>
    </w:tbl>
    <w:p w:rsidR="0082534C" w:rsidP="0082534C" w:rsidRDefault="0082534C" w14:paraId="782D50CE" w14:textId="77777777"/>
    <w:p w:rsidR="0082534C" w:rsidP="0082534C" w:rsidRDefault="0082534C" w14:paraId="7D81EAC4" w14:textId="21F24000">
      <w:pPr>
        <w:pStyle w:val="Heading3"/>
      </w:pPr>
      <w:bookmarkStart w:name="_Toc113971555" w:id="1181"/>
      <w:r>
        <w:t xml:space="preserve">Usecase – Điều khiển Ping qua </w:t>
      </w:r>
      <w:r w:rsidR="007A6979">
        <w:t>Mobile App</w:t>
      </w:r>
      <w:bookmarkEnd w:id="1181"/>
    </w:p>
    <w:tbl>
      <w:tblPr>
        <w:tblStyle w:val="TableGrid"/>
        <w:tblW w:w="0" w:type="auto"/>
        <w:tblLook w:val="04A0" w:firstRow="1" w:lastRow="0" w:firstColumn="1" w:lastColumn="0" w:noHBand="0" w:noVBand="1"/>
      </w:tblPr>
      <w:tblGrid>
        <w:gridCol w:w="1885"/>
        <w:gridCol w:w="7340"/>
      </w:tblGrid>
      <w:tr w:rsidR="0082534C" w:rsidTr="3BF1215F" w14:paraId="6A468EF6" w14:textId="77777777">
        <w:tc>
          <w:tcPr>
            <w:tcW w:w="1885" w:type="dxa"/>
          </w:tcPr>
          <w:p w:rsidR="0082534C" w:rsidP="00E5021C" w:rsidRDefault="0082534C" w14:paraId="7C184BD3" w14:textId="77777777">
            <w:r>
              <w:t>ID</w:t>
            </w:r>
          </w:p>
        </w:tc>
        <w:tc>
          <w:tcPr>
            <w:tcW w:w="7340" w:type="dxa"/>
          </w:tcPr>
          <w:p w:rsidR="0082534C" w:rsidP="00E5021C" w:rsidRDefault="0082534C" w14:paraId="4B21C9C6" w14:textId="06900F7B">
            <w:r>
              <w:t>UC-</w:t>
            </w:r>
            <w:r w:rsidR="000409DA">
              <w:t>38</w:t>
            </w:r>
          </w:p>
        </w:tc>
      </w:tr>
      <w:tr w:rsidR="0082534C" w:rsidTr="3BF1215F" w14:paraId="5B0864CD" w14:textId="77777777">
        <w:tc>
          <w:tcPr>
            <w:tcW w:w="1885" w:type="dxa"/>
          </w:tcPr>
          <w:p w:rsidR="0082534C" w:rsidP="00E5021C" w:rsidRDefault="0082534C" w14:paraId="2FE771FF" w14:textId="77777777">
            <w:r>
              <w:t>Name</w:t>
            </w:r>
          </w:p>
        </w:tc>
        <w:tc>
          <w:tcPr>
            <w:tcW w:w="7340" w:type="dxa"/>
          </w:tcPr>
          <w:p w:rsidR="0082534C" w:rsidP="00E5021C" w:rsidRDefault="00863B27" w14:paraId="5D0D1C6D" w14:textId="5FAE9109">
            <w:r>
              <w:t xml:space="preserve">Điều khiển Ping qua </w:t>
            </w:r>
            <w:r w:rsidR="007A6979">
              <w:t>Mobile App</w:t>
            </w:r>
          </w:p>
        </w:tc>
      </w:tr>
      <w:tr w:rsidR="0082534C" w:rsidTr="3BF1215F" w14:paraId="13DA5AC8" w14:textId="77777777">
        <w:tc>
          <w:tcPr>
            <w:tcW w:w="1885" w:type="dxa"/>
          </w:tcPr>
          <w:p w:rsidR="0082534C" w:rsidP="00E5021C" w:rsidRDefault="0082534C" w14:paraId="6C0FF931" w14:textId="77777777">
            <w:r>
              <w:t>Description</w:t>
            </w:r>
          </w:p>
        </w:tc>
        <w:tc>
          <w:tcPr>
            <w:tcW w:w="7340" w:type="dxa"/>
          </w:tcPr>
          <w:p w:rsidR="0082534C" w:rsidP="00E5021C" w:rsidRDefault="007A6979" w14:paraId="3BD7BC25" w14:textId="46FEFEAE">
            <w:pPr>
              <w:pStyle w:val="FirstLevelBullet"/>
            </w:pPr>
            <w:r>
              <w:t>Mobile App</w:t>
            </w:r>
            <w:r w:rsidR="0082534C">
              <w:t xml:space="preserve"> gửi yêu cầu thực hiện </w:t>
            </w:r>
            <w:r w:rsidR="00863B27">
              <w:t>Ping đến ONT</w:t>
            </w:r>
          </w:p>
          <w:p w:rsidR="0021332D" w:rsidRDefault="0742365A" w14:paraId="625CC92F" w14:textId="71E3DBC6">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607502" w:rsidP="006C6448" w:rsidRDefault="0082534C" w14:paraId="107F70A8" w14:textId="77777777">
            <w:pPr>
              <w:pStyle w:val="FirstLevelBullet"/>
            </w:pPr>
            <w:r>
              <w:lastRenderedPageBreak/>
              <w:t xml:space="preserve">ONT nhận yêu cầu, xử lý </w:t>
            </w:r>
            <w:r w:rsidR="00607502">
              <w:t>thực hiện ping. Mobile App cần chờ ONT thực hiện ping xong và trả về kết quả.</w:t>
            </w:r>
          </w:p>
          <w:p w:rsidR="006F40D9" w:rsidP="006C6448" w:rsidRDefault="00607502" w14:paraId="317FEE01" w14:textId="5DE02A61">
            <w:pPr>
              <w:pStyle w:val="FirstLevelBullet"/>
            </w:pPr>
            <w:r>
              <w:t>Trường hợp ONT xử lý được request</w:t>
            </w:r>
            <w:r w:rsidR="00EA6B8E">
              <w:t xml:space="preserve"> thành công sẽ</w:t>
            </w:r>
            <w:r>
              <w:t xml:space="preserve"> trả về kết quả ping cho Mobile App. Trường hợp ONT không xử lý được request hoặc gặp lỗi sẽ trả về mã lỗi. </w:t>
            </w:r>
          </w:p>
        </w:tc>
      </w:tr>
      <w:tr w:rsidR="0082534C" w:rsidTr="3BF1215F" w14:paraId="0B8B8068" w14:textId="77777777">
        <w:tc>
          <w:tcPr>
            <w:tcW w:w="1885" w:type="dxa"/>
          </w:tcPr>
          <w:p w:rsidR="0082534C" w:rsidP="00E5021C" w:rsidRDefault="0082534C" w14:paraId="3AD969E5" w14:textId="77777777">
            <w:r>
              <w:lastRenderedPageBreak/>
              <w:t>Actor</w:t>
            </w:r>
          </w:p>
        </w:tc>
        <w:tc>
          <w:tcPr>
            <w:tcW w:w="7340" w:type="dxa"/>
          </w:tcPr>
          <w:p w:rsidR="0082534C" w:rsidP="00E5021C" w:rsidRDefault="0082534C" w14:paraId="41C05BB8" w14:textId="77777777">
            <w:r>
              <w:t>Admin</w:t>
            </w:r>
          </w:p>
        </w:tc>
      </w:tr>
      <w:tr w:rsidR="0082534C" w:rsidTr="3BF1215F" w14:paraId="7D8C1ACB" w14:textId="77777777">
        <w:tc>
          <w:tcPr>
            <w:tcW w:w="1885" w:type="dxa"/>
          </w:tcPr>
          <w:p w:rsidR="0082534C" w:rsidP="00E5021C" w:rsidRDefault="0082534C" w14:paraId="01C9D21A" w14:textId="77777777">
            <w:r>
              <w:t>Pre-condition</w:t>
            </w:r>
          </w:p>
        </w:tc>
        <w:tc>
          <w:tcPr>
            <w:tcW w:w="7340" w:type="dxa"/>
          </w:tcPr>
          <w:p w:rsidR="0082534C" w:rsidP="00E5021C" w:rsidRDefault="0082534C" w14:paraId="368DEB64" w14:textId="7BC6B1E3">
            <w:r>
              <w:t xml:space="preserve">Thiết bị hoạt động bình thường, </w:t>
            </w:r>
            <w:r w:rsidR="007A6979">
              <w:t>Mobile App</w:t>
            </w:r>
            <w:r>
              <w:t xml:space="preserve"> đã đăng nhập thành công vào thiết bị và được cấp phiên truy nhập</w:t>
            </w:r>
          </w:p>
        </w:tc>
      </w:tr>
      <w:tr w:rsidR="0082534C" w:rsidTr="3BF1215F" w14:paraId="5F6A725F" w14:textId="77777777">
        <w:tc>
          <w:tcPr>
            <w:tcW w:w="1885" w:type="dxa"/>
          </w:tcPr>
          <w:p w:rsidR="0082534C" w:rsidP="00E5021C" w:rsidRDefault="0082534C" w14:paraId="02ECC8D3" w14:textId="77777777">
            <w:r>
              <w:t>Post-condition</w:t>
            </w:r>
          </w:p>
        </w:tc>
        <w:tc>
          <w:tcPr>
            <w:tcW w:w="7340" w:type="dxa"/>
          </w:tcPr>
          <w:p w:rsidR="0082534C" w:rsidP="00E5021C" w:rsidRDefault="0082534C" w14:paraId="50E0E97E" w14:textId="10A34BD3">
            <w:r>
              <w:t xml:space="preserve">Thiết bị phản hồi đầy đủ các thông tin cho </w:t>
            </w:r>
            <w:r w:rsidR="007A6979">
              <w:t>Mobile App</w:t>
            </w:r>
          </w:p>
        </w:tc>
      </w:tr>
    </w:tbl>
    <w:p w:rsidRPr="00A13CE7" w:rsidR="0082534C" w:rsidP="0082534C" w:rsidRDefault="0082534C" w14:paraId="11B29110" w14:textId="77777777"/>
    <w:p w:rsidR="0082534C" w:rsidP="0082534C" w:rsidRDefault="0082534C" w14:paraId="0A73D188" w14:textId="77777777">
      <w:pPr>
        <w:rPr>
          <w:b/>
          <w:bCs/>
        </w:rPr>
      </w:pPr>
      <w:r w:rsidRPr="003C44BD">
        <w:rPr>
          <w:b/>
          <w:bCs/>
        </w:rPr>
        <w:t>Luồng dữ liệu:</w:t>
      </w:r>
    </w:p>
    <w:p w:rsidR="00881A01" w:rsidP="002611CE" w:rsidRDefault="00607502" w14:paraId="6CF74F70" w14:textId="257E8789">
      <w:pPr>
        <w:pStyle w:val="ANSVNormal1"/>
        <w:keepNext/>
        <w:jc w:val="center"/>
      </w:pPr>
      <w:r w:rsidRPr="00607502">
        <w:drawing>
          <wp:inline distT="0" distB="0" distL="0" distR="0" wp14:anchorId="0F7FEAA1" wp14:editId="20EA4FBE">
            <wp:extent cx="5864225" cy="3368643"/>
            <wp:effectExtent l="0" t="0" r="3175" b="3810"/>
            <wp:docPr id="16" name="Picture 16" descr="C:\Users\toantk\Downloads\onelink_new-Tran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C:\Users\toantk\Downloads\onelink_new-Trang-22.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64225" cy="3368643"/>
                    </a:xfrm>
                    <a:prstGeom prst="rect">
                      <a:avLst/>
                    </a:prstGeom>
                    <a:noFill/>
                    <a:ln>
                      <a:noFill/>
                    </a:ln>
                  </pic:spPr>
                </pic:pic>
              </a:graphicData>
            </a:graphic>
          </wp:inline>
        </w:drawing>
      </w:r>
    </w:p>
    <w:p w:rsidR="00B1224B" w:rsidP="006C6448" w:rsidRDefault="00881A01" w14:paraId="5F165E66" w14:textId="0156863B">
      <w:pPr>
        <w:pStyle w:val="Caption"/>
      </w:pPr>
      <w:bookmarkStart w:name="_Toc113971678" w:id="1182"/>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36</w:t>
      </w:r>
      <w:r>
        <w:fldChar w:fldCharType="end"/>
      </w:r>
      <w:r>
        <w:t xml:space="preserve"> Luồng điều khiển Ping qua Mobile App</w:t>
      </w:r>
      <w:bookmarkEnd w:id="1182"/>
    </w:p>
    <w:p w:rsidR="0082534C" w:rsidP="0082534C" w:rsidRDefault="00F02801" w14:paraId="530EE976" w14:textId="30C7AFC4">
      <w:pPr>
        <w:rPr>
          <w:b/>
          <w:bCs/>
        </w:rPr>
      </w:pPr>
      <w:r>
        <w:rPr>
          <w:b/>
          <w:bCs/>
        </w:rPr>
        <w:t xml:space="preserve">Cấu trúc payload </w:t>
      </w:r>
      <w:r w:rsidRPr="00AB6FAB" w:rsidR="0082534C">
        <w:rPr>
          <w:b/>
          <w:bCs/>
        </w:rPr>
        <w:t>của bản tin:</w:t>
      </w:r>
    </w:p>
    <w:p w:rsidR="0082534C" w:rsidP="0082534C" w:rsidRDefault="00A97C81" w14:paraId="7E1F2875" w14:textId="24B7F320">
      <w:pPr>
        <w:pStyle w:val="ListParagraph"/>
        <w:numPr>
          <w:ilvl w:val="0"/>
          <w:numId w:val="9"/>
        </w:numPr>
        <w:rPr>
          <w:b/>
          <w:bCs/>
        </w:rPr>
      </w:pPr>
      <w:r>
        <w:rPr>
          <w:b/>
          <w:bCs/>
        </w:rPr>
        <w:t>Ping</w:t>
      </w:r>
      <w:r w:rsidR="0082534C">
        <w:rPr>
          <w:b/>
          <w:bCs/>
        </w:rPr>
        <w:t xml:space="preserve"> Request:</w:t>
      </w:r>
    </w:p>
    <w:p w:rsidR="00E07176" w:rsidP="0082534C" w:rsidRDefault="0082534C" w14:paraId="6D6FDE53" w14:textId="4BA3EF83">
      <w:pPr>
        <w:pStyle w:val="ListParagraph"/>
      </w:pPr>
      <w:r>
        <w:t>{“action” : “</w:t>
      </w:r>
      <w:r w:rsidR="00E07176">
        <w:t>ping</w:t>
      </w:r>
      <w:r>
        <w:t>”</w:t>
      </w:r>
      <w:r w:rsidR="00E07176">
        <w:t>,</w:t>
      </w:r>
    </w:p>
    <w:p w:rsidR="000B4FF6" w:rsidRDefault="000B4FF6" w14:paraId="6B285758" w14:textId="4DC75818">
      <w:pPr>
        <w:pStyle w:val="ListParagraph"/>
      </w:pPr>
      <w:r>
        <w:t xml:space="preserve">  “pingCode”: 1,  </w:t>
      </w:r>
    </w:p>
    <w:p w:rsidR="00E07176" w:rsidP="0082534C" w:rsidRDefault="00E07176" w14:paraId="72C8F4C9" w14:textId="54DA18EF">
      <w:pPr>
        <w:pStyle w:val="ListParagraph"/>
      </w:pPr>
      <w:r>
        <w:t xml:space="preserve">  </w:t>
      </w:r>
      <w:r w:rsidR="000B4FF6">
        <w:t>“host” : “&lt;host name or IP address&gt;”,</w:t>
      </w:r>
      <w:r w:rsidDel="000B4FF6" w:rsidR="000B4FF6">
        <w:t xml:space="preserve"> </w:t>
      </w:r>
    </w:p>
    <w:p w:rsidR="00DD1C8F" w:rsidP="00DD1C8F" w:rsidRDefault="00DD1C8F" w14:paraId="16BD7855" w14:textId="6675A6D0">
      <w:pPr>
        <w:ind w:firstLine="720"/>
      </w:pPr>
      <w:r>
        <w:t xml:space="preserve">  “requestId” : </w:t>
      </w:r>
      <w:r w:rsidR="003E0981">
        <w:t>&lt;requestId&gt;</w:t>
      </w:r>
    </w:p>
    <w:p w:rsidR="0082534C" w:rsidP="0082534C" w:rsidRDefault="0082534C" w14:paraId="0C60137B" w14:textId="6B9926BC">
      <w:pPr>
        <w:pStyle w:val="ListParagraph"/>
      </w:pPr>
      <w:r>
        <w:t>}</w:t>
      </w:r>
    </w:p>
    <w:p w:rsidR="0082534C" w:rsidP="0082534C" w:rsidRDefault="00A97C81" w14:paraId="5CD81CA4" w14:textId="307CE3D8">
      <w:pPr>
        <w:pStyle w:val="ListParagraph"/>
        <w:numPr>
          <w:ilvl w:val="0"/>
          <w:numId w:val="9"/>
        </w:numPr>
        <w:rPr>
          <w:b/>
          <w:bCs/>
        </w:rPr>
      </w:pPr>
      <w:r>
        <w:rPr>
          <w:b/>
          <w:bCs/>
        </w:rPr>
        <w:lastRenderedPageBreak/>
        <w:t>Ping</w:t>
      </w:r>
      <w:r w:rsidR="0082534C">
        <w:rPr>
          <w:b/>
          <w:bCs/>
        </w:rPr>
        <w:t xml:space="preserve"> Response:</w:t>
      </w:r>
    </w:p>
    <w:p w:rsidRPr="006C6448" w:rsidR="00160AE7" w:rsidP="006C6448" w:rsidRDefault="00160AE7" w14:paraId="423DA26C" w14:textId="4F0802A3">
      <w:pPr>
        <w:pStyle w:val="ListParagraph"/>
        <w:numPr>
          <w:ilvl w:val="1"/>
          <w:numId w:val="9"/>
        </w:numPr>
        <w:rPr>
          <w:bCs/>
        </w:rPr>
      </w:pPr>
      <w:r w:rsidRPr="006C6448">
        <w:rPr>
          <w:bCs/>
        </w:rPr>
        <w:t>Trường hợp</w:t>
      </w:r>
      <w:r>
        <w:rPr>
          <w:bCs/>
        </w:rPr>
        <w:t xml:space="preserve"> ONT xử lý được request:</w:t>
      </w:r>
    </w:p>
    <w:p w:rsidR="000B4FF6" w:rsidP="006C6448" w:rsidRDefault="5B120654" w14:paraId="4D0FBCA9" w14:textId="77777777">
      <w:pPr>
        <w:pStyle w:val="FirstLevelBullet"/>
        <w:numPr>
          <w:ilvl w:val="0"/>
          <w:numId w:val="0"/>
        </w:numPr>
        <w:ind w:left="1080"/>
      </w:pPr>
      <w:r>
        <w:t>{</w:t>
      </w:r>
    </w:p>
    <w:p w:rsidR="000B4FF6" w:rsidP="006C6448" w:rsidRDefault="5B120654" w14:paraId="6FC56E11" w14:textId="6F739B05">
      <w:pPr>
        <w:pStyle w:val="FirstLevelBullet"/>
        <w:numPr>
          <w:ilvl w:val="0"/>
          <w:numId w:val="0"/>
        </w:numPr>
        <w:ind w:left="1080" w:hanging="360"/>
      </w:pPr>
      <w:r>
        <w:t xml:space="preserve">          "status": &lt;0 or error code&gt;,</w:t>
      </w:r>
    </w:p>
    <w:p w:rsidR="000B4FF6" w:rsidP="006C6448" w:rsidRDefault="5B120654" w14:paraId="041C77BE" w14:textId="77777777">
      <w:pPr>
        <w:pStyle w:val="FirstLevelBullet"/>
        <w:numPr>
          <w:ilvl w:val="0"/>
          <w:numId w:val="0"/>
        </w:numPr>
        <w:ind w:left="1080" w:hanging="360"/>
      </w:pPr>
      <w:r>
        <w:t xml:space="preserve">          “message”: “&lt;message&gt;”,</w:t>
      </w:r>
    </w:p>
    <w:p w:rsidR="000B4FF6" w:rsidP="006C6448" w:rsidRDefault="5B120654" w14:paraId="532A6759" w14:textId="2EB37AD4">
      <w:pPr>
        <w:pStyle w:val="FirstLevelBullet"/>
        <w:numPr>
          <w:ilvl w:val="0"/>
          <w:numId w:val="0"/>
        </w:numPr>
        <w:ind w:left="1080" w:hanging="360"/>
      </w:pPr>
      <w:r>
        <w:t xml:space="preserve">          “requestId” : </w:t>
      </w:r>
      <w:r w:rsidR="003E0981">
        <w:t>&lt;requestId&gt;</w:t>
      </w:r>
      <w:r>
        <w:t>,</w:t>
      </w:r>
    </w:p>
    <w:p w:rsidR="000B4FF6" w:rsidP="006C6448" w:rsidRDefault="5B120654" w14:paraId="1CCBAB6F" w14:textId="77777777">
      <w:pPr>
        <w:pStyle w:val="FirstLevelBullet"/>
        <w:numPr>
          <w:ilvl w:val="0"/>
          <w:numId w:val="0"/>
        </w:numPr>
        <w:ind w:left="1080" w:hanging="360"/>
      </w:pPr>
      <w:r>
        <w:t xml:space="preserve">          “data”: {</w:t>
      </w:r>
    </w:p>
    <w:p w:rsidR="000B4FF6" w:rsidP="006C6448" w:rsidRDefault="5B120654" w14:paraId="4C7C7C98" w14:textId="39FD2A95">
      <w:pPr>
        <w:pStyle w:val="FirstLevelBullet"/>
        <w:numPr>
          <w:ilvl w:val="0"/>
          <w:numId w:val="0"/>
        </w:numPr>
        <w:ind w:left="1080" w:hanging="360"/>
      </w:pPr>
      <w:r>
        <w:t xml:space="preserve">              “action”: “</w:t>
      </w:r>
      <w:r w:rsidR="418FCF1C">
        <w:t>ping</w:t>
      </w:r>
      <w:r>
        <w:t>”,</w:t>
      </w:r>
    </w:p>
    <w:p w:rsidR="000B4FF6" w:rsidP="006C6448" w:rsidRDefault="5B120654" w14:paraId="5EC4A0B1" w14:textId="77777777">
      <w:pPr>
        <w:pStyle w:val="FirstLevelBullet"/>
        <w:numPr>
          <w:ilvl w:val="0"/>
          <w:numId w:val="0"/>
        </w:numPr>
        <w:ind w:left="1080" w:hanging="360"/>
      </w:pPr>
      <w:r>
        <w:t xml:space="preserve">              “results”: [{</w:t>
      </w:r>
    </w:p>
    <w:p w:rsidR="000B4FF6" w:rsidP="006C6448" w:rsidRDefault="5B120654" w14:paraId="38559F76" w14:textId="722C63B8">
      <w:pPr>
        <w:pStyle w:val="FirstLevelBullet"/>
        <w:numPr>
          <w:ilvl w:val="0"/>
          <w:numId w:val="0"/>
        </w:numPr>
        <w:ind w:left="1080" w:hanging="360"/>
      </w:pPr>
      <w:r>
        <w:t xml:space="preserve">                      “pingCode”: &lt;diagnostic code&gt;,</w:t>
      </w:r>
    </w:p>
    <w:p w:rsidR="00472EC9" w:rsidP="006C6448" w:rsidRDefault="0B58BBEC" w14:paraId="5A6108CC" w14:textId="0835DEFB">
      <w:pPr>
        <w:pStyle w:val="FirstLevelBullet"/>
        <w:numPr>
          <w:ilvl w:val="0"/>
          <w:numId w:val="0"/>
        </w:numPr>
        <w:ind w:left="1080"/>
      </w:pPr>
      <w:r>
        <w:t xml:space="preserve">                 “host” : “&lt;host name or IP address&gt;”,</w:t>
      </w:r>
    </w:p>
    <w:p w:rsidR="00741312" w:rsidP="00741312" w:rsidRDefault="00741312" w14:paraId="15B7FADC" w14:textId="74EF8840">
      <w:pPr>
        <w:pStyle w:val="ListParagraph"/>
        <w:ind w:left="1440"/>
      </w:pPr>
      <w:r>
        <w:tab/>
      </w:r>
      <w:r>
        <w:t>“hostAddress”: “&lt;ip address&gt;”,</w:t>
      </w:r>
    </w:p>
    <w:p w:rsidR="00244EEF" w:rsidP="006C6448" w:rsidRDefault="418FCF1C" w14:paraId="2B402353" w14:textId="77777777">
      <w:pPr>
        <w:pStyle w:val="FirstLevelBullet"/>
        <w:numPr>
          <w:ilvl w:val="0"/>
          <w:numId w:val="0"/>
        </w:numPr>
        <w:ind w:left="1080" w:hanging="360"/>
      </w:pPr>
      <w:r>
        <w:t xml:space="preserve">                      “successCount”: &lt;successCount&gt;,</w:t>
      </w:r>
    </w:p>
    <w:p w:rsidR="00244EEF" w:rsidP="006C6448" w:rsidRDefault="418FCF1C" w14:paraId="5697F48D" w14:textId="77777777">
      <w:pPr>
        <w:pStyle w:val="FirstLevelBullet"/>
        <w:numPr>
          <w:ilvl w:val="0"/>
          <w:numId w:val="0"/>
        </w:numPr>
        <w:ind w:left="1080" w:hanging="360"/>
      </w:pPr>
      <w:r>
        <w:t xml:space="preserve">                      “failureCount”: &lt;failureCount&gt;,</w:t>
      </w:r>
    </w:p>
    <w:p w:rsidR="00244EEF" w:rsidP="006C6448" w:rsidRDefault="418FCF1C" w14:paraId="1E8DB76A" w14:textId="7492C1A3">
      <w:pPr>
        <w:pStyle w:val="FirstLevelBullet"/>
        <w:numPr>
          <w:ilvl w:val="0"/>
          <w:numId w:val="0"/>
        </w:numPr>
        <w:ind w:left="1080" w:hanging="360"/>
      </w:pPr>
      <w:r>
        <w:t xml:space="preserve">                      “averageResponseTime”: &lt;averageResponseTime&gt;,</w:t>
      </w:r>
    </w:p>
    <w:p w:rsidR="00244EEF" w:rsidP="006C6448" w:rsidRDefault="418FCF1C" w14:paraId="3DC23074" w14:textId="716E4F94">
      <w:pPr>
        <w:pStyle w:val="FirstLevelBullet"/>
        <w:numPr>
          <w:ilvl w:val="0"/>
          <w:numId w:val="0"/>
        </w:numPr>
        <w:ind w:left="1080" w:hanging="360"/>
      </w:pPr>
      <w:r>
        <w:t xml:space="preserve">                      “minimumResponseTime”: &lt;minimumResponseTime&gt;,</w:t>
      </w:r>
    </w:p>
    <w:p w:rsidR="00244EEF" w:rsidP="006C6448" w:rsidRDefault="418FCF1C" w14:paraId="5DC9AEE6" w14:textId="3C5051AC">
      <w:pPr>
        <w:pStyle w:val="FirstLevelBullet"/>
        <w:numPr>
          <w:ilvl w:val="0"/>
          <w:numId w:val="0"/>
        </w:numPr>
        <w:ind w:left="1080" w:hanging="360"/>
      </w:pPr>
      <w:r>
        <w:t xml:space="preserve">                      “maximumResponseTime”: &lt;maximumResponseTime&gt;,</w:t>
      </w:r>
    </w:p>
    <w:p w:rsidR="00244EEF" w:rsidP="006C6448" w:rsidRDefault="418FCF1C" w14:paraId="1D47A8D0" w14:textId="2306FAE3">
      <w:pPr>
        <w:pStyle w:val="FirstLevelBullet"/>
        <w:numPr>
          <w:ilvl w:val="0"/>
          <w:numId w:val="0"/>
        </w:numPr>
        <w:ind w:left="1080" w:hanging="360"/>
      </w:pPr>
      <w:r>
        <w:t xml:space="preserve">                      “jitter”: &lt;jitter&gt;</w:t>
      </w:r>
    </w:p>
    <w:p w:rsidR="000B4FF6" w:rsidP="006C6448" w:rsidRDefault="5B120654" w14:paraId="2F5D901C" w14:textId="77777777">
      <w:pPr>
        <w:pStyle w:val="FirstLevelBullet"/>
        <w:numPr>
          <w:ilvl w:val="0"/>
          <w:numId w:val="0"/>
        </w:numPr>
        <w:ind w:left="1080" w:hanging="360"/>
      </w:pPr>
      <w:r>
        <w:t xml:space="preserve">                  }</w:t>
      </w:r>
    </w:p>
    <w:p w:rsidR="000B4FF6" w:rsidP="006C6448" w:rsidRDefault="5B120654" w14:paraId="336E42C3" w14:textId="77777777">
      <w:pPr>
        <w:pStyle w:val="FirstLevelBullet"/>
        <w:numPr>
          <w:ilvl w:val="0"/>
          <w:numId w:val="0"/>
        </w:numPr>
        <w:ind w:left="1080" w:hanging="360"/>
      </w:pPr>
      <w:r>
        <w:t xml:space="preserve">              ]</w:t>
      </w:r>
    </w:p>
    <w:p w:rsidR="000B4FF6" w:rsidP="006C6448" w:rsidRDefault="5B120654" w14:paraId="2803FC59" w14:textId="77777777">
      <w:pPr>
        <w:pStyle w:val="FirstLevelBullet"/>
        <w:numPr>
          <w:ilvl w:val="0"/>
          <w:numId w:val="0"/>
        </w:numPr>
        <w:ind w:left="1080" w:hanging="360"/>
      </w:pPr>
      <w:r>
        <w:t xml:space="preserve">          } </w:t>
      </w:r>
    </w:p>
    <w:p w:rsidR="000B4FF6" w:rsidP="006C6448" w:rsidRDefault="5B120654" w14:paraId="3BF49D14" w14:textId="77777777">
      <w:pPr>
        <w:pStyle w:val="FirstLevelBullet"/>
        <w:numPr>
          <w:ilvl w:val="0"/>
          <w:numId w:val="0"/>
        </w:numPr>
        <w:ind w:left="720"/>
      </w:pPr>
      <w:r>
        <w:t xml:space="preserve">      }</w:t>
      </w:r>
    </w:p>
    <w:p w:rsidR="000B4FF6" w:rsidP="006C6448" w:rsidRDefault="000B4FF6" w14:paraId="0735BB8F" w14:textId="77777777">
      <w:pPr>
        <w:pStyle w:val="FirstLevelBullet"/>
        <w:numPr>
          <w:ilvl w:val="0"/>
          <w:numId w:val="0"/>
        </w:numPr>
        <w:ind w:left="720" w:hanging="360"/>
      </w:pPr>
    </w:p>
    <w:p w:rsidRPr="00E71A83" w:rsidR="0082534C" w:rsidP="0082534C" w:rsidRDefault="000B4FF6" w14:paraId="10645F11" w14:textId="23A8E5DE">
      <w:pPr>
        <w:rPr>
          <w:b/>
          <w:bCs/>
        </w:rPr>
      </w:pPr>
      <w:r w:rsidDel="000B4FF6">
        <w:t xml:space="preserve"> </w:t>
      </w:r>
      <w:r w:rsidRPr="00E71A83" w:rsidR="0082534C">
        <w:rPr>
          <w:b/>
          <w:bCs/>
        </w:rPr>
        <w:t>Mô tả tham số:</w:t>
      </w:r>
    </w:p>
    <w:p w:rsidR="002958FF" w:rsidP="002958FF" w:rsidRDefault="002958FF" w14:paraId="23AA174E" w14:textId="04C41711">
      <w:pPr>
        <w:pStyle w:val="Caption"/>
        <w:keepNext/>
      </w:pPr>
      <w:bookmarkStart w:name="_Toc113971626" w:id="1183"/>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36</w:t>
      </w:r>
      <w:r>
        <w:fldChar w:fldCharType="end"/>
      </w:r>
      <w:r>
        <w:t xml:space="preserve"> Bảng mô tả tham số trong luồng điều khiển Ping</w:t>
      </w:r>
      <w:bookmarkEnd w:id="1183"/>
    </w:p>
    <w:tbl>
      <w:tblPr>
        <w:tblStyle w:val="TableGrid"/>
        <w:tblW w:w="0" w:type="auto"/>
        <w:tblInd w:w="175" w:type="dxa"/>
        <w:tblLook w:val="04A0" w:firstRow="1" w:lastRow="0" w:firstColumn="1" w:lastColumn="0" w:noHBand="0" w:noVBand="1"/>
      </w:tblPr>
      <w:tblGrid>
        <w:gridCol w:w="708"/>
        <w:gridCol w:w="1666"/>
        <w:gridCol w:w="1343"/>
        <w:gridCol w:w="1266"/>
        <w:gridCol w:w="1251"/>
        <w:gridCol w:w="2816"/>
      </w:tblGrid>
      <w:tr w:rsidR="0082534C" w:rsidTr="006C6448" w14:paraId="69E84BA2" w14:textId="77777777">
        <w:tc>
          <w:tcPr>
            <w:tcW w:w="667" w:type="dxa"/>
          </w:tcPr>
          <w:p w:rsidR="0082534C" w:rsidP="00E5021C" w:rsidRDefault="0082534C" w14:paraId="759FC3D9" w14:textId="77777777">
            <w:pPr>
              <w:pStyle w:val="ListParagraph"/>
              <w:ind w:left="0"/>
              <w:rPr>
                <w:b/>
                <w:bCs/>
              </w:rPr>
            </w:pPr>
            <w:r>
              <w:rPr>
                <w:b/>
                <w:bCs/>
              </w:rPr>
              <w:t>STT</w:t>
            </w:r>
          </w:p>
        </w:tc>
        <w:tc>
          <w:tcPr>
            <w:tcW w:w="1766" w:type="dxa"/>
          </w:tcPr>
          <w:p w:rsidR="0082534C" w:rsidP="00E5021C" w:rsidRDefault="0082534C" w14:paraId="0D295046" w14:textId="77777777">
            <w:pPr>
              <w:pStyle w:val="ListParagraph"/>
              <w:ind w:left="0"/>
              <w:rPr>
                <w:b/>
                <w:bCs/>
              </w:rPr>
            </w:pPr>
            <w:r>
              <w:rPr>
                <w:b/>
                <w:bCs/>
              </w:rPr>
              <w:t>Tham số</w:t>
            </w:r>
          </w:p>
        </w:tc>
        <w:tc>
          <w:tcPr>
            <w:tcW w:w="1250" w:type="dxa"/>
          </w:tcPr>
          <w:p w:rsidR="0082534C" w:rsidP="00E5021C" w:rsidRDefault="0082534C" w14:paraId="04F94B66" w14:textId="77777777">
            <w:pPr>
              <w:pStyle w:val="ListParagraph"/>
              <w:ind w:left="0"/>
              <w:rPr>
                <w:b/>
                <w:bCs/>
              </w:rPr>
            </w:pPr>
            <w:r>
              <w:rPr>
                <w:b/>
                <w:bCs/>
              </w:rPr>
              <w:t>Mô tả</w:t>
            </w:r>
          </w:p>
        </w:tc>
        <w:tc>
          <w:tcPr>
            <w:tcW w:w="1383" w:type="dxa"/>
          </w:tcPr>
          <w:p w:rsidR="0082534C" w:rsidP="00E5021C" w:rsidRDefault="0082534C" w14:paraId="6ACE43D8" w14:textId="77777777">
            <w:pPr>
              <w:pStyle w:val="ListParagraph"/>
              <w:ind w:left="0"/>
              <w:rPr>
                <w:b/>
                <w:bCs/>
              </w:rPr>
            </w:pPr>
            <w:r>
              <w:rPr>
                <w:b/>
                <w:bCs/>
              </w:rPr>
              <w:t>Kiểu</w:t>
            </w:r>
          </w:p>
        </w:tc>
        <w:tc>
          <w:tcPr>
            <w:tcW w:w="1343" w:type="dxa"/>
          </w:tcPr>
          <w:p w:rsidR="0082534C" w:rsidP="00E5021C" w:rsidRDefault="0082534C" w14:paraId="060DB3BA" w14:textId="77777777">
            <w:pPr>
              <w:pStyle w:val="ListParagraph"/>
              <w:ind w:left="0"/>
              <w:rPr>
                <w:b/>
                <w:bCs/>
              </w:rPr>
            </w:pPr>
            <w:r>
              <w:rPr>
                <w:b/>
                <w:bCs/>
              </w:rPr>
              <w:t>Giá trị</w:t>
            </w:r>
          </w:p>
        </w:tc>
        <w:tc>
          <w:tcPr>
            <w:tcW w:w="2641" w:type="dxa"/>
          </w:tcPr>
          <w:p w:rsidR="0082534C" w:rsidP="00E5021C" w:rsidRDefault="0082534C" w14:paraId="56B49C98" w14:textId="77777777">
            <w:pPr>
              <w:pStyle w:val="ListParagraph"/>
              <w:ind w:left="0"/>
              <w:rPr>
                <w:b/>
                <w:bCs/>
              </w:rPr>
            </w:pPr>
            <w:r>
              <w:rPr>
                <w:b/>
                <w:bCs/>
              </w:rPr>
              <w:t>Json Key</w:t>
            </w:r>
          </w:p>
        </w:tc>
      </w:tr>
      <w:tr w:rsidR="000B4FF6" w:rsidTr="006C6448" w14:paraId="74649857" w14:textId="77777777">
        <w:tc>
          <w:tcPr>
            <w:tcW w:w="667" w:type="dxa"/>
          </w:tcPr>
          <w:p w:rsidR="000B4FF6" w:rsidP="000B4FF6" w:rsidRDefault="00CF35F9" w14:paraId="60E4E0C1" w14:textId="1E9DC755">
            <w:pPr>
              <w:pStyle w:val="ListParagraph"/>
              <w:ind w:left="0"/>
            </w:pPr>
            <w:r>
              <w:t>1</w:t>
            </w:r>
          </w:p>
        </w:tc>
        <w:tc>
          <w:tcPr>
            <w:tcW w:w="1766" w:type="dxa"/>
          </w:tcPr>
          <w:p w:rsidR="000B4FF6" w:rsidP="000B4FF6" w:rsidRDefault="000B4FF6" w14:paraId="478F426D" w14:textId="25F4C3D3">
            <w:pPr>
              <w:pStyle w:val="ListParagraph"/>
              <w:ind w:left="0"/>
            </w:pPr>
            <w:r>
              <w:t>Host</w:t>
            </w:r>
          </w:p>
        </w:tc>
        <w:tc>
          <w:tcPr>
            <w:tcW w:w="1250" w:type="dxa"/>
          </w:tcPr>
          <w:p w:rsidR="000B4FF6" w:rsidP="000B4FF6" w:rsidRDefault="000B4FF6" w14:paraId="5DF4222B" w14:textId="0E4793F9">
            <w:pPr>
              <w:pStyle w:val="ListParagraph"/>
              <w:ind w:left="0"/>
            </w:pPr>
            <w:r>
              <w:t>Domain name hoặc địa chỉ IP muốn thực hiện Ping đến</w:t>
            </w:r>
          </w:p>
        </w:tc>
        <w:tc>
          <w:tcPr>
            <w:tcW w:w="1383" w:type="dxa"/>
          </w:tcPr>
          <w:p w:rsidR="000B4FF6" w:rsidP="000B4FF6" w:rsidRDefault="000B4FF6" w14:paraId="79CFABE7" w14:textId="59657921">
            <w:pPr>
              <w:pStyle w:val="ListParagraph"/>
              <w:ind w:left="0"/>
            </w:pPr>
            <w:r>
              <w:t>String</w:t>
            </w:r>
          </w:p>
        </w:tc>
        <w:tc>
          <w:tcPr>
            <w:tcW w:w="1343" w:type="dxa"/>
          </w:tcPr>
          <w:p w:rsidR="000B4FF6" w:rsidP="000B4FF6" w:rsidRDefault="00A04D9B" w14:paraId="2F02A66B" w14:textId="6B04634A">
            <w:pPr>
              <w:pStyle w:val="ListParagraph"/>
              <w:ind w:left="0"/>
            </w:pPr>
            <w:r>
              <w:t xml:space="preserve">Chuỗi ký tự. Các ký tự đọc được bao gồm các ký tự chữ, số, các ký tự đặc biệt. Không chấp nhận ký </w:t>
            </w:r>
            <w:r>
              <w:lastRenderedPageBreak/>
              <w:t>tự tiếng việt.</w:t>
            </w:r>
          </w:p>
        </w:tc>
        <w:tc>
          <w:tcPr>
            <w:tcW w:w="2641" w:type="dxa"/>
          </w:tcPr>
          <w:p w:rsidR="000B4FF6" w:rsidP="000B4FF6" w:rsidRDefault="000B4FF6" w14:paraId="13B7271F" w14:textId="2261F1B0">
            <w:pPr>
              <w:pStyle w:val="ListParagraph"/>
              <w:ind w:left="0"/>
            </w:pPr>
            <w:r>
              <w:lastRenderedPageBreak/>
              <w:t>host</w:t>
            </w:r>
          </w:p>
        </w:tc>
      </w:tr>
      <w:tr w:rsidR="00741312" w:rsidTr="00741312" w14:paraId="05A32A78" w14:textId="77777777">
        <w:tc>
          <w:tcPr>
            <w:tcW w:w="667" w:type="dxa"/>
          </w:tcPr>
          <w:p w:rsidR="00741312" w:rsidP="00741312" w:rsidRDefault="00741312" w14:paraId="6A68CF8F" w14:textId="2281C4AE">
            <w:pPr>
              <w:pStyle w:val="ListParagraph"/>
              <w:ind w:left="0"/>
            </w:pPr>
            <w:r>
              <w:lastRenderedPageBreak/>
              <w:t>2</w:t>
            </w:r>
          </w:p>
        </w:tc>
        <w:tc>
          <w:tcPr>
            <w:tcW w:w="1766" w:type="dxa"/>
          </w:tcPr>
          <w:p w:rsidR="00741312" w:rsidP="00741312" w:rsidRDefault="00741312" w14:paraId="51EF82F4" w14:textId="67631595">
            <w:pPr>
              <w:pStyle w:val="ListParagraph"/>
              <w:ind w:left="0"/>
            </w:pPr>
            <w:r>
              <w:t>Host address</w:t>
            </w:r>
          </w:p>
        </w:tc>
        <w:tc>
          <w:tcPr>
            <w:tcW w:w="1250" w:type="dxa"/>
          </w:tcPr>
          <w:p w:rsidR="00741312" w:rsidP="00741312" w:rsidRDefault="00741312" w14:paraId="6C7FBAF5" w14:textId="5F3FF52E">
            <w:pPr>
              <w:pStyle w:val="ListParagraph"/>
              <w:ind w:left="0"/>
            </w:pPr>
            <w:r>
              <w:t>IP đích của ping sau khi phân giải</w:t>
            </w:r>
          </w:p>
        </w:tc>
        <w:tc>
          <w:tcPr>
            <w:tcW w:w="1383" w:type="dxa"/>
          </w:tcPr>
          <w:p w:rsidR="00741312" w:rsidP="00741312" w:rsidRDefault="00741312" w14:paraId="7B342D8E" w14:textId="33ADCFCF">
            <w:pPr>
              <w:pStyle w:val="ListParagraph"/>
              <w:ind w:left="0"/>
            </w:pPr>
            <w:r>
              <w:t>String</w:t>
            </w:r>
          </w:p>
        </w:tc>
        <w:tc>
          <w:tcPr>
            <w:tcW w:w="1343" w:type="dxa"/>
          </w:tcPr>
          <w:p w:rsidR="00741312" w:rsidP="00741312" w:rsidRDefault="00741312" w14:paraId="1BC497CD" w14:textId="2E0A19D5">
            <w:pPr>
              <w:pStyle w:val="ListParagraph"/>
              <w:ind w:left="0"/>
            </w:pPr>
          </w:p>
        </w:tc>
        <w:tc>
          <w:tcPr>
            <w:tcW w:w="2641" w:type="dxa"/>
          </w:tcPr>
          <w:p w:rsidR="00741312" w:rsidP="00741312" w:rsidRDefault="00741312" w14:paraId="600046A6" w14:textId="548DCDDB">
            <w:pPr>
              <w:pStyle w:val="ListParagraph"/>
              <w:ind w:left="0"/>
            </w:pPr>
            <w:r>
              <w:t>hostAddress</w:t>
            </w:r>
          </w:p>
        </w:tc>
      </w:tr>
      <w:tr w:rsidR="00741312" w:rsidTr="006C6448" w14:paraId="56AC1CD9" w14:textId="77777777">
        <w:tc>
          <w:tcPr>
            <w:tcW w:w="667" w:type="dxa"/>
          </w:tcPr>
          <w:p w:rsidR="00741312" w:rsidP="00741312" w:rsidRDefault="00741312" w14:paraId="7972C748" w14:textId="5F1F1D5A">
            <w:pPr>
              <w:pStyle w:val="ListParagraph"/>
              <w:ind w:left="0"/>
            </w:pPr>
            <w:r>
              <w:t>3</w:t>
            </w:r>
          </w:p>
        </w:tc>
        <w:tc>
          <w:tcPr>
            <w:tcW w:w="1766" w:type="dxa"/>
          </w:tcPr>
          <w:p w:rsidR="00741312" w:rsidP="00741312" w:rsidRDefault="00741312" w14:paraId="435411E9" w14:textId="3800A087">
            <w:pPr>
              <w:pStyle w:val="ListParagraph"/>
              <w:ind w:left="0"/>
            </w:pPr>
            <w:r>
              <w:t>Ping code</w:t>
            </w:r>
          </w:p>
        </w:tc>
        <w:tc>
          <w:tcPr>
            <w:tcW w:w="1250" w:type="dxa"/>
          </w:tcPr>
          <w:p w:rsidR="00741312" w:rsidP="00741312" w:rsidRDefault="00741312" w14:paraId="0B40021F" w14:textId="0B1B266D">
            <w:pPr>
              <w:pStyle w:val="ListParagraph"/>
              <w:ind w:left="0"/>
            </w:pPr>
            <w:r>
              <w:t>Diagnostic error code</w:t>
            </w:r>
          </w:p>
        </w:tc>
        <w:tc>
          <w:tcPr>
            <w:tcW w:w="1383" w:type="dxa"/>
          </w:tcPr>
          <w:p w:rsidR="00741312" w:rsidP="00741312" w:rsidRDefault="00741312" w14:paraId="319E1702" w14:textId="2B9DCCBC">
            <w:pPr>
              <w:pStyle w:val="ListParagraph"/>
              <w:ind w:left="0"/>
            </w:pPr>
            <w:r>
              <w:t>int</w:t>
            </w:r>
          </w:p>
        </w:tc>
        <w:tc>
          <w:tcPr>
            <w:tcW w:w="1343" w:type="dxa"/>
          </w:tcPr>
          <w:p w:rsidR="00741312" w:rsidP="00741312" w:rsidRDefault="00741312" w14:paraId="18E586F7" w14:textId="62A4FB73">
            <w:pPr>
              <w:pStyle w:val="ListParagraph"/>
              <w:ind w:left="0"/>
            </w:pPr>
            <w:r w:rsidRPr="000B461F">
              <w:rPr>
                <w:color w:val="FF0000"/>
              </w:rPr>
              <w:t xml:space="preserve">Xem bảng </w:t>
            </w:r>
            <w:r>
              <w:rPr>
                <w:color w:val="FF0000"/>
              </w:rPr>
              <w:t>Phụ lục 8.2</w:t>
            </w:r>
          </w:p>
        </w:tc>
        <w:tc>
          <w:tcPr>
            <w:tcW w:w="2641" w:type="dxa"/>
          </w:tcPr>
          <w:p w:rsidR="00741312" w:rsidP="00741312" w:rsidRDefault="00741312" w14:paraId="38776009" w14:textId="00C35CE2">
            <w:pPr>
              <w:pStyle w:val="ListParagraph"/>
              <w:ind w:left="0"/>
            </w:pPr>
            <w:r>
              <w:t>pingCode</w:t>
            </w:r>
          </w:p>
        </w:tc>
      </w:tr>
      <w:tr w:rsidR="00741312" w:rsidTr="006C6448" w14:paraId="5AAC144C" w14:textId="77777777">
        <w:tc>
          <w:tcPr>
            <w:tcW w:w="667" w:type="dxa"/>
          </w:tcPr>
          <w:p w:rsidR="00741312" w:rsidP="00741312" w:rsidRDefault="00741312" w14:paraId="72BA6576" w14:textId="47B5FAE2">
            <w:pPr>
              <w:pStyle w:val="ListParagraph"/>
              <w:ind w:left="0"/>
            </w:pPr>
            <w:r>
              <w:t>4</w:t>
            </w:r>
          </w:p>
        </w:tc>
        <w:tc>
          <w:tcPr>
            <w:tcW w:w="1766" w:type="dxa"/>
          </w:tcPr>
          <w:p w:rsidR="00741312" w:rsidP="00741312" w:rsidRDefault="00741312" w14:paraId="73D3544E" w14:textId="64F27624">
            <w:pPr>
              <w:pStyle w:val="ListParagraph"/>
              <w:ind w:left="0"/>
            </w:pPr>
            <w:r>
              <w:t>S</w:t>
            </w:r>
            <w:r w:rsidRPr="00D20477">
              <w:t>uccess</w:t>
            </w:r>
            <w:r>
              <w:t xml:space="preserve"> c</w:t>
            </w:r>
            <w:r w:rsidRPr="00D20477">
              <w:t>ount</w:t>
            </w:r>
          </w:p>
        </w:tc>
        <w:tc>
          <w:tcPr>
            <w:tcW w:w="1250" w:type="dxa"/>
          </w:tcPr>
          <w:p w:rsidR="00741312" w:rsidP="00741312" w:rsidRDefault="00741312" w14:paraId="0D5618AB" w14:textId="744A6BFD">
            <w:pPr>
              <w:pStyle w:val="ListParagraph"/>
              <w:ind w:left="0"/>
            </w:pPr>
            <w:r>
              <w:t>Đếm số lần ping thành công</w:t>
            </w:r>
          </w:p>
        </w:tc>
        <w:tc>
          <w:tcPr>
            <w:tcW w:w="1383" w:type="dxa"/>
          </w:tcPr>
          <w:p w:rsidR="00741312" w:rsidP="00741312" w:rsidRDefault="00741312" w14:paraId="3AFD13FD" w14:textId="1CAB5276">
            <w:pPr>
              <w:pStyle w:val="ListParagraph"/>
              <w:ind w:left="0"/>
            </w:pPr>
            <w:r>
              <w:t>int</w:t>
            </w:r>
          </w:p>
        </w:tc>
        <w:tc>
          <w:tcPr>
            <w:tcW w:w="1343" w:type="dxa"/>
          </w:tcPr>
          <w:p w:rsidR="00741312" w:rsidP="00741312" w:rsidRDefault="00741312" w14:paraId="19F4AFC6" w14:textId="77777777">
            <w:pPr>
              <w:pStyle w:val="ListParagraph"/>
              <w:ind w:left="0"/>
            </w:pPr>
          </w:p>
        </w:tc>
        <w:tc>
          <w:tcPr>
            <w:tcW w:w="2641" w:type="dxa"/>
          </w:tcPr>
          <w:p w:rsidR="00741312" w:rsidP="00741312" w:rsidRDefault="00741312" w14:paraId="5B07F0C1" w14:textId="5D17A648">
            <w:pPr>
              <w:pStyle w:val="ListParagraph"/>
              <w:ind w:left="0"/>
            </w:pPr>
            <w:r w:rsidRPr="00D20477">
              <w:t>successCount</w:t>
            </w:r>
          </w:p>
        </w:tc>
      </w:tr>
      <w:tr w:rsidR="00741312" w:rsidTr="006C6448" w14:paraId="1DB03A88" w14:textId="77777777">
        <w:tc>
          <w:tcPr>
            <w:tcW w:w="667" w:type="dxa"/>
          </w:tcPr>
          <w:p w:rsidR="00741312" w:rsidP="00741312" w:rsidRDefault="00741312" w14:paraId="3DC65AC5" w14:textId="2B668D3D">
            <w:pPr>
              <w:pStyle w:val="ListParagraph"/>
              <w:ind w:left="0"/>
            </w:pPr>
            <w:r>
              <w:t>5</w:t>
            </w:r>
          </w:p>
        </w:tc>
        <w:tc>
          <w:tcPr>
            <w:tcW w:w="1766" w:type="dxa"/>
          </w:tcPr>
          <w:p w:rsidR="00741312" w:rsidP="00741312" w:rsidRDefault="00741312" w14:paraId="7D94FBBF" w14:textId="258AF2D1">
            <w:pPr>
              <w:pStyle w:val="ListParagraph"/>
              <w:ind w:left="0"/>
            </w:pPr>
            <w:r>
              <w:t>F</w:t>
            </w:r>
            <w:r w:rsidRPr="00D20477">
              <w:t>ailure</w:t>
            </w:r>
            <w:r>
              <w:t xml:space="preserve"> c</w:t>
            </w:r>
            <w:r w:rsidRPr="00D20477">
              <w:t>ount</w:t>
            </w:r>
          </w:p>
        </w:tc>
        <w:tc>
          <w:tcPr>
            <w:tcW w:w="1250" w:type="dxa"/>
          </w:tcPr>
          <w:p w:rsidR="00741312" w:rsidP="00741312" w:rsidRDefault="00741312" w14:paraId="578AD9D4" w14:textId="5E92111E">
            <w:pPr>
              <w:pStyle w:val="ListParagraph"/>
              <w:ind w:left="0"/>
            </w:pPr>
            <w:r>
              <w:t>Đếm số lần ping thất bại</w:t>
            </w:r>
          </w:p>
        </w:tc>
        <w:tc>
          <w:tcPr>
            <w:tcW w:w="1383" w:type="dxa"/>
          </w:tcPr>
          <w:p w:rsidR="00741312" w:rsidP="00741312" w:rsidRDefault="00741312" w14:paraId="04D37535" w14:textId="24A799E5">
            <w:pPr>
              <w:pStyle w:val="ListParagraph"/>
              <w:ind w:left="0"/>
            </w:pPr>
            <w:r>
              <w:t>int</w:t>
            </w:r>
          </w:p>
        </w:tc>
        <w:tc>
          <w:tcPr>
            <w:tcW w:w="1343" w:type="dxa"/>
          </w:tcPr>
          <w:p w:rsidR="00741312" w:rsidP="00741312" w:rsidRDefault="00741312" w14:paraId="3F4427E7" w14:textId="77777777">
            <w:pPr>
              <w:pStyle w:val="ListParagraph"/>
              <w:ind w:left="0"/>
            </w:pPr>
          </w:p>
        </w:tc>
        <w:tc>
          <w:tcPr>
            <w:tcW w:w="2641" w:type="dxa"/>
          </w:tcPr>
          <w:p w:rsidR="00741312" w:rsidP="00741312" w:rsidRDefault="00741312" w14:paraId="34BBA4DB" w14:textId="11E02839">
            <w:pPr>
              <w:pStyle w:val="ListParagraph"/>
              <w:ind w:left="0"/>
            </w:pPr>
            <w:r w:rsidRPr="00D20477">
              <w:t>failureCount</w:t>
            </w:r>
          </w:p>
        </w:tc>
      </w:tr>
      <w:tr w:rsidR="00741312" w:rsidTr="006C6448" w14:paraId="4E8A3062" w14:textId="77777777">
        <w:tc>
          <w:tcPr>
            <w:tcW w:w="667" w:type="dxa"/>
          </w:tcPr>
          <w:p w:rsidR="00741312" w:rsidP="00741312" w:rsidRDefault="00741312" w14:paraId="133DC4E3" w14:textId="18452E89">
            <w:pPr>
              <w:pStyle w:val="ListParagraph"/>
              <w:ind w:left="0"/>
            </w:pPr>
            <w:r>
              <w:t>6</w:t>
            </w:r>
          </w:p>
        </w:tc>
        <w:tc>
          <w:tcPr>
            <w:tcW w:w="1766" w:type="dxa"/>
          </w:tcPr>
          <w:p w:rsidR="00741312" w:rsidP="00741312" w:rsidRDefault="00741312" w14:paraId="43B6F156" w14:textId="4993DECF">
            <w:pPr>
              <w:pStyle w:val="ListParagraph"/>
              <w:ind w:left="0"/>
            </w:pPr>
            <w:r>
              <w:t>A</w:t>
            </w:r>
            <w:r w:rsidRPr="00D20477">
              <w:t>verage</w:t>
            </w:r>
            <w:r>
              <w:t xml:space="preserve"> r</w:t>
            </w:r>
            <w:r w:rsidRPr="00D20477">
              <w:t>esponse</w:t>
            </w:r>
            <w:r>
              <w:t xml:space="preserve"> t</w:t>
            </w:r>
            <w:r w:rsidRPr="00D20477">
              <w:t>ime</w:t>
            </w:r>
          </w:p>
        </w:tc>
        <w:tc>
          <w:tcPr>
            <w:tcW w:w="1250" w:type="dxa"/>
          </w:tcPr>
          <w:p w:rsidR="00741312" w:rsidP="00741312" w:rsidRDefault="00741312" w14:paraId="5C5544E9" w14:textId="48D79140">
            <w:pPr>
              <w:pStyle w:val="ListParagraph"/>
              <w:ind w:left="0"/>
            </w:pPr>
            <w:r>
              <w:t>Thời gian phải hổi trung bình</w:t>
            </w:r>
          </w:p>
        </w:tc>
        <w:tc>
          <w:tcPr>
            <w:tcW w:w="1383" w:type="dxa"/>
          </w:tcPr>
          <w:p w:rsidR="00741312" w:rsidP="00741312" w:rsidRDefault="006E23B6" w14:paraId="4E418239" w14:textId="6B249A6C">
            <w:pPr>
              <w:pStyle w:val="ListParagraph"/>
              <w:ind w:left="0"/>
            </w:pPr>
            <w:r>
              <w:t>Float</w:t>
            </w:r>
          </w:p>
        </w:tc>
        <w:tc>
          <w:tcPr>
            <w:tcW w:w="1343" w:type="dxa"/>
          </w:tcPr>
          <w:p w:rsidR="00741312" w:rsidP="00741312" w:rsidRDefault="00741312" w14:paraId="422DADE8" w14:textId="77777777">
            <w:pPr>
              <w:pStyle w:val="ListParagraph"/>
              <w:ind w:left="0"/>
            </w:pPr>
          </w:p>
        </w:tc>
        <w:tc>
          <w:tcPr>
            <w:tcW w:w="2641" w:type="dxa"/>
          </w:tcPr>
          <w:p w:rsidR="00741312" w:rsidP="00741312" w:rsidRDefault="00741312" w14:paraId="6D757804" w14:textId="327676B7">
            <w:pPr>
              <w:pStyle w:val="ListParagraph"/>
              <w:ind w:left="0"/>
            </w:pPr>
            <w:r w:rsidRPr="00D20477">
              <w:t>averageResponseTime</w:t>
            </w:r>
          </w:p>
        </w:tc>
      </w:tr>
      <w:tr w:rsidR="00741312" w:rsidTr="006C6448" w14:paraId="685D1A41" w14:textId="77777777">
        <w:tc>
          <w:tcPr>
            <w:tcW w:w="667" w:type="dxa"/>
          </w:tcPr>
          <w:p w:rsidR="00741312" w:rsidP="00741312" w:rsidRDefault="00741312" w14:paraId="2EDA9565" w14:textId="3116FB49">
            <w:pPr>
              <w:pStyle w:val="ListParagraph"/>
              <w:ind w:left="0"/>
            </w:pPr>
            <w:r>
              <w:t>7</w:t>
            </w:r>
          </w:p>
        </w:tc>
        <w:tc>
          <w:tcPr>
            <w:tcW w:w="1766" w:type="dxa"/>
          </w:tcPr>
          <w:p w:rsidR="00741312" w:rsidP="00741312" w:rsidRDefault="00741312" w14:paraId="12A21F8E" w14:textId="595F7F66">
            <w:pPr>
              <w:pStyle w:val="ListParagraph"/>
              <w:ind w:left="0"/>
            </w:pPr>
            <w:r>
              <w:t>Minumum r</w:t>
            </w:r>
            <w:r w:rsidRPr="00D20477">
              <w:t>esponse</w:t>
            </w:r>
            <w:r>
              <w:t xml:space="preserve"> t</w:t>
            </w:r>
            <w:r w:rsidRPr="00D20477">
              <w:t>ime</w:t>
            </w:r>
          </w:p>
        </w:tc>
        <w:tc>
          <w:tcPr>
            <w:tcW w:w="1250" w:type="dxa"/>
          </w:tcPr>
          <w:p w:rsidR="00741312" w:rsidP="00741312" w:rsidRDefault="00741312" w14:paraId="70A15895" w14:textId="3FA747B1">
            <w:pPr>
              <w:pStyle w:val="ListParagraph"/>
              <w:ind w:left="0"/>
            </w:pPr>
            <w:r>
              <w:t>Thời gian phải hổi nhanh nhất</w:t>
            </w:r>
          </w:p>
        </w:tc>
        <w:tc>
          <w:tcPr>
            <w:tcW w:w="1383" w:type="dxa"/>
          </w:tcPr>
          <w:p w:rsidR="00741312" w:rsidP="00741312" w:rsidRDefault="006E23B6" w14:paraId="78D04FB3" w14:textId="453D2B44">
            <w:pPr>
              <w:pStyle w:val="ListParagraph"/>
              <w:ind w:left="0"/>
            </w:pPr>
            <w:r>
              <w:t>Float</w:t>
            </w:r>
          </w:p>
        </w:tc>
        <w:tc>
          <w:tcPr>
            <w:tcW w:w="1343" w:type="dxa"/>
          </w:tcPr>
          <w:p w:rsidR="00741312" w:rsidP="00741312" w:rsidRDefault="00741312" w14:paraId="6A8E84BB" w14:textId="77777777">
            <w:pPr>
              <w:pStyle w:val="ListParagraph"/>
              <w:ind w:left="0"/>
            </w:pPr>
          </w:p>
        </w:tc>
        <w:tc>
          <w:tcPr>
            <w:tcW w:w="2641" w:type="dxa"/>
          </w:tcPr>
          <w:p w:rsidR="00741312" w:rsidP="00741312" w:rsidRDefault="00741312" w14:paraId="7886D9C4" w14:textId="56363826">
            <w:pPr>
              <w:pStyle w:val="ListParagraph"/>
              <w:ind w:left="0"/>
            </w:pPr>
            <w:r w:rsidRPr="00D20477">
              <w:t>minimumResponseTime</w:t>
            </w:r>
          </w:p>
        </w:tc>
      </w:tr>
      <w:tr w:rsidR="00741312" w:rsidTr="006C6448" w14:paraId="16CD4E30" w14:textId="77777777">
        <w:tc>
          <w:tcPr>
            <w:tcW w:w="667" w:type="dxa"/>
          </w:tcPr>
          <w:p w:rsidR="00741312" w:rsidP="00741312" w:rsidRDefault="00741312" w14:paraId="01E73D32" w14:textId="59B2FE3A">
            <w:pPr>
              <w:pStyle w:val="ListParagraph"/>
              <w:ind w:left="0"/>
            </w:pPr>
            <w:r>
              <w:t>8</w:t>
            </w:r>
          </w:p>
        </w:tc>
        <w:tc>
          <w:tcPr>
            <w:tcW w:w="1766" w:type="dxa"/>
          </w:tcPr>
          <w:p w:rsidR="00741312" w:rsidP="00741312" w:rsidRDefault="00741312" w14:paraId="1F235FBD" w14:textId="21DDEF51">
            <w:pPr>
              <w:pStyle w:val="ListParagraph"/>
              <w:ind w:left="0"/>
            </w:pPr>
            <w:r>
              <w:t>Maximum r</w:t>
            </w:r>
            <w:r w:rsidRPr="00D20477">
              <w:t>esponse</w:t>
            </w:r>
            <w:r>
              <w:t xml:space="preserve"> t</w:t>
            </w:r>
            <w:r w:rsidRPr="00D20477">
              <w:t>ime</w:t>
            </w:r>
          </w:p>
        </w:tc>
        <w:tc>
          <w:tcPr>
            <w:tcW w:w="1250" w:type="dxa"/>
          </w:tcPr>
          <w:p w:rsidR="00741312" w:rsidP="00741312" w:rsidRDefault="00741312" w14:paraId="2B1C8E76" w14:textId="5A32CA58">
            <w:pPr>
              <w:pStyle w:val="ListParagraph"/>
              <w:ind w:left="0"/>
            </w:pPr>
            <w:r>
              <w:t>Thời gian phải hổi lâu nhất</w:t>
            </w:r>
          </w:p>
        </w:tc>
        <w:tc>
          <w:tcPr>
            <w:tcW w:w="1383" w:type="dxa"/>
          </w:tcPr>
          <w:p w:rsidR="00741312" w:rsidP="00741312" w:rsidRDefault="006E23B6" w14:paraId="01920336" w14:textId="4F760F0F">
            <w:pPr>
              <w:pStyle w:val="ListParagraph"/>
              <w:ind w:left="0"/>
            </w:pPr>
            <w:r>
              <w:t>Float</w:t>
            </w:r>
          </w:p>
        </w:tc>
        <w:tc>
          <w:tcPr>
            <w:tcW w:w="1343" w:type="dxa"/>
          </w:tcPr>
          <w:p w:rsidR="00741312" w:rsidP="00741312" w:rsidRDefault="00741312" w14:paraId="5991E6E3" w14:textId="77777777">
            <w:pPr>
              <w:pStyle w:val="ListParagraph"/>
              <w:ind w:left="0"/>
            </w:pPr>
          </w:p>
        </w:tc>
        <w:tc>
          <w:tcPr>
            <w:tcW w:w="2641" w:type="dxa"/>
          </w:tcPr>
          <w:p w:rsidR="00741312" w:rsidP="00741312" w:rsidRDefault="00741312" w14:paraId="4D537C1D" w14:textId="0F37F92B">
            <w:pPr>
              <w:pStyle w:val="ListParagraph"/>
              <w:ind w:left="0"/>
            </w:pPr>
            <w:r w:rsidRPr="00D20477">
              <w:t>maximumResponseTime</w:t>
            </w:r>
          </w:p>
        </w:tc>
      </w:tr>
      <w:tr w:rsidR="00741312" w:rsidTr="006C6448" w14:paraId="0733AFA8" w14:textId="77777777">
        <w:tc>
          <w:tcPr>
            <w:tcW w:w="667" w:type="dxa"/>
          </w:tcPr>
          <w:p w:rsidR="00741312" w:rsidP="00741312" w:rsidRDefault="00741312" w14:paraId="426722B5" w14:textId="24C7B7C1">
            <w:pPr>
              <w:pStyle w:val="ListParagraph"/>
              <w:ind w:left="0"/>
            </w:pPr>
            <w:r>
              <w:t>9</w:t>
            </w:r>
          </w:p>
        </w:tc>
        <w:tc>
          <w:tcPr>
            <w:tcW w:w="1766" w:type="dxa"/>
          </w:tcPr>
          <w:p w:rsidR="00741312" w:rsidP="00741312" w:rsidRDefault="00741312" w14:paraId="09AB5D43" w14:textId="2BED52B0">
            <w:pPr>
              <w:pStyle w:val="ListParagraph"/>
              <w:ind w:left="0"/>
            </w:pPr>
            <w:r>
              <w:t>J</w:t>
            </w:r>
            <w:r w:rsidRPr="00D20477">
              <w:t>itter</w:t>
            </w:r>
          </w:p>
        </w:tc>
        <w:tc>
          <w:tcPr>
            <w:tcW w:w="1250" w:type="dxa"/>
          </w:tcPr>
          <w:p w:rsidR="00741312" w:rsidP="00741312" w:rsidRDefault="00741312" w14:paraId="0E258F36" w14:textId="4A89E20F">
            <w:pPr>
              <w:pStyle w:val="ListParagraph"/>
              <w:ind w:left="0"/>
            </w:pPr>
            <w:r>
              <w:t>J</w:t>
            </w:r>
            <w:r w:rsidRPr="00D20477">
              <w:t>itter</w:t>
            </w:r>
          </w:p>
        </w:tc>
        <w:tc>
          <w:tcPr>
            <w:tcW w:w="1383" w:type="dxa"/>
          </w:tcPr>
          <w:p w:rsidR="00741312" w:rsidP="00741312" w:rsidRDefault="006E23B6" w14:paraId="51F3C31D" w14:textId="734F30B3">
            <w:pPr>
              <w:pStyle w:val="ListParagraph"/>
              <w:ind w:left="0"/>
            </w:pPr>
            <w:r>
              <w:t>Float</w:t>
            </w:r>
          </w:p>
        </w:tc>
        <w:tc>
          <w:tcPr>
            <w:tcW w:w="1343" w:type="dxa"/>
          </w:tcPr>
          <w:p w:rsidR="00741312" w:rsidP="00741312" w:rsidRDefault="00741312" w14:paraId="0F9107BB" w14:textId="77777777">
            <w:pPr>
              <w:pStyle w:val="ListParagraph"/>
              <w:ind w:left="0"/>
            </w:pPr>
          </w:p>
        </w:tc>
        <w:tc>
          <w:tcPr>
            <w:tcW w:w="2641" w:type="dxa"/>
          </w:tcPr>
          <w:p w:rsidR="00741312" w:rsidP="00741312" w:rsidRDefault="00741312" w14:paraId="49E23C64" w14:textId="61805D6F">
            <w:pPr>
              <w:pStyle w:val="ListParagraph"/>
              <w:ind w:left="0"/>
            </w:pPr>
            <w:r>
              <w:t>j</w:t>
            </w:r>
            <w:r w:rsidRPr="00D20477">
              <w:t>itter</w:t>
            </w:r>
          </w:p>
        </w:tc>
      </w:tr>
    </w:tbl>
    <w:p w:rsidR="000C6391" w:rsidP="0043581E" w:rsidRDefault="000C6391" w14:paraId="68A73096" w14:textId="55456673"/>
    <w:p w:rsidR="003B44C7" w:rsidRDefault="48079210" w14:paraId="1DB2E0CA" w14:textId="42CFE7B0">
      <w:pPr>
        <w:pStyle w:val="Heading2"/>
      </w:pPr>
      <w:bookmarkStart w:name="_Toc113971556" w:id="1184"/>
      <w:r>
        <w:t xml:space="preserve">Tính năng Trace qua </w:t>
      </w:r>
      <w:r w:rsidR="3C4AA7B0">
        <w:t>Mobile App</w:t>
      </w:r>
      <w:bookmarkEnd w:id="1184"/>
    </w:p>
    <w:tbl>
      <w:tblPr>
        <w:tblStyle w:val="TableGrid"/>
        <w:tblW w:w="0" w:type="auto"/>
        <w:tblLook w:val="04A0" w:firstRow="1" w:lastRow="0" w:firstColumn="1" w:lastColumn="0" w:noHBand="0" w:noVBand="1"/>
      </w:tblPr>
      <w:tblGrid>
        <w:gridCol w:w="1885"/>
        <w:gridCol w:w="7340"/>
      </w:tblGrid>
      <w:tr w:rsidR="003B44C7" w:rsidTr="00E5021C" w14:paraId="1C89C264" w14:textId="77777777">
        <w:tc>
          <w:tcPr>
            <w:tcW w:w="1885" w:type="dxa"/>
          </w:tcPr>
          <w:p w:rsidR="003B44C7" w:rsidP="00E5021C" w:rsidRDefault="003B44C7" w14:paraId="726660A6" w14:textId="77777777">
            <w:r>
              <w:t>ID</w:t>
            </w:r>
          </w:p>
        </w:tc>
        <w:tc>
          <w:tcPr>
            <w:tcW w:w="7340" w:type="dxa"/>
          </w:tcPr>
          <w:p w:rsidR="003B44C7" w:rsidP="00E5021C" w:rsidRDefault="003B44C7" w14:paraId="5C96B424" w14:textId="16B05794">
            <w:r>
              <w:t>CN-</w:t>
            </w:r>
            <w:r w:rsidR="00EE7D9E">
              <w:t>1</w:t>
            </w:r>
            <w:r w:rsidR="000409DA">
              <w:t>8</w:t>
            </w:r>
          </w:p>
        </w:tc>
      </w:tr>
      <w:tr w:rsidR="003B44C7" w:rsidTr="00E5021C" w14:paraId="2109976E" w14:textId="77777777">
        <w:tc>
          <w:tcPr>
            <w:tcW w:w="1885" w:type="dxa"/>
          </w:tcPr>
          <w:p w:rsidR="003B44C7" w:rsidP="00E5021C" w:rsidRDefault="003B44C7" w14:paraId="6BF32CB9" w14:textId="77777777">
            <w:r>
              <w:t>Name</w:t>
            </w:r>
          </w:p>
        </w:tc>
        <w:tc>
          <w:tcPr>
            <w:tcW w:w="7340" w:type="dxa"/>
          </w:tcPr>
          <w:p w:rsidR="003B44C7" w:rsidP="00E5021C" w:rsidRDefault="003B44C7" w14:paraId="6B07B076" w14:textId="061C95CC">
            <w:r>
              <w:t xml:space="preserve">Tính năng Trace qua </w:t>
            </w:r>
            <w:r w:rsidR="007A6979">
              <w:t>Mobile App</w:t>
            </w:r>
          </w:p>
        </w:tc>
      </w:tr>
      <w:tr w:rsidR="003B44C7" w:rsidTr="00E5021C" w14:paraId="1157DC2A" w14:textId="77777777">
        <w:tc>
          <w:tcPr>
            <w:tcW w:w="1885" w:type="dxa"/>
          </w:tcPr>
          <w:p w:rsidR="003B44C7" w:rsidP="00E5021C" w:rsidRDefault="003B44C7" w14:paraId="0803147B" w14:textId="77777777">
            <w:r>
              <w:t>Description</w:t>
            </w:r>
          </w:p>
        </w:tc>
        <w:tc>
          <w:tcPr>
            <w:tcW w:w="7340" w:type="dxa"/>
          </w:tcPr>
          <w:p w:rsidR="003B44C7" w:rsidP="00E5021C" w:rsidRDefault="003B44C7" w14:paraId="79356B07" w14:textId="7AFAEB11">
            <w:r>
              <w:t>Người quản trị điều khiển ONT thực hiện lệnh Trace đến một địa chỉ đích mong muốn</w:t>
            </w:r>
          </w:p>
        </w:tc>
      </w:tr>
      <w:tr w:rsidR="003B44C7" w:rsidTr="00E5021C" w14:paraId="5FC44E32" w14:textId="77777777">
        <w:tc>
          <w:tcPr>
            <w:tcW w:w="1885" w:type="dxa"/>
          </w:tcPr>
          <w:p w:rsidR="003B44C7" w:rsidP="00E5021C" w:rsidRDefault="003B44C7" w14:paraId="72A5EB08" w14:textId="77777777">
            <w:r>
              <w:t>Actor</w:t>
            </w:r>
          </w:p>
        </w:tc>
        <w:tc>
          <w:tcPr>
            <w:tcW w:w="7340" w:type="dxa"/>
          </w:tcPr>
          <w:p w:rsidR="003B44C7" w:rsidP="00E5021C" w:rsidRDefault="003B44C7" w14:paraId="62367F73" w14:textId="77777777">
            <w:r>
              <w:t>Admin</w:t>
            </w:r>
          </w:p>
        </w:tc>
      </w:tr>
      <w:tr w:rsidR="003B44C7" w:rsidTr="00E5021C" w14:paraId="49520115" w14:textId="77777777">
        <w:tc>
          <w:tcPr>
            <w:tcW w:w="1885" w:type="dxa"/>
          </w:tcPr>
          <w:p w:rsidR="003B44C7" w:rsidP="00E5021C" w:rsidRDefault="003B44C7" w14:paraId="08F8B1D4" w14:textId="77777777">
            <w:r>
              <w:t>Pre-condition</w:t>
            </w:r>
          </w:p>
        </w:tc>
        <w:tc>
          <w:tcPr>
            <w:tcW w:w="7340" w:type="dxa"/>
          </w:tcPr>
          <w:p w:rsidR="003B44C7" w:rsidP="00E5021C" w:rsidRDefault="003B44C7" w14:paraId="47CAC770" w14:textId="11AB5C19">
            <w:r>
              <w:t xml:space="preserve">Thiết bị hoạt động bình thường, </w:t>
            </w:r>
            <w:r w:rsidR="007A6979">
              <w:t>Mobile App</w:t>
            </w:r>
            <w:r>
              <w:t xml:space="preserve"> đã đăng nhập thành công vào thiết bị và được cấp phiên truy nhập</w:t>
            </w:r>
          </w:p>
        </w:tc>
      </w:tr>
      <w:tr w:rsidR="003B44C7" w:rsidTr="00E5021C" w14:paraId="3D6B1C29" w14:textId="77777777">
        <w:tc>
          <w:tcPr>
            <w:tcW w:w="1885" w:type="dxa"/>
          </w:tcPr>
          <w:p w:rsidR="003B44C7" w:rsidP="00E5021C" w:rsidRDefault="003B44C7" w14:paraId="6A0063F5" w14:textId="77777777">
            <w:r>
              <w:t>Post-condition</w:t>
            </w:r>
          </w:p>
        </w:tc>
        <w:tc>
          <w:tcPr>
            <w:tcW w:w="7340" w:type="dxa"/>
          </w:tcPr>
          <w:p w:rsidR="003B44C7" w:rsidP="00E5021C" w:rsidRDefault="003B44C7" w14:paraId="2C07AC56" w14:textId="75F8EC44">
            <w:r>
              <w:t xml:space="preserve">Thiết bị phản hồi đầy đủ thông tin cho </w:t>
            </w:r>
            <w:r w:rsidR="007A6979">
              <w:t>Mobile App</w:t>
            </w:r>
            <w:r>
              <w:t xml:space="preserve"> và thực hiện thay đổi cấu hình</w:t>
            </w:r>
          </w:p>
        </w:tc>
      </w:tr>
    </w:tbl>
    <w:p w:rsidR="003B44C7" w:rsidP="003B44C7" w:rsidRDefault="003B44C7" w14:paraId="71A83590" w14:textId="698CEDF4">
      <w:pPr>
        <w:pStyle w:val="Heading3"/>
      </w:pPr>
      <w:bookmarkStart w:name="_Toc113971557" w:id="1185"/>
      <w:r>
        <w:lastRenderedPageBreak/>
        <w:t xml:space="preserve">Usecase – Điều khiển </w:t>
      </w:r>
      <w:r w:rsidR="007D5AEE">
        <w:t>Trace</w:t>
      </w:r>
      <w:r>
        <w:t xml:space="preserve"> qua </w:t>
      </w:r>
      <w:r w:rsidR="007A6979">
        <w:t>Mobile App</w:t>
      </w:r>
      <w:bookmarkEnd w:id="1185"/>
    </w:p>
    <w:tbl>
      <w:tblPr>
        <w:tblStyle w:val="TableGrid"/>
        <w:tblW w:w="0" w:type="auto"/>
        <w:tblLook w:val="04A0" w:firstRow="1" w:lastRow="0" w:firstColumn="1" w:lastColumn="0" w:noHBand="0" w:noVBand="1"/>
      </w:tblPr>
      <w:tblGrid>
        <w:gridCol w:w="1885"/>
        <w:gridCol w:w="7340"/>
      </w:tblGrid>
      <w:tr w:rsidR="003B44C7" w:rsidTr="3BF1215F" w14:paraId="6EA6174C" w14:textId="77777777">
        <w:tc>
          <w:tcPr>
            <w:tcW w:w="1885" w:type="dxa"/>
          </w:tcPr>
          <w:p w:rsidR="003B44C7" w:rsidP="00E5021C" w:rsidRDefault="003B44C7" w14:paraId="5D1BD2BE" w14:textId="77777777">
            <w:r>
              <w:t>ID</w:t>
            </w:r>
          </w:p>
        </w:tc>
        <w:tc>
          <w:tcPr>
            <w:tcW w:w="7340" w:type="dxa"/>
          </w:tcPr>
          <w:p w:rsidR="003B44C7" w:rsidP="00E5021C" w:rsidRDefault="003B44C7" w14:paraId="0F709F90" w14:textId="11568160">
            <w:r>
              <w:t>UC-</w:t>
            </w:r>
            <w:r w:rsidR="000409DA">
              <w:t>39</w:t>
            </w:r>
          </w:p>
        </w:tc>
      </w:tr>
      <w:tr w:rsidR="003B44C7" w:rsidTr="3BF1215F" w14:paraId="3B22735B" w14:textId="77777777">
        <w:tc>
          <w:tcPr>
            <w:tcW w:w="1885" w:type="dxa"/>
          </w:tcPr>
          <w:p w:rsidR="003B44C7" w:rsidP="00E5021C" w:rsidRDefault="003B44C7" w14:paraId="74D8C374" w14:textId="77777777">
            <w:r>
              <w:t>Name</w:t>
            </w:r>
          </w:p>
        </w:tc>
        <w:tc>
          <w:tcPr>
            <w:tcW w:w="7340" w:type="dxa"/>
          </w:tcPr>
          <w:p w:rsidR="003B44C7" w:rsidP="00E5021C" w:rsidRDefault="003B44C7" w14:paraId="3ACF3B4B" w14:textId="3EADE8DC">
            <w:r>
              <w:t xml:space="preserve">Điều khiển </w:t>
            </w:r>
            <w:r w:rsidR="007D5AEE">
              <w:t>Trace</w:t>
            </w:r>
            <w:r>
              <w:t xml:space="preserve"> qua </w:t>
            </w:r>
            <w:r w:rsidR="007A6979">
              <w:t>Mobile App</w:t>
            </w:r>
          </w:p>
        </w:tc>
      </w:tr>
      <w:tr w:rsidR="003B44C7" w:rsidTr="3BF1215F" w14:paraId="7BE0E8C2" w14:textId="77777777">
        <w:tc>
          <w:tcPr>
            <w:tcW w:w="1885" w:type="dxa"/>
          </w:tcPr>
          <w:p w:rsidR="003B44C7" w:rsidP="00E5021C" w:rsidRDefault="003B44C7" w14:paraId="33B02BFF" w14:textId="77777777">
            <w:r>
              <w:t>Description</w:t>
            </w:r>
          </w:p>
        </w:tc>
        <w:tc>
          <w:tcPr>
            <w:tcW w:w="7340" w:type="dxa"/>
          </w:tcPr>
          <w:p w:rsidR="00160AE7" w:rsidP="00160AE7" w:rsidRDefault="00160AE7" w14:paraId="4ED60F71" w14:textId="266FE2A2">
            <w:pPr>
              <w:pStyle w:val="FirstLevelBullet"/>
            </w:pPr>
            <w:r>
              <w:t xml:space="preserve">Mobile App gửi yêu cầu thực hiện </w:t>
            </w:r>
            <w:r w:rsidR="006862CE">
              <w:t>Trace</w:t>
            </w:r>
            <w:r>
              <w:t xml:space="preserve"> đến ONT</w:t>
            </w:r>
          </w:p>
          <w:p w:rsidR="00160AE7" w:rsidP="00160AE7" w:rsidRDefault="06F4E4E4" w14:paraId="051B3E11" w14:textId="7777777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160AE7" w:rsidP="00160AE7" w:rsidRDefault="00160AE7" w14:paraId="0128C7C1" w14:textId="7873DFF5">
            <w:pPr>
              <w:pStyle w:val="FirstLevelBullet"/>
            </w:pPr>
            <w:r>
              <w:t xml:space="preserve">ONT nhận yêu cầu, xử lý thực hiện </w:t>
            </w:r>
            <w:r w:rsidR="006862CE">
              <w:t>Trace</w:t>
            </w:r>
            <w:r>
              <w:t>. Mobile App cần chờ ONT thực hiện ping xong và trả về kết quả.</w:t>
            </w:r>
          </w:p>
          <w:p w:rsidR="006F40D9" w:rsidP="006C6448" w:rsidRDefault="00160AE7" w14:paraId="30244E69" w14:textId="1FF99C5C">
            <w:pPr>
              <w:pStyle w:val="FirstLevelBullet"/>
            </w:pPr>
            <w:r>
              <w:t>Trường hợp ONT xử lý được request</w:t>
            </w:r>
            <w:r w:rsidR="00EA6B8E">
              <w:t xml:space="preserve"> thành công sẽ</w:t>
            </w:r>
            <w:r>
              <w:t xml:space="preserve"> trả về kết quả </w:t>
            </w:r>
            <w:r w:rsidR="006862CE">
              <w:t>Trace</w:t>
            </w:r>
            <w:r>
              <w:t xml:space="preserve"> cho Mobile App. Trường hợp ONT không xử lý được request hoặc gặp lỗi sẽ trả về mã lỗi. </w:t>
            </w:r>
          </w:p>
        </w:tc>
      </w:tr>
      <w:tr w:rsidR="003B44C7" w:rsidTr="3BF1215F" w14:paraId="3CD41EC0" w14:textId="77777777">
        <w:tc>
          <w:tcPr>
            <w:tcW w:w="1885" w:type="dxa"/>
          </w:tcPr>
          <w:p w:rsidR="003B44C7" w:rsidP="00E5021C" w:rsidRDefault="003B44C7" w14:paraId="7E4E59C7" w14:textId="77777777">
            <w:r>
              <w:t>Actor</w:t>
            </w:r>
          </w:p>
        </w:tc>
        <w:tc>
          <w:tcPr>
            <w:tcW w:w="7340" w:type="dxa"/>
          </w:tcPr>
          <w:p w:rsidR="003B44C7" w:rsidP="00E5021C" w:rsidRDefault="003B44C7" w14:paraId="1ED71883" w14:textId="77777777">
            <w:r>
              <w:t>Admin</w:t>
            </w:r>
          </w:p>
        </w:tc>
      </w:tr>
      <w:tr w:rsidR="003B44C7" w:rsidTr="3BF1215F" w14:paraId="4BE3B4C9" w14:textId="77777777">
        <w:tc>
          <w:tcPr>
            <w:tcW w:w="1885" w:type="dxa"/>
          </w:tcPr>
          <w:p w:rsidR="003B44C7" w:rsidP="00E5021C" w:rsidRDefault="003B44C7" w14:paraId="30AC7854" w14:textId="77777777">
            <w:r>
              <w:t>Pre-condition</w:t>
            </w:r>
          </w:p>
        </w:tc>
        <w:tc>
          <w:tcPr>
            <w:tcW w:w="7340" w:type="dxa"/>
          </w:tcPr>
          <w:p w:rsidR="003B44C7" w:rsidP="00E5021C" w:rsidRDefault="003B44C7" w14:paraId="6390FA6B" w14:textId="45F047FE">
            <w:r>
              <w:t xml:space="preserve">Thiết bị hoạt động bình thường, </w:t>
            </w:r>
            <w:r w:rsidR="007A6979">
              <w:t>Mobile App</w:t>
            </w:r>
            <w:r>
              <w:t xml:space="preserve"> đã đăng nhập thành công vào thiết bị và được cấp phiên truy nhập</w:t>
            </w:r>
          </w:p>
        </w:tc>
      </w:tr>
      <w:tr w:rsidR="003B44C7" w:rsidTr="3BF1215F" w14:paraId="341C4382" w14:textId="77777777">
        <w:tc>
          <w:tcPr>
            <w:tcW w:w="1885" w:type="dxa"/>
          </w:tcPr>
          <w:p w:rsidR="003B44C7" w:rsidP="00E5021C" w:rsidRDefault="003B44C7" w14:paraId="799B5BA8" w14:textId="77777777">
            <w:r>
              <w:t>Post-condition</w:t>
            </w:r>
          </w:p>
        </w:tc>
        <w:tc>
          <w:tcPr>
            <w:tcW w:w="7340" w:type="dxa"/>
          </w:tcPr>
          <w:p w:rsidR="003B44C7" w:rsidP="00E5021C" w:rsidRDefault="003B44C7" w14:paraId="581837A9" w14:textId="2E06BB8F">
            <w:r>
              <w:t xml:space="preserve">Thiết bị phản hồi đầy đủ các thông tin cho </w:t>
            </w:r>
            <w:r w:rsidR="007A6979">
              <w:t>Mobile App</w:t>
            </w:r>
          </w:p>
        </w:tc>
      </w:tr>
    </w:tbl>
    <w:p w:rsidRPr="00A13CE7" w:rsidR="003B44C7" w:rsidP="003B44C7" w:rsidRDefault="003B44C7" w14:paraId="3B56A865" w14:textId="77777777"/>
    <w:p w:rsidR="003B44C7" w:rsidP="003B44C7" w:rsidRDefault="003B44C7" w14:paraId="06870030" w14:textId="77777777">
      <w:pPr>
        <w:rPr>
          <w:b/>
          <w:bCs/>
        </w:rPr>
      </w:pPr>
      <w:r w:rsidRPr="003C44BD">
        <w:rPr>
          <w:b/>
          <w:bCs/>
        </w:rPr>
        <w:t>Luồng dữ liệu:</w:t>
      </w:r>
    </w:p>
    <w:p w:rsidR="00881A01" w:rsidP="002611CE" w:rsidRDefault="00826562" w14:paraId="598168D1" w14:textId="2A19BC3E">
      <w:pPr>
        <w:pStyle w:val="ANSVNormal1"/>
        <w:keepNext/>
        <w:jc w:val="center"/>
      </w:pPr>
      <w:r w:rsidRPr="00826562">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t xml:space="preserve"> </w:t>
      </w:r>
      <w:r w:rsidRPr="006862CE" w:rsidR="006862CE">
        <w:rPr>
          <w:rFonts w:ascii="Times New Roman" w:hAnsi="Times New Roman" w:eastAsia="Times New Roman" w:cs="Times New Roman"/>
          <w:snapToGrid w:val="0"/>
          <w:color w:val="000000"/>
          <w:w w:val="0"/>
          <w:sz w:val="0"/>
          <w:szCs w:val="0"/>
          <w:u w:color="000000"/>
          <w:bdr w:val="none" w:color="000000" w:sz="0" w:space="0"/>
          <w:shd w:val="clear" w:color="000000" w:fill="000000"/>
        </w:rPr>
        <w:drawing>
          <wp:inline distT="0" distB="0" distL="0" distR="0" wp14:anchorId="03EFF514" wp14:editId="6C647347">
            <wp:extent cx="5864225" cy="3368643"/>
            <wp:effectExtent l="0" t="0" r="3175" b="3810"/>
            <wp:docPr id="17" name="Picture 17" descr="C:\Users\toantk\Downloads\onelink_new-Tran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C:\Users\toantk\Downloads\onelink_new-Trang-2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64225" cy="3368643"/>
                    </a:xfrm>
                    <a:prstGeom prst="rect">
                      <a:avLst/>
                    </a:prstGeom>
                    <a:noFill/>
                    <a:ln>
                      <a:noFill/>
                    </a:ln>
                  </pic:spPr>
                </pic:pic>
              </a:graphicData>
            </a:graphic>
          </wp:inline>
        </w:drawing>
      </w:r>
    </w:p>
    <w:p w:rsidR="00826562" w:rsidP="006C6448" w:rsidRDefault="00881A01" w14:paraId="1AE1E99D" w14:textId="203FD7EB">
      <w:pPr>
        <w:pStyle w:val="Caption"/>
      </w:pPr>
      <w:bookmarkStart w:name="_Toc113971679" w:id="1186"/>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37</w:t>
      </w:r>
      <w:r>
        <w:fldChar w:fldCharType="end"/>
      </w:r>
      <w:r>
        <w:t xml:space="preserve"> Luồng điều khiển Trace qua Mobile App</w:t>
      </w:r>
      <w:bookmarkEnd w:id="1186"/>
    </w:p>
    <w:p w:rsidR="003B44C7" w:rsidP="003B44C7" w:rsidRDefault="00F02801" w14:paraId="4F28667F" w14:textId="7DB3302B">
      <w:pPr>
        <w:rPr>
          <w:b/>
          <w:bCs/>
        </w:rPr>
      </w:pPr>
      <w:r>
        <w:rPr>
          <w:b/>
          <w:bCs/>
        </w:rPr>
        <w:lastRenderedPageBreak/>
        <w:t xml:space="preserve">Cấu trúc payload </w:t>
      </w:r>
      <w:r w:rsidRPr="00AB6FAB" w:rsidR="003B44C7">
        <w:rPr>
          <w:b/>
          <w:bCs/>
        </w:rPr>
        <w:t>của bản tin:</w:t>
      </w:r>
    </w:p>
    <w:p w:rsidR="003B44C7" w:rsidP="003B44C7" w:rsidRDefault="006F40D9" w14:paraId="5BF0EE53" w14:textId="73FEF5A0">
      <w:pPr>
        <w:pStyle w:val="ListParagraph"/>
        <w:numPr>
          <w:ilvl w:val="0"/>
          <w:numId w:val="9"/>
        </w:numPr>
        <w:rPr>
          <w:b/>
          <w:bCs/>
        </w:rPr>
      </w:pPr>
      <w:r>
        <w:rPr>
          <w:b/>
          <w:bCs/>
        </w:rPr>
        <w:t>Trace</w:t>
      </w:r>
      <w:r w:rsidR="003B44C7">
        <w:rPr>
          <w:b/>
          <w:bCs/>
        </w:rPr>
        <w:t xml:space="preserve"> Request:</w:t>
      </w:r>
    </w:p>
    <w:p w:rsidR="00826562" w:rsidP="006C6448" w:rsidRDefault="68A39B0C" w14:paraId="69B5770C" w14:textId="77777777">
      <w:pPr>
        <w:ind w:left="360"/>
      </w:pPr>
      <w:r>
        <w:t>{</w:t>
      </w:r>
    </w:p>
    <w:p w:rsidR="00826562" w:rsidP="006C6448" w:rsidRDefault="68A39B0C" w14:paraId="71A4E88A" w14:textId="77777777">
      <w:pPr>
        <w:ind w:left="360"/>
      </w:pPr>
      <w:r>
        <w:t xml:space="preserve">    “action” : “traceroute”,</w:t>
      </w:r>
    </w:p>
    <w:p w:rsidR="00826562" w:rsidP="006C6448" w:rsidRDefault="68A39B0C" w14:paraId="5E79E686" w14:textId="77777777">
      <w:pPr>
        <w:ind w:left="360"/>
      </w:pPr>
      <w:r>
        <w:t xml:space="preserve">    “tracerouteCode”: 1</w:t>
      </w:r>
    </w:p>
    <w:p w:rsidR="00826562" w:rsidP="006C6448" w:rsidRDefault="68A39B0C" w14:paraId="6331820D" w14:textId="23176DD0">
      <w:pPr>
        <w:ind w:left="360"/>
      </w:pPr>
      <w:r>
        <w:t xml:space="preserve">    “host” : “&lt;host domain name or IP address&gt;”</w:t>
      </w:r>
      <w:r w:rsidR="6E241834">
        <w:t>,</w:t>
      </w:r>
    </w:p>
    <w:p w:rsidR="008518B1" w:rsidP="006C6448" w:rsidRDefault="6E241834" w14:paraId="54DC993B" w14:textId="4852FB94">
      <w:pPr>
        <w:ind w:left="360" w:firstLine="360"/>
      </w:pPr>
      <w:r>
        <w:t xml:space="preserve">“requestId” : </w:t>
      </w:r>
      <w:r w:rsidR="003E0981">
        <w:t>&lt;requestId&gt;</w:t>
      </w:r>
    </w:p>
    <w:p w:rsidR="00826562" w:rsidP="006C6448" w:rsidRDefault="68A39B0C" w14:paraId="7D57055C" w14:textId="77777777">
      <w:pPr>
        <w:ind w:left="360"/>
      </w:pPr>
      <w:r>
        <w:t>}</w:t>
      </w:r>
    </w:p>
    <w:p w:rsidRPr="006C6448" w:rsidR="006862CE" w:rsidRDefault="007D5AEE" w14:paraId="3F8075A7" w14:textId="4D618305">
      <w:pPr>
        <w:pStyle w:val="ListParagraph"/>
        <w:numPr>
          <w:ilvl w:val="0"/>
          <w:numId w:val="9"/>
        </w:numPr>
        <w:rPr>
          <w:b/>
          <w:bCs/>
        </w:rPr>
      </w:pPr>
      <w:r>
        <w:rPr>
          <w:b/>
          <w:bCs/>
        </w:rPr>
        <w:t>Trace</w:t>
      </w:r>
      <w:r w:rsidR="003B44C7">
        <w:rPr>
          <w:b/>
          <w:bCs/>
        </w:rPr>
        <w:t xml:space="preserve"> Response:</w:t>
      </w:r>
    </w:p>
    <w:p w:rsidR="006862CE" w:rsidP="006C6448" w:rsidRDefault="006862CE" w14:paraId="553F55EF" w14:textId="77777777">
      <w:pPr>
        <w:spacing w:after="0"/>
        <w:ind w:left="1440"/>
        <w:rPr>
          <w:bCs/>
        </w:rPr>
      </w:pPr>
      <w:r w:rsidRPr="00D665A8">
        <w:rPr>
          <w:bCs/>
        </w:rPr>
        <w:t>{</w:t>
      </w:r>
    </w:p>
    <w:p w:rsidR="006862CE" w:rsidP="006C6448" w:rsidRDefault="006862CE" w14:paraId="79D0A2AA" w14:textId="77777777">
      <w:pPr>
        <w:pStyle w:val="ListParagraph"/>
        <w:ind w:left="2160"/>
      </w:pPr>
      <w:r>
        <w:rPr>
          <w:bCs/>
        </w:rPr>
        <w:t xml:space="preserve">    </w:t>
      </w:r>
      <w:r>
        <w:t>“status”: &lt;0 or error code&gt;,</w:t>
      </w:r>
    </w:p>
    <w:p w:rsidR="006862CE" w:rsidP="006C6448" w:rsidRDefault="006862CE" w14:paraId="53FD42BA" w14:textId="77777777">
      <w:pPr>
        <w:pStyle w:val="ListParagraph"/>
        <w:ind w:left="2160"/>
      </w:pPr>
      <w:r>
        <w:t xml:space="preserve">    “message”: “&lt;message&gt;”</w:t>
      </w:r>
    </w:p>
    <w:p w:rsidR="006862CE" w:rsidP="006C6448" w:rsidRDefault="006862CE" w14:paraId="35F5B3DC" w14:textId="7E43489C">
      <w:pPr>
        <w:pStyle w:val="ListParagraph"/>
        <w:ind w:left="2160"/>
      </w:pPr>
      <w:r>
        <w:t xml:space="preserve">    “requestId” : </w:t>
      </w:r>
      <w:r w:rsidR="003E0981">
        <w:t>&lt;requestId&gt;</w:t>
      </w:r>
      <w:r>
        <w:t>,</w:t>
      </w:r>
    </w:p>
    <w:p w:rsidR="006862CE" w:rsidP="006C6448" w:rsidRDefault="006862CE" w14:paraId="2E01D40B" w14:textId="77777777">
      <w:pPr>
        <w:pStyle w:val="ListParagraph"/>
        <w:ind w:left="2160"/>
      </w:pPr>
      <w:r>
        <w:t xml:space="preserve">    “data”: {</w:t>
      </w:r>
    </w:p>
    <w:p w:rsidR="006862CE" w:rsidP="006C6448" w:rsidRDefault="006862CE" w14:paraId="17306AA9" w14:textId="2C5FE96D">
      <w:pPr>
        <w:pStyle w:val="ListParagraph"/>
        <w:ind w:left="2160"/>
      </w:pPr>
      <w:r>
        <w:t xml:space="preserve">        “action”: “traceroute”,</w:t>
      </w:r>
    </w:p>
    <w:p w:rsidR="0074188E" w:rsidP="006C6448" w:rsidRDefault="0074188E" w14:paraId="6EDC35D5" w14:textId="7C474064">
      <w:pPr>
        <w:pStyle w:val="ListParagraph"/>
        <w:ind w:left="1440"/>
      </w:pPr>
      <w:r>
        <w:t xml:space="preserve">                   “tracerouteCode”: &lt;Diagnostic code&gt;</w:t>
      </w:r>
    </w:p>
    <w:p w:rsidR="0074188E" w:rsidP="006C6448" w:rsidRDefault="0074188E" w14:paraId="110A2132" w14:textId="7737895A">
      <w:pPr>
        <w:pStyle w:val="ListParagraph"/>
        <w:ind w:left="1440"/>
      </w:pPr>
      <w:r>
        <w:t xml:space="preserve">                   “host” : “&lt;host domain name or IP address&gt;”,</w:t>
      </w:r>
    </w:p>
    <w:p w:rsidR="0074188E" w:rsidP="006C6448" w:rsidRDefault="0074188E" w14:paraId="4CA83588" w14:textId="53FC30EC">
      <w:pPr>
        <w:pStyle w:val="ListParagraph"/>
        <w:ind w:left="1440"/>
      </w:pPr>
      <w:r>
        <w:t xml:space="preserve">                   “hostAddress”: “&lt;ip address&gt;”,</w:t>
      </w:r>
    </w:p>
    <w:p w:rsidR="0074188E" w:rsidP="006C6448" w:rsidRDefault="0074188E" w14:paraId="13C6388D" w14:textId="4628BFDE">
      <w:pPr>
        <w:pStyle w:val="ListParagraph"/>
        <w:ind w:left="1440"/>
      </w:pPr>
      <w:r>
        <w:t xml:space="preserve">                   “hopCount”: &lt;hopCount&gt;,</w:t>
      </w:r>
    </w:p>
    <w:p w:rsidR="00240083" w:rsidP="006C6448" w:rsidRDefault="006862CE" w14:paraId="6096A704" w14:textId="6EC37AF0">
      <w:pPr>
        <w:pStyle w:val="ListParagraph"/>
        <w:ind w:left="2160"/>
      </w:pPr>
      <w:r>
        <w:t xml:space="preserve">        “result”: [</w:t>
      </w:r>
    </w:p>
    <w:p w:rsidR="006862CE" w:rsidP="006C6448" w:rsidRDefault="006862CE" w14:paraId="3778A5DE" w14:textId="29669CB5">
      <w:pPr>
        <w:pStyle w:val="ListParagraph"/>
        <w:ind w:left="2880" w:firstLine="720"/>
      </w:pPr>
      <w:r>
        <w:t>{</w:t>
      </w:r>
    </w:p>
    <w:p w:rsidR="006862CE" w:rsidP="006C6448" w:rsidRDefault="006862CE" w14:paraId="2A8012A3" w14:textId="77777777">
      <w:pPr>
        <w:pStyle w:val="ListParagraph"/>
        <w:ind w:left="2880"/>
      </w:pPr>
      <w:r>
        <w:t xml:space="preserve">                “hopHost”: “&lt;Host name of hop&gt;”,</w:t>
      </w:r>
    </w:p>
    <w:p w:rsidR="006862CE" w:rsidP="006C6448" w:rsidRDefault="006862CE" w14:paraId="0E57BAA7" w14:textId="77777777">
      <w:pPr>
        <w:pStyle w:val="ListParagraph"/>
        <w:ind w:left="2880"/>
      </w:pPr>
      <w:r>
        <w:t xml:space="preserve">                “hopAddress”: “&lt;Ip address of hop&gt;”,</w:t>
      </w:r>
    </w:p>
    <w:p w:rsidR="006862CE" w:rsidP="006C6448" w:rsidRDefault="006862CE" w14:paraId="56A05E6D" w14:textId="77777777">
      <w:pPr>
        <w:pStyle w:val="ListParagraph"/>
        <w:ind w:left="2880"/>
      </w:pPr>
      <w:r>
        <w:t xml:space="preserve">                “hopErrorCode”: &lt;hopErrorCode&gt;,</w:t>
      </w:r>
    </w:p>
    <w:p w:rsidR="006862CE" w:rsidP="006C6448" w:rsidRDefault="006862CE" w14:paraId="6153598E" w14:textId="77777777">
      <w:pPr>
        <w:pStyle w:val="ListParagraph"/>
        <w:ind w:left="2880"/>
      </w:pPr>
      <w:r>
        <w:t xml:space="preserve">                “</w:t>
      </w:r>
      <w:bookmarkStart w:name="D.InternetGatewayDevice:1.InternetGatewa" w:id="1187"/>
      <w:r>
        <w:rPr>
          <w:color w:val="000000"/>
          <w:sz w:val="27"/>
          <w:szCs w:val="27"/>
        </w:rPr>
        <w:t>hopRTTimes</w:t>
      </w:r>
      <w:bookmarkEnd w:id="1187"/>
      <w:r>
        <w:rPr>
          <w:color w:val="000000"/>
          <w:sz w:val="27"/>
          <w:szCs w:val="27"/>
        </w:rPr>
        <w:t>”: “&lt;hopRTTimes&gt;”</w:t>
      </w:r>
    </w:p>
    <w:p w:rsidR="006862CE" w:rsidP="006C6448" w:rsidRDefault="006862CE" w14:paraId="559F943F" w14:textId="1D81313B">
      <w:pPr>
        <w:pStyle w:val="ListParagraph"/>
        <w:ind w:left="2160"/>
      </w:pPr>
      <w:r>
        <w:t xml:space="preserve">            </w:t>
      </w:r>
      <w:r w:rsidR="00240083">
        <w:tab/>
      </w:r>
      <w:r>
        <w:t>},</w:t>
      </w:r>
    </w:p>
    <w:p w:rsidR="00472EC9" w:rsidP="00472EC9" w:rsidRDefault="00472EC9" w14:paraId="13C4044E" w14:textId="77777777">
      <w:pPr>
        <w:pStyle w:val="ListParagraph"/>
        <w:ind w:left="2880" w:firstLine="720"/>
      </w:pPr>
      <w:r>
        <w:t>{</w:t>
      </w:r>
    </w:p>
    <w:p w:rsidR="00472EC9" w:rsidP="00472EC9" w:rsidRDefault="00472EC9" w14:paraId="61E5E05A" w14:textId="77777777">
      <w:pPr>
        <w:pStyle w:val="ListParagraph"/>
        <w:ind w:left="2880"/>
      </w:pPr>
      <w:r>
        <w:t xml:space="preserve">                “hopHost”: “&lt;Host name of hop&gt;”,</w:t>
      </w:r>
    </w:p>
    <w:p w:rsidR="00472EC9" w:rsidP="00472EC9" w:rsidRDefault="00472EC9" w14:paraId="4ADCC97E" w14:textId="77777777">
      <w:pPr>
        <w:pStyle w:val="ListParagraph"/>
        <w:ind w:left="2880"/>
      </w:pPr>
      <w:r>
        <w:t xml:space="preserve">                “hopAddress”: “&lt;Ip address of hop&gt;”,</w:t>
      </w:r>
    </w:p>
    <w:p w:rsidR="00472EC9" w:rsidP="00472EC9" w:rsidRDefault="00472EC9" w14:paraId="132AB6BA" w14:textId="77777777">
      <w:pPr>
        <w:pStyle w:val="ListParagraph"/>
        <w:ind w:left="2880"/>
      </w:pPr>
      <w:r>
        <w:t xml:space="preserve">                “hopErrorCode”: &lt;hopErrorCode&gt;,</w:t>
      </w:r>
    </w:p>
    <w:p w:rsidR="00472EC9" w:rsidP="00472EC9" w:rsidRDefault="00472EC9" w14:paraId="68B0A9C7" w14:textId="12BE9117">
      <w:pPr>
        <w:pStyle w:val="ListParagraph"/>
        <w:ind w:left="2880"/>
      </w:pPr>
      <w:r>
        <w:t xml:space="preserve">                “</w:t>
      </w:r>
      <w:r>
        <w:rPr>
          <w:color w:val="000000"/>
          <w:sz w:val="27"/>
          <w:szCs w:val="27"/>
        </w:rPr>
        <w:t>hopRTTimes”: &lt;hopRTTimes&gt;</w:t>
      </w:r>
    </w:p>
    <w:p w:rsidR="00472EC9" w:rsidP="006C6448" w:rsidRDefault="00472EC9" w14:paraId="004A6912" w14:textId="63ADA82A">
      <w:pPr>
        <w:pStyle w:val="ListParagraph"/>
        <w:ind w:left="2160"/>
      </w:pPr>
      <w:r>
        <w:t xml:space="preserve">            </w:t>
      </w:r>
      <w:r>
        <w:tab/>
      </w:r>
      <w:r>
        <w:t>},</w:t>
      </w:r>
    </w:p>
    <w:p w:rsidR="006862CE" w:rsidP="006C6448" w:rsidRDefault="006862CE" w14:paraId="660711CC" w14:textId="77777777">
      <w:pPr>
        <w:pStyle w:val="ListParagraph"/>
        <w:ind w:left="2160"/>
      </w:pPr>
      <w:r>
        <w:t xml:space="preserve">            …</w:t>
      </w:r>
    </w:p>
    <w:p w:rsidR="006862CE" w:rsidP="006C6448" w:rsidRDefault="006862CE" w14:paraId="3842A1F1" w14:textId="77777777">
      <w:pPr>
        <w:pStyle w:val="ListParagraph"/>
        <w:ind w:left="2160"/>
      </w:pPr>
      <w:r>
        <w:t xml:space="preserve">        ]</w:t>
      </w:r>
    </w:p>
    <w:p w:rsidR="006862CE" w:rsidP="006C6448" w:rsidRDefault="006862CE" w14:paraId="6F4B646D" w14:textId="77777777">
      <w:pPr>
        <w:pStyle w:val="ListParagraph"/>
        <w:ind w:left="2160"/>
      </w:pPr>
      <w:r>
        <w:t xml:space="preserve">    }</w:t>
      </w:r>
    </w:p>
    <w:p w:rsidRPr="00D665A8" w:rsidR="006862CE" w:rsidP="006C6448" w:rsidRDefault="006862CE" w14:paraId="3A58AD8C" w14:textId="77777777">
      <w:pPr>
        <w:pStyle w:val="ListParagraph"/>
        <w:ind w:left="2160"/>
      </w:pPr>
      <w:r>
        <w:t>}</w:t>
      </w:r>
    </w:p>
    <w:p w:rsidR="00A56532" w:rsidP="006C6448" w:rsidRDefault="00A56532" w14:paraId="1972BA90" w14:textId="77777777">
      <w:pPr>
        <w:pStyle w:val="FirstLevelBullet"/>
        <w:numPr>
          <w:ilvl w:val="0"/>
          <w:numId w:val="0"/>
        </w:numPr>
        <w:ind w:left="1440"/>
      </w:pPr>
    </w:p>
    <w:p w:rsidR="00A56532" w:rsidP="006C6448" w:rsidRDefault="00A56532" w14:paraId="1EA3500F" w14:textId="77777777">
      <w:pPr>
        <w:pStyle w:val="FirstLevelBullet"/>
        <w:numPr>
          <w:ilvl w:val="0"/>
          <w:numId w:val="0"/>
        </w:numPr>
        <w:ind w:left="1440"/>
      </w:pPr>
    </w:p>
    <w:p w:rsidR="00C111AD" w:rsidP="006C6448" w:rsidRDefault="00C111AD" w14:paraId="1C4E7448" w14:textId="77777777">
      <w:pPr>
        <w:pStyle w:val="FirstLevelBullet"/>
        <w:numPr>
          <w:ilvl w:val="0"/>
          <w:numId w:val="0"/>
        </w:numPr>
        <w:ind w:left="720" w:hanging="360"/>
      </w:pPr>
    </w:p>
    <w:p w:rsidRPr="00E71A83" w:rsidR="003B44C7" w:rsidP="003B44C7" w:rsidRDefault="003B44C7" w14:paraId="5474B171" w14:textId="77777777">
      <w:pPr>
        <w:rPr>
          <w:b/>
          <w:bCs/>
        </w:rPr>
      </w:pPr>
      <w:r w:rsidRPr="00E71A83">
        <w:rPr>
          <w:b/>
          <w:bCs/>
        </w:rPr>
        <w:t>Mô tả tham số:</w:t>
      </w:r>
    </w:p>
    <w:p w:rsidR="002958FF" w:rsidP="002958FF" w:rsidRDefault="002958FF" w14:paraId="41369249" w14:textId="324AA4F2">
      <w:pPr>
        <w:pStyle w:val="Caption"/>
        <w:keepNext/>
      </w:pPr>
      <w:bookmarkStart w:name="_Toc113971627" w:id="1188"/>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37</w:t>
      </w:r>
      <w:r>
        <w:fldChar w:fldCharType="end"/>
      </w:r>
      <w:r>
        <w:t xml:space="preserve"> Bảng mô tả tham số trong luồng điều khiển Trace</w:t>
      </w:r>
      <w:bookmarkEnd w:id="1188"/>
    </w:p>
    <w:tbl>
      <w:tblPr>
        <w:tblStyle w:val="TableGrid"/>
        <w:tblW w:w="0" w:type="auto"/>
        <w:tblInd w:w="175" w:type="dxa"/>
        <w:tblLook w:val="04A0" w:firstRow="1" w:lastRow="0" w:firstColumn="1" w:lastColumn="0" w:noHBand="0" w:noVBand="1"/>
      </w:tblPr>
      <w:tblGrid>
        <w:gridCol w:w="712"/>
        <w:gridCol w:w="1920"/>
        <w:gridCol w:w="1476"/>
        <w:gridCol w:w="995"/>
        <w:gridCol w:w="2027"/>
        <w:gridCol w:w="1920"/>
      </w:tblGrid>
      <w:tr w:rsidR="003B44C7" w:rsidTr="00180ED0" w14:paraId="04AD93AD" w14:textId="77777777">
        <w:tc>
          <w:tcPr>
            <w:tcW w:w="712" w:type="dxa"/>
          </w:tcPr>
          <w:p w:rsidR="003B44C7" w:rsidP="00E5021C" w:rsidRDefault="003B44C7" w14:paraId="1BC82960" w14:textId="77777777">
            <w:pPr>
              <w:pStyle w:val="ListParagraph"/>
              <w:ind w:left="0"/>
              <w:rPr>
                <w:b/>
                <w:bCs/>
              </w:rPr>
            </w:pPr>
            <w:r>
              <w:rPr>
                <w:b/>
                <w:bCs/>
              </w:rPr>
              <w:t>STT</w:t>
            </w:r>
          </w:p>
        </w:tc>
        <w:tc>
          <w:tcPr>
            <w:tcW w:w="1920" w:type="dxa"/>
          </w:tcPr>
          <w:p w:rsidR="003B44C7" w:rsidP="00E5021C" w:rsidRDefault="003B44C7" w14:paraId="68E7FBE0" w14:textId="77777777">
            <w:pPr>
              <w:pStyle w:val="ListParagraph"/>
              <w:ind w:left="0"/>
              <w:rPr>
                <w:b/>
                <w:bCs/>
              </w:rPr>
            </w:pPr>
            <w:r>
              <w:rPr>
                <w:b/>
                <w:bCs/>
              </w:rPr>
              <w:t>Tham số</w:t>
            </w:r>
          </w:p>
        </w:tc>
        <w:tc>
          <w:tcPr>
            <w:tcW w:w="1476" w:type="dxa"/>
          </w:tcPr>
          <w:p w:rsidR="003B44C7" w:rsidP="00E5021C" w:rsidRDefault="003B44C7" w14:paraId="26B69C77" w14:textId="77777777">
            <w:pPr>
              <w:pStyle w:val="ListParagraph"/>
              <w:ind w:left="0"/>
              <w:rPr>
                <w:b/>
                <w:bCs/>
              </w:rPr>
            </w:pPr>
            <w:r>
              <w:rPr>
                <w:b/>
                <w:bCs/>
              </w:rPr>
              <w:t>Mô tả</w:t>
            </w:r>
          </w:p>
        </w:tc>
        <w:tc>
          <w:tcPr>
            <w:tcW w:w="995" w:type="dxa"/>
          </w:tcPr>
          <w:p w:rsidR="003B44C7" w:rsidP="00E5021C" w:rsidRDefault="003B44C7" w14:paraId="469D3DC6" w14:textId="77777777">
            <w:pPr>
              <w:pStyle w:val="ListParagraph"/>
              <w:ind w:left="0"/>
              <w:rPr>
                <w:b/>
                <w:bCs/>
              </w:rPr>
            </w:pPr>
            <w:r>
              <w:rPr>
                <w:b/>
                <w:bCs/>
              </w:rPr>
              <w:t>Kiểu</w:t>
            </w:r>
          </w:p>
        </w:tc>
        <w:tc>
          <w:tcPr>
            <w:tcW w:w="2027" w:type="dxa"/>
          </w:tcPr>
          <w:p w:rsidR="003B44C7" w:rsidP="00E5021C" w:rsidRDefault="003B44C7" w14:paraId="1957A5C8" w14:textId="77777777">
            <w:pPr>
              <w:pStyle w:val="ListParagraph"/>
              <w:ind w:left="0"/>
              <w:rPr>
                <w:b/>
                <w:bCs/>
              </w:rPr>
            </w:pPr>
            <w:r>
              <w:rPr>
                <w:b/>
                <w:bCs/>
              </w:rPr>
              <w:t>Giá trị</w:t>
            </w:r>
          </w:p>
        </w:tc>
        <w:tc>
          <w:tcPr>
            <w:tcW w:w="1920" w:type="dxa"/>
          </w:tcPr>
          <w:p w:rsidR="003B44C7" w:rsidP="00E5021C" w:rsidRDefault="003B44C7" w14:paraId="527F9CC2" w14:textId="77777777">
            <w:pPr>
              <w:pStyle w:val="ListParagraph"/>
              <w:ind w:left="0"/>
              <w:rPr>
                <w:b/>
                <w:bCs/>
              </w:rPr>
            </w:pPr>
            <w:r>
              <w:rPr>
                <w:b/>
                <w:bCs/>
              </w:rPr>
              <w:t>Json Key</w:t>
            </w:r>
          </w:p>
        </w:tc>
      </w:tr>
      <w:tr w:rsidR="00A56532" w:rsidTr="00180ED0" w14:paraId="41E2C9D1" w14:textId="77777777">
        <w:trPr>
          <w:trHeight w:val="213"/>
        </w:trPr>
        <w:tc>
          <w:tcPr>
            <w:tcW w:w="712" w:type="dxa"/>
          </w:tcPr>
          <w:p w:rsidRPr="00020A9F" w:rsidR="00A56532" w:rsidP="00A56532" w:rsidRDefault="00A56532" w14:paraId="1206F51E" w14:textId="77777777">
            <w:pPr>
              <w:pStyle w:val="ListParagraph"/>
              <w:ind w:left="0"/>
            </w:pPr>
            <w:r w:rsidRPr="00020A9F">
              <w:t>1</w:t>
            </w:r>
          </w:p>
        </w:tc>
        <w:tc>
          <w:tcPr>
            <w:tcW w:w="1920" w:type="dxa"/>
          </w:tcPr>
          <w:p w:rsidRPr="00020A9F" w:rsidR="00A56532" w:rsidP="00A56532" w:rsidRDefault="00A56532" w14:paraId="2FF64C40" w14:textId="1AF4C79E">
            <w:pPr>
              <w:pStyle w:val="ListParagraph"/>
              <w:ind w:left="0"/>
            </w:pPr>
            <w:r>
              <w:t>Host</w:t>
            </w:r>
          </w:p>
        </w:tc>
        <w:tc>
          <w:tcPr>
            <w:tcW w:w="1476" w:type="dxa"/>
          </w:tcPr>
          <w:p w:rsidRPr="00020A9F" w:rsidR="00A56532" w:rsidP="00A56532" w:rsidRDefault="00A56532" w14:paraId="16D8109D" w14:textId="3B9AC713">
            <w:pPr>
              <w:pStyle w:val="ListParagraph"/>
              <w:ind w:left="0"/>
            </w:pPr>
            <w:r>
              <w:t xml:space="preserve">Domain name hoặc IP đích của traceroute </w:t>
            </w:r>
          </w:p>
        </w:tc>
        <w:tc>
          <w:tcPr>
            <w:tcW w:w="995" w:type="dxa"/>
          </w:tcPr>
          <w:p w:rsidRPr="00020A9F" w:rsidR="00A56532" w:rsidP="00A56532" w:rsidRDefault="00A56532" w14:paraId="7A0216F2" w14:textId="3BD3F31A">
            <w:pPr>
              <w:pStyle w:val="ListParagraph"/>
              <w:ind w:left="0"/>
            </w:pPr>
            <w:r>
              <w:t>String</w:t>
            </w:r>
          </w:p>
        </w:tc>
        <w:tc>
          <w:tcPr>
            <w:tcW w:w="2027" w:type="dxa"/>
          </w:tcPr>
          <w:p w:rsidR="00A56532" w:rsidP="00A56532" w:rsidRDefault="00A56532" w14:paraId="1EF3C13E" w14:textId="77777777">
            <w:pPr>
              <w:pStyle w:val="ListParagraph"/>
              <w:ind w:left="0"/>
            </w:pPr>
            <w:r>
              <w:t>Chuỗi ký tự.</w:t>
            </w:r>
          </w:p>
          <w:p w:rsidRPr="00020A9F" w:rsidR="00A56532" w:rsidP="00A56532" w:rsidRDefault="00A56532" w14:paraId="3D373FCB" w14:textId="4D22060F">
            <w:pPr>
              <w:pStyle w:val="ListParagraph"/>
              <w:ind w:left="0"/>
            </w:pPr>
            <w:r>
              <w:t>Valid IPv4 hoặc valid IPv6 hoặc valid domain name</w:t>
            </w:r>
          </w:p>
        </w:tc>
        <w:tc>
          <w:tcPr>
            <w:tcW w:w="1920" w:type="dxa"/>
          </w:tcPr>
          <w:p w:rsidRPr="00020A9F" w:rsidR="00A56532" w:rsidP="00A56532" w:rsidRDefault="00A56532" w14:paraId="0B972E95" w14:textId="2D4F5095">
            <w:pPr>
              <w:pStyle w:val="ListParagraph"/>
              <w:ind w:left="0"/>
            </w:pPr>
            <w:r>
              <w:t>host</w:t>
            </w:r>
          </w:p>
        </w:tc>
      </w:tr>
      <w:tr w:rsidR="00A56532" w:rsidTr="00180ED0" w14:paraId="2587AA97" w14:textId="77777777">
        <w:tc>
          <w:tcPr>
            <w:tcW w:w="712" w:type="dxa"/>
          </w:tcPr>
          <w:p w:rsidRPr="00020A9F" w:rsidR="00A56532" w:rsidP="00A56532" w:rsidRDefault="00A56532" w14:paraId="34653FE7" w14:textId="77777777">
            <w:pPr>
              <w:pStyle w:val="ListParagraph"/>
              <w:ind w:left="0"/>
            </w:pPr>
            <w:r>
              <w:t>2</w:t>
            </w:r>
          </w:p>
        </w:tc>
        <w:tc>
          <w:tcPr>
            <w:tcW w:w="1920" w:type="dxa"/>
          </w:tcPr>
          <w:p w:rsidRPr="00020A9F" w:rsidR="00A56532" w:rsidP="00A56532" w:rsidRDefault="00A56532" w14:paraId="2B5146C1" w14:textId="56D32384">
            <w:pPr>
              <w:pStyle w:val="ListParagraph"/>
              <w:ind w:left="0"/>
            </w:pPr>
            <w:r>
              <w:t>Host address</w:t>
            </w:r>
          </w:p>
        </w:tc>
        <w:tc>
          <w:tcPr>
            <w:tcW w:w="1476" w:type="dxa"/>
          </w:tcPr>
          <w:p w:rsidR="00A56532" w:rsidP="00A56532" w:rsidRDefault="00A56532" w14:paraId="681418AD" w14:textId="7D06726A">
            <w:pPr>
              <w:pStyle w:val="ListParagraph"/>
              <w:ind w:left="0"/>
            </w:pPr>
            <w:r>
              <w:t>IP đích của traceroute sau khi phân giải</w:t>
            </w:r>
          </w:p>
        </w:tc>
        <w:tc>
          <w:tcPr>
            <w:tcW w:w="995" w:type="dxa"/>
          </w:tcPr>
          <w:p w:rsidR="00A56532" w:rsidP="00A56532" w:rsidRDefault="00A56532" w14:paraId="66039863" w14:textId="7B60492F">
            <w:pPr>
              <w:pStyle w:val="ListParagraph"/>
              <w:ind w:left="0"/>
            </w:pPr>
            <w:r>
              <w:t>String</w:t>
            </w:r>
          </w:p>
        </w:tc>
        <w:tc>
          <w:tcPr>
            <w:tcW w:w="2027" w:type="dxa"/>
          </w:tcPr>
          <w:p w:rsidR="00A56532" w:rsidP="00A56532" w:rsidRDefault="00A56532" w14:paraId="32F9EB40" w14:textId="37E499DE">
            <w:pPr>
              <w:pStyle w:val="ListParagraph"/>
              <w:ind w:left="0"/>
            </w:pPr>
          </w:p>
        </w:tc>
        <w:tc>
          <w:tcPr>
            <w:tcW w:w="1920" w:type="dxa"/>
          </w:tcPr>
          <w:p w:rsidR="00A56532" w:rsidP="00A56532" w:rsidRDefault="00A56532" w14:paraId="38C2D58F" w14:textId="57EFB4FC">
            <w:pPr>
              <w:pStyle w:val="ListParagraph"/>
              <w:ind w:left="0"/>
            </w:pPr>
            <w:r>
              <w:t>hostAddress</w:t>
            </w:r>
          </w:p>
        </w:tc>
      </w:tr>
      <w:tr w:rsidR="00A56532" w:rsidTr="00180ED0" w14:paraId="01E5FC07" w14:textId="77777777">
        <w:tc>
          <w:tcPr>
            <w:tcW w:w="712" w:type="dxa"/>
          </w:tcPr>
          <w:p w:rsidRPr="00020A9F" w:rsidR="00A56532" w:rsidP="00A56532" w:rsidRDefault="00A56532" w14:paraId="60A81BF3" w14:textId="77777777">
            <w:pPr>
              <w:pStyle w:val="ListParagraph"/>
              <w:ind w:left="0"/>
            </w:pPr>
            <w:r>
              <w:t>3</w:t>
            </w:r>
          </w:p>
        </w:tc>
        <w:tc>
          <w:tcPr>
            <w:tcW w:w="1920" w:type="dxa"/>
          </w:tcPr>
          <w:p w:rsidRPr="00020A9F" w:rsidR="00A56532" w:rsidP="00A56532" w:rsidRDefault="00A56532" w14:paraId="2C4522DA" w14:textId="21FF117F">
            <w:pPr>
              <w:pStyle w:val="ListParagraph"/>
              <w:ind w:left="0"/>
            </w:pPr>
            <w:r>
              <w:t>Hop count</w:t>
            </w:r>
          </w:p>
        </w:tc>
        <w:tc>
          <w:tcPr>
            <w:tcW w:w="1476" w:type="dxa"/>
          </w:tcPr>
          <w:p w:rsidR="00A56532" w:rsidP="00A56532" w:rsidRDefault="00A56532" w14:paraId="7356DC69" w14:textId="514F08D5">
            <w:pPr>
              <w:pStyle w:val="ListParagraph"/>
              <w:ind w:left="0"/>
            </w:pPr>
            <w:r>
              <w:t>Số lượng kết quả của traceroute</w:t>
            </w:r>
          </w:p>
        </w:tc>
        <w:tc>
          <w:tcPr>
            <w:tcW w:w="995" w:type="dxa"/>
          </w:tcPr>
          <w:p w:rsidR="00A56532" w:rsidP="00A56532" w:rsidRDefault="00A56532" w14:paraId="66529277" w14:textId="6012A918">
            <w:pPr>
              <w:pStyle w:val="ListParagraph"/>
              <w:ind w:left="0"/>
            </w:pPr>
            <w:r>
              <w:t>Int</w:t>
            </w:r>
          </w:p>
        </w:tc>
        <w:tc>
          <w:tcPr>
            <w:tcW w:w="2027" w:type="dxa"/>
          </w:tcPr>
          <w:p w:rsidR="00A56532" w:rsidP="00A56532" w:rsidRDefault="00A56532" w14:paraId="08C9D5D8" w14:textId="46EDF621">
            <w:pPr>
              <w:pStyle w:val="ListParagraph"/>
              <w:ind w:left="0"/>
            </w:pPr>
            <w:r>
              <w:t>0-30</w:t>
            </w:r>
          </w:p>
        </w:tc>
        <w:tc>
          <w:tcPr>
            <w:tcW w:w="1920" w:type="dxa"/>
          </w:tcPr>
          <w:p w:rsidR="00A56532" w:rsidP="00A56532" w:rsidRDefault="00A56532" w14:paraId="421D878D" w14:textId="320825DB">
            <w:pPr>
              <w:pStyle w:val="ListParagraph"/>
              <w:ind w:left="0"/>
            </w:pPr>
            <w:r>
              <w:t>hopCount</w:t>
            </w:r>
          </w:p>
        </w:tc>
      </w:tr>
      <w:tr w:rsidR="00A56532" w:rsidTr="00180ED0" w14:paraId="3E5B5F4E" w14:textId="77777777">
        <w:tc>
          <w:tcPr>
            <w:tcW w:w="712" w:type="dxa"/>
          </w:tcPr>
          <w:p w:rsidR="00A56532" w:rsidP="00A56532" w:rsidRDefault="00A56532" w14:paraId="6F0236D0" w14:textId="7DA1228A">
            <w:pPr>
              <w:pStyle w:val="ListParagraph"/>
              <w:ind w:left="0"/>
            </w:pPr>
            <w:r>
              <w:t>4</w:t>
            </w:r>
          </w:p>
        </w:tc>
        <w:tc>
          <w:tcPr>
            <w:tcW w:w="1920" w:type="dxa"/>
          </w:tcPr>
          <w:p w:rsidR="00A56532" w:rsidP="00A56532" w:rsidRDefault="00A56532" w14:paraId="42FDB217" w14:textId="29B6FC20">
            <w:pPr>
              <w:pStyle w:val="ListParagraph"/>
              <w:ind w:left="0"/>
            </w:pPr>
            <w:r>
              <w:t>Trace Route code</w:t>
            </w:r>
          </w:p>
        </w:tc>
        <w:tc>
          <w:tcPr>
            <w:tcW w:w="1476" w:type="dxa"/>
          </w:tcPr>
          <w:p w:rsidR="00A56532" w:rsidP="00A56532" w:rsidRDefault="00A56532" w14:paraId="19A5F5BF" w14:textId="6BF311FE">
            <w:pPr>
              <w:pStyle w:val="ListParagraph"/>
              <w:ind w:left="0"/>
            </w:pPr>
            <w:r>
              <w:t>Diagnostic code</w:t>
            </w:r>
          </w:p>
        </w:tc>
        <w:tc>
          <w:tcPr>
            <w:tcW w:w="995" w:type="dxa"/>
          </w:tcPr>
          <w:p w:rsidR="00A56532" w:rsidP="00A56532" w:rsidRDefault="00A56532" w14:paraId="0ED16E9D" w14:textId="3503E12D">
            <w:pPr>
              <w:pStyle w:val="ListParagraph"/>
              <w:ind w:left="0"/>
            </w:pPr>
            <w:r>
              <w:t>Int</w:t>
            </w:r>
          </w:p>
        </w:tc>
        <w:tc>
          <w:tcPr>
            <w:tcW w:w="2027" w:type="dxa"/>
          </w:tcPr>
          <w:p w:rsidR="00A56532" w:rsidP="00A56532" w:rsidRDefault="00A56532" w14:paraId="138D48CA" w14:textId="728E8460">
            <w:pPr>
              <w:pStyle w:val="ListParagraph"/>
              <w:ind w:left="0"/>
            </w:pPr>
            <w:r w:rsidRPr="00497199">
              <w:rPr>
                <w:color w:val="FF0000"/>
              </w:rPr>
              <w:t xml:space="preserve">Xem bảng </w:t>
            </w:r>
            <w:r>
              <w:rPr>
                <w:color w:val="FF0000"/>
              </w:rPr>
              <w:t>Phụ lục 8.2</w:t>
            </w:r>
          </w:p>
        </w:tc>
        <w:tc>
          <w:tcPr>
            <w:tcW w:w="1920" w:type="dxa"/>
          </w:tcPr>
          <w:p w:rsidR="00A56532" w:rsidP="00A56532" w:rsidRDefault="00A56532" w14:paraId="2E2E395D" w14:textId="60795581">
            <w:pPr>
              <w:pStyle w:val="ListParagraph"/>
              <w:ind w:left="0"/>
            </w:pPr>
            <w:r>
              <w:t>tracerouteCode</w:t>
            </w:r>
          </w:p>
        </w:tc>
      </w:tr>
      <w:tr w:rsidR="00A56532" w:rsidTr="00180ED0" w14:paraId="55E5AF87" w14:textId="77777777">
        <w:tc>
          <w:tcPr>
            <w:tcW w:w="712" w:type="dxa"/>
          </w:tcPr>
          <w:p w:rsidR="00A56532" w:rsidP="00A56532" w:rsidRDefault="00A56532" w14:paraId="1EC3272F" w14:textId="56D4C912">
            <w:pPr>
              <w:pStyle w:val="ListParagraph"/>
              <w:ind w:left="0"/>
            </w:pPr>
            <w:r>
              <w:t>5</w:t>
            </w:r>
          </w:p>
        </w:tc>
        <w:tc>
          <w:tcPr>
            <w:tcW w:w="1920" w:type="dxa"/>
          </w:tcPr>
          <w:p w:rsidR="00A56532" w:rsidP="00A56532" w:rsidRDefault="00A56532" w14:paraId="3FC2F191" w14:textId="5C374CD1">
            <w:pPr>
              <w:pStyle w:val="ListParagraph"/>
              <w:ind w:left="0"/>
            </w:pPr>
            <w:r>
              <w:t>Hop Host</w:t>
            </w:r>
          </w:p>
        </w:tc>
        <w:tc>
          <w:tcPr>
            <w:tcW w:w="1476" w:type="dxa"/>
          </w:tcPr>
          <w:p w:rsidR="00A56532" w:rsidP="00A56532" w:rsidRDefault="00A56532" w14:paraId="34BA2A0F" w14:textId="6DA57279">
            <w:pPr>
              <w:pStyle w:val="ListParagraph"/>
              <w:ind w:left="0"/>
            </w:pPr>
            <w:r>
              <w:t>Host name của hop. Có thể trống</w:t>
            </w:r>
          </w:p>
        </w:tc>
        <w:tc>
          <w:tcPr>
            <w:tcW w:w="995" w:type="dxa"/>
          </w:tcPr>
          <w:p w:rsidR="00A56532" w:rsidP="00A56532" w:rsidRDefault="00A56532" w14:paraId="64EC47E1" w14:textId="4A5FF79E">
            <w:pPr>
              <w:pStyle w:val="ListParagraph"/>
              <w:ind w:left="0"/>
            </w:pPr>
            <w:r>
              <w:t>String</w:t>
            </w:r>
          </w:p>
        </w:tc>
        <w:tc>
          <w:tcPr>
            <w:tcW w:w="2027" w:type="dxa"/>
          </w:tcPr>
          <w:p w:rsidR="00A56532" w:rsidP="00A56532" w:rsidRDefault="00A56532" w14:paraId="578E790D" w14:textId="77777777">
            <w:pPr>
              <w:pStyle w:val="ListParagraph"/>
              <w:ind w:left="0"/>
            </w:pPr>
          </w:p>
        </w:tc>
        <w:tc>
          <w:tcPr>
            <w:tcW w:w="1920" w:type="dxa"/>
          </w:tcPr>
          <w:p w:rsidR="00A56532" w:rsidP="00A56532" w:rsidRDefault="00A56532" w14:paraId="0FC6BA4C" w14:textId="0A25B23D">
            <w:pPr>
              <w:pStyle w:val="ListParagraph"/>
              <w:ind w:left="0"/>
            </w:pPr>
            <w:r>
              <w:t>hopHost</w:t>
            </w:r>
          </w:p>
        </w:tc>
      </w:tr>
      <w:tr w:rsidR="00A56532" w:rsidTr="00180ED0" w14:paraId="7AB18C1B" w14:textId="77777777">
        <w:tc>
          <w:tcPr>
            <w:tcW w:w="712" w:type="dxa"/>
          </w:tcPr>
          <w:p w:rsidR="00A56532" w:rsidP="00A56532" w:rsidRDefault="00A56532" w14:paraId="702D817E" w14:textId="194DA1B5">
            <w:pPr>
              <w:pStyle w:val="ListParagraph"/>
              <w:ind w:left="0"/>
            </w:pPr>
            <w:r>
              <w:t>6</w:t>
            </w:r>
          </w:p>
        </w:tc>
        <w:tc>
          <w:tcPr>
            <w:tcW w:w="1920" w:type="dxa"/>
          </w:tcPr>
          <w:p w:rsidR="00A56532" w:rsidP="00A56532" w:rsidRDefault="00A56532" w14:paraId="1CCDB83C" w14:textId="413F5B50">
            <w:pPr>
              <w:pStyle w:val="ListParagraph"/>
              <w:ind w:left="0"/>
            </w:pPr>
            <w:r>
              <w:t>Hop Address</w:t>
            </w:r>
          </w:p>
        </w:tc>
        <w:tc>
          <w:tcPr>
            <w:tcW w:w="1476" w:type="dxa"/>
          </w:tcPr>
          <w:p w:rsidR="00A56532" w:rsidP="00A56532" w:rsidRDefault="00A56532" w14:paraId="1B219A35" w14:textId="7771DEDB">
            <w:pPr>
              <w:pStyle w:val="ListParagraph"/>
              <w:ind w:left="0"/>
            </w:pPr>
            <w:r>
              <w:t>IP address of hop</w:t>
            </w:r>
          </w:p>
        </w:tc>
        <w:tc>
          <w:tcPr>
            <w:tcW w:w="995" w:type="dxa"/>
          </w:tcPr>
          <w:p w:rsidR="00A56532" w:rsidP="00A56532" w:rsidRDefault="00A56532" w14:paraId="7325B6DF" w14:textId="4D1653A4">
            <w:pPr>
              <w:pStyle w:val="ListParagraph"/>
              <w:ind w:left="0"/>
            </w:pPr>
          </w:p>
        </w:tc>
        <w:tc>
          <w:tcPr>
            <w:tcW w:w="2027" w:type="dxa"/>
          </w:tcPr>
          <w:p w:rsidR="00A56532" w:rsidP="00A56532" w:rsidRDefault="00A56532" w14:paraId="08E57E21" w14:textId="28C8AB63">
            <w:pPr>
              <w:pStyle w:val="ListParagraph"/>
              <w:ind w:left="0"/>
            </w:pPr>
          </w:p>
        </w:tc>
        <w:tc>
          <w:tcPr>
            <w:tcW w:w="1920" w:type="dxa"/>
          </w:tcPr>
          <w:p w:rsidR="00A56532" w:rsidP="00A56532" w:rsidRDefault="00A56532" w14:paraId="672467DE" w14:textId="6E0C1A72">
            <w:pPr>
              <w:pStyle w:val="ListParagraph"/>
              <w:ind w:left="0"/>
            </w:pPr>
            <w:r>
              <w:t>hopAddress</w:t>
            </w:r>
          </w:p>
        </w:tc>
      </w:tr>
      <w:tr w:rsidR="00A56532" w:rsidTr="00180ED0" w14:paraId="31A221A5" w14:textId="77777777">
        <w:tc>
          <w:tcPr>
            <w:tcW w:w="712" w:type="dxa"/>
          </w:tcPr>
          <w:p w:rsidR="00A56532" w:rsidP="00A56532" w:rsidRDefault="00A56532" w14:paraId="6982109B" w14:textId="29D20ECE">
            <w:pPr>
              <w:pStyle w:val="ListParagraph"/>
              <w:ind w:left="0"/>
            </w:pPr>
            <w:r>
              <w:t>7</w:t>
            </w:r>
          </w:p>
        </w:tc>
        <w:tc>
          <w:tcPr>
            <w:tcW w:w="1920" w:type="dxa"/>
          </w:tcPr>
          <w:p w:rsidR="00A56532" w:rsidP="00A56532" w:rsidRDefault="00A56532" w14:paraId="3DC40724" w14:textId="71263A0B">
            <w:pPr>
              <w:pStyle w:val="ListParagraph"/>
              <w:ind w:left="0"/>
            </w:pPr>
            <w:r>
              <w:t>Hop Error Code</w:t>
            </w:r>
          </w:p>
        </w:tc>
        <w:tc>
          <w:tcPr>
            <w:tcW w:w="1476" w:type="dxa"/>
          </w:tcPr>
          <w:p w:rsidR="00A56532" w:rsidP="00A56532" w:rsidRDefault="00A56532" w14:paraId="2452BB15" w14:textId="4762A1E4">
            <w:pPr>
              <w:pStyle w:val="ListParagraph"/>
              <w:ind w:left="0"/>
            </w:pPr>
            <w:r>
              <w:t>ICMP /ICMPv6 code nếu hop unreachable</w:t>
            </w:r>
          </w:p>
        </w:tc>
        <w:tc>
          <w:tcPr>
            <w:tcW w:w="995" w:type="dxa"/>
          </w:tcPr>
          <w:p w:rsidR="00A56532" w:rsidP="00A56532" w:rsidRDefault="00A56532" w14:paraId="14DFE7A7" w14:textId="6061324B">
            <w:pPr>
              <w:pStyle w:val="ListParagraph"/>
              <w:ind w:left="0"/>
            </w:pPr>
            <w:r>
              <w:t>Int</w:t>
            </w:r>
          </w:p>
        </w:tc>
        <w:tc>
          <w:tcPr>
            <w:tcW w:w="2027" w:type="dxa"/>
          </w:tcPr>
          <w:p w:rsidR="00A56532" w:rsidP="00A56532" w:rsidRDefault="00A56532" w14:paraId="17D915EE" w14:textId="35D50FEB">
            <w:pPr>
              <w:pStyle w:val="ListParagraph"/>
              <w:ind w:left="0"/>
              <w:rPr>
                <w:color w:val="FF0000"/>
              </w:rPr>
            </w:pPr>
            <w:r>
              <w:rPr>
                <w:color w:val="FF0000"/>
              </w:rPr>
              <w:t xml:space="preserve">ICMPv6 code: RFC </w:t>
            </w:r>
            <w:r w:rsidRPr="007D5E7D">
              <w:rPr>
                <w:color w:val="FF0000"/>
              </w:rPr>
              <w:t>4443</w:t>
            </w:r>
            <w:r>
              <w:rPr>
                <w:color w:val="FF0000"/>
              </w:rPr>
              <w:t>, section 3.1</w:t>
            </w:r>
          </w:p>
          <w:p w:rsidR="00A56532" w:rsidP="00A56532" w:rsidRDefault="00A56532" w14:paraId="6CC6AF08" w14:textId="21A79A3E">
            <w:pPr>
              <w:pStyle w:val="ListParagraph"/>
              <w:ind w:left="0"/>
            </w:pPr>
            <w:r>
              <w:rPr>
                <w:color w:val="FF0000"/>
              </w:rPr>
              <w:t>ICMP code: RFC 792, section "Destination Unreachable Message”</w:t>
            </w:r>
          </w:p>
        </w:tc>
        <w:tc>
          <w:tcPr>
            <w:tcW w:w="1920" w:type="dxa"/>
          </w:tcPr>
          <w:p w:rsidR="00A56532" w:rsidP="00A56532" w:rsidRDefault="00A56532" w14:paraId="1D35BD0B" w14:textId="127EB30C">
            <w:pPr>
              <w:pStyle w:val="ListParagraph"/>
              <w:ind w:left="0"/>
            </w:pPr>
            <w:r>
              <w:t>hopErrorCode</w:t>
            </w:r>
          </w:p>
        </w:tc>
      </w:tr>
      <w:tr w:rsidR="00A56532" w:rsidTr="00180ED0" w14:paraId="6249D4B9" w14:textId="77777777">
        <w:tc>
          <w:tcPr>
            <w:tcW w:w="712" w:type="dxa"/>
          </w:tcPr>
          <w:p w:rsidR="00A56532" w:rsidP="00A56532" w:rsidRDefault="00A56532" w14:paraId="4973CE14" w14:textId="227A5ECC">
            <w:pPr>
              <w:pStyle w:val="ListParagraph"/>
              <w:ind w:left="0"/>
            </w:pPr>
            <w:r>
              <w:t>8</w:t>
            </w:r>
          </w:p>
        </w:tc>
        <w:tc>
          <w:tcPr>
            <w:tcW w:w="1920" w:type="dxa"/>
          </w:tcPr>
          <w:p w:rsidR="00A56532" w:rsidP="00A56532" w:rsidRDefault="00A56532" w14:paraId="7AB5BEC3" w14:textId="7FA491AA">
            <w:pPr>
              <w:pStyle w:val="ListParagraph"/>
              <w:ind w:left="0"/>
            </w:pPr>
            <w:r>
              <w:rPr>
                <w:color w:val="000000"/>
                <w:sz w:val="27"/>
                <w:szCs w:val="27"/>
              </w:rPr>
              <w:t>Hop Roundtrip Times</w:t>
            </w:r>
          </w:p>
        </w:tc>
        <w:tc>
          <w:tcPr>
            <w:tcW w:w="1476" w:type="dxa"/>
          </w:tcPr>
          <w:p w:rsidR="00A56532" w:rsidP="00A56532" w:rsidRDefault="00A56532" w14:paraId="29643574" w14:textId="32757AEC">
            <w:pPr>
              <w:pStyle w:val="ListParagraph"/>
              <w:ind w:left="0"/>
            </w:pPr>
            <w:r>
              <w:t>1 hoặc nhiều round trip time, ngăn cách bằng dấu ‘,’</w:t>
            </w:r>
          </w:p>
        </w:tc>
        <w:tc>
          <w:tcPr>
            <w:tcW w:w="995" w:type="dxa"/>
          </w:tcPr>
          <w:p w:rsidR="00A56532" w:rsidP="00A56532" w:rsidRDefault="006E23B6" w14:paraId="04636B4D" w14:textId="00767CBF">
            <w:pPr>
              <w:pStyle w:val="ListParagraph"/>
              <w:ind w:left="0"/>
            </w:pPr>
            <w:r>
              <w:t>Float</w:t>
            </w:r>
          </w:p>
        </w:tc>
        <w:tc>
          <w:tcPr>
            <w:tcW w:w="2027" w:type="dxa"/>
          </w:tcPr>
          <w:p w:rsidR="00A56532" w:rsidP="00A56532" w:rsidRDefault="00A56532" w14:paraId="75181960" w14:textId="77777777">
            <w:pPr>
              <w:pStyle w:val="ListParagraph"/>
              <w:ind w:left="0"/>
            </w:pPr>
          </w:p>
        </w:tc>
        <w:tc>
          <w:tcPr>
            <w:tcW w:w="1920" w:type="dxa"/>
          </w:tcPr>
          <w:p w:rsidR="00A56532" w:rsidP="00A56532" w:rsidRDefault="00A56532" w14:paraId="38925EC1" w14:textId="097C15AB">
            <w:pPr>
              <w:pStyle w:val="ListParagraph"/>
              <w:ind w:left="0"/>
            </w:pPr>
            <w:r>
              <w:rPr>
                <w:color w:val="000000"/>
                <w:sz w:val="27"/>
                <w:szCs w:val="27"/>
              </w:rPr>
              <w:t>hopRTTimes</w:t>
            </w:r>
          </w:p>
        </w:tc>
      </w:tr>
    </w:tbl>
    <w:p w:rsidR="003B44C7" w:rsidP="0043581E" w:rsidRDefault="003B44C7" w14:paraId="62782437" w14:textId="50D8FC6A"/>
    <w:p w:rsidRPr="00485550" w:rsidR="00D953D0" w:rsidRDefault="2DB00AA2" w14:paraId="4B03F0FE" w14:textId="2F585336">
      <w:pPr>
        <w:pStyle w:val="Heading2"/>
      </w:pPr>
      <w:bookmarkStart w:name="_Toc113971558" w:id="1189"/>
      <w:r>
        <w:t xml:space="preserve">Tính năng Speedtest qua </w:t>
      </w:r>
      <w:r w:rsidR="3C4AA7B0">
        <w:t>Mobile App</w:t>
      </w:r>
      <w:bookmarkEnd w:id="1189"/>
    </w:p>
    <w:tbl>
      <w:tblPr>
        <w:tblStyle w:val="TableGrid"/>
        <w:tblW w:w="0" w:type="auto"/>
        <w:tblLook w:val="04A0" w:firstRow="1" w:lastRow="0" w:firstColumn="1" w:lastColumn="0" w:noHBand="0" w:noVBand="1"/>
      </w:tblPr>
      <w:tblGrid>
        <w:gridCol w:w="1885"/>
        <w:gridCol w:w="7340"/>
      </w:tblGrid>
      <w:tr w:rsidR="00D953D0" w:rsidTr="00E5021C" w14:paraId="314B44A6" w14:textId="77777777">
        <w:tc>
          <w:tcPr>
            <w:tcW w:w="1885" w:type="dxa"/>
          </w:tcPr>
          <w:p w:rsidR="00D953D0" w:rsidP="00E5021C" w:rsidRDefault="00D953D0" w14:paraId="71412520" w14:textId="77777777">
            <w:r>
              <w:t>ID</w:t>
            </w:r>
          </w:p>
        </w:tc>
        <w:tc>
          <w:tcPr>
            <w:tcW w:w="7340" w:type="dxa"/>
          </w:tcPr>
          <w:p w:rsidR="00D953D0" w:rsidP="00E5021C" w:rsidRDefault="00D953D0" w14:paraId="6B3A2932" w14:textId="67009ABD">
            <w:r>
              <w:t>CN-</w:t>
            </w:r>
            <w:r w:rsidR="000409DA">
              <w:t>19</w:t>
            </w:r>
          </w:p>
        </w:tc>
      </w:tr>
      <w:tr w:rsidR="00D953D0" w:rsidTr="00E5021C" w14:paraId="26CF9332" w14:textId="77777777">
        <w:tc>
          <w:tcPr>
            <w:tcW w:w="1885" w:type="dxa"/>
          </w:tcPr>
          <w:p w:rsidR="00D953D0" w:rsidP="00E5021C" w:rsidRDefault="00D953D0" w14:paraId="2F9553EC" w14:textId="77777777">
            <w:r>
              <w:lastRenderedPageBreak/>
              <w:t>Name</w:t>
            </w:r>
          </w:p>
        </w:tc>
        <w:tc>
          <w:tcPr>
            <w:tcW w:w="7340" w:type="dxa"/>
          </w:tcPr>
          <w:p w:rsidR="00D953D0" w:rsidP="00E5021C" w:rsidRDefault="00D953D0" w14:paraId="0EC14061" w14:textId="1D3D2ADD">
            <w:r>
              <w:t xml:space="preserve">Tính năng Speedtest qua </w:t>
            </w:r>
            <w:r w:rsidR="007A6979">
              <w:t>Mobile App</w:t>
            </w:r>
          </w:p>
        </w:tc>
      </w:tr>
      <w:tr w:rsidR="00D953D0" w:rsidTr="00E5021C" w14:paraId="6DECA000" w14:textId="77777777">
        <w:tc>
          <w:tcPr>
            <w:tcW w:w="1885" w:type="dxa"/>
          </w:tcPr>
          <w:p w:rsidR="00D953D0" w:rsidP="00E5021C" w:rsidRDefault="00D953D0" w14:paraId="044EA35C" w14:textId="77777777">
            <w:r>
              <w:t>Description</w:t>
            </w:r>
          </w:p>
        </w:tc>
        <w:tc>
          <w:tcPr>
            <w:tcW w:w="7340" w:type="dxa"/>
          </w:tcPr>
          <w:p w:rsidR="00D953D0" w:rsidP="00E5021C" w:rsidRDefault="00D953D0" w14:paraId="57DDAAC1" w14:textId="39502BF3">
            <w:r>
              <w:t>Người quản trị điều khiển ONT thực hiện lệnh Speedtest</w:t>
            </w:r>
          </w:p>
        </w:tc>
      </w:tr>
      <w:tr w:rsidR="00D953D0" w:rsidTr="00E5021C" w14:paraId="66D1F453" w14:textId="77777777">
        <w:tc>
          <w:tcPr>
            <w:tcW w:w="1885" w:type="dxa"/>
          </w:tcPr>
          <w:p w:rsidR="00D953D0" w:rsidP="00E5021C" w:rsidRDefault="00D953D0" w14:paraId="29C323CD" w14:textId="77777777">
            <w:r>
              <w:t>Actor</w:t>
            </w:r>
          </w:p>
        </w:tc>
        <w:tc>
          <w:tcPr>
            <w:tcW w:w="7340" w:type="dxa"/>
          </w:tcPr>
          <w:p w:rsidR="00D953D0" w:rsidP="00E5021C" w:rsidRDefault="00D953D0" w14:paraId="3E41366E" w14:textId="77777777">
            <w:r>
              <w:t>Admin</w:t>
            </w:r>
          </w:p>
        </w:tc>
      </w:tr>
      <w:tr w:rsidR="00D953D0" w:rsidTr="00E5021C" w14:paraId="03CC5807" w14:textId="77777777">
        <w:tc>
          <w:tcPr>
            <w:tcW w:w="1885" w:type="dxa"/>
          </w:tcPr>
          <w:p w:rsidR="00D953D0" w:rsidP="00E5021C" w:rsidRDefault="00D953D0" w14:paraId="1F96F03E" w14:textId="77777777">
            <w:r>
              <w:t>Pre-condition</w:t>
            </w:r>
          </w:p>
        </w:tc>
        <w:tc>
          <w:tcPr>
            <w:tcW w:w="7340" w:type="dxa"/>
          </w:tcPr>
          <w:p w:rsidR="00D953D0" w:rsidP="00E5021C" w:rsidRDefault="00D953D0" w14:paraId="7C8B3710" w14:textId="4EA230D5">
            <w:r>
              <w:t xml:space="preserve">Thiết bị hoạt động bình thường, </w:t>
            </w:r>
            <w:r w:rsidR="007A6979">
              <w:t>Mobile App</w:t>
            </w:r>
            <w:r>
              <w:t xml:space="preserve"> đã đăng nhập thành công vào thiết bị và được cấp phiên truy nhập</w:t>
            </w:r>
          </w:p>
        </w:tc>
      </w:tr>
      <w:tr w:rsidR="00D953D0" w:rsidTr="00E5021C" w14:paraId="1DC3123D" w14:textId="77777777">
        <w:tc>
          <w:tcPr>
            <w:tcW w:w="1885" w:type="dxa"/>
          </w:tcPr>
          <w:p w:rsidR="00D953D0" w:rsidP="00E5021C" w:rsidRDefault="00D953D0" w14:paraId="5159B7B8" w14:textId="77777777">
            <w:r>
              <w:t>Post-condition</w:t>
            </w:r>
          </w:p>
        </w:tc>
        <w:tc>
          <w:tcPr>
            <w:tcW w:w="7340" w:type="dxa"/>
          </w:tcPr>
          <w:p w:rsidR="00D953D0" w:rsidP="00E5021C" w:rsidRDefault="00D953D0" w14:paraId="79E9EA01" w14:textId="3F383F55">
            <w:r>
              <w:t xml:space="preserve">Thiết bị phản hồi đầy đủ thông tin cho </w:t>
            </w:r>
            <w:r w:rsidR="007A6979">
              <w:t>Mobile App</w:t>
            </w:r>
            <w:r>
              <w:t xml:space="preserve"> và thực hiện thay đổi cấu hình</w:t>
            </w:r>
          </w:p>
        </w:tc>
      </w:tr>
    </w:tbl>
    <w:p w:rsidR="00D953D0" w:rsidP="00D953D0" w:rsidRDefault="00D953D0" w14:paraId="5F9F7AF6" w14:textId="77777777"/>
    <w:p w:rsidR="00D953D0" w:rsidP="00D953D0" w:rsidRDefault="00D953D0" w14:paraId="043D102E" w14:textId="6BE2858E">
      <w:pPr>
        <w:pStyle w:val="Heading3"/>
      </w:pPr>
      <w:bookmarkStart w:name="_Toc113971559" w:id="1190"/>
      <w:r>
        <w:t xml:space="preserve">Usecase – Điều khiển Speedtest qua </w:t>
      </w:r>
      <w:r w:rsidR="007A6979">
        <w:t>Mobile App</w:t>
      </w:r>
      <w:bookmarkEnd w:id="1190"/>
    </w:p>
    <w:tbl>
      <w:tblPr>
        <w:tblStyle w:val="TableGrid"/>
        <w:tblW w:w="0" w:type="auto"/>
        <w:tblLook w:val="04A0" w:firstRow="1" w:lastRow="0" w:firstColumn="1" w:lastColumn="0" w:noHBand="0" w:noVBand="1"/>
      </w:tblPr>
      <w:tblGrid>
        <w:gridCol w:w="1885"/>
        <w:gridCol w:w="7340"/>
      </w:tblGrid>
      <w:tr w:rsidR="00D953D0" w:rsidTr="3BF1215F" w14:paraId="5FF7F47E" w14:textId="77777777">
        <w:tc>
          <w:tcPr>
            <w:tcW w:w="1885" w:type="dxa"/>
          </w:tcPr>
          <w:p w:rsidR="00D953D0" w:rsidP="00E5021C" w:rsidRDefault="00D953D0" w14:paraId="35A25BE6" w14:textId="77777777">
            <w:r>
              <w:t>ID</w:t>
            </w:r>
          </w:p>
        </w:tc>
        <w:tc>
          <w:tcPr>
            <w:tcW w:w="7340" w:type="dxa"/>
          </w:tcPr>
          <w:p w:rsidR="00D953D0" w:rsidP="00E5021C" w:rsidRDefault="00D953D0" w14:paraId="30AC6052" w14:textId="36405111">
            <w:r>
              <w:t>UC-</w:t>
            </w:r>
            <w:r w:rsidR="00D87653">
              <w:t>4</w:t>
            </w:r>
            <w:r w:rsidR="000409DA">
              <w:t>0</w:t>
            </w:r>
          </w:p>
        </w:tc>
      </w:tr>
      <w:tr w:rsidR="00D953D0" w:rsidTr="3BF1215F" w14:paraId="6856CCC9" w14:textId="77777777">
        <w:tc>
          <w:tcPr>
            <w:tcW w:w="1885" w:type="dxa"/>
          </w:tcPr>
          <w:p w:rsidR="00D953D0" w:rsidP="00E5021C" w:rsidRDefault="00D953D0" w14:paraId="466B6349" w14:textId="77777777">
            <w:r>
              <w:t>Name</w:t>
            </w:r>
          </w:p>
        </w:tc>
        <w:tc>
          <w:tcPr>
            <w:tcW w:w="7340" w:type="dxa"/>
          </w:tcPr>
          <w:p w:rsidR="00D953D0" w:rsidRDefault="00D953D0" w14:paraId="20CCB55F" w14:textId="3D7A8217">
            <w:r>
              <w:t xml:space="preserve">Điều khiển </w:t>
            </w:r>
            <w:r w:rsidR="000065BC">
              <w:t xml:space="preserve">Speedtest </w:t>
            </w:r>
            <w:r>
              <w:t xml:space="preserve">qua </w:t>
            </w:r>
            <w:r w:rsidR="007A6979">
              <w:t>Mobile App</w:t>
            </w:r>
          </w:p>
        </w:tc>
      </w:tr>
      <w:tr w:rsidR="00D953D0" w:rsidTr="3BF1215F" w14:paraId="14C09185" w14:textId="77777777">
        <w:tc>
          <w:tcPr>
            <w:tcW w:w="1885" w:type="dxa"/>
          </w:tcPr>
          <w:p w:rsidR="00D953D0" w:rsidP="00E5021C" w:rsidRDefault="00D953D0" w14:paraId="64FB1B9A" w14:textId="77777777">
            <w:r>
              <w:t>Description</w:t>
            </w:r>
          </w:p>
        </w:tc>
        <w:tc>
          <w:tcPr>
            <w:tcW w:w="7340" w:type="dxa"/>
          </w:tcPr>
          <w:p w:rsidR="00D953D0" w:rsidP="00E5021C" w:rsidRDefault="007A6979" w14:paraId="105EC1F5" w14:textId="1FDD7975">
            <w:pPr>
              <w:pStyle w:val="FirstLevelBullet"/>
            </w:pPr>
            <w:r>
              <w:t>Mobile App</w:t>
            </w:r>
            <w:r w:rsidR="00D953D0">
              <w:t xml:space="preserve"> gửi yêu cầu thực hiện Speedtest đến ONT</w:t>
            </w:r>
          </w:p>
          <w:p w:rsidR="0021332D" w:rsidRDefault="0742365A" w14:paraId="7B03A264" w14:textId="2C90872E">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0065BC" w:rsidRDefault="00D953D0" w14:paraId="0F58BDBE" w14:textId="0E8953D3">
            <w:pPr>
              <w:pStyle w:val="FirstLevelBullet"/>
            </w:pPr>
            <w:r>
              <w:t xml:space="preserve">ONT nhận yêu cầu, </w:t>
            </w:r>
            <w:r w:rsidR="000065BC">
              <w:t>và thực hiện speedtest. Mobile App cần chờ ONT thực hiện speedtest và trả về kết quả.</w:t>
            </w:r>
          </w:p>
          <w:p w:rsidR="00D953D0" w:rsidRDefault="000065BC" w14:paraId="2188B626" w14:textId="4D40AED3">
            <w:pPr>
              <w:pStyle w:val="FirstLevelBullet"/>
            </w:pPr>
            <w:r>
              <w:t>ONT trả về kết quả đo speedtest cho Mobile App. Trường hợp ONT không xử lý được request hoặc gặp lỗi sẽ trả về mã lỗi cho Mobile App.</w:t>
            </w:r>
          </w:p>
        </w:tc>
      </w:tr>
      <w:tr w:rsidR="00D953D0" w:rsidTr="3BF1215F" w14:paraId="2B7B9289" w14:textId="77777777">
        <w:tc>
          <w:tcPr>
            <w:tcW w:w="1885" w:type="dxa"/>
          </w:tcPr>
          <w:p w:rsidR="00D953D0" w:rsidP="00E5021C" w:rsidRDefault="00D953D0" w14:paraId="3A9B5A42" w14:textId="77777777">
            <w:r>
              <w:t>Actor</w:t>
            </w:r>
          </w:p>
        </w:tc>
        <w:tc>
          <w:tcPr>
            <w:tcW w:w="7340" w:type="dxa"/>
          </w:tcPr>
          <w:p w:rsidR="00D953D0" w:rsidP="00E5021C" w:rsidRDefault="00D953D0" w14:paraId="74E25FA1" w14:textId="77777777">
            <w:r>
              <w:t>Admin</w:t>
            </w:r>
          </w:p>
        </w:tc>
      </w:tr>
      <w:tr w:rsidR="00D953D0" w:rsidTr="3BF1215F" w14:paraId="67A5CB67" w14:textId="77777777">
        <w:tc>
          <w:tcPr>
            <w:tcW w:w="1885" w:type="dxa"/>
          </w:tcPr>
          <w:p w:rsidR="00D953D0" w:rsidP="00E5021C" w:rsidRDefault="00D953D0" w14:paraId="3EB14CBD" w14:textId="77777777">
            <w:r>
              <w:t>Pre-condition</w:t>
            </w:r>
          </w:p>
        </w:tc>
        <w:tc>
          <w:tcPr>
            <w:tcW w:w="7340" w:type="dxa"/>
          </w:tcPr>
          <w:p w:rsidR="00D953D0" w:rsidP="00E5021C" w:rsidRDefault="00D953D0" w14:paraId="32D9C6A1" w14:textId="457FAB32">
            <w:r>
              <w:t xml:space="preserve">Thiết bị hoạt động bình thường, </w:t>
            </w:r>
            <w:r w:rsidR="007A6979">
              <w:t>Mobile App</w:t>
            </w:r>
            <w:r>
              <w:t xml:space="preserve"> đã đăng nhập thành công vào thiết bị và được cấp phiên truy nhập</w:t>
            </w:r>
          </w:p>
        </w:tc>
      </w:tr>
      <w:tr w:rsidR="00D953D0" w:rsidTr="3BF1215F" w14:paraId="6E1776F8" w14:textId="77777777">
        <w:tc>
          <w:tcPr>
            <w:tcW w:w="1885" w:type="dxa"/>
          </w:tcPr>
          <w:p w:rsidR="00D953D0" w:rsidP="00E5021C" w:rsidRDefault="00D953D0" w14:paraId="5E79221B" w14:textId="77777777">
            <w:r>
              <w:t>Post-condition</w:t>
            </w:r>
          </w:p>
        </w:tc>
        <w:tc>
          <w:tcPr>
            <w:tcW w:w="7340" w:type="dxa"/>
          </w:tcPr>
          <w:p w:rsidR="00D953D0" w:rsidP="00E5021C" w:rsidRDefault="00D953D0" w14:paraId="681E5107" w14:textId="4DD76F23">
            <w:r>
              <w:t xml:space="preserve">Thiết bị phản hồi đầy đủ các thông tin cho </w:t>
            </w:r>
            <w:r w:rsidR="007A6979">
              <w:t>Mobile App</w:t>
            </w:r>
          </w:p>
        </w:tc>
      </w:tr>
    </w:tbl>
    <w:p w:rsidRPr="00A13CE7" w:rsidR="00D953D0" w:rsidP="00D953D0" w:rsidRDefault="00D953D0" w14:paraId="153C0AD9" w14:textId="77777777"/>
    <w:p w:rsidR="00D953D0" w:rsidP="00D953D0" w:rsidRDefault="00D953D0" w14:paraId="3B78D8F6" w14:textId="77777777">
      <w:pPr>
        <w:rPr>
          <w:b/>
          <w:bCs/>
        </w:rPr>
      </w:pPr>
      <w:r w:rsidRPr="003C44BD">
        <w:rPr>
          <w:b/>
          <w:bCs/>
        </w:rPr>
        <w:t>Luồng dữ liệu:</w:t>
      </w:r>
    </w:p>
    <w:p w:rsidR="00881A01" w:rsidP="002611CE" w:rsidRDefault="00881A01" w14:paraId="5DF00C98" w14:textId="77E17153">
      <w:pPr>
        <w:pStyle w:val="ANSVNormal1"/>
        <w:keepNext/>
      </w:pPr>
      <w:r w:rsidRPr="00881A01">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lastRenderedPageBreak/>
        <w:t xml:space="preserve"> </w:t>
      </w:r>
      <w:r w:rsidRPr="000065BC" w:rsidR="000065BC">
        <w:rPr>
          <w:rFonts w:ascii="Times New Roman" w:hAnsi="Times New Roman" w:eastAsia="Times New Roman" w:cs="Times New Roman"/>
          <w:snapToGrid w:val="0"/>
          <w:color w:val="000000"/>
          <w:w w:val="0"/>
          <w:sz w:val="0"/>
          <w:szCs w:val="0"/>
          <w:u w:color="000000"/>
          <w:bdr w:val="none" w:color="000000" w:sz="0" w:space="0"/>
          <w:shd w:val="clear" w:color="000000" w:fill="000000"/>
        </w:rPr>
        <w:drawing>
          <wp:inline distT="0" distB="0" distL="0" distR="0" wp14:anchorId="58A67DF2" wp14:editId="4146CD23">
            <wp:extent cx="5864225" cy="3379251"/>
            <wp:effectExtent l="0" t="0" r="3175" b="0"/>
            <wp:docPr id="15" name="Picture 15" descr="C:\Users\toantk\Downloads\onelink_new-Tran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toantk\Downloads\onelink_new-Trang-2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64225" cy="3379251"/>
                    </a:xfrm>
                    <a:prstGeom prst="rect">
                      <a:avLst/>
                    </a:prstGeom>
                    <a:noFill/>
                    <a:ln>
                      <a:noFill/>
                    </a:ln>
                  </pic:spPr>
                </pic:pic>
              </a:graphicData>
            </a:graphic>
          </wp:inline>
        </w:drawing>
      </w:r>
    </w:p>
    <w:p w:rsidR="00D170E2" w:rsidP="006C6448" w:rsidRDefault="00881A01" w14:paraId="14D2BE0F" w14:textId="0DD36BD6">
      <w:pPr>
        <w:pStyle w:val="Caption"/>
      </w:pPr>
      <w:bookmarkStart w:name="_Toc113971680" w:id="1191"/>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38</w:t>
      </w:r>
      <w:r>
        <w:fldChar w:fldCharType="end"/>
      </w:r>
      <w:r>
        <w:t xml:space="preserve"> Luồng điều khiển Speedtest qua Mobile App</w:t>
      </w:r>
      <w:bookmarkEnd w:id="1191"/>
    </w:p>
    <w:p w:rsidR="00D953D0" w:rsidP="00D953D0" w:rsidRDefault="00F02801" w14:paraId="51D6937E" w14:textId="45022324">
      <w:pPr>
        <w:rPr>
          <w:b/>
          <w:bCs/>
        </w:rPr>
      </w:pPr>
      <w:r>
        <w:rPr>
          <w:b/>
          <w:bCs/>
        </w:rPr>
        <w:t xml:space="preserve">Cấu trúc payload </w:t>
      </w:r>
      <w:r w:rsidRPr="00AB6FAB" w:rsidR="00D953D0">
        <w:rPr>
          <w:b/>
          <w:bCs/>
        </w:rPr>
        <w:t>của bản tin:</w:t>
      </w:r>
    </w:p>
    <w:p w:rsidR="00D953D0" w:rsidP="00D953D0" w:rsidRDefault="00D170E2" w14:paraId="2FE52DB4" w14:textId="3A029A96">
      <w:pPr>
        <w:pStyle w:val="ListParagraph"/>
        <w:numPr>
          <w:ilvl w:val="0"/>
          <w:numId w:val="9"/>
        </w:numPr>
        <w:rPr>
          <w:b/>
          <w:bCs/>
        </w:rPr>
      </w:pPr>
      <w:r>
        <w:rPr>
          <w:b/>
          <w:bCs/>
        </w:rPr>
        <w:t>Speedtest</w:t>
      </w:r>
      <w:r w:rsidR="00D953D0">
        <w:rPr>
          <w:b/>
          <w:bCs/>
        </w:rPr>
        <w:t xml:space="preserve"> Request:</w:t>
      </w:r>
    </w:p>
    <w:p w:rsidR="00D953D0" w:rsidP="00DE7F62" w:rsidRDefault="00D953D0" w14:paraId="44E31070" w14:textId="58681F15">
      <w:pPr>
        <w:pStyle w:val="ListParagraph"/>
      </w:pPr>
      <w:r>
        <w:t>{“action” : “</w:t>
      </w:r>
      <w:r w:rsidR="00D170E2">
        <w:t>speedtest</w:t>
      </w:r>
      <w:r>
        <w:t>”</w:t>
      </w:r>
      <w:r w:rsidR="00466FAB">
        <w:t xml:space="preserve">, </w:t>
      </w:r>
      <w:r w:rsidR="00DE7F62">
        <w:t xml:space="preserve">“speedtestCode” : 1, </w:t>
      </w:r>
      <w:r w:rsidR="00466FAB">
        <w:t xml:space="preserve">“requestId” : </w:t>
      </w:r>
      <w:r w:rsidR="003E0981">
        <w:t>&lt;requestId&gt;</w:t>
      </w:r>
      <w:r>
        <w:t>}</w:t>
      </w:r>
    </w:p>
    <w:p w:rsidR="00D953D0" w:rsidP="00D953D0" w:rsidRDefault="00D170E2" w14:paraId="55FA6FE7" w14:textId="78FD9766">
      <w:pPr>
        <w:pStyle w:val="ListParagraph"/>
        <w:numPr>
          <w:ilvl w:val="0"/>
          <w:numId w:val="9"/>
        </w:numPr>
        <w:rPr>
          <w:b/>
          <w:bCs/>
        </w:rPr>
      </w:pPr>
      <w:r>
        <w:rPr>
          <w:b/>
          <w:bCs/>
        </w:rPr>
        <w:t>Speedtest</w:t>
      </w:r>
      <w:r w:rsidR="00D953D0">
        <w:rPr>
          <w:b/>
          <w:bCs/>
        </w:rPr>
        <w:t xml:space="preserve"> Response:</w:t>
      </w:r>
    </w:p>
    <w:p w:rsidRPr="006C6448" w:rsidR="009707D5" w:rsidP="006C6448" w:rsidRDefault="009707D5" w14:paraId="33A61B57" w14:textId="4EFE022E">
      <w:pPr>
        <w:pStyle w:val="ListParagraph"/>
        <w:numPr>
          <w:ilvl w:val="1"/>
          <w:numId w:val="9"/>
        </w:numPr>
        <w:rPr>
          <w:bCs/>
        </w:rPr>
      </w:pPr>
      <w:r w:rsidRPr="006C6448">
        <w:rPr>
          <w:bCs/>
        </w:rPr>
        <w:t>Trường hợp</w:t>
      </w:r>
      <w:r>
        <w:rPr>
          <w:bCs/>
        </w:rPr>
        <w:t xml:space="preserve"> ONT nhận được request và xử lý được:</w:t>
      </w:r>
    </w:p>
    <w:p w:rsidR="00B82DFD" w:rsidP="00B82DFD" w:rsidRDefault="00B82DFD" w14:paraId="0395B170" w14:textId="1181FE3C">
      <w:pPr>
        <w:pStyle w:val="FirstLevelBullet"/>
        <w:numPr>
          <w:ilvl w:val="0"/>
          <w:numId w:val="0"/>
        </w:numPr>
        <w:ind w:left="1080"/>
      </w:pPr>
      <w:r>
        <w:t>{</w:t>
      </w:r>
    </w:p>
    <w:p w:rsidR="00B82DFD" w:rsidP="00B82DFD" w:rsidRDefault="00B82DFD" w14:paraId="206D8674" w14:textId="77777777">
      <w:pPr>
        <w:pStyle w:val="FirstLevelBullet"/>
        <w:numPr>
          <w:ilvl w:val="0"/>
          <w:numId w:val="0"/>
        </w:numPr>
        <w:ind w:left="720" w:firstLine="360"/>
      </w:pPr>
      <w:r>
        <w:t xml:space="preserve">     "status": 0,</w:t>
      </w:r>
    </w:p>
    <w:p w:rsidR="00B82DFD" w:rsidP="006C6448" w:rsidRDefault="02339AEA" w14:paraId="24CBD082" w14:textId="77777777">
      <w:pPr>
        <w:pStyle w:val="FirstLevelBullet"/>
        <w:numPr>
          <w:ilvl w:val="0"/>
          <w:numId w:val="0"/>
        </w:numPr>
        <w:ind w:left="720" w:firstLine="720"/>
      </w:pPr>
      <w:r>
        <w:t>“message”: “Success”,</w:t>
      </w:r>
    </w:p>
    <w:p w:rsidR="00B82DFD" w:rsidP="00B82DFD" w:rsidRDefault="00B82DFD" w14:paraId="257801FF" w14:textId="7CAD539C">
      <w:pPr>
        <w:pStyle w:val="FirstLevelBullet"/>
        <w:numPr>
          <w:ilvl w:val="0"/>
          <w:numId w:val="0"/>
        </w:numPr>
        <w:ind w:left="720" w:firstLine="360"/>
      </w:pPr>
      <w:r>
        <w:t xml:space="preserve">     “data”: </w:t>
      </w:r>
    </w:p>
    <w:p w:rsidR="00B82DFD" w:rsidP="00B82DFD" w:rsidRDefault="00B82DFD" w14:paraId="07F159D9" w14:textId="77777777">
      <w:pPr>
        <w:pStyle w:val="FirstLevelBullet"/>
        <w:numPr>
          <w:ilvl w:val="0"/>
          <w:numId w:val="0"/>
        </w:numPr>
        <w:ind w:left="720" w:firstLine="360"/>
      </w:pPr>
      <w:r>
        <w:t xml:space="preserve">     {</w:t>
      </w:r>
    </w:p>
    <w:p w:rsidR="00B82DFD" w:rsidP="00B82DFD" w:rsidRDefault="00B82DFD" w14:paraId="511094E0" w14:textId="716306E2">
      <w:pPr>
        <w:pStyle w:val="FirstLevelBullet"/>
        <w:numPr>
          <w:ilvl w:val="0"/>
          <w:numId w:val="0"/>
        </w:numPr>
        <w:ind w:left="720" w:firstLine="360"/>
      </w:pPr>
      <w:r>
        <w:t xml:space="preserve">          “action” : “</w:t>
      </w:r>
      <w:r w:rsidR="000065BC">
        <w:t>speedtest</w:t>
      </w:r>
      <w:r>
        <w:t>”,</w:t>
      </w:r>
    </w:p>
    <w:p w:rsidR="00B82DFD" w:rsidP="006C6448" w:rsidRDefault="00B82DFD" w14:paraId="67040E19" w14:textId="7730EBE9">
      <w:pPr>
        <w:pStyle w:val="FirstLevelBullet"/>
        <w:numPr>
          <w:ilvl w:val="0"/>
          <w:numId w:val="0"/>
        </w:numPr>
        <w:ind w:left="720" w:firstLine="360"/>
      </w:pPr>
      <w:r>
        <w:tab/>
      </w:r>
      <w:r w:rsidR="0A0E8A9B">
        <w:t xml:space="preserve">    “results” : [</w:t>
      </w:r>
    </w:p>
    <w:p w:rsidR="00E723E8" w:rsidP="006C6448" w:rsidRDefault="0A0E8A9B" w14:paraId="3DD0AEFC" w14:textId="75347AD1">
      <w:pPr>
        <w:pStyle w:val="FirstLevelBullet"/>
        <w:numPr>
          <w:ilvl w:val="0"/>
          <w:numId w:val="0"/>
        </w:numPr>
        <w:ind w:left="1800" w:firstLine="360"/>
      </w:pPr>
      <w:r>
        <w:t xml:space="preserve">          {</w:t>
      </w:r>
    </w:p>
    <w:p w:rsidR="00E723E8" w:rsidP="006C6448" w:rsidRDefault="0A0E8A9B" w14:paraId="795897D6" w14:textId="55E62DF5">
      <w:pPr>
        <w:pStyle w:val="FirstLevelBullet"/>
        <w:numPr>
          <w:ilvl w:val="0"/>
          <w:numId w:val="0"/>
        </w:numPr>
        <w:ind w:left="720" w:hanging="360"/>
      </w:pPr>
      <w:r>
        <w:t xml:space="preserve">                                                 “speedtestCode” : &lt;speedtestCode&gt;,</w:t>
      </w:r>
    </w:p>
    <w:p w:rsidR="00B82DFD" w:rsidP="006C6448" w:rsidRDefault="0A0E8A9B" w14:paraId="042C3450" w14:textId="01E5AC31">
      <w:pPr>
        <w:pStyle w:val="FirstLevelBullet"/>
        <w:numPr>
          <w:ilvl w:val="0"/>
          <w:numId w:val="0"/>
        </w:numPr>
        <w:ind w:left="2880"/>
      </w:pPr>
      <w:r>
        <w:t xml:space="preserve">          </w:t>
      </w:r>
      <w:r w:rsidR="02339AEA">
        <w:t>“downloadSpeed” : “&lt;downloadSpeed&gt;”,</w:t>
      </w:r>
    </w:p>
    <w:p w:rsidR="00B82DFD" w:rsidP="006C6448" w:rsidRDefault="02339AEA" w14:paraId="2EDF99DC" w14:textId="77777777">
      <w:pPr>
        <w:pStyle w:val="FirstLevelBullet"/>
        <w:numPr>
          <w:ilvl w:val="0"/>
          <w:numId w:val="0"/>
        </w:numPr>
        <w:ind w:left="2520" w:firstLine="360"/>
      </w:pPr>
      <w:r>
        <w:t xml:space="preserve">          “uploadSpeed” : “&lt;uploadSpeed&gt;”,</w:t>
      </w:r>
    </w:p>
    <w:p w:rsidR="00B82DFD" w:rsidP="006C6448" w:rsidRDefault="02339AEA" w14:paraId="531E5A9F" w14:textId="653DEA72">
      <w:pPr>
        <w:pStyle w:val="FirstLevelBullet"/>
        <w:numPr>
          <w:ilvl w:val="0"/>
          <w:numId w:val="0"/>
        </w:numPr>
        <w:ind w:left="2520" w:firstLine="360"/>
      </w:pPr>
      <w:r>
        <w:t xml:space="preserve">          “latency” : “&lt;latency&gt;”</w:t>
      </w:r>
    </w:p>
    <w:p w:rsidR="00E723E8" w:rsidP="006C6448" w:rsidRDefault="00E723E8" w14:paraId="13580E41" w14:textId="1FE603D6">
      <w:pPr>
        <w:pStyle w:val="FirstLevelBullet"/>
        <w:numPr>
          <w:ilvl w:val="0"/>
          <w:numId w:val="0"/>
        </w:numPr>
        <w:ind w:left="1800" w:firstLine="360"/>
      </w:pPr>
      <w:r>
        <w:tab/>
      </w:r>
      <w:r w:rsidR="0A0E8A9B">
        <w:t>}</w:t>
      </w:r>
    </w:p>
    <w:p w:rsidR="00E723E8" w:rsidP="006C6448" w:rsidRDefault="0A0E8A9B" w14:paraId="562DF638" w14:textId="7A31917D">
      <w:pPr>
        <w:pStyle w:val="FirstLevelBullet"/>
        <w:numPr>
          <w:ilvl w:val="0"/>
          <w:numId w:val="0"/>
        </w:numPr>
        <w:ind w:left="2520" w:firstLine="360"/>
      </w:pPr>
      <w:r>
        <w:t>]</w:t>
      </w:r>
    </w:p>
    <w:p w:rsidR="00B82DFD" w:rsidP="00B82DFD" w:rsidRDefault="00B82DFD" w14:paraId="4E876D76" w14:textId="77777777">
      <w:pPr>
        <w:pStyle w:val="FirstLevelBullet"/>
        <w:numPr>
          <w:ilvl w:val="0"/>
          <w:numId w:val="0"/>
        </w:numPr>
        <w:ind w:left="720" w:firstLine="360"/>
      </w:pPr>
      <w:r>
        <w:t xml:space="preserve">     }</w:t>
      </w:r>
    </w:p>
    <w:p w:rsidR="00B82DFD" w:rsidP="00B82DFD" w:rsidRDefault="00B82DFD" w14:paraId="3C7F30B1" w14:textId="77777777">
      <w:pPr>
        <w:pStyle w:val="FirstLevelBullet"/>
        <w:numPr>
          <w:ilvl w:val="0"/>
          <w:numId w:val="0"/>
        </w:numPr>
        <w:ind w:left="720" w:firstLine="360"/>
      </w:pPr>
      <w:r>
        <w:t>}</w:t>
      </w:r>
    </w:p>
    <w:p w:rsidRPr="00D665A8" w:rsidR="009707D5" w:rsidP="009707D5" w:rsidRDefault="009707D5" w14:paraId="542D2060" w14:textId="6E599C8C">
      <w:pPr>
        <w:pStyle w:val="ListParagraph"/>
        <w:numPr>
          <w:ilvl w:val="1"/>
          <w:numId w:val="9"/>
        </w:numPr>
        <w:rPr>
          <w:bCs/>
        </w:rPr>
      </w:pPr>
      <w:r w:rsidRPr="00D665A8">
        <w:rPr>
          <w:bCs/>
        </w:rPr>
        <w:lastRenderedPageBreak/>
        <w:t>Trường hợp</w:t>
      </w:r>
      <w:r>
        <w:rPr>
          <w:bCs/>
        </w:rPr>
        <w:t xml:space="preserve"> ONT không xử lý được request hoặc gặp lỗi:</w:t>
      </w:r>
    </w:p>
    <w:p w:rsidR="009707D5" w:rsidP="006C6448" w:rsidRDefault="02B52700" w14:paraId="46E947A3" w14:textId="77777777">
      <w:pPr>
        <w:pStyle w:val="FirstLevelBullet"/>
        <w:numPr>
          <w:ilvl w:val="0"/>
          <w:numId w:val="0"/>
        </w:numPr>
        <w:ind w:left="1080"/>
      </w:pPr>
      <w:r>
        <w:t>{</w:t>
      </w:r>
    </w:p>
    <w:p w:rsidR="009707D5" w:rsidP="006C6448" w:rsidRDefault="02B52700" w14:paraId="7E6E1A5E" w14:textId="77777777">
      <w:pPr>
        <w:pStyle w:val="FirstLevelBullet"/>
        <w:numPr>
          <w:ilvl w:val="0"/>
          <w:numId w:val="0"/>
        </w:numPr>
        <w:ind w:left="1080"/>
      </w:pPr>
      <w:r>
        <w:t>“status”: &lt;ErrorCode&gt;,</w:t>
      </w:r>
    </w:p>
    <w:p w:rsidR="009707D5" w:rsidP="006C6448" w:rsidRDefault="02B52700" w14:paraId="60F68667" w14:textId="77777777">
      <w:pPr>
        <w:pStyle w:val="FirstLevelBullet"/>
        <w:numPr>
          <w:ilvl w:val="0"/>
          <w:numId w:val="0"/>
        </w:numPr>
        <w:ind w:left="1080"/>
      </w:pPr>
      <w:r>
        <w:t>“message”: “&lt;message&gt;”,</w:t>
      </w:r>
    </w:p>
    <w:p w:rsidR="009707D5" w:rsidP="006C6448" w:rsidRDefault="02B52700" w14:paraId="6C8EF9CD" w14:textId="051D0E21">
      <w:pPr>
        <w:ind w:left="1080"/>
      </w:pPr>
      <w:r>
        <w:t xml:space="preserve">“requestId” : </w:t>
      </w:r>
      <w:r w:rsidR="003E0981">
        <w:t>&lt;requestId&gt;</w:t>
      </w:r>
      <w:r>
        <w:t>,</w:t>
      </w:r>
    </w:p>
    <w:p w:rsidR="009707D5" w:rsidP="006C6448" w:rsidRDefault="02B52700" w14:paraId="44122C40" w14:textId="77777777">
      <w:pPr>
        <w:pStyle w:val="FirstLevelBullet"/>
        <w:numPr>
          <w:ilvl w:val="0"/>
          <w:numId w:val="0"/>
        </w:numPr>
        <w:ind w:left="1080"/>
      </w:pPr>
      <w:r>
        <w:t>"data": {</w:t>
      </w:r>
    </w:p>
    <w:p w:rsidR="009707D5" w:rsidP="006C6448" w:rsidRDefault="02B52700" w14:paraId="083879FB" w14:textId="77777777">
      <w:pPr>
        <w:pStyle w:val="FirstLevelBullet"/>
        <w:numPr>
          <w:ilvl w:val="0"/>
          <w:numId w:val="0"/>
        </w:numPr>
        <w:ind w:left="1080"/>
      </w:pPr>
      <w:r>
        <w:t>}</w:t>
      </w:r>
    </w:p>
    <w:p w:rsidR="009707D5" w:rsidP="006C6448" w:rsidRDefault="02B52700" w14:paraId="79AC46C8" w14:textId="77777777">
      <w:pPr>
        <w:pStyle w:val="FirstLevelBullet"/>
        <w:numPr>
          <w:ilvl w:val="0"/>
          <w:numId w:val="0"/>
        </w:numPr>
        <w:ind w:left="1080"/>
      </w:pPr>
      <w:r>
        <w:t>}</w:t>
      </w:r>
    </w:p>
    <w:p w:rsidR="00B82DFD" w:rsidP="006C6448" w:rsidRDefault="00B82DFD" w14:paraId="5149AE6C" w14:textId="13BEDBC1">
      <w:pPr>
        <w:pStyle w:val="FirstLevelBullet"/>
        <w:numPr>
          <w:ilvl w:val="0"/>
          <w:numId w:val="0"/>
        </w:numPr>
      </w:pPr>
    </w:p>
    <w:p w:rsidRPr="00E71A83" w:rsidR="00D953D0" w:rsidP="00D953D0" w:rsidRDefault="00D953D0" w14:paraId="674608A0" w14:textId="77777777">
      <w:pPr>
        <w:rPr>
          <w:b/>
          <w:bCs/>
        </w:rPr>
      </w:pPr>
      <w:r w:rsidRPr="00E71A83">
        <w:rPr>
          <w:b/>
          <w:bCs/>
        </w:rPr>
        <w:t>Mô tả tham số:</w:t>
      </w:r>
    </w:p>
    <w:p w:rsidR="002958FF" w:rsidP="002958FF" w:rsidRDefault="002958FF" w14:paraId="2CFA7FEC" w14:textId="7D999DE7">
      <w:pPr>
        <w:pStyle w:val="Caption"/>
        <w:keepNext/>
      </w:pPr>
      <w:bookmarkStart w:name="_Toc113971628" w:id="1192"/>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38</w:t>
      </w:r>
      <w:r>
        <w:fldChar w:fldCharType="end"/>
      </w:r>
      <w:r>
        <w:t xml:space="preserve"> Bảng mô tả tham số trong luồng điều khiển Speedtest</w:t>
      </w:r>
      <w:bookmarkEnd w:id="1192"/>
    </w:p>
    <w:tbl>
      <w:tblPr>
        <w:tblStyle w:val="TableGrid"/>
        <w:tblW w:w="0" w:type="auto"/>
        <w:tblInd w:w="175" w:type="dxa"/>
        <w:tblLook w:val="04A0" w:firstRow="1" w:lastRow="0" w:firstColumn="1" w:lastColumn="0" w:noHBand="0" w:noVBand="1"/>
      </w:tblPr>
      <w:tblGrid>
        <w:gridCol w:w="713"/>
        <w:gridCol w:w="1597"/>
        <w:gridCol w:w="1546"/>
        <w:gridCol w:w="1047"/>
        <w:gridCol w:w="2241"/>
        <w:gridCol w:w="1906"/>
      </w:tblGrid>
      <w:tr w:rsidR="00D953D0" w:rsidTr="00E5021C" w14:paraId="55CA659A" w14:textId="77777777">
        <w:tc>
          <w:tcPr>
            <w:tcW w:w="713" w:type="dxa"/>
          </w:tcPr>
          <w:p w:rsidR="00D953D0" w:rsidP="00E5021C" w:rsidRDefault="00D953D0" w14:paraId="04C5CACE" w14:textId="77777777">
            <w:pPr>
              <w:pStyle w:val="ListParagraph"/>
              <w:ind w:left="0"/>
              <w:rPr>
                <w:b/>
                <w:bCs/>
              </w:rPr>
            </w:pPr>
            <w:r>
              <w:rPr>
                <w:b/>
                <w:bCs/>
              </w:rPr>
              <w:t>STT</w:t>
            </w:r>
          </w:p>
        </w:tc>
        <w:tc>
          <w:tcPr>
            <w:tcW w:w="1597" w:type="dxa"/>
          </w:tcPr>
          <w:p w:rsidR="00D953D0" w:rsidP="00E5021C" w:rsidRDefault="00D953D0" w14:paraId="3301EACC" w14:textId="77777777">
            <w:pPr>
              <w:pStyle w:val="ListParagraph"/>
              <w:ind w:left="0"/>
              <w:rPr>
                <w:b/>
                <w:bCs/>
              </w:rPr>
            </w:pPr>
            <w:r>
              <w:rPr>
                <w:b/>
                <w:bCs/>
              </w:rPr>
              <w:t>Tham số</w:t>
            </w:r>
          </w:p>
        </w:tc>
        <w:tc>
          <w:tcPr>
            <w:tcW w:w="1546" w:type="dxa"/>
          </w:tcPr>
          <w:p w:rsidR="00D953D0" w:rsidP="00E5021C" w:rsidRDefault="00D953D0" w14:paraId="6B996328" w14:textId="77777777">
            <w:pPr>
              <w:pStyle w:val="ListParagraph"/>
              <w:ind w:left="0"/>
              <w:rPr>
                <w:b/>
                <w:bCs/>
              </w:rPr>
            </w:pPr>
            <w:r>
              <w:rPr>
                <w:b/>
                <w:bCs/>
              </w:rPr>
              <w:t>Mô tả</w:t>
            </w:r>
          </w:p>
        </w:tc>
        <w:tc>
          <w:tcPr>
            <w:tcW w:w="1047" w:type="dxa"/>
          </w:tcPr>
          <w:p w:rsidR="00D953D0" w:rsidP="00E5021C" w:rsidRDefault="00D953D0" w14:paraId="767DE792" w14:textId="77777777">
            <w:pPr>
              <w:pStyle w:val="ListParagraph"/>
              <w:ind w:left="0"/>
              <w:rPr>
                <w:b/>
                <w:bCs/>
              </w:rPr>
            </w:pPr>
            <w:r>
              <w:rPr>
                <w:b/>
                <w:bCs/>
              </w:rPr>
              <w:t>Kiểu</w:t>
            </w:r>
          </w:p>
        </w:tc>
        <w:tc>
          <w:tcPr>
            <w:tcW w:w="2241" w:type="dxa"/>
          </w:tcPr>
          <w:p w:rsidR="00D953D0" w:rsidP="00E5021C" w:rsidRDefault="00D953D0" w14:paraId="5729B78F" w14:textId="77777777">
            <w:pPr>
              <w:pStyle w:val="ListParagraph"/>
              <w:ind w:left="0"/>
              <w:rPr>
                <w:b/>
                <w:bCs/>
              </w:rPr>
            </w:pPr>
            <w:r>
              <w:rPr>
                <w:b/>
                <w:bCs/>
              </w:rPr>
              <w:t>Giá trị</w:t>
            </w:r>
          </w:p>
        </w:tc>
        <w:tc>
          <w:tcPr>
            <w:tcW w:w="1906" w:type="dxa"/>
          </w:tcPr>
          <w:p w:rsidR="00D953D0" w:rsidP="00E5021C" w:rsidRDefault="00D953D0" w14:paraId="7673DBF6" w14:textId="77777777">
            <w:pPr>
              <w:pStyle w:val="ListParagraph"/>
              <w:ind w:left="0"/>
              <w:rPr>
                <w:b/>
                <w:bCs/>
              </w:rPr>
            </w:pPr>
            <w:r>
              <w:rPr>
                <w:b/>
                <w:bCs/>
              </w:rPr>
              <w:t>Json Key</w:t>
            </w:r>
          </w:p>
        </w:tc>
      </w:tr>
      <w:tr w:rsidR="00E723E8" w:rsidTr="00E5021C" w14:paraId="163D4781" w14:textId="77777777">
        <w:trPr>
          <w:trHeight w:val="213"/>
        </w:trPr>
        <w:tc>
          <w:tcPr>
            <w:tcW w:w="713" w:type="dxa"/>
          </w:tcPr>
          <w:p w:rsidRPr="00020A9F" w:rsidR="00E723E8" w:rsidP="00E5021C" w:rsidRDefault="00E723E8" w14:paraId="3241394B" w14:textId="16416E1E">
            <w:pPr>
              <w:pStyle w:val="ListParagraph"/>
              <w:ind w:left="0"/>
            </w:pPr>
            <w:r>
              <w:t>1</w:t>
            </w:r>
          </w:p>
        </w:tc>
        <w:tc>
          <w:tcPr>
            <w:tcW w:w="1597" w:type="dxa"/>
          </w:tcPr>
          <w:p w:rsidR="00E723E8" w:rsidP="00E5021C" w:rsidRDefault="00E723E8" w14:paraId="0B3FCD96" w14:textId="6C63B1D4">
            <w:pPr>
              <w:pStyle w:val="ListParagraph"/>
              <w:ind w:left="0"/>
            </w:pPr>
            <w:r>
              <w:t>Speedtest Code</w:t>
            </w:r>
          </w:p>
        </w:tc>
        <w:tc>
          <w:tcPr>
            <w:tcW w:w="1546" w:type="dxa"/>
          </w:tcPr>
          <w:p w:rsidR="00E723E8" w:rsidRDefault="00E723E8" w14:paraId="29BEB714" w14:textId="1ADBFB02">
            <w:pPr>
              <w:pStyle w:val="ListParagraph"/>
              <w:ind w:left="0"/>
            </w:pPr>
            <w:r>
              <w:t xml:space="preserve">Mã status code của tính năng Speedtest. Thông tin chi tiết về ý nghĩa của Speedtest Code được mô tả trong bảng </w:t>
            </w:r>
            <w:r w:rsidR="0028472D">
              <w:t>Phụ lục 8.2</w:t>
            </w:r>
          </w:p>
        </w:tc>
        <w:tc>
          <w:tcPr>
            <w:tcW w:w="1047" w:type="dxa"/>
          </w:tcPr>
          <w:p w:rsidR="00E723E8" w:rsidP="00E5021C" w:rsidRDefault="00E723E8" w14:paraId="14824DF7" w14:textId="320B6B0A">
            <w:pPr>
              <w:pStyle w:val="ListParagraph"/>
              <w:ind w:left="0"/>
            </w:pPr>
            <w:r>
              <w:t>Int</w:t>
            </w:r>
          </w:p>
        </w:tc>
        <w:tc>
          <w:tcPr>
            <w:tcW w:w="2241" w:type="dxa"/>
          </w:tcPr>
          <w:p w:rsidRPr="00020A9F" w:rsidR="00E723E8" w:rsidP="00E5021C" w:rsidRDefault="00E723E8" w14:paraId="65F5AC15" w14:textId="77777777">
            <w:pPr>
              <w:pStyle w:val="ListParagraph"/>
              <w:ind w:left="0"/>
            </w:pPr>
          </w:p>
        </w:tc>
        <w:tc>
          <w:tcPr>
            <w:tcW w:w="1906" w:type="dxa"/>
          </w:tcPr>
          <w:p w:rsidR="00E723E8" w:rsidP="00E5021C" w:rsidRDefault="00E723E8" w14:paraId="1CD79A0B" w14:textId="6296DF70">
            <w:pPr>
              <w:pStyle w:val="ListParagraph"/>
              <w:ind w:left="0"/>
            </w:pPr>
            <w:r>
              <w:t>speedtestCode</w:t>
            </w:r>
          </w:p>
        </w:tc>
      </w:tr>
      <w:tr w:rsidR="00D953D0" w:rsidTr="00E5021C" w14:paraId="3AD0220C" w14:textId="77777777">
        <w:trPr>
          <w:trHeight w:val="213"/>
        </w:trPr>
        <w:tc>
          <w:tcPr>
            <w:tcW w:w="713" w:type="dxa"/>
          </w:tcPr>
          <w:p w:rsidRPr="00020A9F" w:rsidR="00D953D0" w:rsidP="00E5021C" w:rsidRDefault="00E723E8" w14:paraId="50A89AE3" w14:textId="04394456">
            <w:pPr>
              <w:pStyle w:val="ListParagraph"/>
              <w:ind w:left="0"/>
            </w:pPr>
            <w:r>
              <w:t>2</w:t>
            </w:r>
          </w:p>
        </w:tc>
        <w:tc>
          <w:tcPr>
            <w:tcW w:w="1597" w:type="dxa"/>
          </w:tcPr>
          <w:p w:rsidRPr="00020A9F" w:rsidR="00D953D0" w:rsidP="00E5021C" w:rsidRDefault="007F2059" w14:paraId="6F4ADD6A" w14:textId="7AA07308">
            <w:pPr>
              <w:pStyle w:val="ListParagraph"/>
              <w:ind w:left="0"/>
            </w:pPr>
            <w:r>
              <w:t>Download Speed</w:t>
            </w:r>
          </w:p>
        </w:tc>
        <w:tc>
          <w:tcPr>
            <w:tcW w:w="1546" w:type="dxa"/>
          </w:tcPr>
          <w:p w:rsidRPr="00020A9F" w:rsidR="00D953D0" w:rsidP="00E5021C" w:rsidRDefault="007F2059" w14:paraId="261D1B61" w14:textId="1E9B2A1C">
            <w:pPr>
              <w:pStyle w:val="ListParagraph"/>
              <w:ind w:left="0"/>
            </w:pPr>
            <w:r>
              <w:t>Tốc độ Download</w:t>
            </w:r>
          </w:p>
        </w:tc>
        <w:tc>
          <w:tcPr>
            <w:tcW w:w="1047" w:type="dxa"/>
          </w:tcPr>
          <w:p w:rsidRPr="00020A9F" w:rsidR="00D953D0" w:rsidP="00E5021C" w:rsidRDefault="009B5B60" w14:paraId="45B0130F" w14:textId="51F316DE">
            <w:pPr>
              <w:pStyle w:val="ListParagraph"/>
              <w:ind w:left="0"/>
            </w:pPr>
            <w:r>
              <w:t>Float</w:t>
            </w:r>
          </w:p>
        </w:tc>
        <w:tc>
          <w:tcPr>
            <w:tcW w:w="2241" w:type="dxa"/>
          </w:tcPr>
          <w:p w:rsidRPr="00020A9F" w:rsidR="00D953D0" w:rsidP="00E5021C" w:rsidRDefault="00D953D0" w14:paraId="0ED7F07B" w14:textId="41AB3CED">
            <w:pPr>
              <w:pStyle w:val="ListParagraph"/>
              <w:ind w:left="0"/>
            </w:pPr>
          </w:p>
        </w:tc>
        <w:tc>
          <w:tcPr>
            <w:tcW w:w="1906" w:type="dxa"/>
          </w:tcPr>
          <w:p w:rsidRPr="00020A9F" w:rsidR="00D953D0" w:rsidP="00E5021C" w:rsidRDefault="007F2059" w14:paraId="0D3163D9" w14:textId="3DD9B505">
            <w:pPr>
              <w:pStyle w:val="ListParagraph"/>
              <w:ind w:left="0"/>
            </w:pPr>
            <w:r>
              <w:t>downSpeed</w:t>
            </w:r>
          </w:p>
        </w:tc>
      </w:tr>
      <w:tr w:rsidR="00D953D0" w:rsidTr="00E5021C" w14:paraId="5446E07F" w14:textId="77777777">
        <w:tc>
          <w:tcPr>
            <w:tcW w:w="713" w:type="dxa"/>
          </w:tcPr>
          <w:p w:rsidRPr="00020A9F" w:rsidR="00D953D0" w:rsidP="00E5021C" w:rsidRDefault="00E723E8" w14:paraId="5DB6F243" w14:textId="23FF4B18">
            <w:pPr>
              <w:pStyle w:val="ListParagraph"/>
              <w:ind w:left="0"/>
            </w:pPr>
            <w:r>
              <w:t>3</w:t>
            </w:r>
          </w:p>
        </w:tc>
        <w:tc>
          <w:tcPr>
            <w:tcW w:w="1597" w:type="dxa"/>
          </w:tcPr>
          <w:p w:rsidRPr="00020A9F" w:rsidR="00D953D0" w:rsidP="00E5021C" w:rsidRDefault="007F2059" w14:paraId="4E78CE41" w14:textId="403D413F">
            <w:pPr>
              <w:pStyle w:val="ListParagraph"/>
              <w:ind w:left="0"/>
            </w:pPr>
            <w:r>
              <w:t>Upload Speed</w:t>
            </w:r>
          </w:p>
        </w:tc>
        <w:tc>
          <w:tcPr>
            <w:tcW w:w="1546" w:type="dxa"/>
          </w:tcPr>
          <w:p w:rsidR="00D953D0" w:rsidP="00E5021C" w:rsidRDefault="007F2059" w14:paraId="0B8D6C42" w14:textId="0953924C">
            <w:pPr>
              <w:pStyle w:val="ListParagraph"/>
              <w:ind w:left="0"/>
            </w:pPr>
            <w:r>
              <w:t>Tốc độ Upload</w:t>
            </w:r>
          </w:p>
        </w:tc>
        <w:tc>
          <w:tcPr>
            <w:tcW w:w="1047" w:type="dxa"/>
          </w:tcPr>
          <w:p w:rsidR="00D953D0" w:rsidP="00E5021C" w:rsidRDefault="009B5B60" w14:paraId="4B7ECEE2" w14:textId="2541A0B5">
            <w:pPr>
              <w:pStyle w:val="ListParagraph"/>
              <w:ind w:left="0"/>
            </w:pPr>
            <w:r>
              <w:t>Float</w:t>
            </w:r>
          </w:p>
        </w:tc>
        <w:tc>
          <w:tcPr>
            <w:tcW w:w="2241" w:type="dxa"/>
          </w:tcPr>
          <w:p w:rsidR="00D953D0" w:rsidP="00E5021C" w:rsidRDefault="00D953D0" w14:paraId="5AD382B3" w14:textId="662027E7">
            <w:pPr>
              <w:pStyle w:val="ListParagraph"/>
              <w:ind w:left="0"/>
            </w:pPr>
          </w:p>
        </w:tc>
        <w:tc>
          <w:tcPr>
            <w:tcW w:w="1906" w:type="dxa"/>
          </w:tcPr>
          <w:p w:rsidR="00D953D0" w:rsidP="00E5021C" w:rsidRDefault="007F2059" w14:paraId="7F49FB9E" w14:textId="2D8053E0">
            <w:pPr>
              <w:pStyle w:val="ListParagraph"/>
              <w:ind w:left="0"/>
            </w:pPr>
            <w:r>
              <w:t>upSpeed</w:t>
            </w:r>
          </w:p>
        </w:tc>
      </w:tr>
      <w:tr w:rsidR="00D953D0" w:rsidTr="00E5021C" w14:paraId="5317AC32" w14:textId="77777777">
        <w:tc>
          <w:tcPr>
            <w:tcW w:w="713" w:type="dxa"/>
          </w:tcPr>
          <w:p w:rsidRPr="00020A9F" w:rsidR="00D953D0" w:rsidP="00E5021C" w:rsidRDefault="00E723E8" w14:paraId="3E1F4AF8" w14:textId="13F0A5DF">
            <w:pPr>
              <w:pStyle w:val="ListParagraph"/>
              <w:ind w:left="0"/>
            </w:pPr>
            <w:r>
              <w:t>4</w:t>
            </w:r>
          </w:p>
        </w:tc>
        <w:tc>
          <w:tcPr>
            <w:tcW w:w="1597" w:type="dxa"/>
          </w:tcPr>
          <w:p w:rsidRPr="00020A9F" w:rsidR="00D953D0" w:rsidP="00E5021C" w:rsidRDefault="007F2059" w14:paraId="518BD5F9" w14:textId="12B2E4EB">
            <w:pPr>
              <w:pStyle w:val="ListParagraph"/>
              <w:ind w:left="0"/>
            </w:pPr>
            <w:r>
              <w:t>Latency</w:t>
            </w:r>
          </w:p>
        </w:tc>
        <w:tc>
          <w:tcPr>
            <w:tcW w:w="1546" w:type="dxa"/>
          </w:tcPr>
          <w:p w:rsidR="00D953D0" w:rsidP="00E5021C" w:rsidRDefault="007F2059" w14:paraId="7C9C8F0A" w14:textId="68BD4704">
            <w:pPr>
              <w:pStyle w:val="ListParagraph"/>
              <w:ind w:left="0"/>
            </w:pPr>
            <w:r>
              <w:t>Độ trễ</w:t>
            </w:r>
          </w:p>
        </w:tc>
        <w:tc>
          <w:tcPr>
            <w:tcW w:w="1047" w:type="dxa"/>
          </w:tcPr>
          <w:p w:rsidR="00D953D0" w:rsidP="00E5021C" w:rsidRDefault="009B5B60" w14:paraId="1D286DD1" w14:textId="0A70C980">
            <w:pPr>
              <w:pStyle w:val="ListParagraph"/>
              <w:ind w:left="0"/>
            </w:pPr>
            <w:r>
              <w:t>Float</w:t>
            </w:r>
          </w:p>
        </w:tc>
        <w:tc>
          <w:tcPr>
            <w:tcW w:w="2241" w:type="dxa"/>
          </w:tcPr>
          <w:p w:rsidR="00D953D0" w:rsidP="00E5021C" w:rsidRDefault="00D953D0" w14:paraId="3309B614" w14:textId="57C7E7EC">
            <w:pPr>
              <w:pStyle w:val="ListParagraph"/>
              <w:ind w:left="0"/>
            </w:pPr>
          </w:p>
        </w:tc>
        <w:tc>
          <w:tcPr>
            <w:tcW w:w="1906" w:type="dxa"/>
          </w:tcPr>
          <w:p w:rsidR="00D953D0" w:rsidP="00E5021C" w:rsidRDefault="007F2059" w14:paraId="169AFE3A" w14:textId="1610EB2F">
            <w:pPr>
              <w:pStyle w:val="ListParagraph"/>
              <w:ind w:left="0"/>
            </w:pPr>
            <w:r>
              <w:t>latency</w:t>
            </w:r>
          </w:p>
        </w:tc>
      </w:tr>
    </w:tbl>
    <w:p w:rsidR="00E723E8" w:rsidP="0043581E" w:rsidRDefault="00E723E8" w14:paraId="3154B6D2" w14:textId="3F05BFB6"/>
    <w:p w:rsidR="00F842EB" w:rsidP="000F1B15" w:rsidRDefault="001A5DDF" w14:paraId="0334B453" w14:textId="6A180F71">
      <w:pPr>
        <w:pStyle w:val="Heading3"/>
      </w:pPr>
      <w:bookmarkStart w:name="_Toc113971560" w:id="1193"/>
      <w:r>
        <w:t xml:space="preserve">Usecase - </w:t>
      </w:r>
      <w:r w:rsidR="000F1B15">
        <w:t>Điều khiển speedtest qua TR069</w:t>
      </w:r>
      <w:bookmarkEnd w:id="1193"/>
    </w:p>
    <w:tbl>
      <w:tblPr>
        <w:tblStyle w:val="TableGrid"/>
        <w:tblW w:w="0" w:type="auto"/>
        <w:tblLook w:val="04A0" w:firstRow="1" w:lastRow="0" w:firstColumn="1" w:lastColumn="0" w:noHBand="0" w:noVBand="1"/>
      </w:tblPr>
      <w:tblGrid>
        <w:gridCol w:w="1885"/>
        <w:gridCol w:w="7340"/>
      </w:tblGrid>
      <w:tr w:rsidR="000F1B15" w:rsidTr="000F1B15" w14:paraId="09F61BD3" w14:textId="77777777">
        <w:tc>
          <w:tcPr>
            <w:tcW w:w="1885" w:type="dxa"/>
          </w:tcPr>
          <w:p w:rsidR="000F1B15" w:rsidP="000F1B15" w:rsidRDefault="000F1B15" w14:paraId="5553DD54" w14:textId="77777777">
            <w:r>
              <w:t>ID</w:t>
            </w:r>
          </w:p>
        </w:tc>
        <w:tc>
          <w:tcPr>
            <w:tcW w:w="7340" w:type="dxa"/>
          </w:tcPr>
          <w:p w:rsidR="000F1B15" w:rsidP="000F1B15" w:rsidRDefault="000F1B15" w14:paraId="0D5ED3F5" w14:textId="6106E776">
            <w:r>
              <w:t>UC-</w:t>
            </w:r>
            <w:r w:rsidR="00C57236">
              <w:t>57</w:t>
            </w:r>
          </w:p>
        </w:tc>
      </w:tr>
      <w:tr w:rsidR="000F1B15" w:rsidTr="000F1B15" w14:paraId="3927E6FC" w14:textId="77777777">
        <w:tc>
          <w:tcPr>
            <w:tcW w:w="1885" w:type="dxa"/>
          </w:tcPr>
          <w:p w:rsidR="000F1B15" w:rsidP="000F1B15" w:rsidRDefault="000F1B15" w14:paraId="41961B82" w14:textId="77777777">
            <w:r>
              <w:t>Name</w:t>
            </w:r>
          </w:p>
        </w:tc>
        <w:tc>
          <w:tcPr>
            <w:tcW w:w="7340" w:type="dxa"/>
          </w:tcPr>
          <w:p w:rsidR="000F1B15" w:rsidP="000F1B15" w:rsidRDefault="000F1B15" w14:paraId="36AA2A5C" w14:textId="77777777">
            <w:r>
              <w:t>Điều khiển Speedtest qua Mobile App</w:t>
            </w:r>
          </w:p>
        </w:tc>
      </w:tr>
      <w:tr w:rsidR="000F1B15" w:rsidTr="000F1B15" w14:paraId="27F1893C" w14:textId="77777777">
        <w:tc>
          <w:tcPr>
            <w:tcW w:w="1885" w:type="dxa"/>
          </w:tcPr>
          <w:p w:rsidR="000F1B15" w:rsidP="000F1B15" w:rsidRDefault="000F1B15" w14:paraId="4AD52A09" w14:textId="77777777">
            <w:r>
              <w:t>Description</w:t>
            </w:r>
          </w:p>
        </w:tc>
        <w:tc>
          <w:tcPr>
            <w:tcW w:w="7340" w:type="dxa"/>
          </w:tcPr>
          <w:p w:rsidR="0016178E" w:rsidP="00C57236" w:rsidRDefault="00C57236" w14:paraId="20C36CB4" w14:textId="156B1CC4">
            <w:pPr>
              <w:pStyle w:val="FirstLevelBullet"/>
              <w:numPr>
                <w:ilvl w:val="0"/>
                <w:numId w:val="0"/>
              </w:numPr>
            </w:pPr>
            <w:r>
              <w:t xml:space="preserve">Người vận hành có thể thực hiện đo speedtest qua ONT thông qua giao thức TR069. </w:t>
            </w:r>
          </w:p>
          <w:p w:rsidRPr="0016178E" w:rsidR="0016178E" w:rsidP="0016178E" w:rsidRDefault="0016178E" w14:paraId="493B37B6" w14:textId="3E795E41">
            <w:pPr>
              <w:pStyle w:val="FirstLevelBullet"/>
            </w:pPr>
            <w:r>
              <w:lastRenderedPageBreak/>
              <w:t xml:space="preserve">ACS Server gửi yêu cầu đo đến ONT bằng cách set tham số </w:t>
            </w:r>
            <w:r>
              <w:rPr>
                <w:color w:val="000000"/>
                <w:sz w:val="27"/>
                <w:szCs w:val="27"/>
                <w:shd w:val="clear" w:color="auto" w:fill="FFFFFF"/>
              </w:rPr>
              <w:t>DiagnosticsState là Requested.</w:t>
            </w:r>
          </w:p>
          <w:p w:rsidR="0016178E" w:rsidP="0016178E" w:rsidRDefault="0016178E" w14:paraId="5121C219" w14:textId="3049402E">
            <w:pPr>
              <w:pStyle w:val="FirstLevelBullet"/>
            </w:pPr>
            <w:r>
              <w:t xml:space="preserve">ONT thực hiện đo speedtest, sau khi đo xong ONT trả lời ACS Server bằng event 8 DIAGNOSTIC COMPLETE và kèm kết quả đo bao gồm: </w:t>
            </w:r>
            <w:r>
              <w:rPr>
                <w:color w:val="000000"/>
                <w:sz w:val="27"/>
                <w:szCs w:val="27"/>
                <w:shd w:val="clear" w:color="auto" w:fill="FFFFFF"/>
              </w:rPr>
              <w:t>DiagnosticsState, DownloadSpeed, UploadSpeed, Latency.</w:t>
            </w:r>
          </w:p>
          <w:p w:rsidR="0016178E" w:rsidP="00C57236" w:rsidRDefault="0016178E" w14:paraId="349138DC" w14:textId="77777777">
            <w:pPr>
              <w:pStyle w:val="FirstLevelBullet"/>
              <w:numPr>
                <w:ilvl w:val="0"/>
                <w:numId w:val="0"/>
              </w:numPr>
            </w:pPr>
          </w:p>
          <w:p w:rsidR="000F1B15" w:rsidP="00C57236" w:rsidRDefault="00C57236" w14:paraId="6B654AC0" w14:textId="365D4E4A">
            <w:pPr>
              <w:pStyle w:val="FirstLevelBullet"/>
              <w:numPr>
                <w:ilvl w:val="0"/>
                <w:numId w:val="0"/>
              </w:numPr>
            </w:pPr>
            <w:r>
              <w:t>Chi tiết các tham số TR069 như mô tả dưới đây.</w:t>
            </w:r>
          </w:p>
        </w:tc>
      </w:tr>
      <w:tr w:rsidR="000F1B15" w:rsidTr="000F1B15" w14:paraId="43A1CD6F" w14:textId="77777777">
        <w:tc>
          <w:tcPr>
            <w:tcW w:w="1885" w:type="dxa"/>
          </w:tcPr>
          <w:p w:rsidR="000F1B15" w:rsidP="000F1B15" w:rsidRDefault="000F1B15" w14:paraId="782A8DF2" w14:textId="77777777">
            <w:r>
              <w:lastRenderedPageBreak/>
              <w:t>Actor</w:t>
            </w:r>
          </w:p>
        </w:tc>
        <w:tc>
          <w:tcPr>
            <w:tcW w:w="7340" w:type="dxa"/>
          </w:tcPr>
          <w:p w:rsidR="000F1B15" w:rsidP="000F1B15" w:rsidRDefault="00C57236" w14:paraId="1394843D" w14:textId="03032199">
            <w:r>
              <w:t>Operator</w:t>
            </w:r>
          </w:p>
        </w:tc>
      </w:tr>
      <w:tr w:rsidR="000F1B15" w:rsidTr="000F1B15" w14:paraId="59EE12A6" w14:textId="77777777">
        <w:tc>
          <w:tcPr>
            <w:tcW w:w="1885" w:type="dxa"/>
          </w:tcPr>
          <w:p w:rsidR="000F1B15" w:rsidP="000F1B15" w:rsidRDefault="000F1B15" w14:paraId="3152FAC9" w14:textId="77777777">
            <w:r>
              <w:t>Pre-condition</w:t>
            </w:r>
          </w:p>
        </w:tc>
        <w:tc>
          <w:tcPr>
            <w:tcW w:w="7340" w:type="dxa"/>
          </w:tcPr>
          <w:p w:rsidR="000F1B15" w:rsidP="00A94C8D" w:rsidRDefault="000F1B15" w14:paraId="576BB43B" w14:textId="14BD9528">
            <w:r>
              <w:t xml:space="preserve">Thiết bị hoạt động bình thường, </w:t>
            </w:r>
            <w:r w:rsidR="00A94C8D">
              <w:t>và đã kết nối với ACS Server</w:t>
            </w:r>
          </w:p>
        </w:tc>
      </w:tr>
      <w:tr w:rsidR="000F1B15" w:rsidTr="000F1B15" w14:paraId="75B55EDE" w14:textId="77777777">
        <w:tc>
          <w:tcPr>
            <w:tcW w:w="1885" w:type="dxa"/>
          </w:tcPr>
          <w:p w:rsidR="000F1B15" w:rsidP="000F1B15" w:rsidRDefault="000F1B15" w14:paraId="1D4E54A1" w14:textId="77777777">
            <w:r>
              <w:t>Post-condition</w:t>
            </w:r>
          </w:p>
        </w:tc>
        <w:tc>
          <w:tcPr>
            <w:tcW w:w="7340" w:type="dxa"/>
          </w:tcPr>
          <w:p w:rsidR="000F1B15" w:rsidP="00A94C8D" w:rsidRDefault="000F1B15" w14:paraId="611174A9" w14:textId="00C780BE">
            <w:r>
              <w:t xml:space="preserve">Thiết bị phản hồi đầy đủ các thông tin cho </w:t>
            </w:r>
            <w:r w:rsidR="00A94C8D">
              <w:t>ACS Server</w:t>
            </w:r>
          </w:p>
        </w:tc>
      </w:tr>
    </w:tbl>
    <w:p w:rsidR="000F1B15" w:rsidP="000F1B15" w:rsidRDefault="000F1B15" w14:paraId="10778B02" w14:textId="27FB1136"/>
    <w:p w:rsidR="0043240C" w:rsidP="0043240C" w:rsidRDefault="0043240C" w14:paraId="369AD7FE" w14:textId="33370899">
      <w:pPr>
        <w:pStyle w:val="Caption"/>
        <w:keepNext/>
      </w:pPr>
      <w:bookmarkStart w:name="_Toc113971629" w:id="119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39</w:t>
      </w:r>
      <w:r>
        <w:fldChar w:fldCharType="end"/>
      </w:r>
      <w:r>
        <w:t xml:space="preserve"> Bảng mô tả tham số TR069 điều khiển speedtest</w:t>
      </w:r>
      <w:bookmarkEnd w:id="1194"/>
    </w:p>
    <w:tbl>
      <w:tblPr>
        <w:tblStyle w:val="TableGrid"/>
        <w:tblW w:w="0" w:type="auto"/>
        <w:tblLayout w:type="fixed"/>
        <w:tblLook w:val="04A0" w:firstRow="1" w:lastRow="0" w:firstColumn="1" w:lastColumn="0" w:noHBand="0" w:noVBand="1"/>
      </w:tblPr>
      <w:tblGrid>
        <w:gridCol w:w="708"/>
        <w:gridCol w:w="2437"/>
        <w:gridCol w:w="1350"/>
        <w:gridCol w:w="990"/>
        <w:gridCol w:w="2970"/>
        <w:gridCol w:w="770"/>
      </w:tblGrid>
      <w:tr w:rsidRPr="001448CB" w:rsidR="009E4B17" w:rsidTr="009E4B17" w14:paraId="0AD80CE6" w14:textId="77777777">
        <w:tc>
          <w:tcPr>
            <w:tcW w:w="708" w:type="dxa"/>
            <w:shd w:val="clear" w:color="auto" w:fill="5B9BD5" w:themeFill="accent1"/>
          </w:tcPr>
          <w:p w:rsidRPr="001448CB" w:rsidR="009E4B17" w:rsidP="00862E50" w:rsidRDefault="009E4B17" w14:paraId="468B42BA" w14:textId="77777777">
            <w:pPr>
              <w:jc w:val="center"/>
              <w:rPr>
                <w:b/>
                <w:color w:val="FFFFFF" w:themeColor="background1"/>
              </w:rPr>
            </w:pPr>
            <w:r w:rsidRPr="001448CB">
              <w:rPr>
                <w:b/>
                <w:color w:val="FFFFFF" w:themeColor="background1"/>
              </w:rPr>
              <w:t>STT</w:t>
            </w:r>
          </w:p>
        </w:tc>
        <w:tc>
          <w:tcPr>
            <w:tcW w:w="2437" w:type="dxa"/>
            <w:shd w:val="clear" w:color="auto" w:fill="5B9BD5" w:themeFill="accent1"/>
          </w:tcPr>
          <w:p w:rsidRPr="001448CB" w:rsidR="009E4B17" w:rsidP="00862E50" w:rsidRDefault="009E4B17" w14:paraId="678BB98D" w14:textId="77777777">
            <w:pPr>
              <w:jc w:val="center"/>
              <w:rPr>
                <w:b/>
                <w:color w:val="FFFFFF" w:themeColor="background1"/>
              </w:rPr>
            </w:pPr>
            <w:r w:rsidRPr="001448CB">
              <w:rPr>
                <w:b/>
                <w:color w:val="FFFFFF" w:themeColor="background1"/>
              </w:rPr>
              <w:t>Tham số</w:t>
            </w:r>
          </w:p>
        </w:tc>
        <w:tc>
          <w:tcPr>
            <w:tcW w:w="1350" w:type="dxa"/>
            <w:shd w:val="clear" w:color="auto" w:fill="5B9BD5" w:themeFill="accent1"/>
          </w:tcPr>
          <w:p w:rsidRPr="001448CB" w:rsidR="009E4B17" w:rsidP="00862E50" w:rsidRDefault="009E4B17" w14:paraId="765A4A35" w14:textId="77777777">
            <w:pPr>
              <w:jc w:val="center"/>
              <w:rPr>
                <w:b/>
                <w:color w:val="FFFFFF" w:themeColor="background1"/>
              </w:rPr>
            </w:pPr>
            <w:r w:rsidRPr="001448CB">
              <w:rPr>
                <w:b/>
                <w:color w:val="FFFFFF" w:themeColor="background1"/>
              </w:rPr>
              <w:t>Mô tả</w:t>
            </w:r>
          </w:p>
        </w:tc>
        <w:tc>
          <w:tcPr>
            <w:tcW w:w="990" w:type="dxa"/>
            <w:shd w:val="clear" w:color="auto" w:fill="5B9BD5" w:themeFill="accent1"/>
          </w:tcPr>
          <w:p w:rsidRPr="001448CB" w:rsidR="009E4B17" w:rsidP="00862E50" w:rsidRDefault="009E4B17" w14:paraId="00DDDA5B" w14:textId="77777777">
            <w:pPr>
              <w:jc w:val="center"/>
              <w:rPr>
                <w:b/>
                <w:color w:val="FFFFFF" w:themeColor="background1"/>
              </w:rPr>
            </w:pPr>
            <w:r w:rsidRPr="001448CB">
              <w:rPr>
                <w:b/>
                <w:color w:val="FFFFFF" w:themeColor="background1"/>
              </w:rPr>
              <w:t>Kiểu dữ liệu</w:t>
            </w:r>
          </w:p>
        </w:tc>
        <w:tc>
          <w:tcPr>
            <w:tcW w:w="2970" w:type="dxa"/>
            <w:shd w:val="clear" w:color="auto" w:fill="5B9BD5" w:themeFill="accent1"/>
          </w:tcPr>
          <w:p w:rsidRPr="001448CB" w:rsidR="009E4B17" w:rsidP="00862E50" w:rsidRDefault="009E4B17" w14:paraId="5A0E755A" w14:textId="77777777">
            <w:pPr>
              <w:jc w:val="center"/>
              <w:rPr>
                <w:b/>
                <w:color w:val="FFFFFF" w:themeColor="background1"/>
              </w:rPr>
            </w:pPr>
            <w:r w:rsidRPr="001448CB">
              <w:rPr>
                <w:b/>
                <w:color w:val="FFFFFF" w:themeColor="background1"/>
              </w:rPr>
              <w:t>Giá trị hiển thị</w:t>
            </w:r>
          </w:p>
        </w:tc>
        <w:tc>
          <w:tcPr>
            <w:tcW w:w="770" w:type="dxa"/>
            <w:shd w:val="clear" w:color="auto" w:fill="5B9BD5" w:themeFill="accent1"/>
          </w:tcPr>
          <w:p w:rsidRPr="001448CB" w:rsidR="009E4B17" w:rsidP="00862E50" w:rsidRDefault="009E4B17" w14:paraId="77B8E28C" w14:textId="77777777">
            <w:pPr>
              <w:jc w:val="center"/>
              <w:rPr>
                <w:b/>
                <w:color w:val="FFFFFF" w:themeColor="background1"/>
              </w:rPr>
            </w:pPr>
            <w:r w:rsidRPr="001448CB">
              <w:rPr>
                <w:b/>
                <w:color w:val="FFFFFF" w:themeColor="background1"/>
              </w:rPr>
              <w:t>Cho phép sửa</w:t>
            </w:r>
          </w:p>
        </w:tc>
      </w:tr>
      <w:tr w:rsidRPr="001448CB" w:rsidR="009E4B17" w:rsidTr="009E4B17" w14:paraId="44FCF3B1" w14:textId="77777777">
        <w:tc>
          <w:tcPr>
            <w:tcW w:w="708" w:type="dxa"/>
          </w:tcPr>
          <w:p w:rsidRPr="009E4B17" w:rsidR="009E4B17" w:rsidP="00862E50" w:rsidRDefault="009E4B17" w14:paraId="1D7386BC" w14:textId="77777777">
            <w:pPr>
              <w:rPr>
                <w:bCs/>
                <w:szCs w:val="26"/>
              </w:rPr>
            </w:pPr>
            <w:r w:rsidRPr="009E4B17">
              <w:rPr>
                <w:bCs/>
                <w:szCs w:val="26"/>
              </w:rPr>
              <w:t>1</w:t>
            </w:r>
          </w:p>
        </w:tc>
        <w:tc>
          <w:tcPr>
            <w:tcW w:w="2437" w:type="dxa"/>
            <w:shd w:val="clear" w:color="auto" w:fill="auto"/>
          </w:tcPr>
          <w:p w:rsidRPr="009E4B17" w:rsidR="009E4B17" w:rsidP="009E4B17" w:rsidRDefault="009E4B17" w14:paraId="74049018" w14:textId="5A697670">
            <w:pPr>
              <w:rPr>
                <w:szCs w:val="26"/>
              </w:rPr>
            </w:pPr>
            <w:r w:rsidRPr="009E4B17">
              <w:rPr>
                <w:szCs w:val="26"/>
              </w:rPr>
              <w:t>InternetGatewayDevice.X_VNPTT_SpeedtestDiagnostics.</w:t>
            </w:r>
          </w:p>
        </w:tc>
        <w:tc>
          <w:tcPr>
            <w:tcW w:w="1350" w:type="dxa"/>
          </w:tcPr>
          <w:p w:rsidRPr="009E4B17" w:rsidR="009E4B17" w:rsidP="00862E50" w:rsidRDefault="009E4B17" w14:paraId="6E18D297" w14:textId="18141131">
            <w:pPr>
              <w:rPr>
                <w:bCs/>
                <w:szCs w:val="26"/>
              </w:rPr>
            </w:pPr>
            <w:r w:rsidRPr="009E4B17">
              <w:rPr>
                <w:bCs/>
                <w:szCs w:val="26"/>
              </w:rPr>
              <w:t xml:space="preserve">Object </w:t>
            </w:r>
          </w:p>
        </w:tc>
        <w:tc>
          <w:tcPr>
            <w:tcW w:w="990" w:type="dxa"/>
          </w:tcPr>
          <w:p w:rsidRPr="009E4B17" w:rsidR="009E4B17" w:rsidP="00862E50" w:rsidRDefault="009E4B17" w14:paraId="4953DE05" w14:textId="41D90A54">
            <w:pPr>
              <w:rPr>
                <w:bCs/>
                <w:szCs w:val="26"/>
              </w:rPr>
            </w:pPr>
            <w:r w:rsidRPr="009E4B17">
              <w:rPr>
                <w:bCs/>
                <w:szCs w:val="26"/>
              </w:rPr>
              <w:t>Object</w:t>
            </w:r>
          </w:p>
        </w:tc>
        <w:tc>
          <w:tcPr>
            <w:tcW w:w="2970" w:type="dxa"/>
          </w:tcPr>
          <w:p w:rsidRPr="009E4B17" w:rsidR="009E4B17" w:rsidP="00862E50" w:rsidRDefault="009E4B17" w14:paraId="76397180" w14:textId="0567832C">
            <w:pPr>
              <w:pStyle w:val="FirstLevelBullet"/>
              <w:numPr>
                <w:ilvl w:val="0"/>
                <w:numId w:val="0"/>
              </w:numPr>
            </w:pPr>
          </w:p>
        </w:tc>
        <w:tc>
          <w:tcPr>
            <w:tcW w:w="770" w:type="dxa"/>
          </w:tcPr>
          <w:p w:rsidRPr="009E4B17" w:rsidR="009E4B17" w:rsidP="00862E50" w:rsidRDefault="009E4B17" w14:paraId="14C42CF2" w14:textId="3F4638F8">
            <w:pPr>
              <w:rPr>
                <w:bCs/>
                <w:szCs w:val="26"/>
              </w:rPr>
            </w:pPr>
          </w:p>
        </w:tc>
      </w:tr>
      <w:tr w:rsidRPr="001448CB" w:rsidR="009E4B17" w:rsidTr="009E4B17" w14:paraId="3C45D086" w14:textId="77777777">
        <w:tc>
          <w:tcPr>
            <w:tcW w:w="708" w:type="dxa"/>
          </w:tcPr>
          <w:p w:rsidRPr="009E4B17" w:rsidR="009E4B17" w:rsidP="00862E50" w:rsidRDefault="00104519" w14:paraId="36481983" w14:textId="515B0B68">
            <w:pPr>
              <w:rPr>
                <w:bCs/>
                <w:szCs w:val="26"/>
              </w:rPr>
            </w:pPr>
            <w:r>
              <w:rPr>
                <w:bCs/>
                <w:szCs w:val="26"/>
              </w:rPr>
              <w:t>2</w:t>
            </w:r>
          </w:p>
        </w:tc>
        <w:tc>
          <w:tcPr>
            <w:tcW w:w="2437" w:type="dxa"/>
            <w:shd w:val="clear" w:color="auto" w:fill="auto"/>
          </w:tcPr>
          <w:p w:rsidRPr="009E4B17" w:rsidR="009E4B17" w:rsidP="009E4B17" w:rsidRDefault="009E4B17" w14:paraId="07079109" w14:textId="598D2275">
            <w:pPr>
              <w:rPr>
                <w:szCs w:val="26"/>
              </w:rPr>
            </w:pPr>
            <w:r w:rsidRPr="009E4B17">
              <w:rPr>
                <w:color w:val="000000"/>
                <w:szCs w:val="26"/>
                <w:shd w:val="clear" w:color="auto" w:fill="FFFFFF"/>
              </w:rPr>
              <w:t>DiagnosticsState</w:t>
            </w:r>
          </w:p>
        </w:tc>
        <w:tc>
          <w:tcPr>
            <w:tcW w:w="1350" w:type="dxa"/>
          </w:tcPr>
          <w:p w:rsidRPr="009E4B17" w:rsidR="009E4B17" w:rsidP="00862E50" w:rsidRDefault="009E4B17" w14:paraId="4853B39A" w14:textId="48F2DD77">
            <w:pPr>
              <w:rPr>
                <w:bCs/>
                <w:szCs w:val="26"/>
              </w:rPr>
            </w:pPr>
            <w:r>
              <w:rPr>
                <w:bCs/>
                <w:szCs w:val="26"/>
              </w:rPr>
              <w:t>Trạng thái của việc chẩn đoán</w:t>
            </w:r>
          </w:p>
        </w:tc>
        <w:tc>
          <w:tcPr>
            <w:tcW w:w="990" w:type="dxa"/>
          </w:tcPr>
          <w:p w:rsidRPr="009E4B17" w:rsidR="009E4B17" w:rsidP="00862E50" w:rsidRDefault="009E4B17" w14:paraId="4E1DF0AA" w14:textId="1197516F">
            <w:pPr>
              <w:rPr>
                <w:bCs/>
                <w:szCs w:val="26"/>
              </w:rPr>
            </w:pPr>
            <w:r>
              <w:rPr>
                <w:bCs/>
                <w:szCs w:val="26"/>
              </w:rPr>
              <w:t>String</w:t>
            </w:r>
          </w:p>
        </w:tc>
        <w:tc>
          <w:tcPr>
            <w:tcW w:w="2970" w:type="dxa"/>
          </w:tcPr>
          <w:p w:rsidRPr="009E4B17" w:rsidR="009E4B17" w:rsidP="009E4B17" w:rsidRDefault="009E4B17" w14:paraId="1629C44E" w14:textId="77777777">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None</w:t>
            </w:r>
            <w:r w:rsidRPr="009E4B17">
              <w:rPr>
                <w:color w:val="000000"/>
                <w:szCs w:val="26"/>
              </w:rPr>
              <w:t> (READONLY)</w:t>
            </w:r>
          </w:p>
          <w:p w:rsidRPr="00862E50" w:rsidR="009E4B17" w:rsidP="009E4B17" w:rsidRDefault="009E4B17" w14:paraId="5B5CA812" w14:textId="1CE6D813">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Requested</w:t>
            </w:r>
            <w:r>
              <w:rPr>
                <w:i/>
                <w:iCs/>
                <w:color w:val="000000"/>
                <w:szCs w:val="26"/>
              </w:rPr>
              <w:t xml:space="preserve"> (WRITE)</w:t>
            </w:r>
          </w:p>
          <w:p w:rsidRPr="009E4B17" w:rsidR="00862E50" w:rsidP="009E4B17" w:rsidRDefault="00862E50" w14:paraId="5EFC1B14" w14:textId="2AC1DB8C">
            <w:pPr>
              <w:numPr>
                <w:ilvl w:val="0"/>
                <w:numId w:val="40"/>
              </w:numPr>
              <w:shd w:val="clear" w:color="auto" w:fill="FFFFFF"/>
              <w:overflowPunct/>
              <w:autoSpaceDE/>
              <w:autoSpaceDN/>
              <w:adjustRightInd/>
              <w:spacing w:before="100" w:beforeAutospacing="1" w:after="100" w:afterAutospacing="1"/>
              <w:jc w:val="left"/>
              <w:textAlignment w:val="auto"/>
              <w:rPr>
                <w:i/>
                <w:color w:val="000000"/>
                <w:szCs w:val="26"/>
              </w:rPr>
            </w:pPr>
            <w:r w:rsidRPr="00862E50">
              <w:rPr>
                <w:i/>
                <w:color w:val="000000"/>
                <w:szCs w:val="26"/>
              </w:rPr>
              <w:t>Inprogress</w:t>
            </w:r>
          </w:p>
          <w:p w:rsidR="009E4B17" w:rsidP="009E4B17" w:rsidRDefault="00862E50" w14:paraId="0CA89C2D" w14:textId="2BFCDD04">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Pr>
                <w:i/>
                <w:iCs/>
                <w:color w:val="000000"/>
                <w:szCs w:val="26"/>
              </w:rPr>
              <w:t>Success</w:t>
            </w:r>
            <w:r w:rsidRPr="009E4B17" w:rsidR="009E4B17">
              <w:rPr>
                <w:color w:val="000000"/>
                <w:szCs w:val="26"/>
              </w:rPr>
              <w:t> (READONLY)</w:t>
            </w:r>
          </w:p>
          <w:p w:rsidR="00C24753" w:rsidP="00C24753" w:rsidRDefault="00C24753" w14:paraId="1EB7B0D5" w14:textId="1E90A4D2">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w:t>
            </w:r>
            <w:r>
              <w:t xml:space="preserve"> </w:t>
            </w:r>
            <w:r>
              <w:rPr>
                <w:i/>
                <w:iCs/>
                <w:color w:val="000000"/>
                <w:szCs w:val="26"/>
              </w:rPr>
              <w:t>Invalid</w:t>
            </w:r>
            <w:r w:rsidRPr="00C24753">
              <w:rPr>
                <w:i/>
                <w:iCs/>
                <w:color w:val="000000"/>
                <w:szCs w:val="26"/>
              </w:rPr>
              <w:t>Interface</w:t>
            </w:r>
            <w:r w:rsidRPr="009E4B17">
              <w:rPr>
                <w:color w:val="000000"/>
                <w:szCs w:val="26"/>
              </w:rPr>
              <w:t> (READONLY)</w:t>
            </w:r>
          </w:p>
          <w:p w:rsidRPr="00C24753" w:rsidR="00C24753" w:rsidP="00C24753" w:rsidRDefault="00C24753" w14:paraId="2AC7270E" w14:textId="18F4CC5A">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w:t>
            </w:r>
            <w:r>
              <w:t xml:space="preserve"> </w:t>
            </w:r>
            <w:r>
              <w:rPr>
                <w:i/>
                <w:iCs/>
                <w:color w:val="000000"/>
                <w:szCs w:val="26"/>
              </w:rPr>
              <w:t>Interface</w:t>
            </w:r>
            <w:r w:rsidRPr="00C24753">
              <w:rPr>
                <w:i/>
                <w:iCs/>
                <w:color w:val="000000"/>
                <w:szCs w:val="26"/>
              </w:rPr>
              <w:t>Down</w:t>
            </w:r>
            <w:r w:rsidRPr="009E4B17">
              <w:rPr>
                <w:color w:val="000000"/>
                <w:szCs w:val="26"/>
              </w:rPr>
              <w:t>(READONLY)</w:t>
            </w:r>
          </w:p>
          <w:p w:rsidR="009E4B17" w:rsidP="009E4B17" w:rsidRDefault="009E4B17" w14:paraId="3B7C1176" w14:textId="310B569F">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Error_CannotResolveHostName</w:t>
            </w:r>
            <w:r w:rsidRPr="009E4B17">
              <w:rPr>
                <w:color w:val="000000"/>
                <w:szCs w:val="26"/>
              </w:rPr>
              <w:t> (READONLY)</w:t>
            </w:r>
          </w:p>
          <w:p w:rsidR="00394227" w:rsidP="00394227" w:rsidRDefault="00394227" w14:paraId="1B06E90E" w14:textId="43EBC80A">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w:t>
            </w:r>
            <w:r>
              <w:t xml:space="preserve"> </w:t>
            </w:r>
            <w:r>
              <w:rPr>
                <w:i/>
                <w:iCs/>
                <w:color w:val="000000"/>
                <w:szCs w:val="26"/>
              </w:rPr>
              <w:t>Norouteto</w:t>
            </w:r>
            <w:r w:rsidRPr="00394227">
              <w:rPr>
                <w:i/>
                <w:iCs/>
                <w:color w:val="000000"/>
                <w:szCs w:val="26"/>
              </w:rPr>
              <w:t>host</w:t>
            </w:r>
            <w:r w:rsidRPr="009E4B17">
              <w:rPr>
                <w:color w:val="000000"/>
                <w:szCs w:val="26"/>
              </w:rPr>
              <w:t> (READONLY)</w:t>
            </w:r>
          </w:p>
          <w:p w:rsidR="00394227" w:rsidP="00394227" w:rsidRDefault="00394227" w14:paraId="4765F70F" w14:textId="07E1A7F2">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lastRenderedPageBreak/>
              <w:t>Error_</w:t>
            </w:r>
            <w:r>
              <w:t xml:space="preserve"> </w:t>
            </w:r>
            <w:r w:rsidRPr="00394227">
              <w:rPr>
                <w:i/>
                <w:iCs/>
                <w:color w:val="000000"/>
                <w:szCs w:val="26"/>
              </w:rPr>
              <w:t xml:space="preserve">Timeout </w:t>
            </w:r>
            <w:r w:rsidRPr="009E4B17">
              <w:rPr>
                <w:color w:val="000000"/>
                <w:szCs w:val="26"/>
              </w:rPr>
              <w:t>(READONLY)</w:t>
            </w:r>
          </w:p>
          <w:p w:rsidR="00394227" w:rsidP="00394227" w:rsidRDefault="00394227" w14:paraId="76F4AFE0" w14:textId="09BB9428">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w:t>
            </w:r>
            <w:r>
              <w:t xml:space="preserve"> </w:t>
            </w:r>
            <w:r>
              <w:rPr>
                <w:i/>
                <w:iCs/>
                <w:color w:val="000000"/>
                <w:szCs w:val="26"/>
              </w:rPr>
              <w:t>Initconnection</w:t>
            </w:r>
            <w:r w:rsidRPr="00394227">
              <w:rPr>
                <w:i/>
                <w:iCs/>
                <w:color w:val="000000"/>
                <w:szCs w:val="26"/>
              </w:rPr>
              <w:t xml:space="preserve">failed </w:t>
            </w:r>
            <w:r w:rsidRPr="009E4B17">
              <w:rPr>
                <w:color w:val="000000"/>
                <w:szCs w:val="26"/>
              </w:rPr>
              <w:t>(READONLY)</w:t>
            </w:r>
          </w:p>
          <w:p w:rsidR="00394227" w:rsidP="00394227" w:rsidRDefault="00394227" w14:paraId="7C2F6645" w14:textId="1E5CC635">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w:t>
            </w:r>
            <w:r>
              <w:t xml:space="preserve"> </w:t>
            </w:r>
            <w:r>
              <w:rPr>
                <w:i/>
                <w:iCs/>
                <w:color w:val="000000"/>
                <w:szCs w:val="26"/>
              </w:rPr>
              <w:t>No</w:t>
            </w:r>
            <w:r w:rsidRPr="00394227">
              <w:rPr>
                <w:i/>
                <w:iCs/>
                <w:color w:val="000000"/>
                <w:szCs w:val="26"/>
              </w:rPr>
              <w:t xml:space="preserve">Response </w:t>
            </w:r>
            <w:r w:rsidRPr="009E4B17">
              <w:rPr>
                <w:color w:val="000000"/>
                <w:szCs w:val="26"/>
              </w:rPr>
              <w:t>(READONLY)</w:t>
            </w:r>
          </w:p>
          <w:p w:rsidRPr="00394227" w:rsidR="00394227" w:rsidP="00394227" w:rsidRDefault="00394227" w14:paraId="682CA4C9" w14:textId="21F0255C">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w:t>
            </w:r>
            <w:r>
              <w:t xml:space="preserve"> </w:t>
            </w:r>
            <w:r>
              <w:rPr>
                <w:i/>
                <w:iCs/>
                <w:color w:val="000000"/>
                <w:szCs w:val="26"/>
              </w:rPr>
              <w:t>Transfer</w:t>
            </w:r>
            <w:r w:rsidRPr="00394227">
              <w:rPr>
                <w:i/>
                <w:iCs/>
                <w:color w:val="000000"/>
                <w:szCs w:val="26"/>
              </w:rPr>
              <w:t>Failed</w:t>
            </w:r>
            <w:r w:rsidRPr="009E4B17">
              <w:rPr>
                <w:color w:val="000000"/>
                <w:szCs w:val="26"/>
              </w:rPr>
              <w:t>(READONLY)</w:t>
            </w:r>
          </w:p>
          <w:p w:rsidRPr="00394227" w:rsidR="009E4B17" w:rsidP="00394227" w:rsidRDefault="009E4B17" w14:paraId="6DA67BCD" w14:textId="25816019">
            <w:pPr>
              <w:numPr>
                <w:ilvl w:val="0"/>
                <w:numId w:val="40"/>
              </w:numPr>
              <w:shd w:val="clear" w:color="auto" w:fill="FFFFFF"/>
              <w:overflowPunct/>
              <w:autoSpaceDE/>
              <w:autoSpaceDN/>
              <w:adjustRightInd/>
              <w:spacing w:before="100" w:beforeAutospacing="1" w:after="100" w:afterAutospacing="1"/>
              <w:jc w:val="left"/>
              <w:textAlignment w:val="auto"/>
              <w:rPr>
                <w:color w:val="000000"/>
                <w:szCs w:val="26"/>
              </w:rPr>
            </w:pPr>
            <w:r w:rsidRPr="009E4B17">
              <w:rPr>
                <w:i/>
                <w:iCs/>
                <w:color w:val="000000"/>
                <w:szCs w:val="26"/>
              </w:rPr>
              <w:t>Error_Internal</w:t>
            </w:r>
            <w:r w:rsidRPr="009E4B17">
              <w:rPr>
                <w:color w:val="000000"/>
                <w:szCs w:val="26"/>
              </w:rPr>
              <w:t> (READONLY)</w:t>
            </w:r>
          </w:p>
        </w:tc>
        <w:tc>
          <w:tcPr>
            <w:tcW w:w="770" w:type="dxa"/>
          </w:tcPr>
          <w:p w:rsidRPr="009E4B17" w:rsidR="009E4B17" w:rsidP="00862E50" w:rsidRDefault="009E4B17" w14:paraId="26E863B5" w14:textId="1AAE1906">
            <w:pPr>
              <w:rPr>
                <w:bCs/>
                <w:szCs w:val="26"/>
              </w:rPr>
            </w:pPr>
            <w:r>
              <w:rPr>
                <w:bCs/>
                <w:szCs w:val="26"/>
              </w:rPr>
              <w:lastRenderedPageBreak/>
              <w:t>Yes</w:t>
            </w:r>
          </w:p>
        </w:tc>
      </w:tr>
      <w:tr w:rsidRPr="001448CB" w:rsidR="009E4B17" w:rsidTr="009E4B17" w14:paraId="62E8819E" w14:textId="77777777">
        <w:tc>
          <w:tcPr>
            <w:tcW w:w="708" w:type="dxa"/>
          </w:tcPr>
          <w:p w:rsidRPr="009E4B17" w:rsidR="009E4B17" w:rsidP="00862E50" w:rsidRDefault="00104519" w14:paraId="2B6FD0F6" w14:textId="166DD642">
            <w:pPr>
              <w:rPr>
                <w:bCs/>
                <w:szCs w:val="26"/>
              </w:rPr>
            </w:pPr>
            <w:r>
              <w:rPr>
                <w:bCs/>
                <w:szCs w:val="26"/>
              </w:rPr>
              <w:lastRenderedPageBreak/>
              <w:t>3</w:t>
            </w:r>
          </w:p>
        </w:tc>
        <w:tc>
          <w:tcPr>
            <w:tcW w:w="2437" w:type="dxa"/>
            <w:shd w:val="clear" w:color="auto" w:fill="auto"/>
          </w:tcPr>
          <w:p w:rsidRPr="009E4B17" w:rsidR="009E4B17" w:rsidP="009E4B17" w:rsidRDefault="009E4B17" w14:paraId="7BB041F5" w14:textId="5437F135">
            <w:pPr>
              <w:rPr>
                <w:color w:val="000000"/>
                <w:szCs w:val="26"/>
                <w:shd w:val="clear" w:color="auto" w:fill="FFFFFF"/>
              </w:rPr>
            </w:pPr>
            <w:r>
              <w:rPr>
                <w:color w:val="000000"/>
                <w:sz w:val="27"/>
                <w:szCs w:val="27"/>
                <w:shd w:val="clear" w:color="auto" w:fill="FFFFFF"/>
              </w:rPr>
              <w:t>Interface</w:t>
            </w:r>
          </w:p>
        </w:tc>
        <w:tc>
          <w:tcPr>
            <w:tcW w:w="1350" w:type="dxa"/>
          </w:tcPr>
          <w:p w:rsidR="009E4B17" w:rsidP="00862E50" w:rsidRDefault="009E4B17" w14:paraId="33DF56FB" w14:textId="609735F7">
            <w:pPr>
              <w:rPr>
                <w:bCs/>
                <w:szCs w:val="26"/>
              </w:rPr>
            </w:pPr>
            <w:r>
              <w:rPr>
                <w:bCs/>
                <w:szCs w:val="26"/>
              </w:rPr>
              <w:t>Interface name muốn thực hiện đo speedtest. Nếu không có thông tin này sẽ thực hiện đo qua defaultroute.</w:t>
            </w:r>
          </w:p>
        </w:tc>
        <w:tc>
          <w:tcPr>
            <w:tcW w:w="990" w:type="dxa"/>
          </w:tcPr>
          <w:p w:rsidRPr="009E4B17" w:rsidR="009E4B17" w:rsidP="00862E50" w:rsidRDefault="00104519" w14:paraId="1A18A225" w14:textId="7EE3F090">
            <w:pPr>
              <w:rPr>
                <w:bCs/>
                <w:szCs w:val="26"/>
              </w:rPr>
            </w:pPr>
            <w:r>
              <w:rPr>
                <w:bCs/>
                <w:szCs w:val="26"/>
              </w:rPr>
              <w:t>String(256)</w:t>
            </w:r>
          </w:p>
        </w:tc>
        <w:tc>
          <w:tcPr>
            <w:tcW w:w="2970" w:type="dxa"/>
          </w:tcPr>
          <w:p w:rsidRPr="00104519" w:rsidR="009E4B17" w:rsidP="00104519" w:rsidRDefault="009E4B17" w14:paraId="3E111971" w14:textId="77777777">
            <w:pPr>
              <w:shd w:val="clear" w:color="auto" w:fill="FFFFFF"/>
              <w:overflowPunct/>
              <w:autoSpaceDE/>
              <w:autoSpaceDN/>
              <w:adjustRightInd/>
              <w:spacing w:before="100" w:beforeAutospacing="1" w:after="100" w:afterAutospacing="1"/>
              <w:ind w:left="720"/>
              <w:jc w:val="left"/>
              <w:textAlignment w:val="auto"/>
              <w:rPr>
                <w:iCs/>
                <w:color w:val="000000"/>
                <w:szCs w:val="26"/>
              </w:rPr>
            </w:pPr>
          </w:p>
        </w:tc>
        <w:tc>
          <w:tcPr>
            <w:tcW w:w="770" w:type="dxa"/>
          </w:tcPr>
          <w:p w:rsidRPr="009E4B17" w:rsidR="009E4B17" w:rsidP="00862E50" w:rsidRDefault="009E4B17" w14:paraId="3109E024" w14:textId="7959AA3D">
            <w:pPr>
              <w:rPr>
                <w:bCs/>
                <w:szCs w:val="26"/>
              </w:rPr>
            </w:pPr>
            <w:r>
              <w:rPr>
                <w:bCs/>
                <w:szCs w:val="26"/>
              </w:rPr>
              <w:t>Yes</w:t>
            </w:r>
          </w:p>
        </w:tc>
      </w:tr>
      <w:tr w:rsidRPr="001448CB" w:rsidR="009E4B17" w:rsidTr="009E4B17" w14:paraId="4C954F34" w14:textId="77777777">
        <w:tc>
          <w:tcPr>
            <w:tcW w:w="708" w:type="dxa"/>
          </w:tcPr>
          <w:p w:rsidRPr="009E4B17" w:rsidR="009E4B17" w:rsidP="00862E50" w:rsidRDefault="00104519" w14:paraId="341F2C8F" w14:textId="590FEA89">
            <w:pPr>
              <w:rPr>
                <w:bCs/>
                <w:szCs w:val="26"/>
              </w:rPr>
            </w:pPr>
            <w:r>
              <w:rPr>
                <w:bCs/>
                <w:szCs w:val="26"/>
              </w:rPr>
              <w:t>4</w:t>
            </w:r>
          </w:p>
        </w:tc>
        <w:tc>
          <w:tcPr>
            <w:tcW w:w="2437" w:type="dxa"/>
            <w:shd w:val="clear" w:color="auto" w:fill="auto"/>
          </w:tcPr>
          <w:p w:rsidR="009E4B17" w:rsidP="009E4B17" w:rsidRDefault="00104519" w14:paraId="2AFD3AB9" w14:textId="185AD94B">
            <w:pPr>
              <w:rPr>
                <w:color w:val="000000"/>
                <w:sz w:val="27"/>
                <w:szCs w:val="27"/>
                <w:shd w:val="clear" w:color="auto" w:fill="FFFFFF"/>
              </w:rPr>
            </w:pPr>
            <w:r>
              <w:rPr>
                <w:color w:val="000000"/>
                <w:sz w:val="27"/>
                <w:szCs w:val="27"/>
                <w:shd w:val="clear" w:color="auto" w:fill="FFFFFF"/>
              </w:rPr>
              <w:t>DownloadSpeed</w:t>
            </w:r>
          </w:p>
        </w:tc>
        <w:tc>
          <w:tcPr>
            <w:tcW w:w="1350" w:type="dxa"/>
          </w:tcPr>
          <w:p w:rsidR="009E4B17" w:rsidP="00862E50" w:rsidRDefault="00104519" w14:paraId="4FC29DB4" w14:textId="66FF4498">
            <w:pPr>
              <w:rPr>
                <w:bCs/>
                <w:szCs w:val="26"/>
              </w:rPr>
            </w:pPr>
            <w:r>
              <w:rPr>
                <w:bCs/>
                <w:szCs w:val="26"/>
              </w:rPr>
              <w:t>Tốc độ download(Mbps)</w:t>
            </w:r>
          </w:p>
        </w:tc>
        <w:tc>
          <w:tcPr>
            <w:tcW w:w="990" w:type="dxa"/>
          </w:tcPr>
          <w:p w:rsidRPr="009E4B17" w:rsidR="009E4B17" w:rsidP="00862E50" w:rsidRDefault="00104519" w14:paraId="7828DBB4" w14:textId="572EEFD3">
            <w:pPr>
              <w:rPr>
                <w:bCs/>
                <w:szCs w:val="26"/>
              </w:rPr>
            </w:pPr>
            <w:r>
              <w:rPr>
                <w:bCs/>
                <w:szCs w:val="26"/>
              </w:rPr>
              <w:t>Float</w:t>
            </w:r>
          </w:p>
        </w:tc>
        <w:tc>
          <w:tcPr>
            <w:tcW w:w="2970" w:type="dxa"/>
          </w:tcPr>
          <w:p w:rsidRPr="00104519" w:rsidR="009E4B17" w:rsidP="00104519" w:rsidRDefault="009E4B17" w14:paraId="52817603" w14:textId="77777777">
            <w:pPr>
              <w:shd w:val="clear" w:color="auto" w:fill="FFFFFF"/>
              <w:overflowPunct/>
              <w:autoSpaceDE/>
              <w:autoSpaceDN/>
              <w:adjustRightInd/>
              <w:spacing w:before="100" w:beforeAutospacing="1" w:after="100" w:afterAutospacing="1"/>
              <w:ind w:left="720"/>
              <w:jc w:val="left"/>
              <w:textAlignment w:val="auto"/>
              <w:rPr>
                <w:iCs/>
                <w:color w:val="000000"/>
                <w:szCs w:val="26"/>
              </w:rPr>
            </w:pPr>
          </w:p>
        </w:tc>
        <w:tc>
          <w:tcPr>
            <w:tcW w:w="770" w:type="dxa"/>
          </w:tcPr>
          <w:p w:rsidR="009E4B17" w:rsidP="00862E50" w:rsidRDefault="00104519" w14:paraId="4B99210A" w14:textId="4A4EBB6C">
            <w:pPr>
              <w:rPr>
                <w:bCs/>
                <w:szCs w:val="26"/>
              </w:rPr>
            </w:pPr>
            <w:r>
              <w:rPr>
                <w:bCs/>
                <w:szCs w:val="26"/>
              </w:rPr>
              <w:t>No</w:t>
            </w:r>
          </w:p>
        </w:tc>
      </w:tr>
      <w:tr w:rsidRPr="001448CB" w:rsidR="00104519" w:rsidTr="009E4B17" w14:paraId="63D47E1E" w14:textId="77777777">
        <w:tc>
          <w:tcPr>
            <w:tcW w:w="708" w:type="dxa"/>
          </w:tcPr>
          <w:p w:rsidR="00104519" w:rsidP="00862E50" w:rsidRDefault="00104519" w14:paraId="0AB980D5" w14:textId="703FF713">
            <w:pPr>
              <w:rPr>
                <w:bCs/>
                <w:szCs w:val="26"/>
              </w:rPr>
            </w:pPr>
            <w:r>
              <w:rPr>
                <w:bCs/>
                <w:szCs w:val="26"/>
              </w:rPr>
              <w:t>5</w:t>
            </w:r>
          </w:p>
        </w:tc>
        <w:tc>
          <w:tcPr>
            <w:tcW w:w="2437" w:type="dxa"/>
            <w:shd w:val="clear" w:color="auto" w:fill="auto"/>
          </w:tcPr>
          <w:p w:rsidR="00104519" w:rsidP="009E4B17" w:rsidRDefault="00104519" w14:paraId="09901677" w14:textId="54880607">
            <w:pPr>
              <w:rPr>
                <w:color w:val="000000"/>
                <w:sz w:val="27"/>
                <w:szCs w:val="27"/>
                <w:shd w:val="clear" w:color="auto" w:fill="FFFFFF"/>
              </w:rPr>
            </w:pPr>
            <w:r>
              <w:rPr>
                <w:color w:val="000000"/>
                <w:sz w:val="27"/>
                <w:szCs w:val="27"/>
                <w:shd w:val="clear" w:color="auto" w:fill="FFFFFF"/>
              </w:rPr>
              <w:t>UploadSpeed</w:t>
            </w:r>
          </w:p>
        </w:tc>
        <w:tc>
          <w:tcPr>
            <w:tcW w:w="1350" w:type="dxa"/>
          </w:tcPr>
          <w:p w:rsidR="00104519" w:rsidP="00862E50" w:rsidRDefault="00104519" w14:paraId="77BA97B6" w14:textId="663F8B46">
            <w:pPr>
              <w:rPr>
                <w:bCs/>
                <w:szCs w:val="26"/>
              </w:rPr>
            </w:pPr>
            <w:r>
              <w:rPr>
                <w:bCs/>
                <w:szCs w:val="26"/>
              </w:rPr>
              <w:t>Tốc độ upload(Mbps)</w:t>
            </w:r>
          </w:p>
        </w:tc>
        <w:tc>
          <w:tcPr>
            <w:tcW w:w="990" w:type="dxa"/>
          </w:tcPr>
          <w:p w:rsidR="00104519" w:rsidP="00862E50" w:rsidRDefault="00104519" w14:paraId="4C5B2211" w14:textId="45F070C7">
            <w:pPr>
              <w:rPr>
                <w:bCs/>
                <w:szCs w:val="26"/>
              </w:rPr>
            </w:pPr>
            <w:r>
              <w:rPr>
                <w:bCs/>
                <w:szCs w:val="26"/>
              </w:rPr>
              <w:t>Float</w:t>
            </w:r>
          </w:p>
        </w:tc>
        <w:tc>
          <w:tcPr>
            <w:tcW w:w="2970" w:type="dxa"/>
          </w:tcPr>
          <w:p w:rsidRPr="00104519" w:rsidR="00104519" w:rsidP="00104519" w:rsidRDefault="00104519" w14:paraId="5F36D73E" w14:textId="77777777">
            <w:pPr>
              <w:shd w:val="clear" w:color="auto" w:fill="FFFFFF"/>
              <w:overflowPunct/>
              <w:autoSpaceDE/>
              <w:autoSpaceDN/>
              <w:adjustRightInd/>
              <w:spacing w:before="100" w:beforeAutospacing="1" w:after="100" w:afterAutospacing="1"/>
              <w:ind w:left="720"/>
              <w:jc w:val="left"/>
              <w:textAlignment w:val="auto"/>
              <w:rPr>
                <w:iCs/>
                <w:color w:val="000000"/>
                <w:szCs w:val="26"/>
              </w:rPr>
            </w:pPr>
          </w:p>
        </w:tc>
        <w:tc>
          <w:tcPr>
            <w:tcW w:w="770" w:type="dxa"/>
          </w:tcPr>
          <w:p w:rsidR="00104519" w:rsidP="00862E50" w:rsidRDefault="00104519" w14:paraId="55EC4308" w14:textId="6321A301">
            <w:pPr>
              <w:rPr>
                <w:bCs/>
                <w:szCs w:val="26"/>
              </w:rPr>
            </w:pPr>
            <w:r>
              <w:rPr>
                <w:bCs/>
                <w:szCs w:val="26"/>
              </w:rPr>
              <w:t>No</w:t>
            </w:r>
          </w:p>
        </w:tc>
      </w:tr>
      <w:tr w:rsidRPr="001448CB" w:rsidR="00104519" w:rsidTr="009E4B17" w14:paraId="1093E7C5" w14:textId="77777777">
        <w:tc>
          <w:tcPr>
            <w:tcW w:w="708" w:type="dxa"/>
          </w:tcPr>
          <w:p w:rsidR="00104519" w:rsidP="00862E50" w:rsidRDefault="00104519" w14:paraId="30706E21" w14:textId="07D828D7">
            <w:pPr>
              <w:rPr>
                <w:bCs/>
                <w:szCs w:val="26"/>
              </w:rPr>
            </w:pPr>
            <w:r>
              <w:rPr>
                <w:bCs/>
                <w:szCs w:val="26"/>
              </w:rPr>
              <w:t>6</w:t>
            </w:r>
          </w:p>
        </w:tc>
        <w:tc>
          <w:tcPr>
            <w:tcW w:w="2437" w:type="dxa"/>
            <w:shd w:val="clear" w:color="auto" w:fill="auto"/>
          </w:tcPr>
          <w:p w:rsidR="00104519" w:rsidP="009E4B17" w:rsidRDefault="00104519" w14:paraId="643DC0A0" w14:textId="27ECAD3A">
            <w:pPr>
              <w:rPr>
                <w:color w:val="000000"/>
                <w:sz w:val="27"/>
                <w:szCs w:val="27"/>
                <w:shd w:val="clear" w:color="auto" w:fill="FFFFFF"/>
              </w:rPr>
            </w:pPr>
            <w:r>
              <w:rPr>
                <w:color w:val="000000"/>
                <w:sz w:val="27"/>
                <w:szCs w:val="27"/>
                <w:shd w:val="clear" w:color="auto" w:fill="FFFFFF"/>
              </w:rPr>
              <w:t>Latency</w:t>
            </w:r>
          </w:p>
        </w:tc>
        <w:tc>
          <w:tcPr>
            <w:tcW w:w="1350" w:type="dxa"/>
          </w:tcPr>
          <w:p w:rsidR="00104519" w:rsidP="00862E50" w:rsidRDefault="00104519" w14:paraId="3013B5C2" w14:textId="51BF17DB">
            <w:pPr>
              <w:rPr>
                <w:bCs/>
                <w:szCs w:val="26"/>
              </w:rPr>
            </w:pPr>
            <w:r>
              <w:rPr>
                <w:bCs/>
                <w:szCs w:val="26"/>
              </w:rPr>
              <w:t>Độ trễ(ms)</w:t>
            </w:r>
          </w:p>
        </w:tc>
        <w:tc>
          <w:tcPr>
            <w:tcW w:w="990" w:type="dxa"/>
          </w:tcPr>
          <w:p w:rsidR="00104519" w:rsidP="00862E50" w:rsidRDefault="00104519" w14:paraId="7F30A213" w14:textId="18BE3356">
            <w:pPr>
              <w:rPr>
                <w:bCs/>
                <w:szCs w:val="26"/>
              </w:rPr>
            </w:pPr>
            <w:r>
              <w:rPr>
                <w:bCs/>
                <w:szCs w:val="26"/>
              </w:rPr>
              <w:t>Float</w:t>
            </w:r>
          </w:p>
        </w:tc>
        <w:tc>
          <w:tcPr>
            <w:tcW w:w="2970" w:type="dxa"/>
          </w:tcPr>
          <w:p w:rsidRPr="00104519" w:rsidR="00104519" w:rsidP="00104519" w:rsidRDefault="00104519" w14:paraId="07C6A180" w14:textId="77777777">
            <w:pPr>
              <w:shd w:val="clear" w:color="auto" w:fill="FFFFFF"/>
              <w:overflowPunct/>
              <w:autoSpaceDE/>
              <w:autoSpaceDN/>
              <w:adjustRightInd/>
              <w:spacing w:before="100" w:beforeAutospacing="1" w:after="100" w:afterAutospacing="1"/>
              <w:ind w:left="720"/>
              <w:jc w:val="left"/>
              <w:textAlignment w:val="auto"/>
              <w:rPr>
                <w:iCs/>
                <w:color w:val="000000"/>
                <w:szCs w:val="26"/>
              </w:rPr>
            </w:pPr>
          </w:p>
        </w:tc>
        <w:tc>
          <w:tcPr>
            <w:tcW w:w="770" w:type="dxa"/>
          </w:tcPr>
          <w:p w:rsidR="00104519" w:rsidP="00862E50" w:rsidRDefault="00104519" w14:paraId="6A2E62DF" w14:textId="54A23637">
            <w:pPr>
              <w:rPr>
                <w:bCs/>
                <w:szCs w:val="26"/>
              </w:rPr>
            </w:pPr>
            <w:r>
              <w:rPr>
                <w:bCs/>
                <w:szCs w:val="26"/>
              </w:rPr>
              <w:t>No</w:t>
            </w:r>
          </w:p>
        </w:tc>
      </w:tr>
    </w:tbl>
    <w:p w:rsidR="009176DF" w:rsidP="000F1B15" w:rsidRDefault="009176DF" w14:paraId="65D017B6" w14:textId="55BEA9E3"/>
    <w:p w:rsidRPr="000F1B15" w:rsidR="009176DF" w:rsidP="000F1B15" w:rsidRDefault="009176DF" w14:paraId="0E883E10" w14:textId="77777777"/>
    <w:p w:rsidRPr="006C6448" w:rsidR="008A7EE9" w:rsidRDefault="5B088E56" w14:paraId="160BBA62" w14:textId="752889FA">
      <w:pPr>
        <w:pStyle w:val="Heading2"/>
      </w:pPr>
      <w:bookmarkStart w:name="_Toc113971561" w:id="1195"/>
      <w:r w:rsidRPr="006C6448">
        <w:t xml:space="preserve">Tính năng reboot thiết bị qua </w:t>
      </w:r>
      <w:r w:rsidRPr="006C6448" w:rsidR="3C4AA7B0">
        <w:t>Mobile App</w:t>
      </w:r>
      <w:bookmarkEnd w:id="1195"/>
    </w:p>
    <w:tbl>
      <w:tblPr>
        <w:tblStyle w:val="TableGrid"/>
        <w:tblW w:w="0" w:type="auto"/>
        <w:tblLook w:val="04A0" w:firstRow="1" w:lastRow="0" w:firstColumn="1" w:lastColumn="0" w:noHBand="0" w:noVBand="1"/>
      </w:tblPr>
      <w:tblGrid>
        <w:gridCol w:w="1885"/>
        <w:gridCol w:w="7340"/>
      </w:tblGrid>
      <w:tr w:rsidR="008A7EE9" w:rsidTr="00E5021C" w14:paraId="707778EF" w14:textId="77777777">
        <w:tc>
          <w:tcPr>
            <w:tcW w:w="1885" w:type="dxa"/>
          </w:tcPr>
          <w:p w:rsidR="008A7EE9" w:rsidP="00E5021C" w:rsidRDefault="008A7EE9" w14:paraId="5AF9F168" w14:textId="77777777">
            <w:r>
              <w:t>ID</w:t>
            </w:r>
          </w:p>
        </w:tc>
        <w:tc>
          <w:tcPr>
            <w:tcW w:w="7340" w:type="dxa"/>
          </w:tcPr>
          <w:p w:rsidR="008A7EE9" w:rsidP="00E5021C" w:rsidRDefault="008A7EE9" w14:paraId="41AEF846" w14:textId="1978D5C7">
            <w:r>
              <w:t>CN-</w:t>
            </w:r>
            <w:r w:rsidR="00D87653">
              <w:t>2</w:t>
            </w:r>
            <w:r w:rsidR="000409DA">
              <w:t>0</w:t>
            </w:r>
          </w:p>
        </w:tc>
      </w:tr>
      <w:tr w:rsidR="008A7EE9" w:rsidTr="00E5021C" w14:paraId="72C699F9" w14:textId="77777777">
        <w:tc>
          <w:tcPr>
            <w:tcW w:w="1885" w:type="dxa"/>
          </w:tcPr>
          <w:p w:rsidR="008A7EE9" w:rsidP="00E5021C" w:rsidRDefault="008A7EE9" w14:paraId="32674B0E" w14:textId="77777777">
            <w:r>
              <w:t>Name</w:t>
            </w:r>
          </w:p>
        </w:tc>
        <w:tc>
          <w:tcPr>
            <w:tcW w:w="7340" w:type="dxa"/>
          </w:tcPr>
          <w:p w:rsidR="008A7EE9" w:rsidP="00E5021C" w:rsidRDefault="008A7EE9" w14:paraId="3FB73705" w14:textId="4BADE68B">
            <w:r>
              <w:t xml:space="preserve">Tính năng reboot thiết bị qua </w:t>
            </w:r>
            <w:r w:rsidR="007A6979">
              <w:t>Mobile App</w:t>
            </w:r>
          </w:p>
        </w:tc>
      </w:tr>
      <w:tr w:rsidR="008A7EE9" w:rsidTr="00E5021C" w14:paraId="08D68127" w14:textId="77777777">
        <w:tc>
          <w:tcPr>
            <w:tcW w:w="1885" w:type="dxa"/>
          </w:tcPr>
          <w:p w:rsidR="008A7EE9" w:rsidP="00E5021C" w:rsidRDefault="008A7EE9" w14:paraId="480DD985" w14:textId="77777777">
            <w:r>
              <w:lastRenderedPageBreak/>
              <w:t>Description</w:t>
            </w:r>
          </w:p>
        </w:tc>
        <w:tc>
          <w:tcPr>
            <w:tcW w:w="7340" w:type="dxa"/>
          </w:tcPr>
          <w:p w:rsidR="008A7EE9" w:rsidP="00E5021C" w:rsidRDefault="008A7EE9" w14:paraId="565EAB17" w14:textId="2E11739E">
            <w:r>
              <w:t>Người quản trị điều khiển ONT thực hiện reboot</w:t>
            </w:r>
          </w:p>
        </w:tc>
      </w:tr>
      <w:tr w:rsidR="008A7EE9" w:rsidTr="00E5021C" w14:paraId="7EAA2EFC" w14:textId="77777777">
        <w:tc>
          <w:tcPr>
            <w:tcW w:w="1885" w:type="dxa"/>
          </w:tcPr>
          <w:p w:rsidR="008A7EE9" w:rsidP="00E5021C" w:rsidRDefault="008A7EE9" w14:paraId="282568F2" w14:textId="77777777">
            <w:r>
              <w:t>Actor</w:t>
            </w:r>
          </w:p>
        </w:tc>
        <w:tc>
          <w:tcPr>
            <w:tcW w:w="7340" w:type="dxa"/>
          </w:tcPr>
          <w:p w:rsidR="008A7EE9" w:rsidP="00E5021C" w:rsidRDefault="008A7EE9" w14:paraId="3E37D319" w14:textId="77777777">
            <w:r>
              <w:t>Admin</w:t>
            </w:r>
          </w:p>
        </w:tc>
      </w:tr>
      <w:tr w:rsidR="008A7EE9" w:rsidTr="00E5021C" w14:paraId="27960D63" w14:textId="77777777">
        <w:tc>
          <w:tcPr>
            <w:tcW w:w="1885" w:type="dxa"/>
          </w:tcPr>
          <w:p w:rsidR="008A7EE9" w:rsidP="00E5021C" w:rsidRDefault="008A7EE9" w14:paraId="61D96FA2" w14:textId="77777777">
            <w:r>
              <w:t>Pre-condition</w:t>
            </w:r>
          </w:p>
        </w:tc>
        <w:tc>
          <w:tcPr>
            <w:tcW w:w="7340" w:type="dxa"/>
          </w:tcPr>
          <w:p w:rsidR="008A7EE9" w:rsidP="00E5021C" w:rsidRDefault="008A7EE9" w14:paraId="6D9C7DE1" w14:textId="697245A0">
            <w:r>
              <w:t xml:space="preserve">Thiết bị hoạt động bình thường, </w:t>
            </w:r>
            <w:r w:rsidR="007A6979">
              <w:t>Mobile App</w:t>
            </w:r>
            <w:r>
              <w:t xml:space="preserve"> đã đăng nhập thành công vào thiết bị và được cấp phiên truy nhập</w:t>
            </w:r>
          </w:p>
        </w:tc>
      </w:tr>
      <w:tr w:rsidR="008A7EE9" w:rsidTr="00E5021C" w14:paraId="583A372A" w14:textId="77777777">
        <w:tc>
          <w:tcPr>
            <w:tcW w:w="1885" w:type="dxa"/>
          </w:tcPr>
          <w:p w:rsidR="008A7EE9" w:rsidP="00E5021C" w:rsidRDefault="008A7EE9" w14:paraId="428C5120" w14:textId="77777777">
            <w:r>
              <w:t>Post-condition</w:t>
            </w:r>
          </w:p>
        </w:tc>
        <w:tc>
          <w:tcPr>
            <w:tcW w:w="7340" w:type="dxa"/>
          </w:tcPr>
          <w:p w:rsidR="008A7EE9" w:rsidP="00E5021C" w:rsidRDefault="008A7EE9" w14:paraId="1C112161" w14:textId="5FE5F0E0">
            <w:r>
              <w:t xml:space="preserve">Thiết bị phản hồi đầy đủ thông tin cho </w:t>
            </w:r>
            <w:r w:rsidR="007A6979">
              <w:t>Mobile App</w:t>
            </w:r>
            <w:r>
              <w:t xml:space="preserve"> </w:t>
            </w:r>
          </w:p>
        </w:tc>
      </w:tr>
    </w:tbl>
    <w:p w:rsidR="008A7EE9" w:rsidP="008A7EE9" w:rsidRDefault="008A7EE9" w14:paraId="4C63378D" w14:textId="77777777"/>
    <w:p w:rsidR="008A7EE9" w:rsidP="008A7EE9" w:rsidRDefault="008A7EE9" w14:paraId="1556E847" w14:textId="1356B4D8">
      <w:pPr>
        <w:pStyle w:val="Heading3"/>
      </w:pPr>
      <w:bookmarkStart w:name="_Toc113971562" w:id="1196"/>
      <w:r>
        <w:t xml:space="preserve">Usecase – Điều khiển </w:t>
      </w:r>
      <w:r w:rsidR="00FA5E0F">
        <w:t>reboot thiết bị</w:t>
      </w:r>
      <w:r>
        <w:t xml:space="preserve"> qua </w:t>
      </w:r>
      <w:r w:rsidR="007A6979">
        <w:t>Mobile App</w:t>
      </w:r>
      <w:bookmarkEnd w:id="1196"/>
    </w:p>
    <w:tbl>
      <w:tblPr>
        <w:tblStyle w:val="TableGrid"/>
        <w:tblW w:w="0" w:type="auto"/>
        <w:tblLook w:val="04A0" w:firstRow="1" w:lastRow="0" w:firstColumn="1" w:lastColumn="0" w:noHBand="0" w:noVBand="1"/>
      </w:tblPr>
      <w:tblGrid>
        <w:gridCol w:w="1885"/>
        <w:gridCol w:w="7340"/>
      </w:tblGrid>
      <w:tr w:rsidR="008A7EE9" w:rsidTr="3BF1215F" w14:paraId="6172E49A" w14:textId="77777777">
        <w:tc>
          <w:tcPr>
            <w:tcW w:w="1885" w:type="dxa"/>
          </w:tcPr>
          <w:p w:rsidR="008A7EE9" w:rsidP="00E5021C" w:rsidRDefault="008A7EE9" w14:paraId="4219AD48" w14:textId="77777777">
            <w:r>
              <w:t>ID</w:t>
            </w:r>
          </w:p>
        </w:tc>
        <w:tc>
          <w:tcPr>
            <w:tcW w:w="7340" w:type="dxa"/>
          </w:tcPr>
          <w:p w:rsidR="008A7EE9" w:rsidP="00E5021C" w:rsidRDefault="008A7EE9" w14:paraId="6E19738D" w14:textId="28867CAA">
            <w:r>
              <w:t>UC-</w:t>
            </w:r>
            <w:r w:rsidR="007F743B">
              <w:t>4</w:t>
            </w:r>
            <w:r w:rsidR="000409DA">
              <w:t>1</w:t>
            </w:r>
          </w:p>
        </w:tc>
      </w:tr>
      <w:tr w:rsidR="008A7EE9" w:rsidTr="3BF1215F" w14:paraId="08A3F364" w14:textId="77777777">
        <w:tc>
          <w:tcPr>
            <w:tcW w:w="1885" w:type="dxa"/>
          </w:tcPr>
          <w:p w:rsidR="008A7EE9" w:rsidP="00E5021C" w:rsidRDefault="008A7EE9" w14:paraId="0FB8D5DE" w14:textId="77777777">
            <w:r>
              <w:t>Name</w:t>
            </w:r>
          </w:p>
        </w:tc>
        <w:tc>
          <w:tcPr>
            <w:tcW w:w="7340" w:type="dxa"/>
          </w:tcPr>
          <w:p w:rsidR="008A7EE9" w:rsidP="00E5021C" w:rsidRDefault="008A7EE9" w14:paraId="40F16B08" w14:textId="4A696106">
            <w:r>
              <w:t xml:space="preserve">Điều khiển </w:t>
            </w:r>
            <w:r w:rsidR="00FA5E0F">
              <w:t>Reboot thiết bị</w:t>
            </w:r>
            <w:r>
              <w:t xml:space="preserve"> qua </w:t>
            </w:r>
            <w:r w:rsidR="007A6979">
              <w:t>Mobile App</w:t>
            </w:r>
          </w:p>
        </w:tc>
      </w:tr>
      <w:tr w:rsidR="008A7EE9" w:rsidTr="3BF1215F" w14:paraId="6BDFCDA6" w14:textId="77777777">
        <w:tc>
          <w:tcPr>
            <w:tcW w:w="1885" w:type="dxa"/>
          </w:tcPr>
          <w:p w:rsidR="008A7EE9" w:rsidP="00E5021C" w:rsidRDefault="008A7EE9" w14:paraId="14BD02DF" w14:textId="77777777">
            <w:r>
              <w:t>Description</w:t>
            </w:r>
          </w:p>
        </w:tc>
        <w:tc>
          <w:tcPr>
            <w:tcW w:w="7340" w:type="dxa"/>
          </w:tcPr>
          <w:p w:rsidR="008A7EE9" w:rsidP="00E5021C" w:rsidRDefault="007A6979" w14:paraId="3223D9B0" w14:textId="47BBEE2F">
            <w:pPr>
              <w:pStyle w:val="FirstLevelBullet"/>
            </w:pPr>
            <w:r>
              <w:t>Mobile App</w:t>
            </w:r>
            <w:r w:rsidR="008A7EE9">
              <w:t xml:space="preserve"> gửi yêu cầu </w:t>
            </w:r>
            <w:r w:rsidR="00FA5E0F">
              <w:t>reboot thiết bị</w:t>
            </w:r>
            <w:r w:rsidR="008A7EE9">
              <w:t xml:space="preserve"> đến ONT</w:t>
            </w:r>
            <w:r w:rsidR="00E137DB">
              <w:t>. Mobile App có thể yêu cầu thực hiện reboot một hoặc nhiều thiết bị trong mạng Mesh.</w:t>
            </w:r>
          </w:p>
          <w:p w:rsidR="0021332D" w:rsidRDefault="0742365A" w14:paraId="12F24D8C" w14:textId="5B04BF55">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E137DB" w:rsidRDefault="00E137DB" w14:paraId="42597FD3" w14:textId="549E0C8D">
            <w:pPr>
              <w:pStyle w:val="FirstLevelBullet"/>
            </w:pPr>
            <w:r>
              <w:t>ONT nhận yêu cầu và xử lý:</w:t>
            </w:r>
          </w:p>
          <w:p w:rsidR="00F040C5" w:rsidP="006C6448" w:rsidRDefault="00E137DB" w14:paraId="6B9326C1" w14:textId="4E544FB8">
            <w:pPr>
              <w:pStyle w:val="FirstLevelBullet"/>
              <w:numPr>
                <w:ilvl w:val="0"/>
                <w:numId w:val="0"/>
              </w:numPr>
              <w:ind w:left="720"/>
            </w:pPr>
            <w:r>
              <w:t xml:space="preserve">+ Trường hợp </w:t>
            </w:r>
            <w:r w:rsidR="00F040C5">
              <w:t xml:space="preserve">yêu cầu ONT reboot. ONT sẽ phản hồi bản tin nhận được yêu cầu reboot thành công hay thất bại. </w:t>
            </w:r>
            <w:r w:rsidR="00C61DA3">
              <w:t xml:space="preserve">Trong quá trình này ONT sẽ thực hiện reboot và phiên đăng nhập hiện tại của Mobile App sẽ không còn hiệu lực. Mobile App cần thực hiện thiết lập kết nối lại khi ONT khởi động xong. </w:t>
            </w:r>
          </w:p>
          <w:p w:rsidR="008A7EE9" w:rsidP="006C6448" w:rsidRDefault="00F040C5" w14:paraId="2C1BB763" w14:textId="7F7FFCD8">
            <w:pPr>
              <w:pStyle w:val="FirstLevelBullet"/>
              <w:numPr>
                <w:ilvl w:val="0"/>
                <w:numId w:val="0"/>
              </w:numPr>
              <w:ind w:left="720"/>
            </w:pPr>
            <w:r>
              <w:t>+ Trường hợp yêu cầu các Mesh node reboot. ONT sẽ gửi yêu cầu reboot đến các Mesh node thông qua IEEE1905</w:t>
            </w:r>
            <w:r w:rsidR="00B62AB3">
              <w:t xml:space="preserve"> stack. Các Mesh node phản hồi nhận yêu cầu thành công hay thất bại đến ONT. </w:t>
            </w:r>
            <w:r w:rsidR="00DC3A0F">
              <w:t>Trường hợp ONT xử lý được request và phân phối yêu cầu đến các node sẽ trả về cho Mobile App trạng thái xử lý reboot của từng node. Trường hợp ONT chưa xử lý được request hoặc gặp lỗi ONT trả về mã lỗi cho Mobile App.</w:t>
            </w:r>
          </w:p>
          <w:p w:rsidR="00D4144B" w:rsidP="00D4144B" w:rsidRDefault="00D4144B" w14:paraId="6C13DF21" w14:textId="00EE0590">
            <w:pPr>
              <w:pStyle w:val="FirstLevelBullet"/>
              <w:numPr>
                <w:ilvl w:val="0"/>
                <w:numId w:val="0"/>
              </w:numPr>
              <w:ind w:left="702"/>
            </w:pPr>
            <w:r>
              <w:t>+ Thời gian timeout cho việc phản hồi xử lý yêu cầu thành công hay thất bại là 5s. Nếu ONT không nhận được phản hồi trong thời gian này, ONT sẽ tự ghi nhận thông tin trạng thái xử lý trên Mesh Node là thất bại.</w:t>
            </w:r>
          </w:p>
          <w:p w:rsidR="007823ED" w:rsidP="007823ED" w:rsidRDefault="007823ED" w14:paraId="51CE2149" w14:textId="7B7DFFD0">
            <w:pPr>
              <w:pStyle w:val="FirstLevelBullet"/>
            </w:pPr>
            <w:r>
              <w:t>Chi tiết đặc tả các bản tin IEEE1905 trong phần phụ lục 8.3 và 8.4.</w:t>
            </w:r>
          </w:p>
        </w:tc>
      </w:tr>
      <w:tr w:rsidR="008A7EE9" w:rsidTr="3BF1215F" w14:paraId="7B30112B" w14:textId="77777777">
        <w:tc>
          <w:tcPr>
            <w:tcW w:w="1885" w:type="dxa"/>
          </w:tcPr>
          <w:p w:rsidR="008A7EE9" w:rsidP="00E5021C" w:rsidRDefault="008A7EE9" w14:paraId="03E15B3C" w14:textId="77777777">
            <w:r>
              <w:t>Actor</w:t>
            </w:r>
          </w:p>
        </w:tc>
        <w:tc>
          <w:tcPr>
            <w:tcW w:w="7340" w:type="dxa"/>
          </w:tcPr>
          <w:p w:rsidR="008A7EE9" w:rsidP="00E5021C" w:rsidRDefault="008A7EE9" w14:paraId="7775BF12" w14:textId="77777777">
            <w:r>
              <w:t>Admin</w:t>
            </w:r>
          </w:p>
        </w:tc>
      </w:tr>
      <w:tr w:rsidR="008A7EE9" w:rsidTr="3BF1215F" w14:paraId="3614AFAC" w14:textId="77777777">
        <w:tc>
          <w:tcPr>
            <w:tcW w:w="1885" w:type="dxa"/>
          </w:tcPr>
          <w:p w:rsidR="008A7EE9" w:rsidP="00E5021C" w:rsidRDefault="008A7EE9" w14:paraId="7E0F93BB" w14:textId="77777777">
            <w:r>
              <w:t>Pre-condition</w:t>
            </w:r>
          </w:p>
        </w:tc>
        <w:tc>
          <w:tcPr>
            <w:tcW w:w="7340" w:type="dxa"/>
          </w:tcPr>
          <w:p w:rsidR="008A7EE9" w:rsidP="00E5021C" w:rsidRDefault="008A7EE9" w14:paraId="36A3698A" w14:textId="362B0523">
            <w:r>
              <w:t xml:space="preserve">Thiết bị hoạt động bình thường, </w:t>
            </w:r>
            <w:r w:rsidR="007A6979">
              <w:t>Mobile App</w:t>
            </w:r>
            <w:r>
              <w:t xml:space="preserve"> đã đăng nhập thành công vào thiết bị và được cấp phiên truy nhập</w:t>
            </w:r>
          </w:p>
        </w:tc>
      </w:tr>
      <w:tr w:rsidR="008A7EE9" w:rsidTr="3BF1215F" w14:paraId="3FAD6BC3" w14:textId="77777777">
        <w:tc>
          <w:tcPr>
            <w:tcW w:w="1885" w:type="dxa"/>
          </w:tcPr>
          <w:p w:rsidR="008A7EE9" w:rsidP="00E5021C" w:rsidRDefault="008A7EE9" w14:paraId="52A41979" w14:textId="77777777">
            <w:r>
              <w:lastRenderedPageBreak/>
              <w:t>Post-condition</w:t>
            </w:r>
          </w:p>
        </w:tc>
        <w:tc>
          <w:tcPr>
            <w:tcW w:w="7340" w:type="dxa"/>
          </w:tcPr>
          <w:p w:rsidR="008A7EE9" w:rsidP="00E5021C" w:rsidRDefault="008A7EE9" w14:paraId="7C721570" w14:textId="2B70DB78">
            <w:r>
              <w:t xml:space="preserve">Thiết bị phản hồi đầy đủ các thông tin cho </w:t>
            </w:r>
            <w:r w:rsidR="007A6979">
              <w:t>Mobile App</w:t>
            </w:r>
          </w:p>
        </w:tc>
      </w:tr>
    </w:tbl>
    <w:p w:rsidRPr="00A13CE7" w:rsidR="008A7EE9" w:rsidP="008A7EE9" w:rsidRDefault="008A7EE9" w14:paraId="7B0BFE43" w14:textId="77777777"/>
    <w:p w:rsidR="008A7EE9" w:rsidP="008A7EE9" w:rsidRDefault="008A7EE9" w14:paraId="16265C29" w14:textId="77777777">
      <w:pPr>
        <w:rPr>
          <w:b/>
          <w:bCs/>
        </w:rPr>
      </w:pPr>
      <w:r w:rsidRPr="003C44BD">
        <w:rPr>
          <w:b/>
          <w:bCs/>
        </w:rPr>
        <w:t>Luồng dữ liệu:</w:t>
      </w:r>
    </w:p>
    <w:p w:rsidR="00F24307" w:rsidP="00F24307" w:rsidRDefault="00DC3A0F" w14:paraId="4D4C9835" w14:textId="23A05693">
      <w:pPr>
        <w:pStyle w:val="ANSVNormal1"/>
        <w:keepNext/>
        <w:jc w:val="center"/>
      </w:pPr>
      <w:r w:rsidRPr="00DC3A0F">
        <w:drawing>
          <wp:inline distT="0" distB="0" distL="0" distR="0" wp14:anchorId="28EB3AD1" wp14:editId="1F64BB8B">
            <wp:extent cx="5864225" cy="2320597"/>
            <wp:effectExtent l="0" t="0" r="3175" b="3810"/>
            <wp:docPr id="13" name="Picture 13" descr="C:\Users\toantk\Downloads\onelink_new-Tran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Users\toantk\Downloads\onelink_new-Trang-19.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864225" cy="2320597"/>
                    </a:xfrm>
                    <a:prstGeom prst="rect">
                      <a:avLst/>
                    </a:prstGeom>
                    <a:noFill/>
                    <a:ln>
                      <a:noFill/>
                    </a:ln>
                  </pic:spPr>
                </pic:pic>
              </a:graphicData>
            </a:graphic>
          </wp:inline>
        </w:drawing>
      </w:r>
    </w:p>
    <w:p w:rsidR="008A7EE9" w:rsidP="00F24307" w:rsidRDefault="00F24307" w14:paraId="58AA4245" w14:textId="4B20A8D8">
      <w:pPr>
        <w:pStyle w:val="Caption"/>
      </w:pPr>
      <w:bookmarkStart w:name="_Toc113971681" w:id="119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39</w:t>
      </w:r>
      <w:r>
        <w:fldChar w:fldCharType="end"/>
      </w:r>
      <w:r>
        <w:t xml:space="preserve"> Luồng điều khiển reboot thiết bị qua </w:t>
      </w:r>
      <w:r w:rsidR="007A6979">
        <w:t>Mobile App</w:t>
      </w:r>
      <w:bookmarkEnd w:id="1197"/>
    </w:p>
    <w:p w:rsidR="008A7EE9" w:rsidP="008A7EE9" w:rsidRDefault="00F02801" w14:paraId="762BC986" w14:textId="71B5260A">
      <w:pPr>
        <w:rPr>
          <w:b/>
          <w:bCs/>
        </w:rPr>
      </w:pPr>
      <w:r>
        <w:rPr>
          <w:b/>
          <w:bCs/>
        </w:rPr>
        <w:t xml:space="preserve">Cấu trúc payload </w:t>
      </w:r>
      <w:r w:rsidRPr="00AB6FAB" w:rsidR="008A7EE9">
        <w:rPr>
          <w:b/>
          <w:bCs/>
        </w:rPr>
        <w:t>của bản tin:</w:t>
      </w:r>
    </w:p>
    <w:p w:rsidR="008A7EE9" w:rsidP="008A7EE9" w:rsidRDefault="00F24307" w14:paraId="08DF03C8" w14:textId="36657A40">
      <w:pPr>
        <w:pStyle w:val="FirstLevelBullet"/>
        <w:numPr>
          <w:ilvl w:val="0"/>
          <w:numId w:val="9"/>
        </w:numPr>
      </w:pPr>
      <w:r>
        <w:t>Reboot</w:t>
      </w:r>
      <w:r w:rsidR="008A7EE9">
        <w:t xml:space="preserve"> Request:</w:t>
      </w:r>
    </w:p>
    <w:p w:rsidR="00E9269D" w:rsidP="00466FAB" w:rsidRDefault="008A7EE9" w14:paraId="75FFE45D" w14:textId="77777777">
      <w:pPr>
        <w:pStyle w:val="ListParagraph"/>
        <w:ind w:firstLine="360"/>
      </w:pPr>
      <w:r>
        <w:t>{“action” : “</w:t>
      </w:r>
      <w:r w:rsidR="00FA5E0F">
        <w:t>reboot”</w:t>
      </w:r>
      <w:r w:rsidR="00466FAB">
        <w:t xml:space="preserve">, </w:t>
      </w:r>
    </w:p>
    <w:p w:rsidR="00E9269D" w:rsidP="00466FAB" w:rsidRDefault="00E9269D" w14:paraId="053137AD" w14:textId="460EE394">
      <w:pPr>
        <w:pStyle w:val="ListParagraph"/>
        <w:ind w:firstLine="360"/>
      </w:pPr>
      <w:r>
        <w:t xml:space="preserve"> “macList” : “&lt;macList&gt;”,</w:t>
      </w:r>
    </w:p>
    <w:p w:rsidR="008A7EE9" w:rsidP="00466FAB" w:rsidRDefault="00E9269D" w14:paraId="6EA0CAEC" w14:textId="7659EADA">
      <w:pPr>
        <w:pStyle w:val="ListParagraph"/>
        <w:ind w:firstLine="360"/>
      </w:pPr>
      <w:r>
        <w:t xml:space="preserve"> </w:t>
      </w:r>
      <w:r w:rsidR="00466FAB">
        <w:t xml:space="preserve">“requestId” : </w:t>
      </w:r>
      <w:r w:rsidR="003E0981">
        <w:t>&lt;requestId&gt;</w:t>
      </w:r>
      <w:r w:rsidR="00FA5E0F">
        <w:t>}</w:t>
      </w:r>
    </w:p>
    <w:p w:rsidR="008A7EE9" w:rsidP="008A7EE9" w:rsidRDefault="00F24307" w14:paraId="2995B393" w14:textId="659B048E">
      <w:pPr>
        <w:pStyle w:val="FirstLevelBullet"/>
        <w:numPr>
          <w:ilvl w:val="0"/>
          <w:numId w:val="9"/>
        </w:numPr>
      </w:pPr>
      <w:r>
        <w:t>Reboot</w:t>
      </w:r>
      <w:r w:rsidR="008A7EE9">
        <w:t xml:space="preserve"> Response:</w:t>
      </w:r>
    </w:p>
    <w:p w:rsidR="008A7EE9" w:rsidP="008A7EE9" w:rsidRDefault="00DC3A0F" w14:paraId="6F16E158" w14:textId="705B0D1D">
      <w:pPr>
        <w:pStyle w:val="FirstLevelBullet"/>
        <w:numPr>
          <w:ilvl w:val="1"/>
          <w:numId w:val="9"/>
        </w:numPr>
      </w:pPr>
      <w:r>
        <w:t>ONT xử lý thành công request và phân phối được yêu cầu reboot đến các node:</w:t>
      </w:r>
    </w:p>
    <w:p w:rsidR="008A7EE9" w:rsidP="008A7EE9" w:rsidRDefault="008A7EE9" w14:paraId="5BCFF018" w14:textId="77777777">
      <w:pPr>
        <w:pStyle w:val="FirstLevelBullet"/>
        <w:numPr>
          <w:ilvl w:val="0"/>
          <w:numId w:val="0"/>
        </w:numPr>
        <w:ind w:left="1080"/>
      </w:pPr>
      <w:r>
        <w:t>{</w:t>
      </w:r>
    </w:p>
    <w:p w:rsidR="008A7EE9" w:rsidP="008A7EE9" w:rsidRDefault="008A7EE9" w14:paraId="533A9DC3" w14:textId="77777777">
      <w:pPr>
        <w:pStyle w:val="FirstLevelBullet"/>
        <w:numPr>
          <w:ilvl w:val="0"/>
          <w:numId w:val="0"/>
        </w:numPr>
        <w:ind w:left="1080"/>
      </w:pPr>
      <w:r>
        <w:t>"status": 0,</w:t>
      </w:r>
    </w:p>
    <w:p w:rsidR="008A7EE9" w:rsidP="008A7EE9" w:rsidRDefault="00B94824" w14:paraId="0AC321E7" w14:textId="2D14E6A7">
      <w:pPr>
        <w:pStyle w:val="FirstLevelBullet"/>
        <w:numPr>
          <w:ilvl w:val="0"/>
          <w:numId w:val="0"/>
        </w:numPr>
        <w:ind w:left="1080"/>
      </w:pPr>
      <w:r>
        <w:t>“message”: “</w:t>
      </w:r>
      <w:r w:rsidR="00840E19">
        <w:t>Success</w:t>
      </w:r>
      <w:r>
        <w:t>”</w:t>
      </w:r>
      <w:r w:rsidR="008A7EE9">
        <w:t>,</w:t>
      </w:r>
    </w:p>
    <w:p w:rsidR="00466FAB" w:rsidP="00466FAB" w:rsidRDefault="00466FAB" w14:paraId="56C4F46D" w14:textId="22EF1C27">
      <w:pPr>
        <w:pStyle w:val="ListParagraph"/>
        <w:ind w:firstLine="360"/>
      </w:pPr>
      <w:r>
        <w:t xml:space="preserve">“requestId” : </w:t>
      </w:r>
      <w:r w:rsidR="003E0981">
        <w:t>&lt;requestId&gt;</w:t>
      </w:r>
      <w:r>
        <w:t>,</w:t>
      </w:r>
    </w:p>
    <w:p w:rsidR="008A7EE9" w:rsidP="008A7EE9" w:rsidRDefault="008A7EE9" w14:paraId="7AF84925" w14:textId="5D313CA7">
      <w:pPr>
        <w:pStyle w:val="FirstLevelBullet"/>
        <w:numPr>
          <w:ilvl w:val="0"/>
          <w:numId w:val="0"/>
        </w:numPr>
        <w:ind w:left="1080"/>
      </w:pPr>
      <w:r>
        <w:t>"data": {</w:t>
      </w:r>
    </w:p>
    <w:p w:rsidR="00E137DB" w:rsidP="008A7EE9" w:rsidRDefault="00E137DB" w14:paraId="44F0AA7C" w14:textId="29712FBF">
      <w:pPr>
        <w:pStyle w:val="FirstLevelBullet"/>
        <w:numPr>
          <w:ilvl w:val="0"/>
          <w:numId w:val="0"/>
        </w:numPr>
        <w:ind w:left="1080"/>
      </w:pPr>
      <w:r>
        <w:tab/>
      </w:r>
      <w:r>
        <w:tab/>
      </w:r>
      <w:r>
        <w:t>“action” : “reboot”,</w:t>
      </w:r>
    </w:p>
    <w:p w:rsidR="00E137DB" w:rsidP="008A7EE9" w:rsidRDefault="00E137DB" w14:paraId="5E693D4D" w14:textId="77777777">
      <w:pPr>
        <w:pStyle w:val="FirstLevelBullet"/>
        <w:numPr>
          <w:ilvl w:val="0"/>
          <w:numId w:val="0"/>
        </w:numPr>
        <w:ind w:left="1080"/>
      </w:pPr>
      <w:r>
        <w:tab/>
      </w:r>
      <w:r>
        <w:tab/>
      </w:r>
      <w:r>
        <w:t>“results” : [</w:t>
      </w:r>
    </w:p>
    <w:p w:rsidR="00E137DB" w:rsidP="008A7EE9" w:rsidRDefault="00E137DB" w14:paraId="2A2C44E1" w14:textId="77777777">
      <w:pPr>
        <w:pStyle w:val="FirstLevelBullet"/>
        <w:numPr>
          <w:ilvl w:val="0"/>
          <w:numId w:val="0"/>
        </w:numPr>
        <w:ind w:left="1080"/>
      </w:pPr>
      <w:r>
        <w:tab/>
      </w:r>
      <w:r>
        <w:tab/>
      </w:r>
      <w:r>
        <w:tab/>
      </w:r>
      <w:r>
        <w:tab/>
      </w:r>
      <w:r>
        <w:t>{</w:t>
      </w:r>
    </w:p>
    <w:p w:rsidR="00E137DB" w:rsidP="006C6448" w:rsidRDefault="00E137DB" w14:paraId="6DC575C8" w14:textId="78E8673A">
      <w:pPr>
        <w:pStyle w:val="FirstLevelBullet"/>
        <w:numPr>
          <w:ilvl w:val="0"/>
          <w:numId w:val="0"/>
        </w:numPr>
        <w:ind w:left="2880" w:firstLine="720"/>
      </w:pPr>
      <w:r>
        <w:tab/>
      </w:r>
      <w:r w:rsidR="156AF104">
        <w:t>“macAddr” : “&lt;macAddr &gt;”,</w:t>
      </w:r>
    </w:p>
    <w:p w:rsidR="00E137DB" w:rsidP="006C6448" w:rsidRDefault="00E137DB" w14:paraId="06CD0905" w14:textId="2434C5F7">
      <w:pPr>
        <w:pStyle w:val="FirstLevelBullet"/>
        <w:numPr>
          <w:ilvl w:val="0"/>
          <w:numId w:val="0"/>
        </w:numPr>
        <w:ind w:left="2880" w:firstLine="720"/>
      </w:pPr>
      <w:r>
        <w:tab/>
      </w:r>
      <w:r w:rsidR="156AF104">
        <w:t>“status” : “&lt;status &gt;”</w:t>
      </w:r>
    </w:p>
    <w:p w:rsidR="00E137DB" w:rsidP="006C6448" w:rsidRDefault="156AF104" w14:paraId="538484C4" w14:textId="25A32B38">
      <w:pPr>
        <w:pStyle w:val="FirstLevelBullet"/>
        <w:numPr>
          <w:ilvl w:val="0"/>
          <w:numId w:val="0"/>
        </w:numPr>
        <w:ind w:left="2880" w:firstLine="720"/>
      </w:pPr>
      <w:r>
        <w:t>},</w:t>
      </w:r>
    </w:p>
    <w:p w:rsidR="00E137DB" w:rsidP="006C6448" w:rsidRDefault="156AF104" w14:paraId="322D75AE" w14:textId="77777777">
      <w:pPr>
        <w:pStyle w:val="FirstLevelBullet"/>
        <w:numPr>
          <w:ilvl w:val="0"/>
          <w:numId w:val="0"/>
        </w:numPr>
        <w:ind w:left="3240" w:firstLine="360"/>
      </w:pPr>
      <w:r>
        <w:t>{</w:t>
      </w:r>
    </w:p>
    <w:p w:rsidR="00E137DB" w:rsidP="00E137DB" w:rsidRDefault="00E137DB" w14:paraId="15087013" w14:textId="77777777">
      <w:pPr>
        <w:pStyle w:val="FirstLevelBullet"/>
        <w:numPr>
          <w:ilvl w:val="0"/>
          <w:numId w:val="0"/>
        </w:numPr>
        <w:ind w:left="2880" w:firstLine="720"/>
      </w:pPr>
      <w:r>
        <w:tab/>
      </w:r>
      <w:r>
        <w:t>“macAddr” : “&lt;macAddr &gt;”,</w:t>
      </w:r>
    </w:p>
    <w:p w:rsidR="00E137DB" w:rsidP="00E137DB" w:rsidRDefault="00E137DB" w14:paraId="7FC056E6" w14:textId="77777777">
      <w:pPr>
        <w:pStyle w:val="FirstLevelBullet"/>
        <w:numPr>
          <w:ilvl w:val="0"/>
          <w:numId w:val="0"/>
        </w:numPr>
        <w:ind w:left="2880" w:firstLine="720"/>
      </w:pPr>
      <w:r>
        <w:lastRenderedPageBreak/>
        <w:tab/>
      </w:r>
      <w:r>
        <w:t>“status” : “&lt;status &gt;”</w:t>
      </w:r>
    </w:p>
    <w:p w:rsidR="00E137DB" w:rsidP="00E137DB" w:rsidRDefault="00E137DB" w14:paraId="10D2B922" w14:textId="74E63160">
      <w:pPr>
        <w:pStyle w:val="FirstLevelBullet"/>
        <w:numPr>
          <w:ilvl w:val="0"/>
          <w:numId w:val="0"/>
        </w:numPr>
        <w:ind w:left="2880" w:firstLine="720"/>
      </w:pPr>
      <w:r>
        <w:t>},</w:t>
      </w:r>
    </w:p>
    <w:p w:rsidR="00E137DB" w:rsidP="006C6448" w:rsidRDefault="156AF104" w14:paraId="7FBDD9E2" w14:textId="0FE9E99B">
      <w:pPr>
        <w:pStyle w:val="FirstLevelBullet"/>
        <w:numPr>
          <w:ilvl w:val="0"/>
          <w:numId w:val="0"/>
        </w:numPr>
        <w:ind w:left="2880" w:firstLine="720"/>
      </w:pPr>
      <w:r>
        <w:t>…</w:t>
      </w:r>
    </w:p>
    <w:p w:rsidR="00E137DB" w:rsidP="006C6448" w:rsidRDefault="156AF104" w14:paraId="764181BC" w14:textId="023F5AA1">
      <w:pPr>
        <w:pStyle w:val="FirstLevelBullet"/>
        <w:numPr>
          <w:ilvl w:val="0"/>
          <w:numId w:val="0"/>
        </w:numPr>
        <w:ind w:left="3240" w:firstLine="360"/>
      </w:pPr>
      <w:r>
        <w:t>]</w:t>
      </w:r>
    </w:p>
    <w:p w:rsidR="008A7EE9" w:rsidP="008A7EE9" w:rsidRDefault="008A7EE9" w14:paraId="221B136B" w14:textId="77777777">
      <w:pPr>
        <w:pStyle w:val="FirstLevelBullet"/>
        <w:numPr>
          <w:ilvl w:val="0"/>
          <w:numId w:val="0"/>
        </w:numPr>
        <w:ind w:left="1080"/>
      </w:pPr>
      <w:r>
        <w:t>}</w:t>
      </w:r>
    </w:p>
    <w:p w:rsidR="008A7EE9" w:rsidP="008A7EE9" w:rsidRDefault="008A7EE9" w14:paraId="03C4B6D5" w14:textId="77777777">
      <w:pPr>
        <w:pStyle w:val="FirstLevelBullet"/>
        <w:numPr>
          <w:ilvl w:val="0"/>
          <w:numId w:val="0"/>
        </w:numPr>
        <w:ind w:left="1080"/>
      </w:pPr>
      <w:r>
        <w:t>}</w:t>
      </w:r>
    </w:p>
    <w:p w:rsidR="008A7EE9" w:rsidP="008A7EE9" w:rsidRDefault="00B62AB3" w14:paraId="2CA6BD61" w14:textId="701300E0">
      <w:pPr>
        <w:pStyle w:val="FirstLevelBullet"/>
        <w:numPr>
          <w:ilvl w:val="0"/>
          <w:numId w:val="10"/>
        </w:numPr>
      </w:pPr>
      <w:r>
        <w:t>Chưa xử lý được request hoặc gặp lỗi</w:t>
      </w:r>
      <w:r w:rsidR="008A7EE9">
        <w:t>:</w:t>
      </w:r>
    </w:p>
    <w:p w:rsidR="008A7EE9" w:rsidP="008A7EE9" w:rsidRDefault="008A7EE9" w14:paraId="13BC0E54" w14:textId="77777777">
      <w:pPr>
        <w:pStyle w:val="FirstLevelBullet"/>
        <w:numPr>
          <w:ilvl w:val="0"/>
          <w:numId w:val="0"/>
        </w:numPr>
        <w:ind w:left="1080"/>
      </w:pPr>
      <w:r>
        <w:t>{</w:t>
      </w:r>
    </w:p>
    <w:p w:rsidR="008A7EE9" w:rsidP="008A7EE9" w:rsidRDefault="00183521" w14:paraId="307E690F" w14:textId="4C95F3D9">
      <w:pPr>
        <w:pStyle w:val="FirstLevelBullet"/>
        <w:numPr>
          <w:ilvl w:val="0"/>
          <w:numId w:val="0"/>
        </w:numPr>
        <w:ind w:left="720" w:firstLine="360"/>
      </w:pPr>
      <w:r>
        <w:t>“status”: &lt;ErrorCode&gt;</w:t>
      </w:r>
      <w:r w:rsidR="008A7EE9">
        <w:t>,</w:t>
      </w:r>
    </w:p>
    <w:p w:rsidR="008A7EE9" w:rsidP="008A7EE9" w:rsidRDefault="00B94824" w14:paraId="7C91354B" w14:textId="394647F9">
      <w:pPr>
        <w:pStyle w:val="FirstLevelBullet"/>
        <w:numPr>
          <w:ilvl w:val="0"/>
          <w:numId w:val="0"/>
        </w:numPr>
        <w:ind w:left="1080"/>
      </w:pPr>
      <w:r>
        <w:t>“message”: “&lt;message&gt;”</w:t>
      </w:r>
      <w:r w:rsidR="00FA5E0F">
        <w:t>,</w:t>
      </w:r>
    </w:p>
    <w:p w:rsidR="00466FAB" w:rsidP="00466FAB" w:rsidRDefault="00466FAB" w14:paraId="2D54BD40" w14:textId="0EE0D918">
      <w:pPr>
        <w:pStyle w:val="ListParagraph"/>
        <w:ind w:firstLine="360"/>
      </w:pPr>
      <w:r>
        <w:t xml:space="preserve">“requestId” : </w:t>
      </w:r>
      <w:r w:rsidR="003E0981">
        <w:t>&lt;requestId&gt;</w:t>
      </w:r>
      <w:r>
        <w:t>,</w:t>
      </w:r>
    </w:p>
    <w:p w:rsidR="008A7EE9" w:rsidP="008A7EE9" w:rsidRDefault="008A7EE9" w14:paraId="69B67E12" w14:textId="77777777">
      <w:pPr>
        <w:pStyle w:val="FirstLevelBullet"/>
        <w:numPr>
          <w:ilvl w:val="0"/>
          <w:numId w:val="0"/>
        </w:numPr>
        <w:ind w:left="720" w:firstLine="360"/>
      </w:pPr>
      <w:r>
        <w:t>"data": {</w:t>
      </w:r>
    </w:p>
    <w:p w:rsidR="008A7EE9" w:rsidP="008A7EE9" w:rsidRDefault="008A7EE9" w14:paraId="190F7440" w14:textId="77777777">
      <w:pPr>
        <w:pStyle w:val="FirstLevelBullet"/>
        <w:numPr>
          <w:ilvl w:val="0"/>
          <w:numId w:val="0"/>
        </w:numPr>
        <w:ind w:left="720" w:firstLine="360"/>
      </w:pPr>
      <w:r>
        <w:t>}</w:t>
      </w:r>
    </w:p>
    <w:p w:rsidR="008A7EE9" w:rsidP="008A7EE9" w:rsidRDefault="008A7EE9" w14:paraId="00EB6A76" w14:textId="3380F136">
      <w:pPr>
        <w:pStyle w:val="FirstLevelBullet"/>
        <w:numPr>
          <w:ilvl w:val="0"/>
          <w:numId w:val="0"/>
        </w:numPr>
        <w:ind w:left="720" w:firstLine="360"/>
      </w:pPr>
      <w:r>
        <w:t>}</w:t>
      </w:r>
    </w:p>
    <w:p w:rsidR="00F227FB" w:rsidP="006C6448" w:rsidRDefault="00F227FB" w14:paraId="49617D14" w14:textId="66C3B3CA">
      <w:pPr>
        <w:pStyle w:val="Caption"/>
        <w:keepNext/>
      </w:pPr>
      <w:bookmarkStart w:name="_Toc113971630" w:id="1198"/>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40</w:t>
      </w:r>
      <w:r>
        <w:fldChar w:fldCharType="end"/>
      </w:r>
      <w:r>
        <w:t xml:space="preserve"> Bảng mô tả tham số trong luồng điều khiển reboot thiết bị</w:t>
      </w:r>
      <w:bookmarkEnd w:id="1198"/>
    </w:p>
    <w:tbl>
      <w:tblPr>
        <w:tblStyle w:val="TableGrid"/>
        <w:tblW w:w="0" w:type="auto"/>
        <w:tblInd w:w="175" w:type="dxa"/>
        <w:tblLook w:val="04A0" w:firstRow="1" w:lastRow="0" w:firstColumn="1" w:lastColumn="0" w:noHBand="0" w:noVBand="1"/>
      </w:tblPr>
      <w:tblGrid>
        <w:gridCol w:w="708"/>
        <w:gridCol w:w="1069"/>
        <w:gridCol w:w="881"/>
        <w:gridCol w:w="911"/>
        <w:gridCol w:w="4297"/>
        <w:gridCol w:w="1184"/>
      </w:tblGrid>
      <w:tr w:rsidR="00B50F70" w:rsidTr="006C6448" w14:paraId="65E94C21" w14:textId="77777777">
        <w:tc>
          <w:tcPr>
            <w:tcW w:w="708" w:type="dxa"/>
          </w:tcPr>
          <w:p w:rsidR="00B50F70" w:rsidP="00607502" w:rsidRDefault="00B50F70" w14:paraId="3833161C" w14:textId="5A4699F5">
            <w:pPr>
              <w:pStyle w:val="ListParagraph"/>
              <w:ind w:left="0"/>
              <w:rPr>
                <w:b/>
                <w:bCs/>
              </w:rPr>
            </w:pPr>
            <w:r>
              <w:rPr>
                <w:b/>
                <w:bCs/>
              </w:rPr>
              <w:t>STT</w:t>
            </w:r>
          </w:p>
        </w:tc>
        <w:tc>
          <w:tcPr>
            <w:tcW w:w="1069" w:type="dxa"/>
          </w:tcPr>
          <w:p w:rsidR="00B50F70" w:rsidP="00607502" w:rsidRDefault="00B50F70" w14:paraId="1AE3F38A" w14:textId="77777777">
            <w:pPr>
              <w:pStyle w:val="ListParagraph"/>
              <w:ind w:left="0"/>
              <w:rPr>
                <w:b/>
                <w:bCs/>
              </w:rPr>
            </w:pPr>
            <w:r>
              <w:rPr>
                <w:b/>
                <w:bCs/>
              </w:rPr>
              <w:t>Tham số</w:t>
            </w:r>
          </w:p>
        </w:tc>
        <w:tc>
          <w:tcPr>
            <w:tcW w:w="881" w:type="dxa"/>
          </w:tcPr>
          <w:p w:rsidR="00B50F70" w:rsidP="00607502" w:rsidRDefault="00B50F70" w14:paraId="3602A490" w14:textId="77777777">
            <w:pPr>
              <w:pStyle w:val="ListParagraph"/>
              <w:ind w:left="0"/>
              <w:rPr>
                <w:b/>
                <w:bCs/>
              </w:rPr>
            </w:pPr>
            <w:r>
              <w:rPr>
                <w:b/>
                <w:bCs/>
              </w:rPr>
              <w:t>Mô tả</w:t>
            </w:r>
          </w:p>
        </w:tc>
        <w:tc>
          <w:tcPr>
            <w:tcW w:w="911" w:type="dxa"/>
          </w:tcPr>
          <w:p w:rsidR="00B50F70" w:rsidP="00607502" w:rsidRDefault="00B50F70" w14:paraId="1E700154" w14:textId="77777777">
            <w:pPr>
              <w:pStyle w:val="ListParagraph"/>
              <w:ind w:left="0"/>
              <w:rPr>
                <w:b/>
                <w:bCs/>
              </w:rPr>
            </w:pPr>
            <w:r>
              <w:rPr>
                <w:b/>
                <w:bCs/>
              </w:rPr>
              <w:t>Kiểu</w:t>
            </w:r>
          </w:p>
        </w:tc>
        <w:tc>
          <w:tcPr>
            <w:tcW w:w="4297" w:type="dxa"/>
          </w:tcPr>
          <w:p w:rsidR="00B50F70" w:rsidP="00607502" w:rsidRDefault="00B50F70" w14:paraId="49EFC543" w14:textId="77777777">
            <w:pPr>
              <w:pStyle w:val="ListParagraph"/>
              <w:ind w:left="0"/>
              <w:rPr>
                <w:b/>
                <w:bCs/>
              </w:rPr>
            </w:pPr>
            <w:r>
              <w:rPr>
                <w:b/>
                <w:bCs/>
              </w:rPr>
              <w:t>Giá trị</w:t>
            </w:r>
          </w:p>
        </w:tc>
        <w:tc>
          <w:tcPr>
            <w:tcW w:w="1184" w:type="dxa"/>
          </w:tcPr>
          <w:p w:rsidR="00B50F70" w:rsidP="00607502" w:rsidRDefault="00B50F70" w14:paraId="0E6F7BB3" w14:textId="77777777">
            <w:pPr>
              <w:pStyle w:val="ListParagraph"/>
              <w:ind w:left="0"/>
              <w:rPr>
                <w:b/>
                <w:bCs/>
              </w:rPr>
            </w:pPr>
            <w:r>
              <w:rPr>
                <w:b/>
                <w:bCs/>
              </w:rPr>
              <w:t>Json Key</w:t>
            </w:r>
          </w:p>
        </w:tc>
      </w:tr>
      <w:tr w:rsidR="00B50F70" w:rsidTr="006C6448" w14:paraId="239275C4" w14:textId="77777777">
        <w:trPr>
          <w:trHeight w:val="213"/>
        </w:trPr>
        <w:tc>
          <w:tcPr>
            <w:tcW w:w="708" w:type="dxa"/>
          </w:tcPr>
          <w:p w:rsidRPr="00020A9F" w:rsidR="00B50F70" w:rsidP="00607502" w:rsidRDefault="00B50F70" w14:paraId="421A807B" w14:textId="77777777">
            <w:pPr>
              <w:pStyle w:val="ListParagraph"/>
              <w:ind w:left="0"/>
            </w:pPr>
            <w:r>
              <w:t>1</w:t>
            </w:r>
          </w:p>
        </w:tc>
        <w:tc>
          <w:tcPr>
            <w:tcW w:w="1069" w:type="dxa"/>
          </w:tcPr>
          <w:p w:rsidR="00B50F70" w:rsidP="00607502" w:rsidRDefault="00B50F70" w14:paraId="0DBFB725" w14:textId="2E74B61C">
            <w:pPr>
              <w:pStyle w:val="ListParagraph"/>
              <w:ind w:left="0"/>
            </w:pPr>
            <w:r>
              <w:t>MAC List</w:t>
            </w:r>
          </w:p>
        </w:tc>
        <w:tc>
          <w:tcPr>
            <w:tcW w:w="881" w:type="dxa"/>
          </w:tcPr>
          <w:p w:rsidR="00B50F70" w:rsidP="00607502" w:rsidRDefault="00B50F70" w14:paraId="0EE1AC5C" w14:textId="1840D2A6">
            <w:pPr>
              <w:pStyle w:val="ListParagraph"/>
              <w:ind w:left="0"/>
            </w:pPr>
            <w:r>
              <w:t>Danh sách địa chỉ MAC các thiết bị muốn thực hiện reboot</w:t>
            </w:r>
          </w:p>
        </w:tc>
        <w:tc>
          <w:tcPr>
            <w:tcW w:w="911" w:type="dxa"/>
          </w:tcPr>
          <w:p w:rsidR="00B50F70" w:rsidP="00607502" w:rsidRDefault="00B50F70" w14:paraId="029DF574" w14:textId="5F0BDDB4">
            <w:pPr>
              <w:pStyle w:val="ListParagraph"/>
              <w:ind w:left="0"/>
            </w:pPr>
            <w:r>
              <w:t>String</w:t>
            </w:r>
          </w:p>
        </w:tc>
        <w:tc>
          <w:tcPr>
            <w:tcW w:w="4297" w:type="dxa"/>
          </w:tcPr>
          <w:p w:rsidR="00B50F70" w:rsidP="00607502" w:rsidRDefault="00B50F70" w14:paraId="487A9AD8" w14:textId="0B787230">
            <w:pPr>
              <w:pStyle w:val="ListParagraph"/>
              <w:ind w:left="0"/>
            </w:pPr>
            <w:r>
              <w:t>Chuỗi ký tự một hoặc nhiều địa chỉ MAC cách nhau bởi dấu phẩy. Ví dụ:</w:t>
            </w:r>
          </w:p>
          <w:p w:rsidRPr="00020A9F" w:rsidR="00B50F70" w:rsidP="00607502" w:rsidRDefault="00B50F70" w14:paraId="00DE272E" w14:textId="64F64A53">
            <w:pPr>
              <w:pStyle w:val="ListParagraph"/>
              <w:ind w:left="0"/>
            </w:pPr>
            <w:r>
              <w:t>A0:65:18:00:01:02,A4:F4:C2:00:01:02</w:t>
            </w:r>
          </w:p>
        </w:tc>
        <w:tc>
          <w:tcPr>
            <w:tcW w:w="1184" w:type="dxa"/>
          </w:tcPr>
          <w:p w:rsidR="00B50F70" w:rsidP="00607502" w:rsidRDefault="00B50F70" w14:paraId="6591C07D" w14:textId="1732D5ED">
            <w:pPr>
              <w:pStyle w:val="ListParagraph"/>
              <w:ind w:left="0"/>
            </w:pPr>
            <w:r>
              <w:t>macList</w:t>
            </w:r>
          </w:p>
        </w:tc>
      </w:tr>
      <w:tr w:rsidR="00B50F70" w:rsidTr="006C6448" w14:paraId="4AA75DD0" w14:textId="77777777">
        <w:trPr>
          <w:trHeight w:val="213"/>
        </w:trPr>
        <w:tc>
          <w:tcPr>
            <w:tcW w:w="708" w:type="dxa"/>
          </w:tcPr>
          <w:p w:rsidRPr="00020A9F" w:rsidR="00B50F70" w:rsidP="00607502" w:rsidRDefault="00B50F70" w14:paraId="44BC9853" w14:textId="77777777">
            <w:pPr>
              <w:pStyle w:val="ListParagraph"/>
              <w:ind w:left="0"/>
            </w:pPr>
            <w:r>
              <w:t>2</w:t>
            </w:r>
          </w:p>
        </w:tc>
        <w:tc>
          <w:tcPr>
            <w:tcW w:w="1069" w:type="dxa"/>
          </w:tcPr>
          <w:p w:rsidRPr="00020A9F" w:rsidR="00B50F70" w:rsidP="00607502" w:rsidRDefault="00B50F70" w14:paraId="122C83DE" w14:textId="4C5975BD">
            <w:pPr>
              <w:pStyle w:val="ListParagraph"/>
              <w:ind w:left="0"/>
            </w:pPr>
            <w:r>
              <w:t>MAC Address</w:t>
            </w:r>
          </w:p>
        </w:tc>
        <w:tc>
          <w:tcPr>
            <w:tcW w:w="881" w:type="dxa"/>
          </w:tcPr>
          <w:p w:rsidRPr="00020A9F" w:rsidR="00B50F70" w:rsidP="00607502" w:rsidRDefault="00B50F70" w14:paraId="50CB9BB6" w14:textId="14A4508D">
            <w:pPr>
              <w:pStyle w:val="ListParagraph"/>
              <w:ind w:left="0"/>
            </w:pPr>
            <w:r>
              <w:t xml:space="preserve">Địa chỉ MAC của từng thiết bị </w:t>
            </w:r>
          </w:p>
        </w:tc>
        <w:tc>
          <w:tcPr>
            <w:tcW w:w="911" w:type="dxa"/>
          </w:tcPr>
          <w:p w:rsidRPr="00020A9F" w:rsidR="00B50F70" w:rsidP="00607502" w:rsidRDefault="00B50F70" w14:paraId="2E217A92" w14:textId="5699554F">
            <w:pPr>
              <w:pStyle w:val="ListParagraph"/>
              <w:ind w:left="0"/>
            </w:pPr>
            <w:r>
              <w:t>String</w:t>
            </w:r>
          </w:p>
        </w:tc>
        <w:tc>
          <w:tcPr>
            <w:tcW w:w="4297" w:type="dxa"/>
          </w:tcPr>
          <w:p w:rsidRPr="00020A9F" w:rsidR="00B50F70" w:rsidP="00607502" w:rsidRDefault="00B50F70" w14:paraId="55680AA1" w14:textId="4ED69780">
            <w:pPr>
              <w:pStyle w:val="ListParagraph"/>
              <w:ind w:left="0"/>
            </w:pPr>
            <w:r>
              <w:t>Chuỗi ký tự địa chỉ MAC</w:t>
            </w:r>
          </w:p>
        </w:tc>
        <w:tc>
          <w:tcPr>
            <w:tcW w:w="1184" w:type="dxa"/>
          </w:tcPr>
          <w:p w:rsidRPr="00020A9F" w:rsidR="00B50F70" w:rsidP="00607502" w:rsidRDefault="00B50F70" w14:paraId="136CA94B" w14:textId="40306D96">
            <w:pPr>
              <w:pStyle w:val="ListParagraph"/>
              <w:ind w:left="0"/>
            </w:pPr>
            <w:r>
              <w:t>macAddr</w:t>
            </w:r>
          </w:p>
        </w:tc>
      </w:tr>
      <w:tr w:rsidR="00B50F70" w:rsidTr="006C6448" w14:paraId="453B4047" w14:textId="77777777">
        <w:tc>
          <w:tcPr>
            <w:tcW w:w="708" w:type="dxa"/>
          </w:tcPr>
          <w:p w:rsidRPr="00020A9F" w:rsidR="00B50F70" w:rsidP="00607502" w:rsidRDefault="00B50F70" w14:paraId="11C6DDEA" w14:textId="77777777">
            <w:pPr>
              <w:pStyle w:val="ListParagraph"/>
              <w:ind w:left="0"/>
            </w:pPr>
            <w:r>
              <w:t>3</w:t>
            </w:r>
          </w:p>
        </w:tc>
        <w:tc>
          <w:tcPr>
            <w:tcW w:w="1069" w:type="dxa"/>
          </w:tcPr>
          <w:p w:rsidRPr="00020A9F" w:rsidR="00B50F70" w:rsidP="00607502" w:rsidRDefault="00B50F70" w14:paraId="153C1C53" w14:textId="04BAC066">
            <w:pPr>
              <w:pStyle w:val="ListParagraph"/>
              <w:ind w:left="0"/>
            </w:pPr>
            <w:r>
              <w:t>Status</w:t>
            </w:r>
          </w:p>
        </w:tc>
        <w:tc>
          <w:tcPr>
            <w:tcW w:w="881" w:type="dxa"/>
          </w:tcPr>
          <w:p w:rsidR="00B50F70" w:rsidP="00607502" w:rsidRDefault="00B50F70" w14:paraId="3E17461D" w14:textId="43B785AF">
            <w:pPr>
              <w:pStyle w:val="ListParagraph"/>
              <w:ind w:left="0"/>
            </w:pPr>
            <w:r>
              <w:t xml:space="preserve">Trạng thái xử lý reboot </w:t>
            </w:r>
            <w:r>
              <w:lastRenderedPageBreak/>
              <w:t>của từng thiết bị</w:t>
            </w:r>
          </w:p>
        </w:tc>
        <w:tc>
          <w:tcPr>
            <w:tcW w:w="911" w:type="dxa"/>
          </w:tcPr>
          <w:p w:rsidR="00B50F70" w:rsidP="00607502" w:rsidRDefault="00B50F70" w14:paraId="1DE99596" w14:textId="27C174B8">
            <w:pPr>
              <w:pStyle w:val="ListParagraph"/>
              <w:ind w:left="0"/>
            </w:pPr>
          </w:p>
        </w:tc>
        <w:tc>
          <w:tcPr>
            <w:tcW w:w="4297" w:type="dxa"/>
          </w:tcPr>
          <w:p w:rsidR="00B50F70" w:rsidP="00607502" w:rsidRDefault="00B50F70" w14:paraId="251C672C" w14:textId="70C780A4">
            <w:pPr>
              <w:pStyle w:val="ListParagraph"/>
              <w:ind w:left="0"/>
            </w:pPr>
            <w:r>
              <w:t>Success/Fail</w:t>
            </w:r>
          </w:p>
        </w:tc>
        <w:tc>
          <w:tcPr>
            <w:tcW w:w="1184" w:type="dxa"/>
          </w:tcPr>
          <w:p w:rsidR="00B50F70" w:rsidP="00607502" w:rsidRDefault="00B50F70" w14:paraId="4DAEC7FE" w14:textId="281FF852">
            <w:pPr>
              <w:pStyle w:val="ListParagraph"/>
              <w:ind w:left="0"/>
            </w:pPr>
            <w:r>
              <w:t>status</w:t>
            </w:r>
          </w:p>
        </w:tc>
      </w:tr>
    </w:tbl>
    <w:p w:rsidR="00824795" w:rsidP="006C6448" w:rsidRDefault="00824795" w14:paraId="74B27F5A" w14:textId="1E3E341C">
      <w:pPr>
        <w:pStyle w:val="FirstLevelBullet"/>
        <w:numPr>
          <w:ilvl w:val="0"/>
          <w:numId w:val="0"/>
        </w:numPr>
        <w:ind w:left="720" w:hanging="360"/>
      </w:pPr>
    </w:p>
    <w:p w:rsidRPr="006C6448" w:rsidR="003D62C8" w:rsidRDefault="0BDC00AE" w14:paraId="34FE3FA6" w14:textId="3BAA9545">
      <w:pPr>
        <w:pStyle w:val="Heading2"/>
      </w:pPr>
      <w:bookmarkStart w:name="_Toc113971563" w:id="1199"/>
      <w:r w:rsidRPr="006C6448">
        <w:t xml:space="preserve">Tính năng reset factory thiết bị qua </w:t>
      </w:r>
      <w:r w:rsidRPr="006C6448" w:rsidR="3C4AA7B0">
        <w:t>Mobile App</w:t>
      </w:r>
      <w:bookmarkEnd w:id="1199"/>
    </w:p>
    <w:tbl>
      <w:tblPr>
        <w:tblStyle w:val="TableGrid"/>
        <w:tblW w:w="0" w:type="auto"/>
        <w:tblLook w:val="04A0" w:firstRow="1" w:lastRow="0" w:firstColumn="1" w:lastColumn="0" w:noHBand="0" w:noVBand="1"/>
      </w:tblPr>
      <w:tblGrid>
        <w:gridCol w:w="1885"/>
        <w:gridCol w:w="7340"/>
      </w:tblGrid>
      <w:tr w:rsidR="003D62C8" w:rsidTr="00E5021C" w14:paraId="353D4414" w14:textId="77777777">
        <w:tc>
          <w:tcPr>
            <w:tcW w:w="1885" w:type="dxa"/>
          </w:tcPr>
          <w:p w:rsidR="003D62C8" w:rsidP="00E5021C" w:rsidRDefault="003D62C8" w14:paraId="18DC850F" w14:textId="77777777">
            <w:r>
              <w:t>ID</w:t>
            </w:r>
          </w:p>
        </w:tc>
        <w:tc>
          <w:tcPr>
            <w:tcW w:w="7340" w:type="dxa"/>
          </w:tcPr>
          <w:p w:rsidR="003D62C8" w:rsidP="00E5021C" w:rsidRDefault="003D62C8" w14:paraId="5EE93FB1" w14:textId="597ACE21">
            <w:r>
              <w:t>CN-2</w:t>
            </w:r>
            <w:r w:rsidR="000409DA">
              <w:t>1</w:t>
            </w:r>
          </w:p>
        </w:tc>
      </w:tr>
      <w:tr w:rsidR="003D62C8" w:rsidTr="00E5021C" w14:paraId="759660E4" w14:textId="77777777">
        <w:tc>
          <w:tcPr>
            <w:tcW w:w="1885" w:type="dxa"/>
          </w:tcPr>
          <w:p w:rsidR="003D62C8" w:rsidP="00E5021C" w:rsidRDefault="003D62C8" w14:paraId="0A697C19" w14:textId="77777777">
            <w:r>
              <w:t>Name</w:t>
            </w:r>
          </w:p>
        </w:tc>
        <w:tc>
          <w:tcPr>
            <w:tcW w:w="7340" w:type="dxa"/>
          </w:tcPr>
          <w:p w:rsidR="003D62C8" w:rsidP="00E5021C" w:rsidRDefault="003D62C8" w14:paraId="0BCA93D7" w14:textId="5742BC6D">
            <w:r>
              <w:t xml:space="preserve">Tính năng reset factory thiết bị qua </w:t>
            </w:r>
            <w:r w:rsidR="007A6979">
              <w:t>Mobile App</w:t>
            </w:r>
          </w:p>
        </w:tc>
      </w:tr>
      <w:tr w:rsidR="003D62C8" w:rsidTr="00E5021C" w14:paraId="1562F71D" w14:textId="77777777">
        <w:tc>
          <w:tcPr>
            <w:tcW w:w="1885" w:type="dxa"/>
          </w:tcPr>
          <w:p w:rsidR="003D62C8" w:rsidP="00E5021C" w:rsidRDefault="003D62C8" w14:paraId="250FF71A" w14:textId="77777777">
            <w:r>
              <w:t>Description</w:t>
            </w:r>
          </w:p>
        </w:tc>
        <w:tc>
          <w:tcPr>
            <w:tcW w:w="7340" w:type="dxa"/>
          </w:tcPr>
          <w:p w:rsidR="003D62C8" w:rsidP="00E5021C" w:rsidRDefault="003D62C8" w14:paraId="7087660D" w14:textId="2741F69E">
            <w:r>
              <w:t>Người quản trị điều khiển ONT thực hiện reset factory</w:t>
            </w:r>
          </w:p>
        </w:tc>
      </w:tr>
      <w:tr w:rsidR="003D62C8" w:rsidTr="00E5021C" w14:paraId="491F5DAB" w14:textId="77777777">
        <w:tc>
          <w:tcPr>
            <w:tcW w:w="1885" w:type="dxa"/>
          </w:tcPr>
          <w:p w:rsidR="003D62C8" w:rsidP="00E5021C" w:rsidRDefault="003D62C8" w14:paraId="10AEC6B7" w14:textId="77777777">
            <w:r>
              <w:t>Actor</w:t>
            </w:r>
          </w:p>
        </w:tc>
        <w:tc>
          <w:tcPr>
            <w:tcW w:w="7340" w:type="dxa"/>
          </w:tcPr>
          <w:p w:rsidR="003D62C8" w:rsidP="00E5021C" w:rsidRDefault="003D62C8" w14:paraId="1C0A1048" w14:textId="77777777">
            <w:r>
              <w:t>Admin</w:t>
            </w:r>
          </w:p>
        </w:tc>
      </w:tr>
      <w:tr w:rsidR="003D62C8" w:rsidTr="00E5021C" w14:paraId="0EC15B29" w14:textId="77777777">
        <w:tc>
          <w:tcPr>
            <w:tcW w:w="1885" w:type="dxa"/>
          </w:tcPr>
          <w:p w:rsidR="003D62C8" w:rsidP="00E5021C" w:rsidRDefault="003D62C8" w14:paraId="535935D9" w14:textId="77777777">
            <w:r>
              <w:t>Pre-condition</w:t>
            </w:r>
          </w:p>
        </w:tc>
        <w:tc>
          <w:tcPr>
            <w:tcW w:w="7340" w:type="dxa"/>
          </w:tcPr>
          <w:p w:rsidR="003D62C8" w:rsidP="00E5021C" w:rsidRDefault="003D62C8" w14:paraId="20739FAC" w14:textId="364385C7">
            <w:r>
              <w:t xml:space="preserve">Thiết bị hoạt động bình thường, </w:t>
            </w:r>
            <w:r w:rsidR="007A6979">
              <w:t>Mobile App</w:t>
            </w:r>
            <w:r>
              <w:t xml:space="preserve"> đã đăng nhập thành công vào thiết bị và được cấp phiên truy nhập</w:t>
            </w:r>
          </w:p>
        </w:tc>
      </w:tr>
      <w:tr w:rsidR="003D62C8" w:rsidTr="00E5021C" w14:paraId="0F77DE1F" w14:textId="77777777">
        <w:tc>
          <w:tcPr>
            <w:tcW w:w="1885" w:type="dxa"/>
          </w:tcPr>
          <w:p w:rsidR="003D62C8" w:rsidP="00E5021C" w:rsidRDefault="003D62C8" w14:paraId="2AD2E6EC" w14:textId="77777777">
            <w:r>
              <w:t>Post-condition</w:t>
            </w:r>
          </w:p>
        </w:tc>
        <w:tc>
          <w:tcPr>
            <w:tcW w:w="7340" w:type="dxa"/>
          </w:tcPr>
          <w:p w:rsidR="003D62C8" w:rsidP="00E5021C" w:rsidRDefault="003D62C8" w14:paraId="77F1B9F5" w14:textId="576FF783">
            <w:r>
              <w:t xml:space="preserve">Thiết bị phản hồi đầy đủ thông tin cho </w:t>
            </w:r>
            <w:r w:rsidR="007A6979">
              <w:t>Mobile App</w:t>
            </w:r>
            <w:r>
              <w:t xml:space="preserve"> </w:t>
            </w:r>
          </w:p>
        </w:tc>
      </w:tr>
    </w:tbl>
    <w:p w:rsidR="003D62C8" w:rsidP="003D62C8" w:rsidRDefault="003D62C8" w14:paraId="04911751" w14:textId="77777777"/>
    <w:p w:rsidR="003D62C8" w:rsidP="003D62C8" w:rsidRDefault="003D62C8" w14:paraId="4D383FEA" w14:textId="7D773CB8">
      <w:pPr>
        <w:pStyle w:val="Heading3"/>
      </w:pPr>
      <w:bookmarkStart w:name="_Toc113971564" w:id="1200"/>
      <w:r>
        <w:t xml:space="preserve">Usecase – Điều khiển đưa thiết bị về cấu hình gốc qua </w:t>
      </w:r>
      <w:r w:rsidR="007A6979">
        <w:t>Mobile App</w:t>
      </w:r>
      <w:bookmarkEnd w:id="1200"/>
    </w:p>
    <w:tbl>
      <w:tblPr>
        <w:tblStyle w:val="TableGrid"/>
        <w:tblW w:w="0" w:type="auto"/>
        <w:tblLook w:val="04A0" w:firstRow="1" w:lastRow="0" w:firstColumn="1" w:lastColumn="0" w:noHBand="0" w:noVBand="1"/>
      </w:tblPr>
      <w:tblGrid>
        <w:gridCol w:w="1885"/>
        <w:gridCol w:w="7340"/>
      </w:tblGrid>
      <w:tr w:rsidR="003D62C8" w:rsidTr="3BF1215F" w14:paraId="1D664309" w14:textId="77777777">
        <w:tc>
          <w:tcPr>
            <w:tcW w:w="1885" w:type="dxa"/>
          </w:tcPr>
          <w:p w:rsidR="003D62C8" w:rsidP="00E5021C" w:rsidRDefault="003D62C8" w14:paraId="01F8C469" w14:textId="77777777">
            <w:r>
              <w:t>ID</w:t>
            </w:r>
          </w:p>
        </w:tc>
        <w:tc>
          <w:tcPr>
            <w:tcW w:w="7340" w:type="dxa"/>
          </w:tcPr>
          <w:p w:rsidR="003D62C8" w:rsidP="00E5021C" w:rsidRDefault="003D62C8" w14:paraId="3F939FCD" w14:textId="4CCA3E35">
            <w:r>
              <w:t>UC-4</w:t>
            </w:r>
            <w:r w:rsidR="000409DA">
              <w:t>2</w:t>
            </w:r>
          </w:p>
        </w:tc>
      </w:tr>
      <w:tr w:rsidR="003D62C8" w:rsidTr="3BF1215F" w14:paraId="0677F120" w14:textId="77777777">
        <w:tc>
          <w:tcPr>
            <w:tcW w:w="1885" w:type="dxa"/>
          </w:tcPr>
          <w:p w:rsidR="003D62C8" w:rsidP="00E5021C" w:rsidRDefault="003D62C8" w14:paraId="7726664A" w14:textId="77777777">
            <w:r>
              <w:t>Name</w:t>
            </w:r>
          </w:p>
        </w:tc>
        <w:tc>
          <w:tcPr>
            <w:tcW w:w="7340" w:type="dxa"/>
          </w:tcPr>
          <w:p w:rsidR="003D62C8" w:rsidP="00E5021C" w:rsidRDefault="003D62C8" w14:paraId="172F23AA" w14:textId="05C14C87">
            <w:r>
              <w:t xml:space="preserve">Điều khiển đưa thiết bị về cấu hình gốc qua </w:t>
            </w:r>
            <w:r w:rsidR="007A6979">
              <w:t>Mobile App</w:t>
            </w:r>
          </w:p>
        </w:tc>
      </w:tr>
      <w:tr w:rsidR="003D62C8" w:rsidTr="3BF1215F" w14:paraId="4C162CAC" w14:textId="77777777">
        <w:tc>
          <w:tcPr>
            <w:tcW w:w="1885" w:type="dxa"/>
          </w:tcPr>
          <w:p w:rsidR="003D62C8" w:rsidP="00E5021C" w:rsidRDefault="003D62C8" w14:paraId="426A0D3A" w14:textId="77777777">
            <w:r>
              <w:t>Description</w:t>
            </w:r>
          </w:p>
        </w:tc>
        <w:tc>
          <w:tcPr>
            <w:tcW w:w="7340" w:type="dxa"/>
          </w:tcPr>
          <w:p w:rsidR="0076383F" w:rsidP="0076383F" w:rsidRDefault="0076383F" w14:paraId="3CF16AE7" w14:textId="15129074">
            <w:pPr>
              <w:pStyle w:val="FirstLevelBullet"/>
            </w:pPr>
            <w:r>
              <w:t>Mobile App gửi yêu cầu reset thiết bị đến ONT. Mobile App có thể yêu cầu thực hiện reset một hoặc nhiều thiết bị trong mạng Mesh.</w:t>
            </w:r>
          </w:p>
          <w:p w:rsidR="0076383F" w:rsidP="0076383F" w:rsidRDefault="0A422DE6" w14:paraId="149EE694" w14:textId="77777777">
            <w:pPr>
              <w:pStyle w:val="FirstLevelBullet"/>
            </w:pPr>
            <w:r>
              <w:t xml:space="preserve">Mobile App thực hiện request với định dạng </w:t>
            </w:r>
            <w:hyperlink w:history="1">
              <w:r w:rsidRPr="3BF1215F">
                <w:rPr>
                  <w:rStyle w:val="Hyperlink"/>
                </w:rPr>
                <w:t>https://&lt;ip&gt;:&lt;port&gt;/onelinkagent</w:t>
              </w:r>
            </w:hyperlink>
            <w:r>
              <w:t xml:space="preserve"> với cookies đi kèm request được quy định trong mục 7.2.1</w:t>
            </w:r>
          </w:p>
          <w:p w:rsidR="0076383F" w:rsidP="0076383F" w:rsidRDefault="0076383F" w14:paraId="2F007A42" w14:textId="77777777">
            <w:pPr>
              <w:pStyle w:val="FirstLevelBullet"/>
            </w:pPr>
            <w:r>
              <w:t>ONT nhận yêu cầu và xử lý:</w:t>
            </w:r>
          </w:p>
          <w:p w:rsidR="0076383F" w:rsidP="0076383F" w:rsidRDefault="0076383F" w14:paraId="405EFC2F" w14:textId="3B71A404">
            <w:pPr>
              <w:pStyle w:val="FirstLevelBullet"/>
              <w:numPr>
                <w:ilvl w:val="0"/>
                <w:numId w:val="0"/>
              </w:numPr>
              <w:ind w:left="720"/>
            </w:pPr>
            <w:r>
              <w:t xml:space="preserve">+ Trường hợp yêu cầu ONT reset. ONT sẽ phản hồi bản tin nhận được và xử lý yêu cầu reset thành công hay thất bại. Trong quá trình này ONT sẽ thực hiện reboot và phiên đăng nhập hiện tại của Mobile App sẽ không còn hiệu lực. Mobile App cần thực hiện thiết lập kết nối lại khi ONT khởi động xong. </w:t>
            </w:r>
          </w:p>
          <w:p w:rsidR="007F1090" w:rsidP="007F1090" w:rsidRDefault="0076383F" w14:paraId="0FB64E6E" w14:textId="0473D0A8">
            <w:pPr>
              <w:pStyle w:val="FirstLevelBullet"/>
              <w:numPr>
                <w:ilvl w:val="0"/>
                <w:numId w:val="0"/>
              </w:numPr>
              <w:ind w:left="720"/>
            </w:pPr>
            <w:r>
              <w:t xml:space="preserve">+ Trường hợp yêu cầu các Mesh node reset. ONT sẽ gửi yêu cầu reset đến các Mesh node thông qua IEEE1905 stack. Các Mesh node phản hồi nhận yêu cầu thành công hay thất bại đến ONT. Trường hợp ONT xử lý được request và phân phối yêu cầu đến các node sẽ trả về cho Mobile App trạng thái xử lý </w:t>
            </w:r>
            <w:r>
              <w:lastRenderedPageBreak/>
              <w:t>reset của từng node. Trường hợp ONT chưa xử lý được request hoặc gặp lỗi ONT trả về mã lỗi cho Mobile App.</w:t>
            </w:r>
          </w:p>
          <w:p w:rsidR="007F1090" w:rsidP="007F1090" w:rsidRDefault="007F1090" w14:paraId="08903671" w14:textId="12846662">
            <w:pPr>
              <w:pStyle w:val="FirstLevelBullet"/>
              <w:numPr>
                <w:ilvl w:val="0"/>
                <w:numId w:val="0"/>
              </w:numPr>
              <w:ind w:left="702"/>
            </w:pPr>
            <w:r>
              <w:t>+ Thời gian timeout cho việc phản hồi xử lý yêu cầu thành công hay thất bại là 5s. Nếu ONT không nhận được phản hồi trong thời gian này, ONT sẽ tự ghi nhận thông tin trạng thái xử lý trên Mesh Node là thất bại.</w:t>
            </w:r>
          </w:p>
          <w:p w:rsidR="007F1090" w:rsidP="006C6448" w:rsidRDefault="007F1090" w14:paraId="743D5AAF" w14:textId="77777777">
            <w:pPr>
              <w:pStyle w:val="FirstLevelBullet"/>
              <w:numPr>
                <w:ilvl w:val="0"/>
                <w:numId w:val="0"/>
              </w:numPr>
              <w:ind w:left="720"/>
            </w:pPr>
          </w:p>
          <w:p w:rsidR="003D62C8" w:rsidRDefault="007823ED" w14:paraId="67734475" w14:textId="3B413854">
            <w:pPr>
              <w:pStyle w:val="FirstLevelBullet"/>
            </w:pPr>
            <w:r>
              <w:t>Chi tiết đặc tả các bản tin IEEE1905 trong phần phụ lục 8.3 và 8.4.</w:t>
            </w:r>
          </w:p>
        </w:tc>
      </w:tr>
      <w:tr w:rsidR="003D62C8" w:rsidTr="3BF1215F" w14:paraId="756DC7BE" w14:textId="77777777">
        <w:tc>
          <w:tcPr>
            <w:tcW w:w="1885" w:type="dxa"/>
          </w:tcPr>
          <w:p w:rsidR="003D62C8" w:rsidP="00E5021C" w:rsidRDefault="003D62C8" w14:paraId="09BC991B" w14:textId="77777777">
            <w:r>
              <w:lastRenderedPageBreak/>
              <w:t>Actor</w:t>
            </w:r>
          </w:p>
        </w:tc>
        <w:tc>
          <w:tcPr>
            <w:tcW w:w="7340" w:type="dxa"/>
          </w:tcPr>
          <w:p w:rsidR="003D62C8" w:rsidP="00E5021C" w:rsidRDefault="003D62C8" w14:paraId="234A5363" w14:textId="77777777">
            <w:r>
              <w:t>Admin</w:t>
            </w:r>
          </w:p>
        </w:tc>
      </w:tr>
      <w:tr w:rsidR="003D62C8" w:rsidTr="3BF1215F" w14:paraId="0E0544BE" w14:textId="77777777">
        <w:tc>
          <w:tcPr>
            <w:tcW w:w="1885" w:type="dxa"/>
          </w:tcPr>
          <w:p w:rsidR="003D62C8" w:rsidP="00E5021C" w:rsidRDefault="003D62C8" w14:paraId="0F94A881" w14:textId="77777777">
            <w:r>
              <w:t>Pre-condition</w:t>
            </w:r>
          </w:p>
        </w:tc>
        <w:tc>
          <w:tcPr>
            <w:tcW w:w="7340" w:type="dxa"/>
          </w:tcPr>
          <w:p w:rsidR="003D62C8" w:rsidP="00E5021C" w:rsidRDefault="003D62C8" w14:paraId="551126AB" w14:textId="501AB6F8">
            <w:r>
              <w:t xml:space="preserve">Thiết bị hoạt động bình thường, </w:t>
            </w:r>
            <w:r w:rsidR="007A6979">
              <w:t>Mobile App</w:t>
            </w:r>
            <w:r>
              <w:t xml:space="preserve"> đã đăng nhập thành công vào thiết bị và được cấp phiên truy nhập</w:t>
            </w:r>
          </w:p>
        </w:tc>
      </w:tr>
      <w:tr w:rsidR="003D62C8" w:rsidTr="3BF1215F" w14:paraId="06705AD7" w14:textId="77777777">
        <w:tc>
          <w:tcPr>
            <w:tcW w:w="1885" w:type="dxa"/>
          </w:tcPr>
          <w:p w:rsidR="003D62C8" w:rsidP="00E5021C" w:rsidRDefault="003D62C8" w14:paraId="7B2ADF99" w14:textId="77777777">
            <w:r>
              <w:t>Post-condition</w:t>
            </w:r>
          </w:p>
        </w:tc>
        <w:tc>
          <w:tcPr>
            <w:tcW w:w="7340" w:type="dxa"/>
          </w:tcPr>
          <w:p w:rsidR="003D62C8" w:rsidP="00E5021C" w:rsidRDefault="003D62C8" w14:paraId="36D0E1BA" w14:textId="2BEA3ABC">
            <w:r>
              <w:t xml:space="preserve">Thiết bị phản hồi đầy đủ các thông tin cho </w:t>
            </w:r>
            <w:r w:rsidR="007A6979">
              <w:t>Mobile App</w:t>
            </w:r>
          </w:p>
        </w:tc>
      </w:tr>
    </w:tbl>
    <w:p w:rsidRPr="00A13CE7" w:rsidR="003D62C8" w:rsidP="003D62C8" w:rsidRDefault="003D62C8" w14:paraId="1F599B69" w14:textId="77777777"/>
    <w:p w:rsidR="003D62C8" w:rsidP="003D62C8" w:rsidRDefault="003D62C8" w14:paraId="4BABD28D" w14:textId="77777777">
      <w:pPr>
        <w:rPr>
          <w:b/>
          <w:bCs/>
        </w:rPr>
      </w:pPr>
      <w:r w:rsidRPr="003C44BD">
        <w:rPr>
          <w:b/>
          <w:bCs/>
        </w:rPr>
        <w:t>Luồng dữ liệu:</w:t>
      </w:r>
    </w:p>
    <w:p w:rsidR="00C12C43" w:rsidP="00C12C43" w:rsidRDefault="00B50F70" w14:paraId="1D5046B3" w14:textId="53DC14B0">
      <w:pPr>
        <w:pStyle w:val="ANSVNormal1"/>
        <w:keepNext/>
        <w:jc w:val="center"/>
      </w:pPr>
      <w:r w:rsidRPr="00B50F70">
        <w:drawing>
          <wp:inline distT="0" distB="0" distL="0" distR="0" wp14:anchorId="73BE147E" wp14:editId="0EF4D4FD">
            <wp:extent cx="5864225" cy="2321159"/>
            <wp:effectExtent l="0" t="0" r="3175" b="3175"/>
            <wp:docPr id="14" name="Picture 14" descr="C:\Users\toantk\Downloads\onelink_new-Tran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toantk\Downloads\onelink_new-Trang-20.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864225" cy="2321159"/>
                    </a:xfrm>
                    <a:prstGeom prst="rect">
                      <a:avLst/>
                    </a:prstGeom>
                    <a:noFill/>
                    <a:ln>
                      <a:noFill/>
                    </a:ln>
                  </pic:spPr>
                </pic:pic>
              </a:graphicData>
            </a:graphic>
          </wp:inline>
        </w:drawing>
      </w:r>
    </w:p>
    <w:p w:rsidR="003D62C8" w:rsidP="00C12C43" w:rsidRDefault="00C12C43" w14:paraId="19B94909" w14:textId="60A8D9CD">
      <w:pPr>
        <w:pStyle w:val="Caption"/>
      </w:pPr>
      <w:bookmarkStart w:name="_Toc113971682" w:id="1201"/>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40</w:t>
      </w:r>
      <w:r>
        <w:fldChar w:fldCharType="end"/>
      </w:r>
      <w:r>
        <w:t xml:space="preserve"> Luồng điều khiển Reset thiết bị qua </w:t>
      </w:r>
      <w:r w:rsidR="007A6979">
        <w:t>Mobile App</w:t>
      </w:r>
      <w:bookmarkEnd w:id="1201"/>
    </w:p>
    <w:p w:rsidR="003D62C8" w:rsidP="003D62C8" w:rsidRDefault="00F02801" w14:paraId="7BCC82A3" w14:textId="204D2FBD">
      <w:pPr>
        <w:rPr>
          <w:b/>
          <w:bCs/>
        </w:rPr>
      </w:pPr>
      <w:r>
        <w:rPr>
          <w:b/>
          <w:bCs/>
        </w:rPr>
        <w:t xml:space="preserve">Cấu trúc payload </w:t>
      </w:r>
      <w:r w:rsidRPr="00AB6FAB" w:rsidR="003D62C8">
        <w:rPr>
          <w:b/>
          <w:bCs/>
        </w:rPr>
        <w:t>của bản tin:</w:t>
      </w:r>
    </w:p>
    <w:p w:rsidR="003D62C8" w:rsidP="003D62C8" w:rsidRDefault="00C12C43" w14:paraId="6FBCAFCE" w14:textId="122230F6">
      <w:pPr>
        <w:pStyle w:val="FirstLevelBullet"/>
        <w:numPr>
          <w:ilvl w:val="0"/>
          <w:numId w:val="9"/>
        </w:numPr>
      </w:pPr>
      <w:r>
        <w:t>Reset</w:t>
      </w:r>
      <w:r w:rsidR="003D62C8">
        <w:t xml:space="preserve"> Request:</w:t>
      </w:r>
    </w:p>
    <w:p w:rsidR="00B50F70" w:rsidP="006C6448" w:rsidRDefault="731C8F16" w14:paraId="5AFA5D18" w14:textId="376D9302">
      <w:pPr>
        <w:ind w:left="720"/>
      </w:pPr>
      <w:r>
        <w:t xml:space="preserve">{“action” : “reset”, </w:t>
      </w:r>
    </w:p>
    <w:p w:rsidR="00B50F70" w:rsidP="006C6448" w:rsidRDefault="731C8F16" w14:paraId="51D24AC5" w14:textId="77777777">
      <w:pPr>
        <w:ind w:left="720"/>
      </w:pPr>
      <w:r>
        <w:t xml:space="preserve"> “macList” : “&lt;macList&gt;”,</w:t>
      </w:r>
    </w:p>
    <w:p w:rsidR="00B50F70" w:rsidP="006C6448" w:rsidRDefault="731C8F16" w14:paraId="0B8B4B60" w14:textId="720A0132">
      <w:pPr>
        <w:ind w:left="720"/>
      </w:pPr>
      <w:r>
        <w:t xml:space="preserve"> “requestId” : </w:t>
      </w:r>
      <w:r w:rsidR="003E0981">
        <w:t>&lt;requestId&gt;</w:t>
      </w:r>
      <w:r>
        <w:t>}</w:t>
      </w:r>
    </w:p>
    <w:p w:rsidR="003D62C8" w:rsidP="003D62C8" w:rsidRDefault="00C12C43" w14:paraId="17343297" w14:textId="2E731E9D">
      <w:pPr>
        <w:pStyle w:val="FirstLevelBullet"/>
        <w:numPr>
          <w:ilvl w:val="0"/>
          <w:numId w:val="9"/>
        </w:numPr>
      </w:pPr>
      <w:r>
        <w:t>Reset</w:t>
      </w:r>
      <w:r w:rsidR="003D62C8">
        <w:t xml:space="preserve"> Response:</w:t>
      </w:r>
    </w:p>
    <w:p w:rsidR="003D62C8" w:rsidP="003D62C8" w:rsidRDefault="00F227FB" w14:paraId="48857929" w14:textId="2F3FD2EA">
      <w:pPr>
        <w:pStyle w:val="FirstLevelBullet"/>
        <w:numPr>
          <w:ilvl w:val="1"/>
          <w:numId w:val="9"/>
        </w:numPr>
      </w:pPr>
      <w:r>
        <w:lastRenderedPageBreak/>
        <w:t xml:space="preserve">ONT xử lý yêu cầu </w:t>
      </w:r>
      <w:r w:rsidR="00C12C43">
        <w:t>Reset</w:t>
      </w:r>
      <w:r w:rsidR="003D62C8">
        <w:t xml:space="preserve"> thành công</w:t>
      </w:r>
      <w:r>
        <w:t xml:space="preserve"> và phân phối được yêu cầu đến các node:</w:t>
      </w:r>
    </w:p>
    <w:p w:rsidR="00F227FB" w:rsidP="006C6448" w:rsidRDefault="71EB280E" w14:paraId="2115F7C4" w14:textId="77777777">
      <w:pPr>
        <w:pStyle w:val="FirstLevelBullet"/>
        <w:numPr>
          <w:ilvl w:val="0"/>
          <w:numId w:val="0"/>
        </w:numPr>
        <w:ind w:left="1080"/>
      </w:pPr>
      <w:r>
        <w:t>{</w:t>
      </w:r>
    </w:p>
    <w:p w:rsidR="00F227FB" w:rsidP="006C6448" w:rsidRDefault="71EB280E" w14:paraId="62CEE02F" w14:textId="77777777">
      <w:pPr>
        <w:pStyle w:val="FirstLevelBullet"/>
        <w:numPr>
          <w:ilvl w:val="0"/>
          <w:numId w:val="0"/>
        </w:numPr>
        <w:ind w:left="1080"/>
      </w:pPr>
      <w:r>
        <w:t>"status": 0,</w:t>
      </w:r>
    </w:p>
    <w:p w:rsidR="00F227FB" w:rsidP="006C6448" w:rsidRDefault="71EB280E" w14:paraId="357B5DF1" w14:textId="77777777">
      <w:pPr>
        <w:pStyle w:val="FirstLevelBullet"/>
        <w:numPr>
          <w:ilvl w:val="0"/>
          <w:numId w:val="0"/>
        </w:numPr>
        <w:ind w:left="1080"/>
      </w:pPr>
      <w:r>
        <w:t>“message”: “Success”,</w:t>
      </w:r>
    </w:p>
    <w:p w:rsidR="00F227FB" w:rsidP="006C6448" w:rsidRDefault="71EB280E" w14:paraId="58CFAB7C" w14:textId="23F023E7">
      <w:pPr>
        <w:ind w:left="1080"/>
      </w:pPr>
      <w:r>
        <w:t xml:space="preserve">“requestId” : </w:t>
      </w:r>
      <w:r w:rsidR="003E0981">
        <w:t>&lt;requestId&gt;</w:t>
      </w:r>
      <w:r>
        <w:t>,</w:t>
      </w:r>
    </w:p>
    <w:p w:rsidR="00F227FB" w:rsidP="006C6448" w:rsidRDefault="71EB280E" w14:paraId="31F29215" w14:textId="77777777">
      <w:pPr>
        <w:pStyle w:val="FirstLevelBullet"/>
        <w:numPr>
          <w:ilvl w:val="0"/>
          <w:numId w:val="0"/>
        </w:numPr>
        <w:ind w:left="1080"/>
      </w:pPr>
      <w:r>
        <w:t>"data": {</w:t>
      </w:r>
    </w:p>
    <w:p w:rsidR="00F227FB" w:rsidP="006C6448" w:rsidRDefault="00F227FB" w14:paraId="41DB07E5" w14:textId="2A343D82">
      <w:pPr>
        <w:pStyle w:val="FirstLevelBullet"/>
        <w:numPr>
          <w:ilvl w:val="0"/>
          <w:numId w:val="0"/>
        </w:numPr>
        <w:ind w:left="1080"/>
      </w:pPr>
      <w:r>
        <w:tab/>
      </w:r>
      <w:r>
        <w:tab/>
      </w:r>
      <w:r w:rsidR="71EB280E">
        <w:t>“action” : “reset”,</w:t>
      </w:r>
    </w:p>
    <w:p w:rsidR="00F227FB" w:rsidP="006C6448" w:rsidRDefault="00F227FB" w14:paraId="0ACAB4FC" w14:textId="77777777">
      <w:pPr>
        <w:pStyle w:val="FirstLevelBullet"/>
        <w:numPr>
          <w:ilvl w:val="0"/>
          <w:numId w:val="0"/>
        </w:numPr>
        <w:ind w:left="1080"/>
      </w:pPr>
      <w:r>
        <w:tab/>
      </w:r>
      <w:r>
        <w:tab/>
      </w:r>
      <w:r w:rsidR="71EB280E">
        <w:t>“results” : [</w:t>
      </w:r>
    </w:p>
    <w:p w:rsidR="00F227FB" w:rsidP="006C6448" w:rsidRDefault="00F227FB" w14:paraId="1D8DE464" w14:textId="77777777">
      <w:pPr>
        <w:pStyle w:val="FirstLevelBullet"/>
        <w:numPr>
          <w:ilvl w:val="0"/>
          <w:numId w:val="0"/>
        </w:numPr>
        <w:ind w:left="1080"/>
      </w:pPr>
      <w:r>
        <w:tab/>
      </w:r>
      <w:r>
        <w:tab/>
      </w:r>
      <w:r>
        <w:tab/>
      </w:r>
      <w:r>
        <w:tab/>
      </w:r>
      <w:r w:rsidR="71EB280E">
        <w:t>{</w:t>
      </w:r>
    </w:p>
    <w:p w:rsidR="00F227FB" w:rsidP="006C6448" w:rsidRDefault="00F227FB" w14:paraId="677F96AF" w14:textId="741C7171">
      <w:pPr>
        <w:pStyle w:val="FirstLevelBullet"/>
        <w:numPr>
          <w:ilvl w:val="0"/>
          <w:numId w:val="0"/>
        </w:numPr>
        <w:ind w:left="3600"/>
      </w:pPr>
      <w:r>
        <w:tab/>
      </w:r>
      <w:r w:rsidR="71EB280E">
        <w:t>“macAddr” : “&lt;macAddr &gt;”,</w:t>
      </w:r>
    </w:p>
    <w:p w:rsidR="00F227FB" w:rsidP="006C6448" w:rsidRDefault="00F227FB" w14:paraId="24C4A6EB" w14:textId="77777777">
      <w:pPr>
        <w:pStyle w:val="FirstLevelBullet"/>
        <w:numPr>
          <w:ilvl w:val="0"/>
          <w:numId w:val="0"/>
        </w:numPr>
        <w:ind w:left="3600"/>
      </w:pPr>
      <w:r>
        <w:tab/>
      </w:r>
      <w:r w:rsidR="71EB280E">
        <w:t>“status” : “&lt;status &gt;”</w:t>
      </w:r>
    </w:p>
    <w:p w:rsidR="00F227FB" w:rsidP="006C6448" w:rsidRDefault="71EB280E" w14:paraId="27445C11" w14:textId="77777777">
      <w:pPr>
        <w:pStyle w:val="FirstLevelBullet"/>
        <w:numPr>
          <w:ilvl w:val="0"/>
          <w:numId w:val="0"/>
        </w:numPr>
        <w:ind w:left="3600"/>
      </w:pPr>
      <w:r>
        <w:t>},</w:t>
      </w:r>
    </w:p>
    <w:p w:rsidR="00F227FB" w:rsidP="006C6448" w:rsidRDefault="71EB280E" w14:paraId="048CB1BA" w14:textId="77777777">
      <w:pPr>
        <w:pStyle w:val="FirstLevelBullet"/>
        <w:numPr>
          <w:ilvl w:val="0"/>
          <w:numId w:val="0"/>
        </w:numPr>
        <w:ind w:left="3600"/>
      </w:pPr>
      <w:r>
        <w:t>{</w:t>
      </w:r>
    </w:p>
    <w:p w:rsidR="00F227FB" w:rsidP="006C6448" w:rsidRDefault="00F227FB" w14:paraId="248ACCDE" w14:textId="77777777">
      <w:pPr>
        <w:pStyle w:val="FirstLevelBullet"/>
        <w:numPr>
          <w:ilvl w:val="0"/>
          <w:numId w:val="0"/>
        </w:numPr>
        <w:ind w:left="3600"/>
      </w:pPr>
      <w:r>
        <w:tab/>
      </w:r>
      <w:r w:rsidR="71EB280E">
        <w:t>“macAddr” : “&lt;macAddr &gt;”,</w:t>
      </w:r>
    </w:p>
    <w:p w:rsidR="00F227FB" w:rsidP="006C6448" w:rsidRDefault="00F227FB" w14:paraId="7BE21F23" w14:textId="77777777">
      <w:pPr>
        <w:pStyle w:val="FirstLevelBullet"/>
        <w:numPr>
          <w:ilvl w:val="0"/>
          <w:numId w:val="0"/>
        </w:numPr>
        <w:ind w:left="3600"/>
      </w:pPr>
      <w:r>
        <w:tab/>
      </w:r>
      <w:r w:rsidR="71EB280E">
        <w:t>“status” : “&lt;status &gt;”</w:t>
      </w:r>
    </w:p>
    <w:p w:rsidR="00F227FB" w:rsidP="006C6448" w:rsidRDefault="71EB280E" w14:paraId="2CD16E4A" w14:textId="77777777">
      <w:pPr>
        <w:pStyle w:val="FirstLevelBullet"/>
        <w:numPr>
          <w:ilvl w:val="0"/>
          <w:numId w:val="0"/>
        </w:numPr>
        <w:ind w:left="3600"/>
      </w:pPr>
      <w:r>
        <w:t>},</w:t>
      </w:r>
    </w:p>
    <w:p w:rsidR="00F227FB" w:rsidP="006C6448" w:rsidRDefault="71EB280E" w14:paraId="7980C800" w14:textId="77777777">
      <w:pPr>
        <w:pStyle w:val="FirstLevelBullet"/>
        <w:numPr>
          <w:ilvl w:val="0"/>
          <w:numId w:val="0"/>
        </w:numPr>
        <w:ind w:left="3600"/>
      </w:pPr>
      <w:r>
        <w:t>…</w:t>
      </w:r>
    </w:p>
    <w:p w:rsidR="00F227FB" w:rsidP="006C6448" w:rsidRDefault="71EB280E" w14:paraId="5C858DE7" w14:textId="77777777">
      <w:pPr>
        <w:pStyle w:val="FirstLevelBullet"/>
        <w:numPr>
          <w:ilvl w:val="0"/>
          <w:numId w:val="0"/>
        </w:numPr>
        <w:ind w:left="3600"/>
      </w:pPr>
      <w:r>
        <w:t>]</w:t>
      </w:r>
    </w:p>
    <w:p w:rsidR="00F227FB" w:rsidP="006C6448" w:rsidRDefault="71EB280E" w14:paraId="0AA1B1F6" w14:textId="77777777">
      <w:pPr>
        <w:pStyle w:val="FirstLevelBullet"/>
        <w:numPr>
          <w:ilvl w:val="0"/>
          <w:numId w:val="0"/>
        </w:numPr>
        <w:ind w:left="2160"/>
      </w:pPr>
      <w:r>
        <w:t>}</w:t>
      </w:r>
    </w:p>
    <w:p w:rsidR="00F227FB" w:rsidP="006C6448" w:rsidRDefault="71EB280E" w14:paraId="7834D213" w14:textId="77777777">
      <w:pPr>
        <w:pStyle w:val="FirstLevelBullet"/>
        <w:numPr>
          <w:ilvl w:val="0"/>
          <w:numId w:val="0"/>
        </w:numPr>
        <w:ind w:left="1080"/>
      </w:pPr>
      <w:r>
        <w:t>}</w:t>
      </w:r>
    </w:p>
    <w:p w:rsidR="003D62C8" w:rsidP="003D62C8" w:rsidRDefault="00F227FB" w14:paraId="0B2629B0" w14:textId="719DD950">
      <w:pPr>
        <w:pStyle w:val="FirstLevelBullet"/>
        <w:numPr>
          <w:ilvl w:val="0"/>
          <w:numId w:val="10"/>
        </w:numPr>
      </w:pPr>
      <w:r>
        <w:t>Chưa xử lý được request hoặc gặp lỗi:</w:t>
      </w:r>
    </w:p>
    <w:p w:rsidR="003D62C8" w:rsidP="003D62C8" w:rsidRDefault="003D62C8" w14:paraId="5219FFD5" w14:textId="77777777">
      <w:pPr>
        <w:pStyle w:val="FirstLevelBullet"/>
        <w:numPr>
          <w:ilvl w:val="0"/>
          <w:numId w:val="0"/>
        </w:numPr>
        <w:ind w:left="1080"/>
      </w:pPr>
      <w:r>
        <w:t>{</w:t>
      </w:r>
    </w:p>
    <w:p w:rsidR="003D62C8" w:rsidP="003D62C8" w:rsidRDefault="00183521" w14:paraId="4A785F60" w14:textId="5B36EEF5">
      <w:pPr>
        <w:pStyle w:val="FirstLevelBullet"/>
        <w:numPr>
          <w:ilvl w:val="0"/>
          <w:numId w:val="0"/>
        </w:numPr>
        <w:ind w:left="720" w:firstLine="360"/>
      </w:pPr>
      <w:r>
        <w:t>“status”: &lt;ErrorCode&gt;</w:t>
      </w:r>
      <w:r w:rsidR="003D62C8">
        <w:t>,</w:t>
      </w:r>
    </w:p>
    <w:p w:rsidR="003D62C8" w:rsidP="003D62C8" w:rsidRDefault="00B94824" w14:paraId="06EFCD48" w14:textId="5F70357E">
      <w:pPr>
        <w:pStyle w:val="FirstLevelBullet"/>
        <w:numPr>
          <w:ilvl w:val="0"/>
          <w:numId w:val="0"/>
        </w:numPr>
        <w:ind w:left="1080"/>
      </w:pPr>
      <w:r>
        <w:t>“message”: “&lt;message&gt;”</w:t>
      </w:r>
      <w:r w:rsidR="003D62C8">
        <w:t>,</w:t>
      </w:r>
    </w:p>
    <w:p w:rsidR="00466FAB" w:rsidP="00466FAB" w:rsidRDefault="00466FAB" w14:paraId="60CC7FF0" w14:textId="22E257C4">
      <w:pPr>
        <w:pStyle w:val="ListParagraph"/>
        <w:ind w:firstLine="360"/>
      </w:pPr>
      <w:r>
        <w:t xml:space="preserve">“requestId” : </w:t>
      </w:r>
      <w:r w:rsidR="003E0981">
        <w:t>&lt;requestId&gt;</w:t>
      </w:r>
      <w:r>
        <w:t>,</w:t>
      </w:r>
    </w:p>
    <w:p w:rsidR="003D62C8" w:rsidP="003D62C8" w:rsidRDefault="003D62C8" w14:paraId="38A2E9BF" w14:textId="77777777">
      <w:pPr>
        <w:pStyle w:val="FirstLevelBullet"/>
        <w:numPr>
          <w:ilvl w:val="0"/>
          <w:numId w:val="0"/>
        </w:numPr>
        <w:ind w:left="720" w:firstLine="360"/>
      </w:pPr>
      <w:r>
        <w:t>"data": {</w:t>
      </w:r>
    </w:p>
    <w:p w:rsidR="003D62C8" w:rsidP="003D62C8" w:rsidRDefault="003D62C8" w14:paraId="5CEE0CC4" w14:textId="77777777">
      <w:pPr>
        <w:pStyle w:val="FirstLevelBullet"/>
        <w:numPr>
          <w:ilvl w:val="0"/>
          <w:numId w:val="0"/>
        </w:numPr>
        <w:ind w:left="720" w:firstLine="360"/>
      </w:pPr>
      <w:r>
        <w:t>}</w:t>
      </w:r>
    </w:p>
    <w:p w:rsidR="00542309" w:rsidP="006C6448" w:rsidRDefault="003D62C8" w14:paraId="4329A24B" w14:textId="4FA6CEBE">
      <w:pPr>
        <w:pStyle w:val="FirstLevelBullet"/>
        <w:numPr>
          <w:ilvl w:val="0"/>
          <w:numId w:val="0"/>
        </w:numPr>
        <w:ind w:left="720" w:firstLine="360"/>
      </w:pPr>
      <w:r>
        <w:t>}</w:t>
      </w:r>
    </w:p>
    <w:p w:rsidR="00F227FB" w:rsidP="006C6448" w:rsidRDefault="00293841" w14:paraId="23660763" w14:textId="1AF8EC2E">
      <w:pPr>
        <w:pStyle w:val="Caption"/>
        <w:keepNext/>
      </w:pPr>
      <w:bookmarkStart w:name="_Toc111218048" w:id="1202"/>
      <w:bookmarkStart w:name="_Toc113971631" w:id="1203"/>
      <w:commentRangeStart w:id="1204"/>
      <w:r>
        <w:rPr>
          <w:rStyle w:val="CommentReference"/>
        </w:rPr>
        <w:commentReference w:id="1204"/>
      </w:r>
      <w:bookmarkEnd w:id="1202"/>
      <w:r w:rsidR="00F227FB">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41</w:t>
      </w:r>
      <w:r>
        <w:fldChar w:fldCharType="end"/>
      </w:r>
      <w:r w:rsidR="00F227FB">
        <w:t xml:space="preserve"> Bảng mô tả các tham số trong luồng điều khiển reset thiết bị</w:t>
      </w:r>
      <w:bookmarkEnd w:id="1203"/>
    </w:p>
    <w:tbl>
      <w:tblPr>
        <w:tblStyle w:val="TableGrid"/>
        <w:tblW w:w="0" w:type="auto"/>
        <w:tblInd w:w="175" w:type="dxa"/>
        <w:tblLayout w:type="fixed"/>
        <w:tblLook w:val="04A0" w:firstRow="1" w:lastRow="0" w:firstColumn="1" w:lastColumn="0" w:noHBand="0" w:noVBand="1"/>
      </w:tblPr>
      <w:tblGrid>
        <w:gridCol w:w="682"/>
        <w:gridCol w:w="1208"/>
        <w:gridCol w:w="2160"/>
        <w:gridCol w:w="1260"/>
        <w:gridCol w:w="2607"/>
        <w:gridCol w:w="1133"/>
      </w:tblGrid>
      <w:tr w:rsidR="00F227FB" w:rsidTr="006C6448" w14:paraId="0ACA341A" w14:textId="77777777">
        <w:tc>
          <w:tcPr>
            <w:tcW w:w="682" w:type="dxa"/>
            <w:tcBorders>
              <w:top w:val="single" w:color="auto" w:sz="4" w:space="0"/>
              <w:left w:val="single" w:color="auto" w:sz="4" w:space="0"/>
              <w:bottom w:val="single" w:color="auto" w:sz="4" w:space="0"/>
              <w:right w:val="single" w:color="auto" w:sz="4" w:space="0"/>
            </w:tcBorders>
          </w:tcPr>
          <w:p w:rsidR="00F227FB" w:rsidP="00607502" w:rsidRDefault="00F227FB" w14:paraId="6C856CDA" w14:textId="77777777">
            <w:pPr>
              <w:pStyle w:val="ListParagraph"/>
              <w:ind w:left="0"/>
              <w:rPr>
                <w:b/>
                <w:bCs/>
              </w:rPr>
            </w:pPr>
            <w:r>
              <w:rPr>
                <w:b/>
                <w:bCs/>
              </w:rPr>
              <w:t>STT</w:t>
            </w:r>
          </w:p>
        </w:tc>
        <w:tc>
          <w:tcPr>
            <w:tcW w:w="1208" w:type="dxa"/>
            <w:tcBorders>
              <w:top w:val="single" w:color="auto" w:sz="4" w:space="0"/>
              <w:left w:val="single" w:color="auto" w:sz="4" w:space="0"/>
              <w:bottom w:val="single" w:color="auto" w:sz="4" w:space="0"/>
              <w:right w:val="single" w:color="auto" w:sz="4" w:space="0"/>
            </w:tcBorders>
          </w:tcPr>
          <w:p w:rsidR="00F227FB" w:rsidP="00607502" w:rsidRDefault="00F227FB" w14:paraId="55ADD8EF" w14:textId="77777777">
            <w:pPr>
              <w:pStyle w:val="ListParagraph"/>
              <w:ind w:left="0"/>
              <w:rPr>
                <w:b/>
                <w:bCs/>
              </w:rPr>
            </w:pPr>
            <w:r>
              <w:rPr>
                <w:b/>
                <w:bCs/>
              </w:rPr>
              <w:t>Tham số</w:t>
            </w:r>
          </w:p>
        </w:tc>
        <w:tc>
          <w:tcPr>
            <w:tcW w:w="2160" w:type="dxa"/>
            <w:tcBorders>
              <w:top w:val="single" w:color="auto" w:sz="4" w:space="0"/>
              <w:left w:val="single" w:color="auto" w:sz="4" w:space="0"/>
              <w:bottom w:val="single" w:color="auto" w:sz="4" w:space="0"/>
              <w:right w:val="single" w:color="auto" w:sz="4" w:space="0"/>
            </w:tcBorders>
          </w:tcPr>
          <w:p w:rsidR="00F227FB" w:rsidP="00607502" w:rsidRDefault="00F227FB" w14:paraId="09683ED7" w14:textId="77777777">
            <w:pPr>
              <w:pStyle w:val="ListParagraph"/>
              <w:ind w:left="0"/>
              <w:rPr>
                <w:b/>
                <w:bCs/>
              </w:rPr>
            </w:pPr>
            <w:r>
              <w:rPr>
                <w:b/>
                <w:bCs/>
              </w:rPr>
              <w:t>Mô tả</w:t>
            </w:r>
          </w:p>
        </w:tc>
        <w:tc>
          <w:tcPr>
            <w:tcW w:w="1260" w:type="dxa"/>
            <w:tcBorders>
              <w:top w:val="single" w:color="auto" w:sz="4" w:space="0"/>
              <w:left w:val="single" w:color="auto" w:sz="4" w:space="0"/>
              <w:bottom w:val="single" w:color="auto" w:sz="4" w:space="0"/>
              <w:right w:val="single" w:color="auto" w:sz="4" w:space="0"/>
            </w:tcBorders>
          </w:tcPr>
          <w:p w:rsidR="00F227FB" w:rsidP="00607502" w:rsidRDefault="00F227FB" w14:paraId="7F3F74CD" w14:textId="77777777">
            <w:pPr>
              <w:pStyle w:val="ListParagraph"/>
              <w:ind w:left="0"/>
              <w:rPr>
                <w:b/>
                <w:bCs/>
              </w:rPr>
            </w:pPr>
            <w:r>
              <w:rPr>
                <w:b/>
                <w:bCs/>
              </w:rPr>
              <w:t>Kiểu</w:t>
            </w:r>
          </w:p>
        </w:tc>
        <w:tc>
          <w:tcPr>
            <w:tcW w:w="2607" w:type="dxa"/>
            <w:tcBorders>
              <w:top w:val="single" w:color="auto" w:sz="4" w:space="0"/>
              <w:left w:val="single" w:color="auto" w:sz="4" w:space="0"/>
              <w:bottom w:val="single" w:color="auto" w:sz="4" w:space="0"/>
              <w:right w:val="single" w:color="auto" w:sz="4" w:space="0"/>
            </w:tcBorders>
          </w:tcPr>
          <w:p w:rsidR="00F227FB" w:rsidP="00607502" w:rsidRDefault="00F227FB" w14:paraId="4070CD3D" w14:textId="77777777">
            <w:pPr>
              <w:pStyle w:val="ListParagraph"/>
              <w:ind w:left="0"/>
              <w:rPr>
                <w:b/>
                <w:bCs/>
              </w:rPr>
            </w:pPr>
            <w:r>
              <w:rPr>
                <w:b/>
                <w:bCs/>
              </w:rPr>
              <w:t>Giá trị</w:t>
            </w:r>
          </w:p>
        </w:tc>
        <w:tc>
          <w:tcPr>
            <w:tcW w:w="1133" w:type="dxa"/>
            <w:tcBorders>
              <w:top w:val="single" w:color="auto" w:sz="4" w:space="0"/>
              <w:left w:val="single" w:color="auto" w:sz="4" w:space="0"/>
              <w:bottom w:val="single" w:color="auto" w:sz="4" w:space="0"/>
              <w:right w:val="single" w:color="auto" w:sz="4" w:space="0"/>
            </w:tcBorders>
          </w:tcPr>
          <w:p w:rsidR="00F227FB" w:rsidP="00607502" w:rsidRDefault="00F227FB" w14:paraId="427E853C" w14:textId="77777777">
            <w:pPr>
              <w:pStyle w:val="ListParagraph"/>
              <w:ind w:left="0"/>
              <w:rPr>
                <w:b/>
                <w:bCs/>
              </w:rPr>
            </w:pPr>
            <w:r>
              <w:rPr>
                <w:b/>
                <w:bCs/>
              </w:rPr>
              <w:t>Json Key</w:t>
            </w:r>
          </w:p>
        </w:tc>
      </w:tr>
      <w:tr w:rsidR="00F227FB" w:rsidTr="006C6448" w14:paraId="3D490986" w14:textId="77777777">
        <w:trPr>
          <w:trHeight w:val="213"/>
        </w:trPr>
        <w:tc>
          <w:tcPr>
            <w:tcW w:w="682"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0A3D931A" w14:textId="77777777">
            <w:pPr>
              <w:pStyle w:val="ListParagraph"/>
              <w:ind w:left="0"/>
            </w:pPr>
            <w:r>
              <w:t>1</w:t>
            </w:r>
          </w:p>
        </w:tc>
        <w:tc>
          <w:tcPr>
            <w:tcW w:w="1208" w:type="dxa"/>
            <w:tcBorders>
              <w:top w:val="single" w:color="auto" w:sz="4" w:space="0"/>
              <w:left w:val="single" w:color="auto" w:sz="4" w:space="0"/>
              <w:bottom w:val="single" w:color="auto" w:sz="4" w:space="0"/>
              <w:right w:val="single" w:color="auto" w:sz="4" w:space="0"/>
            </w:tcBorders>
          </w:tcPr>
          <w:p w:rsidR="00F227FB" w:rsidP="00607502" w:rsidRDefault="00F227FB" w14:paraId="7741151F" w14:textId="77777777">
            <w:pPr>
              <w:pStyle w:val="ListParagraph"/>
              <w:ind w:left="0"/>
            </w:pPr>
            <w:r>
              <w:t>MAC List</w:t>
            </w:r>
          </w:p>
        </w:tc>
        <w:tc>
          <w:tcPr>
            <w:tcW w:w="2160" w:type="dxa"/>
            <w:tcBorders>
              <w:top w:val="single" w:color="auto" w:sz="4" w:space="0"/>
              <w:left w:val="single" w:color="auto" w:sz="4" w:space="0"/>
              <w:bottom w:val="single" w:color="auto" w:sz="4" w:space="0"/>
              <w:right w:val="single" w:color="auto" w:sz="4" w:space="0"/>
            </w:tcBorders>
          </w:tcPr>
          <w:p w:rsidR="00F227FB" w:rsidRDefault="00F227FB" w14:paraId="16D44DCF" w14:textId="2039FE0C">
            <w:pPr>
              <w:pStyle w:val="ListParagraph"/>
              <w:ind w:left="0"/>
            </w:pPr>
            <w:r>
              <w:t xml:space="preserve">Danh sách địa chỉ MAC các thiết bị muốn thực hiện </w:t>
            </w:r>
            <w:r w:rsidR="00FE1A5E">
              <w:t>reset</w:t>
            </w:r>
          </w:p>
        </w:tc>
        <w:tc>
          <w:tcPr>
            <w:tcW w:w="1260" w:type="dxa"/>
            <w:tcBorders>
              <w:top w:val="single" w:color="auto" w:sz="4" w:space="0"/>
              <w:left w:val="single" w:color="auto" w:sz="4" w:space="0"/>
              <w:bottom w:val="single" w:color="auto" w:sz="4" w:space="0"/>
              <w:right w:val="single" w:color="auto" w:sz="4" w:space="0"/>
            </w:tcBorders>
          </w:tcPr>
          <w:p w:rsidR="00F227FB" w:rsidP="00607502" w:rsidRDefault="00F227FB" w14:paraId="69B9C84D" w14:textId="77777777">
            <w:pPr>
              <w:pStyle w:val="ListParagraph"/>
              <w:ind w:left="0"/>
            </w:pPr>
            <w:r>
              <w:t>String</w:t>
            </w:r>
          </w:p>
        </w:tc>
        <w:tc>
          <w:tcPr>
            <w:tcW w:w="2607" w:type="dxa"/>
            <w:tcBorders>
              <w:top w:val="single" w:color="auto" w:sz="4" w:space="0"/>
              <w:left w:val="single" w:color="auto" w:sz="4" w:space="0"/>
              <w:bottom w:val="single" w:color="auto" w:sz="4" w:space="0"/>
              <w:right w:val="single" w:color="auto" w:sz="4" w:space="0"/>
            </w:tcBorders>
          </w:tcPr>
          <w:p w:rsidR="00F227FB" w:rsidP="00607502" w:rsidRDefault="00F227FB" w14:paraId="17462477" w14:textId="77777777">
            <w:pPr>
              <w:pStyle w:val="ListParagraph"/>
              <w:ind w:left="0"/>
            </w:pPr>
            <w:r>
              <w:t>Chuỗi ký tự một hoặc nhiều địa chỉ MAC cách nhau bởi dấu phẩy. Ví dụ:</w:t>
            </w:r>
          </w:p>
          <w:p w:rsidRPr="00020A9F" w:rsidR="00F227FB" w:rsidP="00607502" w:rsidRDefault="00F227FB" w14:paraId="78F1B1AF" w14:textId="77777777">
            <w:pPr>
              <w:pStyle w:val="ListParagraph"/>
              <w:ind w:left="0"/>
            </w:pPr>
            <w:r>
              <w:t>A0:65:18:00:01:02,A4:F4:C2:00:01:02</w:t>
            </w:r>
          </w:p>
        </w:tc>
        <w:tc>
          <w:tcPr>
            <w:tcW w:w="1133" w:type="dxa"/>
            <w:tcBorders>
              <w:top w:val="single" w:color="auto" w:sz="4" w:space="0"/>
              <w:left w:val="single" w:color="auto" w:sz="4" w:space="0"/>
              <w:bottom w:val="single" w:color="auto" w:sz="4" w:space="0"/>
              <w:right w:val="single" w:color="auto" w:sz="4" w:space="0"/>
            </w:tcBorders>
          </w:tcPr>
          <w:p w:rsidR="00F227FB" w:rsidP="00607502" w:rsidRDefault="00F227FB" w14:paraId="6B3A7936" w14:textId="77777777">
            <w:pPr>
              <w:pStyle w:val="ListParagraph"/>
              <w:ind w:left="0"/>
            </w:pPr>
            <w:r>
              <w:t>macList</w:t>
            </w:r>
          </w:p>
        </w:tc>
      </w:tr>
      <w:tr w:rsidR="00F227FB" w:rsidTr="006C6448" w14:paraId="0B46102D" w14:textId="77777777">
        <w:trPr>
          <w:trHeight w:val="213"/>
        </w:trPr>
        <w:tc>
          <w:tcPr>
            <w:tcW w:w="682"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35FF2BBA" w14:textId="77777777">
            <w:pPr>
              <w:pStyle w:val="ListParagraph"/>
              <w:ind w:left="0"/>
            </w:pPr>
            <w:r>
              <w:lastRenderedPageBreak/>
              <w:t>2</w:t>
            </w:r>
          </w:p>
        </w:tc>
        <w:tc>
          <w:tcPr>
            <w:tcW w:w="1208"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193D5471" w14:textId="77777777">
            <w:pPr>
              <w:pStyle w:val="ListParagraph"/>
              <w:ind w:left="0"/>
            </w:pPr>
            <w:r>
              <w:t>MAC Address</w:t>
            </w:r>
          </w:p>
        </w:tc>
        <w:tc>
          <w:tcPr>
            <w:tcW w:w="2160"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60DD2CAB" w14:textId="77777777">
            <w:pPr>
              <w:pStyle w:val="ListParagraph"/>
              <w:ind w:left="0"/>
            </w:pPr>
            <w:r>
              <w:t xml:space="preserve">Địa chỉ MAC của từng thiết bị </w:t>
            </w:r>
          </w:p>
        </w:tc>
        <w:tc>
          <w:tcPr>
            <w:tcW w:w="1260"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2007901D" w14:textId="77777777">
            <w:pPr>
              <w:pStyle w:val="ListParagraph"/>
              <w:ind w:left="0"/>
            </w:pPr>
            <w:r>
              <w:t>String</w:t>
            </w:r>
          </w:p>
        </w:tc>
        <w:tc>
          <w:tcPr>
            <w:tcW w:w="2607"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5D3062E7" w14:textId="77777777">
            <w:pPr>
              <w:pStyle w:val="ListParagraph"/>
              <w:ind w:left="0"/>
            </w:pPr>
            <w:r>
              <w:t>Chuỗi ký tự địa chỉ MAC</w:t>
            </w:r>
          </w:p>
        </w:tc>
        <w:tc>
          <w:tcPr>
            <w:tcW w:w="1133"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244F24DE" w14:textId="77777777">
            <w:pPr>
              <w:pStyle w:val="ListParagraph"/>
              <w:ind w:left="0"/>
            </w:pPr>
            <w:r>
              <w:t>macAddr</w:t>
            </w:r>
          </w:p>
        </w:tc>
      </w:tr>
      <w:tr w:rsidR="00F227FB" w:rsidTr="006C6448" w14:paraId="5804CFA3" w14:textId="77777777">
        <w:tc>
          <w:tcPr>
            <w:tcW w:w="682"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19E73251" w14:textId="77777777">
            <w:pPr>
              <w:pStyle w:val="ListParagraph"/>
              <w:ind w:left="0"/>
            </w:pPr>
            <w:r>
              <w:t>3</w:t>
            </w:r>
          </w:p>
        </w:tc>
        <w:tc>
          <w:tcPr>
            <w:tcW w:w="1208" w:type="dxa"/>
            <w:tcBorders>
              <w:top w:val="single" w:color="auto" w:sz="4" w:space="0"/>
              <w:left w:val="single" w:color="auto" w:sz="4" w:space="0"/>
              <w:bottom w:val="single" w:color="auto" w:sz="4" w:space="0"/>
              <w:right w:val="single" w:color="auto" w:sz="4" w:space="0"/>
            </w:tcBorders>
          </w:tcPr>
          <w:p w:rsidRPr="00020A9F" w:rsidR="00F227FB" w:rsidP="00607502" w:rsidRDefault="00F227FB" w14:paraId="55820818" w14:textId="77777777">
            <w:pPr>
              <w:pStyle w:val="ListParagraph"/>
              <w:ind w:left="0"/>
            </w:pPr>
            <w:r>
              <w:t>Status</w:t>
            </w:r>
          </w:p>
        </w:tc>
        <w:tc>
          <w:tcPr>
            <w:tcW w:w="2160" w:type="dxa"/>
            <w:tcBorders>
              <w:top w:val="single" w:color="auto" w:sz="4" w:space="0"/>
              <w:left w:val="single" w:color="auto" w:sz="4" w:space="0"/>
              <w:bottom w:val="single" w:color="auto" w:sz="4" w:space="0"/>
              <w:right w:val="single" w:color="auto" w:sz="4" w:space="0"/>
            </w:tcBorders>
          </w:tcPr>
          <w:p w:rsidR="00F227FB" w:rsidP="00607502" w:rsidRDefault="00F227FB" w14:paraId="787D632C" w14:textId="77777777">
            <w:pPr>
              <w:pStyle w:val="ListParagraph"/>
              <w:ind w:left="0"/>
            </w:pPr>
            <w:r>
              <w:t>Trạng thái xử lý reboot của từng thiết bị</w:t>
            </w:r>
          </w:p>
        </w:tc>
        <w:tc>
          <w:tcPr>
            <w:tcW w:w="1260" w:type="dxa"/>
            <w:tcBorders>
              <w:top w:val="single" w:color="auto" w:sz="4" w:space="0"/>
              <w:left w:val="single" w:color="auto" w:sz="4" w:space="0"/>
              <w:bottom w:val="single" w:color="auto" w:sz="4" w:space="0"/>
              <w:right w:val="single" w:color="auto" w:sz="4" w:space="0"/>
            </w:tcBorders>
          </w:tcPr>
          <w:p w:rsidR="00F227FB" w:rsidP="00607502" w:rsidRDefault="00F227FB" w14:paraId="7D5282BF" w14:textId="77777777">
            <w:pPr>
              <w:pStyle w:val="ListParagraph"/>
              <w:ind w:left="0"/>
            </w:pPr>
          </w:p>
        </w:tc>
        <w:tc>
          <w:tcPr>
            <w:tcW w:w="2607" w:type="dxa"/>
            <w:tcBorders>
              <w:top w:val="single" w:color="auto" w:sz="4" w:space="0"/>
              <w:left w:val="single" w:color="auto" w:sz="4" w:space="0"/>
              <w:bottom w:val="single" w:color="auto" w:sz="4" w:space="0"/>
              <w:right w:val="single" w:color="auto" w:sz="4" w:space="0"/>
            </w:tcBorders>
          </w:tcPr>
          <w:p w:rsidR="00F227FB" w:rsidP="00607502" w:rsidRDefault="00F227FB" w14:paraId="616ECBA7" w14:textId="77777777">
            <w:pPr>
              <w:pStyle w:val="ListParagraph"/>
              <w:ind w:left="0"/>
            </w:pPr>
            <w:r>
              <w:t>Success/Fail</w:t>
            </w:r>
          </w:p>
        </w:tc>
        <w:tc>
          <w:tcPr>
            <w:tcW w:w="1133" w:type="dxa"/>
            <w:tcBorders>
              <w:top w:val="single" w:color="auto" w:sz="4" w:space="0"/>
              <w:left w:val="single" w:color="auto" w:sz="4" w:space="0"/>
              <w:bottom w:val="single" w:color="auto" w:sz="4" w:space="0"/>
              <w:right w:val="single" w:color="auto" w:sz="4" w:space="0"/>
            </w:tcBorders>
          </w:tcPr>
          <w:p w:rsidR="00F227FB" w:rsidP="00607502" w:rsidRDefault="00F227FB" w14:paraId="72879FA7" w14:textId="77777777">
            <w:pPr>
              <w:pStyle w:val="ListParagraph"/>
              <w:ind w:left="0"/>
            </w:pPr>
            <w:r>
              <w:t>status</w:t>
            </w:r>
          </w:p>
        </w:tc>
      </w:tr>
    </w:tbl>
    <w:p w:rsidR="0078036D" w:rsidP="006C6448" w:rsidRDefault="0078036D" w14:paraId="4DB53E42" w14:textId="77777777">
      <w:pPr>
        <w:pStyle w:val="FirstLevelBullet"/>
        <w:numPr>
          <w:ilvl w:val="0"/>
          <w:numId w:val="0"/>
        </w:numPr>
      </w:pPr>
    </w:p>
    <w:p w:rsidR="0078036D" w:rsidRDefault="03D4C700" w14:paraId="348F7BF2" w14:textId="7BCE4960">
      <w:pPr>
        <w:pStyle w:val="Heading2"/>
      </w:pPr>
      <w:bookmarkStart w:name="_Toc113971565" w:id="1205"/>
      <w:r>
        <w:t xml:space="preserve">Tính năng nâng cấp Firmware qua </w:t>
      </w:r>
      <w:r w:rsidR="3C4AA7B0">
        <w:t>Mobile App</w:t>
      </w:r>
      <w:bookmarkEnd w:id="1205"/>
    </w:p>
    <w:tbl>
      <w:tblPr>
        <w:tblStyle w:val="TableGrid"/>
        <w:tblW w:w="0" w:type="auto"/>
        <w:tblLook w:val="04A0" w:firstRow="1" w:lastRow="0" w:firstColumn="1" w:lastColumn="0" w:noHBand="0" w:noVBand="1"/>
      </w:tblPr>
      <w:tblGrid>
        <w:gridCol w:w="1885"/>
        <w:gridCol w:w="7340"/>
      </w:tblGrid>
      <w:tr w:rsidR="0078036D" w:rsidTr="00E5021C" w14:paraId="15CBFE50" w14:textId="77777777">
        <w:tc>
          <w:tcPr>
            <w:tcW w:w="1885" w:type="dxa"/>
          </w:tcPr>
          <w:p w:rsidR="0078036D" w:rsidP="00E5021C" w:rsidRDefault="0078036D" w14:paraId="7F92C3E8" w14:textId="77777777">
            <w:r>
              <w:t>ID</w:t>
            </w:r>
          </w:p>
        </w:tc>
        <w:tc>
          <w:tcPr>
            <w:tcW w:w="7340" w:type="dxa"/>
          </w:tcPr>
          <w:p w:rsidR="0078036D" w:rsidP="00E5021C" w:rsidRDefault="0078036D" w14:paraId="3C72A90C" w14:textId="33E1E216">
            <w:r>
              <w:t>CN-2</w:t>
            </w:r>
            <w:r w:rsidR="000409DA">
              <w:t>2</w:t>
            </w:r>
          </w:p>
        </w:tc>
      </w:tr>
      <w:tr w:rsidR="0078036D" w:rsidTr="00E5021C" w14:paraId="13AC68B9" w14:textId="77777777">
        <w:tc>
          <w:tcPr>
            <w:tcW w:w="1885" w:type="dxa"/>
          </w:tcPr>
          <w:p w:rsidR="0078036D" w:rsidP="00E5021C" w:rsidRDefault="0078036D" w14:paraId="4DE80B71" w14:textId="77777777">
            <w:r>
              <w:t>Name</w:t>
            </w:r>
          </w:p>
        </w:tc>
        <w:tc>
          <w:tcPr>
            <w:tcW w:w="7340" w:type="dxa"/>
          </w:tcPr>
          <w:p w:rsidR="0078036D" w:rsidP="00E5021C" w:rsidRDefault="0078036D" w14:paraId="5A0BD9B9" w14:textId="7BAB235B">
            <w:r>
              <w:t xml:space="preserve">Tính năng nâng cấp Firmware qua </w:t>
            </w:r>
            <w:r w:rsidR="007A6979">
              <w:t>Mobile App</w:t>
            </w:r>
          </w:p>
        </w:tc>
      </w:tr>
      <w:tr w:rsidR="0078036D" w:rsidTr="00E5021C" w14:paraId="596775A8" w14:textId="77777777">
        <w:tc>
          <w:tcPr>
            <w:tcW w:w="1885" w:type="dxa"/>
          </w:tcPr>
          <w:p w:rsidR="0078036D" w:rsidP="00E5021C" w:rsidRDefault="0078036D" w14:paraId="583A44DE" w14:textId="77777777">
            <w:r>
              <w:t>Description</w:t>
            </w:r>
          </w:p>
        </w:tc>
        <w:tc>
          <w:tcPr>
            <w:tcW w:w="7340" w:type="dxa"/>
          </w:tcPr>
          <w:p w:rsidR="0078036D" w:rsidP="00E5021C" w:rsidRDefault="0078036D" w14:paraId="4E70D350" w14:textId="5B2BB317">
            <w:r>
              <w:t xml:space="preserve">Người quản trị điều khiển ONT </w:t>
            </w:r>
            <w:r w:rsidR="00CE2405">
              <w:t>nhận file firmware và thực hiện nâng cấp.</w:t>
            </w:r>
          </w:p>
        </w:tc>
      </w:tr>
      <w:tr w:rsidR="0078036D" w:rsidTr="00E5021C" w14:paraId="1E29B2E3" w14:textId="77777777">
        <w:tc>
          <w:tcPr>
            <w:tcW w:w="1885" w:type="dxa"/>
          </w:tcPr>
          <w:p w:rsidR="0078036D" w:rsidP="00E5021C" w:rsidRDefault="0078036D" w14:paraId="7119A6D0" w14:textId="77777777">
            <w:r>
              <w:t>Actor</w:t>
            </w:r>
          </w:p>
        </w:tc>
        <w:tc>
          <w:tcPr>
            <w:tcW w:w="7340" w:type="dxa"/>
          </w:tcPr>
          <w:p w:rsidR="0078036D" w:rsidP="00E5021C" w:rsidRDefault="0078036D" w14:paraId="00217247" w14:textId="77777777">
            <w:r>
              <w:t>Admin</w:t>
            </w:r>
          </w:p>
        </w:tc>
      </w:tr>
      <w:tr w:rsidR="0078036D" w:rsidTr="00E5021C" w14:paraId="1CC6AA30" w14:textId="77777777">
        <w:tc>
          <w:tcPr>
            <w:tcW w:w="1885" w:type="dxa"/>
          </w:tcPr>
          <w:p w:rsidR="0078036D" w:rsidP="00E5021C" w:rsidRDefault="0078036D" w14:paraId="40C05E92" w14:textId="77777777">
            <w:r>
              <w:t>Pre-condition</w:t>
            </w:r>
          </w:p>
        </w:tc>
        <w:tc>
          <w:tcPr>
            <w:tcW w:w="7340" w:type="dxa"/>
          </w:tcPr>
          <w:p w:rsidR="0078036D" w:rsidP="00E5021C" w:rsidRDefault="0078036D" w14:paraId="2EF8E06E" w14:textId="6F785131">
            <w:r>
              <w:t xml:space="preserve">Thiết bị hoạt động bình thường, </w:t>
            </w:r>
            <w:r w:rsidR="007A6979">
              <w:t>Mobile App</w:t>
            </w:r>
            <w:r>
              <w:t xml:space="preserve"> đã đăng nhập thành công vào thiết bị và được cấp phiên truy nhập</w:t>
            </w:r>
          </w:p>
        </w:tc>
      </w:tr>
      <w:tr w:rsidR="0078036D" w:rsidTr="00E5021C" w14:paraId="18D9612E" w14:textId="77777777">
        <w:tc>
          <w:tcPr>
            <w:tcW w:w="1885" w:type="dxa"/>
          </w:tcPr>
          <w:p w:rsidR="0078036D" w:rsidP="00E5021C" w:rsidRDefault="0078036D" w14:paraId="0C7BBF32" w14:textId="77777777">
            <w:r>
              <w:t>Post-condition</w:t>
            </w:r>
          </w:p>
        </w:tc>
        <w:tc>
          <w:tcPr>
            <w:tcW w:w="7340" w:type="dxa"/>
          </w:tcPr>
          <w:p w:rsidR="0078036D" w:rsidP="00E5021C" w:rsidRDefault="0078036D" w14:paraId="026286C8" w14:textId="75CFBDCF">
            <w:r>
              <w:t xml:space="preserve">Thiết bị phản hồi đầy đủ thông tin cho </w:t>
            </w:r>
            <w:r w:rsidR="007A6979">
              <w:t>Mobile App</w:t>
            </w:r>
            <w:r>
              <w:t xml:space="preserve"> </w:t>
            </w:r>
          </w:p>
        </w:tc>
      </w:tr>
    </w:tbl>
    <w:p w:rsidR="0078036D" w:rsidP="0078036D" w:rsidRDefault="0078036D" w14:paraId="6671CFDE" w14:textId="77777777"/>
    <w:p w:rsidR="0078036D" w:rsidP="0078036D" w:rsidRDefault="0078036D" w14:paraId="3740644C" w14:textId="3DB19587">
      <w:pPr>
        <w:pStyle w:val="Heading3"/>
      </w:pPr>
      <w:bookmarkStart w:name="_Toc113971566" w:id="1206"/>
      <w:r>
        <w:t xml:space="preserve">Usecase – Điều khiển </w:t>
      </w:r>
      <w:r w:rsidR="00CE2405">
        <w:t xml:space="preserve">nâng cấp Firmware qua </w:t>
      </w:r>
      <w:r w:rsidR="007A6979">
        <w:t>Mobile App</w:t>
      </w:r>
      <w:bookmarkEnd w:id="1206"/>
    </w:p>
    <w:tbl>
      <w:tblPr>
        <w:tblStyle w:val="TableGrid"/>
        <w:tblW w:w="0" w:type="auto"/>
        <w:tblLook w:val="04A0" w:firstRow="1" w:lastRow="0" w:firstColumn="1" w:lastColumn="0" w:noHBand="0" w:noVBand="1"/>
      </w:tblPr>
      <w:tblGrid>
        <w:gridCol w:w="1885"/>
        <w:gridCol w:w="7340"/>
      </w:tblGrid>
      <w:tr w:rsidR="0078036D" w:rsidTr="3BF1215F" w14:paraId="6BF21DEF" w14:textId="77777777">
        <w:tc>
          <w:tcPr>
            <w:tcW w:w="1885" w:type="dxa"/>
          </w:tcPr>
          <w:p w:rsidR="0078036D" w:rsidP="00E5021C" w:rsidRDefault="0078036D" w14:paraId="3C54799F" w14:textId="77777777">
            <w:r>
              <w:t>ID</w:t>
            </w:r>
          </w:p>
        </w:tc>
        <w:tc>
          <w:tcPr>
            <w:tcW w:w="7340" w:type="dxa"/>
          </w:tcPr>
          <w:p w:rsidR="0078036D" w:rsidP="00E5021C" w:rsidRDefault="0078036D" w14:paraId="0FCAA394" w14:textId="12A312EB">
            <w:r>
              <w:t>UC-</w:t>
            </w:r>
            <w:r w:rsidR="00EE7D9E">
              <w:t>4</w:t>
            </w:r>
            <w:r w:rsidR="000409DA">
              <w:t>3</w:t>
            </w:r>
          </w:p>
        </w:tc>
      </w:tr>
      <w:tr w:rsidR="0078036D" w:rsidTr="3BF1215F" w14:paraId="729FB3F6" w14:textId="77777777">
        <w:tc>
          <w:tcPr>
            <w:tcW w:w="1885" w:type="dxa"/>
          </w:tcPr>
          <w:p w:rsidR="0078036D" w:rsidP="00E5021C" w:rsidRDefault="0078036D" w14:paraId="42734A5E" w14:textId="77777777">
            <w:r>
              <w:t>Name</w:t>
            </w:r>
          </w:p>
        </w:tc>
        <w:tc>
          <w:tcPr>
            <w:tcW w:w="7340" w:type="dxa"/>
          </w:tcPr>
          <w:p w:rsidR="0078036D" w:rsidP="00E5021C" w:rsidRDefault="0078036D" w14:paraId="5BF8CB64" w14:textId="15198230">
            <w:r>
              <w:t xml:space="preserve">Điều khiển </w:t>
            </w:r>
            <w:r w:rsidR="00CE2405">
              <w:t xml:space="preserve">nâng cấp Firmware qua </w:t>
            </w:r>
            <w:r w:rsidR="007A6979">
              <w:t>Mobile App</w:t>
            </w:r>
          </w:p>
        </w:tc>
      </w:tr>
      <w:tr w:rsidR="0078036D" w:rsidTr="3BF1215F" w14:paraId="6E304780" w14:textId="77777777">
        <w:tc>
          <w:tcPr>
            <w:tcW w:w="1885" w:type="dxa"/>
          </w:tcPr>
          <w:p w:rsidR="0078036D" w:rsidP="00E5021C" w:rsidRDefault="0078036D" w14:paraId="73C7CF23" w14:textId="77777777">
            <w:r>
              <w:t>Description</w:t>
            </w:r>
          </w:p>
        </w:tc>
        <w:tc>
          <w:tcPr>
            <w:tcW w:w="7340" w:type="dxa"/>
          </w:tcPr>
          <w:p w:rsidR="00DF092E" w:rsidP="00DF092E" w:rsidRDefault="00DF092E" w14:paraId="7C0FBC43" w14:textId="4B644A33">
            <w:pPr>
              <w:pStyle w:val="FirstLevelBullet"/>
            </w:pPr>
            <w:r>
              <w:t>Trên Mobile App lựa chọn Firmware để nâng cấp.</w:t>
            </w:r>
          </w:p>
          <w:p w:rsidR="00DF092E" w:rsidRDefault="00DF092E" w14:paraId="1FADB4B8" w14:textId="0CADAAD2">
            <w:pPr>
              <w:pStyle w:val="FirstLevelBullet"/>
            </w:pPr>
            <w:r>
              <w:t>OneLink upload file database lên ONT bằng phương thức HTTP POST.</w:t>
            </w:r>
          </w:p>
          <w:p w:rsidR="00DF092E" w:rsidP="00DF092E" w:rsidRDefault="65C83BE1" w14:paraId="5D6D84AA" w14:textId="509EA19C">
            <w:pPr>
              <w:pStyle w:val="FirstLevelBullet"/>
            </w:pPr>
            <w:r>
              <w:t xml:space="preserve">Mobile App gửi yêu cầu cập nhật Firmware, request với định dạng </w:t>
            </w:r>
            <w:hyperlink w:history="1">
              <w:r w:rsidRPr="3BF1215F">
                <w:rPr>
                  <w:rStyle w:val="Hyperlink"/>
                </w:rPr>
                <w:t>https://&lt;ip&gt;:&lt;port&gt;/onelinkagent</w:t>
              </w:r>
            </w:hyperlink>
            <w:r>
              <w:t xml:space="preserve"> với cookies đi kèm request được quy định trong mục 7.2.1</w:t>
            </w:r>
            <w:r w:rsidR="611F7A8B">
              <w:t>. Mobile App có thể yêu cầu nâng cấp một hoặc nhiều thiết bị trong mạng Mesh. Chỉ cho phép thực hiện nâng cấp một file firmware tại một lần nâng cấp.</w:t>
            </w:r>
          </w:p>
          <w:p w:rsidR="00DF092E" w:rsidP="00DF092E" w:rsidRDefault="00DF092E" w14:paraId="4D876797" w14:textId="6BAA5214">
            <w:pPr>
              <w:pStyle w:val="FirstLevelBullet"/>
            </w:pPr>
            <w:r>
              <w:t xml:space="preserve">ONT nhận yêu cầu </w:t>
            </w:r>
            <w:r w:rsidR="00FE1A5E">
              <w:t>và xử lý:</w:t>
            </w:r>
          </w:p>
          <w:p w:rsidR="00FE1A5E" w:rsidP="006C6448" w:rsidRDefault="00FE1A5E" w14:paraId="001BCC05" w14:textId="43AF1742">
            <w:pPr>
              <w:pStyle w:val="SecondLevelBullet"/>
            </w:pPr>
            <w:r>
              <w:t>Trường hợp Mobile App yêu cầu nâng cấp Firmware cho ONT. ONT kiểm tra tính toàn vẹn của file Firmware với mã MD5 check sum nhận được và kiểm tra tính hợp lệ của file Firmware. ONT phản hồi lại thông tin cho Mobile App trạng thái xử lý yêu cầu thành công hay thất bại.</w:t>
            </w:r>
            <w:r w:rsidR="00D16E99">
              <w:t xml:space="preserve"> Trong quá trình thực hiện nâng cấp Firmware, ONT sẽ thực hiện reboot và phiên đăng nhập hiện tại của Mobile App sẽ không </w:t>
            </w:r>
            <w:r w:rsidR="00D16E99">
              <w:lastRenderedPageBreak/>
              <w:t>còn hiệu lực. Mobile App cần thực hiện thiết lập kết nối lại khi ONT khởi động xong.</w:t>
            </w:r>
          </w:p>
          <w:p w:rsidR="00FE1A5E" w:rsidP="006C6448" w:rsidRDefault="00FE1A5E" w14:paraId="280D3DCD" w14:textId="2FBEE0F2">
            <w:pPr>
              <w:pStyle w:val="SecondLevelBullet"/>
            </w:pPr>
            <w:r>
              <w:t>Trường hợp Mobile App yêu cầu nâng cấp Firmware cho các Mesh Node không phải Master Node:</w:t>
            </w:r>
          </w:p>
          <w:p w:rsidR="00FE1A5E" w:rsidP="006C6448" w:rsidRDefault="00FE1A5E" w14:paraId="48C874E9" w14:textId="77F725A6">
            <w:pPr>
              <w:pStyle w:val="SecondLevelBullet"/>
              <w:numPr>
                <w:ilvl w:val="2"/>
                <w:numId w:val="1"/>
              </w:numPr>
            </w:pPr>
            <w:r>
              <w:t>ONT kiểm tra tính toàn vẹn của file Firmware với mã MD5 check sum. ONT thực hiện gửi yêu cầu download file firmware kèm URL download và MD5 check sum đến các Mesh Node thông qua IEEE1905 stack. ONT đóng vai trò là file server.</w:t>
            </w:r>
          </w:p>
          <w:p w:rsidR="00FE1A5E" w:rsidP="006C6448" w:rsidRDefault="00FE1A5E" w14:paraId="21AAB8C9" w14:textId="14CD425C">
            <w:pPr>
              <w:pStyle w:val="SecondLevelBullet"/>
              <w:numPr>
                <w:ilvl w:val="2"/>
                <w:numId w:val="1"/>
              </w:numPr>
            </w:pPr>
            <w:r>
              <w:t>Các Mesh Node thực hiện download file firmware và trả về cho ONT thông tin trạng thái d</w:t>
            </w:r>
            <w:r w:rsidR="00D16E99">
              <w:t>ownload thành công hay thất bại thông qua IEEE1905 stack.</w:t>
            </w:r>
          </w:p>
          <w:p w:rsidR="00D16E99" w:rsidP="006C6448" w:rsidRDefault="00D16E99" w14:paraId="217770D5" w14:textId="6A8985AA">
            <w:pPr>
              <w:pStyle w:val="SecondLevelBullet"/>
              <w:numPr>
                <w:ilvl w:val="2"/>
                <w:numId w:val="1"/>
              </w:numPr>
            </w:pPr>
            <w:r>
              <w:t>Trường hợp tất cả các Mesh Node trả về cho ONT trạng thái download thành công. ONT sẽ phản hồi Mobile App thông tin việc xử lý nâng cấp Firmware thành công và gửi yêu cầu các Mesh Node nâng cấp Firmware qua IEEE1905 stack.</w:t>
            </w:r>
          </w:p>
          <w:p w:rsidR="00D16E99" w:rsidP="006C6448" w:rsidRDefault="00D16E99" w14:paraId="38D9ABCA" w14:textId="0162F85E">
            <w:pPr>
              <w:pStyle w:val="SecondLevelBullet"/>
              <w:numPr>
                <w:ilvl w:val="2"/>
                <w:numId w:val="1"/>
              </w:numPr>
            </w:pPr>
            <w:r>
              <w:t>Trường hợp có bất kỳ Mesh Node nào trả về cho ONT trạng thái download không thành công, ONT sẽ phản hồi Mobile App thông tin việc xử lý nâng cấp Firmware thất bại kèm trạng thái download của từng Mesh Node và gửi yêu cầu hủy nâng cấp Firmware của các Mesh Node qua IEEE1905 stack.</w:t>
            </w:r>
          </w:p>
          <w:p w:rsidR="003A7D99" w:rsidP="006C6448" w:rsidRDefault="003A7D99" w14:paraId="4CDEE48C" w14:textId="36F1F49F">
            <w:pPr>
              <w:pStyle w:val="SecondLevelBullet"/>
              <w:numPr>
                <w:ilvl w:val="2"/>
                <w:numId w:val="1"/>
              </w:numPr>
            </w:pPr>
            <w:r>
              <w:t>Thời gian timeout cho việc phản hồi kết quả download file firmware từ Mesh Node là 60s. Nếu ONT không nhận được phản hồi trong thời gian này, ONT sẽ tự ghi nhận thông tin trạng thái download của Mesh Node là thất bại.</w:t>
            </w:r>
          </w:p>
          <w:p w:rsidR="0078036D" w:rsidRDefault="007823ED" w14:paraId="289EC675" w14:textId="31C7130B">
            <w:pPr>
              <w:pStyle w:val="FirstLevelBullet"/>
            </w:pPr>
            <w:r>
              <w:t>Chi tiết đặc tả các bản tin IEEE1905 trong phần phụ lục 8.3 và 8.4.</w:t>
            </w:r>
          </w:p>
        </w:tc>
      </w:tr>
      <w:tr w:rsidR="0078036D" w:rsidTr="3BF1215F" w14:paraId="0F3E9565" w14:textId="77777777">
        <w:tc>
          <w:tcPr>
            <w:tcW w:w="1885" w:type="dxa"/>
          </w:tcPr>
          <w:p w:rsidR="0078036D" w:rsidP="00E5021C" w:rsidRDefault="0078036D" w14:paraId="4D33E0E7" w14:textId="77777777">
            <w:r>
              <w:lastRenderedPageBreak/>
              <w:t>Actor</w:t>
            </w:r>
          </w:p>
        </w:tc>
        <w:tc>
          <w:tcPr>
            <w:tcW w:w="7340" w:type="dxa"/>
          </w:tcPr>
          <w:p w:rsidR="0078036D" w:rsidP="00E5021C" w:rsidRDefault="0078036D" w14:paraId="5A47CADE" w14:textId="77777777">
            <w:r>
              <w:t>Admin</w:t>
            </w:r>
          </w:p>
        </w:tc>
      </w:tr>
      <w:tr w:rsidR="0078036D" w:rsidTr="3BF1215F" w14:paraId="51F9CE9D" w14:textId="77777777">
        <w:tc>
          <w:tcPr>
            <w:tcW w:w="1885" w:type="dxa"/>
          </w:tcPr>
          <w:p w:rsidR="0078036D" w:rsidP="00E5021C" w:rsidRDefault="0078036D" w14:paraId="6EF608FF" w14:textId="77777777">
            <w:r>
              <w:t>Pre-condition</w:t>
            </w:r>
          </w:p>
        </w:tc>
        <w:tc>
          <w:tcPr>
            <w:tcW w:w="7340" w:type="dxa"/>
          </w:tcPr>
          <w:p w:rsidR="0078036D" w:rsidP="00E5021C" w:rsidRDefault="0078036D" w14:paraId="6FC41F83" w14:textId="3D326DCE">
            <w:r>
              <w:t xml:space="preserve">Thiết bị hoạt động bình thường, </w:t>
            </w:r>
            <w:r w:rsidR="007A6979">
              <w:t>Mobile App</w:t>
            </w:r>
            <w:r>
              <w:t xml:space="preserve"> đã đăng nhập thành công vào thiết bị và được cấp phiên truy nhập</w:t>
            </w:r>
          </w:p>
        </w:tc>
      </w:tr>
      <w:tr w:rsidR="0078036D" w:rsidTr="3BF1215F" w14:paraId="6027F996" w14:textId="77777777">
        <w:tc>
          <w:tcPr>
            <w:tcW w:w="1885" w:type="dxa"/>
          </w:tcPr>
          <w:p w:rsidR="0078036D" w:rsidP="00E5021C" w:rsidRDefault="0078036D" w14:paraId="777837C5" w14:textId="77777777">
            <w:r>
              <w:t>Post-condition</w:t>
            </w:r>
          </w:p>
        </w:tc>
        <w:tc>
          <w:tcPr>
            <w:tcW w:w="7340" w:type="dxa"/>
          </w:tcPr>
          <w:p w:rsidR="0078036D" w:rsidP="00E5021C" w:rsidRDefault="0078036D" w14:paraId="5A007F7E" w14:textId="52AB4563">
            <w:r>
              <w:t xml:space="preserve">Thiết bị phản hồi đầy đủ các thông tin cho </w:t>
            </w:r>
            <w:r w:rsidR="007A6979">
              <w:t>Mobile App</w:t>
            </w:r>
          </w:p>
        </w:tc>
      </w:tr>
    </w:tbl>
    <w:p w:rsidRPr="00A13CE7" w:rsidR="0078036D" w:rsidP="0078036D" w:rsidRDefault="0078036D" w14:paraId="789ED026" w14:textId="77777777"/>
    <w:p w:rsidR="0078036D" w:rsidP="0078036D" w:rsidRDefault="0078036D" w14:paraId="7FA427C7" w14:textId="77777777">
      <w:pPr>
        <w:rPr>
          <w:b/>
          <w:bCs/>
        </w:rPr>
      </w:pPr>
      <w:r w:rsidRPr="003C44BD">
        <w:rPr>
          <w:b/>
          <w:bCs/>
        </w:rPr>
        <w:t>Luồng dữ liệu:</w:t>
      </w:r>
    </w:p>
    <w:p w:rsidR="00881A01" w:rsidP="002611CE" w:rsidRDefault="00FE1A5E" w14:paraId="7FFAF010" w14:textId="0F91C0BB">
      <w:pPr>
        <w:pStyle w:val="ANSVNormal1"/>
        <w:keepNext/>
        <w:jc w:val="center"/>
      </w:pPr>
      <w:r w:rsidRPr="00FE1A5E">
        <w:lastRenderedPageBreak/>
        <w:drawing>
          <wp:inline distT="0" distB="0" distL="0" distR="0" wp14:anchorId="34886D8A" wp14:editId="2D3CA8B4">
            <wp:extent cx="5864225" cy="2396514"/>
            <wp:effectExtent l="0" t="0" r="3175" b="3810"/>
            <wp:docPr id="18" name="Picture 18" descr="C:\Users\toantk\Downloads\onelink_new-Update 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antk\Downloads\onelink_new-Update FW.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864225" cy="2396514"/>
                    </a:xfrm>
                    <a:prstGeom prst="rect">
                      <a:avLst/>
                    </a:prstGeom>
                    <a:noFill/>
                    <a:ln>
                      <a:noFill/>
                    </a:ln>
                  </pic:spPr>
                </pic:pic>
              </a:graphicData>
            </a:graphic>
          </wp:inline>
        </w:drawing>
      </w:r>
    </w:p>
    <w:p w:rsidR="00713AD3" w:rsidP="006C6448" w:rsidRDefault="00881A01" w14:paraId="40B3933D" w14:textId="513141F2">
      <w:pPr>
        <w:pStyle w:val="Caption"/>
      </w:pPr>
      <w:bookmarkStart w:name="_Toc113971683" w:id="120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41</w:t>
      </w:r>
      <w:r>
        <w:fldChar w:fldCharType="end"/>
      </w:r>
      <w:r>
        <w:t xml:space="preserve"> Luồng điều khiển nâng cấp Firmware qua Mobile App</w:t>
      </w:r>
      <w:bookmarkEnd w:id="1207"/>
    </w:p>
    <w:p w:rsidR="0078036D" w:rsidP="0078036D" w:rsidRDefault="00F02801" w14:paraId="138DB86F" w14:textId="792C7FF3">
      <w:pPr>
        <w:rPr>
          <w:b/>
          <w:bCs/>
        </w:rPr>
      </w:pPr>
      <w:r>
        <w:rPr>
          <w:b/>
          <w:bCs/>
        </w:rPr>
        <w:t xml:space="preserve">Cấu trúc payload </w:t>
      </w:r>
      <w:r w:rsidRPr="00AB6FAB" w:rsidR="0078036D">
        <w:rPr>
          <w:b/>
          <w:bCs/>
        </w:rPr>
        <w:t>của bản tin:</w:t>
      </w:r>
    </w:p>
    <w:p w:rsidR="00845D04" w:rsidP="00845D04" w:rsidRDefault="00845D04" w14:paraId="7EDC7631" w14:textId="77777777">
      <w:pPr>
        <w:pStyle w:val="FirstLevelBullet"/>
        <w:numPr>
          <w:ilvl w:val="0"/>
          <w:numId w:val="9"/>
        </w:numPr>
      </w:pPr>
      <w:r>
        <w:t>HTTP header để upload file bằng phương thức HTTP POST:</w:t>
      </w:r>
    </w:p>
    <w:p w:rsidR="00845D04" w:rsidP="00845D04" w:rsidRDefault="00845D04" w14:paraId="6AAF3AA5" w14:textId="77777777">
      <w:pPr>
        <w:pStyle w:val="FirstLevelBullet"/>
        <w:numPr>
          <w:ilvl w:val="0"/>
          <w:numId w:val="0"/>
        </w:numPr>
        <w:ind w:left="720"/>
      </w:pPr>
      <w:r w:rsidRPr="004C74D1">
        <w:t xml:space="preserve">POST </w:t>
      </w:r>
      <w:r>
        <w:t>&lt;URI&gt;</w:t>
      </w:r>
      <w:r w:rsidRPr="004C74D1">
        <w:t xml:space="preserve"> HTTP/1.1</w:t>
      </w:r>
    </w:p>
    <w:p w:rsidR="00845D04" w:rsidP="00845D04" w:rsidRDefault="00845D04" w14:paraId="5F69CE17" w14:textId="77777777">
      <w:pPr>
        <w:pStyle w:val="FirstLevelBullet"/>
        <w:numPr>
          <w:ilvl w:val="0"/>
          <w:numId w:val="0"/>
        </w:numPr>
        <w:ind w:left="720"/>
      </w:pPr>
      <w:r w:rsidRPr="004C74D1">
        <w:t>Host</w:t>
      </w:r>
      <w:r>
        <w:t>: &lt;IP&gt;:&lt;PORT&gt;</w:t>
      </w:r>
    </w:p>
    <w:p w:rsidR="00845D04" w:rsidP="00845D04" w:rsidRDefault="00845D04" w14:paraId="791435BF" w14:textId="77777777">
      <w:pPr>
        <w:pStyle w:val="FirstLevelBullet"/>
        <w:numPr>
          <w:ilvl w:val="0"/>
          <w:numId w:val="0"/>
        </w:numPr>
        <w:ind w:left="720"/>
      </w:pPr>
      <w:r w:rsidRPr="004C74D1">
        <w:t>Accept: */*</w:t>
      </w:r>
    </w:p>
    <w:p w:rsidR="00845D04" w:rsidP="00845D04" w:rsidRDefault="00845D04" w14:paraId="175EE816" w14:textId="77777777">
      <w:pPr>
        <w:pStyle w:val="FirstLevelBullet"/>
        <w:numPr>
          <w:ilvl w:val="0"/>
          <w:numId w:val="0"/>
        </w:numPr>
        <w:ind w:left="720"/>
      </w:pPr>
      <w:r w:rsidRPr="004C74D1">
        <w:t>Content-Type: application/octet-stream</w:t>
      </w:r>
    </w:p>
    <w:p w:rsidR="00845D04" w:rsidP="00845D04" w:rsidRDefault="00845D04" w14:paraId="2EFA45AC" w14:textId="77777777">
      <w:pPr>
        <w:pStyle w:val="FirstLevelBullet"/>
        <w:numPr>
          <w:ilvl w:val="0"/>
          <w:numId w:val="0"/>
        </w:numPr>
        <w:ind w:left="720"/>
      </w:pPr>
      <w:r>
        <w:t>Content-Length: &lt;database’s file size (in bytes)&gt;</w:t>
      </w:r>
    </w:p>
    <w:p w:rsidR="00845D04" w:rsidP="00845D04" w:rsidRDefault="00845D04" w14:paraId="524F9B5E" w14:textId="77777777">
      <w:pPr>
        <w:pStyle w:val="FirstLevelBullet"/>
        <w:numPr>
          <w:ilvl w:val="0"/>
          <w:numId w:val="0"/>
        </w:numPr>
        <w:ind w:left="720"/>
      </w:pPr>
    </w:p>
    <w:p w:rsidR="00845D04" w:rsidP="006C6448" w:rsidRDefault="1DF2EAD9" w14:paraId="30619A5F" w14:textId="5DBDCEAD">
      <w:pPr>
        <w:pStyle w:val="FirstLevelBullet"/>
        <w:numPr>
          <w:ilvl w:val="0"/>
          <w:numId w:val="0"/>
        </w:numPr>
        <w:ind w:left="720"/>
      </w:pPr>
      <w:r>
        <w:t>URI: /onelinkagent/files/“&lt;firmware’s file name&gt;”</w:t>
      </w:r>
    </w:p>
    <w:p w:rsidRPr="006C6448" w:rsidR="0078036D" w:rsidP="0078036D" w:rsidRDefault="00713AD3" w14:paraId="3EE94747" w14:textId="3B357461">
      <w:pPr>
        <w:pStyle w:val="FirstLevelBullet"/>
        <w:numPr>
          <w:ilvl w:val="0"/>
          <w:numId w:val="9"/>
        </w:numPr>
        <w:rPr>
          <w:b/>
        </w:rPr>
      </w:pPr>
      <w:r w:rsidRPr="006C6448">
        <w:rPr>
          <w:b/>
        </w:rPr>
        <w:t xml:space="preserve">Update </w:t>
      </w:r>
      <w:r w:rsidRPr="006C6448" w:rsidR="000236A8">
        <w:rPr>
          <w:b/>
        </w:rPr>
        <w:t>Firmware</w:t>
      </w:r>
      <w:r w:rsidRPr="006C6448" w:rsidR="0078036D">
        <w:rPr>
          <w:b/>
        </w:rPr>
        <w:t xml:space="preserve"> Request:</w:t>
      </w:r>
    </w:p>
    <w:p w:rsidR="00845D04" w:rsidP="00466FAB" w:rsidRDefault="0078036D" w14:paraId="09DF29CC" w14:textId="439EA618">
      <w:pPr>
        <w:pStyle w:val="ListParagraph"/>
        <w:ind w:firstLine="360"/>
      </w:pPr>
      <w:r>
        <w:t>{“action” : “</w:t>
      </w:r>
      <w:r w:rsidR="000236A8">
        <w:t>upgradeFirmware</w:t>
      </w:r>
      <w:r>
        <w:t>”</w:t>
      </w:r>
      <w:r w:rsidR="00466FAB">
        <w:t xml:space="preserve">, </w:t>
      </w:r>
    </w:p>
    <w:p w:rsidR="009A5BE8" w:rsidP="00466FAB" w:rsidRDefault="009A5BE8" w14:paraId="3856B3BF" w14:textId="5896EAD3">
      <w:pPr>
        <w:pStyle w:val="ListParagraph"/>
        <w:ind w:firstLine="360"/>
      </w:pPr>
      <w:r>
        <w:t xml:space="preserve">  “macList” : “&lt;macList&gt;”,</w:t>
      </w:r>
    </w:p>
    <w:p w:rsidR="00845D04" w:rsidP="00466FAB" w:rsidRDefault="00845D04" w14:paraId="04D06463" w14:textId="50752597">
      <w:pPr>
        <w:pStyle w:val="ListParagraph"/>
        <w:ind w:firstLine="360"/>
        <w:rPr>
          <w:rFonts w:eastAsia="Calibri" w:cs="Segoe UI"/>
          <w:szCs w:val="26"/>
        </w:rPr>
      </w:pPr>
      <w:r>
        <w:rPr>
          <w:rFonts w:eastAsia="Calibri" w:cs="Segoe UI"/>
          <w:szCs w:val="26"/>
        </w:rPr>
        <w:t xml:space="preserve">  “</w:t>
      </w:r>
      <w:r w:rsidR="001D1AEB">
        <w:rPr>
          <w:rFonts w:eastAsia="Calibri" w:cs="Segoe UI"/>
          <w:szCs w:val="26"/>
        </w:rPr>
        <w:t>f</w:t>
      </w:r>
      <w:r>
        <w:rPr>
          <w:rFonts w:eastAsia="Calibri" w:cs="Segoe UI"/>
          <w:szCs w:val="26"/>
        </w:rPr>
        <w:t>ile</w:t>
      </w:r>
      <w:r w:rsidR="001D1AEB">
        <w:rPr>
          <w:rFonts w:eastAsia="Calibri" w:cs="Segoe UI"/>
          <w:szCs w:val="26"/>
        </w:rPr>
        <w:t>N</w:t>
      </w:r>
      <w:r>
        <w:rPr>
          <w:rFonts w:eastAsia="Calibri" w:cs="Segoe UI"/>
          <w:szCs w:val="26"/>
        </w:rPr>
        <w:t>ame”: “&lt;firmware</w:t>
      </w:r>
      <w:r w:rsidRPr="000B461F">
        <w:rPr>
          <w:rFonts w:eastAsia="Calibri" w:cs="Segoe UI"/>
          <w:szCs w:val="26"/>
        </w:rPr>
        <w:t>’s file name&gt;”,</w:t>
      </w:r>
    </w:p>
    <w:p w:rsidR="009A5BE8" w:rsidP="00466FAB" w:rsidRDefault="009A5BE8" w14:paraId="47B57161" w14:textId="254106A1">
      <w:pPr>
        <w:pStyle w:val="ListParagraph"/>
        <w:ind w:firstLine="360"/>
      </w:pPr>
      <w:r>
        <w:rPr>
          <w:rFonts w:eastAsia="Calibri" w:cs="Segoe UI"/>
          <w:szCs w:val="26"/>
        </w:rPr>
        <w:t xml:space="preserve">  </w:t>
      </w:r>
      <w:r w:rsidRPr="00C11B58">
        <w:t>“</w:t>
      </w:r>
      <w:r w:rsidR="001D1AEB">
        <w:t>m</w:t>
      </w:r>
      <w:r>
        <w:t>d5sum”: “&lt;</w:t>
      </w:r>
      <w:r w:rsidR="001D1AEB">
        <w:t>md5sum</w:t>
      </w:r>
      <w:r>
        <w:t>&gt;”,</w:t>
      </w:r>
    </w:p>
    <w:p w:rsidR="0078036D" w:rsidP="00466FAB" w:rsidRDefault="00845D04" w14:paraId="1660372D" w14:textId="226DF6F5">
      <w:pPr>
        <w:pStyle w:val="ListParagraph"/>
        <w:ind w:firstLine="360"/>
      </w:pPr>
      <w:r>
        <w:t xml:space="preserve">  </w:t>
      </w:r>
      <w:r w:rsidR="00466FAB">
        <w:t xml:space="preserve">“requestId” : </w:t>
      </w:r>
      <w:r w:rsidR="003E0981">
        <w:t>&lt;requestId&gt;</w:t>
      </w:r>
      <w:r w:rsidR="0078036D">
        <w:t>}</w:t>
      </w:r>
    </w:p>
    <w:p w:rsidRPr="006C6448" w:rsidR="0078036D" w:rsidP="0078036D" w:rsidRDefault="000236A8" w14:paraId="04317EA9" w14:textId="1CC1970E">
      <w:pPr>
        <w:pStyle w:val="FirstLevelBullet"/>
        <w:numPr>
          <w:ilvl w:val="0"/>
          <w:numId w:val="9"/>
        </w:numPr>
        <w:rPr>
          <w:b/>
        </w:rPr>
      </w:pPr>
      <w:r w:rsidRPr="006C6448">
        <w:rPr>
          <w:b/>
        </w:rPr>
        <w:t xml:space="preserve">Upgrade Firmware </w:t>
      </w:r>
      <w:r w:rsidRPr="006C6448" w:rsidR="0078036D">
        <w:rPr>
          <w:b/>
        </w:rPr>
        <w:t>Response:</w:t>
      </w:r>
    </w:p>
    <w:p w:rsidR="0078036D" w:rsidP="0078036D" w:rsidRDefault="00DE5CD4" w14:paraId="79D4CD8B" w14:textId="0CBE84AF">
      <w:pPr>
        <w:pStyle w:val="FirstLevelBullet"/>
        <w:numPr>
          <w:ilvl w:val="1"/>
          <w:numId w:val="9"/>
        </w:numPr>
      </w:pPr>
      <w:r>
        <w:t>Xử lý</w:t>
      </w:r>
      <w:r w:rsidR="00713AD3">
        <w:t xml:space="preserve"> Request Upgrade Firmware </w:t>
      </w:r>
      <w:r w:rsidR="0078036D">
        <w:t>thành công:</w:t>
      </w:r>
    </w:p>
    <w:p w:rsidR="0078036D" w:rsidP="0078036D" w:rsidRDefault="0078036D" w14:paraId="73DE3784" w14:textId="77777777">
      <w:pPr>
        <w:pStyle w:val="FirstLevelBullet"/>
        <w:numPr>
          <w:ilvl w:val="0"/>
          <w:numId w:val="0"/>
        </w:numPr>
        <w:ind w:left="1080"/>
      </w:pPr>
      <w:r>
        <w:t>{</w:t>
      </w:r>
    </w:p>
    <w:p w:rsidR="0078036D" w:rsidP="0078036D" w:rsidRDefault="0078036D" w14:paraId="2F04C40E" w14:textId="77777777">
      <w:pPr>
        <w:pStyle w:val="FirstLevelBullet"/>
        <w:numPr>
          <w:ilvl w:val="0"/>
          <w:numId w:val="0"/>
        </w:numPr>
        <w:ind w:left="1080"/>
      </w:pPr>
      <w:r>
        <w:t>"status": 0,</w:t>
      </w:r>
    </w:p>
    <w:p w:rsidR="0078036D" w:rsidP="0078036D" w:rsidRDefault="00B94824" w14:paraId="64E225B9" w14:textId="396E781C">
      <w:pPr>
        <w:pStyle w:val="FirstLevelBullet"/>
        <w:numPr>
          <w:ilvl w:val="0"/>
          <w:numId w:val="0"/>
        </w:numPr>
        <w:ind w:left="1080"/>
      </w:pPr>
      <w:r>
        <w:t>“message”: “</w:t>
      </w:r>
      <w:r w:rsidR="00840E19">
        <w:t>Success</w:t>
      </w:r>
      <w:r>
        <w:t>”</w:t>
      </w:r>
      <w:r w:rsidR="0078036D">
        <w:t>,</w:t>
      </w:r>
    </w:p>
    <w:p w:rsidR="00466FAB" w:rsidP="00466FAB" w:rsidRDefault="00466FAB" w14:paraId="7977EB1E" w14:textId="1685DD09">
      <w:pPr>
        <w:pStyle w:val="ListParagraph"/>
        <w:ind w:firstLine="360"/>
      </w:pPr>
      <w:r>
        <w:t xml:space="preserve">“requestId” : </w:t>
      </w:r>
      <w:r w:rsidR="003E0981">
        <w:t>&lt;requestId&gt;</w:t>
      </w:r>
      <w:r>
        <w:t>,</w:t>
      </w:r>
    </w:p>
    <w:p w:rsidR="0078036D" w:rsidP="0078036D" w:rsidRDefault="0078036D" w14:paraId="52CE25D6" w14:textId="3778EAE7">
      <w:pPr>
        <w:pStyle w:val="FirstLevelBullet"/>
        <w:numPr>
          <w:ilvl w:val="0"/>
          <w:numId w:val="0"/>
        </w:numPr>
        <w:ind w:left="1080"/>
      </w:pPr>
      <w:r>
        <w:t>"data": {</w:t>
      </w:r>
    </w:p>
    <w:p w:rsidR="00DE5CD4" w:rsidP="006C6448" w:rsidRDefault="6FD64041" w14:paraId="6254F93B" w14:textId="76E7053C">
      <w:pPr>
        <w:pStyle w:val="FirstLevelBullet"/>
        <w:numPr>
          <w:ilvl w:val="0"/>
          <w:numId w:val="0"/>
        </w:numPr>
        <w:ind w:left="1800" w:firstLine="360"/>
      </w:pPr>
      <w:r>
        <w:t>“action” : “upgradeFirmware”,</w:t>
      </w:r>
    </w:p>
    <w:p w:rsidR="00DE5CD4" w:rsidP="00DE5CD4" w:rsidRDefault="00DE5CD4" w14:paraId="70EA49DC" w14:textId="77777777">
      <w:pPr>
        <w:pStyle w:val="FirstLevelBullet"/>
        <w:numPr>
          <w:ilvl w:val="0"/>
          <w:numId w:val="0"/>
        </w:numPr>
        <w:ind w:left="1080"/>
      </w:pPr>
      <w:r>
        <w:tab/>
      </w:r>
      <w:r>
        <w:tab/>
      </w:r>
      <w:r>
        <w:t>“results” : [</w:t>
      </w:r>
    </w:p>
    <w:p w:rsidR="00DE5CD4" w:rsidP="00DE5CD4" w:rsidRDefault="00DE5CD4" w14:paraId="67207FAB" w14:textId="77777777">
      <w:pPr>
        <w:pStyle w:val="FirstLevelBullet"/>
        <w:numPr>
          <w:ilvl w:val="0"/>
          <w:numId w:val="0"/>
        </w:numPr>
        <w:ind w:left="1080"/>
      </w:pPr>
      <w:r>
        <w:tab/>
      </w:r>
      <w:r>
        <w:tab/>
      </w:r>
      <w:r>
        <w:tab/>
      </w:r>
      <w:r>
        <w:tab/>
      </w:r>
      <w:r>
        <w:t>{</w:t>
      </w:r>
    </w:p>
    <w:p w:rsidR="00DE5CD4" w:rsidP="00DE5CD4" w:rsidRDefault="00DE5CD4" w14:paraId="64CEC1F9" w14:textId="77777777">
      <w:pPr>
        <w:pStyle w:val="FirstLevelBullet"/>
        <w:numPr>
          <w:ilvl w:val="0"/>
          <w:numId w:val="0"/>
        </w:numPr>
        <w:ind w:left="2880" w:firstLine="720"/>
      </w:pPr>
      <w:r>
        <w:lastRenderedPageBreak/>
        <w:tab/>
      </w:r>
      <w:r>
        <w:t>“macAddr” : “&lt;macAddr &gt;”,</w:t>
      </w:r>
    </w:p>
    <w:p w:rsidR="00DE5CD4" w:rsidP="00DE5CD4" w:rsidRDefault="00DE5CD4" w14:paraId="6AF45B26" w14:textId="77777777">
      <w:pPr>
        <w:pStyle w:val="FirstLevelBullet"/>
        <w:numPr>
          <w:ilvl w:val="0"/>
          <w:numId w:val="0"/>
        </w:numPr>
        <w:ind w:left="2880" w:firstLine="720"/>
      </w:pPr>
      <w:r>
        <w:tab/>
      </w:r>
      <w:r>
        <w:t>“status” : “&lt;status &gt;”</w:t>
      </w:r>
    </w:p>
    <w:p w:rsidR="00DE5CD4" w:rsidP="00DE5CD4" w:rsidRDefault="00DE5CD4" w14:paraId="3B59BE03" w14:textId="77777777">
      <w:pPr>
        <w:pStyle w:val="FirstLevelBullet"/>
        <w:numPr>
          <w:ilvl w:val="0"/>
          <w:numId w:val="0"/>
        </w:numPr>
        <w:ind w:left="2880" w:firstLine="720"/>
      </w:pPr>
      <w:r>
        <w:t>},</w:t>
      </w:r>
    </w:p>
    <w:p w:rsidR="00DE5CD4" w:rsidP="00DE5CD4" w:rsidRDefault="00DE5CD4" w14:paraId="7CDB40A5" w14:textId="77777777">
      <w:pPr>
        <w:pStyle w:val="FirstLevelBullet"/>
        <w:numPr>
          <w:ilvl w:val="0"/>
          <w:numId w:val="0"/>
        </w:numPr>
        <w:ind w:left="3240" w:firstLine="360"/>
      </w:pPr>
      <w:r>
        <w:t>{</w:t>
      </w:r>
    </w:p>
    <w:p w:rsidR="00DE5CD4" w:rsidP="00DE5CD4" w:rsidRDefault="00DE5CD4" w14:paraId="024BE5B1" w14:textId="77777777">
      <w:pPr>
        <w:pStyle w:val="FirstLevelBullet"/>
        <w:numPr>
          <w:ilvl w:val="0"/>
          <w:numId w:val="0"/>
        </w:numPr>
        <w:ind w:left="2880" w:firstLine="720"/>
      </w:pPr>
      <w:r>
        <w:tab/>
      </w:r>
      <w:r>
        <w:t>“macAddr” : “&lt;macAddr &gt;”,</w:t>
      </w:r>
    </w:p>
    <w:p w:rsidR="00DE5CD4" w:rsidP="00DE5CD4" w:rsidRDefault="00DE5CD4" w14:paraId="34B77292" w14:textId="77777777">
      <w:pPr>
        <w:pStyle w:val="FirstLevelBullet"/>
        <w:numPr>
          <w:ilvl w:val="0"/>
          <w:numId w:val="0"/>
        </w:numPr>
        <w:ind w:left="2880" w:firstLine="720"/>
      </w:pPr>
      <w:r>
        <w:tab/>
      </w:r>
      <w:r>
        <w:t>“status” : “&lt;status &gt;”</w:t>
      </w:r>
    </w:p>
    <w:p w:rsidR="00DE5CD4" w:rsidP="00DE5CD4" w:rsidRDefault="00DE5CD4" w14:paraId="7CB31884" w14:textId="77777777">
      <w:pPr>
        <w:pStyle w:val="FirstLevelBullet"/>
        <w:numPr>
          <w:ilvl w:val="0"/>
          <w:numId w:val="0"/>
        </w:numPr>
        <w:ind w:left="2880" w:firstLine="720"/>
      </w:pPr>
      <w:r>
        <w:t>},</w:t>
      </w:r>
    </w:p>
    <w:p w:rsidR="00DE5CD4" w:rsidP="00DE5CD4" w:rsidRDefault="00DE5CD4" w14:paraId="7DC069C0" w14:textId="77777777">
      <w:pPr>
        <w:pStyle w:val="FirstLevelBullet"/>
        <w:numPr>
          <w:ilvl w:val="0"/>
          <w:numId w:val="0"/>
        </w:numPr>
        <w:ind w:left="2880" w:firstLine="720"/>
      </w:pPr>
      <w:r>
        <w:t>…</w:t>
      </w:r>
    </w:p>
    <w:p w:rsidR="00DE5CD4" w:rsidP="00DE5CD4" w:rsidRDefault="00DE5CD4" w14:paraId="59A5D6DF" w14:textId="77777777">
      <w:pPr>
        <w:pStyle w:val="FirstLevelBullet"/>
        <w:numPr>
          <w:ilvl w:val="0"/>
          <w:numId w:val="0"/>
        </w:numPr>
        <w:ind w:left="3240" w:firstLine="360"/>
      </w:pPr>
      <w:r>
        <w:t>]</w:t>
      </w:r>
    </w:p>
    <w:p w:rsidR="009A5BE8" w:rsidP="0078036D" w:rsidRDefault="009A5BE8" w14:paraId="34D86BD2" w14:textId="77777777">
      <w:pPr>
        <w:pStyle w:val="FirstLevelBullet"/>
        <w:numPr>
          <w:ilvl w:val="0"/>
          <w:numId w:val="0"/>
        </w:numPr>
        <w:ind w:left="1080"/>
      </w:pPr>
    </w:p>
    <w:p w:rsidR="0078036D" w:rsidP="0078036D" w:rsidRDefault="0078036D" w14:paraId="498E77B4" w14:textId="77777777">
      <w:pPr>
        <w:pStyle w:val="FirstLevelBullet"/>
        <w:numPr>
          <w:ilvl w:val="0"/>
          <w:numId w:val="0"/>
        </w:numPr>
        <w:ind w:left="1080"/>
      </w:pPr>
      <w:r>
        <w:t>}</w:t>
      </w:r>
    </w:p>
    <w:p w:rsidR="0078036D" w:rsidP="0078036D" w:rsidRDefault="0078036D" w14:paraId="799322FB" w14:textId="77777777">
      <w:pPr>
        <w:pStyle w:val="FirstLevelBullet"/>
        <w:numPr>
          <w:ilvl w:val="0"/>
          <w:numId w:val="0"/>
        </w:numPr>
        <w:ind w:left="1080"/>
      </w:pPr>
      <w:r>
        <w:t>}</w:t>
      </w:r>
    </w:p>
    <w:p w:rsidR="0078036D" w:rsidP="0078036D" w:rsidRDefault="00713AD3" w14:paraId="1CB1FB49" w14:textId="64452313">
      <w:pPr>
        <w:pStyle w:val="FirstLevelBullet"/>
        <w:numPr>
          <w:ilvl w:val="0"/>
          <w:numId w:val="10"/>
        </w:numPr>
      </w:pPr>
      <w:r>
        <w:t>Request Upgrade Firmware có lỗi</w:t>
      </w:r>
      <w:r w:rsidR="0078036D">
        <w:t>:</w:t>
      </w:r>
    </w:p>
    <w:p w:rsidR="0078036D" w:rsidP="0078036D" w:rsidRDefault="0078036D" w14:paraId="7301DBFC" w14:textId="77777777">
      <w:pPr>
        <w:pStyle w:val="FirstLevelBullet"/>
        <w:numPr>
          <w:ilvl w:val="0"/>
          <w:numId w:val="0"/>
        </w:numPr>
        <w:ind w:left="1080"/>
      </w:pPr>
      <w:r>
        <w:t>{</w:t>
      </w:r>
    </w:p>
    <w:p w:rsidR="0078036D" w:rsidP="0078036D" w:rsidRDefault="00183521" w14:paraId="296142CB" w14:textId="325F8BC1">
      <w:pPr>
        <w:pStyle w:val="FirstLevelBullet"/>
        <w:numPr>
          <w:ilvl w:val="0"/>
          <w:numId w:val="0"/>
        </w:numPr>
        <w:ind w:left="720" w:firstLine="360"/>
      </w:pPr>
      <w:r>
        <w:t>“status”: &lt;ErrorCode&gt;</w:t>
      </w:r>
      <w:r w:rsidR="0078036D">
        <w:t>,</w:t>
      </w:r>
    </w:p>
    <w:p w:rsidR="0078036D" w:rsidP="0078036D" w:rsidRDefault="00B94824" w14:paraId="134C1D1F" w14:textId="3FBB6EC9">
      <w:pPr>
        <w:pStyle w:val="FirstLevelBullet"/>
        <w:numPr>
          <w:ilvl w:val="0"/>
          <w:numId w:val="0"/>
        </w:numPr>
        <w:ind w:left="1080"/>
      </w:pPr>
      <w:r>
        <w:t>“message”: “&lt;message&gt;”</w:t>
      </w:r>
      <w:r w:rsidR="0078036D">
        <w:t>,</w:t>
      </w:r>
    </w:p>
    <w:p w:rsidR="00466FAB" w:rsidP="00466FAB" w:rsidRDefault="00466FAB" w14:paraId="7B731B24" w14:textId="6B5511CC">
      <w:pPr>
        <w:pStyle w:val="ListParagraph"/>
        <w:ind w:firstLine="360"/>
      </w:pPr>
      <w:r>
        <w:t xml:space="preserve">“requestId” : </w:t>
      </w:r>
      <w:r w:rsidR="003E0981">
        <w:t>&lt;requestId&gt;</w:t>
      </w:r>
      <w:r>
        <w:t>,</w:t>
      </w:r>
    </w:p>
    <w:p w:rsidR="0078036D" w:rsidP="0078036D" w:rsidRDefault="0078036D" w14:paraId="6A05EAA7" w14:textId="55BEE1D4">
      <w:pPr>
        <w:pStyle w:val="FirstLevelBullet"/>
        <w:numPr>
          <w:ilvl w:val="0"/>
          <w:numId w:val="0"/>
        </w:numPr>
        <w:ind w:left="720" w:firstLine="360"/>
      </w:pPr>
      <w:r>
        <w:t>"data": {</w:t>
      </w:r>
    </w:p>
    <w:p w:rsidR="00DE5CD4" w:rsidP="00DE5CD4" w:rsidRDefault="00DE5CD4" w14:paraId="461B354E" w14:textId="77777777">
      <w:pPr>
        <w:pStyle w:val="FirstLevelBullet"/>
        <w:numPr>
          <w:ilvl w:val="0"/>
          <w:numId w:val="0"/>
        </w:numPr>
        <w:ind w:left="1800" w:firstLine="360"/>
      </w:pPr>
      <w:r>
        <w:t>“action” : “upgradeFirmware”,</w:t>
      </w:r>
    </w:p>
    <w:p w:rsidR="00DE5CD4" w:rsidP="00DE5CD4" w:rsidRDefault="00DE5CD4" w14:paraId="1CD8B90B" w14:textId="77777777">
      <w:pPr>
        <w:pStyle w:val="FirstLevelBullet"/>
        <w:numPr>
          <w:ilvl w:val="0"/>
          <w:numId w:val="0"/>
        </w:numPr>
        <w:ind w:left="1080"/>
      </w:pPr>
      <w:r>
        <w:tab/>
      </w:r>
      <w:r>
        <w:tab/>
      </w:r>
      <w:r>
        <w:t>“results” : [</w:t>
      </w:r>
    </w:p>
    <w:p w:rsidR="00DE5CD4" w:rsidP="00DE5CD4" w:rsidRDefault="00DE5CD4" w14:paraId="413FAE51" w14:textId="77777777">
      <w:pPr>
        <w:pStyle w:val="FirstLevelBullet"/>
        <w:numPr>
          <w:ilvl w:val="0"/>
          <w:numId w:val="0"/>
        </w:numPr>
        <w:ind w:left="1080"/>
      </w:pPr>
      <w:r>
        <w:tab/>
      </w:r>
      <w:r>
        <w:tab/>
      </w:r>
      <w:r>
        <w:tab/>
      </w:r>
      <w:r>
        <w:tab/>
      </w:r>
      <w:r>
        <w:t>{</w:t>
      </w:r>
    </w:p>
    <w:p w:rsidR="00DE5CD4" w:rsidP="00DE5CD4" w:rsidRDefault="00DE5CD4" w14:paraId="430F32AA" w14:textId="77777777">
      <w:pPr>
        <w:pStyle w:val="FirstLevelBullet"/>
        <w:numPr>
          <w:ilvl w:val="0"/>
          <w:numId w:val="0"/>
        </w:numPr>
        <w:ind w:left="2880" w:firstLine="720"/>
      </w:pPr>
      <w:r>
        <w:tab/>
      </w:r>
      <w:r>
        <w:t>“macAddr” : “&lt;macAddr &gt;”,</w:t>
      </w:r>
    </w:p>
    <w:p w:rsidR="00DE5CD4" w:rsidP="00DE5CD4" w:rsidRDefault="00DE5CD4" w14:paraId="39178A69" w14:textId="77777777">
      <w:pPr>
        <w:pStyle w:val="FirstLevelBullet"/>
        <w:numPr>
          <w:ilvl w:val="0"/>
          <w:numId w:val="0"/>
        </w:numPr>
        <w:ind w:left="2880" w:firstLine="720"/>
      </w:pPr>
      <w:r>
        <w:tab/>
      </w:r>
      <w:r>
        <w:t>“status” : “&lt;status &gt;”</w:t>
      </w:r>
    </w:p>
    <w:p w:rsidR="00DE5CD4" w:rsidP="00DE5CD4" w:rsidRDefault="00DE5CD4" w14:paraId="5725B223" w14:textId="77777777">
      <w:pPr>
        <w:pStyle w:val="FirstLevelBullet"/>
        <w:numPr>
          <w:ilvl w:val="0"/>
          <w:numId w:val="0"/>
        </w:numPr>
        <w:ind w:left="2880" w:firstLine="720"/>
      </w:pPr>
      <w:r>
        <w:t>},</w:t>
      </w:r>
    </w:p>
    <w:p w:rsidR="00DE5CD4" w:rsidP="00DE5CD4" w:rsidRDefault="00DE5CD4" w14:paraId="5C2FDA4E" w14:textId="77777777">
      <w:pPr>
        <w:pStyle w:val="FirstLevelBullet"/>
        <w:numPr>
          <w:ilvl w:val="0"/>
          <w:numId w:val="0"/>
        </w:numPr>
        <w:ind w:left="3240" w:firstLine="360"/>
      </w:pPr>
      <w:r>
        <w:t>{</w:t>
      </w:r>
    </w:p>
    <w:p w:rsidR="00DE5CD4" w:rsidP="00DE5CD4" w:rsidRDefault="00DE5CD4" w14:paraId="32D6CA43" w14:textId="77777777">
      <w:pPr>
        <w:pStyle w:val="FirstLevelBullet"/>
        <w:numPr>
          <w:ilvl w:val="0"/>
          <w:numId w:val="0"/>
        </w:numPr>
        <w:ind w:left="2880" w:firstLine="720"/>
      </w:pPr>
      <w:r>
        <w:tab/>
      </w:r>
      <w:r>
        <w:t>“macAddr” : “&lt;macAddr &gt;”,</w:t>
      </w:r>
    </w:p>
    <w:p w:rsidR="00DE5CD4" w:rsidP="00DE5CD4" w:rsidRDefault="00DE5CD4" w14:paraId="751A43B4" w14:textId="77777777">
      <w:pPr>
        <w:pStyle w:val="FirstLevelBullet"/>
        <w:numPr>
          <w:ilvl w:val="0"/>
          <w:numId w:val="0"/>
        </w:numPr>
        <w:ind w:left="2880" w:firstLine="720"/>
      </w:pPr>
      <w:r>
        <w:tab/>
      </w:r>
      <w:r>
        <w:t>“status” : “&lt;status &gt;”</w:t>
      </w:r>
    </w:p>
    <w:p w:rsidR="00DE5CD4" w:rsidP="00DE5CD4" w:rsidRDefault="00DE5CD4" w14:paraId="0BA448A7" w14:textId="77777777">
      <w:pPr>
        <w:pStyle w:val="FirstLevelBullet"/>
        <w:numPr>
          <w:ilvl w:val="0"/>
          <w:numId w:val="0"/>
        </w:numPr>
        <w:ind w:left="2880" w:firstLine="720"/>
      </w:pPr>
      <w:r>
        <w:t>},</w:t>
      </w:r>
    </w:p>
    <w:p w:rsidR="00DE5CD4" w:rsidP="00DE5CD4" w:rsidRDefault="00DE5CD4" w14:paraId="3883F6AD" w14:textId="77777777">
      <w:pPr>
        <w:pStyle w:val="FirstLevelBullet"/>
        <w:numPr>
          <w:ilvl w:val="0"/>
          <w:numId w:val="0"/>
        </w:numPr>
        <w:ind w:left="2880" w:firstLine="720"/>
      </w:pPr>
      <w:r>
        <w:t>…</w:t>
      </w:r>
    </w:p>
    <w:p w:rsidR="00DE5CD4" w:rsidP="006C6448" w:rsidRDefault="6FD64041" w14:paraId="16EA6A3E" w14:textId="77295D0B">
      <w:pPr>
        <w:pStyle w:val="FirstLevelBullet"/>
        <w:numPr>
          <w:ilvl w:val="0"/>
          <w:numId w:val="0"/>
        </w:numPr>
        <w:ind w:left="3240" w:firstLine="360"/>
      </w:pPr>
      <w:r>
        <w:t>]</w:t>
      </w:r>
    </w:p>
    <w:p w:rsidR="0078036D" w:rsidP="0078036D" w:rsidRDefault="0078036D" w14:paraId="0007F1F2" w14:textId="77777777">
      <w:pPr>
        <w:pStyle w:val="FirstLevelBullet"/>
        <w:numPr>
          <w:ilvl w:val="0"/>
          <w:numId w:val="0"/>
        </w:numPr>
        <w:ind w:left="720" w:firstLine="360"/>
      </w:pPr>
      <w:r>
        <w:t>}</w:t>
      </w:r>
    </w:p>
    <w:p w:rsidR="00DD7619" w:rsidP="006C6448" w:rsidRDefault="0078036D" w14:paraId="59B98922" w14:textId="4B5F7880">
      <w:pPr>
        <w:pStyle w:val="FirstLevelBullet"/>
        <w:numPr>
          <w:ilvl w:val="0"/>
          <w:numId w:val="0"/>
        </w:numPr>
        <w:ind w:left="720" w:firstLine="360"/>
      </w:pPr>
      <w:r>
        <w:t>}</w:t>
      </w:r>
    </w:p>
    <w:p w:rsidR="0035117C" w:rsidP="006C6448" w:rsidRDefault="0035117C" w14:paraId="68C343E4" w14:textId="2A0C7AE7">
      <w:pPr>
        <w:pStyle w:val="Caption"/>
        <w:keepNext/>
      </w:pPr>
      <w:bookmarkStart w:name="_Toc113971632" w:id="1208"/>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42</w:t>
      </w:r>
      <w:r>
        <w:fldChar w:fldCharType="end"/>
      </w:r>
      <w:r>
        <w:t xml:space="preserve"> Bảng mô tả tham số trong luồng điều khiển nâng cấp Firmware</w:t>
      </w:r>
      <w:bookmarkEnd w:id="1208"/>
    </w:p>
    <w:tbl>
      <w:tblPr>
        <w:tblStyle w:val="TableGrid"/>
        <w:tblW w:w="9360" w:type="dxa"/>
        <w:tblInd w:w="175" w:type="dxa"/>
        <w:tblLayout w:type="fixed"/>
        <w:tblLook w:val="04A0" w:firstRow="1" w:lastRow="0" w:firstColumn="1" w:lastColumn="0" w:noHBand="0" w:noVBand="1"/>
      </w:tblPr>
      <w:tblGrid>
        <w:gridCol w:w="705"/>
        <w:gridCol w:w="1064"/>
        <w:gridCol w:w="2090"/>
        <w:gridCol w:w="1442"/>
        <w:gridCol w:w="2496"/>
        <w:gridCol w:w="1563"/>
      </w:tblGrid>
      <w:tr w:rsidR="0035117C" w:rsidTr="006C6448" w14:paraId="55BC0926" w14:textId="77777777">
        <w:tc>
          <w:tcPr>
            <w:tcW w:w="705" w:type="dxa"/>
          </w:tcPr>
          <w:p w:rsidR="00DE5CD4" w:rsidP="00EA6B8E" w:rsidRDefault="00DE5CD4" w14:paraId="7C2948AB" w14:textId="77777777">
            <w:pPr>
              <w:pStyle w:val="ListParagraph"/>
              <w:ind w:left="0"/>
              <w:rPr>
                <w:b/>
                <w:bCs/>
              </w:rPr>
            </w:pPr>
            <w:r>
              <w:rPr>
                <w:b/>
                <w:bCs/>
              </w:rPr>
              <w:t>STT</w:t>
            </w:r>
          </w:p>
        </w:tc>
        <w:tc>
          <w:tcPr>
            <w:tcW w:w="1064" w:type="dxa"/>
          </w:tcPr>
          <w:p w:rsidR="00DE5CD4" w:rsidP="00EA6B8E" w:rsidRDefault="00DE5CD4" w14:paraId="56D5D1B0" w14:textId="77777777">
            <w:pPr>
              <w:pStyle w:val="ListParagraph"/>
              <w:ind w:left="0"/>
              <w:rPr>
                <w:b/>
                <w:bCs/>
              </w:rPr>
            </w:pPr>
            <w:r>
              <w:rPr>
                <w:b/>
                <w:bCs/>
              </w:rPr>
              <w:t>Tham số</w:t>
            </w:r>
          </w:p>
        </w:tc>
        <w:tc>
          <w:tcPr>
            <w:tcW w:w="2090" w:type="dxa"/>
          </w:tcPr>
          <w:p w:rsidR="00DE5CD4" w:rsidP="00EA6B8E" w:rsidRDefault="00DE5CD4" w14:paraId="63DA39A8" w14:textId="77777777">
            <w:pPr>
              <w:pStyle w:val="ListParagraph"/>
              <w:ind w:left="0"/>
              <w:rPr>
                <w:b/>
                <w:bCs/>
              </w:rPr>
            </w:pPr>
            <w:r>
              <w:rPr>
                <w:b/>
                <w:bCs/>
              </w:rPr>
              <w:t>Mô tả</w:t>
            </w:r>
          </w:p>
        </w:tc>
        <w:tc>
          <w:tcPr>
            <w:tcW w:w="1442" w:type="dxa"/>
          </w:tcPr>
          <w:p w:rsidR="00DE5CD4" w:rsidP="00EA6B8E" w:rsidRDefault="00DE5CD4" w14:paraId="45E2D160" w14:textId="77777777">
            <w:pPr>
              <w:pStyle w:val="ListParagraph"/>
              <w:ind w:left="0"/>
              <w:rPr>
                <w:b/>
                <w:bCs/>
              </w:rPr>
            </w:pPr>
            <w:r>
              <w:rPr>
                <w:b/>
                <w:bCs/>
              </w:rPr>
              <w:t>Kiểu</w:t>
            </w:r>
          </w:p>
        </w:tc>
        <w:tc>
          <w:tcPr>
            <w:tcW w:w="2496" w:type="dxa"/>
          </w:tcPr>
          <w:p w:rsidR="00DE5CD4" w:rsidP="00EA6B8E" w:rsidRDefault="00DE5CD4" w14:paraId="29872692" w14:textId="77777777">
            <w:pPr>
              <w:pStyle w:val="ListParagraph"/>
              <w:ind w:left="0"/>
              <w:rPr>
                <w:b/>
                <w:bCs/>
              </w:rPr>
            </w:pPr>
            <w:r>
              <w:rPr>
                <w:b/>
                <w:bCs/>
              </w:rPr>
              <w:t>Giá trị</w:t>
            </w:r>
          </w:p>
        </w:tc>
        <w:tc>
          <w:tcPr>
            <w:tcW w:w="1563" w:type="dxa"/>
          </w:tcPr>
          <w:p w:rsidR="00DE5CD4" w:rsidP="00EA6B8E" w:rsidRDefault="00DE5CD4" w14:paraId="40DF6896" w14:textId="77777777">
            <w:pPr>
              <w:pStyle w:val="ListParagraph"/>
              <w:ind w:left="0"/>
              <w:rPr>
                <w:b/>
                <w:bCs/>
              </w:rPr>
            </w:pPr>
            <w:r>
              <w:rPr>
                <w:b/>
                <w:bCs/>
              </w:rPr>
              <w:t>Json Key</w:t>
            </w:r>
          </w:p>
        </w:tc>
      </w:tr>
      <w:tr w:rsidR="0035117C" w:rsidTr="006C6448" w14:paraId="17587E13" w14:textId="77777777">
        <w:trPr>
          <w:trHeight w:val="213"/>
        </w:trPr>
        <w:tc>
          <w:tcPr>
            <w:tcW w:w="705" w:type="dxa"/>
          </w:tcPr>
          <w:p w:rsidRPr="00020A9F" w:rsidR="00DE5CD4" w:rsidP="00EA6B8E" w:rsidRDefault="00DE5CD4" w14:paraId="29B7DBA9" w14:textId="77777777">
            <w:pPr>
              <w:pStyle w:val="ListParagraph"/>
              <w:ind w:left="0"/>
            </w:pPr>
            <w:r>
              <w:t>1</w:t>
            </w:r>
          </w:p>
        </w:tc>
        <w:tc>
          <w:tcPr>
            <w:tcW w:w="1064" w:type="dxa"/>
          </w:tcPr>
          <w:p w:rsidR="00DE5CD4" w:rsidP="00EA6B8E" w:rsidRDefault="00DE5CD4" w14:paraId="0D72A89B" w14:textId="77777777">
            <w:pPr>
              <w:pStyle w:val="ListParagraph"/>
              <w:ind w:left="0"/>
            </w:pPr>
            <w:r>
              <w:t>MAC List</w:t>
            </w:r>
          </w:p>
        </w:tc>
        <w:tc>
          <w:tcPr>
            <w:tcW w:w="2090" w:type="dxa"/>
          </w:tcPr>
          <w:p w:rsidR="00DE5CD4" w:rsidP="00EA6B8E" w:rsidRDefault="00DE5CD4" w14:paraId="02BAFD5B" w14:textId="77777777">
            <w:pPr>
              <w:pStyle w:val="ListParagraph"/>
              <w:ind w:left="0"/>
            </w:pPr>
            <w:r>
              <w:t>Danh sách địa chỉ MAC các thiết bị muốn thực hiện reboot</w:t>
            </w:r>
          </w:p>
        </w:tc>
        <w:tc>
          <w:tcPr>
            <w:tcW w:w="1442" w:type="dxa"/>
          </w:tcPr>
          <w:p w:rsidR="00DE5CD4" w:rsidP="00EA6B8E" w:rsidRDefault="00DE5CD4" w14:paraId="5A9644A1" w14:textId="77777777">
            <w:pPr>
              <w:pStyle w:val="ListParagraph"/>
              <w:ind w:left="0"/>
            </w:pPr>
            <w:r>
              <w:t>String</w:t>
            </w:r>
          </w:p>
        </w:tc>
        <w:tc>
          <w:tcPr>
            <w:tcW w:w="2496" w:type="dxa"/>
          </w:tcPr>
          <w:p w:rsidR="00DE5CD4" w:rsidP="00EA6B8E" w:rsidRDefault="00DE5CD4" w14:paraId="51D3B3A6" w14:textId="77777777">
            <w:pPr>
              <w:pStyle w:val="ListParagraph"/>
              <w:ind w:left="0"/>
            </w:pPr>
            <w:r>
              <w:t>Chuỗi ký tự một hoặc nhiều địa chỉ MAC cách nhau bởi dấu phẩy. Ví dụ:</w:t>
            </w:r>
          </w:p>
          <w:p w:rsidRPr="00020A9F" w:rsidR="00DE5CD4" w:rsidP="00EA6B8E" w:rsidRDefault="00DE5CD4" w14:paraId="419FCC02" w14:textId="77777777">
            <w:pPr>
              <w:pStyle w:val="ListParagraph"/>
              <w:ind w:left="0"/>
            </w:pPr>
            <w:r>
              <w:lastRenderedPageBreak/>
              <w:t>A0:65:18:00:01:02,A4:F4:C2:00:01:02</w:t>
            </w:r>
          </w:p>
        </w:tc>
        <w:tc>
          <w:tcPr>
            <w:tcW w:w="1563" w:type="dxa"/>
          </w:tcPr>
          <w:p w:rsidR="00DE5CD4" w:rsidP="00EA6B8E" w:rsidRDefault="00DE5CD4" w14:paraId="2A62475D" w14:textId="77777777">
            <w:pPr>
              <w:pStyle w:val="ListParagraph"/>
              <w:ind w:left="0"/>
            </w:pPr>
            <w:r>
              <w:lastRenderedPageBreak/>
              <w:t>macList</w:t>
            </w:r>
          </w:p>
        </w:tc>
      </w:tr>
      <w:tr w:rsidR="001D1AEB" w:rsidTr="0035117C" w14:paraId="6302BBBA" w14:textId="77777777">
        <w:trPr>
          <w:trHeight w:val="213"/>
        </w:trPr>
        <w:tc>
          <w:tcPr>
            <w:tcW w:w="705" w:type="dxa"/>
          </w:tcPr>
          <w:p w:rsidR="001D1AEB" w:rsidP="001D1AEB" w:rsidRDefault="001D1AEB" w14:paraId="0F843099" w14:textId="6B4A6491">
            <w:pPr>
              <w:pStyle w:val="ListParagraph"/>
              <w:ind w:left="0"/>
            </w:pPr>
            <w:r>
              <w:lastRenderedPageBreak/>
              <w:t>2</w:t>
            </w:r>
          </w:p>
        </w:tc>
        <w:tc>
          <w:tcPr>
            <w:tcW w:w="1064" w:type="dxa"/>
          </w:tcPr>
          <w:p w:rsidR="001D1AEB" w:rsidP="001D1AEB" w:rsidRDefault="001D1AEB" w14:paraId="5D49054B" w14:textId="0C66E6A5">
            <w:pPr>
              <w:pStyle w:val="ListParagraph"/>
              <w:ind w:left="0"/>
            </w:pPr>
            <w:r>
              <w:t>File Name</w:t>
            </w:r>
          </w:p>
        </w:tc>
        <w:tc>
          <w:tcPr>
            <w:tcW w:w="2090" w:type="dxa"/>
          </w:tcPr>
          <w:p w:rsidR="001D1AEB" w:rsidP="001D1AEB" w:rsidRDefault="001D1AEB" w14:paraId="555CF26D" w14:textId="05F4055A">
            <w:pPr>
              <w:pStyle w:val="ListParagraph"/>
              <w:ind w:left="0"/>
            </w:pPr>
            <w:r>
              <w:t>Tên File muốn thực hiện update</w:t>
            </w:r>
          </w:p>
        </w:tc>
        <w:tc>
          <w:tcPr>
            <w:tcW w:w="1442" w:type="dxa"/>
          </w:tcPr>
          <w:p w:rsidR="001D1AEB" w:rsidP="001D1AEB" w:rsidRDefault="001D1AEB" w14:paraId="69CD13D1" w14:textId="6E720011">
            <w:pPr>
              <w:pStyle w:val="ListParagraph"/>
              <w:ind w:left="0"/>
            </w:pPr>
            <w:r>
              <w:t>String</w:t>
            </w:r>
          </w:p>
        </w:tc>
        <w:tc>
          <w:tcPr>
            <w:tcW w:w="2496" w:type="dxa"/>
          </w:tcPr>
          <w:p w:rsidR="001D1AEB" w:rsidP="001D1AEB" w:rsidRDefault="001D1AEB" w14:paraId="7B7E190E" w14:textId="39E75F27">
            <w:pPr>
              <w:pStyle w:val="ListParagraph"/>
              <w:ind w:left="0"/>
            </w:pPr>
            <w:r>
              <w:t>Chuỗi ký tự</w:t>
            </w:r>
            <w:r w:rsidR="00EC45CF">
              <w:t xml:space="preserve"> không chứa ký tự tiếng việt</w:t>
            </w:r>
          </w:p>
        </w:tc>
        <w:tc>
          <w:tcPr>
            <w:tcW w:w="1563" w:type="dxa"/>
          </w:tcPr>
          <w:p w:rsidR="001D1AEB" w:rsidP="001D1AEB" w:rsidRDefault="001D1AEB" w14:paraId="2F943003" w14:textId="76E366DC">
            <w:pPr>
              <w:pStyle w:val="ListParagraph"/>
              <w:ind w:left="0"/>
            </w:pPr>
            <w:r>
              <w:rPr>
                <w:rFonts w:eastAsia="Calibri" w:cs="Segoe UI"/>
                <w:szCs w:val="26"/>
              </w:rPr>
              <w:t>fileName</w:t>
            </w:r>
          </w:p>
        </w:tc>
      </w:tr>
      <w:tr w:rsidR="001D1AEB" w:rsidTr="006C6448" w14:paraId="6E3397DD" w14:textId="77777777">
        <w:trPr>
          <w:trHeight w:val="213"/>
        </w:trPr>
        <w:tc>
          <w:tcPr>
            <w:tcW w:w="705" w:type="dxa"/>
          </w:tcPr>
          <w:p w:rsidR="001D1AEB" w:rsidP="001D1AEB" w:rsidRDefault="001D1AEB" w14:paraId="627D6185" w14:textId="774B5B5B">
            <w:pPr>
              <w:pStyle w:val="ListParagraph"/>
              <w:ind w:left="0"/>
            </w:pPr>
            <w:r>
              <w:t>3</w:t>
            </w:r>
          </w:p>
        </w:tc>
        <w:tc>
          <w:tcPr>
            <w:tcW w:w="1064" w:type="dxa"/>
          </w:tcPr>
          <w:p w:rsidR="001D1AEB" w:rsidP="001D1AEB" w:rsidRDefault="001D1AEB" w14:paraId="7F131809" w14:textId="6E65BF2B">
            <w:pPr>
              <w:pStyle w:val="ListParagraph"/>
              <w:ind w:left="0"/>
            </w:pPr>
            <w:r>
              <w:t>Md5 check sum</w:t>
            </w:r>
          </w:p>
        </w:tc>
        <w:tc>
          <w:tcPr>
            <w:tcW w:w="2090" w:type="dxa"/>
          </w:tcPr>
          <w:p w:rsidR="001D1AEB" w:rsidP="001D1AEB" w:rsidRDefault="001D1AEB" w14:paraId="1A8E009E" w14:textId="5063C6F6">
            <w:pPr>
              <w:pStyle w:val="ListParagraph"/>
              <w:ind w:left="0"/>
            </w:pPr>
            <w:r>
              <w:t>Mã MD5 check sum của file để kiểm tra tính toàn vẹn của file trên đường truyền</w:t>
            </w:r>
          </w:p>
        </w:tc>
        <w:tc>
          <w:tcPr>
            <w:tcW w:w="1442" w:type="dxa"/>
          </w:tcPr>
          <w:p w:rsidR="001D1AEB" w:rsidP="001D1AEB" w:rsidRDefault="001D1AEB" w14:paraId="54BA5DE0" w14:textId="31D84F70">
            <w:pPr>
              <w:pStyle w:val="ListParagraph"/>
              <w:ind w:left="0"/>
            </w:pPr>
            <w:r>
              <w:t>String</w:t>
            </w:r>
          </w:p>
        </w:tc>
        <w:tc>
          <w:tcPr>
            <w:tcW w:w="2496" w:type="dxa"/>
          </w:tcPr>
          <w:p w:rsidR="001D1AEB" w:rsidP="001D1AEB" w:rsidRDefault="00B2651A" w14:paraId="0CB04839" w14:textId="69E4E909">
            <w:pPr>
              <w:pStyle w:val="ListParagraph"/>
              <w:ind w:left="0"/>
            </w:pPr>
            <w:r>
              <w:t>Chuỗi ký tự không chứa ký tự tiếng việt</w:t>
            </w:r>
          </w:p>
        </w:tc>
        <w:tc>
          <w:tcPr>
            <w:tcW w:w="1563" w:type="dxa"/>
          </w:tcPr>
          <w:p w:rsidR="001D1AEB" w:rsidP="001D1AEB" w:rsidRDefault="001D1AEB" w14:paraId="61CF711F" w14:textId="372DAE79">
            <w:pPr>
              <w:pStyle w:val="ListParagraph"/>
              <w:ind w:left="0"/>
            </w:pPr>
            <w:r>
              <w:t>md5sum</w:t>
            </w:r>
          </w:p>
        </w:tc>
      </w:tr>
      <w:tr w:rsidR="001D1AEB" w:rsidTr="006C6448" w14:paraId="48A64C8C" w14:textId="77777777">
        <w:trPr>
          <w:trHeight w:val="213"/>
        </w:trPr>
        <w:tc>
          <w:tcPr>
            <w:tcW w:w="705" w:type="dxa"/>
          </w:tcPr>
          <w:p w:rsidRPr="00020A9F" w:rsidR="001D1AEB" w:rsidP="001D1AEB" w:rsidRDefault="001D1AEB" w14:paraId="38E956BA" w14:textId="19F91E89">
            <w:pPr>
              <w:pStyle w:val="ListParagraph"/>
              <w:ind w:left="0"/>
            </w:pPr>
            <w:r>
              <w:t>4</w:t>
            </w:r>
          </w:p>
        </w:tc>
        <w:tc>
          <w:tcPr>
            <w:tcW w:w="1064" w:type="dxa"/>
          </w:tcPr>
          <w:p w:rsidRPr="00020A9F" w:rsidR="001D1AEB" w:rsidP="001D1AEB" w:rsidRDefault="001D1AEB" w14:paraId="6AB0DD68" w14:textId="77777777">
            <w:pPr>
              <w:pStyle w:val="ListParagraph"/>
              <w:ind w:left="0"/>
            </w:pPr>
            <w:r>
              <w:t>MAC Address</w:t>
            </w:r>
          </w:p>
        </w:tc>
        <w:tc>
          <w:tcPr>
            <w:tcW w:w="2090" w:type="dxa"/>
          </w:tcPr>
          <w:p w:rsidRPr="00020A9F" w:rsidR="001D1AEB" w:rsidP="001D1AEB" w:rsidRDefault="001D1AEB" w14:paraId="1E2AD5B2" w14:textId="77777777">
            <w:pPr>
              <w:pStyle w:val="ListParagraph"/>
              <w:ind w:left="0"/>
            </w:pPr>
            <w:r>
              <w:t xml:space="preserve">Địa chỉ MAC của từng thiết bị </w:t>
            </w:r>
          </w:p>
        </w:tc>
        <w:tc>
          <w:tcPr>
            <w:tcW w:w="1442" w:type="dxa"/>
          </w:tcPr>
          <w:p w:rsidRPr="00020A9F" w:rsidR="001D1AEB" w:rsidP="001D1AEB" w:rsidRDefault="001D1AEB" w14:paraId="6C54CB41" w14:textId="77777777">
            <w:pPr>
              <w:pStyle w:val="ListParagraph"/>
              <w:ind w:left="0"/>
            </w:pPr>
            <w:r>
              <w:t>String</w:t>
            </w:r>
          </w:p>
        </w:tc>
        <w:tc>
          <w:tcPr>
            <w:tcW w:w="2496" w:type="dxa"/>
          </w:tcPr>
          <w:p w:rsidRPr="00020A9F" w:rsidR="001D1AEB" w:rsidP="001D1AEB" w:rsidRDefault="001D1AEB" w14:paraId="0C06624B" w14:textId="77777777">
            <w:pPr>
              <w:pStyle w:val="ListParagraph"/>
              <w:ind w:left="0"/>
            </w:pPr>
            <w:r>
              <w:t>Chuỗi ký tự địa chỉ MAC</w:t>
            </w:r>
          </w:p>
        </w:tc>
        <w:tc>
          <w:tcPr>
            <w:tcW w:w="1563" w:type="dxa"/>
          </w:tcPr>
          <w:p w:rsidRPr="00020A9F" w:rsidR="001D1AEB" w:rsidP="001D1AEB" w:rsidRDefault="001D1AEB" w14:paraId="6BF59D74" w14:textId="77777777">
            <w:pPr>
              <w:pStyle w:val="ListParagraph"/>
              <w:ind w:left="0"/>
            </w:pPr>
            <w:r>
              <w:t>macAddr</w:t>
            </w:r>
          </w:p>
        </w:tc>
      </w:tr>
      <w:tr w:rsidR="001D1AEB" w:rsidTr="006C6448" w14:paraId="0BC50269" w14:textId="77777777">
        <w:tc>
          <w:tcPr>
            <w:tcW w:w="705" w:type="dxa"/>
          </w:tcPr>
          <w:p w:rsidRPr="00020A9F" w:rsidR="001D1AEB" w:rsidP="001D1AEB" w:rsidRDefault="001D1AEB" w14:paraId="2ED375CB" w14:textId="7294B9F8">
            <w:pPr>
              <w:pStyle w:val="ListParagraph"/>
              <w:ind w:left="0"/>
            </w:pPr>
            <w:r>
              <w:t>5</w:t>
            </w:r>
          </w:p>
        </w:tc>
        <w:tc>
          <w:tcPr>
            <w:tcW w:w="1064" w:type="dxa"/>
          </w:tcPr>
          <w:p w:rsidRPr="00020A9F" w:rsidR="001D1AEB" w:rsidP="001D1AEB" w:rsidRDefault="001D1AEB" w14:paraId="015ACBE9" w14:textId="77777777">
            <w:pPr>
              <w:pStyle w:val="ListParagraph"/>
              <w:ind w:left="0"/>
            </w:pPr>
            <w:r>
              <w:t>Status</w:t>
            </w:r>
          </w:p>
        </w:tc>
        <w:tc>
          <w:tcPr>
            <w:tcW w:w="2090" w:type="dxa"/>
          </w:tcPr>
          <w:p w:rsidR="001D1AEB" w:rsidP="001D1AEB" w:rsidRDefault="001D1AEB" w14:paraId="134D50FC" w14:textId="77777777">
            <w:pPr>
              <w:pStyle w:val="ListParagraph"/>
              <w:ind w:left="0"/>
            </w:pPr>
            <w:r>
              <w:t>Trạng thái xử lý reboot của từng thiết bị</w:t>
            </w:r>
          </w:p>
        </w:tc>
        <w:tc>
          <w:tcPr>
            <w:tcW w:w="1442" w:type="dxa"/>
          </w:tcPr>
          <w:p w:rsidR="001D1AEB" w:rsidP="001D1AEB" w:rsidRDefault="001D1AEB" w14:paraId="182894E3" w14:textId="03F94A9A">
            <w:pPr>
              <w:pStyle w:val="ListParagraph"/>
              <w:ind w:left="0"/>
            </w:pPr>
            <w:r>
              <w:t>String</w:t>
            </w:r>
          </w:p>
        </w:tc>
        <w:tc>
          <w:tcPr>
            <w:tcW w:w="2496" w:type="dxa"/>
          </w:tcPr>
          <w:p w:rsidR="001D1AEB" w:rsidP="001D1AEB" w:rsidRDefault="001D1AEB" w14:paraId="67E4966D" w14:textId="77777777">
            <w:pPr>
              <w:pStyle w:val="ListParagraph"/>
              <w:ind w:left="0"/>
            </w:pPr>
            <w:r>
              <w:t>Success/Fail</w:t>
            </w:r>
          </w:p>
        </w:tc>
        <w:tc>
          <w:tcPr>
            <w:tcW w:w="1563" w:type="dxa"/>
          </w:tcPr>
          <w:p w:rsidR="001D1AEB" w:rsidP="001D1AEB" w:rsidRDefault="001D1AEB" w14:paraId="476BC081" w14:textId="77777777">
            <w:pPr>
              <w:pStyle w:val="ListParagraph"/>
              <w:ind w:left="0"/>
            </w:pPr>
            <w:r>
              <w:t>status</w:t>
            </w:r>
          </w:p>
        </w:tc>
      </w:tr>
    </w:tbl>
    <w:p w:rsidRPr="00A13CE7" w:rsidR="0035117C" w:rsidP="00DD7619" w:rsidRDefault="0035117C" w14:paraId="250455EF" w14:textId="77777777"/>
    <w:p w:rsidR="007F743B" w:rsidP="0043581E" w:rsidRDefault="007F743B" w14:paraId="2BEF8A7D" w14:textId="66E9046D"/>
    <w:p w:rsidR="00A33257" w:rsidRDefault="14536626" w14:paraId="4B46E802" w14:textId="23E25E81">
      <w:pPr>
        <w:pStyle w:val="Heading2"/>
      </w:pPr>
      <w:bookmarkStart w:name="_Toc113971567" w:id="1209"/>
      <w:r>
        <w:t>Tính năng Data</w:t>
      </w:r>
      <w:r w:rsidR="50D19703">
        <w:t>base</w:t>
      </w:r>
      <w:bookmarkEnd w:id="1209"/>
    </w:p>
    <w:tbl>
      <w:tblPr>
        <w:tblStyle w:val="TableGrid"/>
        <w:tblW w:w="0" w:type="auto"/>
        <w:tblLook w:val="04A0" w:firstRow="1" w:lastRow="0" w:firstColumn="1" w:lastColumn="0" w:noHBand="0" w:noVBand="1"/>
      </w:tblPr>
      <w:tblGrid>
        <w:gridCol w:w="1885"/>
        <w:gridCol w:w="7340"/>
      </w:tblGrid>
      <w:tr w:rsidR="00A33257" w:rsidTr="00E5021C" w14:paraId="34921288" w14:textId="77777777">
        <w:tc>
          <w:tcPr>
            <w:tcW w:w="1885" w:type="dxa"/>
          </w:tcPr>
          <w:p w:rsidR="00A33257" w:rsidP="00E5021C" w:rsidRDefault="00A33257" w14:paraId="7A3F6CB0" w14:textId="77777777">
            <w:r>
              <w:t>ID</w:t>
            </w:r>
          </w:p>
        </w:tc>
        <w:tc>
          <w:tcPr>
            <w:tcW w:w="7340" w:type="dxa"/>
          </w:tcPr>
          <w:p w:rsidR="00A33257" w:rsidP="00E5021C" w:rsidRDefault="00A33257" w14:paraId="6E39A594" w14:textId="096A12E1">
            <w:r>
              <w:t>CN-</w:t>
            </w:r>
            <w:r w:rsidR="000409DA">
              <w:t>23</w:t>
            </w:r>
          </w:p>
        </w:tc>
      </w:tr>
      <w:tr w:rsidR="00A33257" w:rsidTr="00E5021C" w14:paraId="766BFEAC" w14:textId="77777777">
        <w:tc>
          <w:tcPr>
            <w:tcW w:w="1885" w:type="dxa"/>
          </w:tcPr>
          <w:p w:rsidR="00A33257" w:rsidP="00E5021C" w:rsidRDefault="00A33257" w14:paraId="62DDB74F" w14:textId="77777777">
            <w:r>
              <w:t>Name</w:t>
            </w:r>
          </w:p>
        </w:tc>
        <w:tc>
          <w:tcPr>
            <w:tcW w:w="7340" w:type="dxa"/>
          </w:tcPr>
          <w:p w:rsidR="00A33257" w:rsidP="00E5021C" w:rsidRDefault="0076511A" w14:paraId="6ECE2B9C" w14:textId="4562F7B0">
            <w:r>
              <w:t xml:space="preserve">Tính năng cập nhật Database từ </w:t>
            </w:r>
            <w:r w:rsidR="007A6979">
              <w:t>Mobile App</w:t>
            </w:r>
          </w:p>
        </w:tc>
      </w:tr>
      <w:tr w:rsidR="00A33257" w:rsidTr="00E5021C" w14:paraId="2554817F" w14:textId="77777777">
        <w:tc>
          <w:tcPr>
            <w:tcW w:w="1885" w:type="dxa"/>
          </w:tcPr>
          <w:p w:rsidR="00A33257" w:rsidP="00E5021C" w:rsidRDefault="00A33257" w14:paraId="28160831" w14:textId="77777777">
            <w:r>
              <w:t>Description</w:t>
            </w:r>
          </w:p>
        </w:tc>
        <w:tc>
          <w:tcPr>
            <w:tcW w:w="7340" w:type="dxa"/>
          </w:tcPr>
          <w:p w:rsidR="00A33257" w:rsidP="00E5021C" w:rsidRDefault="007A6979" w14:paraId="70451571" w14:textId="00C4EC64">
            <w:r>
              <w:t>Mobile App</w:t>
            </w:r>
            <w:r w:rsidR="0076511A">
              <w:t xml:space="preserve"> thực hiện đồng bộ phiên bản database đang lưu trữ trên Mobile App xuống cho ONT nếu phát hiện thấy phiên bản database trên ONT có sự khác biệt.</w:t>
            </w:r>
          </w:p>
        </w:tc>
      </w:tr>
      <w:tr w:rsidR="00A33257" w:rsidTr="00E5021C" w14:paraId="65ECF0B4" w14:textId="77777777">
        <w:tc>
          <w:tcPr>
            <w:tcW w:w="1885" w:type="dxa"/>
          </w:tcPr>
          <w:p w:rsidR="00A33257" w:rsidP="00E5021C" w:rsidRDefault="00A33257" w14:paraId="35F898EA" w14:textId="77777777">
            <w:r>
              <w:t>Actor</w:t>
            </w:r>
          </w:p>
        </w:tc>
        <w:tc>
          <w:tcPr>
            <w:tcW w:w="7340" w:type="dxa"/>
          </w:tcPr>
          <w:p w:rsidR="00A33257" w:rsidP="00E5021C" w:rsidRDefault="00A33257" w14:paraId="1D0F1031" w14:textId="77777777">
            <w:r>
              <w:t>Admin</w:t>
            </w:r>
          </w:p>
        </w:tc>
      </w:tr>
      <w:tr w:rsidR="00A33257" w:rsidTr="00E5021C" w14:paraId="1DE395FB" w14:textId="77777777">
        <w:tc>
          <w:tcPr>
            <w:tcW w:w="1885" w:type="dxa"/>
          </w:tcPr>
          <w:p w:rsidR="00A33257" w:rsidP="00E5021C" w:rsidRDefault="00A33257" w14:paraId="4DDB1F7A" w14:textId="77777777">
            <w:r>
              <w:t>Pre-condition</w:t>
            </w:r>
          </w:p>
        </w:tc>
        <w:tc>
          <w:tcPr>
            <w:tcW w:w="7340" w:type="dxa"/>
          </w:tcPr>
          <w:p w:rsidR="00A33257" w:rsidP="00E5021C" w:rsidRDefault="00A33257" w14:paraId="6A536F59" w14:textId="1DAD5674">
            <w:r>
              <w:t xml:space="preserve">Thiết bị hoạt động bình thường, </w:t>
            </w:r>
            <w:r w:rsidR="007A6979">
              <w:t>Mobile App</w:t>
            </w:r>
            <w:r>
              <w:t xml:space="preserve"> đã đăng nhập thành công vào thiết bị và được cấp phiên truy nhập</w:t>
            </w:r>
          </w:p>
        </w:tc>
      </w:tr>
      <w:tr w:rsidR="00A33257" w:rsidTr="00E5021C" w14:paraId="132FCE5B" w14:textId="77777777">
        <w:tc>
          <w:tcPr>
            <w:tcW w:w="1885" w:type="dxa"/>
          </w:tcPr>
          <w:p w:rsidR="00A33257" w:rsidP="00E5021C" w:rsidRDefault="00A33257" w14:paraId="3EFD8032" w14:textId="77777777">
            <w:r>
              <w:t>Post-condition</w:t>
            </w:r>
          </w:p>
        </w:tc>
        <w:tc>
          <w:tcPr>
            <w:tcW w:w="7340" w:type="dxa"/>
          </w:tcPr>
          <w:p w:rsidR="00A33257" w:rsidP="00E5021C" w:rsidRDefault="00A33257" w14:paraId="1E2BD8FB" w14:textId="1DDA545F">
            <w:r>
              <w:t xml:space="preserve">Thiết bị phản hồi đầy đủ thông tin cho </w:t>
            </w:r>
            <w:r w:rsidR="007A6979">
              <w:t>Mobile App</w:t>
            </w:r>
            <w:r>
              <w:t xml:space="preserve"> </w:t>
            </w:r>
          </w:p>
        </w:tc>
      </w:tr>
    </w:tbl>
    <w:p w:rsidR="00A33257" w:rsidP="00A33257" w:rsidRDefault="00A33257" w14:paraId="2C0C433D" w14:textId="77777777"/>
    <w:p w:rsidR="00A33257" w:rsidP="00A33257" w:rsidRDefault="00A33257" w14:paraId="6D7C4E41" w14:textId="5BE37047">
      <w:pPr>
        <w:pStyle w:val="Heading3"/>
      </w:pPr>
      <w:bookmarkStart w:name="_Toc113971568" w:id="1210"/>
      <w:r>
        <w:t xml:space="preserve">Usecase – </w:t>
      </w:r>
      <w:r w:rsidR="0076511A">
        <w:t xml:space="preserve">Cập nhật Database từ </w:t>
      </w:r>
      <w:r w:rsidR="007A6979">
        <w:t>Mobile App</w:t>
      </w:r>
      <w:bookmarkEnd w:id="1210"/>
    </w:p>
    <w:tbl>
      <w:tblPr>
        <w:tblStyle w:val="TableGrid"/>
        <w:tblW w:w="0" w:type="auto"/>
        <w:tblLook w:val="04A0" w:firstRow="1" w:lastRow="0" w:firstColumn="1" w:lastColumn="0" w:noHBand="0" w:noVBand="1"/>
      </w:tblPr>
      <w:tblGrid>
        <w:gridCol w:w="1885"/>
        <w:gridCol w:w="7340"/>
      </w:tblGrid>
      <w:tr w:rsidR="00A33257" w:rsidTr="3BF1215F" w14:paraId="022EB25B" w14:textId="77777777">
        <w:tc>
          <w:tcPr>
            <w:tcW w:w="1885" w:type="dxa"/>
          </w:tcPr>
          <w:p w:rsidR="00A33257" w:rsidP="00E5021C" w:rsidRDefault="00A33257" w14:paraId="54D2FE4F" w14:textId="77777777">
            <w:r>
              <w:t>ID</w:t>
            </w:r>
          </w:p>
        </w:tc>
        <w:tc>
          <w:tcPr>
            <w:tcW w:w="7340" w:type="dxa"/>
          </w:tcPr>
          <w:p w:rsidR="00A33257" w:rsidP="00E5021C" w:rsidRDefault="00A33257" w14:paraId="3D730FB7" w14:textId="66831570">
            <w:r>
              <w:t>UC-</w:t>
            </w:r>
            <w:r w:rsidR="000409DA">
              <w:t>44</w:t>
            </w:r>
          </w:p>
        </w:tc>
      </w:tr>
      <w:tr w:rsidR="00A33257" w:rsidTr="3BF1215F" w14:paraId="45BBDE59" w14:textId="77777777">
        <w:tc>
          <w:tcPr>
            <w:tcW w:w="1885" w:type="dxa"/>
          </w:tcPr>
          <w:p w:rsidR="00A33257" w:rsidP="00E5021C" w:rsidRDefault="00A33257" w14:paraId="547CFC7D" w14:textId="77777777">
            <w:r>
              <w:t>Name</w:t>
            </w:r>
          </w:p>
        </w:tc>
        <w:tc>
          <w:tcPr>
            <w:tcW w:w="7340" w:type="dxa"/>
          </w:tcPr>
          <w:p w:rsidR="008B7FAA" w:rsidP="008B7FAA" w:rsidRDefault="008B7FAA" w14:paraId="59EF206D" w14:textId="4DDA5B6E">
            <w:pPr>
              <w:pStyle w:val="FirstLevelBullet"/>
            </w:pPr>
            <w:r>
              <w:t xml:space="preserve">Cập nhật Database từ </w:t>
            </w:r>
            <w:r w:rsidR="007A6979">
              <w:t>Mobile App</w:t>
            </w:r>
          </w:p>
        </w:tc>
      </w:tr>
      <w:tr w:rsidR="00A33257" w:rsidTr="3BF1215F" w14:paraId="368A2124" w14:textId="77777777">
        <w:tc>
          <w:tcPr>
            <w:tcW w:w="1885" w:type="dxa"/>
          </w:tcPr>
          <w:p w:rsidR="00A33257" w:rsidP="00E5021C" w:rsidRDefault="00A33257" w14:paraId="534DD39F" w14:textId="77777777">
            <w:r>
              <w:t>Description</w:t>
            </w:r>
          </w:p>
        </w:tc>
        <w:tc>
          <w:tcPr>
            <w:tcW w:w="7340" w:type="dxa"/>
          </w:tcPr>
          <w:p w:rsidR="008B7FAA" w:rsidP="008B7FAA" w:rsidRDefault="007A6979" w14:paraId="3BCACA1B" w14:textId="08852FFF">
            <w:pPr>
              <w:pStyle w:val="FirstLevelBullet"/>
            </w:pPr>
            <w:r>
              <w:t>Mobile App</w:t>
            </w:r>
            <w:r w:rsidR="008B7FAA">
              <w:t xml:space="preserve"> phát hiện sự khác biệt về phiên bản database lưu trữ trên </w:t>
            </w:r>
            <w:r>
              <w:t>Mobile App</w:t>
            </w:r>
            <w:r w:rsidR="008B7FAA">
              <w:t xml:space="preserve"> với database lưu trữ trên ONT.</w:t>
            </w:r>
          </w:p>
          <w:p w:rsidR="00737EFF" w:rsidRDefault="00737EFF" w14:paraId="65C7D206" w14:textId="22A05E97">
            <w:pPr>
              <w:pStyle w:val="FirstLevelBullet"/>
            </w:pPr>
            <w:r>
              <w:t>OneLink upload file database lên ONT bằng phương thức HTTP POST</w:t>
            </w:r>
          </w:p>
          <w:p w:rsidR="0021332D" w:rsidRDefault="0742365A" w14:paraId="7EA6F18A" w14:textId="25058172">
            <w:pPr>
              <w:pStyle w:val="FirstLevelBullet"/>
            </w:pPr>
            <w:r>
              <w:lastRenderedPageBreak/>
              <w:t xml:space="preserve">Mobile App </w:t>
            </w:r>
            <w:r w:rsidR="3AFA0B7E">
              <w:t>gửi yêu cầu cập nhật database,</w:t>
            </w:r>
            <w:r>
              <w:t xml:space="preserve"> request với định dạng </w:t>
            </w:r>
            <w:hyperlink w:history="1">
              <w:r w:rsidRPr="3BF1215F">
                <w:rPr>
                  <w:rStyle w:val="Hyperlink"/>
                </w:rPr>
                <w:t>https://&lt;ip&gt;:&lt;port&gt;/onelinkagent</w:t>
              </w:r>
            </w:hyperlink>
            <w:r>
              <w:t xml:space="preserve"> với cookies đi kèm request được quy định trong mục 7.2.1</w:t>
            </w:r>
          </w:p>
          <w:p w:rsidR="002342A2" w:rsidP="002342A2" w:rsidRDefault="3CBDACFB" w14:paraId="033F8E67" w14:textId="5F43AEBB">
            <w:pPr>
              <w:pStyle w:val="FirstLevelBullet"/>
            </w:pPr>
            <w:r>
              <w:t>ONT nhận yêu cầu</w:t>
            </w:r>
            <w:r w:rsidR="16F9F3D1">
              <w:t>, ONT kiểm tra</w:t>
            </w:r>
            <w:r w:rsidR="00DE4F28">
              <w:t xml:space="preserve"> tính toàn vẹn của file qua mã md5 check sum và</w:t>
            </w:r>
            <w:r w:rsidR="16F9F3D1">
              <w:t xml:space="preserve"> tính hợp lệ của file database </w:t>
            </w:r>
            <w:r w:rsidR="00DE4F28">
              <w:t>sau đó</w:t>
            </w:r>
            <w:r w:rsidR="16F9F3D1">
              <w:t xml:space="preserve"> thực hiện update.</w:t>
            </w:r>
          </w:p>
          <w:p w:rsidR="002342A2" w:rsidRDefault="16F9F3D1" w14:paraId="7F9189FC" w14:textId="42931E3D">
            <w:pPr>
              <w:pStyle w:val="FirstLevelBullet"/>
            </w:pPr>
            <w:r>
              <w:t xml:space="preserve">Mobile App cần chờ ONT thực hiện update, ONT gửi phản hồi cho Mobile App sau khi đã thực hiện update xong. </w:t>
            </w:r>
          </w:p>
          <w:p w:rsidR="00737EFF" w:rsidP="006C6448" w:rsidRDefault="00737EFF" w14:paraId="6BBC6C0D" w14:textId="3A62CC79">
            <w:pPr>
              <w:pStyle w:val="FirstLevelBullet"/>
              <w:numPr>
                <w:ilvl w:val="0"/>
                <w:numId w:val="0"/>
              </w:numPr>
              <w:ind w:left="360"/>
            </w:pPr>
          </w:p>
        </w:tc>
      </w:tr>
      <w:tr w:rsidR="00A33257" w:rsidTr="3BF1215F" w14:paraId="344D12F6" w14:textId="77777777">
        <w:tc>
          <w:tcPr>
            <w:tcW w:w="1885" w:type="dxa"/>
          </w:tcPr>
          <w:p w:rsidR="00A33257" w:rsidP="00E5021C" w:rsidRDefault="00A33257" w14:paraId="6C2623A3" w14:textId="77777777">
            <w:r>
              <w:lastRenderedPageBreak/>
              <w:t>Actor</w:t>
            </w:r>
          </w:p>
        </w:tc>
        <w:tc>
          <w:tcPr>
            <w:tcW w:w="7340" w:type="dxa"/>
          </w:tcPr>
          <w:p w:rsidR="00A33257" w:rsidP="00E5021C" w:rsidRDefault="00A33257" w14:paraId="0E3221F3" w14:textId="77777777">
            <w:r>
              <w:t>Admin</w:t>
            </w:r>
          </w:p>
        </w:tc>
      </w:tr>
      <w:tr w:rsidR="00A33257" w:rsidTr="3BF1215F" w14:paraId="5AA7F448" w14:textId="77777777">
        <w:tc>
          <w:tcPr>
            <w:tcW w:w="1885" w:type="dxa"/>
          </w:tcPr>
          <w:p w:rsidR="00A33257" w:rsidP="00E5021C" w:rsidRDefault="00A33257" w14:paraId="0BDD3D3D" w14:textId="77777777">
            <w:r>
              <w:t>Pre-condition</w:t>
            </w:r>
          </w:p>
        </w:tc>
        <w:tc>
          <w:tcPr>
            <w:tcW w:w="7340" w:type="dxa"/>
          </w:tcPr>
          <w:p w:rsidR="00A33257" w:rsidP="00E5021C" w:rsidRDefault="00A33257" w14:paraId="418306C8" w14:textId="7B4B0B0E">
            <w:r>
              <w:t xml:space="preserve">Thiết bị hoạt động bình thường, </w:t>
            </w:r>
            <w:r w:rsidR="007A6979">
              <w:t>Mobile App</w:t>
            </w:r>
            <w:r>
              <w:t xml:space="preserve"> đã đăng nhập thành công vào thiết bị và được cấp phiên truy nhập</w:t>
            </w:r>
          </w:p>
        </w:tc>
      </w:tr>
      <w:tr w:rsidR="00A33257" w:rsidTr="3BF1215F" w14:paraId="1EEE652F" w14:textId="77777777">
        <w:tc>
          <w:tcPr>
            <w:tcW w:w="1885" w:type="dxa"/>
          </w:tcPr>
          <w:p w:rsidR="00A33257" w:rsidP="00E5021C" w:rsidRDefault="00A33257" w14:paraId="78534EE3" w14:textId="77777777">
            <w:r>
              <w:t>Post-condition</w:t>
            </w:r>
          </w:p>
        </w:tc>
        <w:tc>
          <w:tcPr>
            <w:tcW w:w="7340" w:type="dxa"/>
          </w:tcPr>
          <w:p w:rsidR="00A33257" w:rsidP="00E5021C" w:rsidRDefault="00A33257" w14:paraId="2F064769" w14:textId="08F414C5">
            <w:r>
              <w:t xml:space="preserve">Thiết bị phản hồi đầy đủ các thông tin cho </w:t>
            </w:r>
            <w:r w:rsidR="007A6979">
              <w:t>Mobile App</w:t>
            </w:r>
          </w:p>
        </w:tc>
      </w:tr>
    </w:tbl>
    <w:p w:rsidR="00385FE4" w:rsidP="0043581E" w:rsidRDefault="00385FE4" w14:paraId="145BAF21" w14:textId="6E5EDFD2"/>
    <w:p w:rsidR="008B7FAA" w:rsidP="0043581E" w:rsidRDefault="00242855" w14:paraId="48BD6E01" w14:textId="3635754F">
      <w:pPr>
        <w:rPr>
          <w:b/>
          <w:bCs/>
        </w:rPr>
      </w:pPr>
      <w:r w:rsidRPr="00242855">
        <w:rPr>
          <w:b/>
          <w:bCs/>
        </w:rPr>
        <w:t xml:space="preserve">Luồng </w:t>
      </w:r>
      <w:r>
        <w:rPr>
          <w:b/>
          <w:bCs/>
        </w:rPr>
        <w:t>dữ liệu</w:t>
      </w:r>
      <w:r w:rsidRPr="00242855">
        <w:rPr>
          <w:b/>
          <w:bCs/>
        </w:rPr>
        <w:t>:</w:t>
      </w:r>
    </w:p>
    <w:p w:rsidR="00242855" w:rsidP="006C6448" w:rsidRDefault="002342A2" w14:paraId="1FEAB0EC" w14:textId="65B2D01D">
      <w:pPr>
        <w:keepNext/>
        <w:jc w:val="center"/>
      </w:pPr>
      <w:r w:rsidRPr="002342A2">
        <w:rPr>
          <w:noProof/>
        </w:rPr>
        <w:drawing>
          <wp:inline distT="0" distB="0" distL="0" distR="0" wp14:anchorId="50288B6F" wp14:editId="33ACC0EE">
            <wp:extent cx="5005791" cy="2826212"/>
            <wp:effectExtent l="0" t="0" r="4445" b="0"/>
            <wp:docPr id="12" name="Picture 12" descr="C:\Users\toantk\Downloads\onelink_new-Tran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oantk\Downloads\onelink_new-Trang-18.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16542" cy="2832282"/>
                    </a:xfrm>
                    <a:prstGeom prst="rect">
                      <a:avLst/>
                    </a:prstGeom>
                    <a:noFill/>
                    <a:ln>
                      <a:noFill/>
                    </a:ln>
                  </pic:spPr>
                </pic:pic>
              </a:graphicData>
            </a:graphic>
          </wp:inline>
        </w:drawing>
      </w:r>
      <w:r w:rsidRPr="002342A2" w:rsidDel="002342A2">
        <w:t xml:space="preserve"> </w:t>
      </w:r>
    </w:p>
    <w:p w:rsidR="00242855" w:rsidP="00242855" w:rsidRDefault="00242855" w14:paraId="1D5F5652" w14:textId="29A5374E">
      <w:pPr>
        <w:pStyle w:val="Caption"/>
      </w:pPr>
      <w:bookmarkStart w:name="_Toc113971684" w:id="1211"/>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42</w:t>
      </w:r>
      <w:r>
        <w:fldChar w:fldCharType="end"/>
      </w:r>
      <w:r>
        <w:t xml:space="preserve"> Luồng điều khiển cập nhật Database từ </w:t>
      </w:r>
      <w:r w:rsidR="007A6979">
        <w:t>Mobile App</w:t>
      </w:r>
      <w:bookmarkEnd w:id="1211"/>
    </w:p>
    <w:p w:rsidRPr="00242855" w:rsidR="00242855" w:rsidP="00242855" w:rsidRDefault="00F02801" w14:paraId="1419DE4F" w14:textId="5B5227F9">
      <w:pPr>
        <w:rPr>
          <w:b/>
          <w:bCs/>
        </w:rPr>
      </w:pPr>
      <w:r>
        <w:rPr>
          <w:b/>
          <w:bCs/>
        </w:rPr>
        <w:t xml:space="preserve">Cấu trúc payload </w:t>
      </w:r>
      <w:r w:rsidR="00242855">
        <w:rPr>
          <w:b/>
          <w:bCs/>
        </w:rPr>
        <w:t>của bản tin:</w:t>
      </w:r>
    </w:p>
    <w:p w:rsidR="00737EFF" w:rsidP="00737EFF" w:rsidRDefault="00737EFF" w14:paraId="0E23615B" w14:textId="77777777">
      <w:pPr>
        <w:pStyle w:val="FirstLevelBullet"/>
        <w:numPr>
          <w:ilvl w:val="0"/>
          <w:numId w:val="9"/>
        </w:numPr>
      </w:pPr>
      <w:r>
        <w:t>HTTP header để upload file bằng phương thức HTTP POST:</w:t>
      </w:r>
    </w:p>
    <w:p w:rsidR="00737EFF" w:rsidP="00737EFF" w:rsidRDefault="00737EFF" w14:paraId="7E5A8B70" w14:textId="77777777">
      <w:pPr>
        <w:pStyle w:val="FirstLevelBullet"/>
        <w:numPr>
          <w:ilvl w:val="0"/>
          <w:numId w:val="0"/>
        </w:numPr>
        <w:ind w:left="720"/>
      </w:pPr>
      <w:r w:rsidRPr="004C74D1">
        <w:t xml:space="preserve">POST </w:t>
      </w:r>
      <w:r>
        <w:t>&lt;URI&gt;</w:t>
      </w:r>
      <w:r w:rsidRPr="004C74D1">
        <w:t xml:space="preserve"> HTTP/1.1</w:t>
      </w:r>
    </w:p>
    <w:p w:rsidR="00737EFF" w:rsidP="00737EFF" w:rsidRDefault="00737EFF" w14:paraId="72A44E68" w14:textId="77777777">
      <w:pPr>
        <w:pStyle w:val="FirstLevelBullet"/>
        <w:numPr>
          <w:ilvl w:val="0"/>
          <w:numId w:val="0"/>
        </w:numPr>
        <w:ind w:left="720"/>
      </w:pPr>
      <w:r w:rsidRPr="004C74D1">
        <w:t>Host</w:t>
      </w:r>
      <w:r>
        <w:t>: &lt;IP&gt;:&lt;PORT&gt;</w:t>
      </w:r>
    </w:p>
    <w:p w:rsidR="00737EFF" w:rsidP="00737EFF" w:rsidRDefault="00737EFF" w14:paraId="2460DC67" w14:textId="77777777">
      <w:pPr>
        <w:pStyle w:val="FirstLevelBullet"/>
        <w:numPr>
          <w:ilvl w:val="0"/>
          <w:numId w:val="0"/>
        </w:numPr>
        <w:ind w:left="720"/>
      </w:pPr>
      <w:r w:rsidRPr="004C74D1">
        <w:t>Accept: */*</w:t>
      </w:r>
    </w:p>
    <w:p w:rsidR="00737EFF" w:rsidP="00737EFF" w:rsidRDefault="00737EFF" w14:paraId="32F40F32" w14:textId="77777777">
      <w:pPr>
        <w:pStyle w:val="FirstLevelBullet"/>
        <w:numPr>
          <w:ilvl w:val="0"/>
          <w:numId w:val="0"/>
        </w:numPr>
        <w:ind w:left="720"/>
      </w:pPr>
      <w:r w:rsidRPr="004C74D1">
        <w:t>Content-Type: application/octet-stream</w:t>
      </w:r>
    </w:p>
    <w:p w:rsidR="00737EFF" w:rsidP="00737EFF" w:rsidRDefault="00737EFF" w14:paraId="57F7B858" w14:textId="77777777">
      <w:pPr>
        <w:pStyle w:val="FirstLevelBullet"/>
        <w:numPr>
          <w:ilvl w:val="0"/>
          <w:numId w:val="0"/>
        </w:numPr>
        <w:ind w:left="720"/>
      </w:pPr>
      <w:r>
        <w:t>Content-Length: &lt;database’s file size (in bytes)&gt;</w:t>
      </w:r>
    </w:p>
    <w:p w:rsidR="00737EFF" w:rsidP="00737EFF" w:rsidRDefault="00737EFF" w14:paraId="5567F73C" w14:textId="77777777">
      <w:pPr>
        <w:pStyle w:val="FirstLevelBullet"/>
        <w:numPr>
          <w:ilvl w:val="0"/>
          <w:numId w:val="0"/>
        </w:numPr>
        <w:ind w:left="720"/>
      </w:pPr>
    </w:p>
    <w:p w:rsidR="00737EFF" w:rsidP="006C6448" w:rsidRDefault="3D1D2B03" w14:paraId="24F4B11A" w14:textId="64DAC4F9">
      <w:pPr>
        <w:pStyle w:val="FirstLevelBullet"/>
        <w:numPr>
          <w:ilvl w:val="0"/>
          <w:numId w:val="0"/>
        </w:numPr>
        <w:ind w:left="720"/>
      </w:pPr>
      <w:r>
        <w:t>URI: /onelinkagent/files/“&lt;database’s file name&gt;”</w:t>
      </w:r>
    </w:p>
    <w:p w:rsidR="00242855" w:rsidP="00242855" w:rsidRDefault="00242855" w14:paraId="451438CA" w14:textId="6061D9FD">
      <w:pPr>
        <w:pStyle w:val="FirstLevelBullet"/>
        <w:numPr>
          <w:ilvl w:val="0"/>
          <w:numId w:val="9"/>
        </w:numPr>
      </w:pPr>
      <w:r>
        <w:t>Update Database Request:</w:t>
      </w:r>
    </w:p>
    <w:p w:rsidRPr="00C11B58" w:rsidR="00AF183D" w:rsidP="00263F0C" w:rsidRDefault="1E6DA841" w14:paraId="1B25DEDE" w14:textId="77777777">
      <w:pPr>
        <w:pStyle w:val="ANSVNormal"/>
      </w:pPr>
      <w:r w:rsidRPr="006C6448">
        <w:t>{</w:t>
      </w:r>
    </w:p>
    <w:p w:rsidRPr="00C11B58" w:rsidR="00AF183D" w:rsidP="00263F0C" w:rsidRDefault="1E6DA841" w14:paraId="16E3A29F" w14:textId="77777777">
      <w:pPr>
        <w:pStyle w:val="ANSVNormal"/>
      </w:pPr>
      <w:r w:rsidRPr="006C6448">
        <w:t xml:space="preserve">    “action” : “updateDatabase”, </w:t>
      </w:r>
    </w:p>
    <w:p w:rsidRPr="00C11B58" w:rsidR="00AF183D" w:rsidP="00263F0C" w:rsidRDefault="1E6DA841" w14:paraId="35E27B8A" w14:textId="756FA8D6">
      <w:pPr>
        <w:pStyle w:val="ANSVNormal"/>
      </w:pPr>
      <w:r w:rsidRPr="006C6448">
        <w:t xml:space="preserve">    “</w:t>
      </w:r>
      <w:r w:rsidR="00EC45CF">
        <w:t>s</w:t>
      </w:r>
      <w:r w:rsidRPr="006C6448">
        <w:t>tatus”: “Requested”,</w:t>
      </w:r>
    </w:p>
    <w:p w:rsidR="00AF183D" w:rsidP="00263F0C" w:rsidRDefault="1E6DA841" w14:paraId="4CAA2570" w14:textId="4C543AF2">
      <w:pPr>
        <w:pStyle w:val="ANSVNormal"/>
        <w:rPr>
          <w:b/>
        </w:rPr>
      </w:pPr>
      <w:r w:rsidRPr="006C6448">
        <w:t xml:space="preserve">    “</w:t>
      </w:r>
      <w:r w:rsidR="00EC45CF">
        <w:t>f</w:t>
      </w:r>
      <w:r w:rsidRPr="006C6448">
        <w:t>ile</w:t>
      </w:r>
      <w:r w:rsidR="00EC45CF">
        <w:t>N</w:t>
      </w:r>
      <w:r w:rsidRPr="006C6448">
        <w:t>ame”: “&lt;database’s file name&gt;”,</w:t>
      </w:r>
    </w:p>
    <w:p w:rsidRPr="00C11B58" w:rsidR="00D855BA" w:rsidP="00263F0C" w:rsidRDefault="2460AEE8" w14:paraId="15883406" w14:textId="3AA1084C">
      <w:pPr>
        <w:pStyle w:val="ANSVNormal"/>
      </w:pPr>
      <w:r>
        <w:t xml:space="preserve">    “</w:t>
      </w:r>
      <w:r w:rsidR="00EC45CF">
        <w:t>m</w:t>
      </w:r>
      <w:r>
        <w:t>d5sum”: “&lt;</w:t>
      </w:r>
      <w:r w:rsidR="00EC45CF">
        <w:t>m</w:t>
      </w:r>
      <w:r>
        <w:t>d5sum&gt;”,</w:t>
      </w:r>
    </w:p>
    <w:p w:rsidRPr="00C11B58" w:rsidR="00AF183D" w:rsidP="00263F0C" w:rsidRDefault="1E6DA841" w14:paraId="366B1E64" w14:textId="32A2C0D0">
      <w:pPr>
        <w:pStyle w:val="ANSVNormal"/>
      </w:pPr>
      <w:r w:rsidRPr="006C6448">
        <w:t xml:space="preserve">    “requestId” : </w:t>
      </w:r>
      <w:r w:rsidR="003E0981">
        <w:t>&lt;requestId&gt;</w:t>
      </w:r>
    </w:p>
    <w:p w:rsidRPr="00C11B58" w:rsidR="00AF183D" w:rsidP="00263F0C" w:rsidRDefault="1E6DA841" w14:paraId="4679C0F6" w14:textId="77777777">
      <w:pPr>
        <w:pStyle w:val="ANSVNormal"/>
      </w:pPr>
      <w:r w:rsidRPr="006C6448">
        <w:t>}</w:t>
      </w:r>
    </w:p>
    <w:p w:rsidR="00242855" w:rsidP="00242855" w:rsidRDefault="00242855" w14:paraId="523B5B42" w14:textId="6F3CD81F">
      <w:pPr>
        <w:pStyle w:val="FirstLevelBullet"/>
        <w:numPr>
          <w:ilvl w:val="0"/>
          <w:numId w:val="9"/>
        </w:numPr>
      </w:pPr>
      <w:r>
        <w:t>Update Database Response:</w:t>
      </w:r>
    </w:p>
    <w:p w:rsidR="00242855" w:rsidP="00242855" w:rsidRDefault="00C9638F" w14:paraId="4A28D4E8" w14:textId="5717032C">
      <w:pPr>
        <w:pStyle w:val="FirstLevelBullet"/>
        <w:numPr>
          <w:ilvl w:val="1"/>
          <w:numId w:val="9"/>
        </w:numPr>
      </w:pPr>
      <w:r>
        <w:t>Đã nhận được request</w:t>
      </w:r>
      <w:r w:rsidR="00242855">
        <w:t xml:space="preserve"> thành công</w:t>
      </w:r>
      <w:r w:rsidR="00B62AB3">
        <w:t xml:space="preserve"> và xử lý</w:t>
      </w:r>
      <w:r w:rsidR="00242855">
        <w:t>:</w:t>
      </w:r>
    </w:p>
    <w:p w:rsidRPr="00C11B58" w:rsidR="00AF183D" w:rsidP="00263F0C" w:rsidRDefault="1E6DA841" w14:paraId="3F00DC50" w14:textId="77777777">
      <w:pPr>
        <w:pStyle w:val="ANSVNormal"/>
      </w:pPr>
      <w:r w:rsidRPr="006C6448">
        <w:t>{</w:t>
      </w:r>
    </w:p>
    <w:p w:rsidRPr="00C11B58" w:rsidR="00AF183D" w:rsidP="00263F0C" w:rsidRDefault="1E6DA841" w14:paraId="1F10CD18" w14:textId="77777777">
      <w:pPr>
        <w:pStyle w:val="ANSVNormal"/>
      </w:pPr>
      <w:r w:rsidRPr="006C6448">
        <w:t xml:space="preserve">    "status": 0,</w:t>
      </w:r>
    </w:p>
    <w:p w:rsidRPr="00C11B58" w:rsidR="00AF183D" w:rsidP="00263F0C" w:rsidRDefault="1E6DA841" w14:paraId="6298D800" w14:textId="77777777">
      <w:pPr>
        <w:pStyle w:val="ANSVNormal"/>
      </w:pPr>
      <w:r w:rsidRPr="006C6448">
        <w:t xml:space="preserve">    “message”: “Success”,</w:t>
      </w:r>
    </w:p>
    <w:p w:rsidRPr="00C11B58" w:rsidR="00AF183D" w:rsidP="00263F0C" w:rsidRDefault="1E6DA841" w14:paraId="1CA36061" w14:textId="2A418A89">
      <w:pPr>
        <w:pStyle w:val="ANSVNormal"/>
      </w:pPr>
      <w:r w:rsidRPr="006C6448">
        <w:t xml:space="preserve">    “requestId” : </w:t>
      </w:r>
      <w:r w:rsidR="003E0981">
        <w:t>&lt;requestId&gt;</w:t>
      </w:r>
      <w:r w:rsidRPr="006C6448">
        <w:t>,</w:t>
      </w:r>
    </w:p>
    <w:p w:rsidR="00AF183D" w:rsidP="00263F0C" w:rsidRDefault="1E6DA841" w14:paraId="42B51DB0" w14:textId="3B0A4A15">
      <w:pPr>
        <w:pStyle w:val="ANSVNormal"/>
        <w:rPr>
          <w:b/>
        </w:rPr>
      </w:pPr>
      <w:r w:rsidRPr="006C6448">
        <w:t xml:space="preserve">    "data": {</w:t>
      </w:r>
    </w:p>
    <w:p w:rsidR="00F82F8B" w:rsidP="00263F0C" w:rsidRDefault="00F82F8B" w14:paraId="14C8D93B" w14:textId="0E4B2D2F">
      <w:pPr>
        <w:pStyle w:val="ANSVNormal"/>
      </w:pPr>
      <w:r>
        <w:tab/>
      </w:r>
      <w:r>
        <w:tab/>
      </w:r>
      <w:r w:rsidR="6EE56845">
        <w:t>“action” : “updateDatabase”,</w:t>
      </w:r>
    </w:p>
    <w:p w:rsidR="00F82F8B" w:rsidP="00263F0C" w:rsidRDefault="00F82F8B" w14:paraId="43FB33C1" w14:textId="77777777">
      <w:pPr>
        <w:pStyle w:val="ANSVNormal"/>
      </w:pPr>
      <w:r>
        <w:tab/>
      </w:r>
      <w:r>
        <w:tab/>
      </w:r>
      <w:r w:rsidR="6EE56845">
        <w:t>“results” : [</w:t>
      </w:r>
    </w:p>
    <w:p w:rsidR="00F82F8B" w:rsidP="00263F0C" w:rsidRDefault="00F82F8B" w14:paraId="517A143B" w14:textId="469A0036">
      <w:pPr>
        <w:pStyle w:val="ANSVNormal"/>
      </w:pPr>
      <w:r>
        <w:tab/>
      </w:r>
      <w:r>
        <w:tab/>
      </w:r>
      <w:r>
        <w:tab/>
      </w:r>
      <w:r>
        <w:tab/>
      </w:r>
      <w:r w:rsidR="6EE56845">
        <w:t>{</w:t>
      </w:r>
    </w:p>
    <w:p w:rsidR="00F82F8B" w:rsidP="006C6448" w:rsidRDefault="00F82F8B" w14:paraId="69B9A128" w14:textId="45ADEE18">
      <w:pPr>
        <w:pStyle w:val="FirstLevelBullet"/>
        <w:numPr>
          <w:ilvl w:val="0"/>
          <w:numId w:val="0"/>
        </w:numPr>
        <w:ind w:left="2880" w:hanging="360"/>
      </w:pPr>
      <w:r>
        <w:rPr>
          <w:b/>
        </w:rPr>
        <w:tab/>
      </w:r>
      <w:r>
        <w:rPr>
          <w:b/>
        </w:rPr>
        <w:tab/>
      </w:r>
      <w:r w:rsidRPr="3CEDA227" w:rsidR="6EE56845">
        <w:rPr>
          <w:b/>
          <w:bCs/>
        </w:rPr>
        <w:t xml:space="preserve">     </w:t>
      </w:r>
      <w:r w:rsidR="6EE56845">
        <w:t>“</w:t>
      </w:r>
      <w:r w:rsidR="00397B66">
        <w:t>s</w:t>
      </w:r>
      <w:r w:rsidR="6EE56845">
        <w:t>tatus”: “&lt;</w:t>
      </w:r>
      <w:r w:rsidR="00397B66">
        <w:t>status</w:t>
      </w:r>
      <w:r w:rsidR="6EE56845">
        <w:t>&gt;”,</w:t>
      </w:r>
    </w:p>
    <w:p w:rsidR="00F82F8B" w:rsidP="006C6448" w:rsidRDefault="6EE56845" w14:paraId="11686961" w14:textId="635A3CBA">
      <w:pPr>
        <w:pStyle w:val="FirstLevelBullet"/>
        <w:numPr>
          <w:ilvl w:val="0"/>
          <w:numId w:val="0"/>
        </w:numPr>
        <w:ind w:left="2880" w:hanging="360"/>
      </w:pPr>
      <w:r>
        <w:t xml:space="preserve">                     “</w:t>
      </w:r>
      <w:r w:rsidR="00EC45CF">
        <w:t>v</w:t>
      </w:r>
      <w:r>
        <w:t>ersion”: “&lt;</w:t>
      </w:r>
      <w:r w:rsidR="00397B66">
        <w:t>version</w:t>
      </w:r>
      <w:r>
        <w:t>&gt;”,</w:t>
      </w:r>
    </w:p>
    <w:p w:rsidRPr="006C6448" w:rsidR="00F82F8B" w:rsidP="006C6448" w:rsidRDefault="6EE56845" w14:paraId="1D06EF10" w14:textId="0A51FA2A">
      <w:pPr>
        <w:pStyle w:val="FirstLevelBullet"/>
        <w:numPr>
          <w:ilvl w:val="0"/>
          <w:numId w:val="0"/>
        </w:numPr>
        <w:ind w:left="2880" w:hanging="360"/>
      </w:pPr>
      <w:r>
        <w:t xml:space="preserve">                     “</w:t>
      </w:r>
      <w:r w:rsidR="00EC45CF">
        <w:t>f</w:t>
      </w:r>
      <w:r>
        <w:t>ile</w:t>
      </w:r>
      <w:r w:rsidR="00EC45CF">
        <w:t>N</w:t>
      </w:r>
      <w:r>
        <w:t>ame”: “&lt;database’s file name&gt;”</w:t>
      </w:r>
    </w:p>
    <w:p w:rsidR="00F82F8B" w:rsidP="00263F0C" w:rsidRDefault="6EE56845" w14:paraId="71FBB1B5" w14:textId="6D543449">
      <w:pPr>
        <w:pStyle w:val="ANSVNormal"/>
      </w:pPr>
      <w:r>
        <w:t>}</w:t>
      </w:r>
    </w:p>
    <w:p w:rsidRPr="00C11B58" w:rsidR="00F82F8B" w:rsidP="00263F0C" w:rsidRDefault="6EE56845" w14:paraId="75112735" w14:textId="5BC00E91">
      <w:pPr>
        <w:pStyle w:val="ANSVNormal"/>
      </w:pPr>
      <w:r>
        <w:t>]</w:t>
      </w:r>
    </w:p>
    <w:p w:rsidRPr="00C11B58" w:rsidR="00AF183D" w:rsidP="00263F0C" w:rsidRDefault="1E6DA841" w14:paraId="3940C879" w14:textId="688EDC87">
      <w:pPr>
        <w:pStyle w:val="ANSVNormal"/>
      </w:pPr>
      <w:r w:rsidRPr="006C6448">
        <w:t xml:space="preserve">    </w:t>
      </w:r>
      <w:r w:rsidR="00AF183D">
        <w:tab/>
      </w:r>
      <w:r w:rsidR="00AF183D">
        <w:tab/>
      </w:r>
      <w:r w:rsidRPr="006C6448">
        <w:t>}</w:t>
      </w:r>
    </w:p>
    <w:p w:rsidRPr="00C11B58" w:rsidR="00AF183D" w:rsidP="00263F0C" w:rsidRDefault="1E6DA841" w14:paraId="05579424" w14:textId="77777777">
      <w:pPr>
        <w:pStyle w:val="ANSVNormal"/>
      </w:pPr>
      <w:r w:rsidRPr="006C6448">
        <w:t>}</w:t>
      </w:r>
    </w:p>
    <w:p w:rsidR="00242855" w:rsidP="00242855" w:rsidRDefault="00C9638F" w14:paraId="12A02CFD" w14:textId="5CFA1B79">
      <w:pPr>
        <w:pStyle w:val="FirstLevelBullet"/>
        <w:numPr>
          <w:ilvl w:val="0"/>
          <w:numId w:val="10"/>
        </w:numPr>
      </w:pPr>
      <w:r>
        <w:t>Chưa xử lý được request hoặc gặp lỗi</w:t>
      </w:r>
      <w:r w:rsidR="00242855">
        <w:t>:</w:t>
      </w:r>
    </w:p>
    <w:p w:rsidR="00242855" w:rsidP="00242855" w:rsidRDefault="00242855" w14:paraId="25EAB1F7" w14:textId="77777777">
      <w:pPr>
        <w:pStyle w:val="FirstLevelBullet"/>
        <w:numPr>
          <w:ilvl w:val="0"/>
          <w:numId w:val="0"/>
        </w:numPr>
        <w:ind w:left="1080"/>
      </w:pPr>
      <w:r>
        <w:t>{</w:t>
      </w:r>
    </w:p>
    <w:p w:rsidR="00242855" w:rsidP="00242855" w:rsidRDefault="00183521" w14:paraId="37BA1238" w14:textId="78BBA42E">
      <w:pPr>
        <w:pStyle w:val="FirstLevelBullet"/>
        <w:numPr>
          <w:ilvl w:val="0"/>
          <w:numId w:val="0"/>
        </w:numPr>
        <w:ind w:left="720" w:firstLine="360"/>
      </w:pPr>
      <w:r>
        <w:t>“status”: &lt;ErrorCode&gt;</w:t>
      </w:r>
      <w:r w:rsidR="00242855">
        <w:t>,</w:t>
      </w:r>
    </w:p>
    <w:p w:rsidR="00242855" w:rsidP="00242855" w:rsidRDefault="00B94824" w14:paraId="7859BEBD" w14:textId="293B73E9">
      <w:pPr>
        <w:pStyle w:val="FirstLevelBullet"/>
        <w:numPr>
          <w:ilvl w:val="0"/>
          <w:numId w:val="0"/>
        </w:numPr>
        <w:ind w:left="1080"/>
      </w:pPr>
      <w:r>
        <w:t>“message”: “&lt;message&gt;”</w:t>
      </w:r>
      <w:r w:rsidR="00242855">
        <w:t>,</w:t>
      </w:r>
    </w:p>
    <w:p w:rsidR="001B55E6" w:rsidP="001B55E6" w:rsidRDefault="001B55E6" w14:paraId="6AE601B8" w14:textId="6CEE5849">
      <w:pPr>
        <w:pStyle w:val="ListParagraph"/>
        <w:ind w:firstLine="360"/>
      </w:pPr>
      <w:r>
        <w:t xml:space="preserve">“requestId” : </w:t>
      </w:r>
      <w:r w:rsidR="003E0981">
        <w:t>&lt;requestId&gt;</w:t>
      </w:r>
      <w:r>
        <w:t>,</w:t>
      </w:r>
    </w:p>
    <w:p w:rsidR="00242855" w:rsidP="00242855" w:rsidRDefault="00242855" w14:paraId="25F7550B" w14:textId="77777777">
      <w:pPr>
        <w:pStyle w:val="FirstLevelBullet"/>
        <w:numPr>
          <w:ilvl w:val="0"/>
          <w:numId w:val="0"/>
        </w:numPr>
        <w:ind w:left="720" w:firstLine="360"/>
      </w:pPr>
      <w:r>
        <w:lastRenderedPageBreak/>
        <w:t>"data": {</w:t>
      </w:r>
    </w:p>
    <w:p w:rsidR="00242855" w:rsidP="00242855" w:rsidRDefault="00242855" w14:paraId="1C864E8E" w14:textId="77777777">
      <w:pPr>
        <w:pStyle w:val="FirstLevelBullet"/>
        <w:numPr>
          <w:ilvl w:val="0"/>
          <w:numId w:val="0"/>
        </w:numPr>
        <w:ind w:left="720" w:firstLine="360"/>
      </w:pPr>
      <w:r>
        <w:t>}</w:t>
      </w:r>
    </w:p>
    <w:p w:rsidR="00242855" w:rsidP="00242855" w:rsidRDefault="00242855" w14:paraId="678062F8" w14:textId="420DBE90">
      <w:pPr>
        <w:pStyle w:val="FirstLevelBullet"/>
        <w:numPr>
          <w:ilvl w:val="0"/>
          <w:numId w:val="0"/>
        </w:numPr>
        <w:ind w:left="720" w:firstLine="360"/>
      </w:pPr>
      <w:r>
        <w:t>}</w:t>
      </w:r>
    </w:p>
    <w:p w:rsidR="002342A2" w:rsidP="006C6448" w:rsidRDefault="002342A2" w14:paraId="4EDF6284" w14:textId="061312DC">
      <w:pPr>
        <w:pStyle w:val="FirstLevelBullet"/>
        <w:numPr>
          <w:ilvl w:val="0"/>
          <w:numId w:val="0"/>
        </w:numPr>
      </w:pPr>
    </w:p>
    <w:p w:rsidR="0087204C" w:rsidP="006C6448" w:rsidRDefault="0087204C" w14:paraId="7CAEDCD1" w14:textId="49C69884">
      <w:pPr>
        <w:pStyle w:val="Caption"/>
        <w:keepNext/>
      </w:pPr>
      <w:bookmarkStart w:name="_Toc113971633" w:id="1212"/>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43</w:t>
      </w:r>
      <w:r>
        <w:fldChar w:fldCharType="end"/>
      </w:r>
      <w:r>
        <w:t xml:space="preserve"> Bảng mô tả các tham số trong luồng điều khiển update Database từ Mobile App</w:t>
      </w:r>
      <w:bookmarkEnd w:id="1212"/>
    </w:p>
    <w:tbl>
      <w:tblPr>
        <w:tblStyle w:val="TableGrid"/>
        <w:tblW w:w="0" w:type="auto"/>
        <w:tblInd w:w="175" w:type="dxa"/>
        <w:tblLook w:val="04A0" w:firstRow="1" w:lastRow="0" w:firstColumn="1" w:lastColumn="0" w:noHBand="0" w:noVBand="1"/>
      </w:tblPr>
      <w:tblGrid>
        <w:gridCol w:w="710"/>
        <w:gridCol w:w="1352"/>
        <w:gridCol w:w="1322"/>
        <w:gridCol w:w="931"/>
        <w:gridCol w:w="3257"/>
        <w:gridCol w:w="1478"/>
      </w:tblGrid>
      <w:tr w:rsidR="002342A2" w:rsidTr="006C6448" w14:paraId="4BB764A1" w14:textId="77777777">
        <w:tc>
          <w:tcPr>
            <w:tcW w:w="710" w:type="dxa"/>
          </w:tcPr>
          <w:p w:rsidR="002342A2" w:rsidP="00D8043C" w:rsidRDefault="002342A2" w14:paraId="347A6AB0" w14:textId="77777777">
            <w:pPr>
              <w:pStyle w:val="ListParagraph"/>
              <w:ind w:left="0"/>
              <w:rPr>
                <w:b/>
                <w:bCs/>
              </w:rPr>
            </w:pPr>
            <w:r>
              <w:rPr>
                <w:b/>
                <w:bCs/>
              </w:rPr>
              <w:t>STT</w:t>
            </w:r>
          </w:p>
        </w:tc>
        <w:tc>
          <w:tcPr>
            <w:tcW w:w="1352" w:type="dxa"/>
          </w:tcPr>
          <w:p w:rsidR="002342A2" w:rsidP="00D8043C" w:rsidRDefault="002342A2" w14:paraId="575BAA78" w14:textId="77777777">
            <w:pPr>
              <w:pStyle w:val="ListParagraph"/>
              <w:ind w:left="0"/>
              <w:rPr>
                <w:b/>
                <w:bCs/>
              </w:rPr>
            </w:pPr>
            <w:r>
              <w:rPr>
                <w:b/>
                <w:bCs/>
              </w:rPr>
              <w:t>Tham số</w:t>
            </w:r>
          </w:p>
        </w:tc>
        <w:tc>
          <w:tcPr>
            <w:tcW w:w="1322" w:type="dxa"/>
          </w:tcPr>
          <w:p w:rsidR="002342A2" w:rsidP="00D8043C" w:rsidRDefault="002342A2" w14:paraId="72A790D6" w14:textId="77777777">
            <w:pPr>
              <w:pStyle w:val="ListParagraph"/>
              <w:ind w:left="0"/>
              <w:rPr>
                <w:b/>
                <w:bCs/>
              </w:rPr>
            </w:pPr>
            <w:r>
              <w:rPr>
                <w:b/>
                <w:bCs/>
              </w:rPr>
              <w:t>Mô tả</w:t>
            </w:r>
          </w:p>
        </w:tc>
        <w:tc>
          <w:tcPr>
            <w:tcW w:w="931" w:type="dxa"/>
          </w:tcPr>
          <w:p w:rsidR="002342A2" w:rsidP="00D8043C" w:rsidRDefault="002342A2" w14:paraId="216C5A61" w14:textId="77777777">
            <w:pPr>
              <w:pStyle w:val="ListParagraph"/>
              <w:ind w:left="0"/>
              <w:rPr>
                <w:b/>
                <w:bCs/>
              </w:rPr>
            </w:pPr>
            <w:r>
              <w:rPr>
                <w:b/>
                <w:bCs/>
              </w:rPr>
              <w:t>Kiểu</w:t>
            </w:r>
          </w:p>
        </w:tc>
        <w:tc>
          <w:tcPr>
            <w:tcW w:w="3257" w:type="dxa"/>
          </w:tcPr>
          <w:p w:rsidR="002342A2" w:rsidP="00D8043C" w:rsidRDefault="002342A2" w14:paraId="54D3FFCC" w14:textId="77777777">
            <w:pPr>
              <w:pStyle w:val="ListParagraph"/>
              <w:ind w:left="0"/>
              <w:rPr>
                <w:b/>
                <w:bCs/>
              </w:rPr>
            </w:pPr>
            <w:r>
              <w:rPr>
                <w:b/>
                <w:bCs/>
              </w:rPr>
              <w:t>Giá trị</w:t>
            </w:r>
          </w:p>
        </w:tc>
        <w:tc>
          <w:tcPr>
            <w:tcW w:w="1478" w:type="dxa"/>
          </w:tcPr>
          <w:p w:rsidR="002342A2" w:rsidP="00D8043C" w:rsidRDefault="002342A2" w14:paraId="640916AA" w14:textId="77777777">
            <w:pPr>
              <w:pStyle w:val="ListParagraph"/>
              <w:ind w:left="0"/>
              <w:rPr>
                <w:b/>
                <w:bCs/>
              </w:rPr>
            </w:pPr>
            <w:r>
              <w:rPr>
                <w:b/>
                <w:bCs/>
              </w:rPr>
              <w:t>Json Key</w:t>
            </w:r>
          </w:p>
        </w:tc>
      </w:tr>
      <w:tr w:rsidR="0087204C" w:rsidTr="74F17771" w14:paraId="6935A86C" w14:textId="77777777">
        <w:trPr>
          <w:trHeight w:val="213"/>
        </w:trPr>
        <w:tc>
          <w:tcPr>
            <w:tcW w:w="710" w:type="dxa"/>
          </w:tcPr>
          <w:p w:rsidRPr="00020A9F" w:rsidR="002342A2" w:rsidP="00D8043C" w:rsidRDefault="002342A2" w14:paraId="559C4B67" w14:textId="77777777">
            <w:pPr>
              <w:pStyle w:val="ListParagraph"/>
              <w:ind w:left="0"/>
            </w:pPr>
            <w:r>
              <w:t>1</w:t>
            </w:r>
          </w:p>
        </w:tc>
        <w:tc>
          <w:tcPr>
            <w:tcW w:w="1352" w:type="dxa"/>
          </w:tcPr>
          <w:p w:rsidR="002342A2" w:rsidP="00D8043C" w:rsidRDefault="0087204C" w14:paraId="6805A33B" w14:textId="5C494B1E">
            <w:pPr>
              <w:pStyle w:val="ListParagraph"/>
              <w:ind w:left="0"/>
            </w:pPr>
            <w:r>
              <w:t>Status</w:t>
            </w:r>
          </w:p>
        </w:tc>
        <w:tc>
          <w:tcPr>
            <w:tcW w:w="1322" w:type="dxa"/>
          </w:tcPr>
          <w:p w:rsidR="002342A2" w:rsidP="00D8043C" w:rsidRDefault="0087204C" w14:paraId="3B53EF17" w14:textId="2CE54683">
            <w:pPr>
              <w:pStyle w:val="ListParagraph"/>
              <w:ind w:left="0"/>
            </w:pPr>
            <w:r>
              <w:t>Trạng thái của việc update Database</w:t>
            </w:r>
          </w:p>
        </w:tc>
        <w:tc>
          <w:tcPr>
            <w:tcW w:w="931" w:type="dxa"/>
          </w:tcPr>
          <w:p w:rsidR="002342A2" w:rsidP="00D8043C" w:rsidRDefault="0087204C" w14:paraId="1E082B56" w14:textId="69684451">
            <w:pPr>
              <w:pStyle w:val="ListParagraph"/>
              <w:ind w:left="0"/>
            </w:pPr>
            <w:r>
              <w:t>String</w:t>
            </w:r>
          </w:p>
        </w:tc>
        <w:tc>
          <w:tcPr>
            <w:tcW w:w="3257" w:type="dxa"/>
          </w:tcPr>
          <w:p w:rsidR="0087204C" w:rsidP="006C6448" w:rsidRDefault="0087204C" w14:paraId="2BD43B90" w14:textId="77777777">
            <w:pPr>
              <w:pStyle w:val="FirstLevelBullet"/>
              <w:numPr>
                <w:ilvl w:val="0"/>
                <w:numId w:val="9"/>
              </w:numPr>
              <w:ind w:left="355" w:hanging="270"/>
            </w:pPr>
            <w:r>
              <w:t>“None”: Khi OneLink login thành công, database Status được đặt là “None”</w:t>
            </w:r>
          </w:p>
          <w:p w:rsidR="0087204C" w:rsidP="006C6448" w:rsidRDefault="0087204C" w14:paraId="07FDD49D" w14:textId="77777777">
            <w:pPr>
              <w:pStyle w:val="FirstLevelBullet"/>
              <w:numPr>
                <w:ilvl w:val="0"/>
                <w:numId w:val="9"/>
              </w:numPr>
              <w:ind w:left="355" w:hanging="270"/>
            </w:pPr>
            <w:r>
              <w:t>“Requested”: Nhận yêu cầu updateDatabase từ OneLink. Đây là Status duy nhất OneLink được set</w:t>
            </w:r>
          </w:p>
          <w:p w:rsidR="0087204C" w:rsidP="006C6448" w:rsidRDefault="0087204C" w14:paraId="2FD24196" w14:textId="77777777">
            <w:pPr>
              <w:pStyle w:val="FirstLevelBullet"/>
              <w:numPr>
                <w:ilvl w:val="0"/>
                <w:numId w:val="9"/>
              </w:numPr>
              <w:ind w:left="355" w:hanging="270"/>
            </w:pPr>
            <w:r>
              <w:t>“</w:t>
            </w:r>
            <w:r w:rsidRPr="001D128C">
              <w:t>Updated</w:t>
            </w:r>
            <w:r>
              <w:t>”: Thực hiện yêu cầu updateDatabase thành công</w:t>
            </w:r>
          </w:p>
          <w:p w:rsidR="0087204C" w:rsidP="006C6448" w:rsidRDefault="0087204C" w14:paraId="302AD3F6" w14:textId="77777777">
            <w:pPr>
              <w:pStyle w:val="FirstLevelBullet"/>
              <w:numPr>
                <w:ilvl w:val="0"/>
                <w:numId w:val="9"/>
              </w:numPr>
              <w:ind w:left="355" w:hanging="270"/>
            </w:pPr>
            <w:r>
              <w:t>“</w:t>
            </w:r>
            <w:r w:rsidRPr="001D128C">
              <w:t>Error_InvalidFilename</w:t>
            </w:r>
            <w:r>
              <w:t>”: file name trong yêu cầu updateDatabase không hợp lệ</w:t>
            </w:r>
          </w:p>
          <w:p w:rsidR="0087204C" w:rsidP="006C6448" w:rsidRDefault="0087204C" w14:paraId="76124E3E" w14:textId="77777777">
            <w:pPr>
              <w:pStyle w:val="FirstLevelBullet"/>
              <w:numPr>
                <w:ilvl w:val="0"/>
                <w:numId w:val="9"/>
              </w:numPr>
              <w:ind w:left="355" w:hanging="270"/>
            </w:pPr>
            <w:r>
              <w:t>“Error_</w:t>
            </w:r>
            <w:r w:rsidRPr="001D128C">
              <w:t xml:space="preserve"> FileFormat</w:t>
            </w:r>
            <w:r>
              <w:t>”: nội đung file database không đúng format</w:t>
            </w:r>
          </w:p>
          <w:p w:rsidR="0087204C" w:rsidP="006C6448" w:rsidRDefault="0087204C" w14:paraId="3750A479" w14:textId="77777777">
            <w:pPr>
              <w:pStyle w:val="FirstLevelBullet"/>
              <w:numPr>
                <w:ilvl w:val="0"/>
                <w:numId w:val="9"/>
              </w:numPr>
              <w:ind w:left="355" w:hanging="270"/>
            </w:pPr>
            <w:r>
              <w:t>“</w:t>
            </w:r>
            <w:r w:rsidRPr="001D128C">
              <w:t>Error_Internal</w:t>
            </w:r>
            <w:r>
              <w:t>”: lỗi xảy ra do nguyên nhân từ ONT</w:t>
            </w:r>
          </w:p>
          <w:p w:rsidRPr="00020A9F" w:rsidR="002342A2" w:rsidP="00D8043C" w:rsidRDefault="002342A2" w14:paraId="3A733DE3" w14:textId="73E6FDA9">
            <w:pPr>
              <w:pStyle w:val="ListParagraph"/>
              <w:ind w:left="0"/>
            </w:pPr>
          </w:p>
        </w:tc>
        <w:tc>
          <w:tcPr>
            <w:tcW w:w="1478" w:type="dxa"/>
          </w:tcPr>
          <w:p w:rsidR="002342A2" w:rsidP="00D8043C" w:rsidRDefault="00EC45CF" w14:paraId="7219F76B" w14:textId="5362CB55">
            <w:pPr>
              <w:pStyle w:val="ListParagraph"/>
              <w:ind w:left="0"/>
            </w:pPr>
            <w:r>
              <w:t>s</w:t>
            </w:r>
            <w:r w:rsidR="0087204C">
              <w:t>tatus</w:t>
            </w:r>
          </w:p>
        </w:tc>
      </w:tr>
      <w:tr w:rsidR="00D855BA" w:rsidTr="74F17771" w14:paraId="04722B11" w14:textId="77777777">
        <w:trPr>
          <w:trHeight w:val="213"/>
        </w:trPr>
        <w:tc>
          <w:tcPr>
            <w:tcW w:w="710" w:type="dxa"/>
          </w:tcPr>
          <w:p w:rsidR="00D855BA" w:rsidP="00D855BA" w:rsidRDefault="00D855BA" w14:paraId="5587FDC3" w14:textId="4B41D502">
            <w:pPr>
              <w:pStyle w:val="ListParagraph"/>
              <w:ind w:left="0"/>
            </w:pPr>
            <w:r>
              <w:t>2</w:t>
            </w:r>
          </w:p>
        </w:tc>
        <w:tc>
          <w:tcPr>
            <w:tcW w:w="1352" w:type="dxa"/>
          </w:tcPr>
          <w:p w:rsidR="00D855BA" w:rsidP="00D855BA" w:rsidRDefault="00D855BA" w14:paraId="5D1F081E" w14:textId="0ED3E36A">
            <w:pPr>
              <w:pStyle w:val="ListParagraph"/>
              <w:ind w:left="0"/>
            </w:pPr>
            <w:r>
              <w:t>Md5 check sum</w:t>
            </w:r>
          </w:p>
        </w:tc>
        <w:tc>
          <w:tcPr>
            <w:tcW w:w="1322" w:type="dxa"/>
          </w:tcPr>
          <w:p w:rsidR="00D855BA" w:rsidP="00D855BA" w:rsidRDefault="00D855BA" w14:paraId="0A873E6B" w14:textId="51E4656E">
            <w:pPr>
              <w:pStyle w:val="ListParagraph"/>
              <w:ind w:left="0"/>
            </w:pPr>
            <w:r>
              <w:t>Mã MD5 check sum của file để kiểm tra tính toàn vẹn của file trên đường truyền</w:t>
            </w:r>
          </w:p>
        </w:tc>
        <w:tc>
          <w:tcPr>
            <w:tcW w:w="931" w:type="dxa"/>
          </w:tcPr>
          <w:p w:rsidR="00D855BA" w:rsidP="00D855BA" w:rsidRDefault="00D90ADD" w14:paraId="01724858" w14:textId="7724A608">
            <w:pPr>
              <w:pStyle w:val="ListParagraph"/>
              <w:ind w:left="0"/>
            </w:pPr>
            <w:r>
              <w:t>String</w:t>
            </w:r>
          </w:p>
        </w:tc>
        <w:tc>
          <w:tcPr>
            <w:tcW w:w="3257" w:type="dxa"/>
          </w:tcPr>
          <w:p w:rsidR="00D855BA" w:rsidP="006C6448" w:rsidRDefault="00A60EC6" w14:paraId="184E17A9" w14:textId="7F31A0FB">
            <w:pPr>
              <w:pStyle w:val="FirstLevelBullet"/>
              <w:numPr>
                <w:ilvl w:val="0"/>
                <w:numId w:val="0"/>
              </w:numPr>
            </w:pPr>
            <w:r>
              <w:t>Chuỗi ký tự</w:t>
            </w:r>
            <w:r w:rsidR="00397B66">
              <w:t xml:space="preserve"> đọc được,</w:t>
            </w:r>
            <w:r>
              <w:t xml:space="preserve"> không chứa ký tự tiếng việt</w:t>
            </w:r>
          </w:p>
        </w:tc>
        <w:tc>
          <w:tcPr>
            <w:tcW w:w="1478" w:type="dxa"/>
          </w:tcPr>
          <w:p w:rsidR="00D855BA" w:rsidP="00D855BA" w:rsidRDefault="00EC45CF" w14:paraId="06EE7103" w14:textId="45AAB5D7">
            <w:pPr>
              <w:pStyle w:val="ListParagraph"/>
              <w:ind w:left="0"/>
            </w:pPr>
            <w:r>
              <w:t>m</w:t>
            </w:r>
            <w:r w:rsidR="00D855BA">
              <w:t>d5sum</w:t>
            </w:r>
          </w:p>
        </w:tc>
      </w:tr>
      <w:tr w:rsidR="00A60EC6" w:rsidTr="74F17771" w14:paraId="6DA9EB9A" w14:textId="77777777">
        <w:trPr>
          <w:trHeight w:val="213"/>
        </w:trPr>
        <w:tc>
          <w:tcPr>
            <w:tcW w:w="710" w:type="dxa"/>
          </w:tcPr>
          <w:p w:rsidRPr="00020A9F" w:rsidR="00A60EC6" w:rsidP="00A60EC6" w:rsidRDefault="00A60EC6" w14:paraId="4A8B2E72" w14:textId="1419FBBD">
            <w:pPr>
              <w:pStyle w:val="ListParagraph"/>
              <w:ind w:left="0"/>
            </w:pPr>
            <w:r>
              <w:lastRenderedPageBreak/>
              <w:t>3</w:t>
            </w:r>
          </w:p>
        </w:tc>
        <w:tc>
          <w:tcPr>
            <w:tcW w:w="1352" w:type="dxa"/>
          </w:tcPr>
          <w:p w:rsidRPr="00020A9F" w:rsidR="00A60EC6" w:rsidP="00A60EC6" w:rsidRDefault="00A60EC6" w14:paraId="5881A4E1" w14:textId="5079AF1B">
            <w:pPr>
              <w:pStyle w:val="ListParagraph"/>
              <w:ind w:left="0"/>
            </w:pPr>
            <w:r>
              <w:t>Version</w:t>
            </w:r>
          </w:p>
        </w:tc>
        <w:tc>
          <w:tcPr>
            <w:tcW w:w="1322" w:type="dxa"/>
          </w:tcPr>
          <w:p w:rsidRPr="00020A9F" w:rsidR="00A60EC6" w:rsidP="00A60EC6" w:rsidRDefault="00A60EC6" w14:paraId="009F20F0" w14:textId="3568F172">
            <w:pPr>
              <w:pStyle w:val="ListParagraph"/>
              <w:ind w:left="0"/>
            </w:pPr>
            <w:r>
              <w:t>Phiên bản hiện tại của Database</w:t>
            </w:r>
          </w:p>
        </w:tc>
        <w:tc>
          <w:tcPr>
            <w:tcW w:w="931" w:type="dxa"/>
          </w:tcPr>
          <w:p w:rsidRPr="00020A9F" w:rsidR="00A60EC6" w:rsidP="00A60EC6" w:rsidRDefault="00A60EC6" w14:paraId="73BF3874" w14:textId="6DE9CB2D">
            <w:pPr>
              <w:pStyle w:val="ListParagraph"/>
              <w:ind w:left="0"/>
            </w:pPr>
            <w:r>
              <w:t>String</w:t>
            </w:r>
          </w:p>
        </w:tc>
        <w:tc>
          <w:tcPr>
            <w:tcW w:w="3257" w:type="dxa"/>
          </w:tcPr>
          <w:p w:rsidRPr="00020A9F" w:rsidR="00A60EC6" w:rsidP="00A60EC6" w:rsidRDefault="00397B66" w14:paraId="09E5ACDC" w14:textId="4CFA6B40">
            <w:pPr>
              <w:pStyle w:val="ListParagraph"/>
              <w:ind w:left="0"/>
            </w:pPr>
            <w:r>
              <w:t>Chuỗi ký tự đọc được, không chứa ký tự tiếng việt</w:t>
            </w:r>
          </w:p>
        </w:tc>
        <w:tc>
          <w:tcPr>
            <w:tcW w:w="1478" w:type="dxa"/>
          </w:tcPr>
          <w:p w:rsidRPr="00020A9F" w:rsidR="00A60EC6" w:rsidP="00A60EC6" w:rsidRDefault="00A60EC6" w14:paraId="4B253688" w14:textId="30161AA1">
            <w:pPr>
              <w:pStyle w:val="ListParagraph"/>
              <w:ind w:left="0"/>
            </w:pPr>
            <w:r>
              <w:t>version</w:t>
            </w:r>
          </w:p>
        </w:tc>
      </w:tr>
      <w:tr w:rsidR="00A60EC6" w:rsidTr="74F17771" w14:paraId="17D031A5" w14:textId="77777777">
        <w:tc>
          <w:tcPr>
            <w:tcW w:w="710" w:type="dxa"/>
          </w:tcPr>
          <w:p w:rsidRPr="00020A9F" w:rsidR="00A60EC6" w:rsidP="00A60EC6" w:rsidRDefault="00A60EC6" w14:paraId="2AC057E0" w14:textId="5C8D22AA">
            <w:pPr>
              <w:pStyle w:val="ListParagraph"/>
              <w:ind w:left="0"/>
            </w:pPr>
            <w:r>
              <w:t>4</w:t>
            </w:r>
          </w:p>
        </w:tc>
        <w:tc>
          <w:tcPr>
            <w:tcW w:w="1352" w:type="dxa"/>
          </w:tcPr>
          <w:p w:rsidRPr="00020A9F" w:rsidR="00A60EC6" w:rsidP="00A60EC6" w:rsidRDefault="00A60EC6" w14:paraId="2FF7F9A1" w14:textId="66BABE97">
            <w:pPr>
              <w:pStyle w:val="ListParagraph"/>
              <w:ind w:left="0"/>
            </w:pPr>
            <w:r>
              <w:t>Filename</w:t>
            </w:r>
          </w:p>
        </w:tc>
        <w:tc>
          <w:tcPr>
            <w:tcW w:w="1322" w:type="dxa"/>
          </w:tcPr>
          <w:p w:rsidR="00A60EC6" w:rsidP="00A60EC6" w:rsidRDefault="00A60EC6" w14:paraId="57305361" w14:textId="4B5A1B13">
            <w:pPr>
              <w:pStyle w:val="ListParagraph"/>
              <w:ind w:left="0"/>
            </w:pPr>
            <w:r>
              <w:t>Tên file Database</w:t>
            </w:r>
          </w:p>
        </w:tc>
        <w:tc>
          <w:tcPr>
            <w:tcW w:w="931" w:type="dxa"/>
          </w:tcPr>
          <w:p w:rsidR="00A60EC6" w:rsidP="00A60EC6" w:rsidRDefault="00A60EC6" w14:paraId="73FB8B6C" w14:textId="0D33A582">
            <w:pPr>
              <w:pStyle w:val="ListParagraph"/>
              <w:ind w:left="0"/>
            </w:pPr>
            <w:r>
              <w:t>String</w:t>
            </w:r>
          </w:p>
        </w:tc>
        <w:tc>
          <w:tcPr>
            <w:tcW w:w="3257" w:type="dxa"/>
          </w:tcPr>
          <w:p w:rsidR="00A60EC6" w:rsidP="00A60EC6" w:rsidRDefault="00397B66" w14:paraId="1420B09D" w14:textId="6C6A496A">
            <w:pPr>
              <w:pStyle w:val="ListParagraph"/>
              <w:ind w:left="0"/>
            </w:pPr>
            <w:r>
              <w:t>Chuỗi ký tự đọc được, không chứa ký tự tiếng việt</w:t>
            </w:r>
          </w:p>
        </w:tc>
        <w:tc>
          <w:tcPr>
            <w:tcW w:w="1478" w:type="dxa"/>
          </w:tcPr>
          <w:p w:rsidR="00A60EC6" w:rsidP="00A60EC6" w:rsidRDefault="00A60EC6" w14:paraId="45242C9C" w14:textId="67024139">
            <w:pPr>
              <w:pStyle w:val="ListParagraph"/>
              <w:ind w:left="0"/>
            </w:pPr>
            <w:r>
              <w:t>fileName</w:t>
            </w:r>
          </w:p>
        </w:tc>
      </w:tr>
    </w:tbl>
    <w:p w:rsidR="00242855" w:rsidP="00242855" w:rsidRDefault="00242855" w14:paraId="38B5B82D" w14:textId="3F30E1FD"/>
    <w:p w:rsidR="00583F6B" w:rsidP="00583F6B" w:rsidRDefault="00583F6B" w14:paraId="34878672" w14:textId="5A9FD1D6">
      <w:pPr>
        <w:pStyle w:val="Heading3"/>
      </w:pPr>
      <w:bookmarkStart w:name="_Toc113971569" w:id="1213"/>
      <w:r>
        <w:t xml:space="preserve">Usecase – Truy vấn Database khi có request từ </w:t>
      </w:r>
      <w:r w:rsidR="007A6979">
        <w:t>Mobile App</w:t>
      </w:r>
      <w:bookmarkEnd w:id="1213"/>
    </w:p>
    <w:tbl>
      <w:tblPr>
        <w:tblStyle w:val="TableGrid"/>
        <w:tblW w:w="0" w:type="auto"/>
        <w:tblLook w:val="04A0" w:firstRow="1" w:lastRow="0" w:firstColumn="1" w:lastColumn="0" w:noHBand="0" w:noVBand="1"/>
      </w:tblPr>
      <w:tblGrid>
        <w:gridCol w:w="1885"/>
        <w:gridCol w:w="7340"/>
      </w:tblGrid>
      <w:tr w:rsidR="00583F6B" w:rsidTr="00E5021C" w14:paraId="4A196CF8" w14:textId="77777777">
        <w:tc>
          <w:tcPr>
            <w:tcW w:w="1885" w:type="dxa"/>
          </w:tcPr>
          <w:p w:rsidR="00583F6B" w:rsidP="00E5021C" w:rsidRDefault="00583F6B" w14:paraId="4E3D9B28" w14:textId="77777777">
            <w:r>
              <w:t>ID</w:t>
            </w:r>
          </w:p>
        </w:tc>
        <w:tc>
          <w:tcPr>
            <w:tcW w:w="7340" w:type="dxa"/>
          </w:tcPr>
          <w:p w:rsidR="00583F6B" w:rsidP="00E5021C" w:rsidRDefault="00583F6B" w14:paraId="2C761BE8" w14:textId="689E9C08">
            <w:r>
              <w:t>UC-</w:t>
            </w:r>
            <w:r w:rsidR="000409DA">
              <w:t>45</w:t>
            </w:r>
          </w:p>
        </w:tc>
      </w:tr>
      <w:tr w:rsidR="00583F6B" w:rsidTr="00E5021C" w14:paraId="03E0F4CE" w14:textId="77777777">
        <w:tc>
          <w:tcPr>
            <w:tcW w:w="1885" w:type="dxa"/>
          </w:tcPr>
          <w:p w:rsidR="00583F6B" w:rsidP="00E5021C" w:rsidRDefault="00583F6B" w14:paraId="4C765031" w14:textId="77777777">
            <w:r>
              <w:t>Name</w:t>
            </w:r>
          </w:p>
        </w:tc>
        <w:tc>
          <w:tcPr>
            <w:tcW w:w="7340" w:type="dxa"/>
          </w:tcPr>
          <w:p w:rsidR="00583F6B" w:rsidP="00583F6B" w:rsidRDefault="00583F6B" w14:paraId="71EF496E" w14:textId="27D4C8A2">
            <w:pPr>
              <w:pStyle w:val="FirstLevelBullet"/>
              <w:numPr>
                <w:ilvl w:val="0"/>
                <w:numId w:val="0"/>
              </w:numPr>
            </w:pPr>
            <w:r>
              <w:t xml:space="preserve">Truy vấn Database khi có request từ </w:t>
            </w:r>
            <w:r w:rsidR="007A6979">
              <w:t>Mobile App</w:t>
            </w:r>
          </w:p>
        </w:tc>
      </w:tr>
      <w:tr w:rsidR="00583F6B" w:rsidTr="00E5021C" w14:paraId="09697011" w14:textId="77777777">
        <w:tc>
          <w:tcPr>
            <w:tcW w:w="1885" w:type="dxa"/>
          </w:tcPr>
          <w:p w:rsidR="00583F6B" w:rsidP="00E5021C" w:rsidRDefault="00583F6B" w14:paraId="681C2F6B" w14:textId="77777777">
            <w:r>
              <w:t>Description</w:t>
            </w:r>
          </w:p>
        </w:tc>
        <w:tc>
          <w:tcPr>
            <w:tcW w:w="7340" w:type="dxa"/>
          </w:tcPr>
          <w:p w:rsidR="00583F6B" w:rsidP="00583F6B" w:rsidRDefault="007A6979" w14:paraId="5971D1E8" w14:textId="2921ADA5">
            <w:pPr>
              <w:pStyle w:val="FirstLevelBullet"/>
            </w:pPr>
            <w:r>
              <w:t>Mobile App</w:t>
            </w:r>
            <w:r w:rsidR="00583F6B">
              <w:t xml:space="preserve"> gửi request cấu hình, xem thông tin thiết bị, chẩn đoán lỗi, tính năng hệ thống tới ONT.</w:t>
            </w:r>
          </w:p>
          <w:p w:rsidR="00583F6B" w:rsidP="00583F6B" w:rsidRDefault="00583F6B" w14:paraId="3DABF882" w14:textId="0C0F4EAA">
            <w:pPr>
              <w:pStyle w:val="FirstLevelBullet"/>
            </w:pPr>
            <w:r>
              <w:t xml:space="preserve">ONT thực hiện truy vấn đến Database và thực thi lệnh tương ứng với request từ </w:t>
            </w:r>
            <w:r w:rsidR="007A6979">
              <w:t>Mobile App</w:t>
            </w:r>
            <w:r>
              <w:t>.</w:t>
            </w:r>
          </w:p>
        </w:tc>
      </w:tr>
      <w:tr w:rsidR="00583F6B" w:rsidTr="00E5021C" w14:paraId="17612D0C" w14:textId="77777777">
        <w:tc>
          <w:tcPr>
            <w:tcW w:w="1885" w:type="dxa"/>
          </w:tcPr>
          <w:p w:rsidR="00583F6B" w:rsidP="00E5021C" w:rsidRDefault="00583F6B" w14:paraId="2CFCF1AD" w14:textId="77777777">
            <w:r>
              <w:t>Actor</w:t>
            </w:r>
          </w:p>
        </w:tc>
        <w:tc>
          <w:tcPr>
            <w:tcW w:w="7340" w:type="dxa"/>
          </w:tcPr>
          <w:p w:rsidR="00583F6B" w:rsidP="00E5021C" w:rsidRDefault="00583F6B" w14:paraId="7ED047D8" w14:textId="77777777">
            <w:r>
              <w:t>Admin</w:t>
            </w:r>
          </w:p>
        </w:tc>
      </w:tr>
      <w:tr w:rsidR="00583F6B" w:rsidTr="00E5021C" w14:paraId="30CF8516" w14:textId="77777777">
        <w:tc>
          <w:tcPr>
            <w:tcW w:w="1885" w:type="dxa"/>
          </w:tcPr>
          <w:p w:rsidR="00583F6B" w:rsidP="00E5021C" w:rsidRDefault="00583F6B" w14:paraId="0609D757" w14:textId="77777777">
            <w:r>
              <w:t>Pre-condition</w:t>
            </w:r>
          </w:p>
        </w:tc>
        <w:tc>
          <w:tcPr>
            <w:tcW w:w="7340" w:type="dxa"/>
          </w:tcPr>
          <w:p w:rsidR="00583F6B" w:rsidP="00E5021C" w:rsidRDefault="00583F6B" w14:paraId="4296DE00" w14:textId="42497A51">
            <w:r>
              <w:t xml:space="preserve">Thiết bị hoạt động bình thường, </w:t>
            </w:r>
            <w:r w:rsidR="007A6979">
              <w:t>Mobile App</w:t>
            </w:r>
            <w:r>
              <w:t xml:space="preserve"> đã đăng nhập thành công vào thiết bị và được cấp phiên truy nhập</w:t>
            </w:r>
          </w:p>
        </w:tc>
      </w:tr>
      <w:tr w:rsidR="00583F6B" w:rsidTr="00E5021C" w14:paraId="3F2DA0FE" w14:textId="77777777">
        <w:tc>
          <w:tcPr>
            <w:tcW w:w="1885" w:type="dxa"/>
          </w:tcPr>
          <w:p w:rsidR="00583F6B" w:rsidP="00E5021C" w:rsidRDefault="00583F6B" w14:paraId="243163BA" w14:textId="77777777">
            <w:r>
              <w:t>Post-condition</w:t>
            </w:r>
          </w:p>
        </w:tc>
        <w:tc>
          <w:tcPr>
            <w:tcW w:w="7340" w:type="dxa"/>
          </w:tcPr>
          <w:p w:rsidR="00583F6B" w:rsidP="00E5021C" w:rsidRDefault="00583F6B" w14:paraId="15CB9C08" w14:textId="17E655DC">
            <w:r>
              <w:t xml:space="preserve">Thiết bị phản hồi đầy đủ các thông tin cho </w:t>
            </w:r>
            <w:r w:rsidR="007A6979">
              <w:t>Mobile App</w:t>
            </w:r>
          </w:p>
        </w:tc>
      </w:tr>
    </w:tbl>
    <w:p w:rsidR="00242855" w:rsidP="00242855" w:rsidRDefault="00242855" w14:paraId="6AF9CB2A" w14:textId="19BF7C12"/>
    <w:p w:rsidR="00D36238" w:rsidP="00D36238" w:rsidRDefault="00D36238" w14:paraId="7E3ABC47" w14:textId="77777777">
      <w:pPr>
        <w:pStyle w:val="Heading2"/>
      </w:pPr>
      <w:bookmarkStart w:name="_Toc111550727" w:id="1214"/>
      <w:bookmarkStart w:name="_Toc111552230" w:id="1215"/>
      <w:bookmarkStart w:name="_Toc113971570" w:id="1216"/>
      <w:r>
        <w:t>Tính năng Add Node mạng Mesh</w:t>
      </w:r>
      <w:bookmarkEnd w:id="1214"/>
      <w:bookmarkEnd w:id="1215"/>
      <w:bookmarkEnd w:id="1216"/>
    </w:p>
    <w:tbl>
      <w:tblPr>
        <w:tblStyle w:val="TableGrid"/>
        <w:tblW w:w="0" w:type="auto"/>
        <w:tblLook w:val="04A0" w:firstRow="1" w:lastRow="0" w:firstColumn="1" w:lastColumn="0" w:noHBand="0" w:noVBand="1"/>
      </w:tblPr>
      <w:tblGrid>
        <w:gridCol w:w="1885"/>
        <w:gridCol w:w="7340"/>
      </w:tblGrid>
      <w:tr w:rsidR="00D36238" w:rsidTr="009C3AB7" w14:paraId="23EB8D0C" w14:textId="77777777">
        <w:tc>
          <w:tcPr>
            <w:tcW w:w="1885" w:type="dxa"/>
          </w:tcPr>
          <w:p w:rsidR="00D36238" w:rsidP="009C3AB7" w:rsidRDefault="00D36238" w14:paraId="2E55F2C5" w14:textId="77777777">
            <w:r>
              <w:t>ID</w:t>
            </w:r>
          </w:p>
        </w:tc>
        <w:tc>
          <w:tcPr>
            <w:tcW w:w="7340" w:type="dxa"/>
          </w:tcPr>
          <w:p w:rsidR="00D36238" w:rsidP="009C3AB7" w:rsidRDefault="00D36238" w14:paraId="324F3686" w14:textId="62E179D8">
            <w:r>
              <w:t>CN-24</w:t>
            </w:r>
          </w:p>
        </w:tc>
      </w:tr>
      <w:tr w:rsidR="00D36238" w:rsidTr="009C3AB7" w14:paraId="3444139E" w14:textId="77777777">
        <w:tc>
          <w:tcPr>
            <w:tcW w:w="1885" w:type="dxa"/>
          </w:tcPr>
          <w:p w:rsidR="00D36238" w:rsidP="009C3AB7" w:rsidRDefault="00D36238" w14:paraId="1E8EBB16" w14:textId="77777777">
            <w:r>
              <w:t>Name</w:t>
            </w:r>
          </w:p>
        </w:tc>
        <w:tc>
          <w:tcPr>
            <w:tcW w:w="7340" w:type="dxa"/>
          </w:tcPr>
          <w:p w:rsidR="00D36238" w:rsidP="009C3AB7" w:rsidRDefault="00D36238" w14:paraId="64ABF788" w14:textId="77777777">
            <w:r>
              <w:t>Tính năng Add Node mạng Mesh</w:t>
            </w:r>
          </w:p>
        </w:tc>
      </w:tr>
      <w:tr w:rsidR="00D36238" w:rsidTr="009C3AB7" w14:paraId="6AAA1250" w14:textId="77777777">
        <w:tc>
          <w:tcPr>
            <w:tcW w:w="1885" w:type="dxa"/>
          </w:tcPr>
          <w:p w:rsidR="00D36238" w:rsidP="009C3AB7" w:rsidRDefault="00D36238" w14:paraId="32B16DDD" w14:textId="77777777">
            <w:r>
              <w:t>Description</w:t>
            </w:r>
          </w:p>
        </w:tc>
        <w:tc>
          <w:tcPr>
            <w:tcW w:w="7340" w:type="dxa"/>
          </w:tcPr>
          <w:p w:rsidR="00D36238" w:rsidP="009C3AB7" w:rsidRDefault="00D36238" w14:paraId="5BD08C7A" w14:textId="7F0C498E">
            <w:r>
              <w:t>Tính năng cho phép thêm những node mới vào mạng Mesh đã được thiết lập.</w:t>
            </w:r>
          </w:p>
        </w:tc>
      </w:tr>
      <w:tr w:rsidR="00D36238" w:rsidTr="009C3AB7" w14:paraId="190A80F3" w14:textId="77777777">
        <w:tc>
          <w:tcPr>
            <w:tcW w:w="1885" w:type="dxa"/>
          </w:tcPr>
          <w:p w:rsidR="00D36238" w:rsidP="009C3AB7" w:rsidRDefault="00D36238" w14:paraId="198D79C8" w14:textId="77777777">
            <w:r>
              <w:t>Actor</w:t>
            </w:r>
          </w:p>
        </w:tc>
        <w:tc>
          <w:tcPr>
            <w:tcW w:w="7340" w:type="dxa"/>
          </w:tcPr>
          <w:p w:rsidR="00D36238" w:rsidP="009C3AB7" w:rsidRDefault="00D36238" w14:paraId="6385A4A7" w14:textId="77777777">
            <w:r>
              <w:t>Admin</w:t>
            </w:r>
          </w:p>
        </w:tc>
      </w:tr>
      <w:tr w:rsidR="00D36238" w:rsidTr="009C3AB7" w14:paraId="410913CC" w14:textId="77777777">
        <w:tc>
          <w:tcPr>
            <w:tcW w:w="1885" w:type="dxa"/>
          </w:tcPr>
          <w:p w:rsidR="00D36238" w:rsidP="009C3AB7" w:rsidRDefault="00D36238" w14:paraId="43019B6E" w14:textId="77777777">
            <w:r>
              <w:t>Pre-condition</w:t>
            </w:r>
          </w:p>
        </w:tc>
        <w:tc>
          <w:tcPr>
            <w:tcW w:w="7340" w:type="dxa"/>
          </w:tcPr>
          <w:p w:rsidR="00D36238" w:rsidP="009C3AB7" w:rsidRDefault="00D36238" w14:paraId="2FB4AACC" w14:textId="77777777">
            <w:r>
              <w:t>Thiết bị hoạt động bình thường</w:t>
            </w:r>
          </w:p>
        </w:tc>
      </w:tr>
      <w:tr w:rsidR="00D36238" w:rsidTr="009C3AB7" w14:paraId="0B80A296" w14:textId="77777777">
        <w:tc>
          <w:tcPr>
            <w:tcW w:w="1885" w:type="dxa"/>
          </w:tcPr>
          <w:p w:rsidR="00D36238" w:rsidP="009C3AB7" w:rsidRDefault="00D36238" w14:paraId="14496216" w14:textId="77777777">
            <w:r>
              <w:t>Post-condition</w:t>
            </w:r>
          </w:p>
        </w:tc>
        <w:tc>
          <w:tcPr>
            <w:tcW w:w="7340" w:type="dxa"/>
          </w:tcPr>
          <w:p w:rsidR="00D36238" w:rsidP="009C3AB7" w:rsidRDefault="00D36238" w14:paraId="5E44ABD3" w14:textId="77777777">
            <w:r>
              <w:t xml:space="preserve">Topology của toàn mạng luôn được cập nhật trên tất cả các Mesh Device </w:t>
            </w:r>
          </w:p>
        </w:tc>
      </w:tr>
    </w:tbl>
    <w:p w:rsidRPr="009D679F" w:rsidR="00D36238" w:rsidP="00D36238" w:rsidRDefault="00D36238" w14:paraId="60E9FB4E" w14:textId="77777777"/>
    <w:p w:rsidR="00D36238" w:rsidP="00D36238" w:rsidRDefault="00D36238" w14:paraId="0B5ABCA0" w14:textId="77777777">
      <w:pPr>
        <w:pStyle w:val="Heading3"/>
      </w:pPr>
      <w:bookmarkStart w:name="_Toc111550728" w:id="1217"/>
      <w:bookmarkStart w:name="_Toc111552231" w:id="1218"/>
      <w:bookmarkStart w:name="_Toc113971571" w:id="1219"/>
      <w:r>
        <w:t>Usecase – Add Node mạng Mesh qua Mobile App</w:t>
      </w:r>
      <w:bookmarkEnd w:id="1217"/>
      <w:bookmarkEnd w:id="1218"/>
      <w:bookmarkEnd w:id="1219"/>
    </w:p>
    <w:tbl>
      <w:tblPr>
        <w:tblStyle w:val="TableGrid"/>
        <w:tblW w:w="0" w:type="auto"/>
        <w:tblLook w:val="04A0" w:firstRow="1" w:lastRow="0" w:firstColumn="1" w:lastColumn="0" w:noHBand="0" w:noVBand="1"/>
      </w:tblPr>
      <w:tblGrid>
        <w:gridCol w:w="1885"/>
        <w:gridCol w:w="7340"/>
      </w:tblGrid>
      <w:tr w:rsidR="00D36238" w:rsidTr="009C3AB7" w14:paraId="436B6ACE" w14:textId="77777777">
        <w:tc>
          <w:tcPr>
            <w:tcW w:w="1885" w:type="dxa"/>
          </w:tcPr>
          <w:p w:rsidR="00D36238" w:rsidP="009C3AB7" w:rsidRDefault="00D36238" w14:paraId="3302FF12" w14:textId="77777777">
            <w:r>
              <w:t>ID</w:t>
            </w:r>
          </w:p>
        </w:tc>
        <w:tc>
          <w:tcPr>
            <w:tcW w:w="7340" w:type="dxa"/>
          </w:tcPr>
          <w:p w:rsidR="00D36238" w:rsidP="009C3AB7" w:rsidRDefault="00D36238" w14:paraId="1500312E" w14:textId="7AC5AEC2">
            <w:r>
              <w:t>UC-46</w:t>
            </w:r>
          </w:p>
        </w:tc>
      </w:tr>
      <w:tr w:rsidR="00D36238" w:rsidTr="009C3AB7" w14:paraId="2C3F34BF" w14:textId="77777777">
        <w:tc>
          <w:tcPr>
            <w:tcW w:w="1885" w:type="dxa"/>
          </w:tcPr>
          <w:p w:rsidR="00D36238" w:rsidP="009C3AB7" w:rsidRDefault="00D36238" w14:paraId="0AED4A6A" w14:textId="77777777">
            <w:r>
              <w:t>Name</w:t>
            </w:r>
          </w:p>
        </w:tc>
        <w:tc>
          <w:tcPr>
            <w:tcW w:w="7340" w:type="dxa"/>
          </w:tcPr>
          <w:p w:rsidR="00D36238" w:rsidP="009C3AB7" w:rsidRDefault="00D36238" w14:paraId="4C4C755C" w14:textId="77777777">
            <w:pPr>
              <w:pStyle w:val="FirstLevelBullet"/>
            </w:pPr>
            <w:r>
              <w:t>Add Node mạng Mesh qua Mobile App</w:t>
            </w:r>
          </w:p>
        </w:tc>
      </w:tr>
      <w:tr w:rsidR="00D36238" w:rsidTr="009C3AB7" w14:paraId="55476EFC" w14:textId="77777777">
        <w:tc>
          <w:tcPr>
            <w:tcW w:w="1885" w:type="dxa"/>
          </w:tcPr>
          <w:p w:rsidR="00D36238" w:rsidP="009C3AB7" w:rsidRDefault="00D36238" w14:paraId="0FD75390" w14:textId="77777777">
            <w:r>
              <w:lastRenderedPageBreak/>
              <w:t>Description</w:t>
            </w:r>
          </w:p>
        </w:tc>
        <w:tc>
          <w:tcPr>
            <w:tcW w:w="7340" w:type="dxa"/>
          </w:tcPr>
          <w:p w:rsidR="00D36238" w:rsidP="009C3AB7" w:rsidRDefault="00D36238" w14:paraId="52AD7C6D" w14:textId="0CCE4157">
            <w:pPr>
              <w:pStyle w:val="FirstLevelBullet"/>
            </w:pPr>
            <w:r>
              <w:t xml:space="preserve">Mobile App gửi yêu cầu Add node, request với định dạng </w:t>
            </w:r>
            <w:hyperlink w:history="1">
              <w:r w:rsidRPr="6C70CF8E">
                <w:rPr>
                  <w:rStyle w:val="Hyperlink"/>
                </w:rPr>
                <w:t>https://&lt;ip&gt;:&lt;port&gt;/onelinkagent</w:t>
              </w:r>
            </w:hyperlink>
            <w:r>
              <w:t xml:space="preserve"> với cookies đi kèm request được quy định trong mục 7.2.1.</w:t>
            </w:r>
          </w:p>
          <w:p w:rsidR="00D36238" w:rsidP="009C3AB7" w:rsidRDefault="00D36238" w14:paraId="648B3584" w14:textId="77777777">
            <w:pPr>
              <w:pStyle w:val="FirstLevelBullet"/>
            </w:pPr>
            <w:r>
              <w:t xml:space="preserve">ONT nhận yêu cầu, trường hợp ONT không xử lý được hoặc gặp lỗi ONT sẽ phản hồi lại Mobile App kèm mã lỗi. </w:t>
            </w:r>
          </w:p>
          <w:p w:rsidR="00D36238" w:rsidP="009C3AB7" w:rsidRDefault="00D36238" w14:paraId="4B90F393" w14:textId="77777777">
            <w:pPr>
              <w:pStyle w:val="FirstLevelBullet"/>
            </w:pPr>
            <w:r>
              <w:t>Trường hợp ONT tiếp nhận yêu cầu thành công, ONT sẽ gửi yêu cầu Add Node quan IEEE1905 stack đến Mesh Node đã thiết lập mạng Mesh với ONT. Mesh Node phản hồi trạng thái xử lý việc Add Node qua IEEE1905 stack đến ONT. ONT sẽ phản hồi kết quả xử lý yêu cầu Add Node cho Mobile App.</w:t>
            </w:r>
          </w:p>
          <w:p w:rsidR="00D36238" w:rsidP="009C3AB7" w:rsidRDefault="00D36238" w14:paraId="12DD3A74" w14:textId="77777777">
            <w:pPr>
              <w:pStyle w:val="FirstLevelBullet"/>
            </w:pPr>
            <w:r>
              <w:t>Quá trình Add Node diễn ra khoảng 120s, Mobile App cần đợi một khoảng thời gian timeout để có thể lấy được Topology đầy đủ của mạng Mesh.</w:t>
            </w:r>
          </w:p>
          <w:p w:rsidR="00D36238" w:rsidP="009C3AB7" w:rsidRDefault="007823ED" w14:paraId="4C1824C5" w14:textId="283C8717">
            <w:pPr>
              <w:pStyle w:val="FirstLevelBullet"/>
            </w:pPr>
            <w:r>
              <w:t>Chi tiết đặc tả các bản tin IEEE1905 trong phần phụ lục 8.3 và 8.4.</w:t>
            </w:r>
          </w:p>
        </w:tc>
      </w:tr>
      <w:tr w:rsidR="00D36238" w:rsidTr="009C3AB7" w14:paraId="0EDD40AC" w14:textId="77777777">
        <w:tc>
          <w:tcPr>
            <w:tcW w:w="1885" w:type="dxa"/>
          </w:tcPr>
          <w:p w:rsidR="00D36238" w:rsidP="009C3AB7" w:rsidRDefault="00D36238" w14:paraId="30799616" w14:textId="77777777">
            <w:r>
              <w:t>Actor</w:t>
            </w:r>
          </w:p>
        </w:tc>
        <w:tc>
          <w:tcPr>
            <w:tcW w:w="7340" w:type="dxa"/>
          </w:tcPr>
          <w:p w:rsidR="00D36238" w:rsidP="009C3AB7" w:rsidRDefault="00D36238" w14:paraId="437F89FB" w14:textId="77777777">
            <w:r>
              <w:t>Admin</w:t>
            </w:r>
          </w:p>
        </w:tc>
      </w:tr>
      <w:tr w:rsidR="00D36238" w:rsidTr="009C3AB7" w14:paraId="731EE27F" w14:textId="77777777">
        <w:tc>
          <w:tcPr>
            <w:tcW w:w="1885" w:type="dxa"/>
          </w:tcPr>
          <w:p w:rsidR="00D36238" w:rsidP="009C3AB7" w:rsidRDefault="00D36238" w14:paraId="5906BBD5" w14:textId="77777777">
            <w:r>
              <w:t>Pre-condition</w:t>
            </w:r>
          </w:p>
        </w:tc>
        <w:tc>
          <w:tcPr>
            <w:tcW w:w="7340" w:type="dxa"/>
          </w:tcPr>
          <w:p w:rsidR="00D36238" w:rsidP="009C3AB7" w:rsidRDefault="00D36238" w14:paraId="7260C0CE" w14:textId="5FAD59A1">
            <w:r>
              <w:t>- Thiết bị hoạt động bình thường, Mobile App đã đăng nhập thành công vào thiết bị và được cấp phiên truy nhập.</w:t>
            </w:r>
          </w:p>
          <w:p w:rsidR="00D36238" w:rsidP="009C3AB7" w:rsidRDefault="00D36238" w14:paraId="04D1844B" w14:textId="77777777">
            <w:r>
              <w:t>- Mạng Mesh đã được thiết lập giữa ONT và một thiết bị Mesh.</w:t>
            </w:r>
          </w:p>
          <w:p w:rsidR="00D36238" w:rsidP="009C3AB7" w:rsidRDefault="00D36238" w14:paraId="74CCE29F" w14:textId="77777777">
            <w:r>
              <w:t>- Các thiết bị Mesh muốn thêm vào mạng Mesh cần được khởi động thành công và ở chế độ xuất xưởng.</w:t>
            </w:r>
          </w:p>
        </w:tc>
      </w:tr>
      <w:tr w:rsidR="00D36238" w:rsidTr="009C3AB7" w14:paraId="5A399E0E" w14:textId="77777777">
        <w:tc>
          <w:tcPr>
            <w:tcW w:w="1885" w:type="dxa"/>
          </w:tcPr>
          <w:p w:rsidR="00D36238" w:rsidP="009C3AB7" w:rsidRDefault="00D36238" w14:paraId="02E42258" w14:textId="77777777">
            <w:r>
              <w:t>Post-condition</w:t>
            </w:r>
          </w:p>
        </w:tc>
        <w:tc>
          <w:tcPr>
            <w:tcW w:w="7340" w:type="dxa"/>
          </w:tcPr>
          <w:p w:rsidR="00D36238" w:rsidP="009C3AB7" w:rsidRDefault="00D36238" w14:paraId="0506355B" w14:textId="18546A14">
            <w:r>
              <w:t>Thiết bị add thêm được node mới và phản hồi đầy đủ các thông tin cho Mobile App</w:t>
            </w:r>
          </w:p>
        </w:tc>
      </w:tr>
    </w:tbl>
    <w:p w:rsidR="00D36238" w:rsidP="00D36238" w:rsidRDefault="00D36238" w14:paraId="6F71602E" w14:textId="77777777"/>
    <w:p w:rsidR="00D36238" w:rsidP="00D36238" w:rsidRDefault="00D36238" w14:paraId="6B83C536" w14:textId="77777777">
      <w:pPr>
        <w:pStyle w:val="FirstLevelBullet"/>
        <w:numPr>
          <w:ilvl w:val="0"/>
          <w:numId w:val="0"/>
        </w:numPr>
        <w:rPr>
          <w:b/>
        </w:rPr>
      </w:pPr>
      <w:r w:rsidRPr="00071815">
        <w:rPr>
          <w:b/>
        </w:rPr>
        <w:t>Luồng dữ liệu:</w:t>
      </w:r>
    </w:p>
    <w:p w:rsidR="00D36238" w:rsidP="00D36238" w:rsidRDefault="00D36238" w14:paraId="3931963D" w14:textId="77777777">
      <w:pPr>
        <w:pStyle w:val="FirstLevelBullet"/>
        <w:keepNext/>
        <w:numPr>
          <w:ilvl w:val="0"/>
          <w:numId w:val="0"/>
        </w:numPr>
        <w:ind w:left="360"/>
      </w:pPr>
      <w:r w:rsidRPr="00953F00">
        <w:rPr>
          <w:b/>
          <w:noProof/>
        </w:rPr>
        <w:drawing>
          <wp:inline distT="0" distB="0" distL="0" distR="0" wp14:anchorId="53D7139F" wp14:editId="7D18A382">
            <wp:extent cx="5864225" cy="1764697"/>
            <wp:effectExtent l="0" t="0" r="3175" b="6985"/>
            <wp:docPr id="23" name="Picture 23" descr="C:\Users\toantk\Downloads\onelink_2-Trang-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toantk\Downloads\onelink_2-Trang-28.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64225" cy="1764697"/>
                    </a:xfrm>
                    <a:prstGeom prst="rect">
                      <a:avLst/>
                    </a:prstGeom>
                    <a:noFill/>
                    <a:ln>
                      <a:noFill/>
                    </a:ln>
                  </pic:spPr>
                </pic:pic>
              </a:graphicData>
            </a:graphic>
          </wp:inline>
        </w:drawing>
      </w:r>
    </w:p>
    <w:p w:rsidR="00D36238" w:rsidP="00D36238" w:rsidRDefault="00D36238" w14:paraId="3E5D721C" w14:textId="4A17DD7E">
      <w:pPr>
        <w:pStyle w:val="Caption"/>
      </w:pPr>
      <w:bookmarkStart w:name="_Toc111550818" w:id="1220"/>
      <w:bookmarkStart w:name="_Toc111551647" w:id="1221"/>
      <w:bookmarkStart w:name="_Toc113971685" w:id="1222"/>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43</w:t>
      </w:r>
      <w:r>
        <w:fldChar w:fldCharType="end"/>
      </w:r>
      <w:r>
        <w:t xml:space="preserve"> Luồng điều khiển Add thêm node mới cho mạng Mesh từ Mobile App</w:t>
      </w:r>
      <w:bookmarkEnd w:id="1220"/>
      <w:bookmarkEnd w:id="1221"/>
      <w:bookmarkEnd w:id="1222"/>
    </w:p>
    <w:p w:rsidR="00D36238" w:rsidP="00D36238" w:rsidRDefault="00D36238" w14:paraId="21EF6EBF" w14:textId="77777777">
      <w:pPr>
        <w:pStyle w:val="FirstLevelBullet"/>
        <w:rPr>
          <w:b/>
        </w:rPr>
      </w:pPr>
      <w:r w:rsidRPr="00953F00">
        <w:rPr>
          <w:b/>
        </w:rPr>
        <w:t>Cấu trúc payload bản tin:</w:t>
      </w:r>
    </w:p>
    <w:p w:rsidR="00D36238" w:rsidP="00D36238" w:rsidRDefault="00D36238" w14:paraId="79784F4E" w14:textId="77777777">
      <w:pPr>
        <w:pStyle w:val="FirstLevelBullet"/>
        <w:numPr>
          <w:ilvl w:val="0"/>
          <w:numId w:val="31"/>
        </w:numPr>
      </w:pPr>
      <w:r>
        <w:t>Add Node Request:</w:t>
      </w:r>
    </w:p>
    <w:p w:rsidRPr="00C11B58" w:rsidR="00D36238" w:rsidP="00263F0C" w:rsidRDefault="00D36238" w14:paraId="17874CD6" w14:textId="77777777">
      <w:pPr>
        <w:pStyle w:val="ANSVNormal"/>
      </w:pPr>
      <w:r w:rsidRPr="006C6448">
        <w:lastRenderedPageBreak/>
        <w:t>{</w:t>
      </w:r>
    </w:p>
    <w:p w:rsidRPr="00C11B58" w:rsidR="00D36238" w:rsidP="00263F0C" w:rsidRDefault="00D36238" w14:paraId="3C9B7DFE" w14:textId="77777777">
      <w:pPr>
        <w:pStyle w:val="ANSVNormal"/>
      </w:pPr>
      <w:r w:rsidRPr="006C6448">
        <w:t xml:space="preserve">    “action” : “</w:t>
      </w:r>
      <w:r>
        <w:t>addNewNode</w:t>
      </w:r>
      <w:r w:rsidRPr="006C6448">
        <w:t xml:space="preserve">”, </w:t>
      </w:r>
    </w:p>
    <w:p w:rsidRPr="00C11B58" w:rsidR="00D36238" w:rsidP="00263F0C" w:rsidRDefault="00D36238" w14:paraId="343D415B" w14:textId="77777777">
      <w:pPr>
        <w:pStyle w:val="ANSVNormal"/>
      </w:pPr>
      <w:r w:rsidRPr="006C6448">
        <w:t xml:space="preserve">    “requestId” : </w:t>
      </w:r>
      <w:r>
        <w:t>&lt;requestId&gt;</w:t>
      </w:r>
    </w:p>
    <w:p w:rsidR="00D36238" w:rsidP="00263F0C" w:rsidRDefault="00D36238" w14:paraId="2D010FDC" w14:textId="77777777">
      <w:pPr>
        <w:pStyle w:val="ANSVNormal"/>
      </w:pPr>
      <w:r w:rsidRPr="006C6448">
        <w:t>}</w:t>
      </w:r>
    </w:p>
    <w:p w:rsidR="00D36238" w:rsidP="00D36238" w:rsidRDefault="00D36238" w14:paraId="1CCA2F8F" w14:textId="77777777">
      <w:pPr>
        <w:pStyle w:val="FirstLevelBullet"/>
        <w:numPr>
          <w:ilvl w:val="0"/>
          <w:numId w:val="31"/>
        </w:numPr>
      </w:pPr>
      <w:r>
        <w:t>Add Node Response:</w:t>
      </w:r>
    </w:p>
    <w:p w:rsidR="00D36238" w:rsidP="00D36238" w:rsidRDefault="00D36238" w14:paraId="138F431D" w14:textId="77777777">
      <w:pPr>
        <w:pStyle w:val="FirstLevelBullet"/>
        <w:numPr>
          <w:ilvl w:val="1"/>
          <w:numId w:val="31"/>
        </w:numPr>
      </w:pPr>
      <w:r>
        <w:t>Xử lý được request Add Node:</w:t>
      </w:r>
    </w:p>
    <w:p w:rsidR="00D36238" w:rsidP="00263F0C" w:rsidRDefault="00D36238" w14:paraId="7A0E71EB" w14:textId="77777777">
      <w:pPr>
        <w:pStyle w:val="ANSVNormal"/>
      </w:pPr>
      <w:r>
        <w:t>{</w:t>
      </w:r>
    </w:p>
    <w:p w:rsidR="00D36238" w:rsidP="00263F0C" w:rsidRDefault="00D36238" w14:paraId="17354207" w14:textId="77777777">
      <w:pPr>
        <w:pStyle w:val="ANSVNormal"/>
      </w:pPr>
      <w:r>
        <w:t>“status”: 0,</w:t>
      </w:r>
    </w:p>
    <w:p w:rsidR="00D36238" w:rsidP="00263F0C" w:rsidRDefault="00D36238" w14:paraId="7132D18B" w14:textId="77777777">
      <w:pPr>
        <w:pStyle w:val="ANSVNormal"/>
      </w:pPr>
      <w:r>
        <w:t>“message”: “Success”,</w:t>
      </w:r>
    </w:p>
    <w:p w:rsidR="00D36238" w:rsidP="00263F0C" w:rsidRDefault="00D36238" w14:paraId="459DBAE1" w14:textId="77777777">
      <w:pPr>
        <w:pStyle w:val="ANSVNormal"/>
      </w:pPr>
      <w:r>
        <w:t>“requestId” : &lt;requestId&gt;,</w:t>
      </w:r>
    </w:p>
    <w:p w:rsidR="00D36238" w:rsidP="00263F0C" w:rsidRDefault="00D36238" w14:paraId="4F172D78" w14:textId="77777777">
      <w:pPr>
        <w:pStyle w:val="ANSVNormal"/>
      </w:pPr>
      <w:r>
        <w:t>"data": {</w:t>
      </w:r>
    </w:p>
    <w:p w:rsidR="00D36238" w:rsidP="00263F0C" w:rsidRDefault="00D36238" w14:paraId="4738255E" w14:textId="77777777">
      <w:pPr>
        <w:pStyle w:val="ANSVNormal"/>
      </w:pPr>
      <w:r>
        <w:t>}</w:t>
      </w:r>
    </w:p>
    <w:p w:rsidR="00D36238" w:rsidP="00263F0C" w:rsidRDefault="00D36238" w14:paraId="6BC1E841" w14:textId="79764D04">
      <w:pPr>
        <w:pStyle w:val="ANSVNormal"/>
      </w:pPr>
      <w:r>
        <w:t>}</w:t>
      </w:r>
    </w:p>
    <w:p w:rsidR="00D36238" w:rsidP="00D36238" w:rsidRDefault="00D36238" w14:paraId="08F7F33D" w14:textId="77777777">
      <w:pPr>
        <w:pStyle w:val="FirstLevelBullet"/>
        <w:numPr>
          <w:ilvl w:val="1"/>
          <w:numId w:val="31"/>
        </w:numPr>
      </w:pPr>
      <w:r>
        <w:t>Xử lý không thành công hoặc gặp lỗi:</w:t>
      </w:r>
    </w:p>
    <w:p w:rsidR="00D36238" w:rsidP="00263F0C" w:rsidRDefault="00D36238" w14:paraId="2B3B14BF" w14:textId="77777777">
      <w:pPr>
        <w:pStyle w:val="ANSVNormal"/>
      </w:pPr>
      <w:r>
        <w:t>{</w:t>
      </w:r>
    </w:p>
    <w:p w:rsidR="00D36238" w:rsidP="00263F0C" w:rsidRDefault="00D36238" w14:paraId="1497B5F6" w14:textId="77777777">
      <w:pPr>
        <w:pStyle w:val="ANSVNormal"/>
      </w:pPr>
      <w:r>
        <w:t>“status”: &lt;ErrorCode&gt;,</w:t>
      </w:r>
    </w:p>
    <w:p w:rsidR="00D36238" w:rsidP="00263F0C" w:rsidRDefault="00D36238" w14:paraId="1B2C584A" w14:textId="77777777">
      <w:pPr>
        <w:pStyle w:val="ANSVNormal"/>
      </w:pPr>
      <w:r>
        <w:t>“message”: “&lt;message&gt;”,</w:t>
      </w:r>
    </w:p>
    <w:p w:rsidR="00D36238" w:rsidP="00263F0C" w:rsidRDefault="00D36238" w14:paraId="0F43D206" w14:textId="77777777">
      <w:pPr>
        <w:pStyle w:val="ANSVNormal"/>
      </w:pPr>
      <w:r>
        <w:t>“requestId” : &lt;requestId&gt;,</w:t>
      </w:r>
    </w:p>
    <w:p w:rsidR="00D36238" w:rsidP="00263F0C" w:rsidRDefault="00D36238" w14:paraId="37DCDA11" w14:textId="77777777">
      <w:pPr>
        <w:pStyle w:val="ANSVNormal"/>
      </w:pPr>
      <w:r>
        <w:t>"data": {</w:t>
      </w:r>
    </w:p>
    <w:p w:rsidR="00D36238" w:rsidP="00263F0C" w:rsidRDefault="00D36238" w14:paraId="2EA68642" w14:textId="77777777">
      <w:pPr>
        <w:pStyle w:val="ANSVNormal"/>
      </w:pPr>
      <w:r>
        <w:t>}</w:t>
      </w:r>
    </w:p>
    <w:p w:rsidR="00D36238" w:rsidP="00263F0C" w:rsidRDefault="00D36238" w14:paraId="5CA8D3ED" w14:textId="4A7584CB">
      <w:pPr>
        <w:pStyle w:val="ANSVNormal"/>
      </w:pPr>
      <w:r>
        <w:t>}</w:t>
      </w:r>
    </w:p>
    <w:p w:rsidR="00D36238" w:rsidP="00D36238" w:rsidRDefault="00D36238" w14:paraId="6709DD4F" w14:textId="2917B122">
      <w:pPr>
        <w:pStyle w:val="Heading2"/>
      </w:pPr>
      <w:bookmarkStart w:name="_Toc111550729" w:id="1223"/>
      <w:bookmarkStart w:name="_Toc111552232" w:id="1224"/>
      <w:bookmarkStart w:name="_Toc113971572" w:id="1225"/>
      <w:r>
        <w:t>Tính năng Topology Building</w:t>
      </w:r>
      <w:bookmarkEnd w:id="1223"/>
      <w:bookmarkEnd w:id="1224"/>
      <w:bookmarkEnd w:id="1225"/>
    </w:p>
    <w:tbl>
      <w:tblPr>
        <w:tblStyle w:val="TableGrid"/>
        <w:tblW w:w="0" w:type="auto"/>
        <w:tblLook w:val="04A0" w:firstRow="1" w:lastRow="0" w:firstColumn="1" w:lastColumn="0" w:noHBand="0" w:noVBand="1"/>
      </w:tblPr>
      <w:tblGrid>
        <w:gridCol w:w="1885"/>
        <w:gridCol w:w="7340"/>
      </w:tblGrid>
      <w:tr w:rsidR="00D36238" w:rsidTr="009C3AB7" w14:paraId="3F0ED8A2" w14:textId="77777777">
        <w:tc>
          <w:tcPr>
            <w:tcW w:w="1885" w:type="dxa"/>
          </w:tcPr>
          <w:p w:rsidR="00D36238" w:rsidP="009C3AB7" w:rsidRDefault="00D36238" w14:paraId="007C18CA" w14:textId="77777777">
            <w:r>
              <w:t>ID</w:t>
            </w:r>
          </w:p>
        </w:tc>
        <w:tc>
          <w:tcPr>
            <w:tcW w:w="7340" w:type="dxa"/>
          </w:tcPr>
          <w:p w:rsidR="00D36238" w:rsidP="009C3AB7" w:rsidRDefault="00D36238" w14:paraId="33CF9EE0" w14:textId="5FEB3726">
            <w:r>
              <w:t>CN-25</w:t>
            </w:r>
          </w:p>
        </w:tc>
      </w:tr>
      <w:tr w:rsidR="00D36238" w:rsidTr="009C3AB7" w14:paraId="0EFC3BE7" w14:textId="77777777">
        <w:tc>
          <w:tcPr>
            <w:tcW w:w="1885" w:type="dxa"/>
          </w:tcPr>
          <w:p w:rsidR="00D36238" w:rsidP="009C3AB7" w:rsidRDefault="00D36238" w14:paraId="37999B5A" w14:textId="77777777">
            <w:r>
              <w:t>Name</w:t>
            </w:r>
          </w:p>
        </w:tc>
        <w:tc>
          <w:tcPr>
            <w:tcW w:w="7340" w:type="dxa"/>
          </w:tcPr>
          <w:p w:rsidR="00D36238" w:rsidP="009C3AB7" w:rsidRDefault="00D36238" w14:paraId="1AE99B6C" w14:textId="77777777">
            <w:r>
              <w:t>Tính năng Topology Building</w:t>
            </w:r>
          </w:p>
        </w:tc>
      </w:tr>
      <w:tr w:rsidR="00D36238" w:rsidTr="009C3AB7" w14:paraId="697CFFCE" w14:textId="77777777">
        <w:tc>
          <w:tcPr>
            <w:tcW w:w="1885" w:type="dxa"/>
          </w:tcPr>
          <w:p w:rsidR="00D36238" w:rsidP="009C3AB7" w:rsidRDefault="00D36238" w14:paraId="7D92D333" w14:textId="77777777">
            <w:r>
              <w:t>Description</w:t>
            </w:r>
          </w:p>
        </w:tc>
        <w:tc>
          <w:tcPr>
            <w:tcW w:w="7340" w:type="dxa"/>
          </w:tcPr>
          <w:p w:rsidR="00D36238" w:rsidP="009C3AB7" w:rsidRDefault="00D36238" w14:paraId="04BD33E8" w14:textId="5DAF9EFE">
            <w:r>
              <w:t>Tính năng xây dựng topology của mạng Mesh, liên tục cập nhật các thông tin về các node Mesh, các client kết nối đến từng node.</w:t>
            </w:r>
          </w:p>
        </w:tc>
      </w:tr>
      <w:tr w:rsidR="00D36238" w:rsidTr="009C3AB7" w14:paraId="4CB8284D" w14:textId="77777777">
        <w:tc>
          <w:tcPr>
            <w:tcW w:w="1885" w:type="dxa"/>
          </w:tcPr>
          <w:p w:rsidR="00D36238" w:rsidP="009C3AB7" w:rsidRDefault="00D36238" w14:paraId="7B6E6856" w14:textId="77777777">
            <w:r>
              <w:t>Actor</w:t>
            </w:r>
          </w:p>
        </w:tc>
        <w:tc>
          <w:tcPr>
            <w:tcW w:w="7340" w:type="dxa"/>
          </w:tcPr>
          <w:p w:rsidR="00D36238" w:rsidP="009C3AB7" w:rsidRDefault="00D36238" w14:paraId="55A597AA" w14:textId="77777777">
            <w:r>
              <w:t>Admin</w:t>
            </w:r>
          </w:p>
        </w:tc>
      </w:tr>
      <w:tr w:rsidR="00D36238" w:rsidTr="009C3AB7" w14:paraId="393E5B8F" w14:textId="77777777">
        <w:tc>
          <w:tcPr>
            <w:tcW w:w="1885" w:type="dxa"/>
          </w:tcPr>
          <w:p w:rsidR="00D36238" w:rsidP="009C3AB7" w:rsidRDefault="00D36238" w14:paraId="4FEF001E" w14:textId="77777777">
            <w:r>
              <w:t>Pre-condition</w:t>
            </w:r>
          </w:p>
        </w:tc>
        <w:tc>
          <w:tcPr>
            <w:tcW w:w="7340" w:type="dxa"/>
          </w:tcPr>
          <w:p w:rsidR="00D36238" w:rsidP="009C3AB7" w:rsidRDefault="00D36238" w14:paraId="1EE45930" w14:textId="77777777">
            <w:r>
              <w:t>Thiết bị hoạt động bình thường</w:t>
            </w:r>
          </w:p>
        </w:tc>
      </w:tr>
      <w:tr w:rsidR="00D36238" w:rsidTr="009C3AB7" w14:paraId="0E59D837" w14:textId="77777777">
        <w:tc>
          <w:tcPr>
            <w:tcW w:w="1885" w:type="dxa"/>
          </w:tcPr>
          <w:p w:rsidR="00D36238" w:rsidP="009C3AB7" w:rsidRDefault="00D36238" w14:paraId="284B3D9D" w14:textId="77777777">
            <w:r>
              <w:t>Post-condition</w:t>
            </w:r>
          </w:p>
        </w:tc>
        <w:tc>
          <w:tcPr>
            <w:tcW w:w="7340" w:type="dxa"/>
          </w:tcPr>
          <w:p w:rsidR="00D36238" w:rsidP="009C3AB7" w:rsidRDefault="00D36238" w14:paraId="69878082" w14:textId="77777777">
            <w:r>
              <w:t xml:space="preserve">Topology của toàn mạng luôn được cập nhật trên tất cả các Mesh Device </w:t>
            </w:r>
          </w:p>
        </w:tc>
      </w:tr>
    </w:tbl>
    <w:p w:rsidR="00D36238" w:rsidP="00D36238" w:rsidRDefault="00D36238" w14:paraId="27C8796B" w14:textId="77777777"/>
    <w:p w:rsidR="00D36238" w:rsidP="00D36238" w:rsidRDefault="00D36238" w14:paraId="50E6C3A1" w14:textId="77777777">
      <w:pPr>
        <w:pStyle w:val="Heading3"/>
      </w:pPr>
      <w:bookmarkStart w:name="_Toc111550730" w:id="1226"/>
      <w:bookmarkStart w:name="_Toc111552233" w:id="1227"/>
      <w:bookmarkStart w:name="_Toc113971573" w:id="1228"/>
      <w:r>
        <w:lastRenderedPageBreak/>
        <w:t>Usecase – Cập nhật Topology của mạng</w:t>
      </w:r>
      <w:bookmarkEnd w:id="1226"/>
      <w:bookmarkEnd w:id="1227"/>
      <w:bookmarkEnd w:id="1228"/>
    </w:p>
    <w:tbl>
      <w:tblPr>
        <w:tblStyle w:val="TableGrid"/>
        <w:tblW w:w="0" w:type="auto"/>
        <w:tblLook w:val="04A0" w:firstRow="1" w:lastRow="0" w:firstColumn="1" w:lastColumn="0" w:noHBand="0" w:noVBand="1"/>
      </w:tblPr>
      <w:tblGrid>
        <w:gridCol w:w="1885"/>
        <w:gridCol w:w="7340"/>
      </w:tblGrid>
      <w:tr w:rsidR="00D36238" w:rsidTr="009C3AB7" w14:paraId="2253ABD1" w14:textId="77777777">
        <w:tc>
          <w:tcPr>
            <w:tcW w:w="1885" w:type="dxa"/>
          </w:tcPr>
          <w:p w:rsidR="00D36238" w:rsidP="009C3AB7" w:rsidRDefault="00D36238" w14:paraId="3FEBD573" w14:textId="77777777">
            <w:r>
              <w:t>ID</w:t>
            </w:r>
          </w:p>
        </w:tc>
        <w:tc>
          <w:tcPr>
            <w:tcW w:w="7340" w:type="dxa"/>
          </w:tcPr>
          <w:p w:rsidR="00D36238" w:rsidP="009C3AB7" w:rsidRDefault="00D36238" w14:paraId="55686E13" w14:textId="31AC96B9">
            <w:r>
              <w:t>UC-47</w:t>
            </w:r>
          </w:p>
        </w:tc>
      </w:tr>
      <w:tr w:rsidR="00D36238" w:rsidTr="009C3AB7" w14:paraId="6176CFC6" w14:textId="77777777">
        <w:tc>
          <w:tcPr>
            <w:tcW w:w="1885" w:type="dxa"/>
          </w:tcPr>
          <w:p w:rsidR="00D36238" w:rsidP="009C3AB7" w:rsidRDefault="00D36238" w14:paraId="7EF32D64" w14:textId="77777777">
            <w:r>
              <w:t>Name</w:t>
            </w:r>
          </w:p>
        </w:tc>
        <w:tc>
          <w:tcPr>
            <w:tcW w:w="7340" w:type="dxa"/>
          </w:tcPr>
          <w:p w:rsidR="00D36238" w:rsidP="009C3AB7" w:rsidRDefault="00D36238" w14:paraId="52214592" w14:textId="77777777">
            <w:pPr>
              <w:pStyle w:val="FirstLevelBullet"/>
            </w:pPr>
            <w:r>
              <w:t>Cập nhật Topology của mạng</w:t>
            </w:r>
          </w:p>
        </w:tc>
      </w:tr>
      <w:tr w:rsidR="00D36238" w:rsidTr="009C3AB7" w14:paraId="74E99170" w14:textId="77777777">
        <w:tc>
          <w:tcPr>
            <w:tcW w:w="1885" w:type="dxa"/>
          </w:tcPr>
          <w:p w:rsidR="00D36238" w:rsidP="009C3AB7" w:rsidRDefault="00D36238" w14:paraId="260DC1B0" w14:textId="77777777">
            <w:r>
              <w:t>Description</w:t>
            </w:r>
          </w:p>
        </w:tc>
        <w:tc>
          <w:tcPr>
            <w:tcW w:w="7340" w:type="dxa"/>
          </w:tcPr>
          <w:p w:rsidR="00D36238" w:rsidP="009C3AB7" w:rsidRDefault="00D36238" w14:paraId="78CC3FD8" w14:textId="77777777">
            <w:pPr>
              <w:pStyle w:val="FirstLevelBullet"/>
            </w:pPr>
            <w:r>
              <w:t>Tính năng cho phép khi có bất kỳ sự thay đổi nào về topology của mạng như người dùng mới kết nối vào mạng, người dúng ngắt kết nối vào mạng, thiết bị Mesh mới join vào mạng, thiết bị Mesh ngắt kết nối vào mạng hoặc thay đổi kết nối backhaul…thì các thiết bị trong mạng sẽ luôn cập nhật đúng các thay đổi này.</w:t>
            </w:r>
          </w:p>
          <w:p w:rsidR="00D36238" w:rsidP="00D36238" w:rsidRDefault="00D36238" w14:paraId="4EBA498A" w14:textId="77777777">
            <w:pPr>
              <w:pStyle w:val="FirstLevelBullet"/>
              <w:numPr>
                <w:ilvl w:val="0"/>
                <w:numId w:val="33"/>
              </w:numPr>
            </w:pPr>
            <w:r>
              <w:rPr>
                <w:b/>
              </w:rPr>
              <w:t>IEEE1905</w:t>
            </w:r>
            <w:r w:rsidRPr="002973EF">
              <w:rPr>
                <w:b/>
              </w:rPr>
              <w:t xml:space="preserve"> Topology Discovery</w:t>
            </w:r>
            <w:r>
              <w:t>: Được gửi định kì đến tất cả các thiết bị mesh trong mạng với địa chỉ AL MAC đích là 01‐80‐C2‐00‐00‐13.</w:t>
            </w:r>
          </w:p>
          <w:p w:rsidR="00D36238" w:rsidP="00D36238" w:rsidRDefault="00D36238" w14:paraId="5BA40793" w14:textId="77777777">
            <w:pPr>
              <w:pStyle w:val="FirstLevelBullet"/>
              <w:numPr>
                <w:ilvl w:val="0"/>
                <w:numId w:val="33"/>
              </w:numPr>
            </w:pPr>
            <w:r w:rsidRPr="002973EF">
              <w:rPr>
                <w:b/>
              </w:rPr>
              <w:t>I</w:t>
            </w:r>
            <w:r>
              <w:rPr>
                <w:b/>
              </w:rPr>
              <w:t>EEE1905</w:t>
            </w:r>
            <w:r w:rsidRPr="002973EF">
              <w:rPr>
                <w:b/>
              </w:rPr>
              <w:t xml:space="preserve"> Topology Query</w:t>
            </w:r>
            <w:r>
              <w:t>: Gửi bản tin này khi nhận được Topology Discovery hoặc Topology Notification.</w:t>
            </w:r>
          </w:p>
          <w:p w:rsidR="00D36238" w:rsidP="00D36238" w:rsidRDefault="00D36238" w14:paraId="3EC38771" w14:textId="77777777">
            <w:pPr>
              <w:pStyle w:val="FirstLevelBullet"/>
              <w:numPr>
                <w:ilvl w:val="0"/>
                <w:numId w:val="33"/>
              </w:numPr>
            </w:pPr>
            <w:r>
              <w:rPr>
                <w:b/>
              </w:rPr>
              <w:t>IEEE1905</w:t>
            </w:r>
            <w:r w:rsidRPr="002973EF">
              <w:rPr>
                <w:b/>
              </w:rPr>
              <w:t xml:space="preserve"> Topology Response</w:t>
            </w:r>
            <w:r>
              <w:t>: Khi nhận được bản tin này, thiết bị sẽ tự động cập nhật lại Mesh network topology</w:t>
            </w:r>
          </w:p>
          <w:p w:rsidR="00D36238" w:rsidP="00D36238" w:rsidRDefault="00D36238" w14:paraId="6E2FC93F" w14:textId="77777777">
            <w:pPr>
              <w:pStyle w:val="FirstLevelBullet"/>
              <w:numPr>
                <w:ilvl w:val="0"/>
                <w:numId w:val="33"/>
              </w:numPr>
            </w:pPr>
            <w:r>
              <w:rPr>
                <w:b/>
              </w:rPr>
              <w:t>IEEE1905</w:t>
            </w:r>
            <w:r w:rsidRPr="002973EF">
              <w:rPr>
                <w:b/>
              </w:rPr>
              <w:t xml:space="preserve"> Topology Notification</w:t>
            </w:r>
            <w:r>
              <w:t>: Thiết bị mesh gửi bản tin này khi có thay đổi về Topology: thay đổi kết nối backhaul, có UE mới connect hoặc disconnect đến thiết bị mesh.</w:t>
            </w:r>
          </w:p>
          <w:p w:rsidR="00D36238" w:rsidP="00D36238" w:rsidRDefault="00D36238" w14:paraId="3A4875DD" w14:textId="77777777">
            <w:pPr>
              <w:pStyle w:val="FirstLevelBullet"/>
              <w:numPr>
                <w:ilvl w:val="0"/>
                <w:numId w:val="33"/>
              </w:numPr>
            </w:pPr>
            <w:r>
              <w:rPr>
                <w:b/>
              </w:rPr>
              <w:t xml:space="preserve">IEEE1905 Vendor Specific – Client Info Request: </w:t>
            </w:r>
            <w:r>
              <w:t>Thiết bị Mesh gửi Gửi khi không nhận được đầy đủ thông tin client trong Topology Response hoặc khi có sự thay đổi về topology như Client kết nối hoặc ngắt kết nối đến mạng Mesh đến các thiết bị Mesh trong mạng để thu thập một số thông tin bổ sung của client(band kết nối, RSSI, IP Address…)</w:t>
            </w:r>
          </w:p>
          <w:p w:rsidR="00D36238" w:rsidP="00D36238" w:rsidRDefault="00D36238" w14:paraId="08DE826B" w14:textId="77777777">
            <w:pPr>
              <w:pStyle w:val="FirstLevelBullet"/>
              <w:numPr>
                <w:ilvl w:val="0"/>
                <w:numId w:val="33"/>
              </w:numPr>
            </w:pPr>
            <w:r>
              <w:rPr>
                <w:b/>
              </w:rPr>
              <w:t xml:space="preserve">IEEE1905 Vendor Specific – Client Info Response: </w:t>
            </w:r>
            <w:r>
              <w:t xml:space="preserve">Gửi bản tin này khi nhận được </w:t>
            </w:r>
            <w:r w:rsidRPr="00226000">
              <w:t>Client Info Request</w:t>
            </w:r>
            <w:r>
              <w:t>.</w:t>
            </w:r>
          </w:p>
          <w:p w:rsidR="00D36238" w:rsidP="009C3AB7" w:rsidRDefault="00D36238" w14:paraId="5B3E0242" w14:textId="77777777">
            <w:pPr>
              <w:pStyle w:val="FirstLevelBullet"/>
            </w:pPr>
            <w:r>
              <w:t>Chi tiết đặc tả các bản tin IEEE1905 trong phần phụ lục 8.3 và 8.4.</w:t>
            </w:r>
          </w:p>
        </w:tc>
      </w:tr>
      <w:tr w:rsidR="00D36238" w:rsidTr="009C3AB7" w14:paraId="798E0006" w14:textId="77777777">
        <w:tc>
          <w:tcPr>
            <w:tcW w:w="1885" w:type="dxa"/>
          </w:tcPr>
          <w:p w:rsidR="00D36238" w:rsidP="009C3AB7" w:rsidRDefault="00D36238" w14:paraId="3F7D725E" w14:textId="77777777">
            <w:r>
              <w:t>Actor</w:t>
            </w:r>
          </w:p>
        </w:tc>
        <w:tc>
          <w:tcPr>
            <w:tcW w:w="7340" w:type="dxa"/>
          </w:tcPr>
          <w:p w:rsidR="00D36238" w:rsidP="009C3AB7" w:rsidRDefault="00D36238" w14:paraId="4A996394" w14:textId="77777777">
            <w:r>
              <w:t>Admin</w:t>
            </w:r>
          </w:p>
        </w:tc>
      </w:tr>
      <w:tr w:rsidR="00D36238" w:rsidTr="009C3AB7" w14:paraId="014A205B" w14:textId="77777777">
        <w:tc>
          <w:tcPr>
            <w:tcW w:w="1885" w:type="dxa"/>
          </w:tcPr>
          <w:p w:rsidR="00D36238" w:rsidP="009C3AB7" w:rsidRDefault="00D36238" w14:paraId="57A3EF86" w14:textId="77777777">
            <w:r>
              <w:t>Pre-condition</w:t>
            </w:r>
          </w:p>
        </w:tc>
        <w:tc>
          <w:tcPr>
            <w:tcW w:w="7340" w:type="dxa"/>
          </w:tcPr>
          <w:p w:rsidR="00D36238" w:rsidP="009C3AB7" w:rsidRDefault="00D36238" w14:paraId="4728BF92" w14:textId="77777777">
            <w:r>
              <w:t>Thiết bị hoạt động bình thường</w:t>
            </w:r>
          </w:p>
        </w:tc>
      </w:tr>
      <w:tr w:rsidR="00D36238" w:rsidTr="009C3AB7" w14:paraId="5D40FB30" w14:textId="77777777">
        <w:tc>
          <w:tcPr>
            <w:tcW w:w="1885" w:type="dxa"/>
          </w:tcPr>
          <w:p w:rsidR="00D36238" w:rsidP="009C3AB7" w:rsidRDefault="00D36238" w14:paraId="13C7EE25" w14:textId="77777777">
            <w:r>
              <w:t>Post-condition</w:t>
            </w:r>
          </w:p>
        </w:tc>
        <w:tc>
          <w:tcPr>
            <w:tcW w:w="7340" w:type="dxa"/>
          </w:tcPr>
          <w:p w:rsidR="00D36238" w:rsidP="009C3AB7" w:rsidRDefault="00D36238" w14:paraId="7807C5ED" w14:textId="77777777">
            <w:r>
              <w:t xml:space="preserve">Thiết bị cập nhật đúng Topology của mạng </w:t>
            </w:r>
          </w:p>
        </w:tc>
      </w:tr>
    </w:tbl>
    <w:p w:rsidRPr="004947DF" w:rsidR="00D36238" w:rsidP="00D36238" w:rsidRDefault="00D36238" w14:paraId="20F139D4" w14:textId="77777777"/>
    <w:p w:rsidRPr="002973EF" w:rsidR="00D36238" w:rsidP="00D36238" w:rsidRDefault="00D36238" w14:paraId="6144483D" w14:textId="77777777">
      <w:pPr>
        <w:pStyle w:val="ListParagraph"/>
        <w:numPr>
          <w:ilvl w:val="0"/>
          <w:numId w:val="32"/>
        </w:numPr>
        <w:rPr>
          <w:b/>
        </w:rPr>
      </w:pPr>
      <w:r w:rsidRPr="002973EF">
        <w:rPr>
          <w:b/>
        </w:rPr>
        <w:t>Luồng Topology Discovery:</w:t>
      </w:r>
    </w:p>
    <w:p w:rsidR="00D36238" w:rsidP="00D36238" w:rsidRDefault="00D36238" w14:paraId="13943E47" w14:textId="77777777">
      <w:pPr>
        <w:pStyle w:val="ListParagraph"/>
        <w:numPr>
          <w:ilvl w:val="1"/>
          <w:numId w:val="32"/>
        </w:numPr>
      </w:pPr>
      <w:r w:rsidRPr="002973EF">
        <w:t xml:space="preserve">Thiết bị khởi </w:t>
      </w:r>
      <w:r>
        <w:t>động</w:t>
      </w:r>
      <w:r w:rsidRPr="002973EF">
        <w:t xml:space="preserve"> xong</w:t>
      </w:r>
      <w:r>
        <w:t xml:space="preserve"> hoặc khi một interface được kết nối.</w:t>
      </w:r>
    </w:p>
    <w:p w:rsidRPr="002973EF" w:rsidR="00D36238" w:rsidP="00D36238" w:rsidRDefault="00D36238" w14:paraId="3925F5C5" w14:textId="77777777">
      <w:pPr>
        <w:pStyle w:val="ListParagraph"/>
        <w:numPr>
          <w:ilvl w:val="1"/>
          <w:numId w:val="32"/>
        </w:numPr>
      </w:pPr>
      <w:r>
        <w:t>Được gửi định kỳ với chu kỳ 60s.</w:t>
      </w:r>
    </w:p>
    <w:p w:rsidRPr="002973EF" w:rsidR="00D36238" w:rsidP="00D36238" w:rsidRDefault="00D36238" w14:paraId="00526774" w14:textId="77777777">
      <w:pPr>
        <w:rPr>
          <w:b/>
        </w:rPr>
      </w:pPr>
    </w:p>
    <w:p w:rsidR="00D36238" w:rsidP="00D36238" w:rsidRDefault="00D36238" w14:paraId="74577B4B" w14:textId="77777777">
      <w:pPr>
        <w:keepNext/>
        <w:jc w:val="center"/>
      </w:pPr>
      <w:r w:rsidRPr="002973EF">
        <w:rPr>
          <w:noProof/>
        </w:rPr>
        <w:lastRenderedPageBreak/>
        <w:drawing>
          <wp:inline distT="0" distB="0" distL="0" distR="0" wp14:anchorId="7AD4DE91" wp14:editId="536B5650">
            <wp:extent cx="4636697" cy="2667000"/>
            <wp:effectExtent l="0" t="0" r="0" b="0"/>
            <wp:docPr id="11" name="Picture 11" descr="C:\Users\toantk\Downloads\onelink_new-Tran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oantk\Downloads\onelink_new-Trang-24.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9013" cy="2668332"/>
                    </a:xfrm>
                    <a:prstGeom prst="rect">
                      <a:avLst/>
                    </a:prstGeom>
                    <a:noFill/>
                    <a:ln>
                      <a:noFill/>
                    </a:ln>
                  </pic:spPr>
                </pic:pic>
              </a:graphicData>
            </a:graphic>
          </wp:inline>
        </w:drawing>
      </w:r>
    </w:p>
    <w:p w:rsidR="00D36238" w:rsidP="00D36238" w:rsidRDefault="00D36238" w14:paraId="5B21E841" w14:textId="463B0B88">
      <w:pPr>
        <w:pStyle w:val="Caption"/>
      </w:pPr>
      <w:bookmarkStart w:name="_Toc111550819" w:id="1229"/>
      <w:bookmarkStart w:name="_Toc111551648" w:id="1230"/>
      <w:bookmarkStart w:name="_Toc113971686" w:id="1231"/>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44</w:t>
      </w:r>
      <w:r>
        <w:fldChar w:fldCharType="end"/>
      </w:r>
      <w:r>
        <w:t xml:space="preserve"> Luồng Topology Discovery</w:t>
      </w:r>
      <w:bookmarkEnd w:id="1229"/>
      <w:bookmarkEnd w:id="1230"/>
      <w:bookmarkEnd w:id="1231"/>
    </w:p>
    <w:p w:rsidRPr="002973EF" w:rsidR="00D36238" w:rsidP="00D36238" w:rsidRDefault="00D36238" w14:paraId="3ED7DF27" w14:textId="77777777">
      <w:pPr>
        <w:pStyle w:val="ListParagraph"/>
        <w:numPr>
          <w:ilvl w:val="0"/>
          <w:numId w:val="32"/>
        </w:numPr>
        <w:rPr>
          <w:b/>
        </w:rPr>
      </w:pPr>
      <w:r w:rsidRPr="002973EF">
        <w:rPr>
          <w:b/>
        </w:rPr>
        <w:t>Luồng Topology Notification:</w:t>
      </w:r>
      <w:r>
        <w:rPr>
          <w:b/>
        </w:rPr>
        <w:t xml:space="preserve"> </w:t>
      </w:r>
      <w:r>
        <w:t>Có sự thay đổi về topology như Client kết nối hoặc ngắt kết nối đến thiết bị.</w:t>
      </w:r>
    </w:p>
    <w:p w:rsidR="00D36238" w:rsidP="00D36238" w:rsidRDefault="00D36238" w14:paraId="7A98B754" w14:textId="77777777">
      <w:pPr>
        <w:pStyle w:val="ListParagraph"/>
        <w:keepNext/>
        <w:tabs>
          <w:tab w:val="left" w:pos="720"/>
        </w:tabs>
        <w:ind w:left="0"/>
        <w:jc w:val="center"/>
      </w:pPr>
      <w:r w:rsidRPr="002973EF">
        <w:rPr>
          <w:b/>
          <w:noProof/>
        </w:rPr>
        <w:drawing>
          <wp:inline distT="0" distB="0" distL="0" distR="0" wp14:anchorId="57DB1BCB" wp14:editId="0BC627B2">
            <wp:extent cx="4784631" cy="2752090"/>
            <wp:effectExtent l="0" t="0" r="0" b="0"/>
            <wp:docPr id="19" name="Picture 19" descr="C:\Users\toantk\Downloads\onelink_new-Trang-2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C:\Users\toantk\Downloads\onelink_new-Trang-25 (1).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89010" cy="2754609"/>
                    </a:xfrm>
                    <a:prstGeom prst="rect">
                      <a:avLst/>
                    </a:prstGeom>
                    <a:noFill/>
                    <a:ln>
                      <a:noFill/>
                    </a:ln>
                  </pic:spPr>
                </pic:pic>
              </a:graphicData>
            </a:graphic>
          </wp:inline>
        </w:drawing>
      </w:r>
    </w:p>
    <w:p w:rsidR="00D36238" w:rsidP="00D36238" w:rsidRDefault="00D36238" w14:paraId="4FBDFB64" w14:textId="473B0CBA">
      <w:pPr>
        <w:pStyle w:val="Caption"/>
      </w:pPr>
      <w:bookmarkStart w:name="_Toc111550820" w:id="1232"/>
      <w:bookmarkStart w:name="_Toc111551649" w:id="1233"/>
      <w:bookmarkStart w:name="_Toc113971687" w:id="1234"/>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45</w:t>
      </w:r>
      <w:r>
        <w:fldChar w:fldCharType="end"/>
      </w:r>
      <w:r>
        <w:t xml:space="preserve"> Luồng Topology Notification</w:t>
      </w:r>
      <w:bookmarkEnd w:id="1232"/>
      <w:bookmarkEnd w:id="1233"/>
      <w:bookmarkEnd w:id="1234"/>
    </w:p>
    <w:p w:rsidRPr="00226000" w:rsidR="00D36238" w:rsidP="00D36238" w:rsidRDefault="00D36238" w14:paraId="4661F821" w14:textId="77777777">
      <w:pPr>
        <w:pStyle w:val="ListParagraph"/>
        <w:numPr>
          <w:ilvl w:val="0"/>
          <w:numId w:val="32"/>
        </w:numPr>
      </w:pPr>
      <w:r w:rsidRPr="00226000">
        <w:rPr>
          <w:b/>
        </w:rPr>
        <w:t xml:space="preserve">Luồng thu thập thông tin Client bổ sung: </w:t>
      </w:r>
    </w:p>
    <w:p w:rsidR="00D36238" w:rsidP="00D36238" w:rsidRDefault="00D36238" w14:paraId="3778EACC" w14:textId="77777777">
      <w:pPr>
        <w:pStyle w:val="ListParagraph"/>
        <w:numPr>
          <w:ilvl w:val="1"/>
          <w:numId w:val="32"/>
        </w:numPr>
      </w:pPr>
      <w:r>
        <w:t>Gửi khi không nhận được đầy đủ thông tin client trong Topology Response.</w:t>
      </w:r>
    </w:p>
    <w:p w:rsidR="00D36238" w:rsidP="00D36238" w:rsidRDefault="00D36238" w14:paraId="34D461A9" w14:textId="77777777">
      <w:pPr>
        <w:pStyle w:val="ListParagraph"/>
        <w:numPr>
          <w:ilvl w:val="1"/>
          <w:numId w:val="32"/>
        </w:numPr>
      </w:pPr>
      <w:r>
        <w:t>Khi có sự thay đổi về topology như Client kết nối hoặc ngắt kết nối đến mạng Mesh.</w:t>
      </w:r>
    </w:p>
    <w:p w:rsidRPr="002973EF" w:rsidR="00D36238" w:rsidP="00D36238" w:rsidRDefault="00D36238" w14:paraId="52B36A28" w14:textId="77777777"/>
    <w:p w:rsidR="00D36238" w:rsidP="00D36238" w:rsidRDefault="00D36238" w14:paraId="47FC7199" w14:textId="77777777">
      <w:pPr>
        <w:pStyle w:val="ListParagraph"/>
        <w:keepNext/>
        <w:ind w:left="0"/>
        <w:jc w:val="center"/>
      </w:pPr>
      <w:r w:rsidRPr="00DA0685">
        <w:rPr>
          <w:noProof/>
        </w:rPr>
        <w:lastRenderedPageBreak/>
        <w:drawing>
          <wp:inline distT="0" distB="0" distL="0" distR="0" wp14:anchorId="4BED8F2F" wp14:editId="6D3AC11E">
            <wp:extent cx="5232845" cy="3009900"/>
            <wp:effectExtent l="0" t="0" r="6350" b="0"/>
            <wp:docPr id="25" name="Picture 25" descr="C:\Users\toantk\Downloads\onelink_2-Trang-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oantk\Downloads\onelink_2-Trang-26.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34264" cy="3010716"/>
                    </a:xfrm>
                    <a:prstGeom prst="rect">
                      <a:avLst/>
                    </a:prstGeom>
                    <a:noFill/>
                    <a:ln>
                      <a:noFill/>
                    </a:ln>
                  </pic:spPr>
                </pic:pic>
              </a:graphicData>
            </a:graphic>
          </wp:inline>
        </w:drawing>
      </w:r>
    </w:p>
    <w:p w:rsidRPr="002973EF" w:rsidR="00D36238" w:rsidP="00D36238" w:rsidRDefault="00D36238" w14:paraId="3A9ED818" w14:textId="0061AD6C">
      <w:pPr>
        <w:pStyle w:val="Caption"/>
        <w:rPr>
          <w:b w:val="0"/>
        </w:rPr>
      </w:pPr>
      <w:bookmarkStart w:name="_Toc111550821" w:id="1235"/>
      <w:bookmarkStart w:name="_Toc111551650" w:id="1236"/>
      <w:bookmarkStart w:name="_Toc113971688" w:id="123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46</w:t>
      </w:r>
      <w:r>
        <w:fldChar w:fldCharType="end"/>
      </w:r>
      <w:r>
        <w:t xml:space="preserve"> Luồng thu thập thông tin Client</w:t>
      </w:r>
      <w:bookmarkEnd w:id="1235"/>
      <w:bookmarkEnd w:id="1236"/>
      <w:bookmarkEnd w:id="1237"/>
    </w:p>
    <w:p w:rsidR="00D36238" w:rsidP="00D36238" w:rsidRDefault="00D36238" w14:paraId="53E9D919" w14:textId="77777777">
      <w:pPr>
        <w:pStyle w:val="Heading2"/>
      </w:pPr>
      <w:bookmarkStart w:name="_Toc111550731" w:id="1238"/>
      <w:bookmarkStart w:name="_Toc111552234" w:id="1239"/>
      <w:bookmarkStart w:name="_Toc113971574" w:id="1240"/>
      <w:r>
        <w:t>Tính năng Topology Management</w:t>
      </w:r>
      <w:bookmarkEnd w:id="1238"/>
      <w:bookmarkEnd w:id="1239"/>
      <w:bookmarkEnd w:id="1240"/>
    </w:p>
    <w:tbl>
      <w:tblPr>
        <w:tblStyle w:val="TableGrid"/>
        <w:tblW w:w="0" w:type="auto"/>
        <w:tblLook w:val="04A0" w:firstRow="1" w:lastRow="0" w:firstColumn="1" w:lastColumn="0" w:noHBand="0" w:noVBand="1"/>
      </w:tblPr>
      <w:tblGrid>
        <w:gridCol w:w="1885"/>
        <w:gridCol w:w="7340"/>
      </w:tblGrid>
      <w:tr w:rsidR="00D36238" w:rsidTr="009C3AB7" w14:paraId="63D9B55E" w14:textId="77777777">
        <w:tc>
          <w:tcPr>
            <w:tcW w:w="1885" w:type="dxa"/>
          </w:tcPr>
          <w:p w:rsidR="00D36238" w:rsidP="009C3AB7" w:rsidRDefault="00D36238" w14:paraId="4D3A7F9B" w14:textId="77777777">
            <w:r>
              <w:t>ID</w:t>
            </w:r>
          </w:p>
        </w:tc>
        <w:tc>
          <w:tcPr>
            <w:tcW w:w="7340" w:type="dxa"/>
          </w:tcPr>
          <w:p w:rsidR="00D36238" w:rsidP="009C3AB7" w:rsidRDefault="00D36238" w14:paraId="583E29E2" w14:textId="206E308F">
            <w:r>
              <w:t>CN-26</w:t>
            </w:r>
          </w:p>
        </w:tc>
      </w:tr>
      <w:tr w:rsidR="00D36238" w:rsidTr="009C3AB7" w14:paraId="25DAB669" w14:textId="77777777">
        <w:tc>
          <w:tcPr>
            <w:tcW w:w="1885" w:type="dxa"/>
          </w:tcPr>
          <w:p w:rsidR="00D36238" w:rsidP="009C3AB7" w:rsidRDefault="00D36238" w14:paraId="320FB110" w14:textId="77777777">
            <w:r>
              <w:t>Name</w:t>
            </w:r>
          </w:p>
        </w:tc>
        <w:tc>
          <w:tcPr>
            <w:tcW w:w="7340" w:type="dxa"/>
          </w:tcPr>
          <w:p w:rsidR="00D36238" w:rsidP="009C3AB7" w:rsidRDefault="00D36238" w14:paraId="1F088B74" w14:textId="77777777">
            <w:r>
              <w:t>Tính năng Topology Management</w:t>
            </w:r>
          </w:p>
        </w:tc>
      </w:tr>
      <w:tr w:rsidR="00D36238" w:rsidTr="009C3AB7" w14:paraId="0D38DE23" w14:textId="77777777">
        <w:tc>
          <w:tcPr>
            <w:tcW w:w="1885" w:type="dxa"/>
          </w:tcPr>
          <w:p w:rsidR="00D36238" w:rsidP="009C3AB7" w:rsidRDefault="00D36238" w14:paraId="5294A8BE" w14:textId="77777777">
            <w:r>
              <w:t>Description</w:t>
            </w:r>
          </w:p>
        </w:tc>
        <w:tc>
          <w:tcPr>
            <w:tcW w:w="7340" w:type="dxa"/>
          </w:tcPr>
          <w:p w:rsidR="00D36238" w:rsidP="009C3AB7" w:rsidRDefault="00D36238" w14:paraId="2C1A6F9E" w14:textId="77777777">
            <w:r>
              <w:t>Cung cấp thông tin về topology của hệ thống cho người quản trị trên các giao diện quản lý</w:t>
            </w:r>
          </w:p>
        </w:tc>
      </w:tr>
      <w:tr w:rsidR="00D36238" w:rsidTr="009C3AB7" w14:paraId="6A907155" w14:textId="77777777">
        <w:tc>
          <w:tcPr>
            <w:tcW w:w="1885" w:type="dxa"/>
          </w:tcPr>
          <w:p w:rsidR="00D36238" w:rsidP="009C3AB7" w:rsidRDefault="00D36238" w14:paraId="59AEA11B" w14:textId="77777777">
            <w:r>
              <w:t>Actor</w:t>
            </w:r>
          </w:p>
        </w:tc>
        <w:tc>
          <w:tcPr>
            <w:tcW w:w="7340" w:type="dxa"/>
          </w:tcPr>
          <w:p w:rsidR="00D36238" w:rsidP="009C3AB7" w:rsidRDefault="00D36238" w14:paraId="1B677216" w14:textId="77777777">
            <w:r>
              <w:t>Admin</w:t>
            </w:r>
          </w:p>
        </w:tc>
      </w:tr>
      <w:tr w:rsidR="00D36238" w:rsidTr="009C3AB7" w14:paraId="2599F03C" w14:textId="77777777">
        <w:tc>
          <w:tcPr>
            <w:tcW w:w="1885" w:type="dxa"/>
          </w:tcPr>
          <w:p w:rsidR="00D36238" w:rsidP="009C3AB7" w:rsidRDefault="00D36238" w14:paraId="4258C4B0" w14:textId="77777777">
            <w:r>
              <w:t>Pre-condition</w:t>
            </w:r>
          </w:p>
        </w:tc>
        <w:tc>
          <w:tcPr>
            <w:tcW w:w="7340" w:type="dxa"/>
          </w:tcPr>
          <w:p w:rsidR="00D36238" w:rsidP="009C3AB7" w:rsidRDefault="00D36238" w14:paraId="627E629C" w14:textId="77777777">
            <w:r>
              <w:t>Thiết bị hoạt động bình thường</w:t>
            </w:r>
          </w:p>
        </w:tc>
      </w:tr>
      <w:tr w:rsidR="00D36238" w:rsidTr="009C3AB7" w14:paraId="5079A52F" w14:textId="77777777">
        <w:tc>
          <w:tcPr>
            <w:tcW w:w="1885" w:type="dxa"/>
          </w:tcPr>
          <w:p w:rsidR="00D36238" w:rsidP="009C3AB7" w:rsidRDefault="00D36238" w14:paraId="1DA2076A" w14:textId="77777777">
            <w:r>
              <w:t>Post-condition</w:t>
            </w:r>
          </w:p>
        </w:tc>
        <w:tc>
          <w:tcPr>
            <w:tcW w:w="7340" w:type="dxa"/>
          </w:tcPr>
          <w:p w:rsidR="00D36238" w:rsidP="009C3AB7" w:rsidRDefault="00D36238" w14:paraId="6C032A46" w14:textId="77777777">
            <w:r>
              <w:t xml:space="preserve">Hiển thị đúng topology của hệ thống </w:t>
            </w:r>
          </w:p>
        </w:tc>
      </w:tr>
    </w:tbl>
    <w:p w:rsidRPr="000D6E57" w:rsidR="00D36238" w:rsidP="00D36238" w:rsidRDefault="00D36238" w14:paraId="65C2C953" w14:textId="77777777"/>
    <w:p w:rsidR="00D36238" w:rsidP="00D36238" w:rsidRDefault="00D36238" w14:paraId="7CB25967" w14:textId="77777777">
      <w:pPr>
        <w:pStyle w:val="Heading3"/>
      </w:pPr>
      <w:bookmarkStart w:name="_Toc111550732" w:id="1241"/>
      <w:bookmarkStart w:name="_Toc113971575" w:id="1242"/>
      <w:r>
        <w:t>Usecase – Cung cấp thông tin Topology cho MobileApp</w:t>
      </w:r>
      <w:bookmarkEnd w:id="1241"/>
      <w:bookmarkEnd w:id="1242"/>
    </w:p>
    <w:tbl>
      <w:tblPr>
        <w:tblStyle w:val="TableGrid"/>
        <w:tblW w:w="0" w:type="auto"/>
        <w:tblLook w:val="04A0" w:firstRow="1" w:lastRow="0" w:firstColumn="1" w:lastColumn="0" w:noHBand="0" w:noVBand="1"/>
      </w:tblPr>
      <w:tblGrid>
        <w:gridCol w:w="1885"/>
        <w:gridCol w:w="7340"/>
      </w:tblGrid>
      <w:tr w:rsidR="00D36238" w:rsidTr="009C3AB7" w14:paraId="612BA29D" w14:textId="77777777">
        <w:tc>
          <w:tcPr>
            <w:tcW w:w="1885" w:type="dxa"/>
          </w:tcPr>
          <w:p w:rsidR="00D36238" w:rsidP="009C3AB7" w:rsidRDefault="00D36238" w14:paraId="611CC5F8" w14:textId="77777777">
            <w:r>
              <w:t>ID</w:t>
            </w:r>
          </w:p>
        </w:tc>
        <w:tc>
          <w:tcPr>
            <w:tcW w:w="7340" w:type="dxa"/>
          </w:tcPr>
          <w:p w:rsidR="00D36238" w:rsidP="009C3AB7" w:rsidRDefault="00D36238" w14:paraId="27E3972F" w14:textId="2CA6A1C1">
            <w:r>
              <w:t>UC-48</w:t>
            </w:r>
          </w:p>
        </w:tc>
      </w:tr>
      <w:tr w:rsidR="00D36238" w:rsidTr="009C3AB7" w14:paraId="06464BE5" w14:textId="77777777">
        <w:tc>
          <w:tcPr>
            <w:tcW w:w="1885" w:type="dxa"/>
          </w:tcPr>
          <w:p w:rsidR="00D36238" w:rsidP="009C3AB7" w:rsidRDefault="00D36238" w14:paraId="620A583F" w14:textId="77777777">
            <w:r>
              <w:t>Name</w:t>
            </w:r>
          </w:p>
        </w:tc>
        <w:tc>
          <w:tcPr>
            <w:tcW w:w="7340" w:type="dxa"/>
          </w:tcPr>
          <w:p w:rsidR="00D36238" w:rsidP="009C3AB7" w:rsidRDefault="00D36238" w14:paraId="41E8425A" w14:textId="77777777">
            <w:pPr>
              <w:pStyle w:val="FirstLevelBullet"/>
            </w:pPr>
            <w:r>
              <w:t>Cung cấp thông tin Topology cho MobileApp</w:t>
            </w:r>
          </w:p>
        </w:tc>
      </w:tr>
      <w:tr w:rsidR="00D36238" w:rsidTr="009C3AB7" w14:paraId="1E46AC0D" w14:textId="77777777">
        <w:tc>
          <w:tcPr>
            <w:tcW w:w="1885" w:type="dxa"/>
          </w:tcPr>
          <w:p w:rsidR="00D36238" w:rsidP="009C3AB7" w:rsidRDefault="00D36238" w14:paraId="51DA3175" w14:textId="77777777">
            <w:r>
              <w:t>Description</w:t>
            </w:r>
          </w:p>
        </w:tc>
        <w:tc>
          <w:tcPr>
            <w:tcW w:w="7340" w:type="dxa"/>
          </w:tcPr>
          <w:p w:rsidR="00D36238" w:rsidP="009C3AB7" w:rsidRDefault="00D36238" w14:paraId="3AA84838" w14:textId="77777777">
            <w:pPr>
              <w:pStyle w:val="FirstLevelBullet"/>
            </w:pPr>
            <w:r>
              <w:t>Tính năng cung cấp thông tin Topology bao gồm thông tin các node, kết nối giữa các node và thông tin client kết nối vào các node cho Mobile App.</w:t>
            </w:r>
          </w:p>
          <w:p w:rsidR="00D36238" w:rsidP="009C3AB7" w:rsidRDefault="00D36238" w14:paraId="64E769B4" w14:textId="0F982283">
            <w:pPr>
              <w:pStyle w:val="FirstLevelBullet"/>
            </w:pPr>
            <w:r>
              <w:t>Mobile App gửi yêu cầu thực hiện lấy thông tin Topology đến ONT</w:t>
            </w:r>
          </w:p>
          <w:p w:rsidR="00D36238" w:rsidP="009C3AB7" w:rsidRDefault="00D36238" w14:paraId="1CCF04AC" w14:textId="77777777">
            <w:pPr>
              <w:pStyle w:val="FirstLevelBullet"/>
            </w:pPr>
            <w:r>
              <w:lastRenderedPageBreak/>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D36238" w:rsidP="009C3AB7" w:rsidRDefault="00D36238" w14:paraId="4CF2EBA3" w14:textId="5A70B44F">
            <w:pPr>
              <w:pStyle w:val="FirstLevelBullet"/>
            </w:pPr>
            <w:r>
              <w:t>ONT nhận yêu cầu, và phản hồi lại thông tin topology cho Mobile App. Trường hợp ONT không xử lý được request hoặc gặp lỗi sẽ trả về mã lỗi cho Mobile App.</w:t>
            </w:r>
          </w:p>
        </w:tc>
      </w:tr>
      <w:tr w:rsidR="00D36238" w:rsidTr="009C3AB7" w14:paraId="2CAC7A19" w14:textId="77777777">
        <w:tc>
          <w:tcPr>
            <w:tcW w:w="1885" w:type="dxa"/>
          </w:tcPr>
          <w:p w:rsidR="00D36238" w:rsidP="009C3AB7" w:rsidRDefault="00D36238" w14:paraId="18432E6A" w14:textId="77777777">
            <w:r>
              <w:lastRenderedPageBreak/>
              <w:t>Actor</w:t>
            </w:r>
          </w:p>
        </w:tc>
        <w:tc>
          <w:tcPr>
            <w:tcW w:w="7340" w:type="dxa"/>
          </w:tcPr>
          <w:p w:rsidR="00D36238" w:rsidP="009C3AB7" w:rsidRDefault="00D36238" w14:paraId="64585B1E" w14:textId="77777777">
            <w:r>
              <w:t>Admin</w:t>
            </w:r>
          </w:p>
        </w:tc>
      </w:tr>
      <w:tr w:rsidR="00D36238" w:rsidTr="009C3AB7" w14:paraId="6B66AC1E" w14:textId="77777777">
        <w:tc>
          <w:tcPr>
            <w:tcW w:w="1885" w:type="dxa"/>
          </w:tcPr>
          <w:p w:rsidR="00D36238" w:rsidP="009C3AB7" w:rsidRDefault="00D36238" w14:paraId="6FD4CFA5" w14:textId="77777777">
            <w:r>
              <w:t>Pre-condition</w:t>
            </w:r>
          </w:p>
        </w:tc>
        <w:tc>
          <w:tcPr>
            <w:tcW w:w="7340" w:type="dxa"/>
          </w:tcPr>
          <w:p w:rsidR="00D36238" w:rsidP="009C3AB7" w:rsidRDefault="00D36238" w14:paraId="522EE07B" w14:textId="30C227CC">
            <w:r>
              <w:t>Thiết bị hoạt động bình thường, Mobile App đã đăng nhập thành công vào thiết bị và được cấp phiên truy nhập</w:t>
            </w:r>
          </w:p>
        </w:tc>
      </w:tr>
      <w:tr w:rsidR="00D36238" w:rsidTr="009C3AB7" w14:paraId="6F9DFFB0" w14:textId="77777777">
        <w:tc>
          <w:tcPr>
            <w:tcW w:w="1885" w:type="dxa"/>
          </w:tcPr>
          <w:p w:rsidR="00D36238" w:rsidP="009C3AB7" w:rsidRDefault="00D36238" w14:paraId="5CE5E824" w14:textId="77777777">
            <w:r>
              <w:t>Post-condition</w:t>
            </w:r>
          </w:p>
        </w:tc>
        <w:tc>
          <w:tcPr>
            <w:tcW w:w="7340" w:type="dxa"/>
          </w:tcPr>
          <w:p w:rsidR="00D36238" w:rsidP="009C3AB7" w:rsidRDefault="00D36238" w14:paraId="7B07A6FC" w14:textId="237D8292">
            <w:r>
              <w:t>Thiết bị phản hồi đầy đủ các thông tin cho Mobile App</w:t>
            </w:r>
          </w:p>
        </w:tc>
      </w:tr>
    </w:tbl>
    <w:p w:rsidRPr="000D6E57" w:rsidR="00D36238" w:rsidP="00D36238" w:rsidRDefault="00D36238" w14:paraId="1B6703BE" w14:textId="77777777"/>
    <w:p w:rsidRPr="005A2EB6" w:rsidR="00D36238" w:rsidP="00D36238" w:rsidRDefault="00D36238" w14:paraId="5A074CCA" w14:textId="77777777">
      <w:pPr>
        <w:rPr>
          <w:b/>
        </w:rPr>
      </w:pPr>
      <w:r w:rsidRPr="005A2EB6">
        <w:rPr>
          <w:b/>
        </w:rPr>
        <w:t>Luồng dữ liệu:</w:t>
      </w:r>
    </w:p>
    <w:p w:rsidR="00D36238" w:rsidP="00D36238" w:rsidRDefault="00D36238" w14:paraId="6519C722" w14:textId="77777777">
      <w:pPr>
        <w:keepNext/>
        <w:jc w:val="center"/>
      </w:pPr>
      <w:r w:rsidRPr="00DA0685">
        <w:rPr>
          <w:noProof/>
        </w:rPr>
        <w:drawing>
          <wp:inline distT="0" distB="0" distL="0" distR="0" wp14:anchorId="1586FC01" wp14:editId="767E6AB5">
            <wp:extent cx="5864225" cy="2245680"/>
            <wp:effectExtent l="0" t="0" r="3175" b="2540"/>
            <wp:docPr id="24" name="Picture 24" descr="C:\Users\toantk\Downloads\onelink_2-Trang-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oantk\Downloads\onelink_2-Trang-27.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64225" cy="2245680"/>
                    </a:xfrm>
                    <a:prstGeom prst="rect">
                      <a:avLst/>
                    </a:prstGeom>
                    <a:noFill/>
                    <a:ln>
                      <a:noFill/>
                    </a:ln>
                  </pic:spPr>
                </pic:pic>
              </a:graphicData>
            </a:graphic>
          </wp:inline>
        </w:drawing>
      </w:r>
    </w:p>
    <w:p w:rsidR="00D36238" w:rsidP="00D36238" w:rsidRDefault="00D36238" w14:paraId="28F956D1" w14:textId="68D16FDD">
      <w:pPr>
        <w:pStyle w:val="Caption"/>
      </w:pPr>
      <w:bookmarkStart w:name="_Toc111550822" w:id="1243"/>
      <w:bookmarkStart w:name="_Toc111551651" w:id="1244"/>
      <w:bookmarkStart w:name="_Toc113971689" w:id="1245"/>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47</w:t>
      </w:r>
      <w:r>
        <w:fldChar w:fldCharType="end"/>
      </w:r>
      <w:r>
        <w:t xml:space="preserve"> Luồng điều khiển lấy thông tin Topology từ Mobile App</w:t>
      </w:r>
      <w:bookmarkEnd w:id="1243"/>
      <w:bookmarkEnd w:id="1244"/>
      <w:bookmarkEnd w:id="1245"/>
    </w:p>
    <w:p w:rsidRPr="005A2EB6" w:rsidR="00D36238" w:rsidP="00D36238" w:rsidRDefault="00D36238" w14:paraId="0084663F" w14:textId="77777777">
      <w:pPr>
        <w:rPr>
          <w:b/>
        </w:rPr>
      </w:pPr>
      <w:r>
        <w:rPr>
          <w:b/>
        </w:rPr>
        <w:t>Cấu trúc payload bản tin</w:t>
      </w:r>
      <w:r w:rsidRPr="005A2EB6">
        <w:rPr>
          <w:b/>
        </w:rPr>
        <w:t>:</w:t>
      </w:r>
    </w:p>
    <w:p w:rsidR="00D36238" w:rsidP="00D36238" w:rsidRDefault="00D36238" w14:paraId="72533BF3" w14:textId="77777777">
      <w:pPr>
        <w:pStyle w:val="FirstLevelBullet"/>
        <w:numPr>
          <w:ilvl w:val="0"/>
          <w:numId w:val="9"/>
        </w:numPr>
      </w:pPr>
      <w:r>
        <w:t>Topology Request:</w:t>
      </w:r>
    </w:p>
    <w:p w:rsidRPr="00C11B58" w:rsidR="00D36238" w:rsidP="00263F0C" w:rsidRDefault="00D36238" w14:paraId="7E2FDAE7" w14:textId="77777777">
      <w:pPr>
        <w:pStyle w:val="ANSVNormal"/>
      </w:pPr>
      <w:r w:rsidRPr="006C6448">
        <w:t>{</w:t>
      </w:r>
    </w:p>
    <w:p w:rsidRPr="00C11B58" w:rsidR="00D36238" w:rsidP="00263F0C" w:rsidRDefault="00D36238" w14:paraId="0CEDBE71" w14:textId="77777777">
      <w:pPr>
        <w:pStyle w:val="ANSVNormal"/>
      </w:pPr>
      <w:r w:rsidRPr="006C6448">
        <w:t xml:space="preserve">    “action” : “</w:t>
      </w:r>
      <w:r>
        <w:t>topology</w:t>
      </w:r>
      <w:r w:rsidRPr="006C6448">
        <w:t xml:space="preserve">”, </w:t>
      </w:r>
    </w:p>
    <w:p w:rsidRPr="00C11B58" w:rsidR="00D36238" w:rsidP="00263F0C" w:rsidRDefault="00D36238" w14:paraId="17AFA588" w14:textId="77777777">
      <w:pPr>
        <w:pStyle w:val="ANSVNormal"/>
      </w:pPr>
      <w:r w:rsidRPr="006C6448">
        <w:t xml:space="preserve">    “requestId” : </w:t>
      </w:r>
      <w:r>
        <w:t>&lt;requestId&gt;</w:t>
      </w:r>
    </w:p>
    <w:p w:rsidR="00D36238" w:rsidP="00263F0C" w:rsidRDefault="00D36238" w14:paraId="486E19E3" w14:textId="77777777">
      <w:pPr>
        <w:pStyle w:val="ANSVNormal"/>
      </w:pPr>
      <w:r w:rsidRPr="006C6448">
        <w:t>}</w:t>
      </w:r>
    </w:p>
    <w:p w:rsidR="00D36238" w:rsidP="00D36238" w:rsidRDefault="00D36238" w14:paraId="42E3FE3E" w14:textId="77777777">
      <w:pPr>
        <w:pStyle w:val="FirstLevelBullet"/>
        <w:numPr>
          <w:ilvl w:val="0"/>
          <w:numId w:val="9"/>
        </w:numPr>
      </w:pPr>
      <w:r>
        <w:t>Topology Response:</w:t>
      </w:r>
    </w:p>
    <w:p w:rsidRPr="00C11B58" w:rsidR="00D36238" w:rsidP="00263F0C" w:rsidRDefault="00D36238" w14:paraId="3F9D7620" w14:textId="77777777">
      <w:pPr>
        <w:pStyle w:val="ANSVNormal"/>
      </w:pPr>
      <w:r w:rsidRPr="006C6448">
        <w:t>{</w:t>
      </w:r>
    </w:p>
    <w:p w:rsidRPr="00C11B58" w:rsidR="00D36238" w:rsidP="00263F0C" w:rsidRDefault="00D36238" w14:paraId="16C98F28" w14:textId="77777777">
      <w:pPr>
        <w:pStyle w:val="ANSVNormal"/>
      </w:pPr>
      <w:r w:rsidRPr="006C6448">
        <w:t xml:space="preserve">    "status": 0,</w:t>
      </w:r>
    </w:p>
    <w:p w:rsidRPr="00C11B58" w:rsidR="00D36238" w:rsidP="00263F0C" w:rsidRDefault="00D36238" w14:paraId="4D85A9BA" w14:textId="77777777">
      <w:pPr>
        <w:pStyle w:val="ANSVNormal"/>
      </w:pPr>
      <w:r w:rsidRPr="006C6448">
        <w:t xml:space="preserve">    “message”: “Success”,</w:t>
      </w:r>
    </w:p>
    <w:p w:rsidRPr="00C11B58" w:rsidR="00D36238" w:rsidP="00263F0C" w:rsidRDefault="00D36238" w14:paraId="1BCD2741" w14:textId="77777777">
      <w:pPr>
        <w:pStyle w:val="ANSVNormal"/>
      </w:pPr>
      <w:r w:rsidRPr="006C6448">
        <w:lastRenderedPageBreak/>
        <w:t xml:space="preserve">    “requestId” : </w:t>
      </w:r>
      <w:r>
        <w:t>&lt;requestId&gt;</w:t>
      </w:r>
      <w:r w:rsidRPr="006C6448">
        <w:t>,</w:t>
      </w:r>
    </w:p>
    <w:p w:rsidR="00D36238" w:rsidP="00263F0C" w:rsidRDefault="00D36238" w14:paraId="2867A48F" w14:textId="77777777">
      <w:pPr>
        <w:pStyle w:val="ANSVNormal"/>
        <w:rPr>
          <w:b/>
        </w:rPr>
      </w:pPr>
      <w:r w:rsidRPr="006C6448">
        <w:t xml:space="preserve">    "data": {</w:t>
      </w:r>
    </w:p>
    <w:p w:rsidR="00D36238" w:rsidP="00263F0C" w:rsidRDefault="00D36238" w14:paraId="2B20C16A" w14:textId="77777777">
      <w:pPr>
        <w:pStyle w:val="ANSVNormal"/>
      </w:pPr>
      <w:r>
        <w:tab/>
      </w:r>
      <w:r>
        <w:tab/>
      </w:r>
      <w:r>
        <w:t>“action” : “topology”,</w:t>
      </w:r>
    </w:p>
    <w:p w:rsidR="00D36238" w:rsidP="00263F0C" w:rsidRDefault="00D36238" w14:paraId="22A8D394" w14:textId="77777777">
      <w:pPr>
        <w:pStyle w:val="ANSVNormal"/>
      </w:pPr>
      <w:r>
        <w:tab/>
      </w:r>
      <w:r>
        <w:tab/>
      </w:r>
      <w:r>
        <w:t>“nodeNum” : “&lt;nodeNum&gt;”,</w:t>
      </w:r>
    </w:p>
    <w:p w:rsidR="00D36238" w:rsidP="00263F0C" w:rsidRDefault="00D36238" w14:paraId="41C9A6F6" w14:textId="77777777">
      <w:pPr>
        <w:pStyle w:val="ANSVNormal"/>
      </w:pPr>
      <w:r>
        <w:tab/>
      </w:r>
      <w:r>
        <w:tab/>
      </w:r>
      <w:r>
        <w:t>“clientNum” : “&lt;clientNum&gt;”,</w:t>
      </w:r>
    </w:p>
    <w:p w:rsidR="00D36238" w:rsidP="00263F0C" w:rsidRDefault="00D36238" w14:paraId="70170F2B" w14:textId="77777777">
      <w:pPr>
        <w:pStyle w:val="ANSVNormal"/>
      </w:pPr>
      <w:r>
        <w:tab/>
      </w:r>
      <w:r>
        <w:tab/>
      </w:r>
      <w:r>
        <w:t>“results” : [</w:t>
      </w:r>
    </w:p>
    <w:p w:rsidR="00D36238" w:rsidP="00263F0C" w:rsidRDefault="00D36238" w14:paraId="3FADE2BA" w14:textId="77777777">
      <w:pPr>
        <w:pStyle w:val="ANSVNormal"/>
      </w:pPr>
      <w:r>
        <w:tab/>
      </w:r>
      <w:r>
        <w:tab/>
      </w:r>
      <w:r>
        <w:tab/>
      </w:r>
      <w:r>
        <w:tab/>
      </w:r>
      <w:r>
        <w:t>{</w:t>
      </w:r>
    </w:p>
    <w:p w:rsidR="00D36238" w:rsidP="00263F0C" w:rsidRDefault="00D36238" w14:paraId="0CDFC806" w14:textId="77777777">
      <w:pPr>
        <w:pStyle w:val="ANSVNormal"/>
      </w:pPr>
      <w:r>
        <w:tab/>
      </w:r>
      <w:r>
        <w:tab/>
      </w:r>
      <w:r>
        <w:tab/>
      </w:r>
      <w:r>
        <w:tab/>
      </w:r>
      <w:r>
        <w:t>“nodeName” : “&lt;nodeName &gt;”,</w:t>
      </w:r>
    </w:p>
    <w:p w:rsidR="00D36238" w:rsidP="006429DE" w:rsidRDefault="00D36238" w14:paraId="0009487A" w14:textId="77777777">
      <w:pPr>
        <w:pStyle w:val="FirstLevelBullet"/>
        <w:numPr>
          <w:ilvl w:val="0"/>
          <w:numId w:val="0"/>
        </w:numPr>
        <w:ind w:left="4320"/>
      </w:pPr>
      <w:r>
        <w:t xml:space="preserve">“modelName” : “&lt;modelName&gt;”, </w:t>
      </w:r>
    </w:p>
    <w:p w:rsidR="00D36238" w:rsidP="006429DE" w:rsidRDefault="00D36238" w14:paraId="7F2E2FEE" w14:textId="77777777">
      <w:pPr>
        <w:pStyle w:val="FirstLevelBullet"/>
        <w:numPr>
          <w:ilvl w:val="0"/>
          <w:numId w:val="0"/>
        </w:numPr>
        <w:ind w:left="4320"/>
      </w:pPr>
      <w:r>
        <w:t>“firmwareVersion” : “&lt;firmwareVersion&gt;”,</w:t>
      </w:r>
    </w:p>
    <w:p w:rsidR="00D36238" w:rsidP="006429DE" w:rsidRDefault="00D36238" w14:paraId="29F1C5D5" w14:textId="77777777">
      <w:pPr>
        <w:pStyle w:val="FirstLevelBullet"/>
        <w:numPr>
          <w:ilvl w:val="0"/>
          <w:numId w:val="0"/>
        </w:numPr>
        <w:ind w:left="4320"/>
      </w:pPr>
      <w:r>
        <w:t>“hardwareVersion” : “&lt;hardwareVersion &gt;”,</w:t>
      </w:r>
    </w:p>
    <w:p w:rsidR="00D36238" w:rsidP="006429DE" w:rsidRDefault="00D36238" w14:paraId="3B3F541F" w14:textId="77777777">
      <w:pPr>
        <w:pStyle w:val="FirstLevelBullet"/>
        <w:numPr>
          <w:ilvl w:val="0"/>
          <w:numId w:val="0"/>
        </w:numPr>
        <w:ind w:left="4320"/>
      </w:pPr>
      <w:r>
        <w:t>“location” : “&lt;location&gt;”,</w:t>
      </w:r>
    </w:p>
    <w:p w:rsidR="00D36238" w:rsidP="006429DE" w:rsidRDefault="00D36238" w14:paraId="078AF7A4" w14:textId="77777777">
      <w:pPr>
        <w:pStyle w:val="FirstLevelBullet"/>
        <w:numPr>
          <w:ilvl w:val="0"/>
          <w:numId w:val="0"/>
        </w:numPr>
        <w:ind w:left="4320"/>
      </w:pPr>
      <w:r>
        <w:t xml:space="preserve">“nodeMac” : “&lt;nodeMac&gt;”, </w:t>
      </w:r>
    </w:p>
    <w:p w:rsidR="00D36238" w:rsidP="006429DE" w:rsidRDefault="00D36238" w14:paraId="794B01E7" w14:textId="77777777">
      <w:pPr>
        <w:pStyle w:val="FirstLevelBullet"/>
        <w:numPr>
          <w:ilvl w:val="0"/>
          <w:numId w:val="0"/>
        </w:numPr>
        <w:ind w:left="4320"/>
      </w:pPr>
      <w:r>
        <w:t>“serialNumber” : “&lt;serialNumber&gt;”,</w:t>
      </w:r>
    </w:p>
    <w:p w:rsidR="00D36238" w:rsidP="006429DE" w:rsidRDefault="00D36238" w14:paraId="4D94E504" w14:textId="77777777">
      <w:pPr>
        <w:pStyle w:val="FirstLevelBullet"/>
        <w:numPr>
          <w:ilvl w:val="0"/>
          <w:numId w:val="0"/>
        </w:numPr>
        <w:ind w:left="4320"/>
      </w:pPr>
      <w:r>
        <w:t xml:space="preserve">“nodeIp” : “&lt;nodeIp&gt;”, </w:t>
      </w:r>
    </w:p>
    <w:p w:rsidR="00D36238" w:rsidP="006429DE" w:rsidRDefault="00D36238" w14:paraId="6422AC15" w14:textId="77777777">
      <w:pPr>
        <w:pStyle w:val="FirstLevelBullet"/>
        <w:numPr>
          <w:ilvl w:val="0"/>
          <w:numId w:val="0"/>
        </w:numPr>
        <w:ind w:left="4320"/>
      </w:pPr>
      <w:r>
        <w:t>“deviceType” : “&lt;deviceType&gt;”,</w:t>
      </w:r>
    </w:p>
    <w:p w:rsidR="00D36238" w:rsidP="006429DE" w:rsidRDefault="00D36238" w14:paraId="21309578" w14:textId="77777777">
      <w:pPr>
        <w:pStyle w:val="FirstLevelBullet"/>
        <w:numPr>
          <w:ilvl w:val="0"/>
          <w:numId w:val="0"/>
        </w:numPr>
        <w:ind w:left="4320"/>
      </w:pPr>
      <w:r>
        <w:t>“connectType” : “&lt;connectType&gt;”,</w:t>
      </w:r>
    </w:p>
    <w:p w:rsidR="00D36238" w:rsidP="006429DE" w:rsidRDefault="00D36238" w14:paraId="5FE2EF63" w14:textId="77777777">
      <w:pPr>
        <w:pStyle w:val="FirstLevelBullet"/>
        <w:numPr>
          <w:ilvl w:val="0"/>
          <w:numId w:val="0"/>
        </w:numPr>
        <w:ind w:left="4320"/>
      </w:pPr>
      <w:r>
        <w:t>“upstream” : “&lt;upstream&gt;”,</w:t>
      </w:r>
    </w:p>
    <w:p w:rsidR="00D36238" w:rsidP="006429DE" w:rsidRDefault="00D36238" w14:paraId="20069E28" w14:textId="77777777">
      <w:pPr>
        <w:pStyle w:val="FirstLevelBullet"/>
        <w:numPr>
          <w:ilvl w:val="0"/>
          <w:numId w:val="0"/>
        </w:numPr>
        <w:ind w:left="4320"/>
      </w:pPr>
      <w:r>
        <w:t>“nodeTxrate” : &lt;nodeTxrate&gt;,</w:t>
      </w:r>
    </w:p>
    <w:p w:rsidR="00D36238" w:rsidP="006429DE" w:rsidRDefault="00D36238" w14:paraId="38EE1B4E" w14:textId="77777777">
      <w:pPr>
        <w:pStyle w:val="FirstLevelBullet"/>
        <w:numPr>
          <w:ilvl w:val="0"/>
          <w:numId w:val="0"/>
        </w:numPr>
        <w:ind w:left="4320"/>
      </w:pPr>
      <w:r>
        <w:t>“nodeRxrate” : &lt;nodeRxrate&gt;,</w:t>
      </w:r>
    </w:p>
    <w:p w:rsidR="00D36238" w:rsidP="006429DE" w:rsidRDefault="00D36238" w14:paraId="219A50B6" w14:textId="77777777">
      <w:pPr>
        <w:pStyle w:val="FirstLevelBullet"/>
        <w:numPr>
          <w:ilvl w:val="0"/>
          <w:numId w:val="0"/>
        </w:numPr>
        <w:ind w:left="4320"/>
      </w:pPr>
      <w:r>
        <w:t>“nodeRssi” : &lt;nodeRssi&gt;,</w:t>
      </w:r>
    </w:p>
    <w:p w:rsidR="00D36238" w:rsidP="006429DE" w:rsidRDefault="00D36238" w14:paraId="381713A2" w14:textId="77777777">
      <w:pPr>
        <w:pStyle w:val="FirstLevelBullet"/>
        <w:numPr>
          <w:ilvl w:val="0"/>
          <w:numId w:val="0"/>
        </w:numPr>
        <w:ind w:left="3600" w:firstLine="720"/>
      </w:pPr>
      <w:r>
        <w:t>“clientInfo” : [</w:t>
      </w:r>
      <w:r>
        <w:tab/>
      </w:r>
    </w:p>
    <w:p w:rsidR="00D36238" w:rsidP="006429DE" w:rsidRDefault="00D36238" w14:paraId="68590C8F" w14:textId="77777777">
      <w:pPr>
        <w:pStyle w:val="ANSVNormal"/>
        <w:ind w:left="5760"/>
      </w:pPr>
      <w:r>
        <w:t>{</w:t>
      </w:r>
    </w:p>
    <w:p w:rsidR="00D36238" w:rsidP="006429DE" w:rsidRDefault="00D36238" w14:paraId="3B43BA91" w14:textId="77777777">
      <w:pPr>
        <w:pStyle w:val="ANSVNormal"/>
        <w:ind w:left="5760"/>
      </w:pPr>
      <w:r>
        <w:t>“hostName” : “&lt;hostName&gt;”,</w:t>
      </w:r>
    </w:p>
    <w:p w:rsidR="00D36238" w:rsidP="006429DE" w:rsidRDefault="00D36238" w14:paraId="305926BE" w14:textId="77777777">
      <w:pPr>
        <w:pStyle w:val="ANSVNormal"/>
        <w:ind w:left="5760"/>
      </w:pPr>
      <w:r>
        <w:t>“interfaceType” : “interfaceType”,</w:t>
      </w:r>
    </w:p>
    <w:p w:rsidR="00D36238" w:rsidP="006429DE" w:rsidRDefault="00D36238" w14:paraId="6730073C" w14:textId="77777777">
      <w:pPr>
        <w:pStyle w:val="ANSVNormal"/>
        <w:ind w:left="5760"/>
      </w:pPr>
      <w:r>
        <w:t>“status” : &lt;status&gt;,</w:t>
      </w:r>
    </w:p>
    <w:p w:rsidR="00D36238" w:rsidP="006429DE" w:rsidRDefault="00D36238" w14:paraId="38927C30" w14:textId="77777777">
      <w:pPr>
        <w:pStyle w:val="ANSVNormal"/>
        <w:ind w:left="5760"/>
      </w:pPr>
      <w:r>
        <w:t>“clientIp” : “&lt;clientIp&gt;”,</w:t>
      </w:r>
    </w:p>
    <w:p w:rsidR="00D36238" w:rsidP="006429DE" w:rsidRDefault="00D36238" w14:paraId="66B30CC9" w14:textId="77777777">
      <w:pPr>
        <w:pStyle w:val="ANSVNormal"/>
        <w:ind w:left="5760"/>
      </w:pPr>
      <w:r>
        <w:t>“clientMac” : “&lt;clientMac&gt;”,</w:t>
      </w:r>
    </w:p>
    <w:p w:rsidR="00D36238" w:rsidP="006429DE" w:rsidRDefault="00D36238" w14:paraId="7DFE6291" w14:textId="77777777">
      <w:pPr>
        <w:pStyle w:val="FirstLevelBullet"/>
        <w:numPr>
          <w:ilvl w:val="0"/>
          <w:numId w:val="0"/>
        </w:numPr>
        <w:ind w:left="5760"/>
      </w:pPr>
      <w:r>
        <w:t>“clientTxrate” : &lt;clientTxrate&gt;,</w:t>
      </w:r>
    </w:p>
    <w:p w:rsidR="00D36238" w:rsidP="006429DE" w:rsidRDefault="00D36238" w14:paraId="231855EE" w14:textId="77777777">
      <w:pPr>
        <w:pStyle w:val="FirstLevelBullet"/>
        <w:numPr>
          <w:ilvl w:val="0"/>
          <w:numId w:val="0"/>
        </w:numPr>
        <w:ind w:left="5760"/>
      </w:pPr>
      <w:r>
        <w:t>“clientRxrate” : &lt;clientRxrate&gt;,</w:t>
      </w:r>
    </w:p>
    <w:p w:rsidR="00D36238" w:rsidP="006429DE" w:rsidRDefault="00D36238" w14:paraId="77A54BAC" w14:textId="77777777">
      <w:pPr>
        <w:pStyle w:val="ANSVNormal"/>
        <w:ind w:left="5040" w:firstLine="720"/>
      </w:pPr>
      <w:r>
        <w:t>“clientRssi” : &lt;clientRssi&gt;</w:t>
      </w:r>
    </w:p>
    <w:p w:rsidR="00D36238" w:rsidP="006429DE" w:rsidRDefault="00D36238" w14:paraId="1B54F8E0" w14:textId="77777777">
      <w:pPr>
        <w:pStyle w:val="ANSVNormal"/>
        <w:ind w:left="5040" w:firstLine="720"/>
      </w:pPr>
      <w:r>
        <w:t>},</w:t>
      </w:r>
    </w:p>
    <w:p w:rsidR="00D36238" w:rsidP="006429DE" w:rsidRDefault="00D36238" w14:paraId="25DC78BA" w14:textId="77777777">
      <w:pPr>
        <w:pStyle w:val="ANSVNormal"/>
        <w:ind w:left="5760"/>
      </w:pPr>
      <w:r>
        <w:t>{</w:t>
      </w:r>
    </w:p>
    <w:p w:rsidR="00D36238" w:rsidP="006429DE" w:rsidRDefault="00D36238" w14:paraId="161038C3" w14:textId="77777777">
      <w:pPr>
        <w:pStyle w:val="ANSVNormal"/>
        <w:ind w:left="5760"/>
      </w:pPr>
      <w:r>
        <w:t>“hostName” : “&lt;hostName&gt;”,</w:t>
      </w:r>
    </w:p>
    <w:p w:rsidR="00D36238" w:rsidP="006429DE" w:rsidRDefault="00D36238" w14:paraId="075E455E" w14:textId="77777777">
      <w:pPr>
        <w:pStyle w:val="ANSVNormal"/>
        <w:ind w:left="5040"/>
      </w:pPr>
      <w:r>
        <w:lastRenderedPageBreak/>
        <w:t>“interfaceType” : “interfaceType”,</w:t>
      </w:r>
    </w:p>
    <w:p w:rsidR="00D36238" w:rsidP="006429DE" w:rsidRDefault="00D36238" w14:paraId="4697E749" w14:textId="77777777">
      <w:pPr>
        <w:pStyle w:val="ANSVNormal"/>
        <w:ind w:left="5040"/>
      </w:pPr>
      <w:r>
        <w:t>“status” : &lt;status&gt;,</w:t>
      </w:r>
    </w:p>
    <w:p w:rsidR="00D36238" w:rsidP="006429DE" w:rsidRDefault="00D36238" w14:paraId="4C90C7F1" w14:textId="77777777">
      <w:pPr>
        <w:pStyle w:val="ANSVNormal"/>
        <w:ind w:left="5040"/>
      </w:pPr>
      <w:r>
        <w:t>“clientIp” : “&lt;clientIp&gt;”,</w:t>
      </w:r>
    </w:p>
    <w:p w:rsidR="00D36238" w:rsidP="006429DE" w:rsidRDefault="00D36238" w14:paraId="69533C05" w14:textId="77777777">
      <w:pPr>
        <w:pStyle w:val="ANSVNormal"/>
        <w:ind w:left="5040"/>
      </w:pPr>
      <w:r>
        <w:t>“clientMac” : “&lt;clientMac&gt;”,</w:t>
      </w:r>
    </w:p>
    <w:p w:rsidR="00D36238" w:rsidP="00D36238" w:rsidRDefault="00D36238" w14:paraId="393272FE" w14:textId="77777777">
      <w:pPr>
        <w:pStyle w:val="FirstLevelBullet"/>
        <w:numPr>
          <w:ilvl w:val="0"/>
          <w:numId w:val="0"/>
        </w:numPr>
        <w:ind w:left="5040"/>
      </w:pPr>
      <w:r>
        <w:t>“clientTxrate” : &lt;clientTxrate&gt;,</w:t>
      </w:r>
    </w:p>
    <w:p w:rsidR="00D36238" w:rsidP="00D36238" w:rsidRDefault="00D36238" w14:paraId="5F7258AE" w14:textId="77777777">
      <w:pPr>
        <w:pStyle w:val="FirstLevelBullet"/>
        <w:numPr>
          <w:ilvl w:val="0"/>
          <w:numId w:val="0"/>
        </w:numPr>
        <w:ind w:left="5040"/>
      </w:pPr>
      <w:r>
        <w:t>“clientRxrate” : &lt;clientRxrate&gt;,</w:t>
      </w:r>
    </w:p>
    <w:p w:rsidR="00D36238" w:rsidP="006429DE" w:rsidRDefault="00D36238" w14:paraId="40C10652" w14:textId="77777777">
      <w:pPr>
        <w:pStyle w:val="ANSVNormal"/>
        <w:ind w:left="4320" w:firstLine="720"/>
      </w:pPr>
      <w:r>
        <w:t>“clientRssi” : &lt;clientRssi&gt;</w:t>
      </w:r>
    </w:p>
    <w:p w:rsidR="00D36238" w:rsidP="006429DE" w:rsidRDefault="00D36238" w14:paraId="481C3BF9" w14:textId="77777777">
      <w:pPr>
        <w:pStyle w:val="ANSVNormal"/>
        <w:ind w:left="4320" w:firstLine="720"/>
      </w:pPr>
      <w:r>
        <w:t>},</w:t>
      </w:r>
    </w:p>
    <w:p w:rsidR="00D36238" w:rsidP="006429DE" w:rsidRDefault="00D36238" w14:paraId="7E35A488" w14:textId="77777777">
      <w:pPr>
        <w:pStyle w:val="ANSVNormal"/>
        <w:ind w:left="4320"/>
      </w:pPr>
      <w:r>
        <w:t>…</w:t>
      </w:r>
    </w:p>
    <w:p w:rsidR="00D36238" w:rsidP="006429DE" w:rsidRDefault="00D36238" w14:paraId="6AF5F6E1" w14:textId="77777777">
      <w:pPr>
        <w:pStyle w:val="ANSVNormal"/>
        <w:ind w:left="4320"/>
      </w:pPr>
      <w:r>
        <w:t>]</w:t>
      </w:r>
    </w:p>
    <w:p w:rsidR="00D36238" w:rsidP="006429DE" w:rsidRDefault="00D36238" w14:paraId="790D1124" w14:textId="77777777">
      <w:pPr>
        <w:pStyle w:val="ANSVNormal"/>
        <w:ind w:left="2880" w:firstLine="720"/>
      </w:pPr>
      <w:r>
        <w:t>},</w:t>
      </w:r>
    </w:p>
    <w:p w:rsidR="00D36238" w:rsidP="006429DE" w:rsidRDefault="00D36238" w14:paraId="05579894" w14:textId="77777777">
      <w:pPr>
        <w:pStyle w:val="ANSVNormal"/>
        <w:ind w:left="2880" w:firstLine="720"/>
      </w:pPr>
      <w:r>
        <w:t>{</w:t>
      </w:r>
    </w:p>
    <w:p w:rsidR="00D36238" w:rsidP="00263F0C" w:rsidRDefault="006429DE" w14:paraId="0C851B0B" w14:textId="7746B417">
      <w:pPr>
        <w:pStyle w:val="ANSVNormal"/>
      </w:pPr>
      <w:r>
        <w:tab/>
      </w:r>
      <w:r>
        <w:tab/>
      </w:r>
      <w:r>
        <w:tab/>
      </w:r>
      <w:r w:rsidR="00D36238">
        <w:t>“nodeName” : “&lt;nodeName &gt;”,</w:t>
      </w:r>
    </w:p>
    <w:p w:rsidR="00D36238" w:rsidP="006C6448" w:rsidRDefault="00D36238" w14:paraId="696B2E17" w14:textId="77777777">
      <w:pPr>
        <w:pStyle w:val="FirstLevelBullet"/>
        <w:numPr>
          <w:ilvl w:val="0"/>
          <w:numId w:val="0"/>
        </w:numPr>
        <w:ind w:left="3600"/>
      </w:pPr>
      <w:r>
        <w:t xml:space="preserve">“modelName” : “&lt;modelName&gt;”, </w:t>
      </w:r>
    </w:p>
    <w:p w:rsidR="00D36238" w:rsidP="00D36238" w:rsidRDefault="00D36238" w14:paraId="4FD411EE" w14:textId="77777777">
      <w:pPr>
        <w:pStyle w:val="FirstLevelBullet"/>
        <w:numPr>
          <w:ilvl w:val="0"/>
          <w:numId w:val="0"/>
        </w:numPr>
        <w:ind w:left="3600"/>
      </w:pPr>
      <w:r>
        <w:t>“firmwareVersion” : “&lt;firmwareVersion&gt;”,</w:t>
      </w:r>
    </w:p>
    <w:p w:rsidR="00D36238" w:rsidP="00D36238" w:rsidRDefault="00D36238" w14:paraId="15C0AEAE" w14:textId="77777777">
      <w:pPr>
        <w:pStyle w:val="FirstLevelBullet"/>
        <w:numPr>
          <w:ilvl w:val="0"/>
          <w:numId w:val="0"/>
        </w:numPr>
        <w:ind w:left="3600"/>
      </w:pPr>
      <w:r>
        <w:t>“hardwareVersion” : “&lt;hardwareVersion &gt;”,</w:t>
      </w:r>
    </w:p>
    <w:p w:rsidR="00D36238" w:rsidP="00D36238" w:rsidRDefault="00D36238" w14:paraId="1BFA0D2C" w14:textId="77777777">
      <w:pPr>
        <w:pStyle w:val="FirstLevelBullet"/>
        <w:numPr>
          <w:ilvl w:val="0"/>
          <w:numId w:val="0"/>
        </w:numPr>
        <w:ind w:left="3600"/>
      </w:pPr>
      <w:r>
        <w:t>“location” : “&lt;location&gt;”,</w:t>
      </w:r>
    </w:p>
    <w:p w:rsidR="00D36238" w:rsidP="00D36238" w:rsidRDefault="00D36238" w14:paraId="62D82128" w14:textId="77777777">
      <w:pPr>
        <w:pStyle w:val="FirstLevelBullet"/>
        <w:numPr>
          <w:ilvl w:val="0"/>
          <w:numId w:val="0"/>
        </w:numPr>
        <w:ind w:left="3600"/>
      </w:pPr>
      <w:r>
        <w:t xml:space="preserve">“nodeMac” : “&lt;nodeMac&gt;”, </w:t>
      </w:r>
    </w:p>
    <w:p w:rsidR="00D36238" w:rsidP="00D36238" w:rsidRDefault="00D36238" w14:paraId="187CE303" w14:textId="77777777">
      <w:pPr>
        <w:pStyle w:val="FirstLevelBullet"/>
        <w:numPr>
          <w:ilvl w:val="0"/>
          <w:numId w:val="0"/>
        </w:numPr>
        <w:ind w:left="3600"/>
      </w:pPr>
      <w:r>
        <w:t>“serialNumber” : “&lt;serialNumber&gt;”,</w:t>
      </w:r>
    </w:p>
    <w:p w:rsidR="00D36238" w:rsidP="00D36238" w:rsidRDefault="00D36238" w14:paraId="0A1D97A6" w14:textId="77777777">
      <w:pPr>
        <w:pStyle w:val="FirstLevelBullet"/>
        <w:numPr>
          <w:ilvl w:val="0"/>
          <w:numId w:val="0"/>
        </w:numPr>
        <w:ind w:left="3600"/>
      </w:pPr>
      <w:r>
        <w:t xml:space="preserve">“nodeIp” : “&lt;nodeIp&gt;”, </w:t>
      </w:r>
    </w:p>
    <w:p w:rsidR="00D36238" w:rsidP="00D36238" w:rsidRDefault="00D36238" w14:paraId="2C4F7F91" w14:textId="77777777">
      <w:pPr>
        <w:pStyle w:val="FirstLevelBullet"/>
        <w:numPr>
          <w:ilvl w:val="0"/>
          <w:numId w:val="0"/>
        </w:numPr>
        <w:ind w:left="3600"/>
      </w:pPr>
      <w:r>
        <w:t>“deviceType” : “&lt;deviceType&gt;”,</w:t>
      </w:r>
    </w:p>
    <w:p w:rsidR="00D36238" w:rsidP="00D36238" w:rsidRDefault="00D36238" w14:paraId="00DDA35D" w14:textId="77777777">
      <w:pPr>
        <w:pStyle w:val="FirstLevelBullet"/>
        <w:numPr>
          <w:ilvl w:val="0"/>
          <w:numId w:val="0"/>
        </w:numPr>
        <w:ind w:left="3600"/>
      </w:pPr>
      <w:r>
        <w:t>“connectType” : “&lt;connectType&gt;”,</w:t>
      </w:r>
    </w:p>
    <w:p w:rsidR="00D36238" w:rsidP="00D36238" w:rsidRDefault="00D36238" w14:paraId="51D0D76A" w14:textId="77777777">
      <w:pPr>
        <w:pStyle w:val="FirstLevelBullet"/>
        <w:numPr>
          <w:ilvl w:val="0"/>
          <w:numId w:val="0"/>
        </w:numPr>
        <w:ind w:left="3600"/>
      </w:pPr>
      <w:r>
        <w:t>“upstream” : “&lt;upstream&gt;”,</w:t>
      </w:r>
    </w:p>
    <w:p w:rsidR="00D36238" w:rsidP="00D36238" w:rsidRDefault="00D36238" w14:paraId="53E4D2ED" w14:textId="77777777">
      <w:pPr>
        <w:pStyle w:val="FirstLevelBullet"/>
        <w:numPr>
          <w:ilvl w:val="0"/>
          <w:numId w:val="0"/>
        </w:numPr>
        <w:ind w:left="3600"/>
      </w:pPr>
      <w:r>
        <w:t>“nodeTxrate” : &lt;nodeTxrate&gt;,</w:t>
      </w:r>
    </w:p>
    <w:p w:rsidR="00D36238" w:rsidP="00D36238" w:rsidRDefault="00D36238" w14:paraId="0C7CB61A" w14:textId="77777777">
      <w:pPr>
        <w:pStyle w:val="FirstLevelBullet"/>
        <w:numPr>
          <w:ilvl w:val="0"/>
          <w:numId w:val="0"/>
        </w:numPr>
        <w:ind w:left="3600"/>
      </w:pPr>
      <w:r>
        <w:t>“nodeRxrate” : &lt;nodeRxrate&gt;,</w:t>
      </w:r>
    </w:p>
    <w:p w:rsidR="00D36238" w:rsidP="00D36238" w:rsidRDefault="00D36238" w14:paraId="2762BB6B" w14:textId="77777777">
      <w:pPr>
        <w:pStyle w:val="FirstLevelBullet"/>
        <w:numPr>
          <w:ilvl w:val="0"/>
          <w:numId w:val="0"/>
        </w:numPr>
        <w:ind w:left="3600"/>
      </w:pPr>
      <w:r>
        <w:t>“nodeRssi” : &lt;nodeRssi&gt;,</w:t>
      </w:r>
    </w:p>
    <w:p w:rsidR="00D36238" w:rsidP="00D36238" w:rsidRDefault="00D36238" w14:paraId="11BCC5A6" w14:textId="77777777">
      <w:pPr>
        <w:pStyle w:val="FirstLevelBullet"/>
        <w:numPr>
          <w:ilvl w:val="0"/>
          <w:numId w:val="0"/>
        </w:numPr>
        <w:ind w:left="3600"/>
      </w:pPr>
      <w:r>
        <w:t>“clientInfo” : [</w:t>
      </w:r>
      <w:r>
        <w:tab/>
      </w:r>
    </w:p>
    <w:p w:rsidR="00D36238" w:rsidP="00263F0C" w:rsidRDefault="006429DE" w14:paraId="11F7399D" w14:textId="77F8FE4A">
      <w:pPr>
        <w:pStyle w:val="ANSVNormal"/>
      </w:pPr>
      <w:r>
        <w:tab/>
      </w:r>
      <w:r>
        <w:tab/>
      </w:r>
      <w:r>
        <w:tab/>
      </w:r>
      <w:r>
        <w:tab/>
      </w:r>
      <w:r>
        <w:tab/>
      </w:r>
      <w:r w:rsidR="00D36238">
        <w:t>{</w:t>
      </w:r>
    </w:p>
    <w:p w:rsidR="00D36238" w:rsidP="006429DE" w:rsidRDefault="00D36238" w14:paraId="5469FA60" w14:textId="77777777">
      <w:pPr>
        <w:pStyle w:val="ANSVNormal"/>
        <w:ind w:left="5040"/>
      </w:pPr>
      <w:r>
        <w:t>“hostName” : “&lt;hostName&gt;”,</w:t>
      </w:r>
    </w:p>
    <w:p w:rsidR="00D36238" w:rsidP="006429DE" w:rsidRDefault="00D36238" w14:paraId="00B71383" w14:textId="77777777">
      <w:pPr>
        <w:pStyle w:val="ANSVNormal"/>
        <w:ind w:left="5040"/>
      </w:pPr>
      <w:r>
        <w:t>“interfaceType” : “interfaceType”,</w:t>
      </w:r>
    </w:p>
    <w:p w:rsidR="00D36238" w:rsidP="006429DE" w:rsidRDefault="00D36238" w14:paraId="0A744BE1" w14:textId="77777777">
      <w:pPr>
        <w:pStyle w:val="ANSVNormal"/>
        <w:ind w:left="5040"/>
      </w:pPr>
      <w:r>
        <w:t>“status” : &lt;status&gt;,</w:t>
      </w:r>
    </w:p>
    <w:p w:rsidR="00D36238" w:rsidP="006429DE" w:rsidRDefault="00D36238" w14:paraId="2A8FAE90" w14:textId="77777777">
      <w:pPr>
        <w:pStyle w:val="ANSVNormal"/>
        <w:ind w:left="5040"/>
      </w:pPr>
      <w:r>
        <w:t>“clientIp” : “&lt;clientIp&gt;”,</w:t>
      </w:r>
    </w:p>
    <w:p w:rsidR="00D36238" w:rsidP="006429DE" w:rsidRDefault="00D36238" w14:paraId="652895A7" w14:textId="77777777">
      <w:pPr>
        <w:pStyle w:val="ANSVNormal"/>
        <w:ind w:left="5040"/>
      </w:pPr>
      <w:r>
        <w:t>“clientMac” : “&lt;clientMac&gt;”,</w:t>
      </w:r>
    </w:p>
    <w:p w:rsidR="00D36238" w:rsidP="00D36238" w:rsidRDefault="00D36238" w14:paraId="610206DD" w14:textId="77777777">
      <w:pPr>
        <w:pStyle w:val="FirstLevelBullet"/>
        <w:numPr>
          <w:ilvl w:val="0"/>
          <w:numId w:val="0"/>
        </w:numPr>
        <w:ind w:left="5040"/>
      </w:pPr>
      <w:r>
        <w:t>“clientTxrate” : &lt;clientTxrate&gt;,</w:t>
      </w:r>
    </w:p>
    <w:p w:rsidR="00D36238" w:rsidP="00D36238" w:rsidRDefault="00D36238" w14:paraId="25CE30B1" w14:textId="77777777">
      <w:pPr>
        <w:pStyle w:val="FirstLevelBullet"/>
        <w:numPr>
          <w:ilvl w:val="0"/>
          <w:numId w:val="0"/>
        </w:numPr>
        <w:ind w:left="5040"/>
      </w:pPr>
      <w:r>
        <w:t>“clientRxrate” : &lt;clientRxrate&gt;,</w:t>
      </w:r>
    </w:p>
    <w:p w:rsidR="00D36238" w:rsidP="006429DE" w:rsidRDefault="00D36238" w14:paraId="722EB90F" w14:textId="77777777">
      <w:pPr>
        <w:pStyle w:val="ANSVNormal"/>
        <w:ind w:left="5040" w:firstLine="720"/>
      </w:pPr>
      <w:r>
        <w:lastRenderedPageBreak/>
        <w:t>“clientRssi” : &lt;clientRssi&gt;</w:t>
      </w:r>
    </w:p>
    <w:p w:rsidR="00D36238" w:rsidP="006429DE" w:rsidRDefault="00D36238" w14:paraId="057E6E96" w14:textId="77777777">
      <w:pPr>
        <w:pStyle w:val="ANSVNormal"/>
        <w:ind w:left="5040" w:firstLine="720"/>
      </w:pPr>
      <w:r>
        <w:t>},</w:t>
      </w:r>
    </w:p>
    <w:p w:rsidR="00D36238" w:rsidP="006429DE" w:rsidRDefault="00D36238" w14:paraId="5E6526F7" w14:textId="77777777">
      <w:pPr>
        <w:pStyle w:val="ANSVNormal"/>
        <w:ind w:left="5760"/>
      </w:pPr>
      <w:r>
        <w:t>{</w:t>
      </w:r>
    </w:p>
    <w:p w:rsidR="00D36238" w:rsidP="006429DE" w:rsidRDefault="00D36238" w14:paraId="6994AD97" w14:textId="77777777">
      <w:pPr>
        <w:pStyle w:val="ANSVNormal"/>
        <w:ind w:left="5760"/>
      </w:pPr>
      <w:r>
        <w:t>“hostName” : “&lt;hostName&gt;”,</w:t>
      </w:r>
    </w:p>
    <w:p w:rsidR="00D36238" w:rsidP="006429DE" w:rsidRDefault="00D36238" w14:paraId="07D46E39" w14:textId="77777777">
      <w:pPr>
        <w:pStyle w:val="ANSVNormal"/>
        <w:ind w:left="5760"/>
      </w:pPr>
      <w:r>
        <w:t>“interfaceType” : “interfaceType”,</w:t>
      </w:r>
    </w:p>
    <w:p w:rsidR="00D36238" w:rsidP="006429DE" w:rsidRDefault="00D36238" w14:paraId="7B95378D" w14:textId="77777777">
      <w:pPr>
        <w:pStyle w:val="ANSVNormal"/>
        <w:ind w:left="5760"/>
      </w:pPr>
      <w:r>
        <w:t>“status” : &lt;status&gt;,</w:t>
      </w:r>
    </w:p>
    <w:p w:rsidR="00D36238" w:rsidP="006429DE" w:rsidRDefault="00D36238" w14:paraId="26811AEE" w14:textId="77777777">
      <w:pPr>
        <w:pStyle w:val="ANSVNormal"/>
        <w:ind w:left="5760"/>
      </w:pPr>
      <w:r>
        <w:t>“clientIp” : “&lt;clientIp&gt;”,</w:t>
      </w:r>
    </w:p>
    <w:p w:rsidR="00D36238" w:rsidP="006429DE" w:rsidRDefault="00D36238" w14:paraId="41F2D5EE" w14:textId="77777777">
      <w:pPr>
        <w:pStyle w:val="ANSVNormal"/>
        <w:ind w:left="5760"/>
      </w:pPr>
      <w:r>
        <w:t>“clientMac” : “&lt;clientMac&gt;”,</w:t>
      </w:r>
    </w:p>
    <w:p w:rsidR="00D36238" w:rsidP="006429DE" w:rsidRDefault="00D36238" w14:paraId="1C05F184" w14:textId="77777777">
      <w:pPr>
        <w:pStyle w:val="FirstLevelBullet"/>
        <w:numPr>
          <w:ilvl w:val="0"/>
          <w:numId w:val="0"/>
        </w:numPr>
        <w:ind w:left="5760"/>
      </w:pPr>
      <w:r>
        <w:t>“clientTxrate” : &lt;clientTxrate&gt;,</w:t>
      </w:r>
    </w:p>
    <w:p w:rsidR="00D36238" w:rsidP="006429DE" w:rsidRDefault="00D36238" w14:paraId="2B0F1791" w14:textId="77777777">
      <w:pPr>
        <w:pStyle w:val="FirstLevelBullet"/>
        <w:numPr>
          <w:ilvl w:val="0"/>
          <w:numId w:val="0"/>
        </w:numPr>
        <w:ind w:left="5760"/>
      </w:pPr>
      <w:r>
        <w:t>“clientRxrate” : &lt;clientRxrate&gt;,</w:t>
      </w:r>
    </w:p>
    <w:p w:rsidR="00D36238" w:rsidP="006429DE" w:rsidRDefault="00D36238" w14:paraId="7D07DB81" w14:textId="77777777">
      <w:pPr>
        <w:pStyle w:val="ANSVNormal"/>
        <w:ind w:left="5040" w:firstLine="720"/>
      </w:pPr>
      <w:r>
        <w:t>“clientRssi” : &lt;clientRssi&gt;</w:t>
      </w:r>
    </w:p>
    <w:p w:rsidR="00D36238" w:rsidP="006429DE" w:rsidRDefault="00D36238" w14:paraId="317CEF28" w14:textId="77777777">
      <w:pPr>
        <w:pStyle w:val="ANSVNormal"/>
        <w:ind w:left="5040" w:firstLine="720"/>
      </w:pPr>
      <w:r>
        <w:t>},</w:t>
      </w:r>
    </w:p>
    <w:p w:rsidR="00D36238" w:rsidP="006429DE" w:rsidRDefault="00D36238" w14:paraId="20EF9EC9" w14:textId="77777777">
      <w:pPr>
        <w:pStyle w:val="ANSVNormal"/>
        <w:ind w:left="5040" w:firstLine="720"/>
      </w:pPr>
      <w:r>
        <w:t>…</w:t>
      </w:r>
    </w:p>
    <w:p w:rsidR="00D36238" w:rsidP="006429DE" w:rsidRDefault="00D36238" w14:paraId="23AB42EA" w14:textId="77777777">
      <w:pPr>
        <w:pStyle w:val="ANSVNormal"/>
        <w:ind w:left="5760"/>
      </w:pPr>
      <w:r>
        <w:t>]</w:t>
      </w:r>
    </w:p>
    <w:p w:rsidR="00D36238" w:rsidP="006429DE" w:rsidRDefault="00D36238" w14:paraId="7C32BFD4" w14:textId="77777777">
      <w:pPr>
        <w:pStyle w:val="ANSVNormal"/>
        <w:ind w:left="5760"/>
      </w:pPr>
      <w:r>
        <w:t>},</w:t>
      </w:r>
    </w:p>
    <w:p w:rsidR="00D36238" w:rsidP="006429DE" w:rsidRDefault="00D36238" w14:paraId="41F62A64" w14:textId="77777777">
      <w:pPr>
        <w:pStyle w:val="ANSVNormal"/>
        <w:ind w:left="5040" w:firstLine="720"/>
      </w:pPr>
      <w:r>
        <w:t>…</w:t>
      </w:r>
    </w:p>
    <w:p w:rsidRPr="00C11B58" w:rsidR="00D36238" w:rsidP="006429DE" w:rsidRDefault="00D36238" w14:paraId="1BC51A45" w14:textId="77777777">
      <w:pPr>
        <w:pStyle w:val="ANSVNormal"/>
        <w:ind w:left="4320"/>
      </w:pPr>
      <w:r>
        <w:t>]</w:t>
      </w:r>
    </w:p>
    <w:p w:rsidRPr="00C11B58" w:rsidR="00D36238" w:rsidP="00263F0C" w:rsidRDefault="00D36238" w14:paraId="738D77AB" w14:textId="77777777">
      <w:pPr>
        <w:pStyle w:val="ANSVNormal"/>
      </w:pPr>
      <w:r w:rsidRPr="006C6448">
        <w:t xml:space="preserve">    </w:t>
      </w:r>
      <w:r>
        <w:tab/>
      </w:r>
      <w:r>
        <w:tab/>
      </w:r>
      <w:r w:rsidRPr="006C6448">
        <w:t>}</w:t>
      </w:r>
    </w:p>
    <w:p w:rsidRPr="00C11B58" w:rsidR="00D36238" w:rsidP="00263F0C" w:rsidRDefault="00D36238" w14:paraId="1534DA94" w14:textId="77777777">
      <w:pPr>
        <w:pStyle w:val="ANSVNormal"/>
      </w:pPr>
      <w:r w:rsidRPr="006C6448">
        <w:t>}</w:t>
      </w:r>
    </w:p>
    <w:p w:rsidR="00D36238" w:rsidP="00263F0C" w:rsidRDefault="00D36238" w14:paraId="27B21232" w14:textId="77777777">
      <w:pPr>
        <w:pStyle w:val="ANSVNormal"/>
      </w:pPr>
    </w:p>
    <w:p w:rsidR="00D36238" w:rsidP="00D36238" w:rsidRDefault="00D36238" w14:paraId="10BB0D24" w14:textId="41F5E5A0">
      <w:pPr>
        <w:pStyle w:val="Caption"/>
        <w:keepNext/>
      </w:pPr>
      <w:bookmarkStart w:name="_Toc113971634" w:id="1246"/>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44</w:t>
      </w:r>
      <w:r>
        <w:fldChar w:fldCharType="end"/>
      </w:r>
      <w:r>
        <w:t xml:space="preserve"> Bảng mô tả tham số trong luồng điều khiển lấy thông tin topology mạng Mesh từ Mobile App</w:t>
      </w:r>
      <w:bookmarkEnd w:id="1246"/>
    </w:p>
    <w:tbl>
      <w:tblPr>
        <w:tblStyle w:val="TableGrid"/>
        <w:tblW w:w="0" w:type="auto"/>
        <w:tblInd w:w="175" w:type="dxa"/>
        <w:tblLook w:val="04A0" w:firstRow="1" w:lastRow="0" w:firstColumn="1" w:lastColumn="0" w:noHBand="0" w:noVBand="1"/>
      </w:tblPr>
      <w:tblGrid>
        <w:gridCol w:w="713"/>
        <w:gridCol w:w="1583"/>
        <w:gridCol w:w="1524"/>
        <w:gridCol w:w="1040"/>
        <w:gridCol w:w="2183"/>
        <w:gridCol w:w="2007"/>
      </w:tblGrid>
      <w:tr w:rsidR="00D36238" w:rsidTr="009C3AB7" w14:paraId="46B2425F" w14:textId="77777777">
        <w:tc>
          <w:tcPr>
            <w:tcW w:w="713" w:type="dxa"/>
          </w:tcPr>
          <w:p w:rsidR="00D36238" w:rsidP="009C3AB7" w:rsidRDefault="00D36238" w14:paraId="7570C501" w14:textId="77777777">
            <w:pPr>
              <w:pStyle w:val="ListParagraph"/>
              <w:ind w:left="0"/>
              <w:rPr>
                <w:b/>
                <w:bCs/>
              </w:rPr>
            </w:pPr>
            <w:r>
              <w:rPr>
                <w:b/>
                <w:bCs/>
              </w:rPr>
              <w:t>STT</w:t>
            </w:r>
          </w:p>
        </w:tc>
        <w:tc>
          <w:tcPr>
            <w:tcW w:w="1583" w:type="dxa"/>
          </w:tcPr>
          <w:p w:rsidR="00D36238" w:rsidP="009C3AB7" w:rsidRDefault="00D36238" w14:paraId="0242A417" w14:textId="77777777">
            <w:pPr>
              <w:pStyle w:val="ListParagraph"/>
              <w:ind w:left="0"/>
              <w:rPr>
                <w:b/>
                <w:bCs/>
              </w:rPr>
            </w:pPr>
            <w:r>
              <w:rPr>
                <w:b/>
                <w:bCs/>
              </w:rPr>
              <w:t>Tham số</w:t>
            </w:r>
          </w:p>
        </w:tc>
        <w:tc>
          <w:tcPr>
            <w:tcW w:w="1524" w:type="dxa"/>
          </w:tcPr>
          <w:p w:rsidR="00D36238" w:rsidP="009C3AB7" w:rsidRDefault="00D36238" w14:paraId="519DA90C" w14:textId="77777777">
            <w:pPr>
              <w:pStyle w:val="ListParagraph"/>
              <w:ind w:left="0"/>
              <w:rPr>
                <w:b/>
                <w:bCs/>
              </w:rPr>
            </w:pPr>
            <w:r>
              <w:rPr>
                <w:b/>
                <w:bCs/>
              </w:rPr>
              <w:t>Mô tả</w:t>
            </w:r>
          </w:p>
        </w:tc>
        <w:tc>
          <w:tcPr>
            <w:tcW w:w="1040" w:type="dxa"/>
          </w:tcPr>
          <w:p w:rsidR="00D36238" w:rsidP="009C3AB7" w:rsidRDefault="00D36238" w14:paraId="286B0F06" w14:textId="77777777">
            <w:pPr>
              <w:pStyle w:val="ListParagraph"/>
              <w:ind w:left="0"/>
              <w:rPr>
                <w:b/>
                <w:bCs/>
              </w:rPr>
            </w:pPr>
            <w:r>
              <w:rPr>
                <w:b/>
                <w:bCs/>
              </w:rPr>
              <w:t>Kiểu</w:t>
            </w:r>
          </w:p>
        </w:tc>
        <w:tc>
          <w:tcPr>
            <w:tcW w:w="2183" w:type="dxa"/>
          </w:tcPr>
          <w:p w:rsidR="00D36238" w:rsidP="009C3AB7" w:rsidRDefault="00D36238" w14:paraId="2E2C259C" w14:textId="77777777">
            <w:pPr>
              <w:pStyle w:val="ListParagraph"/>
              <w:ind w:left="0"/>
              <w:rPr>
                <w:b/>
                <w:bCs/>
              </w:rPr>
            </w:pPr>
            <w:r>
              <w:rPr>
                <w:b/>
                <w:bCs/>
              </w:rPr>
              <w:t>Giá trị</w:t>
            </w:r>
          </w:p>
        </w:tc>
        <w:tc>
          <w:tcPr>
            <w:tcW w:w="2007" w:type="dxa"/>
          </w:tcPr>
          <w:p w:rsidR="00D36238" w:rsidP="009C3AB7" w:rsidRDefault="00D36238" w14:paraId="6EAB8FA3" w14:textId="77777777">
            <w:pPr>
              <w:pStyle w:val="ListParagraph"/>
              <w:ind w:left="0"/>
              <w:rPr>
                <w:b/>
                <w:bCs/>
              </w:rPr>
            </w:pPr>
            <w:r>
              <w:rPr>
                <w:b/>
                <w:bCs/>
              </w:rPr>
              <w:t>Json Key</w:t>
            </w:r>
          </w:p>
        </w:tc>
      </w:tr>
      <w:tr w:rsidR="00D36238" w:rsidTr="009C3AB7" w14:paraId="6D6EBD53" w14:textId="77777777">
        <w:tc>
          <w:tcPr>
            <w:tcW w:w="713" w:type="dxa"/>
          </w:tcPr>
          <w:p w:rsidRPr="005B1024" w:rsidR="00D36238" w:rsidP="009C3AB7" w:rsidRDefault="00D36238" w14:paraId="3FA90E8E" w14:textId="77777777">
            <w:pPr>
              <w:pStyle w:val="ListParagraph"/>
              <w:ind w:left="0"/>
            </w:pPr>
            <w:r>
              <w:t>1</w:t>
            </w:r>
          </w:p>
        </w:tc>
        <w:tc>
          <w:tcPr>
            <w:tcW w:w="1583" w:type="dxa"/>
          </w:tcPr>
          <w:p w:rsidRPr="005B1024" w:rsidR="00D36238" w:rsidP="009C3AB7" w:rsidRDefault="00D36238" w14:paraId="53A02178" w14:textId="77777777">
            <w:pPr>
              <w:pStyle w:val="ListParagraph"/>
              <w:ind w:left="0"/>
            </w:pPr>
            <w:r>
              <w:t>Number of Node</w:t>
            </w:r>
          </w:p>
        </w:tc>
        <w:tc>
          <w:tcPr>
            <w:tcW w:w="1524" w:type="dxa"/>
          </w:tcPr>
          <w:p w:rsidRPr="005B1024" w:rsidR="00D36238" w:rsidP="009C3AB7" w:rsidRDefault="00D36238" w14:paraId="4130E82A" w14:textId="77777777">
            <w:pPr>
              <w:pStyle w:val="ListParagraph"/>
              <w:ind w:left="0"/>
            </w:pPr>
            <w:r>
              <w:t>Số lượng node của mạng Mesh</w:t>
            </w:r>
          </w:p>
        </w:tc>
        <w:tc>
          <w:tcPr>
            <w:tcW w:w="1040" w:type="dxa"/>
          </w:tcPr>
          <w:p w:rsidRPr="005B1024" w:rsidR="00D36238" w:rsidP="009C3AB7" w:rsidRDefault="00D36238" w14:paraId="0C47587F" w14:textId="77777777">
            <w:pPr>
              <w:pStyle w:val="ListParagraph"/>
              <w:ind w:left="0"/>
            </w:pPr>
            <w:r>
              <w:t>Int</w:t>
            </w:r>
          </w:p>
        </w:tc>
        <w:tc>
          <w:tcPr>
            <w:tcW w:w="2183" w:type="dxa"/>
          </w:tcPr>
          <w:p w:rsidRPr="005B1024" w:rsidR="00D36238" w:rsidP="009C3AB7" w:rsidRDefault="00D36238" w14:paraId="281AAD52" w14:textId="77777777">
            <w:pPr>
              <w:pStyle w:val="ListParagraph"/>
              <w:ind w:left="0"/>
            </w:pPr>
          </w:p>
        </w:tc>
        <w:tc>
          <w:tcPr>
            <w:tcW w:w="2007" w:type="dxa"/>
          </w:tcPr>
          <w:p w:rsidRPr="005B1024" w:rsidR="00D36238" w:rsidP="009C3AB7" w:rsidRDefault="00D36238" w14:paraId="2277EA93" w14:textId="77777777">
            <w:pPr>
              <w:pStyle w:val="ListParagraph"/>
              <w:ind w:left="0"/>
            </w:pPr>
            <w:r w:rsidRPr="005B1024">
              <w:t>nodeNum</w:t>
            </w:r>
          </w:p>
        </w:tc>
      </w:tr>
      <w:tr w:rsidR="00D36238" w:rsidTr="009C3AB7" w14:paraId="3C2D2867" w14:textId="77777777">
        <w:tc>
          <w:tcPr>
            <w:tcW w:w="713" w:type="dxa"/>
          </w:tcPr>
          <w:p w:rsidR="00D36238" w:rsidP="009C3AB7" w:rsidRDefault="00D36238" w14:paraId="4C6214A2" w14:textId="77777777">
            <w:pPr>
              <w:pStyle w:val="ListParagraph"/>
              <w:ind w:left="0"/>
            </w:pPr>
            <w:r>
              <w:t>2</w:t>
            </w:r>
          </w:p>
        </w:tc>
        <w:tc>
          <w:tcPr>
            <w:tcW w:w="1583" w:type="dxa"/>
          </w:tcPr>
          <w:p w:rsidR="00D36238" w:rsidP="009C3AB7" w:rsidRDefault="00D36238" w14:paraId="69BE71E0" w14:textId="77777777">
            <w:pPr>
              <w:pStyle w:val="ListParagraph"/>
              <w:ind w:left="0"/>
            </w:pPr>
            <w:r>
              <w:t>Number of client</w:t>
            </w:r>
          </w:p>
        </w:tc>
        <w:tc>
          <w:tcPr>
            <w:tcW w:w="1524" w:type="dxa"/>
          </w:tcPr>
          <w:p w:rsidR="00D36238" w:rsidP="009C3AB7" w:rsidRDefault="00D36238" w14:paraId="4A239536" w14:textId="77777777">
            <w:pPr>
              <w:pStyle w:val="ListParagraph"/>
              <w:ind w:left="0"/>
            </w:pPr>
            <w:r>
              <w:t>Số lượng client</w:t>
            </w:r>
          </w:p>
        </w:tc>
        <w:tc>
          <w:tcPr>
            <w:tcW w:w="1040" w:type="dxa"/>
          </w:tcPr>
          <w:p w:rsidR="00D36238" w:rsidP="009C3AB7" w:rsidRDefault="00D36238" w14:paraId="5220159A" w14:textId="77777777">
            <w:pPr>
              <w:pStyle w:val="ListParagraph"/>
              <w:ind w:left="0"/>
            </w:pPr>
            <w:r>
              <w:t>Int</w:t>
            </w:r>
          </w:p>
        </w:tc>
        <w:tc>
          <w:tcPr>
            <w:tcW w:w="2183" w:type="dxa"/>
          </w:tcPr>
          <w:p w:rsidRPr="005B1024" w:rsidR="00D36238" w:rsidP="009C3AB7" w:rsidRDefault="00D36238" w14:paraId="33E99EBF" w14:textId="77777777">
            <w:pPr>
              <w:pStyle w:val="ListParagraph"/>
              <w:ind w:left="0"/>
            </w:pPr>
          </w:p>
        </w:tc>
        <w:tc>
          <w:tcPr>
            <w:tcW w:w="2007" w:type="dxa"/>
          </w:tcPr>
          <w:p w:rsidRPr="005B1024" w:rsidR="00D36238" w:rsidP="009C3AB7" w:rsidRDefault="00D36238" w14:paraId="247BCB26" w14:textId="77777777">
            <w:pPr>
              <w:pStyle w:val="ListParagraph"/>
              <w:ind w:left="0"/>
            </w:pPr>
            <w:r>
              <w:t>clientNum</w:t>
            </w:r>
          </w:p>
        </w:tc>
      </w:tr>
      <w:tr w:rsidR="00D36238" w:rsidTr="009C3AB7" w14:paraId="04348616" w14:textId="77777777">
        <w:trPr>
          <w:trHeight w:val="213"/>
        </w:trPr>
        <w:tc>
          <w:tcPr>
            <w:tcW w:w="713" w:type="dxa"/>
          </w:tcPr>
          <w:p w:rsidRPr="00020A9F" w:rsidR="00D36238" w:rsidP="009C3AB7" w:rsidRDefault="00D36238" w14:paraId="2B73C8B7" w14:textId="77777777">
            <w:pPr>
              <w:pStyle w:val="ListParagraph"/>
              <w:ind w:left="0"/>
            </w:pPr>
            <w:r>
              <w:t>3</w:t>
            </w:r>
          </w:p>
        </w:tc>
        <w:tc>
          <w:tcPr>
            <w:tcW w:w="1583" w:type="dxa"/>
          </w:tcPr>
          <w:p w:rsidR="00D36238" w:rsidP="009C3AB7" w:rsidRDefault="00D36238" w14:paraId="13E7F165" w14:textId="77777777">
            <w:pPr>
              <w:pStyle w:val="ListParagraph"/>
              <w:ind w:left="0"/>
            </w:pPr>
            <w:r>
              <w:t>Node Name</w:t>
            </w:r>
          </w:p>
        </w:tc>
        <w:tc>
          <w:tcPr>
            <w:tcW w:w="1524" w:type="dxa"/>
          </w:tcPr>
          <w:p w:rsidR="00D36238" w:rsidP="009C3AB7" w:rsidRDefault="00D36238" w14:paraId="44246C29" w14:textId="77777777">
            <w:pPr>
              <w:pStyle w:val="ListParagraph"/>
              <w:ind w:left="0"/>
            </w:pPr>
            <w:r>
              <w:t>Tên của thiết bị Node</w:t>
            </w:r>
          </w:p>
        </w:tc>
        <w:tc>
          <w:tcPr>
            <w:tcW w:w="1040" w:type="dxa"/>
          </w:tcPr>
          <w:p w:rsidR="00D36238" w:rsidP="009C3AB7" w:rsidRDefault="00D36238" w14:paraId="44562AC6" w14:textId="77777777">
            <w:pPr>
              <w:pStyle w:val="ListParagraph"/>
              <w:ind w:left="0"/>
            </w:pPr>
            <w:r>
              <w:t>String</w:t>
            </w:r>
          </w:p>
        </w:tc>
        <w:tc>
          <w:tcPr>
            <w:tcW w:w="2183" w:type="dxa"/>
          </w:tcPr>
          <w:p w:rsidRPr="00020A9F" w:rsidR="00D36238" w:rsidP="009C3AB7" w:rsidRDefault="00D36238" w14:paraId="38B3CB84" w14:textId="77777777">
            <w:pPr>
              <w:pStyle w:val="ListParagraph"/>
              <w:ind w:left="0"/>
            </w:pPr>
            <w:r>
              <w:t>Chuỗi ký tự</w:t>
            </w:r>
          </w:p>
        </w:tc>
        <w:tc>
          <w:tcPr>
            <w:tcW w:w="2007" w:type="dxa"/>
          </w:tcPr>
          <w:p w:rsidR="00D36238" w:rsidP="009C3AB7" w:rsidRDefault="00D36238" w14:paraId="64935BC5" w14:textId="77777777">
            <w:pPr>
              <w:pStyle w:val="ListParagraph"/>
              <w:ind w:left="0"/>
            </w:pPr>
            <w:r>
              <w:t>nodeName</w:t>
            </w:r>
          </w:p>
        </w:tc>
      </w:tr>
      <w:tr w:rsidR="00D36238" w:rsidTr="009C3AB7" w14:paraId="6A499F02" w14:textId="77777777">
        <w:trPr>
          <w:trHeight w:val="213"/>
        </w:trPr>
        <w:tc>
          <w:tcPr>
            <w:tcW w:w="713" w:type="dxa"/>
          </w:tcPr>
          <w:p w:rsidR="00D36238" w:rsidP="009C3AB7" w:rsidRDefault="00D36238" w14:paraId="6E08B495" w14:textId="77777777">
            <w:pPr>
              <w:pStyle w:val="ListParagraph"/>
              <w:ind w:left="0"/>
            </w:pPr>
            <w:r>
              <w:lastRenderedPageBreak/>
              <w:t>4</w:t>
            </w:r>
          </w:p>
        </w:tc>
        <w:tc>
          <w:tcPr>
            <w:tcW w:w="1583" w:type="dxa"/>
          </w:tcPr>
          <w:p w:rsidR="00D36238" w:rsidP="009C3AB7" w:rsidRDefault="00D36238" w14:paraId="5F04B9FA" w14:textId="77777777">
            <w:pPr>
              <w:pStyle w:val="ListParagraph"/>
              <w:ind w:left="0"/>
            </w:pPr>
            <w:r>
              <w:t>Model Name</w:t>
            </w:r>
          </w:p>
        </w:tc>
        <w:tc>
          <w:tcPr>
            <w:tcW w:w="1524" w:type="dxa"/>
          </w:tcPr>
          <w:p w:rsidR="00D36238" w:rsidP="009C3AB7" w:rsidRDefault="00D36238" w14:paraId="535FA3C8" w14:textId="77777777">
            <w:pPr>
              <w:pStyle w:val="ListParagraph"/>
              <w:ind w:left="0"/>
            </w:pPr>
            <w:r>
              <w:t>Model Name của thiết bị Node</w:t>
            </w:r>
          </w:p>
        </w:tc>
        <w:tc>
          <w:tcPr>
            <w:tcW w:w="1040" w:type="dxa"/>
          </w:tcPr>
          <w:p w:rsidR="00D36238" w:rsidP="009C3AB7" w:rsidRDefault="00D36238" w14:paraId="171B0215" w14:textId="77777777">
            <w:pPr>
              <w:pStyle w:val="ListParagraph"/>
              <w:ind w:left="0"/>
            </w:pPr>
            <w:r>
              <w:t>String</w:t>
            </w:r>
          </w:p>
        </w:tc>
        <w:tc>
          <w:tcPr>
            <w:tcW w:w="2183" w:type="dxa"/>
          </w:tcPr>
          <w:p w:rsidRPr="00020A9F" w:rsidR="00D36238" w:rsidP="009C3AB7" w:rsidRDefault="00D36238" w14:paraId="022B8B9E" w14:textId="77777777">
            <w:pPr>
              <w:pStyle w:val="ListParagraph"/>
              <w:ind w:left="0"/>
            </w:pPr>
            <w:r>
              <w:t>Chuỗi ký tự</w:t>
            </w:r>
          </w:p>
        </w:tc>
        <w:tc>
          <w:tcPr>
            <w:tcW w:w="2007" w:type="dxa"/>
          </w:tcPr>
          <w:p w:rsidR="00D36238" w:rsidP="009C3AB7" w:rsidRDefault="00D36238" w14:paraId="5B97D169" w14:textId="77777777">
            <w:pPr>
              <w:pStyle w:val="ListParagraph"/>
              <w:ind w:left="0"/>
            </w:pPr>
            <w:r>
              <w:t>modelName</w:t>
            </w:r>
          </w:p>
        </w:tc>
      </w:tr>
      <w:tr w:rsidR="00D36238" w:rsidTr="009C3AB7" w14:paraId="5E2CC0E3" w14:textId="77777777">
        <w:trPr>
          <w:trHeight w:val="213"/>
        </w:trPr>
        <w:tc>
          <w:tcPr>
            <w:tcW w:w="713" w:type="dxa"/>
          </w:tcPr>
          <w:p w:rsidR="00D36238" w:rsidP="009C3AB7" w:rsidRDefault="00D36238" w14:paraId="2565F5DB" w14:textId="77777777">
            <w:pPr>
              <w:pStyle w:val="ListParagraph"/>
              <w:ind w:left="0"/>
            </w:pPr>
            <w:r>
              <w:t>5</w:t>
            </w:r>
          </w:p>
        </w:tc>
        <w:tc>
          <w:tcPr>
            <w:tcW w:w="1583" w:type="dxa"/>
          </w:tcPr>
          <w:p w:rsidR="00D36238" w:rsidP="009C3AB7" w:rsidRDefault="00D36238" w14:paraId="53959C23" w14:textId="77777777">
            <w:pPr>
              <w:pStyle w:val="ListParagraph"/>
              <w:ind w:left="0"/>
            </w:pPr>
            <w:r>
              <w:t>Firmware Version</w:t>
            </w:r>
          </w:p>
        </w:tc>
        <w:tc>
          <w:tcPr>
            <w:tcW w:w="1524" w:type="dxa"/>
          </w:tcPr>
          <w:p w:rsidR="00D36238" w:rsidP="009C3AB7" w:rsidRDefault="00D36238" w14:paraId="2D93D2CB" w14:textId="77777777">
            <w:pPr>
              <w:pStyle w:val="ListParagraph"/>
              <w:ind w:left="0"/>
            </w:pPr>
            <w:r>
              <w:t>Phiên bản Firmware của thiết bị Node</w:t>
            </w:r>
          </w:p>
        </w:tc>
        <w:tc>
          <w:tcPr>
            <w:tcW w:w="1040" w:type="dxa"/>
          </w:tcPr>
          <w:p w:rsidR="00D36238" w:rsidP="009C3AB7" w:rsidRDefault="00D36238" w14:paraId="1B0A74B0" w14:textId="77777777">
            <w:pPr>
              <w:pStyle w:val="ListParagraph"/>
              <w:ind w:left="0"/>
            </w:pPr>
            <w:r>
              <w:t>String</w:t>
            </w:r>
          </w:p>
        </w:tc>
        <w:tc>
          <w:tcPr>
            <w:tcW w:w="2183" w:type="dxa"/>
          </w:tcPr>
          <w:p w:rsidR="00D36238" w:rsidP="009C3AB7" w:rsidRDefault="00D36238" w14:paraId="7B2B4D97" w14:textId="77777777">
            <w:pPr>
              <w:pStyle w:val="ListParagraph"/>
              <w:ind w:left="0"/>
            </w:pPr>
            <w:r>
              <w:t>Chuỗi ký tự</w:t>
            </w:r>
          </w:p>
        </w:tc>
        <w:tc>
          <w:tcPr>
            <w:tcW w:w="2007" w:type="dxa"/>
          </w:tcPr>
          <w:p w:rsidR="00D36238" w:rsidP="009C3AB7" w:rsidRDefault="00D36238" w14:paraId="474C88E6" w14:textId="77777777">
            <w:pPr>
              <w:pStyle w:val="ListParagraph"/>
              <w:ind w:left="0"/>
            </w:pPr>
            <w:r>
              <w:t>firmwareVersion</w:t>
            </w:r>
          </w:p>
        </w:tc>
      </w:tr>
      <w:tr w:rsidR="00D36238" w:rsidTr="009C3AB7" w14:paraId="1914D13E" w14:textId="77777777">
        <w:trPr>
          <w:trHeight w:val="213"/>
        </w:trPr>
        <w:tc>
          <w:tcPr>
            <w:tcW w:w="713" w:type="dxa"/>
          </w:tcPr>
          <w:p w:rsidR="00D36238" w:rsidP="009C3AB7" w:rsidRDefault="00D36238" w14:paraId="75F09C6D" w14:textId="77777777">
            <w:pPr>
              <w:pStyle w:val="ListParagraph"/>
              <w:ind w:left="0"/>
            </w:pPr>
            <w:r>
              <w:t>6</w:t>
            </w:r>
          </w:p>
        </w:tc>
        <w:tc>
          <w:tcPr>
            <w:tcW w:w="1583" w:type="dxa"/>
          </w:tcPr>
          <w:p w:rsidR="00D36238" w:rsidP="009C3AB7" w:rsidRDefault="00D36238" w14:paraId="2AAE0B3E" w14:textId="77777777">
            <w:pPr>
              <w:pStyle w:val="ListParagraph"/>
              <w:ind w:left="0"/>
            </w:pPr>
            <w:r>
              <w:t>Hardware Version</w:t>
            </w:r>
          </w:p>
        </w:tc>
        <w:tc>
          <w:tcPr>
            <w:tcW w:w="1524" w:type="dxa"/>
          </w:tcPr>
          <w:p w:rsidR="00D36238" w:rsidP="009C3AB7" w:rsidRDefault="00D36238" w14:paraId="71F216EC" w14:textId="77777777">
            <w:pPr>
              <w:pStyle w:val="ListParagraph"/>
              <w:ind w:left="0"/>
            </w:pPr>
            <w:r>
              <w:t>Phiên bản phần cứng của thiết bị Node</w:t>
            </w:r>
          </w:p>
        </w:tc>
        <w:tc>
          <w:tcPr>
            <w:tcW w:w="1040" w:type="dxa"/>
          </w:tcPr>
          <w:p w:rsidR="00D36238" w:rsidP="009C3AB7" w:rsidRDefault="00D36238" w14:paraId="6F664DEC" w14:textId="77777777">
            <w:pPr>
              <w:pStyle w:val="ListParagraph"/>
              <w:ind w:left="0"/>
            </w:pPr>
            <w:r>
              <w:t>String</w:t>
            </w:r>
          </w:p>
        </w:tc>
        <w:tc>
          <w:tcPr>
            <w:tcW w:w="2183" w:type="dxa"/>
          </w:tcPr>
          <w:p w:rsidR="00D36238" w:rsidP="009C3AB7" w:rsidRDefault="00D36238" w14:paraId="42C8500B" w14:textId="77777777">
            <w:pPr>
              <w:pStyle w:val="ListParagraph"/>
              <w:ind w:left="0"/>
            </w:pPr>
            <w:r>
              <w:t>Chuỗi ký tự</w:t>
            </w:r>
          </w:p>
        </w:tc>
        <w:tc>
          <w:tcPr>
            <w:tcW w:w="2007" w:type="dxa"/>
          </w:tcPr>
          <w:p w:rsidR="00D36238" w:rsidP="009C3AB7" w:rsidRDefault="00D36238" w14:paraId="19B392D6" w14:textId="77777777">
            <w:pPr>
              <w:pStyle w:val="ListParagraph"/>
              <w:ind w:left="0"/>
            </w:pPr>
            <w:r>
              <w:t>hardwareVersion</w:t>
            </w:r>
          </w:p>
        </w:tc>
      </w:tr>
      <w:tr w:rsidR="00D36238" w:rsidTr="009C3AB7" w14:paraId="534191CB" w14:textId="77777777">
        <w:trPr>
          <w:trHeight w:val="213"/>
        </w:trPr>
        <w:tc>
          <w:tcPr>
            <w:tcW w:w="713" w:type="dxa"/>
          </w:tcPr>
          <w:p w:rsidR="00D36238" w:rsidP="009C3AB7" w:rsidRDefault="00D36238" w14:paraId="4EAC0586" w14:textId="77777777">
            <w:pPr>
              <w:pStyle w:val="ListParagraph"/>
              <w:ind w:left="0"/>
            </w:pPr>
            <w:r>
              <w:t>7</w:t>
            </w:r>
          </w:p>
        </w:tc>
        <w:tc>
          <w:tcPr>
            <w:tcW w:w="1583" w:type="dxa"/>
          </w:tcPr>
          <w:p w:rsidR="00D36238" w:rsidP="009C3AB7" w:rsidRDefault="00D36238" w14:paraId="385CC2E4" w14:textId="77777777">
            <w:pPr>
              <w:pStyle w:val="ListParagraph"/>
              <w:ind w:left="0"/>
            </w:pPr>
            <w:r>
              <w:t>Location</w:t>
            </w:r>
          </w:p>
        </w:tc>
        <w:tc>
          <w:tcPr>
            <w:tcW w:w="1524" w:type="dxa"/>
          </w:tcPr>
          <w:p w:rsidR="00D36238" w:rsidP="009C3AB7" w:rsidRDefault="00D36238" w14:paraId="59AD7D2B" w14:textId="77777777">
            <w:pPr>
              <w:pStyle w:val="ListParagraph"/>
              <w:ind w:left="0"/>
            </w:pPr>
            <w:r>
              <w:t>Vị trí của thiết bị</w:t>
            </w:r>
          </w:p>
        </w:tc>
        <w:tc>
          <w:tcPr>
            <w:tcW w:w="1040" w:type="dxa"/>
          </w:tcPr>
          <w:p w:rsidR="00D36238" w:rsidP="009C3AB7" w:rsidRDefault="00D36238" w14:paraId="6FA7BA60" w14:textId="77777777">
            <w:pPr>
              <w:pStyle w:val="ListParagraph"/>
              <w:ind w:left="0"/>
            </w:pPr>
            <w:r>
              <w:t>String</w:t>
            </w:r>
          </w:p>
        </w:tc>
        <w:tc>
          <w:tcPr>
            <w:tcW w:w="2183" w:type="dxa"/>
          </w:tcPr>
          <w:p w:rsidR="00D36238" w:rsidP="009C3AB7" w:rsidRDefault="00D36238" w14:paraId="10A5FA53" w14:textId="77777777">
            <w:pPr>
              <w:pStyle w:val="ListParagraph"/>
              <w:ind w:left="0"/>
              <w:jc w:val="left"/>
            </w:pPr>
            <w:r>
              <w:t>Không chứa ký tự tiếng việt, dấu cách, dấu '&amp;', dấu nháy đơn ', dấu nháy kép ", dấu gạch chéo \</w:t>
            </w:r>
          </w:p>
        </w:tc>
        <w:tc>
          <w:tcPr>
            <w:tcW w:w="2007" w:type="dxa"/>
          </w:tcPr>
          <w:p w:rsidR="00D36238" w:rsidP="009C3AB7" w:rsidRDefault="00D36238" w14:paraId="4A8108F6" w14:textId="77777777">
            <w:pPr>
              <w:pStyle w:val="ListParagraph"/>
              <w:ind w:left="0"/>
            </w:pPr>
            <w:r>
              <w:t>location</w:t>
            </w:r>
          </w:p>
        </w:tc>
      </w:tr>
      <w:tr w:rsidR="00D36238" w:rsidTr="009C3AB7" w14:paraId="641CEEF2" w14:textId="77777777">
        <w:trPr>
          <w:trHeight w:val="213"/>
        </w:trPr>
        <w:tc>
          <w:tcPr>
            <w:tcW w:w="713" w:type="dxa"/>
          </w:tcPr>
          <w:p w:rsidR="00D36238" w:rsidP="009C3AB7" w:rsidRDefault="00D36238" w14:paraId="1582FD14" w14:textId="77777777">
            <w:pPr>
              <w:pStyle w:val="ListParagraph"/>
              <w:ind w:left="0"/>
            </w:pPr>
            <w:r>
              <w:t>8</w:t>
            </w:r>
          </w:p>
        </w:tc>
        <w:tc>
          <w:tcPr>
            <w:tcW w:w="1583" w:type="dxa"/>
          </w:tcPr>
          <w:p w:rsidR="00D36238" w:rsidP="009C3AB7" w:rsidRDefault="00D36238" w14:paraId="5D33A40F" w14:textId="77777777">
            <w:pPr>
              <w:pStyle w:val="ListParagraph"/>
              <w:ind w:left="0"/>
            </w:pPr>
            <w:r>
              <w:t>Upstream Device</w:t>
            </w:r>
          </w:p>
        </w:tc>
        <w:tc>
          <w:tcPr>
            <w:tcW w:w="1524" w:type="dxa"/>
          </w:tcPr>
          <w:p w:rsidR="00D36238" w:rsidP="009C3AB7" w:rsidRDefault="00D36238" w14:paraId="2129AB58" w14:textId="77777777">
            <w:pPr>
              <w:pStyle w:val="ListParagraph"/>
              <w:ind w:left="0"/>
            </w:pPr>
            <w:r>
              <w:t>Tên thiết bị trên đường upstream</w:t>
            </w:r>
          </w:p>
        </w:tc>
        <w:tc>
          <w:tcPr>
            <w:tcW w:w="1040" w:type="dxa"/>
          </w:tcPr>
          <w:p w:rsidR="00D36238" w:rsidP="009C3AB7" w:rsidRDefault="00D36238" w14:paraId="569F04EB" w14:textId="77777777">
            <w:pPr>
              <w:pStyle w:val="ListParagraph"/>
              <w:ind w:left="0"/>
            </w:pPr>
            <w:r>
              <w:t>String</w:t>
            </w:r>
          </w:p>
        </w:tc>
        <w:tc>
          <w:tcPr>
            <w:tcW w:w="2183" w:type="dxa"/>
          </w:tcPr>
          <w:p w:rsidR="00D36238" w:rsidP="009C3AB7" w:rsidRDefault="00D36238" w14:paraId="2D8C7CD2" w14:textId="77777777">
            <w:pPr>
              <w:jc w:val="left"/>
            </w:pPr>
            <w:r>
              <w:t>Chuỗi kí tự dạng MAC</w:t>
            </w:r>
          </w:p>
          <w:p w:rsidR="00D36238" w:rsidP="009C3AB7" w:rsidRDefault="00D36238" w14:paraId="019D48C7" w14:textId="77777777">
            <w:pPr>
              <w:pStyle w:val="ListParagraph"/>
              <w:ind w:left="0"/>
              <w:jc w:val="left"/>
            </w:pPr>
          </w:p>
        </w:tc>
        <w:tc>
          <w:tcPr>
            <w:tcW w:w="2007" w:type="dxa"/>
          </w:tcPr>
          <w:p w:rsidR="00D36238" w:rsidP="009C3AB7" w:rsidRDefault="00D36238" w14:paraId="09FDAE86" w14:textId="77777777">
            <w:pPr>
              <w:pStyle w:val="ListParagraph"/>
              <w:ind w:left="0"/>
            </w:pPr>
            <w:r>
              <w:t>upstream</w:t>
            </w:r>
          </w:p>
        </w:tc>
      </w:tr>
      <w:tr w:rsidR="00D36238" w:rsidTr="009C3AB7" w14:paraId="6A759875" w14:textId="77777777">
        <w:trPr>
          <w:trHeight w:val="213"/>
        </w:trPr>
        <w:tc>
          <w:tcPr>
            <w:tcW w:w="713" w:type="dxa"/>
          </w:tcPr>
          <w:p w:rsidR="00D36238" w:rsidP="009C3AB7" w:rsidRDefault="00D36238" w14:paraId="45079BF5" w14:textId="77777777">
            <w:pPr>
              <w:pStyle w:val="ListParagraph"/>
              <w:ind w:left="0"/>
            </w:pPr>
            <w:r>
              <w:t>9</w:t>
            </w:r>
          </w:p>
        </w:tc>
        <w:tc>
          <w:tcPr>
            <w:tcW w:w="1583" w:type="dxa"/>
          </w:tcPr>
          <w:p w:rsidR="00D36238" w:rsidP="009C3AB7" w:rsidRDefault="00D36238" w14:paraId="4FF6E6A9" w14:textId="77777777">
            <w:pPr>
              <w:pStyle w:val="ListParagraph"/>
              <w:ind w:left="0"/>
            </w:pPr>
            <w:r>
              <w:t xml:space="preserve">Node Physical TX </w:t>
            </w:r>
          </w:p>
        </w:tc>
        <w:tc>
          <w:tcPr>
            <w:tcW w:w="1524" w:type="dxa"/>
          </w:tcPr>
          <w:p w:rsidR="00D36238" w:rsidP="009C3AB7" w:rsidRDefault="00D36238" w14:paraId="4DFBC75F" w14:textId="77777777">
            <w:pPr>
              <w:pStyle w:val="ListParagraph"/>
              <w:ind w:left="0"/>
            </w:pPr>
            <w:r>
              <w:t>Physical Tx Rate của node</w:t>
            </w:r>
          </w:p>
        </w:tc>
        <w:tc>
          <w:tcPr>
            <w:tcW w:w="1040" w:type="dxa"/>
          </w:tcPr>
          <w:p w:rsidR="00D36238" w:rsidP="009C3AB7" w:rsidRDefault="00D36238" w14:paraId="4F1C6984" w14:textId="77777777">
            <w:pPr>
              <w:pStyle w:val="ListParagraph"/>
              <w:ind w:left="0"/>
            </w:pPr>
            <w:r>
              <w:t>String</w:t>
            </w:r>
          </w:p>
        </w:tc>
        <w:tc>
          <w:tcPr>
            <w:tcW w:w="2183" w:type="dxa"/>
          </w:tcPr>
          <w:p w:rsidR="00D36238" w:rsidP="009C3AB7" w:rsidRDefault="00D36238" w14:paraId="1008DD46" w14:textId="77777777">
            <w:pPr>
              <w:jc w:val="left"/>
            </w:pPr>
          </w:p>
        </w:tc>
        <w:tc>
          <w:tcPr>
            <w:tcW w:w="2007" w:type="dxa"/>
          </w:tcPr>
          <w:p w:rsidR="00D36238" w:rsidP="009C3AB7" w:rsidRDefault="00D36238" w14:paraId="3F1D849F" w14:textId="77777777">
            <w:pPr>
              <w:pStyle w:val="ListParagraph"/>
              <w:ind w:left="0"/>
            </w:pPr>
            <w:r>
              <w:t>nodeTxrate</w:t>
            </w:r>
          </w:p>
        </w:tc>
      </w:tr>
      <w:tr w:rsidR="00D36238" w:rsidTr="009C3AB7" w14:paraId="13FC8C6C" w14:textId="77777777">
        <w:trPr>
          <w:trHeight w:val="213"/>
        </w:trPr>
        <w:tc>
          <w:tcPr>
            <w:tcW w:w="713" w:type="dxa"/>
          </w:tcPr>
          <w:p w:rsidR="00D36238" w:rsidP="009C3AB7" w:rsidRDefault="00D36238" w14:paraId="3C66B265" w14:textId="77777777">
            <w:pPr>
              <w:pStyle w:val="ListParagraph"/>
              <w:ind w:left="0"/>
            </w:pPr>
            <w:r>
              <w:t>10</w:t>
            </w:r>
          </w:p>
        </w:tc>
        <w:tc>
          <w:tcPr>
            <w:tcW w:w="1583" w:type="dxa"/>
          </w:tcPr>
          <w:p w:rsidR="00D36238" w:rsidP="009C3AB7" w:rsidRDefault="00D36238" w14:paraId="4AD6AA20" w14:textId="77777777">
            <w:pPr>
              <w:pStyle w:val="ListParagraph"/>
              <w:ind w:left="0"/>
            </w:pPr>
            <w:r>
              <w:t>Node Physical RX</w:t>
            </w:r>
          </w:p>
        </w:tc>
        <w:tc>
          <w:tcPr>
            <w:tcW w:w="1524" w:type="dxa"/>
          </w:tcPr>
          <w:p w:rsidR="00D36238" w:rsidP="009C3AB7" w:rsidRDefault="00D36238" w14:paraId="28497ADF" w14:textId="77777777">
            <w:pPr>
              <w:pStyle w:val="ListParagraph"/>
              <w:ind w:left="0"/>
            </w:pPr>
            <w:r>
              <w:t>Physical Rx Rate của node</w:t>
            </w:r>
          </w:p>
        </w:tc>
        <w:tc>
          <w:tcPr>
            <w:tcW w:w="1040" w:type="dxa"/>
          </w:tcPr>
          <w:p w:rsidR="00D36238" w:rsidP="009C3AB7" w:rsidRDefault="00D36238" w14:paraId="25FB9069" w14:textId="77777777">
            <w:pPr>
              <w:pStyle w:val="ListParagraph"/>
              <w:ind w:left="0"/>
            </w:pPr>
            <w:r>
              <w:t>String</w:t>
            </w:r>
          </w:p>
        </w:tc>
        <w:tc>
          <w:tcPr>
            <w:tcW w:w="2183" w:type="dxa"/>
          </w:tcPr>
          <w:p w:rsidR="00D36238" w:rsidP="009C3AB7" w:rsidRDefault="00D36238" w14:paraId="3EDFC5FD" w14:textId="77777777">
            <w:pPr>
              <w:jc w:val="left"/>
            </w:pPr>
          </w:p>
        </w:tc>
        <w:tc>
          <w:tcPr>
            <w:tcW w:w="2007" w:type="dxa"/>
          </w:tcPr>
          <w:p w:rsidR="00D36238" w:rsidP="009C3AB7" w:rsidRDefault="00D36238" w14:paraId="29BB5D71" w14:textId="77777777">
            <w:pPr>
              <w:pStyle w:val="ListParagraph"/>
              <w:ind w:left="0"/>
            </w:pPr>
            <w:r>
              <w:t>nodeRxrate</w:t>
            </w:r>
          </w:p>
        </w:tc>
      </w:tr>
      <w:tr w:rsidR="00D36238" w:rsidTr="009C3AB7" w14:paraId="7D3531B8" w14:textId="77777777">
        <w:trPr>
          <w:trHeight w:val="213"/>
        </w:trPr>
        <w:tc>
          <w:tcPr>
            <w:tcW w:w="713" w:type="dxa"/>
          </w:tcPr>
          <w:p w:rsidR="00D36238" w:rsidP="009C3AB7" w:rsidRDefault="00D36238" w14:paraId="5AA3D2F0" w14:textId="77777777">
            <w:pPr>
              <w:pStyle w:val="ListParagraph"/>
              <w:ind w:left="0"/>
            </w:pPr>
            <w:r>
              <w:t>11</w:t>
            </w:r>
          </w:p>
        </w:tc>
        <w:tc>
          <w:tcPr>
            <w:tcW w:w="1583" w:type="dxa"/>
          </w:tcPr>
          <w:p w:rsidR="00D36238" w:rsidP="009C3AB7" w:rsidRDefault="00D36238" w14:paraId="59E03ADF" w14:textId="77777777">
            <w:pPr>
              <w:pStyle w:val="ListParagraph"/>
              <w:ind w:left="0"/>
            </w:pPr>
            <w:r>
              <w:t>Node MAC Address</w:t>
            </w:r>
          </w:p>
        </w:tc>
        <w:tc>
          <w:tcPr>
            <w:tcW w:w="1524" w:type="dxa"/>
          </w:tcPr>
          <w:p w:rsidR="00D36238" w:rsidP="009C3AB7" w:rsidRDefault="00D36238" w14:paraId="0A3F5641" w14:textId="77777777">
            <w:pPr>
              <w:pStyle w:val="ListParagraph"/>
              <w:ind w:left="0"/>
            </w:pPr>
            <w:r>
              <w:t>Địa chỉ MAC của thiết bị Node</w:t>
            </w:r>
          </w:p>
        </w:tc>
        <w:tc>
          <w:tcPr>
            <w:tcW w:w="1040" w:type="dxa"/>
          </w:tcPr>
          <w:p w:rsidR="00D36238" w:rsidP="009C3AB7" w:rsidRDefault="00D36238" w14:paraId="3ADCBBE7" w14:textId="77777777">
            <w:pPr>
              <w:pStyle w:val="ListParagraph"/>
              <w:ind w:left="0"/>
            </w:pPr>
            <w:r>
              <w:t>String</w:t>
            </w:r>
          </w:p>
        </w:tc>
        <w:tc>
          <w:tcPr>
            <w:tcW w:w="2183" w:type="dxa"/>
          </w:tcPr>
          <w:p w:rsidRPr="00020A9F" w:rsidR="00D36238" w:rsidP="009C3AB7" w:rsidRDefault="00D36238" w14:paraId="412160EA" w14:textId="77777777">
            <w:pPr>
              <w:pStyle w:val="ListParagraph"/>
              <w:ind w:left="0"/>
            </w:pPr>
            <w:r>
              <w:t>Chuỗi ký tự dạng địa chỉ MAC</w:t>
            </w:r>
          </w:p>
        </w:tc>
        <w:tc>
          <w:tcPr>
            <w:tcW w:w="2007" w:type="dxa"/>
          </w:tcPr>
          <w:p w:rsidR="00D36238" w:rsidP="009C3AB7" w:rsidRDefault="00D36238" w14:paraId="388FBC3D" w14:textId="77777777">
            <w:pPr>
              <w:pStyle w:val="ListParagraph"/>
              <w:ind w:left="0"/>
            </w:pPr>
            <w:r>
              <w:t>nodeMac</w:t>
            </w:r>
          </w:p>
        </w:tc>
      </w:tr>
      <w:tr w:rsidR="00D36238" w:rsidTr="009C3AB7" w14:paraId="28BBD87F" w14:textId="77777777">
        <w:trPr>
          <w:trHeight w:val="213"/>
        </w:trPr>
        <w:tc>
          <w:tcPr>
            <w:tcW w:w="713" w:type="dxa"/>
          </w:tcPr>
          <w:p w:rsidR="00D36238" w:rsidP="009C3AB7" w:rsidRDefault="00D36238" w14:paraId="7CC15D92" w14:textId="77777777">
            <w:pPr>
              <w:pStyle w:val="ListParagraph"/>
              <w:ind w:left="0"/>
            </w:pPr>
            <w:r>
              <w:t>12</w:t>
            </w:r>
          </w:p>
        </w:tc>
        <w:tc>
          <w:tcPr>
            <w:tcW w:w="1583" w:type="dxa"/>
          </w:tcPr>
          <w:p w:rsidR="00D36238" w:rsidP="009C3AB7" w:rsidRDefault="00D36238" w14:paraId="212FA273" w14:textId="77777777">
            <w:pPr>
              <w:pStyle w:val="ListParagraph"/>
              <w:ind w:left="0"/>
            </w:pPr>
            <w:r>
              <w:t xml:space="preserve">Serial Number </w:t>
            </w:r>
          </w:p>
        </w:tc>
        <w:tc>
          <w:tcPr>
            <w:tcW w:w="1524" w:type="dxa"/>
          </w:tcPr>
          <w:p w:rsidR="00D36238" w:rsidP="009C3AB7" w:rsidRDefault="00D36238" w14:paraId="3B77EBB8" w14:textId="77777777">
            <w:pPr>
              <w:pStyle w:val="ListParagraph"/>
              <w:ind w:left="0"/>
            </w:pPr>
            <w:r>
              <w:t>Serial của thiết bị Node</w:t>
            </w:r>
          </w:p>
        </w:tc>
        <w:tc>
          <w:tcPr>
            <w:tcW w:w="1040" w:type="dxa"/>
          </w:tcPr>
          <w:p w:rsidR="00D36238" w:rsidP="009C3AB7" w:rsidRDefault="00D36238" w14:paraId="029AD8CD" w14:textId="77777777">
            <w:pPr>
              <w:pStyle w:val="ListParagraph"/>
              <w:ind w:left="0"/>
            </w:pPr>
            <w:r>
              <w:t>String</w:t>
            </w:r>
          </w:p>
        </w:tc>
        <w:tc>
          <w:tcPr>
            <w:tcW w:w="2183" w:type="dxa"/>
          </w:tcPr>
          <w:p w:rsidRPr="00020A9F" w:rsidR="00D36238" w:rsidP="009C3AB7" w:rsidRDefault="00D36238" w14:paraId="097BD39E" w14:textId="77777777">
            <w:pPr>
              <w:pStyle w:val="ListParagraph"/>
              <w:ind w:left="0"/>
            </w:pPr>
            <w:r>
              <w:t>Chuỗi ký tự</w:t>
            </w:r>
          </w:p>
        </w:tc>
        <w:tc>
          <w:tcPr>
            <w:tcW w:w="2007" w:type="dxa"/>
          </w:tcPr>
          <w:p w:rsidR="00D36238" w:rsidP="009C3AB7" w:rsidRDefault="00D36238" w14:paraId="6E720F24" w14:textId="77777777">
            <w:pPr>
              <w:pStyle w:val="ListParagraph"/>
              <w:ind w:left="0"/>
            </w:pPr>
            <w:r>
              <w:t>serialNumber</w:t>
            </w:r>
          </w:p>
        </w:tc>
      </w:tr>
      <w:tr w:rsidR="00D36238" w:rsidTr="009C3AB7" w14:paraId="719D530A" w14:textId="77777777">
        <w:trPr>
          <w:trHeight w:val="213"/>
        </w:trPr>
        <w:tc>
          <w:tcPr>
            <w:tcW w:w="713" w:type="dxa"/>
          </w:tcPr>
          <w:p w:rsidR="00D36238" w:rsidP="009C3AB7" w:rsidRDefault="00D36238" w14:paraId="496D5794" w14:textId="77777777">
            <w:pPr>
              <w:pStyle w:val="ListParagraph"/>
              <w:ind w:left="0"/>
            </w:pPr>
            <w:r>
              <w:t>13</w:t>
            </w:r>
          </w:p>
        </w:tc>
        <w:tc>
          <w:tcPr>
            <w:tcW w:w="1583" w:type="dxa"/>
          </w:tcPr>
          <w:p w:rsidR="00D36238" w:rsidP="009C3AB7" w:rsidRDefault="00D36238" w14:paraId="02C5A1A2" w14:textId="77777777">
            <w:pPr>
              <w:pStyle w:val="ListParagraph"/>
              <w:ind w:left="0"/>
            </w:pPr>
            <w:r>
              <w:t>Node IP Address</w:t>
            </w:r>
          </w:p>
        </w:tc>
        <w:tc>
          <w:tcPr>
            <w:tcW w:w="1524" w:type="dxa"/>
          </w:tcPr>
          <w:p w:rsidR="00D36238" w:rsidP="009C3AB7" w:rsidRDefault="00D36238" w14:paraId="72D687A9" w14:textId="77777777">
            <w:pPr>
              <w:pStyle w:val="ListParagraph"/>
              <w:ind w:left="0"/>
            </w:pPr>
            <w:r>
              <w:t>Địa chỉ IP của thiết bị Node</w:t>
            </w:r>
          </w:p>
        </w:tc>
        <w:tc>
          <w:tcPr>
            <w:tcW w:w="1040" w:type="dxa"/>
          </w:tcPr>
          <w:p w:rsidR="00D36238" w:rsidP="009C3AB7" w:rsidRDefault="00D36238" w14:paraId="2B1F4700" w14:textId="77777777">
            <w:pPr>
              <w:pStyle w:val="ListParagraph"/>
              <w:ind w:left="0"/>
            </w:pPr>
            <w:r>
              <w:t>String</w:t>
            </w:r>
          </w:p>
        </w:tc>
        <w:tc>
          <w:tcPr>
            <w:tcW w:w="2183" w:type="dxa"/>
          </w:tcPr>
          <w:p w:rsidRPr="00020A9F" w:rsidR="00D36238" w:rsidP="009C3AB7" w:rsidRDefault="00D36238" w14:paraId="69F38511" w14:textId="77777777">
            <w:pPr>
              <w:pStyle w:val="ListParagraph"/>
              <w:ind w:left="0"/>
            </w:pPr>
            <w:r>
              <w:t>Chuỗi ký tự dạng địa chỉ IP</w:t>
            </w:r>
          </w:p>
        </w:tc>
        <w:tc>
          <w:tcPr>
            <w:tcW w:w="2007" w:type="dxa"/>
          </w:tcPr>
          <w:p w:rsidR="00D36238" w:rsidP="009C3AB7" w:rsidRDefault="00D36238" w14:paraId="3E44D49D" w14:textId="77777777">
            <w:pPr>
              <w:pStyle w:val="ListParagraph"/>
              <w:ind w:left="0"/>
            </w:pPr>
            <w:r>
              <w:t>nodeIp</w:t>
            </w:r>
          </w:p>
        </w:tc>
      </w:tr>
      <w:tr w:rsidR="00D36238" w:rsidTr="009C3AB7" w14:paraId="23257CE8" w14:textId="77777777">
        <w:trPr>
          <w:trHeight w:val="213"/>
        </w:trPr>
        <w:tc>
          <w:tcPr>
            <w:tcW w:w="713" w:type="dxa"/>
          </w:tcPr>
          <w:p w:rsidR="00D36238" w:rsidP="009C3AB7" w:rsidRDefault="00D36238" w14:paraId="3B8795D4" w14:textId="77777777">
            <w:pPr>
              <w:pStyle w:val="ListParagraph"/>
              <w:ind w:left="0"/>
            </w:pPr>
            <w:r>
              <w:t>14</w:t>
            </w:r>
          </w:p>
        </w:tc>
        <w:tc>
          <w:tcPr>
            <w:tcW w:w="1583" w:type="dxa"/>
          </w:tcPr>
          <w:p w:rsidR="00D36238" w:rsidP="009C3AB7" w:rsidRDefault="00D36238" w14:paraId="5B8BAEC5" w14:textId="77777777">
            <w:pPr>
              <w:pStyle w:val="ListParagraph"/>
              <w:ind w:left="0"/>
            </w:pPr>
            <w:r>
              <w:t>Device Type</w:t>
            </w:r>
          </w:p>
        </w:tc>
        <w:tc>
          <w:tcPr>
            <w:tcW w:w="1524" w:type="dxa"/>
          </w:tcPr>
          <w:p w:rsidR="00D36238" w:rsidP="009C3AB7" w:rsidRDefault="00D36238" w14:paraId="18BCA3B8" w14:textId="77777777">
            <w:pPr>
              <w:pStyle w:val="ListParagraph"/>
              <w:ind w:left="0"/>
            </w:pPr>
            <w:r>
              <w:t>Loại thiết bị Node</w:t>
            </w:r>
          </w:p>
        </w:tc>
        <w:tc>
          <w:tcPr>
            <w:tcW w:w="1040" w:type="dxa"/>
          </w:tcPr>
          <w:p w:rsidR="00D36238" w:rsidP="009C3AB7" w:rsidRDefault="00D36238" w14:paraId="17E18FC1" w14:textId="77777777">
            <w:pPr>
              <w:pStyle w:val="ListParagraph"/>
              <w:ind w:left="0"/>
            </w:pPr>
          </w:p>
        </w:tc>
        <w:tc>
          <w:tcPr>
            <w:tcW w:w="2183" w:type="dxa"/>
          </w:tcPr>
          <w:p w:rsidR="00D36238" w:rsidP="009C3AB7" w:rsidRDefault="00D36238" w14:paraId="4354A4A6" w14:textId="77777777">
            <w:pPr>
              <w:pStyle w:val="ListParagraph"/>
              <w:ind w:left="0"/>
            </w:pPr>
            <w:r w:rsidRPr="005B1024">
              <w:t>CAP = 0,</w:t>
            </w:r>
          </w:p>
          <w:p w:rsidR="00D36238" w:rsidP="009C3AB7" w:rsidRDefault="00D36238" w14:paraId="213D3D5D" w14:textId="77777777">
            <w:pPr>
              <w:pStyle w:val="ListParagraph"/>
              <w:ind w:left="0"/>
            </w:pPr>
            <w:r w:rsidRPr="005B1024">
              <w:t>MRE = 1,</w:t>
            </w:r>
            <w:r w:rsidRPr="005B1024">
              <w:br/>
            </w:r>
            <w:r w:rsidRPr="005B1024">
              <w:t>NONE = 2,</w:t>
            </w:r>
            <w:r w:rsidRPr="005B1024">
              <w:br/>
            </w:r>
            <w:r w:rsidRPr="005B1024">
              <w:t>ONT</w:t>
            </w:r>
            <w:r>
              <w:t>MESH</w:t>
            </w:r>
            <w:r w:rsidRPr="005B1024">
              <w:t xml:space="preserve"> = 3</w:t>
            </w:r>
          </w:p>
          <w:p w:rsidRPr="00020A9F" w:rsidR="00D36238" w:rsidP="009C3AB7" w:rsidRDefault="00D36238" w14:paraId="4567D015" w14:textId="77777777">
            <w:pPr>
              <w:pStyle w:val="ListParagraph"/>
              <w:ind w:left="0"/>
            </w:pPr>
            <w:r>
              <w:lastRenderedPageBreak/>
              <w:t>ONTONLY = 4</w:t>
            </w:r>
          </w:p>
        </w:tc>
        <w:tc>
          <w:tcPr>
            <w:tcW w:w="2007" w:type="dxa"/>
          </w:tcPr>
          <w:p w:rsidR="00D36238" w:rsidP="009C3AB7" w:rsidRDefault="00D36238" w14:paraId="3AA6916B" w14:textId="77777777">
            <w:pPr>
              <w:pStyle w:val="ListParagraph"/>
              <w:ind w:left="0"/>
            </w:pPr>
            <w:r>
              <w:lastRenderedPageBreak/>
              <w:t>deviceType</w:t>
            </w:r>
          </w:p>
        </w:tc>
      </w:tr>
      <w:tr w:rsidR="00D36238" w:rsidTr="009C3AB7" w14:paraId="034C13CB" w14:textId="77777777">
        <w:trPr>
          <w:trHeight w:val="213"/>
        </w:trPr>
        <w:tc>
          <w:tcPr>
            <w:tcW w:w="713" w:type="dxa"/>
          </w:tcPr>
          <w:p w:rsidR="00D36238" w:rsidP="009C3AB7" w:rsidRDefault="00D36238" w14:paraId="70358B3F" w14:textId="77777777">
            <w:pPr>
              <w:pStyle w:val="ListParagraph"/>
              <w:ind w:left="0"/>
            </w:pPr>
            <w:r>
              <w:lastRenderedPageBreak/>
              <w:t>15</w:t>
            </w:r>
          </w:p>
        </w:tc>
        <w:tc>
          <w:tcPr>
            <w:tcW w:w="1583" w:type="dxa"/>
          </w:tcPr>
          <w:p w:rsidR="00D36238" w:rsidP="009C3AB7" w:rsidRDefault="00D36238" w14:paraId="512BEE37" w14:textId="77777777">
            <w:pPr>
              <w:pStyle w:val="ListParagraph"/>
              <w:ind w:left="0"/>
            </w:pPr>
            <w:r>
              <w:t>Connection Type</w:t>
            </w:r>
          </w:p>
        </w:tc>
        <w:tc>
          <w:tcPr>
            <w:tcW w:w="1524" w:type="dxa"/>
          </w:tcPr>
          <w:p w:rsidR="00D36238" w:rsidP="009C3AB7" w:rsidRDefault="00D36238" w14:paraId="1D5E976A" w14:textId="77777777">
            <w:pPr>
              <w:pStyle w:val="ListParagraph"/>
              <w:ind w:left="0"/>
            </w:pPr>
            <w:r>
              <w:t>Kết nối Backhaul của Node Mesh</w:t>
            </w:r>
          </w:p>
        </w:tc>
        <w:tc>
          <w:tcPr>
            <w:tcW w:w="1040" w:type="dxa"/>
          </w:tcPr>
          <w:p w:rsidR="00D36238" w:rsidP="009C3AB7" w:rsidRDefault="00D36238" w14:paraId="50E37268" w14:textId="77777777">
            <w:pPr>
              <w:pStyle w:val="ListParagraph"/>
              <w:ind w:left="0"/>
            </w:pPr>
            <w:r>
              <w:t>Int</w:t>
            </w:r>
          </w:p>
        </w:tc>
        <w:tc>
          <w:tcPr>
            <w:tcW w:w="2183" w:type="dxa"/>
          </w:tcPr>
          <w:p w:rsidR="00D36238" w:rsidP="009C3AB7" w:rsidRDefault="00D36238" w14:paraId="40A8E2C3" w14:textId="77777777">
            <w:pPr>
              <w:pStyle w:val="ListParagraph"/>
              <w:ind w:left="0"/>
            </w:pPr>
            <w:r>
              <w:t>0 = Ethernet</w:t>
            </w:r>
          </w:p>
          <w:p w:rsidR="00D36238" w:rsidP="009C3AB7" w:rsidRDefault="00D36238" w14:paraId="2A102AA8" w14:textId="77777777">
            <w:pPr>
              <w:pStyle w:val="ListParagraph"/>
              <w:ind w:left="0"/>
            </w:pPr>
            <w:r>
              <w:t>1 = Backhaul 2.4GHz</w:t>
            </w:r>
          </w:p>
          <w:p w:rsidR="00D36238" w:rsidP="009C3AB7" w:rsidRDefault="00D36238" w14:paraId="49414460" w14:textId="77777777">
            <w:pPr>
              <w:pStyle w:val="ListParagraph"/>
              <w:ind w:left="0"/>
            </w:pPr>
            <w:r>
              <w:t>2 = Backhaul 5GHz</w:t>
            </w:r>
          </w:p>
          <w:p w:rsidRPr="00020A9F" w:rsidR="00D36238" w:rsidP="009C3AB7" w:rsidRDefault="00D36238" w14:paraId="67E8EC71" w14:textId="77777777">
            <w:pPr>
              <w:pStyle w:val="ListParagraph"/>
              <w:ind w:left="0"/>
            </w:pPr>
            <w:r>
              <w:t>3 = Dual</w:t>
            </w:r>
          </w:p>
        </w:tc>
        <w:tc>
          <w:tcPr>
            <w:tcW w:w="2007" w:type="dxa"/>
          </w:tcPr>
          <w:p w:rsidR="00D36238" w:rsidP="009C3AB7" w:rsidRDefault="00D36238" w14:paraId="6DC39585" w14:textId="77777777">
            <w:pPr>
              <w:pStyle w:val="ListParagraph"/>
              <w:ind w:left="0"/>
            </w:pPr>
            <w:r>
              <w:t>connectType</w:t>
            </w:r>
          </w:p>
        </w:tc>
      </w:tr>
      <w:tr w:rsidR="00D36238" w:rsidTr="009C3AB7" w14:paraId="50D7454A" w14:textId="77777777">
        <w:trPr>
          <w:trHeight w:val="213"/>
        </w:trPr>
        <w:tc>
          <w:tcPr>
            <w:tcW w:w="713" w:type="dxa"/>
          </w:tcPr>
          <w:p w:rsidR="00D36238" w:rsidP="009C3AB7" w:rsidRDefault="00D36238" w14:paraId="18A00B9F" w14:textId="77777777">
            <w:pPr>
              <w:pStyle w:val="ListParagraph"/>
              <w:ind w:left="0"/>
            </w:pPr>
            <w:r>
              <w:t>16</w:t>
            </w:r>
          </w:p>
        </w:tc>
        <w:tc>
          <w:tcPr>
            <w:tcW w:w="1583" w:type="dxa"/>
          </w:tcPr>
          <w:p w:rsidR="00D36238" w:rsidP="009C3AB7" w:rsidRDefault="00D36238" w14:paraId="4EEA8112" w14:textId="77777777">
            <w:pPr>
              <w:pStyle w:val="ListParagraph"/>
              <w:ind w:left="0"/>
            </w:pPr>
            <w:r>
              <w:t>Node RSSI</w:t>
            </w:r>
          </w:p>
        </w:tc>
        <w:tc>
          <w:tcPr>
            <w:tcW w:w="1524" w:type="dxa"/>
          </w:tcPr>
          <w:p w:rsidR="00D36238" w:rsidP="009C3AB7" w:rsidRDefault="00D36238" w14:paraId="156663C3" w14:textId="77777777">
            <w:pPr>
              <w:pStyle w:val="ListParagraph"/>
              <w:ind w:left="0"/>
            </w:pPr>
            <w:r>
              <w:t>Là giá trị RSSI của kết nối Backhaul. Nếu kết nối là dual thì lấy RSSI của kết nối 5GHz</w:t>
            </w:r>
          </w:p>
        </w:tc>
        <w:tc>
          <w:tcPr>
            <w:tcW w:w="1040" w:type="dxa"/>
          </w:tcPr>
          <w:p w:rsidR="00D36238" w:rsidP="009C3AB7" w:rsidRDefault="00D36238" w14:paraId="140DE99D" w14:textId="77777777">
            <w:pPr>
              <w:pStyle w:val="ListParagraph"/>
              <w:ind w:left="0"/>
            </w:pPr>
            <w:r>
              <w:t>Int</w:t>
            </w:r>
          </w:p>
        </w:tc>
        <w:tc>
          <w:tcPr>
            <w:tcW w:w="2183" w:type="dxa"/>
          </w:tcPr>
          <w:p w:rsidRPr="00020A9F" w:rsidR="00D36238" w:rsidP="009C3AB7" w:rsidRDefault="00D36238" w14:paraId="74C7E13B" w14:textId="77777777">
            <w:pPr>
              <w:pStyle w:val="ListParagraph"/>
              <w:ind w:left="0"/>
            </w:pPr>
          </w:p>
        </w:tc>
        <w:tc>
          <w:tcPr>
            <w:tcW w:w="2007" w:type="dxa"/>
          </w:tcPr>
          <w:p w:rsidR="00D36238" w:rsidP="009C3AB7" w:rsidRDefault="00D36238" w14:paraId="3318934A" w14:textId="77777777">
            <w:pPr>
              <w:pStyle w:val="ListParagraph"/>
              <w:ind w:left="0"/>
            </w:pPr>
            <w:r>
              <w:t>nodeRssi</w:t>
            </w:r>
          </w:p>
        </w:tc>
      </w:tr>
      <w:tr w:rsidR="00D36238" w:rsidTr="009C3AB7" w14:paraId="63094106" w14:textId="77777777">
        <w:trPr>
          <w:trHeight w:val="213"/>
        </w:trPr>
        <w:tc>
          <w:tcPr>
            <w:tcW w:w="9050" w:type="dxa"/>
            <w:gridSpan w:val="6"/>
          </w:tcPr>
          <w:p w:rsidRPr="006F0D18" w:rsidR="00D36238" w:rsidP="009C3AB7" w:rsidRDefault="00D36238" w14:paraId="6D8A05B1" w14:textId="77777777">
            <w:pPr>
              <w:pStyle w:val="ListParagraph"/>
              <w:ind w:left="0"/>
              <w:jc w:val="center"/>
              <w:rPr>
                <w:b/>
              </w:rPr>
            </w:pPr>
            <w:r w:rsidRPr="006F0D18">
              <w:rPr>
                <w:b/>
              </w:rPr>
              <w:t>clientInfo</w:t>
            </w:r>
          </w:p>
        </w:tc>
      </w:tr>
      <w:tr w:rsidR="00D36238" w:rsidTr="009C3AB7" w14:paraId="572CF3F3" w14:textId="77777777">
        <w:trPr>
          <w:trHeight w:val="213"/>
        </w:trPr>
        <w:tc>
          <w:tcPr>
            <w:tcW w:w="713" w:type="dxa"/>
          </w:tcPr>
          <w:p w:rsidR="00D36238" w:rsidP="009C3AB7" w:rsidRDefault="00D36238" w14:paraId="75106868" w14:textId="77777777">
            <w:pPr>
              <w:pStyle w:val="ListParagraph"/>
              <w:ind w:left="0"/>
            </w:pPr>
            <w:r>
              <w:t>17</w:t>
            </w:r>
          </w:p>
        </w:tc>
        <w:tc>
          <w:tcPr>
            <w:tcW w:w="1583" w:type="dxa"/>
          </w:tcPr>
          <w:p w:rsidR="00D36238" w:rsidP="009C3AB7" w:rsidRDefault="00D36238" w14:paraId="118246D5" w14:textId="77777777">
            <w:pPr>
              <w:pStyle w:val="ListParagraph"/>
              <w:ind w:left="0"/>
            </w:pPr>
            <w:r>
              <w:t>Hostname</w:t>
            </w:r>
          </w:p>
        </w:tc>
        <w:tc>
          <w:tcPr>
            <w:tcW w:w="1524" w:type="dxa"/>
          </w:tcPr>
          <w:p w:rsidR="00D36238" w:rsidP="009C3AB7" w:rsidRDefault="00D36238" w14:paraId="4DE42654" w14:textId="77777777">
            <w:pPr>
              <w:pStyle w:val="ListParagraph"/>
              <w:ind w:left="0"/>
            </w:pPr>
            <w:r>
              <w:t>Tên của client</w:t>
            </w:r>
          </w:p>
        </w:tc>
        <w:tc>
          <w:tcPr>
            <w:tcW w:w="1040" w:type="dxa"/>
          </w:tcPr>
          <w:p w:rsidR="00D36238" w:rsidP="009C3AB7" w:rsidRDefault="00D36238" w14:paraId="449F5342" w14:textId="77777777">
            <w:pPr>
              <w:pStyle w:val="ListParagraph"/>
              <w:ind w:left="0"/>
            </w:pPr>
            <w:r>
              <w:t>String</w:t>
            </w:r>
          </w:p>
        </w:tc>
        <w:tc>
          <w:tcPr>
            <w:tcW w:w="2183" w:type="dxa"/>
          </w:tcPr>
          <w:p w:rsidRPr="00020A9F" w:rsidR="00D36238" w:rsidP="009C3AB7" w:rsidRDefault="00D36238" w14:paraId="2F49F6A6" w14:textId="77777777">
            <w:pPr>
              <w:pStyle w:val="ListParagraph"/>
              <w:ind w:left="0"/>
            </w:pPr>
          </w:p>
        </w:tc>
        <w:tc>
          <w:tcPr>
            <w:tcW w:w="2007" w:type="dxa"/>
          </w:tcPr>
          <w:p w:rsidR="00D36238" w:rsidP="009C3AB7" w:rsidRDefault="00D36238" w14:paraId="438818D1" w14:textId="77777777">
            <w:pPr>
              <w:pStyle w:val="ListParagraph"/>
              <w:ind w:left="0"/>
            </w:pPr>
            <w:r>
              <w:t>hostname</w:t>
            </w:r>
          </w:p>
        </w:tc>
      </w:tr>
      <w:tr w:rsidR="00D36238" w:rsidTr="009C3AB7" w14:paraId="633B3238" w14:textId="77777777">
        <w:trPr>
          <w:trHeight w:val="213"/>
        </w:trPr>
        <w:tc>
          <w:tcPr>
            <w:tcW w:w="713" w:type="dxa"/>
          </w:tcPr>
          <w:p w:rsidR="00D36238" w:rsidP="009C3AB7" w:rsidRDefault="00D36238" w14:paraId="72978BF0" w14:textId="77777777">
            <w:pPr>
              <w:pStyle w:val="ListParagraph"/>
              <w:ind w:left="0"/>
            </w:pPr>
            <w:r>
              <w:t>18</w:t>
            </w:r>
          </w:p>
        </w:tc>
        <w:tc>
          <w:tcPr>
            <w:tcW w:w="1583" w:type="dxa"/>
          </w:tcPr>
          <w:p w:rsidR="00D36238" w:rsidP="009C3AB7" w:rsidRDefault="00D36238" w14:paraId="3AE06E26" w14:textId="77777777">
            <w:pPr>
              <w:pStyle w:val="ListParagraph"/>
              <w:ind w:left="0"/>
            </w:pPr>
            <w:r>
              <w:t>Interface Type</w:t>
            </w:r>
          </w:p>
        </w:tc>
        <w:tc>
          <w:tcPr>
            <w:tcW w:w="1524" w:type="dxa"/>
          </w:tcPr>
          <w:p w:rsidR="00D36238" w:rsidP="009C3AB7" w:rsidRDefault="00D36238" w14:paraId="4EEE7A4D" w14:textId="77777777">
            <w:pPr>
              <w:pStyle w:val="ListParagraph"/>
              <w:ind w:left="0"/>
            </w:pPr>
            <w:r>
              <w:t>Loại kết nối của client</w:t>
            </w:r>
          </w:p>
        </w:tc>
        <w:tc>
          <w:tcPr>
            <w:tcW w:w="1040" w:type="dxa"/>
          </w:tcPr>
          <w:p w:rsidR="00D36238" w:rsidP="009C3AB7" w:rsidRDefault="00D36238" w14:paraId="2DD6B54A" w14:textId="77777777">
            <w:pPr>
              <w:pStyle w:val="ListParagraph"/>
              <w:ind w:left="0"/>
            </w:pPr>
            <w:r>
              <w:t>Int</w:t>
            </w:r>
          </w:p>
        </w:tc>
        <w:tc>
          <w:tcPr>
            <w:tcW w:w="2183" w:type="dxa"/>
          </w:tcPr>
          <w:p w:rsidR="00D36238" w:rsidP="009C3AB7" w:rsidRDefault="00D36238" w14:paraId="20F59F24" w14:textId="77777777">
            <w:pPr>
              <w:pStyle w:val="ListParagraph"/>
              <w:ind w:left="0"/>
            </w:pPr>
            <w:r>
              <w:t>0 = 2.4GHz</w:t>
            </w:r>
          </w:p>
          <w:p w:rsidR="00D36238" w:rsidP="009C3AB7" w:rsidRDefault="00D36238" w14:paraId="09E6F7F5" w14:textId="77777777">
            <w:pPr>
              <w:pStyle w:val="ListParagraph"/>
              <w:ind w:left="0"/>
            </w:pPr>
            <w:r>
              <w:t>1= 5 GHz</w:t>
            </w:r>
          </w:p>
          <w:p w:rsidRPr="00020A9F" w:rsidR="00D36238" w:rsidP="009C3AB7" w:rsidRDefault="00D36238" w14:paraId="7CC3173D" w14:textId="77777777">
            <w:pPr>
              <w:pStyle w:val="ListParagraph"/>
              <w:ind w:left="0"/>
            </w:pPr>
            <w:r>
              <w:t>2= Ethernet</w:t>
            </w:r>
          </w:p>
        </w:tc>
        <w:tc>
          <w:tcPr>
            <w:tcW w:w="2007" w:type="dxa"/>
          </w:tcPr>
          <w:p w:rsidR="00D36238" w:rsidP="009C3AB7" w:rsidRDefault="00D36238" w14:paraId="635F89ED" w14:textId="77777777">
            <w:pPr>
              <w:pStyle w:val="ListParagraph"/>
              <w:ind w:left="0"/>
            </w:pPr>
            <w:r>
              <w:t>interfaceType</w:t>
            </w:r>
          </w:p>
        </w:tc>
      </w:tr>
      <w:tr w:rsidR="00D36238" w:rsidTr="009C3AB7" w14:paraId="23995EC5" w14:textId="77777777">
        <w:trPr>
          <w:trHeight w:val="213"/>
        </w:trPr>
        <w:tc>
          <w:tcPr>
            <w:tcW w:w="713" w:type="dxa"/>
          </w:tcPr>
          <w:p w:rsidR="00D36238" w:rsidP="009C3AB7" w:rsidRDefault="00D36238" w14:paraId="71028879" w14:textId="77777777">
            <w:pPr>
              <w:pStyle w:val="ListParagraph"/>
              <w:ind w:left="0"/>
            </w:pPr>
            <w:r>
              <w:t>19</w:t>
            </w:r>
          </w:p>
        </w:tc>
        <w:tc>
          <w:tcPr>
            <w:tcW w:w="1583" w:type="dxa"/>
          </w:tcPr>
          <w:p w:rsidR="00D36238" w:rsidP="009C3AB7" w:rsidRDefault="00D36238" w14:paraId="093A8D03" w14:textId="77777777">
            <w:pPr>
              <w:pStyle w:val="ListParagraph"/>
              <w:ind w:left="0"/>
            </w:pPr>
            <w:r>
              <w:t>Status</w:t>
            </w:r>
          </w:p>
        </w:tc>
        <w:tc>
          <w:tcPr>
            <w:tcW w:w="1524" w:type="dxa"/>
          </w:tcPr>
          <w:p w:rsidR="00D36238" w:rsidP="009C3AB7" w:rsidRDefault="00D36238" w14:paraId="264053BB" w14:textId="77777777">
            <w:pPr>
              <w:pStyle w:val="ListParagraph"/>
              <w:ind w:left="0"/>
            </w:pPr>
            <w:r>
              <w:t>Trạng thái của client</w:t>
            </w:r>
          </w:p>
        </w:tc>
        <w:tc>
          <w:tcPr>
            <w:tcW w:w="1040" w:type="dxa"/>
          </w:tcPr>
          <w:p w:rsidR="00D36238" w:rsidP="009C3AB7" w:rsidRDefault="00D36238" w14:paraId="0CD8E3C9" w14:textId="77777777">
            <w:pPr>
              <w:pStyle w:val="ListParagraph"/>
              <w:ind w:left="0"/>
            </w:pPr>
            <w:r>
              <w:t>boolean</w:t>
            </w:r>
          </w:p>
        </w:tc>
        <w:tc>
          <w:tcPr>
            <w:tcW w:w="2183" w:type="dxa"/>
          </w:tcPr>
          <w:p w:rsidR="00D36238" w:rsidP="009C3AB7" w:rsidRDefault="00D36238" w14:paraId="77A747FE" w14:textId="77777777">
            <w:pPr>
              <w:pStyle w:val="ListParagraph"/>
              <w:ind w:left="0"/>
            </w:pPr>
            <w:r>
              <w:t>true: Online</w:t>
            </w:r>
          </w:p>
          <w:p w:rsidR="00D36238" w:rsidP="009C3AB7" w:rsidRDefault="00D36238" w14:paraId="6781E165" w14:textId="77777777">
            <w:pPr>
              <w:pStyle w:val="ListParagraph"/>
              <w:ind w:left="0"/>
            </w:pPr>
            <w:r>
              <w:t>false: Offline</w:t>
            </w:r>
          </w:p>
        </w:tc>
        <w:tc>
          <w:tcPr>
            <w:tcW w:w="2007" w:type="dxa"/>
          </w:tcPr>
          <w:p w:rsidR="00D36238" w:rsidP="009C3AB7" w:rsidRDefault="00D36238" w14:paraId="7CB0BEEC" w14:textId="77777777">
            <w:pPr>
              <w:pStyle w:val="ListParagraph"/>
              <w:ind w:left="0"/>
            </w:pPr>
            <w:r>
              <w:t>status</w:t>
            </w:r>
          </w:p>
        </w:tc>
      </w:tr>
      <w:tr w:rsidR="00D36238" w:rsidTr="009C3AB7" w14:paraId="3E4C54B5" w14:textId="77777777">
        <w:trPr>
          <w:trHeight w:val="213"/>
        </w:trPr>
        <w:tc>
          <w:tcPr>
            <w:tcW w:w="713" w:type="dxa"/>
          </w:tcPr>
          <w:p w:rsidR="00D36238" w:rsidP="009C3AB7" w:rsidRDefault="00D36238" w14:paraId="4DD568EF" w14:textId="77777777">
            <w:pPr>
              <w:pStyle w:val="ListParagraph"/>
              <w:ind w:left="0"/>
            </w:pPr>
            <w:r>
              <w:t>20</w:t>
            </w:r>
          </w:p>
        </w:tc>
        <w:tc>
          <w:tcPr>
            <w:tcW w:w="1583" w:type="dxa"/>
          </w:tcPr>
          <w:p w:rsidR="00D36238" w:rsidP="009C3AB7" w:rsidRDefault="00D36238" w14:paraId="0F27699A" w14:textId="77777777">
            <w:pPr>
              <w:pStyle w:val="ListParagraph"/>
              <w:ind w:left="0"/>
            </w:pPr>
            <w:r>
              <w:t>Client IP Address</w:t>
            </w:r>
          </w:p>
        </w:tc>
        <w:tc>
          <w:tcPr>
            <w:tcW w:w="1524" w:type="dxa"/>
          </w:tcPr>
          <w:p w:rsidR="00D36238" w:rsidP="009C3AB7" w:rsidRDefault="00D36238" w14:paraId="760AE513" w14:textId="77777777">
            <w:pPr>
              <w:pStyle w:val="ListParagraph"/>
              <w:ind w:left="0"/>
            </w:pPr>
            <w:r>
              <w:t>Địa chỉ IP của client</w:t>
            </w:r>
          </w:p>
        </w:tc>
        <w:tc>
          <w:tcPr>
            <w:tcW w:w="1040" w:type="dxa"/>
          </w:tcPr>
          <w:p w:rsidR="00D36238" w:rsidP="009C3AB7" w:rsidRDefault="00D36238" w14:paraId="1B030995" w14:textId="77777777">
            <w:pPr>
              <w:pStyle w:val="ListParagraph"/>
              <w:ind w:left="0"/>
            </w:pPr>
            <w:r>
              <w:t>String</w:t>
            </w:r>
          </w:p>
        </w:tc>
        <w:tc>
          <w:tcPr>
            <w:tcW w:w="2183" w:type="dxa"/>
          </w:tcPr>
          <w:p w:rsidRPr="00020A9F" w:rsidR="00D36238" w:rsidP="009C3AB7" w:rsidRDefault="00D36238" w14:paraId="5E936062" w14:textId="77777777">
            <w:pPr>
              <w:pStyle w:val="ListParagraph"/>
              <w:ind w:left="0"/>
            </w:pPr>
            <w:r>
              <w:t>Chuỗi ký tự dạng địa chỉ IP</w:t>
            </w:r>
          </w:p>
        </w:tc>
        <w:tc>
          <w:tcPr>
            <w:tcW w:w="2007" w:type="dxa"/>
          </w:tcPr>
          <w:p w:rsidR="00D36238" w:rsidP="009C3AB7" w:rsidRDefault="00D36238" w14:paraId="56E585D6" w14:textId="77777777">
            <w:pPr>
              <w:pStyle w:val="ListParagraph"/>
              <w:ind w:left="0"/>
            </w:pPr>
            <w:r>
              <w:t>clientIp</w:t>
            </w:r>
          </w:p>
        </w:tc>
      </w:tr>
      <w:tr w:rsidR="00D36238" w:rsidTr="009C3AB7" w14:paraId="0E1AA1DF" w14:textId="77777777">
        <w:trPr>
          <w:trHeight w:val="213"/>
        </w:trPr>
        <w:tc>
          <w:tcPr>
            <w:tcW w:w="713" w:type="dxa"/>
          </w:tcPr>
          <w:p w:rsidR="00D36238" w:rsidP="009C3AB7" w:rsidRDefault="00D36238" w14:paraId="115A8829" w14:textId="77777777">
            <w:pPr>
              <w:pStyle w:val="ListParagraph"/>
              <w:ind w:left="0"/>
            </w:pPr>
            <w:r>
              <w:t>21</w:t>
            </w:r>
          </w:p>
        </w:tc>
        <w:tc>
          <w:tcPr>
            <w:tcW w:w="1583" w:type="dxa"/>
          </w:tcPr>
          <w:p w:rsidR="00D36238" w:rsidP="009C3AB7" w:rsidRDefault="00D36238" w14:paraId="59264FA8" w14:textId="77777777">
            <w:pPr>
              <w:pStyle w:val="ListParagraph"/>
              <w:ind w:left="0"/>
            </w:pPr>
            <w:r>
              <w:t>Client MAC Address</w:t>
            </w:r>
          </w:p>
        </w:tc>
        <w:tc>
          <w:tcPr>
            <w:tcW w:w="1524" w:type="dxa"/>
          </w:tcPr>
          <w:p w:rsidR="00D36238" w:rsidP="009C3AB7" w:rsidRDefault="00D36238" w14:paraId="2DCAB3CD" w14:textId="77777777">
            <w:pPr>
              <w:pStyle w:val="ListParagraph"/>
              <w:ind w:left="0"/>
            </w:pPr>
            <w:r>
              <w:t xml:space="preserve">Địa chỉ MAC của client </w:t>
            </w:r>
          </w:p>
        </w:tc>
        <w:tc>
          <w:tcPr>
            <w:tcW w:w="1040" w:type="dxa"/>
          </w:tcPr>
          <w:p w:rsidR="00D36238" w:rsidP="009C3AB7" w:rsidRDefault="00D36238" w14:paraId="54609C28" w14:textId="77777777">
            <w:pPr>
              <w:pStyle w:val="ListParagraph"/>
              <w:ind w:left="0"/>
            </w:pPr>
            <w:r>
              <w:t>String</w:t>
            </w:r>
          </w:p>
        </w:tc>
        <w:tc>
          <w:tcPr>
            <w:tcW w:w="2183" w:type="dxa"/>
          </w:tcPr>
          <w:p w:rsidRPr="00020A9F" w:rsidR="00D36238" w:rsidP="009C3AB7" w:rsidRDefault="00D36238" w14:paraId="19539ED3" w14:textId="77777777">
            <w:pPr>
              <w:pStyle w:val="ListParagraph"/>
              <w:ind w:left="0"/>
            </w:pPr>
            <w:r>
              <w:t>Chuỗi ký tự dạng địa chỉ MAC</w:t>
            </w:r>
          </w:p>
        </w:tc>
        <w:tc>
          <w:tcPr>
            <w:tcW w:w="2007" w:type="dxa"/>
          </w:tcPr>
          <w:p w:rsidR="00D36238" w:rsidP="009C3AB7" w:rsidRDefault="00D36238" w14:paraId="3800B488" w14:textId="77777777">
            <w:pPr>
              <w:pStyle w:val="ListParagraph"/>
              <w:ind w:left="0"/>
            </w:pPr>
            <w:r>
              <w:t>clientMac</w:t>
            </w:r>
          </w:p>
        </w:tc>
      </w:tr>
      <w:tr w:rsidR="00D36238" w:rsidTr="009C3AB7" w14:paraId="32E852E2" w14:textId="77777777">
        <w:trPr>
          <w:trHeight w:val="213"/>
        </w:trPr>
        <w:tc>
          <w:tcPr>
            <w:tcW w:w="713" w:type="dxa"/>
          </w:tcPr>
          <w:p w:rsidR="00D36238" w:rsidP="009C3AB7" w:rsidRDefault="00D36238" w14:paraId="2EC0A109" w14:textId="77777777">
            <w:pPr>
              <w:pStyle w:val="ListParagraph"/>
              <w:ind w:left="0"/>
            </w:pPr>
            <w:r>
              <w:t>22</w:t>
            </w:r>
          </w:p>
        </w:tc>
        <w:tc>
          <w:tcPr>
            <w:tcW w:w="1583" w:type="dxa"/>
          </w:tcPr>
          <w:p w:rsidR="00D36238" w:rsidP="009C3AB7" w:rsidRDefault="00D36238" w14:paraId="2EEE9283" w14:textId="77777777">
            <w:pPr>
              <w:pStyle w:val="ListParagraph"/>
              <w:ind w:left="0"/>
            </w:pPr>
            <w:r>
              <w:t xml:space="preserve">Client Physical TX </w:t>
            </w:r>
          </w:p>
        </w:tc>
        <w:tc>
          <w:tcPr>
            <w:tcW w:w="1524" w:type="dxa"/>
          </w:tcPr>
          <w:p w:rsidR="00D36238" w:rsidP="009C3AB7" w:rsidRDefault="00D36238" w14:paraId="117786EE" w14:textId="212783BE">
            <w:pPr>
              <w:pStyle w:val="ListParagraph"/>
              <w:ind w:left="0"/>
            </w:pPr>
            <w:r>
              <w:t>Physical Tx Rate của client</w:t>
            </w:r>
            <w:r w:rsidR="005B07A2">
              <w:t>(Dự phòng, chưa có trên bản hiện tại)</w:t>
            </w:r>
          </w:p>
        </w:tc>
        <w:tc>
          <w:tcPr>
            <w:tcW w:w="1040" w:type="dxa"/>
          </w:tcPr>
          <w:p w:rsidR="00D36238" w:rsidP="009C3AB7" w:rsidRDefault="00D36238" w14:paraId="31801C0C" w14:textId="77777777">
            <w:pPr>
              <w:pStyle w:val="ListParagraph"/>
              <w:ind w:left="0"/>
            </w:pPr>
            <w:r>
              <w:t>String</w:t>
            </w:r>
          </w:p>
        </w:tc>
        <w:tc>
          <w:tcPr>
            <w:tcW w:w="2183" w:type="dxa"/>
          </w:tcPr>
          <w:p w:rsidR="00D36238" w:rsidP="009C3AB7" w:rsidRDefault="00D36238" w14:paraId="1AC0CC0F" w14:textId="77777777">
            <w:pPr>
              <w:pStyle w:val="ListParagraph"/>
              <w:ind w:left="0"/>
            </w:pPr>
          </w:p>
        </w:tc>
        <w:tc>
          <w:tcPr>
            <w:tcW w:w="2007" w:type="dxa"/>
          </w:tcPr>
          <w:p w:rsidR="00D36238" w:rsidP="009C3AB7" w:rsidRDefault="00D36238" w14:paraId="71610ACD" w14:textId="77777777">
            <w:pPr>
              <w:pStyle w:val="ListParagraph"/>
              <w:ind w:left="0"/>
            </w:pPr>
            <w:r>
              <w:t>clientTxrate</w:t>
            </w:r>
          </w:p>
        </w:tc>
      </w:tr>
      <w:tr w:rsidR="00D36238" w:rsidTr="009C3AB7" w14:paraId="433180C0" w14:textId="77777777">
        <w:trPr>
          <w:trHeight w:val="213"/>
        </w:trPr>
        <w:tc>
          <w:tcPr>
            <w:tcW w:w="713" w:type="dxa"/>
          </w:tcPr>
          <w:p w:rsidR="00D36238" w:rsidP="009C3AB7" w:rsidRDefault="00D36238" w14:paraId="15C07E0C" w14:textId="77777777">
            <w:pPr>
              <w:pStyle w:val="ListParagraph"/>
              <w:ind w:left="0"/>
            </w:pPr>
            <w:r>
              <w:t>23</w:t>
            </w:r>
          </w:p>
        </w:tc>
        <w:tc>
          <w:tcPr>
            <w:tcW w:w="1583" w:type="dxa"/>
          </w:tcPr>
          <w:p w:rsidR="00D36238" w:rsidP="009C3AB7" w:rsidRDefault="00D36238" w14:paraId="14B052F3" w14:textId="77777777">
            <w:pPr>
              <w:pStyle w:val="ListParagraph"/>
              <w:ind w:left="0"/>
            </w:pPr>
            <w:r>
              <w:t>Client Physical RX</w:t>
            </w:r>
          </w:p>
        </w:tc>
        <w:tc>
          <w:tcPr>
            <w:tcW w:w="1524" w:type="dxa"/>
          </w:tcPr>
          <w:p w:rsidR="00D36238" w:rsidP="009C3AB7" w:rsidRDefault="00D36238" w14:paraId="4B6AFDC8" w14:textId="77416E5D">
            <w:pPr>
              <w:pStyle w:val="ListParagraph"/>
              <w:ind w:left="0"/>
            </w:pPr>
            <w:r>
              <w:t>Physical Rx Rate của client</w:t>
            </w:r>
            <w:r w:rsidR="005B07A2">
              <w:t>(Dự phòng, chưa có trên bản hiện tại)</w:t>
            </w:r>
          </w:p>
        </w:tc>
        <w:tc>
          <w:tcPr>
            <w:tcW w:w="1040" w:type="dxa"/>
          </w:tcPr>
          <w:p w:rsidR="00D36238" w:rsidP="009C3AB7" w:rsidRDefault="00D36238" w14:paraId="6296C2C3" w14:textId="77777777">
            <w:pPr>
              <w:pStyle w:val="ListParagraph"/>
              <w:ind w:left="0"/>
            </w:pPr>
            <w:r>
              <w:t>String</w:t>
            </w:r>
          </w:p>
        </w:tc>
        <w:tc>
          <w:tcPr>
            <w:tcW w:w="2183" w:type="dxa"/>
          </w:tcPr>
          <w:p w:rsidR="00D36238" w:rsidP="009C3AB7" w:rsidRDefault="00D36238" w14:paraId="4CBA9C43" w14:textId="77777777">
            <w:pPr>
              <w:pStyle w:val="ListParagraph"/>
              <w:ind w:left="0"/>
            </w:pPr>
          </w:p>
        </w:tc>
        <w:tc>
          <w:tcPr>
            <w:tcW w:w="2007" w:type="dxa"/>
          </w:tcPr>
          <w:p w:rsidR="00D36238" w:rsidP="009C3AB7" w:rsidRDefault="00D36238" w14:paraId="2E09A5FC" w14:textId="77777777">
            <w:pPr>
              <w:pStyle w:val="ListParagraph"/>
              <w:ind w:left="0"/>
            </w:pPr>
            <w:r>
              <w:t>clientRxrate</w:t>
            </w:r>
          </w:p>
        </w:tc>
      </w:tr>
      <w:tr w:rsidR="00D36238" w:rsidTr="009C3AB7" w14:paraId="5DEAD8AB" w14:textId="77777777">
        <w:trPr>
          <w:trHeight w:val="213"/>
        </w:trPr>
        <w:tc>
          <w:tcPr>
            <w:tcW w:w="713" w:type="dxa"/>
          </w:tcPr>
          <w:p w:rsidR="00D36238" w:rsidP="009C3AB7" w:rsidRDefault="00D36238" w14:paraId="5D25152C" w14:textId="77777777">
            <w:pPr>
              <w:pStyle w:val="ListParagraph"/>
              <w:ind w:left="0"/>
            </w:pPr>
            <w:r>
              <w:lastRenderedPageBreak/>
              <w:t>24</w:t>
            </w:r>
          </w:p>
        </w:tc>
        <w:tc>
          <w:tcPr>
            <w:tcW w:w="1583" w:type="dxa"/>
          </w:tcPr>
          <w:p w:rsidR="00D36238" w:rsidP="009C3AB7" w:rsidRDefault="00D36238" w14:paraId="72AA2780" w14:textId="77777777">
            <w:pPr>
              <w:pStyle w:val="ListParagraph"/>
              <w:ind w:left="0"/>
            </w:pPr>
            <w:r>
              <w:t>Client RSSI</w:t>
            </w:r>
          </w:p>
        </w:tc>
        <w:tc>
          <w:tcPr>
            <w:tcW w:w="1524" w:type="dxa"/>
          </w:tcPr>
          <w:p w:rsidR="00D36238" w:rsidP="009C3AB7" w:rsidRDefault="00D36238" w14:paraId="04BA56A2" w14:textId="77777777">
            <w:pPr>
              <w:pStyle w:val="ListParagraph"/>
              <w:ind w:left="0"/>
            </w:pPr>
            <w:r>
              <w:t>Chất lượng kết nối hiện tại. Gửi lên giá trị khi Client Online. Không gửi giá trị khi Client offline</w:t>
            </w:r>
          </w:p>
        </w:tc>
        <w:tc>
          <w:tcPr>
            <w:tcW w:w="1040" w:type="dxa"/>
          </w:tcPr>
          <w:p w:rsidR="00D36238" w:rsidP="009C3AB7" w:rsidRDefault="00D36238" w14:paraId="7B9A4583" w14:textId="77777777">
            <w:pPr>
              <w:pStyle w:val="ListParagraph"/>
              <w:ind w:left="0"/>
            </w:pPr>
            <w:r>
              <w:t>Int</w:t>
            </w:r>
          </w:p>
        </w:tc>
        <w:tc>
          <w:tcPr>
            <w:tcW w:w="2183" w:type="dxa"/>
          </w:tcPr>
          <w:p w:rsidRPr="00020A9F" w:rsidR="00D36238" w:rsidP="009C3AB7" w:rsidRDefault="00D36238" w14:paraId="6869A96D" w14:textId="77777777">
            <w:pPr>
              <w:pStyle w:val="ListParagraph"/>
              <w:ind w:left="0"/>
            </w:pPr>
          </w:p>
        </w:tc>
        <w:tc>
          <w:tcPr>
            <w:tcW w:w="2007" w:type="dxa"/>
          </w:tcPr>
          <w:p w:rsidR="00D36238" w:rsidP="009C3AB7" w:rsidRDefault="00D36238" w14:paraId="389597BC" w14:textId="77777777">
            <w:pPr>
              <w:pStyle w:val="ListParagraph"/>
              <w:ind w:left="0"/>
            </w:pPr>
            <w:r>
              <w:t>clientRssi</w:t>
            </w:r>
          </w:p>
        </w:tc>
      </w:tr>
    </w:tbl>
    <w:p w:rsidR="00BD6FD6" w:rsidP="00BD6FD6" w:rsidRDefault="00BD6FD6" w14:paraId="557772CE" w14:textId="21EC8985"/>
    <w:p w:rsidR="00605943" w:rsidP="00605943" w:rsidRDefault="00605943" w14:paraId="1627B5CC" w14:textId="59A77F70">
      <w:pPr>
        <w:pStyle w:val="Heading3"/>
      </w:pPr>
      <w:bookmarkStart w:name="_Toc113971576" w:id="1247"/>
      <w:r>
        <w:t>Usecase – Cung cấp thông tin Topology qua TR069</w:t>
      </w:r>
      <w:bookmarkEnd w:id="1247"/>
    </w:p>
    <w:tbl>
      <w:tblPr>
        <w:tblStyle w:val="TableGrid"/>
        <w:tblW w:w="0" w:type="auto"/>
        <w:tblLook w:val="04A0" w:firstRow="1" w:lastRow="0" w:firstColumn="1" w:lastColumn="0" w:noHBand="0" w:noVBand="1"/>
      </w:tblPr>
      <w:tblGrid>
        <w:gridCol w:w="1885"/>
        <w:gridCol w:w="7340"/>
      </w:tblGrid>
      <w:tr w:rsidR="00605943" w:rsidTr="008E6161" w14:paraId="0ED6762D" w14:textId="77777777">
        <w:tc>
          <w:tcPr>
            <w:tcW w:w="1885" w:type="dxa"/>
          </w:tcPr>
          <w:p w:rsidR="00605943" w:rsidP="008E6161" w:rsidRDefault="00605943" w14:paraId="78A2D952" w14:textId="77777777">
            <w:r>
              <w:t>ID</w:t>
            </w:r>
          </w:p>
        </w:tc>
        <w:tc>
          <w:tcPr>
            <w:tcW w:w="7340" w:type="dxa"/>
          </w:tcPr>
          <w:p w:rsidR="00605943" w:rsidP="00605943" w:rsidRDefault="00605943" w14:paraId="1A782956" w14:textId="611B2C9C">
            <w:r>
              <w:t>UC-58</w:t>
            </w:r>
          </w:p>
        </w:tc>
      </w:tr>
      <w:tr w:rsidR="00605943" w:rsidTr="008E6161" w14:paraId="559E3730" w14:textId="77777777">
        <w:tc>
          <w:tcPr>
            <w:tcW w:w="1885" w:type="dxa"/>
          </w:tcPr>
          <w:p w:rsidR="00605943" w:rsidP="008E6161" w:rsidRDefault="00605943" w14:paraId="54805D16" w14:textId="77777777">
            <w:r>
              <w:t>Name</w:t>
            </w:r>
          </w:p>
        </w:tc>
        <w:tc>
          <w:tcPr>
            <w:tcW w:w="7340" w:type="dxa"/>
          </w:tcPr>
          <w:p w:rsidR="00605943" w:rsidP="00605943" w:rsidRDefault="00605943" w14:paraId="5B7FEC6F" w14:textId="5C95B810">
            <w:pPr>
              <w:pStyle w:val="FirstLevelBullet"/>
              <w:numPr>
                <w:ilvl w:val="0"/>
                <w:numId w:val="0"/>
              </w:numPr>
            </w:pPr>
            <w:r>
              <w:t>Cung cấp thông tin Topology qua TR069</w:t>
            </w:r>
          </w:p>
        </w:tc>
      </w:tr>
      <w:tr w:rsidR="00605943" w:rsidTr="008E6161" w14:paraId="69F34C3A" w14:textId="77777777">
        <w:tc>
          <w:tcPr>
            <w:tcW w:w="1885" w:type="dxa"/>
          </w:tcPr>
          <w:p w:rsidR="00605943" w:rsidP="008E6161" w:rsidRDefault="00605943" w14:paraId="31B8169D" w14:textId="77777777">
            <w:r>
              <w:t>Description</w:t>
            </w:r>
          </w:p>
        </w:tc>
        <w:tc>
          <w:tcPr>
            <w:tcW w:w="7340" w:type="dxa"/>
          </w:tcPr>
          <w:p w:rsidR="00605943" w:rsidP="00605943" w:rsidRDefault="00605943" w14:paraId="72FD3833" w14:textId="77777777">
            <w:pPr>
              <w:pStyle w:val="FirstLevelBullet"/>
              <w:numPr>
                <w:ilvl w:val="0"/>
                <w:numId w:val="0"/>
              </w:numPr>
            </w:pPr>
            <w:r>
              <w:t xml:space="preserve">Tính năng cho phép ACS Server </w:t>
            </w:r>
            <w:r w:rsidR="00A94C8D">
              <w:t>get thông tin topology của mạng Mesh qua TR069.</w:t>
            </w:r>
          </w:p>
          <w:p w:rsidR="00A94C8D" w:rsidP="00605943" w:rsidRDefault="00A94C8D" w14:paraId="7B7245F9" w14:textId="5CC95C48">
            <w:pPr>
              <w:pStyle w:val="FirstLevelBullet"/>
              <w:numPr>
                <w:ilvl w:val="0"/>
                <w:numId w:val="0"/>
              </w:numPr>
            </w:pPr>
            <w:r>
              <w:t>Tham số TR069 của tính năng được mô tả chi tiết như dưới đây.</w:t>
            </w:r>
          </w:p>
        </w:tc>
      </w:tr>
      <w:tr w:rsidR="00605943" w:rsidTr="008E6161" w14:paraId="3589FBCD" w14:textId="77777777">
        <w:tc>
          <w:tcPr>
            <w:tcW w:w="1885" w:type="dxa"/>
          </w:tcPr>
          <w:p w:rsidR="00605943" w:rsidP="008E6161" w:rsidRDefault="00605943" w14:paraId="35C04721" w14:textId="77777777">
            <w:r>
              <w:t>Actor</w:t>
            </w:r>
          </w:p>
        </w:tc>
        <w:tc>
          <w:tcPr>
            <w:tcW w:w="7340" w:type="dxa"/>
          </w:tcPr>
          <w:p w:rsidR="00605943" w:rsidP="008E6161" w:rsidRDefault="00605943" w14:paraId="2C7592B5" w14:textId="77777777">
            <w:r>
              <w:t>Admin</w:t>
            </w:r>
          </w:p>
        </w:tc>
      </w:tr>
      <w:tr w:rsidR="00A94C8D" w:rsidTr="008E6161" w14:paraId="73F5787A" w14:textId="77777777">
        <w:tc>
          <w:tcPr>
            <w:tcW w:w="1885" w:type="dxa"/>
          </w:tcPr>
          <w:p w:rsidR="00A94C8D" w:rsidP="00A94C8D" w:rsidRDefault="00A94C8D" w14:paraId="098DBD58" w14:textId="77777777">
            <w:r>
              <w:t>Pre-condition</w:t>
            </w:r>
          </w:p>
        </w:tc>
        <w:tc>
          <w:tcPr>
            <w:tcW w:w="7340" w:type="dxa"/>
          </w:tcPr>
          <w:p w:rsidR="00A94C8D" w:rsidP="00A94C8D" w:rsidRDefault="00A94C8D" w14:paraId="1DA59297" w14:textId="7189C547">
            <w:r>
              <w:t>Thiết bị hoạt động bình thường, và đã kết nối với ACS Server</w:t>
            </w:r>
          </w:p>
        </w:tc>
      </w:tr>
      <w:tr w:rsidR="00A94C8D" w:rsidTr="008E6161" w14:paraId="06C5B1E6" w14:textId="77777777">
        <w:tc>
          <w:tcPr>
            <w:tcW w:w="1885" w:type="dxa"/>
          </w:tcPr>
          <w:p w:rsidR="00A94C8D" w:rsidP="00A94C8D" w:rsidRDefault="00A94C8D" w14:paraId="2B1BE76B" w14:textId="77777777">
            <w:r>
              <w:t>Post-condition</w:t>
            </w:r>
          </w:p>
        </w:tc>
        <w:tc>
          <w:tcPr>
            <w:tcW w:w="7340" w:type="dxa"/>
          </w:tcPr>
          <w:p w:rsidR="00A94C8D" w:rsidP="00A94C8D" w:rsidRDefault="00A94C8D" w14:paraId="6889BA87" w14:textId="4CA6203A">
            <w:r>
              <w:t>Thiết bị phản hồi đầy đủ các thông tin cho ACS Server</w:t>
            </w:r>
          </w:p>
        </w:tc>
      </w:tr>
    </w:tbl>
    <w:p w:rsidRPr="00605943" w:rsidR="00605943" w:rsidP="00605943" w:rsidRDefault="00605943" w14:paraId="09D0DA0F" w14:textId="77777777"/>
    <w:p w:rsidR="00FA26B2" w:rsidP="00FA26B2" w:rsidRDefault="00FA26B2" w14:paraId="5A74DCDD" w14:textId="22BF286B">
      <w:pPr>
        <w:pStyle w:val="Caption"/>
        <w:keepNext/>
      </w:pPr>
      <w:bookmarkStart w:name="_Toc113971635" w:id="1248"/>
      <w:r>
        <w:t xml:space="preserve">Bảng </w:t>
      </w:r>
      <w:r>
        <w:fldChar w:fldCharType="begin"/>
      </w:r>
      <w:r>
        <w:instrText> STYLEREF 1 \s </w:instrText>
      </w:r>
      <w:r>
        <w:fldChar w:fldCharType="separate"/>
      </w:r>
      <w:r>
        <w:rPr>
          <w:noProof/>
        </w:rPr>
        <w:t>7</w:t>
      </w:r>
      <w:r>
        <w:fldChar w:fldCharType="end"/>
      </w:r>
      <w:r>
        <w:t>.</w:t>
      </w:r>
      <w:r>
        <w:fldChar w:fldCharType="begin"/>
      </w:r>
      <w:r>
        <w:instrText> SEQ Bảng \* ARABIC \s 1 </w:instrText>
      </w:r>
      <w:r>
        <w:fldChar w:fldCharType="separate"/>
      </w:r>
      <w:r>
        <w:rPr>
          <w:noProof/>
        </w:rPr>
        <w:t>45</w:t>
      </w:r>
      <w:r>
        <w:fldChar w:fldCharType="end"/>
      </w:r>
      <w:r>
        <w:t xml:space="preserve"> Bảng mô tả tham số Topology qua TR069</w:t>
      </w:r>
      <w:bookmarkEnd w:id="1248"/>
    </w:p>
    <w:tbl>
      <w:tblPr>
        <w:tblStyle w:val="TableGrid"/>
        <w:tblW w:w="0" w:type="auto"/>
        <w:tblLayout w:type="fixed"/>
        <w:tblLook w:val="04A0" w:firstRow="1" w:lastRow="0" w:firstColumn="1" w:lastColumn="0" w:noHBand="0" w:noVBand="1"/>
      </w:tblPr>
      <w:tblGrid>
        <w:gridCol w:w="708"/>
        <w:gridCol w:w="2437"/>
        <w:gridCol w:w="1350"/>
        <w:gridCol w:w="990"/>
        <w:gridCol w:w="2970"/>
        <w:gridCol w:w="770"/>
      </w:tblGrid>
      <w:tr w:rsidRPr="001448CB" w:rsidR="00A94C8D" w:rsidTr="008E6161" w14:paraId="56AC1679" w14:textId="77777777">
        <w:tc>
          <w:tcPr>
            <w:tcW w:w="708" w:type="dxa"/>
            <w:shd w:val="clear" w:color="auto" w:fill="5B9BD5" w:themeFill="accent1"/>
          </w:tcPr>
          <w:p w:rsidRPr="001448CB" w:rsidR="00A94C8D" w:rsidP="008E6161" w:rsidRDefault="00A94C8D" w14:paraId="7B679918" w14:textId="77777777">
            <w:pPr>
              <w:jc w:val="center"/>
              <w:rPr>
                <w:b/>
                <w:color w:val="FFFFFF" w:themeColor="background1"/>
              </w:rPr>
            </w:pPr>
            <w:r w:rsidRPr="001448CB">
              <w:rPr>
                <w:b/>
                <w:color w:val="FFFFFF" w:themeColor="background1"/>
              </w:rPr>
              <w:t>STT</w:t>
            </w:r>
          </w:p>
        </w:tc>
        <w:tc>
          <w:tcPr>
            <w:tcW w:w="2437" w:type="dxa"/>
            <w:shd w:val="clear" w:color="auto" w:fill="5B9BD5" w:themeFill="accent1"/>
          </w:tcPr>
          <w:p w:rsidRPr="001448CB" w:rsidR="00A94C8D" w:rsidP="008E6161" w:rsidRDefault="00A94C8D" w14:paraId="50692F0B" w14:textId="77777777">
            <w:pPr>
              <w:jc w:val="center"/>
              <w:rPr>
                <w:b/>
                <w:color w:val="FFFFFF" w:themeColor="background1"/>
              </w:rPr>
            </w:pPr>
            <w:r w:rsidRPr="001448CB">
              <w:rPr>
                <w:b/>
                <w:color w:val="FFFFFF" w:themeColor="background1"/>
              </w:rPr>
              <w:t>Tham số</w:t>
            </w:r>
          </w:p>
        </w:tc>
        <w:tc>
          <w:tcPr>
            <w:tcW w:w="1350" w:type="dxa"/>
            <w:shd w:val="clear" w:color="auto" w:fill="5B9BD5" w:themeFill="accent1"/>
          </w:tcPr>
          <w:p w:rsidRPr="001448CB" w:rsidR="00A94C8D" w:rsidP="008E6161" w:rsidRDefault="00A94C8D" w14:paraId="6E3EA69D" w14:textId="77777777">
            <w:pPr>
              <w:jc w:val="center"/>
              <w:rPr>
                <w:b/>
                <w:color w:val="FFFFFF" w:themeColor="background1"/>
              </w:rPr>
            </w:pPr>
            <w:r w:rsidRPr="001448CB">
              <w:rPr>
                <w:b/>
                <w:color w:val="FFFFFF" w:themeColor="background1"/>
              </w:rPr>
              <w:t>Mô tả</w:t>
            </w:r>
          </w:p>
        </w:tc>
        <w:tc>
          <w:tcPr>
            <w:tcW w:w="990" w:type="dxa"/>
            <w:shd w:val="clear" w:color="auto" w:fill="5B9BD5" w:themeFill="accent1"/>
          </w:tcPr>
          <w:p w:rsidRPr="001448CB" w:rsidR="00A94C8D" w:rsidP="008E6161" w:rsidRDefault="00A94C8D" w14:paraId="748ACB45" w14:textId="77777777">
            <w:pPr>
              <w:jc w:val="center"/>
              <w:rPr>
                <w:b/>
                <w:color w:val="FFFFFF" w:themeColor="background1"/>
              </w:rPr>
            </w:pPr>
            <w:r w:rsidRPr="001448CB">
              <w:rPr>
                <w:b/>
                <w:color w:val="FFFFFF" w:themeColor="background1"/>
              </w:rPr>
              <w:t>Kiểu dữ liệu</w:t>
            </w:r>
          </w:p>
        </w:tc>
        <w:tc>
          <w:tcPr>
            <w:tcW w:w="2970" w:type="dxa"/>
            <w:shd w:val="clear" w:color="auto" w:fill="5B9BD5" w:themeFill="accent1"/>
          </w:tcPr>
          <w:p w:rsidRPr="001448CB" w:rsidR="00A94C8D" w:rsidP="008E6161" w:rsidRDefault="00A94C8D" w14:paraId="0BA50830" w14:textId="77777777">
            <w:pPr>
              <w:jc w:val="center"/>
              <w:rPr>
                <w:b/>
                <w:color w:val="FFFFFF" w:themeColor="background1"/>
              </w:rPr>
            </w:pPr>
            <w:r w:rsidRPr="001448CB">
              <w:rPr>
                <w:b/>
                <w:color w:val="FFFFFF" w:themeColor="background1"/>
              </w:rPr>
              <w:t>Giá trị hiển thị</w:t>
            </w:r>
          </w:p>
        </w:tc>
        <w:tc>
          <w:tcPr>
            <w:tcW w:w="770" w:type="dxa"/>
            <w:shd w:val="clear" w:color="auto" w:fill="5B9BD5" w:themeFill="accent1"/>
          </w:tcPr>
          <w:p w:rsidRPr="001448CB" w:rsidR="00A94C8D" w:rsidP="008E6161" w:rsidRDefault="00A94C8D" w14:paraId="5537BF20" w14:textId="77777777">
            <w:pPr>
              <w:jc w:val="center"/>
              <w:rPr>
                <w:b/>
                <w:color w:val="FFFFFF" w:themeColor="background1"/>
              </w:rPr>
            </w:pPr>
            <w:r w:rsidRPr="001448CB">
              <w:rPr>
                <w:b/>
                <w:color w:val="FFFFFF" w:themeColor="background1"/>
              </w:rPr>
              <w:t>Cho phép sửa</w:t>
            </w:r>
          </w:p>
        </w:tc>
      </w:tr>
      <w:tr w:rsidRPr="009E4B17" w:rsidR="00A94C8D" w:rsidTr="00091866" w14:paraId="2B9CE8CA" w14:textId="77777777">
        <w:tc>
          <w:tcPr>
            <w:tcW w:w="708" w:type="dxa"/>
            <w:shd w:val="clear" w:color="auto" w:fill="FFFF00"/>
          </w:tcPr>
          <w:p w:rsidRPr="009E4B17" w:rsidR="00A94C8D" w:rsidP="008E6161" w:rsidRDefault="00A94C8D" w14:paraId="22E716B8" w14:textId="77777777">
            <w:pPr>
              <w:rPr>
                <w:bCs/>
                <w:szCs w:val="26"/>
              </w:rPr>
            </w:pPr>
            <w:r w:rsidRPr="009E4B17">
              <w:rPr>
                <w:bCs/>
                <w:szCs w:val="26"/>
              </w:rPr>
              <w:t>1</w:t>
            </w:r>
          </w:p>
        </w:tc>
        <w:tc>
          <w:tcPr>
            <w:tcW w:w="2437" w:type="dxa"/>
            <w:shd w:val="clear" w:color="auto" w:fill="FFFF00"/>
          </w:tcPr>
          <w:p w:rsidRPr="009E4B17" w:rsidR="00A94C8D" w:rsidP="008E6161" w:rsidRDefault="00B94DAA" w14:paraId="165F66DD" w14:textId="51515D9D">
            <w:pPr>
              <w:rPr>
                <w:szCs w:val="26"/>
              </w:rPr>
            </w:pPr>
            <w:r w:rsidRPr="009E4B17">
              <w:rPr>
                <w:szCs w:val="26"/>
              </w:rPr>
              <w:t>InternetGatewayDevice.X_VNPTT_</w:t>
            </w:r>
            <w:r w:rsidR="00FA26B2">
              <w:rPr>
                <w:szCs w:val="26"/>
              </w:rPr>
              <w:t>Mesh</w:t>
            </w:r>
            <w:r w:rsidR="00CC1550">
              <w:rPr>
                <w:szCs w:val="26"/>
              </w:rPr>
              <w:t>Topology.</w:t>
            </w:r>
          </w:p>
        </w:tc>
        <w:tc>
          <w:tcPr>
            <w:tcW w:w="1350" w:type="dxa"/>
            <w:shd w:val="clear" w:color="auto" w:fill="FFFF00"/>
          </w:tcPr>
          <w:p w:rsidRPr="009E4B17" w:rsidR="00A94C8D" w:rsidP="008E6161" w:rsidRDefault="00A94C8D" w14:paraId="64F9F3D7" w14:textId="77777777">
            <w:pPr>
              <w:rPr>
                <w:bCs/>
                <w:szCs w:val="26"/>
              </w:rPr>
            </w:pPr>
            <w:r w:rsidRPr="009E4B17">
              <w:rPr>
                <w:bCs/>
                <w:szCs w:val="26"/>
              </w:rPr>
              <w:t xml:space="preserve">Object </w:t>
            </w:r>
          </w:p>
        </w:tc>
        <w:tc>
          <w:tcPr>
            <w:tcW w:w="990" w:type="dxa"/>
            <w:shd w:val="clear" w:color="auto" w:fill="FFFF00"/>
          </w:tcPr>
          <w:p w:rsidRPr="009E4B17" w:rsidR="00A94C8D" w:rsidP="008E6161" w:rsidRDefault="00A94C8D" w14:paraId="640C6ADA" w14:textId="77777777">
            <w:pPr>
              <w:rPr>
                <w:bCs/>
                <w:szCs w:val="26"/>
              </w:rPr>
            </w:pPr>
            <w:r w:rsidRPr="009E4B17">
              <w:rPr>
                <w:bCs/>
                <w:szCs w:val="26"/>
              </w:rPr>
              <w:t>Object</w:t>
            </w:r>
          </w:p>
        </w:tc>
        <w:tc>
          <w:tcPr>
            <w:tcW w:w="2970" w:type="dxa"/>
            <w:shd w:val="clear" w:color="auto" w:fill="FFFF00"/>
          </w:tcPr>
          <w:p w:rsidRPr="009E4B17" w:rsidR="00A94C8D" w:rsidP="008E6161" w:rsidRDefault="00A94C8D" w14:paraId="4B6C0EAD" w14:textId="77777777">
            <w:pPr>
              <w:pStyle w:val="FirstLevelBullet"/>
              <w:numPr>
                <w:ilvl w:val="0"/>
                <w:numId w:val="0"/>
              </w:numPr>
            </w:pPr>
          </w:p>
        </w:tc>
        <w:tc>
          <w:tcPr>
            <w:tcW w:w="770" w:type="dxa"/>
            <w:shd w:val="clear" w:color="auto" w:fill="FFFF00"/>
          </w:tcPr>
          <w:p w:rsidRPr="009E4B17" w:rsidR="00A94C8D" w:rsidP="008E6161" w:rsidRDefault="00A94C8D" w14:paraId="0B7BE8C1" w14:textId="77777777">
            <w:pPr>
              <w:rPr>
                <w:bCs/>
                <w:szCs w:val="26"/>
              </w:rPr>
            </w:pPr>
          </w:p>
        </w:tc>
      </w:tr>
      <w:tr w:rsidRPr="009E4B17" w:rsidR="00CC1550" w:rsidTr="008E6161" w14:paraId="4E8CAE1D" w14:textId="77777777">
        <w:tc>
          <w:tcPr>
            <w:tcW w:w="708" w:type="dxa"/>
          </w:tcPr>
          <w:p w:rsidRPr="009E4B17" w:rsidR="00CC1550" w:rsidP="008E6161" w:rsidRDefault="00481913" w14:paraId="543656D0" w14:textId="3E256A64">
            <w:pPr>
              <w:rPr>
                <w:bCs/>
                <w:szCs w:val="26"/>
              </w:rPr>
            </w:pPr>
            <w:r>
              <w:rPr>
                <w:bCs/>
                <w:szCs w:val="26"/>
              </w:rPr>
              <w:t>2</w:t>
            </w:r>
          </w:p>
        </w:tc>
        <w:tc>
          <w:tcPr>
            <w:tcW w:w="2437" w:type="dxa"/>
            <w:shd w:val="clear" w:color="auto" w:fill="auto"/>
          </w:tcPr>
          <w:p w:rsidRPr="009E4B17" w:rsidR="00CC1550" w:rsidP="008E6161" w:rsidRDefault="00CC1550" w14:paraId="43AD39E3" w14:textId="2B7A932C">
            <w:pPr>
              <w:rPr>
                <w:szCs w:val="26"/>
              </w:rPr>
            </w:pPr>
            <w:r>
              <w:rPr>
                <w:szCs w:val="26"/>
              </w:rPr>
              <w:t>NodeNumber</w:t>
            </w:r>
            <w:r w:rsidR="00481913">
              <w:rPr>
                <w:szCs w:val="26"/>
              </w:rPr>
              <w:t>OfEntries</w:t>
            </w:r>
          </w:p>
        </w:tc>
        <w:tc>
          <w:tcPr>
            <w:tcW w:w="1350" w:type="dxa"/>
          </w:tcPr>
          <w:p w:rsidRPr="009E4B17" w:rsidR="00CC1550" w:rsidP="008E6161" w:rsidRDefault="00E8056D" w14:paraId="67928883" w14:textId="4A6F8816">
            <w:pPr>
              <w:rPr>
                <w:bCs/>
                <w:szCs w:val="26"/>
              </w:rPr>
            </w:pPr>
            <w:r>
              <w:rPr>
                <w:bCs/>
                <w:szCs w:val="26"/>
              </w:rPr>
              <w:t>Số lượng Node trong mạng Mesh</w:t>
            </w:r>
          </w:p>
        </w:tc>
        <w:tc>
          <w:tcPr>
            <w:tcW w:w="990" w:type="dxa"/>
          </w:tcPr>
          <w:p w:rsidRPr="009E4B17" w:rsidR="00CC1550" w:rsidP="008E6161" w:rsidRDefault="00CC1550" w14:paraId="7B8BFBA1" w14:textId="6F840717">
            <w:pPr>
              <w:rPr>
                <w:bCs/>
                <w:szCs w:val="26"/>
              </w:rPr>
            </w:pPr>
            <w:r>
              <w:rPr>
                <w:bCs/>
                <w:szCs w:val="26"/>
              </w:rPr>
              <w:t>Int</w:t>
            </w:r>
          </w:p>
        </w:tc>
        <w:tc>
          <w:tcPr>
            <w:tcW w:w="2970" w:type="dxa"/>
          </w:tcPr>
          <w:p w:rsidRPr="009E4B17" w:rsidR="00CC1550" w:rsidP="008E6161" w:rsidRDefault="00CC1550" w14:paraId="44413ADC" w14:textId="77777777">
            <w:pPr>
              <w:pStyle w:val="FirstLevelBullet"/>
              <w:numPr>
                <w:ilvl w:val="0"/>
                <w:numId w:val="0"/>
              </w:numPr>
            </w:pPr>
          </w:p>
        </w:tc>
        <w:tc>
          <w:tcPr>
            <w:tcW w:w="770" w:type="dxa"/>
          </w:tcPr>
          <w:p w:rsidRPr="009E4B17" w:rsidR="00CC1550" w:rsidP="008E6161" w:rsidRDefault="00091866" w14:paraId="157BEF01" w14:textId="02586FD4">
            <w:pPr>
              <w:rPr>
                <w:bCs/>
                <w:szCs w:val="26"/>
              </w:rPr>
            </w:pPr>
            <w:r>
              <w:rPr>
                <w:bCs/>
                <w:szCs w:val="26"/>
              </w:rPr>
              <w:t>NO</w:t>
            </w:r>
          </w:p>
        </w:tc>
      </w:tr>
      <w:tr w:rsidRPr="009E4B17" w:rsidR="00091866" w:rsidTr="008E6161" w14:paraId="0406620B" w14:textId="77777777">
        <w:tc>
          <w:tcPr>
            <w:tcW w:w="708" w:type="dxa"/>
          </w:tcPr>
          <w:p w:rsidRPr="009E4B17" w:rsidR="00091866" w:rsidP="00091866" w:rsidRDefault="00091866" w14:paraId="3AF9E684" w14:textId="093D5A27">
            <w:pPr>
              <w:rPr>
                <w:bCs/>
                <w:szCs w:val="26"/>
              </w:rPr>
            </w:pPr>
            <w:r>
              <w:rPr>
                <w:bCs/>
                <w:szCs w:val="26"/>
              </w:rPr>
              <w:t>3</w:t>
            </w:r>
          </w:p>
        </w:tc>
        <w:tc>
          <w:tcPr>
            <w:tcW w:w="2437" w:type="dxa"/>
            <w:shd w:val="clear" w:color="auto" w:fill="auto"/>
          </w:tcPr>
          <w:p w:rsidR="00091866" w:rsidP="00091866" w:rsidRDefault="00091866" w14:paraId="200D321E" w14:textId="20DB183D">
            <w:pPr>
              <w:rPr>
                <w:szCs w:val="26"/>
              </w:rPr>
            </w:pPr>
            <w:r>
              <w:rPr>
                <w:szCs w:val="26"/>
              </w:rPr>
              <w:t>TotalClientNumberOfEntries</w:t>
            </w:r>
          </w:p>
        </w:tc>
        <w:tc>
          <w:tcPr>
            <w:tcW w:w="1350" w:type="dxa"/>
          </w:tcPr>
          <w:p w:rsidRPr="009E4B17" w:rsidR="00091866" w:rsidP="00091866" w:rsidRDefault="00091866" w14:paraId="35486C69" w14:textId="2BE7264E">
            <w:pPr>
              <w:rPr>
                <w:bCs/>
                <w:szCs w:val="26"/>
              </w:rPr>
            </w:pPr>
            <w:r>
              <w:rPr>
                <w:bCs/>
                <w:szCs w:val="26"/>
              </w:rPr>
              <w:t xml:space="preserve">Số lượng tổng cộng </w:t>
            </w:r>
            <w:r>
              <w:rPr>
                <w:bCs/>
                <w:szCs w:val="26"/>
              </w:rPr>
              <w:lastRenderedPageBreak/>
              <w:t>client trong toàn mạng Mesh</w:t>
            </w:r>
          </w:p>
        </w:tc>
        <w:tc>
          <w:tcPr>
            <w:tcW w:w="990" w:type="dxa"/>
          </w:tcPr>
          <w:p w:rsidR="00091866" w:rsidP="00091866" w:rsidRDefault="00091866" w14:paraId="3673C4DF" w14:textId="2D185B00">
            <w:pPr>
              <w:rPr>
                <w:bCs/>
                <w:szCs w:val="26"/>
              </w:rPr>
            </w:pPr>
            <w:r>
              <w:rPr>
                <w:bCs/>
                <w:szCs w:val="26"/>
              </w:rPr>
              <w:lastRenderedPageBreak/>
              <w:t>Int</w:t>
            </w:r>
          </w:p>
        </w:tc>
        <w:tc>
          <w:tcPr>
            <w:tcW w:w="2970" w:type="dxa"/>
          </w:tcPr>
          <w:p w:rsidRPr="009E4B17" w:rsidR="00091866" w:rsidP="00091866" w:rsidRDefault="00091866" w14:paraId="125478DB" w14:textId="77777777">
            <w:pPr>
              <w:pStyle w:val="FirstLevelBullet"/>
              <w:numPr>
                <w:ilvl w:val="0"/>
                <w:numId w:val="0"/>
              </w:numPr>
            </w:pPr>
          </w:p>
        </w:tc>
        <w:tc>
          <w:tcPr>
            <w:tcW w:w="770" w:type="dxa"/>
          </w:tcPr>
          <w:p w:rsidRPr="009E4B17" w:rsidR="00091866" w:rsidP="00091866" w:rsidRDefault="00091866" w14:paraId="4DAD14DE" w14:textId="5436A8E2">
            <w:pPr>
              <w:rPr>
                <w:bCs/>
                <w:szCs w:val="26"/>
              </w:rPr>
            </w:pPr>
            <w:r>
              <w:rPr>
                <w:bCs/>
                <w:szCs w:val="26"/>
              </w:rPr>
              <w:t>NO</w:t>
            </w:r>
          </w:p>
        </w:tc>
      </w:tr>
      <w:tr w:rsidRPr="009E4B17" w:rsidR="00091866" w:rsidTr="00091866" w14:paraId="47769143" w14:textId="77777777">
        <w:tc>
          <w:tcPr>
            <w:tcW w:w="708" w:type="dxa"/>
            <w:shd w:val="clear" w:color="auto" w:fill="FFFF00"/>
          </w:tcPr>
          <w:p w:rsidRPr="009E4B17" w:rsidR="00091866" w:rsidP="00091866" w:rsidRDefault="00091866" w14:paraId="793A73D8" w14:textId="1E622E8F">
            <w:pPr>
              <w:rPr>
                <w:bCs/>
                <w:szCs w:val="26"/>
              </w:rPr>
            </w:pPr>
            <w:r>
              <w:rPr>
                <w:bCs/>
                <w:szCs w:val="26"/>
              </w:rPr>
              <w:lastRenderedPageBreak/>
              <w:t>4</w:t>
            </w:r>
          </w:p>
        </w:tc>
        <w:tc>
          <w:tcPr>
            <w:tcW w:w="2437" w:type="dxa"/>
            <w:shd w:val="clear" w:color="auto" w:fill="FFFF00"/>
          </w:tcPr>
          <w:p w:rsidR="00091866" w:rsidP="00091866" w:rsidRDefault="00091866" w14:paraId="527B19D5" w14:textId="47DC888E">
            <w:pPr>
              <w:rPr>
                <w:szCs w:val="26"/>
              </w:rPr>
            </w:pPr>
            <w:r w:rsidRPr="009E4B17">
              <w:rPr>
                <w:szCs w:val="26"/>
              </w:rPr>
              <w:t>InternetGatewayDevice.X_VNPTT_</w:t>
            </w:r>
            <w:r w:rsidR="008A5140">
              <w:rPr>
                <w:szCs w:val="26"/>
              </w:rPr>
              <w:t>MeshTopology</w:t>
            </w:r>
            <w:r>
              <w:rPr>
                <w:szCs w:val="26"/>
              </w:rPr>
              <w:t>.Node.{i}.</w:t>
            </w:r>
          </w:p>
        </w:tc>
        <w:tc>
          <w:tcPr>
            <w:tcW w:w="1350" w:type="dxa"/>
            <w:shd w:val="clear" w:color="auto" w:fill="FFFF00"/>
          </w:tcPr>
          <w:p w:rsidRPr="009E4B17" w:rsidR="00091866" w:rsidP="00091866" w:rsidRDefault="00091866" w14:paraId="579ADDAA" w14:textId="701B846B">
            <w:pPr>
              <w:rPr>
                <w:bCs/>
                <w:szCs w:val="26"/>
              </w:rPr>
            </w:pPr>
            <w:r>
              <w:rPr>
                <w:bCs/>
                <w:szCs w:val="26"/>
              </w:rPr>
              <w:t>Object</w:t>
            </w:r>
          </w:p>
        </w:tc>
        <w:tc>
          <w:tcPr>
            <w:tcW w:w="990" w:type="dxa"/>
            <w:shd w:val="clear" w:color="auto" w:fill="FFFF00"/>
          </w:tcPr>
          <w:p w:rsidR="00091866" w:rsidP="00091866" w:rsidRDefault="00091866" w14:paraId="6B36A210" w14:textId="62B71601">
            <w:pPr>
              <w:rPr>
                <w:bCs/>
                <w:szCs w:val="26"/>
              </w:rPr>
            </w:pPr>
            <w:r>
              <w:rPr>
                <w:bCs/>
                <w:szCs w:val="26"/>
              </w:rPr>
              <w:t>Object</w:t>
            </w:r>
          </w:p>
        </w:tc>
        <w:tc>
          <w:tcPr>
            <w:tcW w:w="2970" w:type="dxa"/>
            <w:shd w:val="clear" w:color="auto" w:fill="FFFF00"/>
          </w:tcPr>
          <w:p w:rsidRPr="009E4B17" w:rsidR="00091866" w:rsidP="00091866" w:rsidRDefault="00091866" w14:paraId="29F441D1" w14:textId="77777777">
            <w:pPr>
              <w:pStyle w:val="FirstLevelBullet"/>
              <w:numPr>
                <w:ilvl w:val="0"/>
                <w:numId w:val="0"/>
              </w:numPr>
            </w:pPr>
          </w:p>
        </w:tc>
        <w:tc>
          <w:tcPr>
            <w:tcW w:w="770" w:type="dxa"/>
            <w:shd w:val="clear" w:color="auto" w:fill="FFFF00"/>
          </w:tcPr>
          <w:p w:rsidRPr="009E4B17" w:rsidR="00091866" w:rsidP="00091866" w:rsidRDefault="00091866" w14:paraId="1A8DA819" w14:textId="015BAFD4">
            <w:pPr>
              <w:rPr>
                <w:bCs/>
                <w:szCs w:val="26"/>
              </w:rPr>
            </w:pPr>
          </w:p>
        </w:tc>
      </w:tr>
      <w:tr w:rsidRPr="009E4B17" w:rsidR="002E158B" w:rsidTr="008E6161" w14:paraId="5AC8730C" w14:textId="77777777">
        <w:tc>
          <w:tcPr>
            <w:tcW w:w="708" w:type="dxa"/>
          </w:tcPr>
          <w:p w:rsidRPr="009E4B17" w:rsidR="002E158B" w:rsidP="002E158B" w:rsidRDefault="002E158B" w14:paraId="4E8954E8" w14:textId="41665A3F">
            <w:pPr>
              <w:rPr>
                <w:bCs/>
                <w:szCs w:val="26"/>
              </w:rPr>
            </w:pPr>
            <w:r>
              <w:rPr>
                <w:bCs/>
                <w:szCs w:val="26"/>
              </w:rPr>
              <w:t>5</w:t>
            </w:r>
          </w:p>
        </w:tc>
        <w:tc>
          <w:tcPr>
            <w:tcW w:w="2437" w:type="dxa"/>
            <w:shd w:val="clear" w:color="auto" w:fill="auto"/>
          </w:tcPr>
          <w:p w:rsidRPr="009E4B17" w:rsidR="002E158B" w:rsidP="002E158B" w:rsidRDefault="002E158B" w14:paraId="058B15D6" w14:textId="40C092C1">
            <w:pPr>
              <w:rPr>
                <w:szCs w:val="26"/>
              </w:rPr>
            </w:pPr>
            <w:r>
              <w:rPr>
                <w:szCs w:val="26"/>
              </w:rPr>
              <w:t>NodeName</w:t>
            </w:r>
          </w:p>
        </w:tc>
        <w:tc>
          <w:tcPr>
            <w:tcW w:w="1350" w:type="dxa"/>
          </w:tcPr>
          <w:p w:rsidR="002E158B" w:rsidP="002E158B" w:rsidRDefault="002E158B" w14:paraId="43D16625" w14:textId="5AF71685">
            <w:pPr>
              <w:rPr>
                <w:bCs/>
                <w:szCs w:val="26"/>
              </w:rPr>
            </w:pPr>
            <w:r>
              <w:t>Tên của thiết bị Node</w:t>
            </w:r>
          </w:p>
        </w:tc>
        <w:tc>
          <w:tcPr>
            <w:tcW w:w="990" w:type="dxa"/>
          </w:tcPr>
          <w:p w:rsidR="002E158B" w:rsidP="002E158B" w:rsidRDefault="002E158B" w14:paraId="53486425" w14:textId="0B5DB9FC">
            <w:pPr>
              <w:rPr>
                <w:bCs/>
                <w:szCs w:val="26"/>
              </w:rPr>
            </w:pPr>
            <w:r>
              <w:rPr>
                <w:bCs/>
                <w:szCs w:val="26"/>
              </w:rPr>
              <w:t>String</w:t>
            </w:r>
          </w:p>
        </w:tc>
        <w:tc>
          <w:tcPr>
            <w:tcW w:w="2970" w:type="dxa"/>
          </w:tcPr>
          <w:p w:rsidRPr="009E4B17" w:rsidR="002E158B" w:rsidP="002E158B" w:rsidRDefault="002E158B" w14:paraId="1B36BCF4" w14:textId="6AA1E1DC">
            <w:pPr>
              <w:pStyle w:val="FirstLevelBullet"/>
              <w:numPr>
                <w:ilvl w:val="0"/>
                <w:numId w:val="0"/>
              </w:numPr>
            </w:pPr>
          </w:p>
        </w:tc>
        <w:tc>
          <w:tcPr>
            <w:tcW w:w="770" w:type="dxa"/>
          </w:tcPr>
          <w:p w:rsidRPr="009E4B17" w:rsidR="002E158B" w:rsidP="002E158B" w:rsidRDefault="002E158B" w14:paraId="1DFBAA7E" w14:textId="3B8A4F1F">
            <w:pPr>
              <w:rPr>
                <w:bCs/>
                <w:szCs w:val="26"/>
              </w:rPr>
            </w:pPr>
            <w:r>
              <w:rPr>
                <w:bCs/>
                <w:szCs w:val="26"/>
              </w:rPr>
              <w:t>NO</w:t>
            </w:r>
          </w:p>
        </w:tc>
      </w:tr>
      <w:tr w:rsidRPr="009E4B17" w:rsidR="002E158B" w:rsidTr="008E6161" w14:paraId="6B1B668B" w14:textId="77777777">
        <w:tc>
          <w:tcPr>
            <w:tcW w:w="708" w:type="dxa"/>
          </w:tcPr>
          <w:p w:rsidRPr="009E4B17" w:rsidR="002E158B" w:rsidP="002E158B" w:rsidRDefault="002E158B" w14:paraId="543BD071" w14:textId="0316DF9D">
            <w:pPr>
              <w:rPr>
                <w:bCs/>
                <w:szCs w:val="26"/>
              </w:rPr>
            </w:pPr>
            <w:r>
              <w:rPr>
                <w:bCs/>
                <w:szCs w:val="26"/>
              </w:rPr>
              <w:t>6</w:t>
            </w:r>
          </w:p>
        </w:tc>
        <w:tc>
          <w:tcPr>
            <w:tcW w:w="2437" w:type="dxa"/>
            <w:shd w:val="clear" w:color="auto" w:fill="auto"/>
          </w:tcPr>
          <w:p w:rsidR="002E158B" w:rsidP="002E158B" w:rsidRDefault="002E158B" w14:paraId="15B86FBF" w14:textId="5FDDD048">
            <w:pPr>
              <w:rPr>
                <w:szCs w:val="26"/>
              </w:rPr>
            </w:pPr>
            <w:r>
              <w:rPr>
                <w:szCs w:val="26"/>
              </w:rPr>
              <w:t>ModelName</w:t>
            </w:r>
          </w:p>
        </w:tc>
        <w:tc>
          <w:tcPr>
            <w:tcW w:w="1350" w:type="dxa"/>
          </w:tcPr>
          <w:p w:rsidR="002E158B" w:rsidP="002E158B" w:rsidRDefault="002E158B" w14:paraId="5FA3AD0E" w14:textId="1717651E">
            <w:pPr>
              <w:rPr>
                <w:bCs/>
                <w:szCs w:val="26"/>
              </w:rPr>
            </w:pPr>
            <w:r>
              <w:t>Model Name của thiết bị Node</w:t>
            </w:r>
          </w:p>
        </w:tc>
        <w:tc>
          <w:tcPr>
            <w:tcW w:w="990" w:type="dxa"/>
          </w:tcPr>
          <w:p w:rsidR="002E158B" w:rsidP="002E158B" w:rsidRDefault="002E158B" w14:paraId="2532D48B" w14:textId="3ADDD937">
            <w:pPr>
              <w:rPr>
                <w:bCs/>
                <w:szCs w:val="26"/>
              </w:rPr>
            </w:pPr>
            <w:r>
              <w:rPr>
                <w:bCs/>
                <w:szCs w:val="26"/>
              </w:rPr>
              <w:t>String</w:t>
            </w:r>
          </w:p>
        </w:tc>
        <w:tc>
          <w:tcPr>
            <w:tcW w:w="2970" w:type="dxa"/>
          </w:tcPr>
          <w:p w:rsidRPr="009E4B17" w:rsidR="002E158B" w:rsidP="002E158B" w:rsidRDefault="002E158B" w14:paraId="2A10A5E6" w14:textId="5F62AB9B">
            <w:pPr>
              <w:pStyle w:val="FirstLevelBullet"/>
              <w:numPr>
                <w:ilvl w:val="0"/>
                <w:numId w:val="0"/>
              </w:numPr>
            </w:pPr>
          </w:p>
        </w:tc>
        <w:tc>
          <w:tcPr>
            <w:tcW w:w="770" w:type="dxa"/>
          </w:tcPr>
          <w:p w:rsidRPr="009E4B17" w:rsidR="002E158B" w:rsidP="002E158B" w:rsidRDefault="002E158B" w14:paraId="5BB93461" w14:textId="440A1B79">
            <w:pPr>
              <w:rPr>
                <w:bCs/>
                <w:szCs w:val="26"/>
              </w:rPr>
            </w:pPr>
            <w:r>
              <w:rPr>
                <w:bCs/>
                <w:szCs w:val="26"/>
              </w:rPr>
              <w:t>NO</w:t>
            </w:r>
          </w:p>
        </w:tc>
      </w:tr>
      <w:tr w:rsidRPr="009E4B17" w:rsidR="002E158B" w:rsidTr="008E6161" w14:paraId="40621E47" w14:textId="77777777">
        <w:tc>
          <w:tcPr>
            <w:tcW w:w="708" w:type="dxa"/>
          </w:tcPr>
          <w:p w:rsidRPr="009E4B17" w:rsidR="002E158B" w:rsidP="002E158B" w:rsidRDefault="002E158B" w14:paraId="222A00C9" w14:textId="1DD02945">
            <w:pPr>
              <w:rPr>
                <w:bCs/>
                <w:szCs w:val="26"/>
              </w:rPr>
            </w:pPr>
            <w:r>
              <w:rPr>
                <w:bCs/>
                <w:szCs w:val="26"/>
              </w:rPr>
              <w:t>7</w:t>
            </w:r>
          </w:p>
        </w:tc>
        <w:tc>
          <w:tcPr>
            <w:tcW w:w="2437" w:type="dxa"/>
            <w:shd w:val="clear" w:color="auto" w:fill="auto"/>
          </w:tcPr>
          <w:p w:rsidR="002E158B" w:rsidP="002E158B" w:rsidRDefault="002E158B" w14:paraId="406CD5F1" w14:textId="7BD6A20B">
            <w:pPr>
              <w:rPr>
                <w:szCs w:val="26"/>
              </w:rPr>
            </w:pPr>
            <w:r>
              <w:rPr>
                <w:szCs w:val="26"/>
              </w:rPr>
              <w:t>FirmwareVersion</w:t>
            </w:r>
          </w:p>
        </w:tc>
        <w:tc>
          <w:tcPr>
            <w:tcW w:w="1350" w:type="dxa"/>
          </w:tcPr>
          <w:p w:rsidR="002E158B" w:rsidP="002E158B" w:rsidRDefault="002E158B" w14:paraId="2A585DDC" w14:textId="778EE911">
            <w:pPr>
              <w:rPr>
                <w:bCs/>
                <w:szCs w:val="26"/>
              </w:rPr>
            </w:pPr>
            <w:r>
              <w:t>Phiên bản Firmware của thiết bị Node</w:t>
            </w:r>
          </w:p>
        </w:tc>
        <w:tc>
          <w:tcPr>
            <w:tcW w:w="990" w:type="dxa"/>
          </w:tcPr>
          <w:p w:rsidR="002E158B" w:rsidP="002E158B" w:rsidRDefault="002E158B" w14:paraId="1B159C90" w14:textId="370F0B35">
            <w:pPr>
              <w:rPr>
                <w:bCs/>
                <w:szCs w:val="26"/>
              </w:rPr>
            </w:pPr>
            <w:r>
              <w:rPr>
                <w:bCs/>
                <w:szCs w:val="26"/>
              </w:rPr>
              <w:t>String</w:t>
            </w:r>
          </w:p>
        </w:tc>
        <w:tc>
          <w:tcPr>
            <w:tcW w:w="2970" w:type="dxa"/>
          </w:tcPr>
          <w:p w:rsidRPr="009E4B17" w:rsidR="002E158B" w:rsidP="002E158B" w:rsidRDefault="002E158B" w14:paraId="2723F969" w14:textId="675E4EB8">
            <w:pPr>
              <w:pStyle w:val="FirstLevelBullet"/>
              <w:numPr>
                <w:ilvl w:val="0"/>
                <w:numId w:val="0"/>
              </w:numPr>
            </w:pPr>
          </w:p>
        </w:tc>
        <w:tc>
          <w:tcPr>
            <w:tcW w:w="770" w:type="dxa"/>
          </w:tcPr>
          <w:p w:rsidRPr="009E4B17" w:rsidR="002E158B" w:rsidP="002E158B" w:rsidRDefault="002E158B" w14:paraId="2A23F45B" w14:textId="52CCC82C">
            <w:pPr>
              <w:rPr>
                <w:bCs/>
                <w:szCs w:val="26"/>
              </w:rPr>
            </w:pPr>
            <w:r>
              <w:rPr>
                <w:bCs/>
                <w:szCs w:val="26"/>
              </w:rPr>
              <w:t>NO</w:t>
            </w:r>
          </w:p>
        </w:tc>
      </w:tr>
      <w:tr w:rsidRPr="009E4B17" w:rsidR="002E158B" w:rsidTr="008E6161" w14:paraId="745E75A8" w14:textId="77777777">
        <w:tc>
          <w:tcPr>
            <w:tcW w:w="708" w:type="dxa"/>
          </w:tcPr>
          <w:p w:rsidRPr="009E4B17" w:rsidR="002E158B" w:rsidP="002E158B" w:rsidRDefault="002E158B" w14:paraId="5C713853" w14:textId="2A12C062">
            <w:pPr>
              <w:rPr>
                <w:bCs/>
                <w:szCs w:val="26"/>
              </w:rPr>
            </w:pPr>
            <w:r>
              <w:rPr>
                <w:bCs/>
                <w:szCs w:val="26"/>
              </w:rPr>
              <w:t>8</w:t>
            </w:r>
          </w:p>
        </w:tc>
        <w:tc>
          <w:tcPr>
            <w:tcW w:w="2437" w:type="dxa"/>
            <w:shd w:val="clear" w:color="auto" w:fill="auto"/>
          </w:tcPr>
          <w:p w:rsidR="002E158B" w:rsidP="002E158B" w:rsidRDefault="002E158B" w14:paraId="7E8AC295" w14:textId="3B6AB584">
            <w:pPr>
              <w:rPr>
                <w:szCs w:val="26"/>
              </w:rPr>
            </w:pPr>
            <w:r>
              <w:rPr>
                <w:szCs w:val="26"/>
              </w:rPr>
              <w:t>HardwareVersion</w:t>
            </w:r>
          </w:p>
        </w:tc>
        <w:tc>
          <w:tcPr>
            <w:tcW w:w="1350" w:type="dxa"/>
          </w:tcPr>
          <w:p w:rsidR="002E158B" w:rsidP="002E158B" w:rsidRDefault="002E158B" w14:paraId="2C57C6B1" w14:textId="409021B8">
            <w:pPr>
              <w:rPr>
                <w:bCs/>
                <w:szCs w:val="26"/>
              </w:rPr>
            </w:pPr>
            <w:r>
              <w:t>Phiên bản phần cứng của thiết bị Node</w:t>
            </w:r>
          </w:p>
        </w:tc>
        <w:tc>
          <w:tcPr>
            <w:tcW w:w="990" w:type="dxa"/>
          </w:tcPr>
          <w:p w:rsidR="002E158B" w:rsidP="002E158B" w:rsidRDefault="002E158B" w14:paraId="3E6E31D1" w14:textId="572DC6F2">
            <w:pPr>
              <w:rPr>
                <w:bCs/>
                <w:szCs w:val="26"/>
              </w:rPr>
            </w:pPr>
            <w:r>
              <w:rPr>
                <w:bCs/>
                <w:szCs w:val="26"/>
              </w:rPr>
              <w:t>String</w:t>
            </w:r>
          </w:p>
        </w:tc>
        <w:tc>
          <w:tcPr>
            <w:tcW w:w="2970" w:type="dxa"/>
          </w:tcPr>
          <w:p w:rsidRPr="009E4B17" w:rsidR="002E158B" w:rsidP="002E158B" w:rsidRDefault="002E158B" w14:paraId="2479FDA3" w14:textId="27FEDAE3">
            <w:pPr>
              <w:pStyle w:val="FirstLevelBullet"/>
              <w:numPr>
                <w:ilvl w:val="0"/>
                <w:numId w:val="0"/>
              </w:numPr>
            </w:pPr>
          </w:p>
        </w:tc>
        <w:tc>
          <w:tcPr>
            <w:tcW w:w="770" w:type="dxa"/>
          </w:tcPr>
          <w:p w:rsidRPr="009E4B17" w:rsidR="002E158B" w:rsidP="002E158B" w:rsidRDefault="002E158B" w14:paraId="77042077" w14:textId="15282A50">
            <w:pPr>
              <w:rPr>
                <w:bCs/>
                <w:szCs w:val="26"/>
              </w:rPr>
            </w:pPr>
            <w:r>
              <w:rPr>
                <w:bCs/>
                <w:szCs w:val="26"/>
              </w:rPr>
              <w:t>NO</w:t>
            </w:r>
          </w:p>
        </w:tc>
      </w:tr>
      <w:tr w:rsidRPr="009E4B17" w:rsidR="002E158B" w:rsidTr="008E6161" w14:paraId="2FBF5AB6" w14:textId="77777777">
        <w:tc>
          <w:tcPr>
            <w:tcW w:w="708" w:type="dxa"/>
          </w:tcPr>
          <w:p w:rsidRPr="009E4B17" w:rsidR="002E158B" w:rsidP="002E158B" w:rsidRDefault="002E158B" w14:paraId="2A3651BD" w14:textId="7F6B713A">
            <w:pPr>
              <w:rPr>
                <w:bCs/>
                <w:szCs w:val="26"/>
              </w:rPr>
            </w:pPr>
            <w:r>
              <w:rPr>
                <w:bCs/>
                <w:szCs w:val="26"/>
              </w:rPr>
              <w:t>9</w:t>
            </w:r>
          </w:p>
        </w:tc>
        <w:tc>
          <w:tcPr>
            <w:tcW w:w="2437" w:type="dxa"/>
            <w:shd w:val="clear" w:color="auto" w:fill="auto"/>
          </w:tcPr>
          <w:p w:rsidR="002E158B" w:rsidP="002E158B" w:rsidRDefault="002E158B" w14:paraId="00EA7F21" w14:textId="58AFFA11">
            <w:pPr>
              <w:rPr>
                <w:szCs w:val="26"/>
              </w:rPr>
            </w:pPr>
            <w:r>
              <w:rPr>
                <w:szCs w:val="26"/>
              </w:rPr>
              <w:t>Location</w:t>
            </w:r>
          </w:p>
        </w:tc>
        <w:tc>
          <w:tcPr>
            <w:tcW w:w="1350" w:type="dxa"/>
          </w:tcPr>
          <w:p w:rsidR="002E158B" w:rsidP="002E158B" w:rsidRDefault="002E158B" w14:paraId="3F1BC2B2" w14:textId="746A6316">
            <w:pPr>
              <w:rPr>
                <w:bCs/>
                <w:szCs w:val="26"/>
              </w:rPr>
            </w:pPr>
            <w:r>
              <w:t>Vị trí của thiết bị</w:t>
            </w:r>
          </w:p>
        </w:tc>
        <w:tc>
          <w:tcPr>
            <w:tcW w:w="990" w:type="dxa"/>
          </w:tcPr>
          <w:p w:rsidR="002E158B" w:rsidP="002E158B" w:rsidRDefault="002E158B" w14:paraId="2708F8DD" w14:textId="123611D3">
            <w:pPr>
              <w:rPr>
                <w:bCs/>
                <w:szCs w:val="26"/>
              </w:rPr>
            </w:pPr>
            <w:r>
              <w:rPr>
                <w:bCs/>
                <w:szCs w:val="26"/>
              </w:rPr>
              <w:t>String</w:t>
            </w:r>
          </w:p>
        </w:tc>
        <w:tc>
          <w:tcPr>
            <w:tcW w:w="2970" w:type="dxa"/>
          </w:tcPr>
          <w:p w:rsidRPr="009E4B17" w:rsidR="002E158B" w:rsidP="002E158B" w:rsidRDefault="002E158B" w14:paraId="1E3FFF31" w14:textId="771FFB79">
            <w:pPr>
              <w:pStyle w:val="FirstLevelBullet"/>
              <w:numPr>
                <w:ilvl w:val="0"/>
                <w:numId w:val="0"/>
              </w:numPr>
            </w:pPr>
          </w:p>
        </w:tc>
        <w:tc>
          <w:tcPr>
            <w:tcW w:w="770" w:type="dxa"/>
          </w:tcPr>
          <w:p w:rsidRPr="009E4B17" w:rsidR="002E158B" w:rsidP="002E158B" w:rsidRDefault="002E158B" w14:paraId="182DCA87" w14:textId="40EBE8DF">
            <w:pPr>
              <w:rPr>
                <w:bCs/>
                <w:szCs w:val="26"/>
              </w:rPr>
            </w:pPr>
            <w:r>
              <w:rPr>
                <w:bCs/>
                <w:szCs w:val="26"/>
              </w:rPr>
              <w:t>NO</w:t>
            </w:r>
          </w:p>
        </w:tc>
      </w:tr>
      <w:tr w:rsidRPr="009E4B17" w:rsidR="002E158B" w:rsidTr="008E6161" w14:paraId="21463780" w14:textId="77777777">
        <w:tc>
          <w:tcPr>
            <w:tcW w:w="708" w:type="dxa"/>
          </w:tcPr>
          <w:p w:rsidRPr="009E4B17" w:rsidR="002E158B" w:rsidP="002E158B" w:rsidRDefault="002E158B" w14:paraId="47824F88" w14:textId="6E05DC56">
            <w:pPr>
              <w:rPr>
                <w:bCs/>
                <w:szCs w:val="26"/>
              </w:rPr>
            </w:pPr>
            <w:r>
              <w:rPr>
                <w:bCs/>
                <w:szCs w:val="26"/>
              </w:rPr>
              <w:t>10</w:t>
            </w:r>
          </w:p>
        </w:tc>
        <w:tc>
          <w:tcPr>
            <w:tcW w:w="2437" w:type="dxa"/>
            <w:shd w:val="clear" w:color="auto" w:fill="auto"/>
          </w:tcPr>
          <w:p w:rsidR="002E158B" w:rsidP="002E158B" w:rsidRDefault="002E158B" w14:paraId="6D31FAFB" w14:textId="64106D7E">
            <w:pPr>
              <w:rPr>
                <w:szCs w:val="26"/>
              </w:rPr>
            </w:pPr>
            <w:r>
              <w:rPr>
                <w:szCs w:val="26"/>
              </w:rPr>
              <w:t>NodeMAC</w:t>
            </w:r>
          </w:p>
        </w:tc>
        <w:tc>
          <w:tcPr>
            <w:tcW w:w="1350" w:type="dxa"/>
          </w:tcPr>
          <w:p w:rsidR="002E158B" w:rsidP="002E158B" w:rsidRDefault="002E158B" w14:paraId="31766293" w14:textId="07CCE34D">
            <w:pPr>
              <w:rPr>
                <w:bCs/>
                <w:szCs w:val="26"/>
              </w:rPr>
            </w:pPr>
            <w:r>
              <w:t>Địa chỉ MAC của thiết bị Node</w:t>
            </w:r>
          </w:p>
        </w:tc>
        <w:tc>
          <w:tcPr>
            <w:tcW w:w="990" w:type="dxa"/>
          </w:tcPr>
          <w:p w:rsidR="002E158B" w:rsidP="002E158B" w:rsidRDefault="002E158B" w14:paraId="25B070C1" w14:textId="4CCE4D2E">
            <w:pPr>
              <w:rPr>
                <w:bCs/>
                <w:szCs w:val="26"/>
              </w:rPr>
            </w:pPr>
            <w:r>
              <w:t>String</w:t>
            </w:r>
          </w:p>
        </w:tc>
        <w:tc>
          <w:tcPr>
            <w:tcW w:w="2970" w:type="dxa"/>
          </w:tcPr>
          <w:p w:rsidRPr="009E4B17" w:rsidR="002E158B" w:rsidP="002E158B" w:rsidRDefault="002E158B" w14:paraId="7CE25D4C" w14:textId="2173C890">
            <w:pPr>
              <w:pStyle w:val="FirstLevelBullet"/>
              <w:numPr>
                <w:ilvl w:val="0"/>
                <w:numId w:val="0"/>
              </w:numPr>
            </w:pPr>
            <w:r>
              <w:t>Chuỗi ký tự dạng địa chỉ MAC</w:t>
            </w:r>
          </w:p>
        </w:tc>
        <w:tc>
          <w:tcPr>
            <w:tcW w:w="770" w:type="dxa"/>
          </w:tcPr>
          <w:p w:rsidRPr="009E4B17" w:rsidR="002E158B" w:rsidP="002E158B" w:rsidRDefault="002E158B" w14:paraId="13222DDD" w14:textId="35519A7D">
            <w:pPr>
              <w:rPr>
                <w:bCs/>
                <w:szCs w:val="26"/>
              </w:rPr>
            </w:pPr>
            <w:r>
              <w:rPr>
                <w:bCs/>
                <w:szCs w:val="26"/>
              </w:rPr>
              <w:t>NO</w:t>
            </w:r>
          </w:p>
        </w:tc>
      </w:tr>
      <w:tr w:rsidRPr="009E4B17" w:rsidR="00193B16" w:rsidTr="008E6161" w14:paraId="4DB0101C" w14:textId="77777777">
        <w:tc>
          <w:tcPr>
            <w:tcW w:w="708" w:type="dxa"/>
          </w:tcPr>
          <w:p w:rsidRPr="009E4B17" w:rsidR="00193B16" w:rsidP="00193B16" w:rsidRDefault="00193B16" w14:paraId="2682F5B8" w14:textId="7DD15969">
            <w:pPr>
              <w:rPr>
                <w:bCs/>
                <w:szCs w:val="26"/>
              </w:rPr>
            </w:pPr>
            <w:r>
              <w:rPr>
                <w:bCs/>
                <w:szCs w:val="26"/>
              </w:rPr>
              <w:t>11</w:t>
            </w:r>
          </w:p>
        </w:tc>
        <w:tc>
          <w:tcPr>
            <w:tcW w:w="2437" w:type="dxa"/>
            <w:shd w:val="clear" w:color="auto" w:fill="auto"/>
          </w:tcPr>
          <w:p w:rsidR="00193B16" w:rsidP="00193B16" w:rsidRDefault="00193B16" w14:paraId="091960CC" w14:textId="000CFE94">
            <w:pPr>
              <w:rPr>
                <w:szCs w:val="26"/>
              </w:rPr>
            </w:pPr>
            <w:r>
              <w:rPr>
                <w:szCs w:val="26"/>
              </w:rPr>
              <w:t>SerialNumber</w:t>
            </w:r>
          </w:p>
        </w:tc>
        <w:tc>
          <w:tcPr>
            <w:tcW w:w="1350" w:type="dxa"/>
          </w:tcPr>
          <w:p w:rsidR="00193B16" w:rsidP="00193B16" w:rsidRDefault="00193B16" w14:paraId="2DA33A7E" w14:textId="2FC4F0E8">
            <w:pPr>
              <w:rPr>
                <w:bCs/>
                <w:szCs w:val="26"/>
              </w:rPr>
            </w:pPr>
            <w:r>
              <w:t>Serial của thiết bị Node</w:t>
            </w:r>
          </w:p>
        </w:tc>
        <w:tc>
          <w:tcPr>
            <w:tcW w:w="990" w:type="dxa"/>
          </w:tcPr>
          <w:p w:rsidR="00193B16" w:rsidP="00193B16" w:rsidRDefault="00193B16" w14:paraId="6A07B914" w14:textId="7FC8594A">
            <w:pPr>
              <w:rPr>
                <w:bCs/>
                <w:szCs w:val="26"/>
              </w:rPr>
            </w:pPr>
            <w:r>
              <w:t>String</w:t>
            </w:r>
          </w:p>
        </w:tc>
        <w:tc>
          <w:tcPr>
            <w:tcW w:w="2970" w:type="dxa"/>
          </w:tcPr>
          <w:p w:rsidRPr="009E4B17" w:rsidR="00193B16" w:rsidP="00193B16" w:rsidRDefault="00193B16" w14:paraId="45543524" w14:textId="441665B7">
            <w:pPr>
              <w:pStyle w:val="FirstLevelBullet"/>
              <w:numPr>
                <w:ilvl w:val="0"/>
                <w:numId w:val="0"/>
              </w:numPr>
            </w:pPr>
            <w:r>
              <w:t>Chuỗi ký tự</w:t>
            </w:r>
          </w:p>
        </w:tc>
        <w:tc>
          <w:tcPr>
            <w:tcW w:w="770" w:type="dxa"/>
          </w:tcPr>
          <w:p w:rsidRPr="009E4B17" w:rsidR="00193B16" w:rsidP="00193B16" w:rsidRDefault="00193B16" w14:paraId="4A87901A" w14:textId="16A08155">
            <w:pPr>
              <w:rPr>
                <w:bCs/>
                <w:szCs w:val="26"/>
              </w:rPr>
            </w:pPr>
            <w:r>
              <w:rPr>
                <w:bCs/>
                <w:szCs w:val="26"/>
              </w:rPr>
              <w:t>NO</w:t>
            </w:r>
          </w:p>
        </w:tc>
      </w:tr>
      <w:tr w:rsidRPr="009E4B17" w:rsidR="002E158B" w:rsidTr="008E6161" w14:paraId="6E6EC4FF" w14:textId="77777777">
        <w:tc>
          <w:tcPr>
            <w:tcW w:w="708" w:type="dxa"/>
          </w:tcPr>
          <w:p w:rsidRPr="009E4B17" w:rsidR="002E158B" w:rsidP="002E158B" w:rsidRDefault="002E158B" w14:paraId="13349BF3" w14:textId="6BE0D9D6">
            <w:pPr>
              <w:rPr>
                <w:bCs/>
                <w:szCs w:val="26"/>
              </w:rPr>
            </w:pPr>
            <w:r>
              <w:rPr>
                <w:bCs/>
                <w:szCs w:val="26"/>
              </w:rPr>
              <w:t>12</w:t>
            </w:r>
          </w:p>
        </w:tc>
        <w:tc>
          <w:tcPr>
            <w:tcW w:w="2437" w:type="dxa"/>
            <w:shd w:val="clear" w:color="auto" w:fill="auto"/>
          </w:tcPr>
          <w:p w:rsidR="002E158B" w:rsidP="002E158B" w:rsidRDefault="002E158B" w14:paraId="644F7AEA" w14:textId="740FD197">
            <w:pPr>
              <w:rPr>
                <w:szCs w:val="26"/>
              </w:rPr>
            </w:pPr>
            <w:r>
              <w:rPr>
                <w:szCs w:val="26"/>
              </w:rPr>
              <w:t>NodeIP</w:t>
            </w:r>
          </w:p>
        </w:tc>
        <w:tc>
          <w:tcPr>
            <w:tcW w:w="1350" w:type="dxa"/>
          </w:tcPr>
          <w:p w:rsidR="002E158B" w:rsidP="002E158B" w:rsidRDefault="002E158B" w14:paraId="582B4157" w14:textId="2915A9A1">
            <w:pPr>
              <w:rPr>
                <w:bCs/>
                <w:szCs w:val="26"/>
              </w:rPr>
            </w:pPr>
            <w:r>
              <w:t>Địa chỉ IP của thiết bị Node</w:t>
            </w:r>
          </w:p>
        </w:tc>
        <w:tc>
          <w:tcPr>
            <w:tcW w:w="990" w:type="dxa"/>
          </w:tcPr>
          <w:p w:rsidR="002E158B" w:rsidP="002E158B" w:rsidRDefault="002E158B" w14:paraId="0E769ABF" w14:textId="47C79517">
            <w:pPr>
              <w:rPr>
                <w:bCs/>
                <w:szCs w:val="26"/>
              </w:rPr>
            </w:pPr>
            <w:r>
              <w:t>String</w:t>
            </w:r>
          </w:p>
        </w:tc>
        <w:tc>
          <w:tcPr>
            <w:tcW w:w="2970" w:type="dxa"/>
          </w:tcPr>
          <w:p w:rsidRPr="009E4B17" w:rsidR="002E158B" w:rsidP="002E158B" w:rsidRDefault="002E158B" w14:paraId="771B59B1" w14:textId="39CC368C">
            <w:pPr>
              <w:pStyle w:val="FirstLevelBullet"/>
              <w:numPr>
                <w:ilvl w:val="0"/>
                <w:numId w:val="0"/>
              </w:numPr>
            </w:pPr>
            <w:r>
              <w:t>Chuỗi ký tự dạng địa chỉ IP</w:t>
            </w:r>
          </w:p>
        </w:tc>
        <w:tc>
          <w:tcPr>
            <w:tcW w:w="770" w:type="dxa"/>
          </w:tcPr>
          <w:p w:rsidRPr="009E4B17" w:rsidR="002E158B" w:rsidP="002E158B" w:rsidRDefault="002E158B" w14:paraId="6F4CC000" w14:textId="268E5E24">
            <w:pPr>
              <w:rPr>
                <w:bCs/>
                <w:szCs w:val="26"/>
              </w:rPr>
            </w:pPr>
            <w:r>
              <w:rPr>
                <w:bCs/>
                <w:szCs w:val="26"/>
              </w:rPr>
              <w:t>NO</w:t>
            </w:r>
          </w:p>
        </w:tc>
      </w:tr>
      <w:tr w:rsidRPr="009E4B17" w:rsidR="003F5461" w:rsidTr="008E6161" w14:paraId="65404EAF" w14:textId="77777777">
        <w:tc>
          <w:tcPr>
            <w:tcW w:w="708" w:type="dxa"/>
          </w:tcPr>
          <w:p w:rsidRPr="009E4B17" w:rsidR="003F5461" w:rsidP="003F5461" w:rsidRDefault="003F5461" w14:paraId="68FA3BD3" w14:textId="04930621">
            <w:pPr>
              <w:rPr>
                <w:bCs/>
                <w:szCs w:val="26"/>
              </w:rPr>
            </w:pPr>
            <w:r>
              <w:rPr>
                <w:bCs/>
                <w:szCs w:val="26"/>
              </w:rPr>
              <w:t>13</w:t>
            </w:r>
          </w:p>
        </w:tc>
        <w:tc>
          <w:tcPr>
            <w:tcW w:w="2437" w:type="dxa"/>
            <w:shd w:val="clear" w:color="auto" w:fill="auto"/>
          </w:tcPr>
          <w:p w:rsidR="003F5461" w:rsidP="003F5461" w:rsidRDefault="003F5461" w14:paraId="62D6004A" w14:textId="3D403C4A">
            <w:pPr>
              <w:rPr>
                <w:szCs w:val="26"/>
              </w:rPr>
            </w:pPr>
            <w:r>
              <w:rPr>
                <w:szCs w:val="26"/>
              </w:rPr>
              <w:t>DeviceType</w:t>
            </w:r>
          </w:p>
        </w:tc>
        <w:tc>
          <w:tcPr>
            <w:tcW w:w="1350" w:type="dxa"/>
          </w:tcPr>
          <w:p w:rsidR="003F5461" w:rsidP="003F5461" w:rsidRDefault="003F5461" w14:paraId="46D613A3" w14:textId="30EA6951">
            <w:pPr>
              <w:rPr>
                <w:bCs/>
                <w:szCs w:val="26"/>
              </w:rPr>
            </w:pPr>
            <w:r>
              <w:t>Loại thiết bị Node</w:t>
            </w:r>
          </w:p>
        </w:tc>
        <w:tc>
          <w:tcPr>
            <w:tcW w:w="990" w:type="dxa"/>
          </w:tcPr>
          <w:p w:rsidR="003F5461" w:rsidP="003F5461" w:rsidRDefault="003F5461" w14:paraId="1DBC3E9E" w14:textId="2BD719A6">
            <w:pPr>
              <w:rPr>
                <w:bCs/>
                <w:szCs w:val="26"/>
              </w:rPr>
            </w:pPr>
          </w:p>
        </w:tc>
        <w:tc>
          <w:tcPr>
            <w:tcW w:w="2970" w:type="dxa"/>
          </w:tcPr>
          <w:p w:rsidR="003F5461" w:rsidP="003F5461" w:rsidRDefault="003F5461" w14:paraId="75FFCB3F" w14:textId="77777777">
            <w:pPr>
              <w:pStyle w:val="ListParagraph"/>
              <w:ind w:left="0"/>
            </w:pPr>
            <w:r w:rsidRPr="005B1024">
              <w:t>CAP = 0,</w:t>
            </w:r>
          </w:p>
          <w:p w:rsidR="003F5461" w:rsidP="003F5461" w:rsidRDefault="003F5461" w14:paraId="712516D6" w14:textId="77777777">
            <w:pPr>
              <w:pStyle w:val="ListParagraph"/>
              <w:ind w:left="0"/>
            </w:pPr>
            <w:r w:rsidRPr="005B1024">
              <w:lastRenderedPageBreak/>
              <w:t>MRE = 1,</w:t>
            </w:r>
            <w:r w:rsidRPr="005B1024">
              <w:br/>
            </w:r>
            <w:r w:rsidRPr="005B1024">
              <w:t>NONE = 2,</w:t>
            </w:r>
            <w:r w:rsidRPr="005B1024">
              <w:br/>
            </w:r>
            <w:r w:rsidRPr="005B1024">
              <w:t>ONT</w:t>
            </w:r>
            <w:r>
              <w:t>MESH</w:t>
            </w:r>
            <w:r w:rsidRPr="005B1024">
              <w:t xml:space="preserve"> = 3</w:t>
            </w:r>
          </w:p>
          <w:p w:rsidRPr="009E4B17" w:rsidR="003F5461" w:rsidP="003F5461" w:rsidRDefault="003F5461" w14:paraId="59BAE42D" w14:textId="36E9FFC3">
            <w:pPr>
              <w:pStyle w:val="FirstLevelBullet"/>
              <w:numPr>
                <w:ilvl w:val="0"/>
                <w:numId w:val="0"/>
              </w:numPr>
            </w:pPr>
            <w:r>
              <w:t>ONTONLY = 4</w:t>
            </w:r>
          </w:p>
        </w:tc>
        <w:tc>
          <w:tcPr>
            <w:tcW w:w="770" w:type="dxa"/>
          </w:tcPr>
          <w:p w:rsidRPr="009E4B17" w:rsidR="003F5461" w:rsidP="003F5461" w:rsidRDefault="003F5461" w14:paraId="71D075B3" w14:textId="3EBE50C3">
            <w:pPr>
              <w:rPr>
                <w:bCs/>
                <w:szCs w:val="26"/>
              </w:rPr>
            </w:pPr>
            <w:r>
              <w:rPr>
                <w:bCs/>
                <w:szCs w:val="26"/>
              </w:rPr>
              <w:lastRenderedPageBreak/>
              <w:t>NO</w:t>
            </w:r>
          </w:p>
        </w:tc>
      </w:tr>
      <w:tr w:rsidRPr="009E4B17" w:rsidR="002E158B" w:rsidTr="008E6161" w14:paraId="1422D490" w14:textId="77777777">
        <w:tc>
          <w:tcPr>
            <w:tcW w:w="708" w:type="dxa"/>
          </w:tcPr>
          <w:p w:rsidRPr="009E4B17" w:rsidR="002E158B" w:rsidP="002E158B" w:rsidRDefault="002E158B" w14:paraId="26082573" w14:textId="0A4FA9AA">
            <w:pPr>
              <w:rPr>
                <w:bCs/>
                <w:szCs w:val="26"/>
              </w:rPr>
            </w:pPr>
            <w:r>
              <w:rPr>
                <w:bCs/>
                <w:szCs w:val="26"/>
              </w:rPr>
              <w:lastRenderedPageBreak/>
              <w:t>14</w:t>
            </w:r>
          </w:p>
        </w:tc>
        <w:tc>
          <w:tcPr>
            <w:tcW w:w="2437" w:type="dxa"/>
            <w:shd w:val="clear" w:color="auto" w:fill="auto"/>
          </w:tcPr>
          <w:p w:rsidR="002E158B" w:rsidP="002E158B" w:rsidRDefault="002E158B" w14:paraId="21918665" w14:textId="1A80E96D">
            <w:pPr>
              <w:rPr>
                <w:szCs w:val="26"/>
              </w:rPr>
            </w:pPr>
            <w:r>
              <w:rPr>
                <w:szCs w:val="26"/>
              </w:rPr>
              <w:t>ConnectType</w:t>
            </w:r>
          </w:p>
        </w:tc>
        <w:tc>
          <w:tcPr>
            <w:tcW w:w="1350" w:type="dxa"/>
          </w:tcPr>
          <w:p w:rsidR="002E158B" w:rsidP="002E158B" w:rsidRDefault="002E158B" w14:paraId="66DD8D75" w14:textId="43B7E768">
            <w:pPr>
              <w:rPr>
                <w:bCs/>
                <w:szCs w:val="26"/>
              </w:rPr>
            </w:pPr>
            <w:r>
              <w:t>Kết nối Backhaul của Node Mesh</w:t>
            </w:r>
          </w:p>
        </w:tc>
        <w:tc>
          <w:tcPr>
            <w:tcW w:w="990" w:type="dxa"/>
          </w:tcPr>
          <w:p w:rsidR="002E158B" w:rsidP="002E158B" w:rsidRDefault="002E158B" w14:paraId="5C88A741" w14:textId="777D9072">
            <w:pPr>
              <w:rPr>
                <w:bCs/>
                <w:szCs w:val="26"/>
              </w:rPr>
            </w:pPr>
            <w:r>
              <w:t>Int</w:t>
            </w:r>
          </w:p>
        </w:tc>
        <w:tc>
          <w:tcPr>
            <w:tcW w:w="2970" w:type="dxa"/>
          </w:tcPr>
          <w:p w:rsidR="002E158B" w:rsidP="002E158B" w:rsidRDefault="002E158B" w14:paraId="271B6CD0" w14:textId="77777777">
            <w:pPr>
              <w:pStyle w:val="ListParagraph"/>
              <w:ind w:left="0"/>
            </w:pPr>
            <w:r>
              <w:t>0 = Ethernet</w:t>
            </w:r>
          </w:p>
          <w:p w:rsidR="002E158B" w:rsidP="002E158B" w:rsidRDefault="002E158B" w14:paraId="622A2F44" w14:textId="77777777">
            <w:pPr>
              <w:pStyle w:val="ListParagraph"/>
              <w:ind w:left="0"/>
            </w:pPr>
            <w:r>
              <w:t>1 = Backhaul 2.4GHz</w:t>
            </w:r>
          </w:p>
          <w:p w:rsidR="002E158B" w:rsidP="002E158B" w:rsidRDefault="002E158B" w14:paraId="07643D64" w14:textId="77777777">
            <w:pPr>
              <w:pStyle w:val="ListParagraph"/>
              <w:ind w:left="0"/>
            </w:pPr>
            <w:r>
              <w:t>2 = Backhaul 5GHz</w:t>
            </w:r>
          </w:p>
          <w:p w:rsidRPr="009E4B17" w:rsidR="002E158B" w:rsidP="002E158B" w:rsidRDefault="002E158B" w14:paraId="01855C15" w14:textId="2B93D835">
            <w:pPr>
              <w:pStyle w:val="FirstLevelBullet"/>
              <w:numPr>
                <w:ilvl w:val="0"/>
                <w:numId w:val="0"/>
              </w:numPr>
            </w:pPr>
            <w:r>
              <w:t>3 = Dual</w:t>
            </w:r>
          </w:p>
        </w:tc>
        <w:tc>
          <w:tcPr>
            <w:tcW w:w="770" w:type="dxa"/>
          </w:tcPr>
          <w:p w:rsidRPr="009E4B17" w:rsidR="002E158B" w:rsidP="002E158B" w:rsidRDefault="002E158B" w14:paraId="742A4195" w14:textId="262D1FD5">
            <w:pPr>
              <w:rPr>
                <w:bCs/>
                <w:szCs w:val="26"/>
              </w:rPr>
            </w:pPr>
            <w:r>
              <w:rPr>
                <w:bCs/>
                <w:szCs w:val="26"/>
              </w:rPr>
              <w:t>NO</w:t>
            </w:r>
          </w:p>
        </w:tc>
      </w:tr>
      <w:tr w:rsidRPr="009E4B17" w:rsidR="002E158B" w:rsidTr="008E6161" w14:paraId="336C8957" w14:textId="77777777">
        <w:tc>
          <w:tcPr>
            <w:tcW w:w="708" w:type="dxa"/>
          </w:tcPr>
          <w:p w:rsidRPr="009E4B17" w:rsidR="002E158B" w:rsidP="002E158B" w:rsidRDefault="002E158B" w14:paraId="1EAD02FF" w14:textId="1DED3382">
            <w:pPr>
              <w:rPr>
                <w:bCs/>
                <w:szCs w:val="26"/>
              </w:rPr>
            </w:pPr>
            <w:r>
              <w:rPr>
                <w:bCs/>
                <w:szCs w:val="26"/>
              </w:rPr>
              <w:t>15</w:t>
            </w:r>
          </w:p>
        </w:tc>
        <w:tc>
          <w:tcPr>
            <w:tcW w:w="2437" w:type="dxa"/>
            <w:shd w:val="clear" w:color="auto" w:fill="auto"/>
          </w:tcPr>
          <w:p w:rsidR="002E158B" w:rsidP="002E158B" w:rsidRDefault="002E158B" w14:paraId="6E58C348" w14:textId="69D6FD52">
            <w:pPr>
              <w:rPr>
                <w:szCs w:val="26"/>
              </w:rPr>
            </w:pPr>
            <w:r>
              <w:rPr>
                <w:szCs w:val="26"/>
              </w:rPr>
              <w:t>Upstream</w:t>
            </w:r>
          </w:p>
        </w:tc>
        <w:tc>
          <w:tcPr>
            <w:tcW w:w="1350" w:type="dxa"/>
          </w:tcPr>
          <w:p w:rsidR="002E158B" w:rsidP="002E158B" w:rsidRDefault="002E158B" w14:paraId="5E488868" w14:textId="7570F474">
            <w:pPr>
              <w:rPr>
                <w:bCs/>
                <w:szCs w:val="26"/>
              </w:rPr>
            </w:pPr>
            <w:r>
              <w:t>Tên thiết bị trên đường upstream</w:t>
            </w:r>
          </w:p>
        </w:tc>
        <w:tc>
          <w:tcPr>
            <w:tcW w:w="990" w:type="dxa"/>
          </w:tcPr>
          <w:p w:rsidR="002E158B" w:rsidP="002E158B" w:rsidRDefault="002E158B" w14:paraId="1FA5E350" w14:textId="1EA58295">
            <w:pPr>
              <w:rPr>
                <w:bCs/>
                <w:szCs w:val="26"/>
              </w:rPr>
            </w:pPr>
            <w:r>
              <w:t>String</w:t>
            </w:r>
          </w:p>
        </w:tc>
        <w:tc>
          <w:tcPr>
            <w:tcW w:w="2970" w:type="dxa"/>
          </w:tcPr>
          <w:p w:rsidR="002E158B" w:rsidP="002E158B" w:rsidRDefault="002E158B" w14:paraId="4E8F46ED" w14:textId="77777777">
            <w:pPr>
              <w:jc w:val="left"/>
            </w:pPr>
            <w:r>
              <w:t>Chuỗi kí tự dạng MAC</w:t>
            </w:r>
          </w:p>
          <w:p w:rsidRPr="009E4B17" w:rsidR="002E158B" w:rsidP="002E158B" w:rsidRDefault="002E158B" w14:paraId="3A0E2C42" w14:textId="39F564C1">
            <w:pPr>
              <w:pStyle w:val="FirstLevelBullet"/>
              <w:numPr>
                <w:ilvl w:val="0"/>
                <w:numId w:val="0"/>
              </w:numPr>
            </w:pPr>
          </w:p>
        </w:tc>
        <w:tc>
          <w:tcPr>
            <w:tcW w:w="770" w:type="dxa"/>
          </w:tcPr>
          <w:p w:rsidRPr="009E4B17" w:rsidR="002E158B" w:rsidP="002E158B" w:rsidRDefault="002E158B" w14:paraId="4CC4C2A8" w14:textId="2C2B03CC">
            <w:pPr>
              <w:rPr>
                <w:bCs/>
                <w:szCs w:val="26"/>
              </w:rPr>
            </w:pPr>
            <w:r>
              <w:rPr>
                <w:bCs/>
                <w:szCs w:val="26"/>
              </w:rPr>
              <w:t>NO</w:t>
            </w:r>
          </w:p>
        </w:tc>
      </w:tr>
      <w:tr w:rsidRPr="009E4B17" w:rsidR="002E158B" w:rsidTr="008E6161" w14:paraId="518CABFF" w14:textId="77777777">
        <w:tc>
          <w:tcPr>
            <w:tcW w:w="708" w:type="dxa"/>
          </w:tcPr>
          <w:p w:rsidRPr="009E4B17" w:rsidR="002E158B" w:rsidP="002E158B" w:rsidRDefault="002E158B" w14:paraId="1E4CA6B7" w14:textId="18B717C8">
            <w:pPr>
              <w:rPr>
                <w:bCs/>
                <w:szCs w:val="26"/>
              </w:rPr>
            </w:pPr>
            <w:r>
              <w:rPr>
                <w:bCs/>
                <w:szCs w:val="26"/>
              </w:rPr>
              <w:t>16</w:t>
            </w:r>
          </w:p>
        </w:tc>
        <w:tc>
          <w:tcPr>
            <w:tcW w:w="2437" w:type="dxa"/>
            <w:shd w:val="clear" w:color="auto" w:fill="auto"/>
          </w:tcPr>
          <w:p w:rsidR="002E158B" w:rsidP="002E158B" w:rsidRDefault="002E158B" w14:paraId="7DA48016" w14:textId="2DFB883C">
            <w:pPr>
              <w:rPr>
                <w:szCs w:val="26"/>
              </w:rPr>
            </w:pPr>
            <w:r>
              <w:rPr>
                <w:szCs w:val="26"/>
              </w:rPr>
              <w:t>NodeTxRate</w:t>
            </w:r>
          </w:p>
        </w:tc>
        <w:tc>
          <w:tcPr>
            <w:tcW w:w="1350" w:type="dxa"/>
          </w:tcPr>
          <w:p w:rsidR="002E158B" w:rsidP="002E158B" w:rsidRDefault="002E158B" w14:paraId="2AD2C261" w14:textId="2982A436">
            <w:pPr>
              <w:rPr>
                <w:bCs/>
                <w:szCs w:val="26"/>
              </w:rPr>
            </w:pPr>
            <w:r>
              <w:t>Physical Tx Rate của node</w:t>
            </w:r>
          </w:p>
        </w:tc>
        <w:tc>
          <w:tcPr>
            <w:tcW w:w="990" w:type="dxa"/>
          </w:tcPr>
          <w:p w:rsidR="002E158B" w:rsidP="002E158B" w:rsidRDefault="002E158B" w14:paraId="7277DCC6" w14:textId="732F764C">
            <w:pPr>
              <w:rPr>
                <w:bCs/>
                <w:szCs w:val="26"/>
              </w:rPr>
            </w:pPr>
            <w:r>
              <w:t>String</w:t>
            </w:r>
          </w:p>
        </w:tc>
        <w:tc>
          <w:tcPr>
            <w:tcW w:w="2970" w:type="dxa"/>
          </w:tcPr>
          <w:p w:rsidRPr="009E4B17" w:rsidR="002E158B" w:rsidP="002E158B" w:rsidRDefault="002E158B" w14:paraId="7B5D9A74" w14:textId="16271FF3">
            <w:pPr>
              <w:pStyle w:val="FirstLevelBullet"/>
              <w:numPr>
                <w:ilvl w:val="0"/>
                <w:numId w:val="0"/>
              </w:numPr>
            </w:pPr>
          </w:p>
        </w:tc>
        <w:tc>
          <w:tcPr>
            <w:tcW w:w="770" w:type="dxa"/>
          </w:tcPr>
          <w:p w:rsidRPr="009E4B17" w:rsidR="002E158B" w:rsidP="002E158B" w:rsidRDefault="002E158B" w14:paraId="50FB3E2A" w14:textId="093D85A6">
            <w:pPr>
              <w:rPr>
                <w:bCs/>
                <w:szCs w:val="26"/>
              </w:rPr>
            </w:pPr>
            <w:r>
              <w:rPr>
                <w:bCs/>
                <w:szCs w:val="26"/>
              </w:rPr>
              <w:t>NO</w:t>
            </w:r>
          </w:p>
        </w:tc>
      </w:tr>
      <w:tr w:rsidRPr="009E4B17" w:rsidR="002E158B" w:rsidTr="008E6161" w14:paraId="2F1E3C23" w14:textId="77777777">
        <w:tc>
          <w:tcPr>
            <w:tcW w:w="708" w:type="dxa"/>
          </w:tcPr>
          <w:p w:rsidRPr="009E4B17" w:rsidR="002E158B" w:rsidP="002E158B" w:rsidRDefault="002E158B" w14:paraId="40854819" w14:textId="1867EDE3">
            <w:pPr>
              <w:rPr>
                <w:bCs/>
                <w:szCs w:val="26"/>
              </w:rPr>
            </w:pPr>
            <w:r>
              <w:rPr>
                <w:bCs/>
                <w:szCs w:val="26"/>
              </w:rPr>
              <w:t>17</w:t>
            </w:r>
          </w:p>
        </w:tc>
        <w:tc>
          <w:tcPr>
            <w:tcW w:w="2437" w:type="dxa"/>
            <w:shd w:val="clear" w:color="auto" w:fill="auto"/>
          </w:tcPr>
          <w:p w:rsidR="002E158B" w:rsidP="002E158B" w:rsidRDefault="002E158B" w14:paraId="542BC843" w14:textId="1E6368FA">
            <w:pPr>
              <w:rPr>
                <w:szCs w:val="26"/>
              </w:rPr>
            </w:pPr>
            <w:r>
              <w:rPr>
                <w:szCs w:val="26"/>
              </w:rPr>
              <w:t>NodeRxRate</w:t>
            </w:r>
          </w:p>
        </w:tc>
        <w:tc>
          <w:tcPr>
            <w:tcW w:w="1350" w:type="dxa"/>
          </w:tcPr>
          <w:p w:rsidR="002E158B" w:rsidP="002E158B" w:rsidRDefault="002E158B" w14:paraId="2EAEA2BC" w14:textId="11A94D87">
            <w:pPr>
              <w:rPr>
                <w:bCs/>
                <w:szCs w:val="26"/>
              </w:rPr>
            </w:pPr>
            <w:r>
              <w:t>Physical Rx Rate của node</w:t>
            </w:r>
          </w:p>
        </w:tc>
        <w:tc>
          <w:tcPr>
            <w:tcW w:w="990" w:type="dxa"/>
          </w:tcPr>
          <w:p w:rsidR="002E158B" w:rsidP="002E158B" w:rsidRDefault="002E158B" w14:paraId="7CA5CB74" w14:textId="26883E21">
            <w:pPr>
              <w:rPr>
                <w:bCs/>
                <w:szCs w:val="26"/>
              </w:rPr>
            </w:pPr>
            <w:r>
              <w:t>String</w:t>
            </w:r>
          </w:p>
        </w:tc>
        <w:tc>
          <w:tcPr>
            <w:tcW w:w="2970" w:type="dxa"/>
          </w:tcPr>
          <w:p w:rsidRPr="009E4B17" w:rsidR="002E158B" w:rsidP="002E158B" w:rsidRDefault="002E158B" w14:paraId="7F7B1414" w14:textId="76016CF7">
            <w:pPr>
              <w:pStyle w:val="FirstLevelBullet"/>
              <w:numPr>
                <w:ilvl w:val="0"/>
                <w:numId w:val="0"/>
              </w:numPr>
            </w:pPr>
          </w:p>
        </w:tc>
        <w:tc>
          <w:tcPr>
            <w:tcW w:w="770" w:type="dxa"/>
          </w:tcPr>
          <w:p w:rsidRPr="009E4B17" w:rsidR="002E158B" w:rsidP="002E158B" w:rsidRDefault="002E158B" w14:paraId="2FBE35AF" w14:textId="183CF14C">
            <w:pPr>
              <w:rPr>
                <w:bCs/>
                <w:szCs w:val="26"/>
              </w:rPr>
            </w:pPr>
            <w:r>
              <w:rPr>
                <w:bCs/>
                <w:szCs w:val="26"/>
              </w:rPr>
              <w:t>NO</w:t>
            </w:r>
          </w:p>
        </w:tc>
      </w:tr>
      <w:tr w:rsidRPr="009E4B17" w:rsidR="002E158B" w:rsidTr="008E6161" w14:paraId="343833D1" w14:textId="77777777">
        <w:tc>
          <w:tcPr>
            <w:tcW w:w="708" w:type="dxa"/>
          </w:tcPr>
          <w:p w:rsidRPr="009E4B17" w:rsidR="002E158B" w:rsidP="002E158B" w:rsidRDefault="002E158B" w14:paraId="015F5D8B" w14:textId="3D498082">
            <w:pPr>
              <w:rPr>
                <w:bCs/>
                <w:szCs w:val="26"/>
              </w:rPr>
            </w:pPr>
            <w:r>
              <w:rPr>
                <w:bCs/>
                <w:szCs w:val="26"/>
              </w:rPr>
              <w:t>18</w:t>
            </w:r>
          </w:p>
        </w:tc>
        <w:tc>
          <w:tcPr>
            <w:tcW w:w="2437" w:type="dxa"/>
            <w:shd w:val="clear" w:color="auto" w:fill="auto"/>
          </w:tcPr>
          <w:p w:rsidR="002E158B" w:rsidP="002E158B" w:rsidRDefault="002E158B" w14:paraId="42944BF4" w14:textId="43E5088B">
            <w:pPr>
              <w:rPr>
                <w:szCs w:val="26"/>
              </w:rPr>
            </w:pPr>
            <w:r>
              <w:rPr>
                <w:szCs w:val="26"/>
              </w:rPr>
              <w:t>NodeRSSI</w:t>
            </w:r>
          </w:p>
        </w:tc>
        <w:tc>
          <w:tcPr>
            <w:tcW w:w="1350" w:type="dxa"/>
          </w:tcPr>
          <w:p w:rsidR="002E158B" w:rsidP="002E158B" w:rsidRDefault="002E158B" w14:paraId="4E329ACB" w14:textId="42CABE81">
            <w:pPr>
              <w:rPr>
                <w:bCs/>
                <w:szCs w:val="26"/>
              </w:rPr>
            </w:pPr>
            <w:r>
              <w:t>Là giá trị RSSI của kết nối Backhaul. Nếu kết nối là dual thì lấy RSSI của kết nối 5GHz</w:t>
            </w:r>
          </w:p>
        </w:tc>
        <w:tc>
          <w:tcPr>
            <w:tcW w:w="990" w:type="dxa"/>
          </w:tcPr>
          <w:p w:rsidR="002E158B" w:rsidP="002E158B" w:rsidRDefault="002E158B" w14:paraId="06694A2C" w14:textId="525F2B14">
            <w:pPr>
              <w:rPr>
                <w:bCs/>
                <w:szCs w:val="26"/>
              </w:rPr>
            </w:pPr>
            <w:r>
              <w:rPr>
                <w:bCs/>
                <w:szCs w:val="26"/>
              </w:rPr>
              <w:t xml:space="preserve">Int </w:t>
            </w:r>
          </w:p>
        </w:tc>
        <w:tc>
          <w:tcPr>
            <w:tcW w:w="2970" w:type="dxa"/>
          </w:tcPr>
          <w:p w:rsidRPr="009E4B17" w:rsidR="002E158B" w:rsidP="002E158B" w:rsidRDefault="002E158B" w14:paraId="104F2718" w14:textId="77777777">
            <w:pPr>
              <w:pStyle w:val="FirstLevelBullet"/>
              <w:numPr>
                <w:ilvl w:val="0"/>
                <w:numId w:val="0"/>
              </w:numPr>
            </w:pPr>
          </w:p>
        </w:tc>
        <w:tc>
          <w:tcPr>
            <w:tcW w:w="770" w:type="dxa"/>
          </w:tcPr>
          <w:p w:rsidRPr="009E4B17" w:rsidR="002E158B" w:rsidP="002E158B" w:rsidRDefault="002E158B" w14:paraId="479B8488" w14:textId="7501A8BA">
            <w:pPr>
              <w:rPr>
                <w:bCs/>
                <w:szCs w:val="26"/>
              </w:rPr>
            </w:pPr>
            <w:r>
              <w:rPr>
                <w:bCs/>
                <w:szCs w:val="26"/>
              </w:rPr>
              <w:t>NO</w:t>
            </w:r>
          </w:p>
        </w:tc>
      </w:tr>
      <w:tr w:rsidRPr="009E4B17" w:rsidR="00091866" w:rsidTr="008E6161" w14:paraId="353EA02F" w14:textId="77777777">
        <w:tc>
          <w:tcPr>
            <w:tcW w:w="708" w:type="dxa"/>
          </w:tcPr>
          <w:p w:rsidRPr="009E4B17" w:rsidR="00091866" w:rsidP="00091866" w:rsidRDefault="00091866" w14:paraId="66217D46" w14:textId="67B035C3">
            <w:pPr>
              <w:rPr>
                <w:bCs/>
                <w:szCs w:val="26"/>
              </w:rPr>
            </w:pPr>
            <w:r>
              <w:rPr>
                <w:bCs/>
                <w:szCs w:val="26"/>
              </w:rPr>
              <w:t>19</w:t>
            </w:r>
          </w:p>
        </w:tc>
        <w:tc>
          <w:tcPr>
            <w:tcW w:w="2437" w:type="dxa"/>
            <w:shd w:val="clear" w:color="auto" w:fill="auto"/>
          </w:tcPr>
          <w:p w:rsidR="00091866" w:rsidP="00091866" w:rsidRDefault="00091866" w14:paraId="2DCFD40D" w14:textId="06037D5A">
            <w:pPr>
              <w:rPr>
                <w:szCs w:val="26"/>
              </w:rPr>
            </w:pPr>
            <w:r>
              <w:rPr>
                <w:szCs w:val="26"/>
              </w:rPr>
              <w:t>ClientNumberOfEntries</w:t>
            </w:r>
          </w:p>
        </w:tc>
        <w:tc>
          <w:tcPr>
            <w:tcW w:w="1350" w:type="dxa"/>
          </w:tcPr>
          <w:p w:rsidR="00091866" w:rsidP="00091866" w:rsidRDefault="00091866" w14:paraId="1906C699" w14:textId="3033F4E7">
            <w:pPr>
              <w:rPr>
                <w:bCs/>
                <w:szCs w:val="26"/>
              </w:rPr>
            </w:pPr>
            <w:r>
              <w:rPr>
                <w:bCs/>
                <w:szCs w:val="26"/>
              </w:rPr>
              <w:t>Số lượng client kết nối vào từng Node</w:t>
            </w:r>
          </w:p>
        </w:tc>
        <w:tc>
          <w:tcPr>
            <w:tcW w:w="990" w:type="dxa"/>
          </w:tcPr>
          <w:p w:rsidR="00091866" w:rsidP="00091866" w:rsidRDefault="00091866" w14:paraId="33FDA730" w14:textId="22BE99C8">
            <w:pPr>
              <w:rPr>
                <w:bCs/>
                <w:szCs w:val="26"/>
              </w:rPr>
            </w:pPr>
            <w:r>
              <w:rPr>
                <w:bCs/>
                <w:szCs w:val="26"/>
              </w:rPr>
              <w:t>Int</w:t>
            </w:r>
          </w:p>
        </w:tc>
        <w:tc>
          <w:tcPr>
            <w:tcW w:w="2970" w:type="dxa"/>
          </w:tcPr>
          <w:p w:rsidRPr="009E4B17" w:rsidR="00091866" w:rsidP="00091866" w:rsidRDefault="00091866" w14:paraId="25039A7B" w14:textId="77777777">
            <w:pPr>
              <w:pStyle w:val="FirstLevelBullet"/>
              <w:numPr>
                <w:ilvl w:val="0"/>
                <w:numId w:val="0"/>
              </w:numPr>
            </w:pPr>
          </w:p>
        </w:tc>
        <w:tc>
          <w:tcPr>
            <w:tcW w:w="770" w:type="dxa"/>
          </w:tcPr>
          <w:p w:rsidRPr="009E4B17" w:rsidR="00091866" w:rsidP="00091866" w:rsidRDefault="00091866" w14:paraId="164A2373" w14:textId="5BB2E9A5">
            <w:pPr>
              <w:rPr>
                <w:bCs/>
                <w:szCs w:val="26"/>
              </w:rPr>
            </w:pPr>
            <w:r>
              <w:rPr>
                <w:bCs/>
                <w:szCs w:val="26"/>
              </w:rPr>
              <w:t>NO</w:t>
            </w:r>
          </w:p>
        </w:tc>
      </w:tr>
      <w:tr w:rsidRPr="009E4B17" w:rsidR="00CC1550" w:rsidTr="00091866" w14:paraId="60D6FC2B" w14:textId="77777777">
        <w:tc>
          <w:tcPr>
            <w:tcW w:w="708" w:type="dxa"/>
            <w:shd w:val="clear" w:color="auto" w:fill="FFFF00"/>
          </w:tcPr>
          <w:p w:rsidRPr="009E4B17" w:rsidR="00CC1550" w:rsidP="008E6161" w:rsidRDefault="00E8056D" w14:paraId="1456565D" w14:textId="18F98441">
            <w:pPr>
              <w:rPr>
                <w:bCs/>
                <w:szCs w:val="26"/>
              </w:rPr>
            </w:pPr>
            <w:r>
              <w:rPr>
                <w:bCs/>
                <w:szCs w:val="26"/>
              </w:rPr>
              <w:t>20</w:t>
            </w:r>
          </w:p>
        </w:tc>
        <w:tc>
          <w:tcPr>
            <w:tcW w:w="2437" w:type="dxa"/>
            <w:shd w:val="clear" w:color="auto" w:fill="FFFF00"/>
          </w:tcPr>
          <w:p w:rsidR="00CC1550" w:rsidP="008E6161" w:rsidRDefault="00DB2A7E" w14:paraId="4F3BF1F8" w14:textId="500FCE1C">
            <w:pPr>
              <w:rPr>
                <w:szCs w:val="26"/>
              </w:rPr>
            </w:pPr>
            <w:r w:rsidRPr="009E4B17">
              <w:rPr>
                <w:szCs w:val="26"/>
              </w:rPr>
              <w:t>InternetGatewayDevice.X_VNPTT_</w:t>
            </w:r>
            <w:r w:rsidR="008A5140">
              <w:rPr>
                <w:szCs w:val="26"/>
              </w:rPr>
              <w:t>MeshTopology</w:t>
            </w:r>
            <w:r>
              <w:rPr>
                <w:szCs w:val="26"/>
              </w:rPr>
              <w:t>.Node.{i}.Client.{i}.</w:t>
            </w:r>
          </w:p>
        </w:tc>
        <w:tc>
          <w:tcPr>
            <w:tcW w:w="1350" w:type="dxa"/>
            <w:shd w:val="clear" w:color="auto" w:fill="FFFF00"/>
          </w:tcPr>
          <w:p w:rsidR="00CC1550" w:rsidP="008E6161" w:rsidRDefault="00DB2A7E" w14:paraId="49BE9C2C" w14:textId="79AC86CF">
            <w:pPr>
              <w:rPr>
                <w:bCs/>
                <w:szCs w:val="26"/>
              </w:rPr>
            </w:pPr>
            <w:r>
              <w:rPr>
                <w:bCs/>
                <w:szCs w:val="26"/>
              </w:rPr>
              <w:t>Object</w:t>
            </w:r>
          </w:p>
        </w:tc>
        <w:tc>
          <w:tcPr>
            <w:tcW w:w="990" w:type="dxa"/>
            <w:shd w:val="clear" w:color="auto" w:fill="FFFF00"/>
          </w:tcPr>
          <w:p w:rsidR="00CC1550" w:rsidP="008E6161" w:rsidRDefault="00DB2A7E" w14:paraId="307A1F19" w14:textId="672F7693">
            <w:pPr>
              <w:rPr>
                <w:bCs/>
                <w:szCs w:val="26"/>
              </w:rPr>
            </w:pPr>
            <w:r>
              <w:rPr>
                <w:bCs/>
                <w:szCs w:val="26"/>
              </w:rPr>
              <w:t>Object</w:t>
            </w:r>
          </w:p>
        </w:tc>
        <w:tc>
          <w:tcPr>
            <w:tcW w:w="2970" w:type="dxa"/>
            <w:shd w:val="clear" w:color="auto" w:fill="FFFF00"/>
          </w:tcPr>
          <w:p w:rsidRPr="009E4B17" w:rsidR="00CC1550" w:rsidP="008E6161" w:rsidRDefault="00CC1550" w14:paraId="5807D720" w14:textId="77777777">
            <w:pPr>
              <w:pStyle w:val="FirstLevelBullet"/>
              <w:numPr>
                <w:ilvl w:val="0"/>
                <w:numId w:val="0"/>
              </w:numPr>
            </w:pPr>
          </w:p>
        </w:tc>
        <w:tc>
          <w:tcPr>
            <w:tcW w:w="770" w:type="dxa"/>
            <w:shd w:val="clear" w:color="auto" w:fill="FFFF00"/>
          </w:tcPr>
          <w:p w:rsidRPr="009E4B17" w:rsidR="00CC1550" w:rsidP="008E6161" w:rsidRDefault="00CC1550" w14:paraId="3FD4C6AF" w14:textId="77777777">
            <w:pPr>
              <w:rPr>
                <w:bCs/>
                <w:szCs w:val="26"/>
              </w:rPr>
            </w:pPr>
          </w:p>
        </w:tc>
      </w:tr>
      <w:tr w:rsidRPr="009E4B17" w:rsidR="002E158B" w:rsidTr="008E6161" w14:paraId="4E48B13E" w14:textId="77777777">
        <w:tc>
          <w:tcPr>
            <w:tcW w:w="708" w:type="dxa"/>
          </w:tcPr>
          <w:p w:rsidRPr="009E4B17" w:rsidR="002E158B" w:rsidP="002E158B" w:rsidRDefault="002E158B" w14:paraId="3BC2B419" w14:textId="34F16177">
            <w:pPr>
              <w:rPr>
                <w:bCs/>
                <w:szCs w:val="26"/>
              </w:rPr>
            </w:pPr>
            <w:r>
              <w:rPr>
                <w:bCs/>
                <w:szCs w:val="26"/>
              </w:rPr>
              <w:lastRenderedPageBreak/>
              <w:t>21</w:t>
            </w:r>
          </w:p>
        </w:tc>
        <w:tc>
          <w:tcPr>
            <w:tcW w:w="2437" w:type="dxa"/>
            <w:shd w:val="clear" w:color="auto" w:fill="auto"/>
          </w:tcPr>
          <w:p w:rsidRPr="009E4B17" w:rsidR="002E158B" w:rsidP="002E158B" w:rsidRDefault="002E158B" w14:paraId="3783FEB8" w14:textId="0178693C">
            <w:pPr>
              <w:rPr>
                <w:szCs w:val="26"/>
              </w:rPr>
            </w:pPr>
            <w:r>
              <w:rPr>
                <w:szCs w:val="26"/>
              </w:rPr>
              <w:t>HostName</w:t>
            </w:r>
          </w:p>
        </w:tc>
        <w:tc>
          <w:tcPr>
            <w:tcW w:w="1350" w:type="dxa"/>
          </w:tcPr>
          <w:p w:rsidR="002E158B" w:rsidP="002E158B" w:rsidRDefault="002E158B" w14:paraId="5DCFB84D" w14:textId="57835A75">
            <w:pPr>
              <w:rPr>
                <w:bCs/>
                <w:szCs w:val="26"/>
              </w:rPr>
            </w:pPr>
            <w:r>
              <w:t>Tên của client</w:t>
            </w:r>
          </w:p>
        </w:tc>
        <w:tc>
          <w:tcPr>
            <w:tcW w:w="990" w:type="dxa"/>
          </w:tcPr>
          <w:p w:rsidR="002E158B" w:rsidP="002E158B" w:rsidRDefault="002E158B" w14:paraId="04DE4B8D" w14:textId="65321AEF">
            <w:pPr>
              <w:rPr>
                <w:bCs/>
                <w:szCs w:val="26"/>
              </w:rPr>
            </w:pPr>
            <w:r>
              <w:t>String</w:t>
            </w:r>
          </w:p>
        </w:tc>
        <w:tc>
          <w:tcPr>
            <w:tcW w:w="2970" w:type="dxa"/>
          </w:tcPr>
          <w:p w:rsidRPr="009E4B17" w:rsidR="002E158B" w:rsidP="002E158B" w:rsidRDefault="002E158B" w14:paraId="5F051113" w14:textId="77777777">
            <w:pPr>
              <w:pStyle w:val="FirstLevelBullet"/>
              <w:numPr>
                <w:ilvl w:val="0"/>
                <w:numId w:val="0"/>
              </w:numPr>
            </w:pPr>
          </w:p>
        </w:tc>
        <w:tc>
          <w:tcPr>
            <w:tcW w:w="770" w:type="dxa"/>
          </w:tcPr>
          <w:p w:rsidRPr="009E4B17" w:rsidR="002E158B" w:rsidP="002E158B" w:rsidRDefault="002E158B" w14:paraId="606CF039" w14:textId="709A259F">
            <w:pPr>
              <w:rPr>
                <w:bCs/>
                <w:szCs w:val="26"/>
              </w:rPr>
            </w:pPr>
            <w:r w:rsidRPr="00A03207">
              <w:rPr>
                <w:bCs/>
                <w:szCs w:val="26"/>
              </w:rPr>
              <w:t>NO</w:t>
            </w:r>
          </w:p>
        </w:tc>
      </w:tr>
      <w:tr w:rsidRPr="009E4B17" w:rsidR="002E158B" w:rsidTr="008E6161" w14:paraId="5AB28B60" w14:textId="77777777">
        <w:tc>
          <w:tcPr>
            <w:tcW w:w="708" w:type="dxa"/>
          </w:tcPr>
          <w:p w:rsidRPr="009E4B17" w:rsidR="002E158B" w:rsidP="002E158B" w:rsidRDefault="002E158B" w14:paraId="2C6EB29E" w14:textId="684F9210">
            <w:pPr>
              <w:rPr>
                <w:bCs/>
                <w:szCs w:val="26"/>
              </w:rPr>
            </w:pPr>
            <w:r>
              <w:rPr>
                <w:bCs/>
                <w:szCs w:val="26"/>
              </w:rPr>
              <w:t>22</w:t>
            </w:r>
          </w:p>
        </w:tc>
        <w:tc>
          <w:tcPr>
            <w:tcW w:w="2437" w:type="dxa"/>
            <w:shd w:val="clear" w:color="auto" w:fill="auto"/>
          </w:tcPr>
          <w:p w:rsidR="002E158B" w:rsidP="002E158B" w:rsidRDefault="002E158B" w14:paraId="2DC7221A" w14:textId="2E285261">
            <w:pPr>
              <w:rPr>
                <w:szCs w:val="26"/>
              </w:rPr>
            </w:pPr>
            <w:r>
              <w:rPr>
                <w:szCs w:val="26"/>
              </w:rPr>
              <w:t>InterfaceType</w:t>
            </w:r>
          </w:p>
        </w:tc>
        <w:tc>
          <w:tcPr>
            <w:tcW w:w="1350" w:type="dxa"/>
          </w:tcPr>
          <w:p w:rsidR="002E158B" w:rsidP="002E158B" w:rsidRDefault="002E158B" w14:paraId="4B741CF5" w14:textId="4E403A42">
            <w:pPr>
              <w:rPr>
                <w:bCs/>
                <w:szCs w:val="26"/>
              </w:rPr>
            </w:pPr>
            <w:r>
              <w:t>Loại kết nối của client</w:t>
            </w:r>
          </w:p>
        </w:tc>
        <w:tc>
          <w:tcPr>
            <w:tcW w:w="990" w:type="dxa"/>
          </w:tcPr>
          <w:p w:rsidR="002E158B" w:rsidP="002E158B" w:rsidRDefault="002E158B" w14:paraId="4087B0DB" w14:textId="1107E459">
            <w:pPr>
              <w:rPr>
                <w:bCs/>
                <w:szCs w:val="26"/>
              </w:rPr>
            </w:pPr>
            <w:r>
              <w:t>Int</w:t>
            </w:r>
          </w:p>
        </w:tc>
        <w:tc>
          <w:tcPr>
            <w:tcW w:w="2970" w:type="dxa"/>
          </w:tcPr>
          <w:p w:rsidRPr="009E4B17" w:rsidR="002E158B" w:rsidP="002E158B" w:rsidRDefault="002E158B" w14:paraId="309890D6" w14:textId="77777777">
            <w:pPr>
              <w:pStyle w:val="FirstLevelBullet"/>
              <w:numPr>
                <w:ilvl w:val="0"/>
                <w:numId w:val="0"/>
              </w:numPr>
            </w:pPr>
          </w:p>
        </w:tc>
        <w:tc>
          <w:tcPr>
            <w:tcW w:w="770" w:type="dxa"/>
          </w:tcPr>
          <w:p w:rsidRPr="009E4B17" w:rsidR="002E158B" w:rsidP="002E158B" w:rsidRDefault="002E158B" w14:paraId="67F91BF6" w14:textId="64A249FB">
            <w:pPr>
              <w:rPr>
                <w:bCs/>
                <w:szCs w:val="26"/>
              </w:rPr>
            </w:pPr>
            <w:r w:rsidRPr="00A03207">
              <w:rPr>
                <w:bCs/>
                <w:szCs w:val="26"/>
              </w:rPr>
              <w:t>NO</w:t>
            </w:r>
          </w:p>
        </w:tc>
      </w:tr>
      <w:tr w:rsidRPr="009E4B17" w:rsidR="002E158B" w:rsidTr="008E6161" w14:paraId="2AEA93FB" w14:textId="77777777">
        <w:tc>
          <w:tcPr>
            <w:tcW w:w="708" w:type="dxa"/>
          </w:tcPr>
          <w:p w:rsidRPr="009E4B17" w:rsidR="002E158B" w:rsidP="002E158B" w:rsidRDefault="002E158B" w14:paraId="25BEBCB8" w14:textId="0D1E60E1">
            <w:pPr>
              <w:rPr>
                <w:bCs/>
                <w:szCs w:val="26"/>
              </w:rPr>
            </w:pPr>
            <w:r>
              <w:rPr>
                <w:bCs/>
                <w:szCs w:val="26"/>
              </w:rPr>
              <w:t>23</w:t>
            </w:r>
          </w:p>
        </w:tc>
        <w:tc>
          <w:tcPr>
            <w:tcW w:w="2437" w:type="dxa"/>
            <w:shd w:val="clear" w:color="auto" w:fill="auto"/>
          </w:tcPr>
          <w:p w:rsidR="002E158B" w:rsidP="002E158B" w:rsidRDefault="002E158B" w14:paraId="215A9D7C" w14:textId="74AF60BD">
            <w:pPr>
              <w:rPr>
                <w:szCs w:val="26"/>
              </w:rPr>
            </w:pPr>
            <w:r>
              <w:rPr>
                <w:szCs w:val="26"/>
              </w:rPr>
              <w:t>Status</w:t>
            </w:r>
          </w:p>
        </w:tc>
        <w:tc>
          <w:tcPr>
            <w:tcW w:w="1350" w:type="dxa"/>
          </w:tcPr>
          <w:p w:rsidR="002E158B" w:rsidP="002E158B" w:rsidRDefault="002E158B" w14:paraId="2C587231" w14:textId="76CFF329">
            <w:pPr>
              <w:rPr>
                <w:bCs/>
                <w:szCs w:val="26"/>
              </w:rPr>
            </w:pPr>
            <w:r>
              <w:t>Trạng thái của client</w:t>
            </w:r>
          </w:p>
        </w:tc>
        <w:tc>
          <w:tcPr>
            <w:tcW w:w="990" w:type="dxa"/>
          </w:tcPr>
          <w:p w:rsidR="002E158B" w:rsidP="002E158B" w:rsidRDefault="002E158B" w14:paraId="58219AF7" w14:textId="22B05B04">
            <w:pPr>
              <w:rPr>
                <w:bCs/>
                <w:szCs w:val="26"/>
              </w:rPr>
            </w:pPr>
            <w:r>
              <w:t>boolean</w:t>
            </w:r>
          </w:p>
        </w:tc>
        <w:tc>
          <w:tcPr>
            <w:tcW w:w="2970" w:type="dxa"/>
          </w:tcPr>
          <w:p w:rsidRPr="009E4B17" w:rsidR="002E158B" w:rsidP="002E158B" w:rsidRDefault="002E158B" w14:paraId="1C42D56B" w14:textId="77777777">
            <w:pPr>
              <w:pStyle w:val="FirstLevelBullet"/>
              <w:numPr>
                <w:ilvl w:val="0"/>
                <w:numId w:val="0"/>
              </w:numPr>
            </w:pPr>
          </w:p>
        </w:tc>
        <w:tc>
          <w:tcPr>
            <w:tcW w:w="770" w:type="dxa"/>
          </w:tcPr>
          <w:p w:rsidRPr="009E4B17" w:rsidR="002E158B" w:rsidP="002E158B" w:rsidRDefault="002E158B" w14:paraId="4B021BA0" w14:textId="40FD20E3">
            <w:pPr>
              <w:rPr>
                <w:bCs/>
                <w:szCs w:val="26"/>
              </w:rPr>
            </w:pPr>
            <w:r w:rsidRPr="00A03207">
              <w:rPr>
                <w:bCs/>
                <w:szCs w:val="26"/>
              </w:rPr>
              <w:t>NO</w:t>
            </w:r>
          </w:p>
        </w:tc>
      </w:tr>
      <w:tr w:rsidRPr="009E4B17" w:rsidR="002E158B" w:rsidTr="008E6161" w14:paraId="22BC3C83" w14:textId="77777777">
        <w:tc>
          <w:tcPr>
            <w:tcW w:w="708" w:type="dxa"/>
          </w:tcPr>
          <w:p w:rsidRPr="009E4B17" w:rsidR="002E158B" w:rsidP="002E158B" w:rsidRDefault="002E158B" w14:paraId="45265E00" w14:textId="1E34EFD7">
            <w:pPr>
              <w:rPr>
                <w:bCs/>
                <w:szCs w:val="26"/>
              </w:rPr>
            </w:pPr>
            <w:r>
              <w:rPr>
                <w:bCs/>
                <w:szCs w:val="26"/>
              </w:rPr>
              <w:t>24</w:t>
            </w:r>
          </w:p>
        </w:tc>
        <w:tc>
          <w:tcPr>
            <w:tcW w:w="2437" w:type="dxa"/>
            <w:shd w:val="clear" w:color="auto" w:fill="auto"/>
          </w:tcPr>
          <w:p w:rsidR="002E158B" w:rsidP="002E158B" w:rsidRDefault="002E158B" w14:paraId="6BF0F8A5" w14:textId="664B7E98">
            <w:pPr>
              <w:rPr>
                <w:szCs w:val="26"/>
              </w:rPr>
            </w:pPr>
            <w:r>
              <w:rPr>
                <w:szCs w:val="26"/>
              </w:rPr>
              <w:t>ClientIP</w:t>
            </w:r>
          </w:p>
        </w:tc>
        <w:tc>
          <w:tcPr>
            <w:tcW w:w="1350" w:type="dxa"/>
          </w:tcPr>
          <w:p w:rsidR="002E158B" w:rsidP="002E158B" w:rsidRDefault="002E158B" w14:paraId="167FB932" w14:textId="62A06A50">
            <w:pPr>
              <w:rPr>
                <w:bCs/>
                <w:szCs w:val="26"/>
              </w:rPr>
            </w:pPr>
            <w:r>
              <w:t>Địa chỉ IP của client</w:t>
            </w:r>
          </w:p>
        </w:tc>
        <w:tc>
          <w:tcPr>
            <w:tcW w:w="990" w:type="dxa"/>
          </w:tcPr>
          <w:p w:rsidR="002E158B" w:rsidP="002E158B" w:rsidRDefault="002E158B" w14:paraId="3CF07254" w14:textId="3F1B724D">
            <w:pPr>
              <w:rPr>
                <w:bCs/>
                <w:szCs w:val="26"/>
              </w:rPr>
            </w:pPr>
            <w:r>
              <w:t>String</w:t>
            </w:r>
          </w:p>
        </w:tc>
        <w:tc>
          <w:tcPr>
            <w:tcW w:w="2970" w:type="dxa"/>
          </w:tcPr>
          <w:p w:rsidRPr="009E4B17" w:rsidR="002E158B" w:rsidP="002E158B" w:rsidRDefault="002E158B" w14:paraId="6F5EDF13" w14:textId="77777777">
            <w:pPr>
              <w:pStyle w:val="FirstLevelBullet"/>
              <w:numPr>
                <w:ilvl w:val="0"/>
                <w:numId w:val="0"/>
              </w:numPr>
            </w:pPr>
          </w:p>
        </w:tc>
        <w:tc>
          <w:tcPr>
            <w:tcW w:w="770" w:type="dxa"/>
          </w:tcPr>
          <w:p w:rsidRPr="009E4B17" w:rsidR="002E158B" w:rsidP="002E158B" w:rsidRDefault="002E158B" w14:paraId="25A0BE96" w14:textId="49E38439">
            <w:pPr>
              <w:rPr>
                <w:bCs/>
                <w:szCs w:val="26"/>
              </w:rPr>
            </w:pPr>
            <w:r w:rsidRPr="00A03207">
              <w:rPr>
                <w:bCs/>
                <w:szCs w:val="26"/>
              </w:rPr>
              <w:t>NO</w:t>
            </w:r>
          </w:p>
        </w:tc>
      </w:tr>
      <w:tr w:rsidRPr="009E4B17" w:rsidR="002E158B" w:rsidTr="008E6161" w14:paraId="0A10D6B5" w14:textId="77777777">
        <w:tc>
          <w:tcPr>
            <w:tcW w:w="708" w:type="dxa"/>
          </w:tcPr>
          <w:p w:rsidRPr="009E4B17" w:rsidR="002E158B" w:rsidP="002E158B" w:rsidRDefault="002E158B" w14:paraId="392D1260" w14:textId="72B89179">
            <w:pPr>
              <w:rPr>
                <w:bCs/>
                <w:szCs w:val="26"/>
              </w:rPr>
            </w:pPr>
            <w:r>
              <w:rPr>
                <w:bCs/>
                <w:szCs w:val="26"/>
              </w:rPr>
              <w:t>25</w:t>
            </w:r>
          </w:p>
        </w:tc>
        <w:tc>
          <w:tcPr>
            <w:tcW w:w="2437" w:type="dxa"/>
            <w:shd w:val="clear" w:color="auto" w:fill="auto"/>
          </w:tcPr>
          <w:p w:rsidR="002E158B" w:rsidP="002E158B" w:rsidRDefault="002E158B" w14:paraId="1126B9AE" w14:textId="6C3B457E">
            <w:pPr>
              <w:rPr>
                <w:szCs w:val="26"/>
              </w:rPr>
            </w:pPr>
            <w:r>
              <w:rPr>
                <w:szCs w:val="26"/>
              </w:rPr>
              <w:t>ClientMAC</w:t>
            </w:r>
          </w:p>
        </w:tc>
        <w:tc>
          <w:tcPr>
            <w:tcW w:w="1350" w:type="dxa"/>
          </w:tcPr>
          <w:p w:rsidR="002E158B" w:rsidP="002E158B" w:rsidRDefault="002E158B" w14:paraId="15AE02A8" w14:textId="1AFCDBC0">
            <w:pPr>
              <w:rPr>
                <w:bCs/>
                <w:szCs w:val="26"/>
              </w:rPr>
            </w:pPr>
            <w:r>
              <w:t xml:space="preserve">Địa chỉ MAC của client </w:t>
            </w:r>
          </w:p>
        </w:tc>
        <w:tc>
          <w:tcPr>
            <w:tcW w:w="990" w:type="dxa"/>
          </w:tcPr>
          <w:p w:rsidR="002E158B" w:rsidP="002E158B" w:rsidRDefault="002E158B" w14:paraId="4FA8B495" w14:textId="71871E2D">
            <w:pPr>
              <w:rPr>
                <w:bCs/>
                <w:szCs w:val="26"/>
              </w:rPr>
            </w:pPr>
            <w:r>
              <w:t>String</w:t>
            </w:r>
          </w:p>
        </w:tc>
        <w:tc>
          <w:tcPr>
            <w:tcW w:w="2970" w:type="dxa"/>
          </w:tcPr>
          <w:p w:rsidRPr="009E4B17" w:rsidR="002E158B" w:rsidP="002E158B" w:rsidRDefault="002E158B" w14:paraId="162491E5" w14:textId="77777777">
            <w:pPr>
              <w:pStyle w:val="FirstLevelBullet"/>
              <w:numPr>
                <w:ilvl w:val="0"/>
                <w:numId w:val="0"/>
              </w:numPr>
            </w:pPr>
          </w:p>
        </w:tc>
        <w:tc>
          <w:tcPr>
            <w:tcW w:w="770" w:type="dxa"/>
          </w:tcPr>
          <w:p w:rsidRPr="009E4B17" w:rsidR="002E158B" w:rsidP="002E158B" w:rsidRDefault="002E158B" w14:paraId="13FDC8E6" w14:textId="38545DCB">
            <w:pPr>
              <w:rPr>
                <w:bCs/>
                <w:szCs w:val="26"/>
              </w:rPr>
            </w:pPr>
            <w:r w:rsidRPr="00A03207">
              <w:rPr>
                <w:bCs/>
                <w:szCs w:val="26"/>
              </w:rPr>
              <w:t>NO</w:t>
            </w:r>
          </w:p>
        </w:tc>
      </w:tr>
      <w:tr w:rsidRPr="009E4B17" w:rsidR="002E158B" w:rsidTr="008E6161" w14:paraId="6ACEC918" w14:textId="77777777">
        <w:tc>
          <w:tcPr>
            <w:tcW w:w="708" w:type="dxa"/>
          </w:tcPr>
          <w:p w:rsidRPr="009E4B17" w:rsidR="002E158B" w:rsidP="002E158B" w:rsidRDefault="002E158B" w14:paraId="41B6BA2D" w14:textId="476CD5FB">
            <w:pPr>
              <w:rPr>
                <w:bCs/>
                <w:szCs w:val="26"/>
              </w:rPr>
            </w:pPr>
            <w:r>
              <w:rPr>
                <w:bCs/>
                <w:szCs w:val="26"/>
              </w:rPr>
              <w:t>26</w:t>
            </w:r>
          </w:p>
        </w:tc>
        <w:tc>
          <w:tcPr>
            <w:tcW w:w="2437" w:type="dxa"/>
            <w:shd w:val="clear" w:color="auto" w:fill="auto"/>
          </w:tcPr>
          <w:p w:rsidR="002E158B" w:rsidP="002E158B" w:rsidRDefault="002E158B" w14:paraId="1A1130EF" w14:textId="0A7F120D">
            <w:pPr>
              <w:rPr>
                <w:szCs w:val="26"/>
              </w:rPr>
            </w:pPr>
            <w:r>
              <w:rPr>
                <w:szCs w:val="26"/>
              </w:rPr>
              <w:t>ClientTxRate</w:t>
            </w:r>
          </w:p>
        </w:tc>
        <w:tc>
          <w:tcPr>
            <w:tcW w:w="1350" w:type="dxa"/>
          </w:tcPr>
          <w:p w:rsidR="002E158B" w:rsidP="002E158B" w:rsidRDefault="00E87E4C" w14:paraId="208EF979" w14:textId="15C841DF">
            <w:pPr>
              <w:rPr>
                <w:bCs/>
                <w:szCs w:val="26"/>
              </w:rPr>
            </w:pPr>
            <w:r>
              <w:t>Physical Tx Rate của client(Dự phòng, chưa có giá trị trên bản hiện tại)</w:t>
            </w:r>
          </w:p>
        </w:tc>
        <w:tc>
          <w:tcPr>
            <w:tcW w:w="990" w:type="dxa"/>
          </w:tcPr>
          <w:p w:rsidR="002E158B" w:rsidP="002E158B" w:rsidRDefault="002E158B" w14:paraId="280556B9" w14:textId="25CA0674">
            <w:pPr>
              <w:rPr>
                <w:bCs/>
                <w:szCs w:val="26"/>
              </w:rPr>
            </w:pPr>
            <w:r>
              <w:t>String</w:t>
            </w:r>
          </w:p>
        </w:tc>
        <w:tc>
          <w:tcPr>
            <w:tcW w:w="2970" w:type="dxa"/>
          </w:tcPr>
          <w:p w:rsidRPr="009E4B17" w:rsidR="002E158B" w:rsidP="002E158B" w:rsidRDefault="002E158B" w14:paraId="6FDCC0C9" w14:textId="77777777">
            <w:pPr>
              <w:pStyle w:val="FirstLevelBullet"/>
              <w:numPr>
                <w:ilvl w:val="0"/>
                <w:numId w:val="0"/>
              </w:numPr>
            </w:pPr>
          </w:p>
        </w:tc>
        <w:tc>
          <w:tcPr>
            <w:tcW w:w="770" w:type="dxa"/>
          </w:tcPr>
          <w:p w:rsidRPr="009E4B17" w:rsidR="002E158B" w:rsidP="002E158B" w:rsidRDefault="002E158B" w14:paraId="02DCC719" w14:textId="179EFB7B">
            <w:pPr>
              <w:rPr>
                <w:bCs/>
                <w:szCs w:val="26"/>
              </w:rPr>
            </w:pPr>
            <w:r w:rsidRPr="00A03207">
              <w:rPr>
                <w:bCs/>
                <w:szCs w:val="26"/>
              </w:rPr>
              <w:t>NO</w:t>
            </w:r>
          </w:p>
        </w:tc>
      </w:tr>
      <w:tr w:rsidRPr="009E4B17" w:rsidR="002E158B" w:rsidTr="008E6161" w14:paraId="26FFBAEA" w14:textId="77777777">
        <w:tc>
          <w:tcPr>
            <w:tcW w:w="708" w:type="dxa"/>
          </w:tcPr>
          <w:p w:rsidRPr="009E4B17" w:rsidR="002E158B" w:rsidP="002E158B" w:rsidRDefault="002E158B" w14:paraId="34138139" w14:textId="3742E3FB">
            <w:pPr>
              <w:rPr>
                <w:bCs/>
                <w:szCs w:val="26"/>
              </w:rPr>
            </w:pPr>
            <w:r>
              <w:rPr>
                <w:bCs/>
                <w:szCs w:val="26"/>
              </w:rPr>
              <w:t>27</w:t>
            </w:r>
          </w:p>
        </w:tc>
        <w:tc>
          <w:tcPr>
            <w:tcW w:w="2437" w:type="dxa"/>
            <w:shd w:val="clear" w:color="auto" w:fill="auto"/>
          </w:tcPr>
          <w:p w:rsidR="002E158B" w:rsidP="002E158B" w:rsidRDefault="002E158B" w14:paraId="6B514152" w14:textId="642FBEDB">
            <w:pPr>
              <w:rPr>
                <w:szCs w:val="26"/>
              </w:rPr>
            </w:pPr>
            <w:r>
              <w:rPr>
                <w:szCs w:val="26"/>
              </w:rPr>
              <w:t>ClientRxRate</w:t>
            </w:r>
          </w:p>
        </w:tc>
        <w:tc>
          <w:tcPr>
            <w:tcW w:w="1350" w:type="dxa"/>
          </w:tcPr>
          <w:p w:rsidR="002E158B" w:rsidP="002E158B" w:rsidRDefault="002E158B" w14:paraId="2743C9EC" w14:textId="2D4A18FC">
            <w:pPr>
              <w:rPr>
                <w:bCs/>
                <w:szCs w:val="26"/>
              </w:rPr>
            </w:pPr>
            <w:r>
              <w:t>Physical Rx Rate của client</w:t>
            </w:r>
            <w:r w:rsidR="00E87E4C">
              <w:t>(Dự phòng, chưa có giá trị trên bản hiện tại)</w:t>
            </w:r>
          </w:p>
        </w:tc>
        <w:tc>
          <w:tcPr>
            <w:tcW w:w="990" w:type="dxa"/>
          </w:tcPr>
          <w:p w:rsidR="002E158B" w:rsidP="002E158B" w:rsidRDefault="002E158B" w14:paraId="6EA62232" w14:textId="3C7E450E">
            <w:pPr>
              <w:rPr>
                <w:bCs/>
                <w:szCs w:val="26"/>
              </w:rPr>
            </w:pPr>
            <w:r>
              <w:t>String</w:t>
            </w:r>
          </w:p>
        </w:tc>
        <w:tc>
          <w:tcPr>
            <w:tcW w:w="2970" w:type="dxa"/>
          </w:tcPr>
          <w:p w:rsidRPr="009E4B17" w:rsidR="002E158B" w:rsidP="002E158B" w:rsidRDefault="002E158B" w14:paraId="767AD298" w14:textId="77777777">
            <w:pPr>
              <w:pStyle w:val="FirstLevelBullet"/>
              <w:numPr>
                <w:ilvl w:val="0"/>
                <w:numId w:val="0"/>
              </w:numPr>
            </w:pPr>
          </w:p>
        </w:tc>
        <w:tc>
          <w:tcPr>
            <w:tcW w:w="770" w:type="dxa"/>
          </w:tcPr>
          <w:p w:rsidRPr="009E4B17" w:rsidR="002E158B" w:rsidP="002E158B" w:rsidRDefault="002E158B" w14:paraId="60EE09ED" w14:textId="49226324">
            <w:pPr>
              <w:rPr>
                <w:bCs/>
                <w:szCs w:val="26"/>
              </w:rPr>
            </w:pPr>
            <w:r w:rsidRPr="00A03207">
              <w:rPr>
                <w:bCs/>
                <w:szCs w:val="26"/>
              </w:rPr>
              <w:t>NO</w:t>
            </w:r>
          </w:p>
        </w:tc>
      </w:tr>
      <w:tr w:rsidRPr="009E4B17" w:rsidR="002E158B" w:rsidTr="008E6161" w14:paraId="7BBEC40F" w14:textId="77777777">
        <w:tc>
          <w:tcPr>
            <w:tcW w:w="708" w:type="dxa"/>
          </w:tcPr>
          <w:p w:rsidRPr="009E4B17" w:rsidR="002E158B" w:rsidP="002E158B" w:rsidRDefault="002E158B" w14:paraId="25BCAEDF" w14:textId="47E04160">
            <w:pPr>
              <w:rPr>
                <w:bCs/>
                <w:szCs w:val="26"/>
              </w:rPr>
            </w:pPr>
            <w:r>
              <w:rPr>
                <w:bCs/>
                <w:szCs w:val="26"/>
              </w:rPr>
              <w:t>28</w:t>
            </w:r>
          </w:p>
        </w:tc>
        <w:tc>
          <w:tcPr>
            <w:tcW w:w="2437" w:type="dxa"/>
            <w:shd w:val="clear" w:color="auto" w:fill="auto"/>
          </w:tcPr>
          <w:p w:rsidR="002E158B" w:rsidP="002E158B" w:rsidRDefault="002E158B" w14:paraId="528D5D07" w14:textId="7F329573">
            <w:pPr>
              <w:rPr>
                <w:szCs w:val="26"/>
              </w:rPr>
            </w:pPr>
            <w:r>
              <w:rPr>
                <w:szCs w:val="26"/>
              </w:rPr>
              <w:t>ClientRSSI</w:t>
            </w:r>
          </w:p>
        </w:tc>
        <w:tc>
          <w:tcPr>
            <w:tcW w:w="1350" w:type="dxa"/>
          </w:tcPr>
          <w:p w:rsidR="002E158B" w:rsidP="002E158B" w:rsidRDefault="002E158B" w14:paraId="1436C258" w14:textId="532C0E7D">
            <w:pPr>
              <w:rPr>
                <w:bCs/>
                <w:szCs w:val="26"/>
              </w:rPr>
            </w:pPr>
            <w:r>
              <w:t xml:space="preserve">Chất lượng kết nối hiện tại. Gửi lên giá trị khi Client Online. Không gửi giá trị khi </w:t>
            </w:r>
            <w:r>
              <w:lastRenderedPageBreak/>
              <w:t>Client offline</w:t>
            </w:r>
          </w:p>
        </w:tc>
        <w:tc>
          <w:tcPr>
            <w:tcW w:w="990" w:type="dxa"/>
          </w:tcPr>
          <w:p w:rsidR="002E158B" w:rsidP="002E158B" w:rsidRDefault="002E158B" w14:paraId="13CA538F" w14:textId="5C34BA88">
            <w:pPr>
              <w:rPr>
                <w:bCs/>
                <w:szCs w:val="26"/>
              </w:rPr>
            </w:pPr>
            <w:r>
              <w:lastRenderedPageBreak/>
              <w:t>Int</w:t>
            </w:r>
          </w:p>
        </w:tc>
        <w:tc>
          <w:tcPr>
            <w:tcW w:w="2970" w:type="dxa"/>
          </w:tcPr>
          <w:p w:rsidRPr="009E4B17" w:rsidR="002E158B" w:rsidP="002E158B" w:rsidRDefault="002E158B" w14:paraId="53F44128" w14:textId="77777777">
            <w:pPr>
              <w:pStyle w:val="FirstLevelBullet"/>
              <w:numPr>
                <w:ilvl w:val="0"/>
                <w:numId w:val="0"/>
              </w:numPr>
            </w:pPr>
          </w:p>
        </w:tc>
        <w:tc>
          <w:tcPr>
            <w:tcW w:w="770" w:type="dxa"/>
          </w:tcPr>
          <w:p w:rsidRPr="009E4B17" w:rsidR="002E158B" w:rsidP="002E158B" w:rsidRDefault="002E158B" w14:paraId="5C747BD0" w14:textId="47424487">
            <w:pPr>
              <w:rPr>
                <w:bCs/>
                <w:szCs w:val="26"/>
              </w:rPr>
            </w:pPr>
            <w:r w:rsidRPr="00A03207">
              <w:rPr>
                <w:bCs/>
                <w:szCs w:val="26"/>
              </w:rPr>
              <w:t>NO</w:t>
            </w:r>
          </w:p>
        </w:tc>
      </w:tr>
    </w:tbl>
    <w:p w:rsidRPr="00BD6FD6" w:rsidR="00605943" w:rsidP="00BD6FD6" w:rsidRDefault="00605943" w14:paraId="0A6473FC" w14:textId="77777777"/>
    <w:p w:rsidR="003C2629" w:rsidP="00DA5187" w:rsidRDefault="00DA5187" w14:paraId="1BEAFE43" w14:textId="43E8AA6C">
      <w:pPr>
        <w:pStyle w:val="Heading2"/>
      </w:pPr>
      <w:bookmarkStart w:name="_Toc113971577" w:id="1249"/>
      <w:r>
        <w:t>Tính năng quản lý cấu hình Voice Basic</w:t>
      </w:r>
      <w:bookmarkEnd w:id="1249"/>
    </w:p>
    <w:tbl>
      <w:tblPr>
        <w:tblStyle w:val="TableGrid"/>
        <w:tblW w:w="0" w:type="auto"/>
        <w:tblLook w:val="04A0" w:firstRow="1" w:lastRow="0" w:firstColumn="1" w:lastColumn="0" w:noHBand="0" w:noVBand="1"/>
      </w:tblPr>
      <w:tblGrid>
        <w:gridCol w:w="1885"/>
        <w:gridCol w:w="7340"/>
      </w:tblGrid>
      <w:tr w:rsidR="00DA5187" w:rsidTr="00B87A88" w14:paraId="0B120145" w14:textId="77777777">
        <w:tc>
          <w:tcPr>
            <w:tcW w:w="1885" w:type="dxa"/>
          </w:tcPr>
          <w:p w:rsidR="00DA5187" w:rsidP="00B87A88" w:rsidRDefault="00DA5187" w14:paraId="052A7501" w14:textId="77777777">
            <w:r>
              <w:t>ID</w:t>
            </w:r>
          </w:p>
        </w:tc>
        <w:tc>
          <w:tcPr>
            <w:tcW w:w="7340" w:type="dxa"/>
          </w:tcPr>
          <w:p w:rsidR="00DA5187" w:rsidP="00B87A88" w:rsidRDefault="00DA5187" w14:paraId="48D76A33" w14:textId="7A0663FB">
            <w:r>
              <w:t>CN-28</w:t>
            </w:r>
          </w:p>
        </w:tc>
      </w:tr>
      <w:tr w:rsidR="00DA5187" w:rsidTr="00B87A88" w14:paraId="7ADE6FDE" w14:textId="77777777">
        <w:tc>
          <w:tcPr>
            <w:tcW w:w="1885" w:type="dxa"/>
          </w:tcPr>
          <w:p w:rsidR="00DA5187" w:rsidP="00B87A88" w:rsidRDefault="00DA5187" w14:paraId="4CC76645" w14:textId="77777777">
            <w:r>
              <w:t>Name</w:t>
            </w:r>
          </w:p>
        </w:tc>
        <w:tc>
          <w:tcPr>
            <w:tcW w:w="7340" w:type="dxa"/>
          </w:tcPr>
          <w:p w:rsidR="00DA5187" w:rsidP="00DA5187" w:rsidRDefault="00DA5187" w14:paraId="18AB335F" w14:textId="2842D36E">
            <w:r>
              <w:t>Tính năng quản lý cấu hình Voice Basic qua Mobile App</w:t>
            </w:r>
          </w:p>
        </w:tc>
      </w:tr>
      <w:tr w:rsidR="00DA5187" w:rsidTr="00B87A88" w14:paraId="3EB35326" w14:textId="77777777">
        <w:tc>
          <w:tcPr>
            <w:tcW w:w="1885" w:type="dxa"/>
          </w:tcPr>
          <w:p w:rsidR="00DA5187" w:rsidP="00B87A88" w:rsidRDefault="00DA5187" w14:paraId="427685DE" w14:textId="77777777">
            <w:r>
              <w:t>Description</w:t>
            </w:r>
          </w:p>
        </w:tc>
        <w:tc>
          <w:tcPr>
            <w:tcW w:w="7340" w:type="dxa"/>
          </w:tcPr>
          <w:p w:rsidR="00DA5187" w:rsidP="00DA5187" w:rsidRDefault="00DA5187" w14:paraId="57FA76FB" w14:textId="308F51A3">
            <w:r>
              <w:t>Người quản trị có thể xem cấu hình, sửa cấu hình Voice Basic</w:t>
            </w:r>
          </w:p>
        </w:tc>
      </w:tr>
      <w:tr w:rsidR="00DA5187" w:rsidTr="00B87A88" w14:paraId="3398BFA7" w14:textId="77777777">
        <w:tc>
          <w:tcPr>
            <w:tcW w:w="1885" w:type="dxa"/>
          </w:tcPr>
          <w:p w:rsidR="00DA5187" w:rsidP="00B87A88" w:rsidRDefault="00DA5187" w14:paraId="0089BC17" w14:textId="77777777">
            <w:r>
              <w:t>Actor</w:t>
            </w:r>
          </w:p>
        </w:tc>
        <w:tc>
          <w:tcPr>
            <w:tcW w:w="7340" w:type="dxa"/>
          </w:tcPr>
          <w:p w:rsidR="00DA5187" w:rsidP="00B87A88" w:rsidRDefault="00DA5187" w14:paraId="3F016552" w14:textId="77777777">
            <w:r>
              <w:t>Admin</w:t>
            </w:r>
          </w:p>
        </w:tc>
      </w:tr>
      <w:tr w:rsidR="00DA5187" w:rsidTr="00B87A88" w14:paraId="5797BB3E" w14:textId="77777777">
        <w:tc>
          <w:tcPr>
            <w:tcW w:w="1885" w:type="dxa"/>
          </w:tcPr>
          <w:p w:rsidR="00DA5187" w:rsidP="00B87A88" w:rsidRDefault="00DA5187" w14:paraId="05FD25D7" w14:textId="77777777">
            <w:r>
              <w:t>Pre-condition</w:t>
            </w:r>
          </w:p>
        </w:tc>
        <w:tc>
          <w:tcPr>
            <w:tcW w:w="7340" w:type="dxa"/>
          </w:tcPr>
          <w:p w:rsidR="00DA5187" w:rsidP="00B87A88" w:rsidRDefault="00DA5187" w14:paraId="5BA1571C" w14:textId="77777777">
            <w:r>
              <w:t>Thiết bị hoạt động bình thường, Mobile App đã đăng nhập thành công vào thiết bị và được cấp phiên truy nhập</w:t>
            </w:r>
          </w:p>
        </w:tc>
      </w:tr>
      <w:tr w:rsidR="00DA5187" w:rsidTr="00B87A88" w14:paraId="4C936D7B" w14:textId="77777777">
        <w:tc>
          <w:tcPr>
            <w:tcW w:w="1885" w:type="dxa"/>
          </w:tcPr>
          <w:p w:rsidR="00DA5187" w:rsidP="00B87A88" w:rsidRDefault="00DA5187" w14:paraId="72F70CD7" w14:textId="77777777">
            <w:r>
              <w:t>Post-condition</w:t>
            </w:r>
          </w:p>
        </w:tc>
        <w:tc>
          <w:tcPr>
            <w:tcW w:w="7340" w:type="dxa"/>
          </w:tcPr>
          <w:p w:rsidR="00DA5187" w:rsidP="00B87A88" w:rsidRDefault="00DA5187" w14:paraId="0AB493B6" w14:textId="77777777">
            <w:r>
              <w:t>Thiết bị phản hồi đầy đủ thông tin cho Mobile App và thực hiện thay đổi cấu hình</w:t>
            </w:r>
          </w:p>
        </w:tc>
      </w:tr>
    </w:tbl>
    <w:p w:rsidRPr="00DA5187" w:rsidR="00DA5187" w:rsidP="00DA5187" w:rsidRDefault="00DA5187" w14:paraId="4FDEC1A2" w14:textId="77777777"/>
    <w:p w:rsidR="002C606F" w:rsidP="00DA5187" w:rsidRDefault="00DA5187" w14:paraId="60F01733" w14:textId="63F1ECA4">
      <w:pPr>
        <w:pStyle w:val="Heading3"/>
      </w:pPr>
      <w:bookmarkStart w:name="_Toc113971578" w:id="1250"/>
      <w:r>
        <w:t>Usecase - Điều khiển lấy thông tin danh sách interface cho Voice</w:t>
      </w:r>
      <w:bookmarkEnd w:id="1250"/>
    </w:p>
    <w:tbl>
      <w:tblPr>
        <w:tblStyle w:val="TableGrid"/>
        <w:tblW w:w="0" w:type="auto"/>
        <w:tblLook w:val="04A0" w:firstRow="1" w:lastRow="0" w:firstColumn="1" w:lastColumn="0" w:noHBand="0" w:noVBand="1"/>
      </w:tblPr>
      <w:tblGrid>
        <w:gridCol w:w="1885"/>
        <w:gridCol w:w="7340"/>
      </w:tblGrid>
      <w:tr w:rsidR="00DA5187" w:rsidTr="00B87A88" w14:paraId="6DAD686D" w14:textId="77777777">
        <w:tc>
          <w:tcPr>
            <w:tcW w:w="1885" w:type="dxa"/>
          </w:tcPr>
          <w:p w:rsidR="00DA5187" w:rsidP="00B87A88" w:rsidRDefault="00DA5187" w14:paraId="316FF4CC" w14:textId="77777777">
            <w:r>
              <w:t>ID</w:t>
            </w:r>
          </w:p>
        </w:tc>
        <w:tc>
          <w:tcPr>
            <w:tcW w:w="7340" w:type="dxa"/>
          </w:tcPr>
          <w:p w:rsidR="00DA5187" w:rsidP="00B87A88" w:rsidRDefault="003215B6" w14:paraId="2F0F0130" w14:textId="2D548019">
            <w:r>
              <w:t>UC-</w:t>
            </w:r>
            <w:r w:rsidR="00E970C4">
              <w:t>52</w:t>
            </w:r>
          </w:p>
        </w:tc>
      </w:tr>
      <w:tr w:rsidR="00DA5187" w:rsidTr="00B87A88" w14:paraId="41255D65" w14:textId="77777777">
        <w:tc>
          <w:tcPr>
            <w:tcW w:w="1885" w:type="dxa"/>
          </w:tcPr>
          <w:p w:rsidR="00DA5187" w:rsidP="00B87A88" w:rsidRDefault="00DA5187" w14:paraId="308BFD35" w14:textId="77777777">
            <w:r>
              <w:t>Name</w:t>
            </w:r>
          </w:p>
        </w:tc>
        <w:tc>
          <w:tcPr>
            <w:tcW w:w="7340" w:type="dxa"/>
          </w:tcPr>
          <w:p w:rsidR="00DA5187" w:rsidP="00DA5187" w:rsidRDefault="00DA5187" w14:paraId="057DAB68" w14:textId="743C8051">
            <w:pPr>
              <w:pStyle w:val="FirstLevelBullet"/>
            </w:pPr>
            <w:r>
              <w:t>Cung cấp thông tin danh sách interface cho Voice</w:t>
            </w:r>
          </w:p>
        </w:tc>
      </w:tr>
      <w:tr w:rsidR="00DA5187" w:rsidTr="00B87A88" w14:paraId="78BEC01C" w14:textId="77777777">
        <w:tc>
          <w:tcPr>
            <w:tcW w:w="1885" w:type="dxa"/>
          </w:tcPr>
          <w:p w:rsidR="00DA5187" w:rsidP="00B87A88" w:rsidRDefault="00DA5187" w14:paraId="517CB066" w14:textId="77777777">
            <w:r>
              <w:t>Description</w:t>
            </w:r>
          </w:p>
        </w:tc>
        <w:tc>
          <w:tcPr>
            <w:tcW w:w="7340" w:type="dxa"/>
          </w:tcPr>
          <w:p w:rsidR="00DA5187" w:rsidP="00B87A88" w:rsidRDefault="00DA5187" w14:paraId="3788288C" w14:textId="3D57201B">
            <w:pPr>
              <w:pStyle w:val="FirstLevelBullet"/>
            </w:pPr>
            <w:r>
              <w:t>Tính năng cung cấp thông tin  danh sách interface cho Voice</w:t>
            </w:r>
          </w:p>
          <w:p w:rsidR="00DA5187" w:rsidP="00B87A88" w:rsidRDefault="00DA5187" w14:paraId="7D88677C" w14:textId="77777777">
            <w:pPr>
              <w:pStyle w:val="FirstLevelBullet"/>
            </w:pPr>
            <w:r>
              <w:t>Mobile App gửi yêu cầu thực hiện lấy thông tin danh sách đến ONT</w:t>
            </w:r>
          </w:p>
          <w:p w:rsidR="00DA5187" w:rsidP="00B87A88" w:rsidRDefault="00DA5187" w14:paraId="74F6FE13"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DA5187" w:rsidP="00B87A88" w:rsidRDefault="00DA5187" w14:paraId="427E0CD3" w14:textId="77777777">
            <w:pPr>
              <w:pStyle w:val="FirstLevelBullet"/>
            </w:pPr>
            <w:r>
              <w:t>ONT nhận yêu cầu, và phản hồi lại thông tin cho Mobile App. Trường hợp ONT không xử lý được request hoặc gặp lỗi sẽ trả về mã lỗi cho Mobile App.</w:t>
            </w:r>
          </w:p>
        </w:tc>
      </w:tr>
      <w:tr w:rsidR="00DA5187" w:rsidTr="00B87A88" w14:paraId="52B45AA6" w14:textId="77777777">
        <w:tc>
          <w:tcPr>
            <w:tcW w:w="1885" w:type="dxa"/>
          </w:tcPr>
          <w:p w:rsidR="00DA5187" w:rsidP="00B87A88" w:rsidRDefault="00DA5187" w14:paraId="48DCDA9F" w14:textId="77777777">
            <w:r>
              <w:t>Actor</w:t>
            </w:r>
          </w:p>
        </w:tc>
        <w:tc>
          <w:tcPr>
            <w:tcW w:w="7340" w:type="dxa"/>
          </w:tcPr>
          <w:p w:rsidR="00DA5187" w:rsidP="00B87A88" w:rsidRDefault="00DA5187" w14:paraId="5BBBE7B1" w14:textId="77777777">
            <w:r>
              <w:t>Admin</w:t>
            </w:r>
          </w:p>
        </w:tc>
      </w:tr>
      <w:tr w:rsidR="00DA5187" w:rsidTr="00B87A88" w14:paraId="17C7AD47" w14:textId="77777777">
        <w:tc>
          <w:tcPr>
            <w:tcW w:w="1885" w:type="dxa"/>
          </w:tcPr>
          <w:p w:rsidR="00DA5187" w:rsidP="00B87A88" w:rsidRDefault="00DA5187" w14:paraId="6C067AFA" w14:textId="77777777">
            <w:r>
              <w:t>Pre-condition</w:t>
            </w:r>
          </w:p>
        </w:tc>
        <w:tc>
          <w:tcPr>
            <w:tcW w:w="7340" w:type="dxa"/>
          </w:tcPr>
          <w:p w:rsidR="00DA5187" w:rsidP="00B87A88" w:rsidRDefault="00DA5187" w14:paraId="4FA8BF82" w14:textId="77777777">
            <w:r>
              <w:t>Thiết bị hoạt động bình thường, Mobile App đã đăng nhập thành công vào thiết bị và được cấp phiên truy nhập</w:t>
            </w:r>
          </w:p>
        </w:tc>
      </w:tr>
      <w:tr w:rsidR="00DA5187" w:rsidTr="00B87A88" w14:paraId="7BF6FEBB" w14:textId="77777777">
        <w:tc>
          <w:tcPr>
            <w:tcW w:w="1885" w:type="dxa"/>
          </w:tcPr>
          <w:p w:rsidR="00DA5187" w:rsidP="00B87A88" w:rsidRDefault="00DA5187" w14:paraId="624F4878" w14:textId="77777777">
            <w:r>
              <w:t>Post-condition</w:t>
            </w:r>
          </w:p>
        </w:tc>
        <w:tc>
          <w:tcPr>
            <w:tcW w:w="7340" w:type="dxa"/>
          </w:tcPr>
          <w:p w:rsidR="00DA5187" w:rsidP="00B87A88" w:rsidRDefault="00DA5187" w14:paraId="169C0EF8" w14:textId="77777777">
            <w:r>
              <w:t>Thiết bị phản hồi đầy đủ các thông tin cho Mobile App</w:t>
            </w:r>
          </w:p>
        </w:tc>
      </w:tr>
    </w:tbl>
    <w:p w:rsidRPr="00DA5187" w:rsidR="00DA5187" w:rsidP="00DA5187" w:rsidRDefault="00DA5187" w14:paraId="232BD5C2" w14:textId="77777777"/>
    <w:p w:rsidR="00D90D82" w:rsidP="00242855" w:rsidRDefault="00B87A88" w14:paraId="63011AF2" w14:textId="6ACBB0CD">
      <w:pPr>
        <w:rPr>
          <w:b/>
        </w:rPr>
      </w:pPr>
      <w:r w:rsidRPr="00B87A88">
        <w:rPr>
          <w:b/>
        </w:rPr>
        <w:t>Luồng dữ liệu:</w:t>
      </w:r>
    </w:p>
    <w:p w:rsidR="00B87A88" w:rsidP="00B87A88" w:rsidRDefault="00B87A88" w14:paraId="4B0AB456" w14:textId="77777777">
      <w:pPr>
        <w:keepNext/>
      </w:pPr>
      <w:r w:rsidRPr="00B87A88">
        <w:rPr>
          <w:b/>
          <w:noProof/>
        </w:rPr>
        <w:lastRenderedPageBreak/>
        <w:drawing>
          <wp:inline distT="0" distB="0" distL="0" distR="0" wp14:anchorId="6A022BC2" wp14:editId="15EBAC5B">
            <wp:extent cx="5864225" cy="2254772"/>
            <wp:effectExtent l="0" t="0" r="3175" b="0"/>
            <wp:docPr id="4" name="Picture 4" descr="C:\Users\toantk\Downloads\onelink_2-Trang-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antk\Downloads\onelink_2-Trang-30.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64225" cy="2254772"/>
                    </a:xfrm>
                    <a:prstGeom prst="rect">
                      <a:avLst/>
                    </a:prstGeom>
                    <a:noFill/>
                    <a:ln>
                      <a:noFill/>
                    </a:ln>
                  </pic:spPr>
                </pic:pic>
              </a:graphicData>
            </a:graphic>
          </wp:inline>
        </w:drawing>
      </w:r>
    </w:p>
    <w:p w:rsidR="00B87A88" w:rsidP="00B87A88" w:rsidRDefault="00B87A88" w14:paraId="234A9EC9" w14:textId="29569203">
      <w:pPr>
        <w:pStyle w:val="Caption"/>
      </w:pPr>
      <w:bookmarkStart w:name="_Toc113971690" w:id="1251"/>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48</w:t>
      </w:r>
      <w:r>
        <w:fldChar w:fldCharType="end"/>
      </w:r>
      <w:r>
        <w:t xml:space="preserve"> Luồng điều khiển lấy thông tin danh sách interface có thể dùng cho Voice</w:t>
      </w:r>
      <w:bookmarkEnd w:id="1251"/>
    </w:p>
    <w:p w:rsidR="00B87A88" w:rsidP="00B87A88" w:rsidRDefault="00B87A88" w14:paraId="5CA7B05F" w14:textId="346E9994">
      <w:pPr>
        <w:rPr>
          <w:b/>
        </w:rPr>
      </w:pPr>
      <w:r>
        <w:rPr>
          <w:b/>
        </w:rPr>
        <w:t>Cấu trúc payload bản tin:</w:t>
      </w:r>
    </w:p>
    <w:p w:rsidR="00B87A88" w:rsidP="00B87A88" w:rsidRDefault="00B87A88" w14:paraId="2D2D1BF3" w14:textId="2A530F6C">
      <w:pPr>
        <w:pStyle w:val="ListParagraph"/>
        <w:numPr>
          <w:ilvl w:val="0"/>
          <w:numId w:val="32"/>
        </w:numPr>
      </w:pPr>
      <w:r w:rsidRPr="002C606F">
        <w:t xml:space="preserve">View </w:t>
      </w:r>
      <w:r>
        <w:t>Bound Interface List Request</w:t>
      </w:r>
      <w:r w:rsidRPr="002C606F">
        <w:t>:</w:t>
      </w:r>
    </w:p>
    <w:p w:rsidRPr="00C11B58" w:rsidR="00B87A88" w:rsidP="00263F0C" w:rsidRDefault="00B87A88" w14:paraId="3695FAD7" w14:textId="77777777">
      <w:pPr>
        <w:pStyle w:val="ANSVNormal"/>
      </w:pPr>
      <w:r w:rsidRPr="006C6448">
        <w:t>{</w:t>
      </w:r>
    </w:p>
    <w:p w:rsidRPr="00C11B58" w:rsidR="00B87A88" w:rsidP="00263F0C" w:rsidRDefault="00B87A88" w14:paraId="32C4E179" w14:textId="39F87D18">
      <w:pPr>
        <w:pStyle w:val="ANSVNormal"/>
      </w:pPr>
      <w:r w:rsidRPr="006C6448">
        <w:t xml:space="preserve">    “action” : “</w:t>
      </w:r>
      <w:r w:rsidR="009B2316">
        <w:t>b</w:t>
      </w:r>
      <w:r>
        <w:t>oundIntfList</w:t>
      </w:r>
      <w:r w:rsidR="009B2316">
        <w:t>View</w:t>
      </w:r>
      <w:r w:rsidRPr="006C6448">
        <w:t xml:space="preserve">”, </w:t>
      </w:r>
    </w:p>
    <w:p w:rsidRPr="00C11B58" w:rsidR="00B87A88" w:rsidP="00263F0C" w:rsidRDefault="00B87A88" w14:paraId="460AB0DB" w14:textId="77777777">
      <w:pPr>
        <w:pStyle w:val="ANSVNormal"/>
      </w:pPr>
      <w:r w:rsidRPr="006C6448">
        <w:t xml:space="preserve">    “requestId” : </w:t>
      </w:r>
      <w:r>
        <w:t>&lt;requestId&gt;</w:t>
      </w:r>
    </w:p>
    <w:p w:rsidR="00B87A88" w:rsidP="00263F0C" w:rsidRDefault="00B87A88" w14:paraId="232F897E" w14:textId="77777777">
      <w:pPr>
        <w:pStyle w:val="ANSVNormal"/>
      </w:pPr>
      <w:r w:rsidRPr="006C6448">
        <w:t>}</w:t>
      </w:r>
    </w:p>
    <w:p w:rsidR="00B87A88" w:rsidP="00B87A88" w:rsidRDefault="00B87A88" w14:paraId="71BA68A2" w14:textId="2D323EEB">
      <w:pPr>
        <w:pStyle w:val="ListParagraph"/>
        <w:numPr>
          <w:ilvl w:val="0"/>
          <w:numId w:val="32"/>
        </w:numPr>
      </w:pPr>
      <w:r w:rsidRPr="002C606F">
        <w:t xml:space="preserve">View </w:t>
      </w:r>
      <w:r>
        <w:t xml:space="preserve">Bound Interface List </w:t>
      </w:r>
      <w:r w:rsidRPr="002C606F">
        <w:t>Re</w:t>
      </w:r>
      <w:r>
        <w:t>sponse</w:t>
      </w:r>
      <w:r w:rsidRPr="002C606F">
        <w:t>:</w:t>
      </w:r>
    </w:p>
    <w:p w:rsidR="00AD2260" w:rsidP="00AD2260" w:rsidRDefault="00AD2260" w14:paraId="7BA480A7" w14:textId="24E0EFB8">
      <w:pPr>
        <w:pStyle w:val="ListParagraph"/>
        <w:numPr>
          <w:ilvl w:val="1"/>
          <w:numId w:val="32"/>
        </w:numPr>
      </w:pPr>
      <w:r>
        <w:t>Lấy thông tin thành công:</w:t>
      </w:r>
    </w:p>
    <w:p w:rsidRPr="00C11B58" w:rsidR="00B87A88" w:rsidP="00263F0C" w:rsidRDefault="00B87A88" w14:paraId="174D0218" w14:textId="77777777">
      <w:pPr>
        <w:pStyle w:val="ANSVNormal"/>
      </w:pPr>
      <w:r w:rsidRPr="006C6448">
        <w:t>{</w:t>
      </w:r>
    </w:p>
    <w:p w:rsidRPr="00C11B58" w:rsidR="00B87A88" w:rsidP="00263F0C" w:rsidRDefault="00B87A88" w14:paraId="00561449" w14:textId="77777777">
      <w:pPr>
        <w:pStyle w:val="ANSVNormal"/>
      </w:pPr>
      <w:r w:rsidRPr="006C6448">
        <w:t xml:space="preserve">    "status": 0,</w:t>
      </w:r>
    </w:p>
    <w:p w:rsidRPr="00C11B58" w:rsidR="00B87A88" w:rsidP="00263F0C" w:rsidRDefault="00B87A88" w14:paraId="0154E587" w14:textId="77777777">
      <w:pPr>
        <w:pStyle w:val="ANSVNormal"/>
      </w:pPr>
      <w:r w:rsidRPr="006C6448">
        <w:t xml:space="preserve">    “message”: “Success”,</w:t>
      </w:r>
    </w:p>
    <w:p w:rsidRPr="00C11B58" w:rsidR="00B87A88" w:rsidP="00263F0C" w:rsidRDefault="00B87A88" w14:paraId="30F61794" w14:textId="77777777">
      <w:pPr>
        <w:pStyle w:val="ANSVNormal"/>
      </w:pPr>
      <w:r w:rsidRPr="006C6448">
        <w:t xml:space="preserve">    “requestId” : </w:t>
      </w:r>
      <w:r>
        <w:t>&lt;requestId&gt;</w:t>
      </w:r>
      <w:r w:rsidRPr="006C6448">
        <w:t>,</w:t>
      </w:r>
    </w:p>
    <w:p w:rsidR="00B87A88" w:rsidP="00263F0C" w:rsidRDefault="00B87A88" w14:paraId="6BF35F11" w14:textId="77777777">
      <w:pPr>
        <w:pStyle w:val="ANSVNormal"/>
        <w:rPr>
          <w:b/>
        </w:rPr>
      </w:pPr>
      <w:r w:rsidRPr="006C6448">
        <w:t xml:space="preserve">    "data": {</w:t>
      </w:r>
    </w:p>
    <w:p w:rsidR="00B87A88" w:rsidP="00263F0C" w:rsidRDefault="00B87A88" w14:paraId="72930D94" w14:textId="593F18C1">
      <w:pPr>
        <w:pStyle w:val="ANSVNormal"/>
      </w:pPr>
      <w:r>
        <w:tab/>
      </w:r>
      <w:r>
        <w:tab/>
      </w:r>
      <w:r>
        <w:t>“action” : “</w:t>
      </w:r>
      <w:r w:rsidR="009B2316">
        <w:t>boundIntfListView</w:t>
      </w:r>
      <w:r>
        <w:t>”,</w:t>
      </w:r>
    </w:p>
    <w:p w:rsidR="00B87A88" w:rsidP="00263F0C" w:rsidRDefault="00B87A88" w14:paraId="0E7CD118" w14:textId="77777777">
      <w:pPr>
        <w:pStyle w:val="ANSVNormal"/>
      </w:pPr>
      <w:r>
        <w:tab/>
      </w:r>
      <w:r>
        <w:tab/>
      </w:r>
      <w:r>
        <w:t>“results” : [</w:t>
      </w:r>
    </w:p>
    <w:p w:rsidR="00B87A88" w:rsidP="00263F0C" w:rsidRDefault="00B87A88" w14:paraId="4F251564" w14:textId="661C16FD">
      <w:pPr>
        <w:pStyle w:val="ANSVNormal"/>
      </w:pPr>
      <w:r>
        <w:tab/>
      </w:r>
      <w:r>
        <w:tab/>
      </w:r>
      <w:r>
        <w:tab/>
      </w:r>
      <w:r>
        <w:tab/>
      </w:r>
      <w:r>
        <w:t>“intfList” : “&lt;</w:t>
      </w:r>
      <w:r w:rsidR="008762E1">
        <w:t>intfList</w:t>
      </w:r>
      <w:r>
        <w:t>&gt;”</w:t>
      </w:r>
    </w:p>
    <w:p w:rsidR="00B87A88" w:rsidP="00263F0C" w:rsidRDefault="00B87A88" w14:paraId="5CB26D20" w14:textId="77777777">
      <w:pPr>
        <w:pStyle w:val="ANSVNormal"/>
      </w:pPr>
      <w:r>
        <w:t>]</w:t>
      </w:r>
    </w:p>
    <w:p w:rsidR="00B87A88" w:rsidP="00263F0C" w:rsidRDefault="00B87A88" w14:paraId="44114F9F" w14:textId="77777777">
      <w:pPr>
        <w:pStyle w:val="ANSVNormal"/>
      </w:pPr>
      <w:r>
        <w:t>}</w:t>
      </w:r>
      <w:r>
        <w:tab/>
      </w:r>
    </w:p>
    <w:p w:rsidR="00B87A88" w:rsidP="00263F0C" w:rsidRDefault="00B87A88" w14:paraId="67286F49" w14:textId="77777777">
      <w:pPr>
        <w:pStyle w:val="ANSVNormal"/>
      </w:pPr>
      <w:r>
        <w:t>}</w:t>
      </w:r>
    </w:p>
    <w:p w:rsidR="00AD2260" w:rsidP="00AD2260" w:rsidRDefault="00AD2260" w14:paraId="638F678B" w14:textId="7E0B51FB">
      <w:pPr>
        <w:pStyle w:val="ListParagraph"/>
        <w:numPr>
          <w:ilvl w:val="1"/>
          <w:numId w:val="32"/>
        </w:numPr>
      </w:pPr>
      <w:r>
        <w:t>Lấy thông tin thất bại:</w:t>
      </w:r>
    </w:p>
    <w:p w:rsidR="00AD2260" w:rsidP="00AD2260" w:rsidRDefault="00AD2260" w14:paraId="13ADD3CC" w14:textId="77777777">
      <w:pPr>
        <w:pStyle w:val="FirstLevelBullet"/>
        <w:numPr>
          <w:ilvl w:val="0"/>
          <w:numId w:val="0"/>
        </w:numPr>
        <w:ind w:left="1080"/>
      </w:pPr>
      <w:r>
        <w:lastRenderedPageBreak/>
        <w:t>{</w:t>
      </w:r>
    </w:p>
    <w:p w:rsidR="00AD2260" w:rsidP="00AD2260" w:rsidRDefault="00AD2260" w14:paraId="0EA2FC19" w14:textId="77777777">
      <w:pPr>
        <w:pStyle w:val="FirstLevelBullet"/>
        <w:numPr>
          <w:ilvl w:val="0"/>
          <w:numId w:val="0"/>
        </w:numPr>
        <w:ind w:left="1080"/>
      </w:pPr>
      <w:r>
        <w:t>“status”: &lt;ErrorCode&gt;,</w:t>
      </w:r>
    </w:p>
    <w:p w:rsidR="00AD2260" w:rsidP="00AD2260" w:rsidRDefault="00AD2260" w14:paraId="1DAE0D65" w14:textId="77777777">
      <w:pPr>
        <w:pStyle w:val="FirstLevelBullet"/>
        <w:numPr>
          <w:ilvl w:val="0"/>
          <w:numId w:val="0"/>
        </w:numPr>
        <w:ind w:left="1080"/>
      </w:pPr>
      <w:r>
        <w:t>“message”: “&lt;message&gt;”,</w:t>
      </w:r>
    </w:p>
    <w:p w:rsidR="00AD2260" w:rsidP="00AD2260" w:rsidRDefault="00AD2260" w14:paraId="3944AC04" w14:textId="77777777">
      <w:pPr>
        <w:ind w:left="1080"/>
      </w:pPr>
      <w:r>
        <w:t>“requestId” : &lt;requestId&gt;,</w:t>
      </w:r>
    </w:p>
    <w:p w:rsidR="00AD2260" w:rsidP="00AD2260" w:rsidRDefault="00AD2260" w14:paraId="1A87E481" w14:textId="77777777">
      <w:pPr>
        <w:pStyle w:val="FirstLevelBullet"/>
        <w:numPr>
          <w:ilvl w:val="0"/>
          <w:numId w:val="0"/>
        </w:numPr>
        <w:ind w:left="1080"/>
      </w:pPr>
      <w:r>
        <w:t>"data": {</w:t>
      </w:r>
    </w:p>
    <w:p w:rsidR="00AD2260" w:rsidP="00AD2260" w:rsidRDefault="00AD2260" w14:paraId="6A55F48A" w14:textId="77777777">
      <w:pPr>
        <w:pStyle w:val="FirstLevelBullet"/>
        <w:numPr>
          <w:ilvl w:val="0"/>
          <w:numId w:val="0"/>
        </w:numPr>
        <w:ind w:left="1080"/>
      </w:pPr>
      <w:r>
        <w:t>}</w:t>
      </w:r>
    </w:p>
    <w:p w:rsidR="00AD2260" w:rsidP="00AD2260" w:rsidRDefault="00AD2260" w14:paraId="7E933D80" w14:textId="77777777">
      <w:pPr>
        <w:pStyle w:val="FirstLevelBullet"/>
        <w:numPr>
          <w:ilvl w:val="0"/>
          <w:numId w:val="0"/>
        </w:numPr>
        <w:ind w:left="1080"/>
      </w:pPr>
      <w:r>
        <w:t>}</w:t>
      </w:r>
    </w:p>
    <w:p w:rsidR="00AD2260" w:rsidP="00263F0C" w:rsidRDefault="00AD2260" w14:paraId="1354F7F5" w14:textId="77777777">
      <w:pPr>
        <w:pStyle w:val="ANSVNormal"/>
      </w:pPr>
    </w:p>
    <w:p w:rsidR="008762E1" w:rsidP="008762E1" w:rsidRDefault="008762E1" w14:paraId="20722771" w14:textId="7148ECF5">
      <w:pPr>
        <w:pStyle w:val="Caption"/>
        <w:keepNext/>
      </w:pPr>
      <w:bookmarkStart w:name="_Toc113971636" w:id="1252"/>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46</w:t>
      </w:r>
      <w:r>
        <w:fldChar w:fldCharType="end"/>
      </w:r>
      <w:r>
        <w:t xml:space="preserve"> Bảng mô tả các tham số luồng điều khiển lấy thông tin danh sách interface cho Voice</w:t>
      </w:r>
      <w:bookmarkEnd w:id="1252"/>
    </w:p>
    <w:tbl>
      <w:tblPr>
        <w:tblStyle w:val="TableGrid"/>
        <w:tblW w:w="0" w:type="auto"/>
        <w:tblInd w:w="175" w:type="dxa"/>
        <w:tblLook w:val="04A0" w:firstRow="1" w:lastRow="0" w:firstColumn="1" w:lastColumn="0" w:noHBand="0" w:noVBand="1"/>
      </w:tblPr>
      <w:tblGrid>
        <w:gridCol w:w="713"/>
        <w:gridCol w:w="1583"/>
        <w:gridCol w:w="1524"/>
        <w:gridCol w:w="1040"/>
        <w:gridCol w:w="2183"/>
        <w:gridCol w:w="2007"/>
      </w:tblGrid>
      <w:tr w:rsidR="008762E1" w:rsidTr="00935A6E" w14:paraId="4CBF72A3" w14:textId="77777777">
        <w:tc>
          <w:tcPr>
            <w:tcW w:w="713" w:type="dxa"/>
          </w:tcPr>
          <w:p w:rsidR="008762E1" w:rsidP="00935A6E" w:rsidRDefault="008762E1" w14:paraId="3A247C56" w14:textId="77777777">
            <w:pPr>
              <w:pStyle w:val="ListParagraph"/>
              <w:ind w:left="0"/>
              <w:rPr>
                <w:b/>
                <w:bCs/>
              </w:rPr>
            </w:pPr>
            <w:r>
              <w:rPr>
                <w:b/>
                <w:bCs/>
              </w:rPr>
              <w:t>STT</w:t>
            </w:r>
          </w:p>
        </w:tc>
        <w:tc>
          <w:tcPr>
            <w:tcW w:w="1583" w:type="dxa"/>
          </w:tcPr>
          <w:p w:rsidR="008762E1" w:rsidP="00935A6E" w:rsidRDefault="008762E1" w14:paraId="24C2BA79" w14:textId="77777777">
            <w:pPr>
              <w:pStyle w:val="ListParagraph"/>
              <w:ind w:left="0"/>
              <w:rPr>
                <w:b/>
                <w:bCs/>
              </w:rPr>
            </w:pPr>
            <w:r>
              <w:rPr>
                <w:b/>
                <w:bCs/>
              </w:rPr>
              <w:t>Tham số</w:t>
            </w:r>
          </w:p>
        </w:tc>
        <w:tc>
          <w:tcPr>
            <w:tcW w:w="1524" w:type="dxa"/>
          </w:tcPr>
          <w:p w:rsidR="008762E1" w:rsidP="00935A6E" w:rsidRDefault="008762E1" w14:paraId="5D787585" w14:textId="77777777">
            <w:pPr>
              <w:pStyle w:val="ListParagraph"/>
              <w:ind w:left="0"/>
              <w:rPr>
                <w:b/>
                <w:bCs/>
              </w:rPr>
            </w:pPr>
            <w:r>
              <w:rPr>
                <w:b/>
                <w:bCs/>
              </w:rPr>
              <w:t>Mô tả</w:t>
            </w:r>
          </w:p>
        </w:tc>
        <w:tc>
          <w:tcPr>
            <w:tcW w:w="1040" w:type="dxa"/>
          </w:tcPr>
          <w:p w:rsidR="008762E1" w:rsidP="00935A6E" w:rsidRDefault="008762E1" w14:paraId="714146AE" w14:textId="77777777">
            <w:pPr>
              <w:pStyle w:val="ListParagraph"/>
              <w:ind w:left="0"/>
              <w:rPr>
                <w:b/>
                <w:bCs/>
              </w:rPr>
            </w:pPr>
            <w:r>
              <w:rPr>
                <w:b/>
                <w:bCs/>
              </w:rPr>
              <w:t>Kiểu</w:t>
            </w:r>
          </w:p>
        </w:tc>
        <w:tc>
          <w:tcPr>
            <w:tcW w:w="2183" w:type="dxa"/>
          </w:tcPr>
          <w:p w:rsidR="008762E1" w:rsidP="00935A6E" w:rsidRDefault="008762E1" w14:paraId="70417978" w14:textId="77777777">
            <w:pPr>
              <w:pStyle w:val="ListParagraph"/>
              <w:ind w:left="0"/>
              <w:rPr>
                <w:b/>
                <w:bCs/>
              </w:rPr>
            </w:pPr>
            <w:r>
              <w:rPr>
                <w:b/>
                <w:bCs/>
              </w:rPr>
              <w:t>Giá trị</w:t>
            </w:r>
          </w:p>
        </w:tc>
        <w:tc>
          <w:tcPr>
            <w:tcW w:w="2007" w:type="dxa"/>
          </w:tcPr>
          <w:p w:rsidR="008762E1" w:rsidP="00935A6E" w:rsidRDefault="008762E1" w14:paraId="1ADDDEF7" w14:textId="77777777">
            <w:pPr>
              <w:pStyle w:val="ListParagraph"/>
              <w:ind w:left="0"/>
              <w:rPr>
                <w:b/>
                <w:bCs/>
              </w:rPr>
            </w:pPr>
            <w:r>
              <w:rPr>
                <w:b/>
                <w:bCs/>
              </w:rPr>
              <w:t>Json Key</w:t>
            </w:r>
          </w:p>
        </w:tc>
      </w:tr>
      <w:tr w:rsidRPr="005B1024" w:rsidR="008762E1" w:rsidTr="00935A6E" w14:paraId="26695DC3" w14:textId="77777777">
        <w:tc>
          <w:tcPr>
            <w:tcW w:w="713" w:type="dxa"/>
          </w:tcPr>
          <w:p w:rsidRPr="005B1024" w:rsidR="008762E1" w:rsidP="00935A6E" w:rsidRDefault="008762E1" w14:paraId="679DA6F0" w14:textId="77777777">
            <w:pPr>
              <w:pStyle w:val="ListParagraph"/>
              <w:ind w:left="0"/>
            </w:pPr>
            <w:r>
              <w:t>1</w:t>
            </w:r>
          </w:p>
        </w:tc>
        <w:tc>
          <w:tcPr>
            <w:tcW w:w="1583" w:type="dxa"/>
          </w:tcPr>
          <w:p w:rsidRPr="005B1024" w:rsidR="008762E1" w:rsidP="00935A6E" w:rsidRDefault="008762E1" w14:paraId="261A2938" w14:textId="707FE7BD">
            <w:pPr>
              <w:pStyle w:val="ListParagraph"/>
              <w:ind w:left="0"/>
            </w:pPr>
            <w:r>
              <w:t>Interface List</w:t>
            </w:r>
          </w:p>
        </w:tc>
        <w:tc>
          <w:tcPr>
            <w:tcW w:w="1524" w:type="dxa"/>
          </w:tcPr>
          <w:p w:rsidRPr="005B1024" w:rsidR="008762E1" w:rsidP="00935A6E" w:rsidRDefault="008762E1" w14:paraId="54AC0FA0" w14:textId="2401F3C3">
            <w:pPr>
              <w:pStyle w:val="ListParagraph"/>
              <w:ind w:left="0"/>
            </w:pPr>
            <w:r>
              <w:t>Danh sách interface sử dụng cho cấu hình Voice Basic. Các interface được ngăn cách bởi dấu phẩy.</w:t>
            </w:r>
          </w:p>
        </w:tc>
        <w:tc>
          <w:tcPr>
            <w:tcW w:w="1040" w:type="dxa"/>
          </w:tcPr>
          <w:p w:rsidRPr="005B1024" w:rsidR="008762E1" w:rsidP="00935A6E" w:rsidRDefault="008762E1" w14:paraId="67E0557F" w14:textId="57921B11">
            <w:pPr>
              <w:pStyle w:val="ListParagraph"/>
              <w:ind w:left="0"/>
            </w:pPr>
            <w:r>
              <w:t>String</w:t>
            </w:r>
          </w:p>
        </w:tc>
        <w:tc>
          <w:tcPr>
            <w:tcW w:w="2183" w:type="dxa"/>
          </w:tcPr>
          <w:p w:rsidR="008762E1" w:rsidP="00935A6E" w:rsidRDefault="008762E1" w14:paraId="03B0A9A4" w14:textId="77777777">
            <w:pPr>
              <w:pStyle w:val="ListParagraph"/>
              <w:ind w:left="0"/>
            </w:pPr>
            <w:r>
              <w:t>Ví dụ:</w:t>
            </w:r>
          </w:p>
          <w:p w:rsidRPr="005B1024" w:rsidR="008762E1" w:rsidP="00935A6E" w:rsidRDefault="008762E1" w14:paraId="243CEA51" w14:textId="5C87037E">
            <w:pPr>
              <w:pStyle w:val="ListParagraph"/>
              <w:ind w:left="0"/>
            </w:pPr>
            <w:r>
              <w:t>“LAN, WAN1”</w:t>
            </w:r>
          </w:p>
        </w:tc>
        <w:tc>
          <w:tcPr>
            <w:tcW w:w="2007" w:type="dxa"/>
          </w:tcPr>
          <w:p w:rsidRPr="005B1024" w:rsidR="008762E1" w:rsidP="00935A6E" w:rsidRDefault="008762E1" w14:paraId="4FF5DE98" w14:textId="5263923C">
            <w:pPr>
              <w:pStyle w:val="ListParagraph"/>
              <w:ind w:left="0"/>
            </w:pPr>
            <w:r>
              <w:t>intfList</w:t>
            </w:r>
          </w:p>
        </w:tc>
      </w:tr>
    </w:tbl>
    <w:p w:rsidR="00D90D82" w:rsidP="00242855" w:rsidRDefault="00D90D82" w14:paraId="778367A7" w14:textId="21F8E5F8"/>
    <w:p w:rsidR="00935A6E" w:rsidP="00935A6E" w:rsidRDefault="00935A6E" w14:paraId="649B12FE" w14:textId="1393A4A0">
      <w:pPr>
        <w:pStyle w:val="Heading3"/>
      </w:pPr>
      <w:bookmarkStart w:name="_Toc113971579" w:id="1253"/>
      <w:r>
        <w:t>Usecase – Điều khiển lấy thông tin cấu hình SIP Global</w:t>
      </w:r>
      <w:bookmarkEnd w:id="1253"/>
    </w:p>
    <w:tbl>
      <w:tblPr>
        <w:tblStyle w:val="TableGrid"/>
        <w:tblW w:w="0" w:type="auto"/>
        <w:tblLook w:val="04A0" w:firstRow="1" w:lastRow="0" w:firstColumn="1" w:lastColumn="0" w:noHBand="0" w:noVBand="1"/>
      </w:tblPr>
      <w:tblGrid>
        <w:gridCol w:w="1885"/>
        <w:gridCol w:w="7340"/>
      </w:tblGrid>
      <w:tr w:rsidR="00935A6E" w:rsidTr="00935A6E" w14:paraId="65223CCB" w14:textId="77777777">
        <w:tc>
          <w:tcPr>
            <w:tcW w:w="1885" w:type="dxa"/>
          </w:tcPr>
          <w:p w:rsidR="00935A6E" w:rsidP="00935A6E" w:rsidRDefault="00935A6E" w14:paraId="79EDA10B" w14:textId="77777777">
            <w:r>
              <w:t>ID</w:t>
            </w:r>
          </w:p>
        </w:tc>
        <w:tc>
          <w:tcPr>
            <w:tcW w:w="7340" w:type="dxa"/>
          </w:tcPr>
          <w:p w:rsidR="00935A6E" w:rsidP="00935A6E" w:rsidRDefault="003215B6" w14:paraId="2C481A35" w14:textId="2FD20661">
            <w:r>
              <w:t>UC-</w:t>
            </w:r>
            <w:r w:rsidR="00E970C4">
              <w:t>53</w:t>
            </w:r>
          </w:p>
        </w:tc>
      </w:tr>
      <w:tr w:rsidR="00935A6E" w:rsidTr="00935A6E" w14:paraId="7D29EC54" w14:textId="77777777">
        <w:tc>
          <w:tcPr>
            <w:tcW w:w="1885" w:type="dxa"/>
          </w:tcPr>
          <w:p w:rsidR="00935A6E" w:rsidP="00935A6E" w:rsidRDefault="00935A6E" w14:paraId="6D8313E8" w14:textId="77777777">
            <w:r>
              <w:t>Name</w:t>
            </w:r>
          </w:p>
        </w:tc>
        <w:tc>
          <w:tcPr>
            <w:tcW w:w="7340" w:type="dxa"/>
          </w:tcPr>
          <w:p w:rsidR="00935A6E" w:rsidP="00935A6E" w:rsidRDefault="00935A6E" w14:paraId="589F9527" w14:textId="2535A9CE">
            <w:pPr>
              <w:pStyle w:val="FirstLevelBullet"/>
            </w:pPr>
            <w:r>
              <w:t>Cung cấp thông tin cấu hình SIP Global</w:t>
            </w:r>
          </w:p>
        </w:tc>
      </w:tr>
      <w:tr w:rsidR="00935A6E" w:rsidTr="00935A6E" w14:paraId="19C9F7A6" w14:textId="77777777">
        <w:tc>
          <w:tcPr>
            <w:tcW w:w="1885" w:type="dxa"/>
          </w:tcPr>
          <w:p w:rsidR="00935A6E" w:rsidP="00935A6E" w:rsidRDefault="00935A6E" w14:paraId="4C5C59B0" w14:textId="77777777">
            <w:r>
              <w:t>Description</w:t>
            </w:r>
          </w:p>
        </w:tc>
        <w:tc>
          <w:tcPr>
            <w:tcW w:w="7340" w:type="dxa"/>
          </w:tcPr>
          <w:p w:rsidR="00935A6E" w:rsidP="00935A6E" w:rsidRDefault="00935A6E" w14:paraId="0DE9827E" w14:textId="69F699A9">
            <w:pPr>
              <w:pStyle w:val="FirstLevelBullet"/>
            </w:pPr>
            <w:r>
              <w:t>Tính năng cung cấp thông tin  cấu hình SIP Global</w:t>
            </w:r>
          </w:p>
          <w:p w:rsidR="00935A6E" w:rsidP="00935A6E" w:rsidRDefault="00935A6E" w14:paraId="523FCF2C" w14:textId="5E3F32E5">
            <w:pPr>
              <w:pStyle w:val="FirstLevelBullet"/>
            </w:pPr>
            <w:r>
              <w:t>Mobile App gửi yêu cầu thực hiện lấy thông tin cấu hình đến ONT</w:t>
            </w:r>
          </w:p>
          <w:p w:rsidR="00935A6E" w:rsidP="00935A6E" w:rsidRDefault="00935A6E" w14:paraId="74FBBC0C"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935A6E" w:rsidP="00935A6E" w:rsidRDefault="00935A6E" w14:paraId="786A1C3B" w14:textId="77777777">
            <w:pPr>
              <w:pStyle w:val="FirstLevelBullet"/>
            </w:pPr>
            <w:r>
              <w:t>ONT nhận yêu cầu, và phản hồi lại thông tin cho Mobile App. Trường hợp ONT không xử lý được request hoặc gặp lỗi sẽ trả về mã lỗi cho Mobile App.</w:t>
            </w:r>
          </w:p>
        </w:tc>
      </w:tr>
      <w:tr w:rsidR="00935A6E" w:rsidTr="00935A6E" w14:paraId="2BE3EF62" w14:textId="77777777">
        <w:tc>
          <w:tcPr>
            <w:tcW w:w="1885" w:type="dxa"/>
          </w:tcPr>
          <w:p w:rsidR="00935A6E" w:rsidP="00935A6E" w:rsidRDefault="00935A6E" w14:paraId="742E6AA7" w14:textId="77777777">
            <w:r>
              <w:t>Actor</w:t>
            </w:r>
          </w:p>
        </w:tc>
        <w:tc>
          <w:tcPr>
            <w:tcW w:w="7340" w:type="dxa"/>
          </w:tcPr>
          <w:p w:rsidR="00935A6E" w:rsidP="00935A6E" w:rsidRDefault="00935A6E" w14:paraId="33BE7038" w14:textId="77777777">
            <w:r>
              <w:t>Admin</w:t>
            </w:r>
          </w:p>
        </w:tc>
      </w:tr>
      <w:tr w:rsidR="00935A6E" w:rsidTr="00935A6E" w14:paraId="7D379DC2" w14:textId="77777777">
        <w:tc>
          <w:tcPr>
            <w:tcW w:w="1885" w:type="dxa"/>
          </w:tcPr>
          <w:p w:rsidR="00935A6E" w:rsidP="00935A6E" w:rsidRDefault="00935A6E" w14:paraId="626350AD" w14:textId="77777777">
            <w:r>
              <w:lastRenderedPageBreak/>
              <w:t>Pre-condition</w:t>
            </w:r>
          </w:p>
        </w:tc>
        <w:tc>
          <w:tcPr>
            <w:tcW w:w="7340" w:type="dxa"/>
          </w:tcPr>
          <w:p w:rsidR="00935A6E" w:rsidP="00935A6E" w:rsidRDefault="00935A6E" w14:paraId="171AE108" w14:textId="77777777">
            <w:r>
              <w:t>Thiết bị hoạt động bình thường, Mobile App đã đăng nhập thành công vào thiết bị và được cấp phiên truy nhập</w:t>
            </w:r>
          </w:p>
        </w:tc>
      </w:tr>
      <w:tr w:rsidR="00935A6E" w:rsidTr="00935A6E" w14:paraId="0A555D2E" w14:textId="77777777">
        <w:tc>
          <w:tcPr>
            <w:tcW w:w="1885" w:type="dxa"/>
          </w:tcPr>
          <w:p w:rsidR="00935A6E" w:rsidP="00935A6E" w:rsidRDefault="00935A6E" w14:paraId="59AC21F9" w14:textId="77777777">
            <w:r>
              <w:t>Post-condition</w:t>
            </w:r>
          </w:p>
        </w:tc>
        <w:tc>
          <w:tcPr>
            <w:tcW w:w="7340" w:type="dxa"/>
          </w:tcPr>
          <w:p w:rsidR="00935A6E" w:rsidP="00935A6E" w:rsidRDefault="00935A6E" w14:paraId="3BA02918" w14:textId="77777777">
            <w:r>
              <w:t>Thiết bị phản hồi đầy đủ các thông tin cho Mobile App</w:t>
            </w:r>
          </w:p>
        </w:tc>
      </w:tr>
    </w:tbl>
    <w:p w:rsidR="00935A6E" w:rsidP="00935A6E" w:rsidRDefault="00935A6E" w14:paraId="221F4C51" w14:textId="00BEAE28"/>
    <w:p w:rsidR="00935A6E" w:rsidP="00935A6E" w:rsidRDefault="00490791" w14:paraId="2E2BE4F0" w14:textId="4C095E5D">
      <w:pPr>
        <w:rPr>
          <w:b/>
        </w:rPr>
      </w:pPr>
      <w:r>
        <w:rPr>
          <w:b/>
        </w:rPr>
        <w:t>Luồng dữ liệu:</w:t>
      </w:r>
    </w:p>
    <w:p w:rsidR="00490791" w:rsidP="00490791" w:rsidRDefault="00490791" w14:paraId="76B4A3CA" w14:textId="77777777">
      <w:pPr>
        <w:keepNext/>
      </w:pPr>
      <w:r w:rsidRPr="00490791">
        <w:rPr>
          <w:b/>
          <w:noProof/>
        </w:rPr>
        <w:drawing>
          <wp:inline distT="0" distB="0" distL="0" distR="0" wp14:anchorId="364B41E7" wp14:editId="18ADA5D5">
            <wp:extent cx="5864225" cy="2245680"/>
            <wp:effectExtent l="0" t="0" r="3175" b="2540"/>
            <wp:docPr id="8" name="Picture 8" descr="C:\Users\toantk\Downloads\onelink_2-Tran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antk\Downloads\onelink_2-Trang-31.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64225" cy="2245680"/>
                    </a:xfrm>
                    <a:prstGeom prst="rect">
                      <a:avLst/>
                    </a:prstGeom>
                    <a:noFill/>
                    <a:ln>
                      <a:noFill/>
                    </a:ln>
                  </pic:spPr>
                </pic:pic>
              </a:graphicData>
            </a:graphic>
          </wp:inline>
        </w:drawing>
      </w:r>
    </w:p>
    <w:p w:rsidR="00490791" w:rsidP="00490791" w:rsidRDefault="00490791" w14:paraId="1E75F88B" w14:textId="11DAAED6">
      <w:pPr>
        <w:pStyle w:val="Caption"/>
      </w:pPr>
      <w:bookmarkStart w:name="_Toc113971691" w:id="1254"/>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49</w:t>
      </w:r>
      <w:r>
        <w:fldChar w:fldCharType="end"/>
      </w:r>
      <w:r>
        <w:t xml:space="preserve"> Luồng điều khiển lấy thông tin cấu hình SIP Global</w:t>
      </w:r>
      <w:bookmarkEnd w:id="1254"/>
    </w:p>
    <w:p w:rsidR="00490791" w:rsidP="00490791" w:rsidRDefault="00490791" w14:paraId="4AAF3B9B" w14:textId="77777777">
      <w:pPr>
        <w:rPr>
          <w:b/>
        </w:rPr>
      </w:pPr>
      <w:r>
        <w:rPr>
          <w:b/>
        </w:rPr>
        <w:t>Cấu trúc payload bản tin:</w:t>
      </w:r>
    </w:p>
    <w:p w:rsidR="00D5671B" w:rsidP="00D5671B" w:rsidRDefault="00D5671B" w14:paraId="653E5705" w14:textId="5FD7FAD3">
      <w:pPr>
        <w:pStyle w:val="ListParagraph"/>
        <w:numPr>
          <w:ilvl w:val="0"/>
          <w:numId w:val="32"/>
        </w:numPr>
      </w:pPr>
      <w:r>
        <w:t>Get</w:t>
      </w:r>
      <w:r w:rsidRPr="002C606F">
        <w:t xml:space="preserve"> </w:t>
      </w:r>
      <w:r>
        <w:t>SIP Global Config Request</w:t>
      </w:r>
      <w:r w:rsidRPr="002C606F">
        <w:t>:</w:t>
      </w:r>
    </w:p>
    <w:p w:rsidRPr="00C11B58" w:rsidR="00490791" w:rsidP="00263F0C" w:rsidRDefault="00490791" w14:paraId="580DE8B4" w14:textId="77777777">
      <w:pPr>
        <w:pStyle w:val="ANSVNormal"/>
      </w:pPr>
      <w:r w:rsidRPr="006C6448">
        <w:t>{</w:t>
      </w:r>
    </w:p>
    <w:p w:rsidRPr="00C11B58" w:rsidR="00490791" w:rsidP="00263F0C" w:rsidRDefault="00490791" w14:paraId="28A513BD" w14:textId="17E90A97">
      <w:pPr>
        <w:pStyle w:val="ANSVNormal"/>
      </w:pPr>
      <w:r w:rsidRPr="006C6448">
        <w:t xml:space="preserve">    “action” : “</w:t>
      </w:r>
      <w:r w:rsidR="009B2316">
        <w:t>sip</w:t>
      </w:r>
      <w:r>
        <w:t>Global</w:t>
      </w:r>
      <w:r w:rsidR="009B2316">
        <w:t>View</w:t>
      </w:r>
      <w:r w:rsidRPr="006C6448">
        <w:t xml:space="preserve">”, </w:t>
      </w:r>
    </w:p>
    <w:p w:rsidRPr="00C11B58" w:rsidR="00490791" w:rsidP="00263F0C" w:rsidRDefault="00490791" w14:paraId="5FF30509" w14:textId="77777777">
      <w:pPr>
        <w:pStyle w:val="ANSVNormal"/>
      </w:pPr>
      <w:r w:rsidRPr="006C6448">
        <w:t xml:space="preserve">    “requestId” : </w:t>
      </w:r>
      <w:r>
        <w:t>&lt;requestId&gt;</w:t>
      </w:r>
    </w:p>
    <w:p w:rsidR="00490791" w:rsidP="00263F0C" w:rsidRDefault="00490791" w14:paraId="09152023" w14:textId="77777777">
      <w:pPr>
        <w:pStyle w:val="ANSVNormal"/>
      </w:pPr>
      <w:r w:rsidRPr="006C6448">
        <w:t>}</w:t>
      </w:r>
    </w:p>
    <w:p w:rsidR="00490791" w:rsidP="00490791" w:rsidRDefault="00D5671B" w14:paraId="0A7E877B" w14:textId="046068E1">
      <w:pPr>
        <w:pStyle w:val="ListParagraph"/>
        <w:numPr>
          <w:ilvl w:val="0"/>
          <w:numId w:val="32"/>
        </w:numPr>
      </w:pPr>
      <w:r>
        <w:t>Get</w:t>
      </w:r>
      <w:r w:rsidRPr="002C606F">
        <w:t xml:space="preserve"> </w:t>
      </w:r>
      <w:r>
        <w:t xml:space="preserve">SIP Global Config </w:t>
      </w:r>
      <w:r w:rsidRPr="002C606F" w:rsidR="00490791">
        <w:t>Re</w:t>
      </w:r>
      <w:r w:rsidR="00490791">
        <w:t>sponse</w:t>
      </w:r>
      <w:r w:rsidRPr="002C606F" w:rsidR="00490791">
        <w:t>:</w:t>
      </w:r>
    </w:p>
    <w:p w:rsidR="00AD2260" w:rsidP="00AD2260" w:rsidRDefault="00AD2260" w14:paraId="01A4352B" w14:textId="05B56F8C">
      <w:pPr>
        <w:pStyle w:val="ListParagraph"/>
        <w:numPr>
          <w:ilvl w:val="1"/>
          <w:numId w:val="32"/>
        </w:numPr>
      </w:pPr>
      <w:r>
        <w:t>Lấy thông tin thành công:</w:t>
      </w:r>
    </w:p>
    <w:p w:rsidRPr="00C11B58" w:rsidR="00490791" w:rsidP="00263F0C" w:rsidRDefault="00490791" w14:paraId="332025F8" w14:textId="77777777">
      <w:pPr>
        <w:pStyle w:val="ANSVNormal"/>
      </w:pPr>
      <w:r w:rsidRPr="006C6448">
        <w:t>{</w:t>
      </w:r>
    </w:p>
    <w:p w:rsidRPr="00C11B58" w:rsidR="00490791" w:rsidP="00263F0C" w:rsidRDefault="00490791" w14:paraId="735D5BFB" w14:textId="77777777">
      <w:pPr>
        <w:pStyle w:val="ANSVNormal"/>
      </w:pPr>
      <w:r w:rsidRPr="006C6448">
        <w:t xml:space="preserve">    "status": 0,</w:t>
      </w:r>
    </w:p>
    <w:p w:rsidRPr="00C11B58" w:rsidR="00490791" w:rsidP="00263F0C" w:rsidRDefault="00490791" w14:paraId="5F9E918F" w14:textId="77777777">
      <w:pPr>
        <w:pStyle w:val="ANSVNormal"/>
      </w:pPr>
      <w:r w:rsidRPr="006C6448">
        <w:t xml:space="preserve">    “message”: “Success”,</w:t>
      </w:r>
    </w:p>
    <w:p w:rsidRPr="00C11B58" w:rsidR="00490791" w:rsidP="00263F0C" w:rsidRDefault="00490791" w14:paraId="61431202" w14:textId="77777777">
      <w:pPr>
        <w:pStyle w:val="ANSVNormal"/>
      </w:pPr>
      <w:r w:rsidRPr="006C6448">
        <w:t xml:space="preserve">    “requestId” : </w:t>
      </w:r>
      <w:r>
        <w:t>&lt;requestId&gt;</w:t>
      </w:r>
      <w:r w:rsidRPr="006C6448">
        <w:t>,</w:t>
      </w:r>
    </w:p>
    <w:p w:rsidR="00490791" w:rsidP="00263F0C" w:rsidRDefault="00490791" w14:paraId="6516C89E" w14:textId="77777777">
      <w:pPr>
        <w:pStyle w:val="ANSVNormal"/>
        <w:rPr>
          <w:b/>
        </w:rPr>
      </w:pPr>
      <w:r w:rsidRPr="006C6448">
        <w:t xml:space="preserve">    "data": {</w:t>
      </w:r>
    </w:p>
    <w:p w:rsidR="00490791" w:rsidP="00263F0C" w:rsidRDefault="00490791" w14:paraId="361B32D6" w14:textId="6EE5E1E0">
      <w:pPr>
        <w:pStyle w:val="ANSVNormal"/>
      </w:pPr>
      <w:r>
        <w:tab/>
      </w:r>
      <w:r>
        <w:tab/>
      </w:r>
      <w:r>
        <w:t>“action” : “</w:t>
      </w:r>
      <w:r w:rsidR="009B2316">
        <w:t>sipGlobalView</w:t>
      </w:r>
      <w:r>
        <w:t>”,</w:t>
      </w:r>
    </w:p>
    <w:p w:rsidR="00490791" w:rsidP="00263F0C" w:rsidRDefault="00490791" w14:paraId="4C7A02A0" w14:textId="77777777">
      <w:pPr>
        <w:pStyle w:val="ANSVNormal"/>
      </w:pPr>
      <w:r>
        <w:tab/>
      </w:r>
      <w:r>
        <w:tab/>
      </w:r>
      <w:r>
        <w:t>“results” : [</w:t>
      </w:r>
    </w:p>
    <w:p w:rsidR="00490791" w:rsidP="00AD2260" w:rsidRDefault="00490791" w14:paraId="6051E5DF" w14:textId="77777777">
      <w:pPr>
        <w:pStyle w:val="FirstLevelBullet"/>
        <w:numPr>
          <w:ilvl w:val="0"/>
          <w:numId w:val="0"/>
        </w:numPr>
        <w:ind w:left="1800" w:hanging="360"/>
      </w:pPr>
      <w:r>
        <w:tab/>
      </w:r>
      <w:r>
        <w:tab/>
      </w:r>
      <w:r>
        <w:tab/>
      </w:r>
      <w:r>
        <w:tab/>
      </w:r>
      <w:r>
        <w:t>“enable” : “&lt;enable&gt;”,</w:t>
      </w:r>
    </w:p>
    <w:p w:rsidR="00490791" w:rsidP="00AD2260" w:rsidRDefault="00490791" w14:paraId="4E297E86" w14:textId="58D42654">
      <w:pPr>
        <w:pStyle w:val="FirstLevelBullet"/>
        <w:numPr>
          <w:ilvl w:val="0"/>
          <w:numId w:val="0"/>
        </w:numPr>
        <w:ind w:left="3600" w:hanging="360"/>
      </w:pPr>
      <w:r>
        <w:lastRenderedPageBreak/>
        <w:tab/>
      </w:r>
      <w:r>
        <w:t xml:space="preserve">      “bindingInterface” : “&lt;bindingInterface&gt;”,</w:t>
      </w:r>
    </w:p>
    <w:p w:rsidR="00490791" w:rsidP="00AD2260" w:rsidRDefault="00490791" w14:paraId="28E7BD10" w14:textId="77777777">
      <w:pPr>
        <w:pStyle w:val="FirstLevelBullet"/>
        <w:numPr>
          <w:ilvl w:val="0"/>
          <w:numId w:val="0"/>
        </w:numPr>
        <w:ind w:left="3600" w:hanging="360"/>
      </w:pPr>
      <w:r>
        <w:t xml:space="preserve">  </w:t>
      </w:r>
      <w:r>
        <w:tab/>
      </w:r>
      <w:r>
        <w:t xml:space="preserve">      “region” : “&lt;region&gt;”,</w:t>
      </w:r>
    </w:p>
    <w:p w:rsidR="00490791" w:rsidP="00AD2260" w:rsidRDefault="00490791" w14:paraId="5D4CD53E" w14:textId="438CA261">
      <w:pPr>
        <w:pStyle w:val="FirstLevelBullet"/>
        <w:numPr>
          <w:ilvl w:val="0"/>
          <w:numId w:val="0"/>
        </w:numPr>
        <w:ind w:left="3600" w:hanging="360"/>
      </w:pPr>
      <w:r>
        <w:tab/>
      </w:r>
      <w:r>
        <w:t xml:space="preserve">      “sipDomain” : “&lt;sipDomain&gt;”,</w:t>
      </w:r>
    </w:p>
    <w:p w:rsidR="00490791" w:rsidP="00AD2260" w:rsidRDefault="00490791" w14:paraId="679DA1D5" w14:textId="77777777">
      <w:pPr>
        <w:pStyle w:val="FirstLevelBullet"/>
        <w:numPr>
          <w:ilvl w:val="0"/>
          <w:numId w:val="0"/>
        </w:numPr>
        <w:ind w:left="3600" w:hanging="360"/>
      </w:pPr>
      <w:r>
        <w:tab/>
      </w:r>
      <w:r>
        <w:t xml:space="preserve">      “sipproxyAddr” : “&lt;sipproxyAddr&gt;”,</w:t>
      </w:r>
    </w:p>
    <w:p w:rsidR="00490791" w:rsidP="00AD2260" w:rsidRDefault="00490791" w14:paraId="25566151" w14:textId="2A58CE67">
      <w:pPr>
        <w:pStyle w:val="FirstLevelBullet"/>
        <w:numPr>
          <w:ilvl w:val="0"/>
          <w:numId w:val="0"/>
        </w:numPr>
        <w:ind w:left="3600" w:hanging="360"/>
      </w:pPr>
      <w:r>
        <w:tab/>
      </w:r>
      <w:r>
        <w:t xml:space="preserve">      “sipproxyPort” : &lt;sipproxyPort&gt;,</w:t>
      </w:r>
    </w:p>
    <w:p w:rsidR="00490791" w:rsidP="00AD2260" w:rsidRDefault="00490791" w14:paraId="7DE01A58" w14:textId="77777777">
      <w:pPr>
        <w:pStyle w:val="FirstLevelBullet"/>
        <w:numPr>
          <w:ilvl w:val="0"/>
          <w:numId w:val="0"/>
        </w:numPr>
        <w:ind w:left="3600" w:hanging="360"/>
      </w:pPr>
      <w:r>
        <w:tab/>
      </w:r>
      <w:r>
        <w:t xml:space="preserve">      “sipoutboundAddr” : “&lt;sipoutboundAddr&gt;”,</w:t>
      </w:r>
    </w:p>
    <w:p w:rsidR="00490791" w:rsidP="00AD2260" w:rsidRDefault="00490791" w14:paraId="195F8B78" w14:textId="1F4133F5">
      <w:pPr>
        <w:pStyle w:val="FirstLevelBullet"/>
        <w:numPr>
          <w:ilvl w:val="0"/>
          <w:numId w:val="0"/>
        </w:numPr>
        <w:ind w:left="3600" w:hanging="360"/>
      </w:pPr>
      <w:r>
        <w:tab/>
      </w:r>
      <w:r>
        <w:t xml:space="preserve">      “sipoutboundPort” : &lt;sipoutboundPort&gt;,</w:t>
      </w:r>
    </w:p>
    <w:p w:rsidR="00490791" w:rsidP="00AD2260" w:rsidRDefault="00490791" w14:paraId="01764AD9" w14:textId="77777777">
      <w:pPr>
        <w:pStyle w:val="FirstLevelBullet"/>
        <w:numPr>
          <w:ilvl w:val="0"/>
          <w:numId w:val="0"/>
        </w:numPr>
        <w:ind w:left="3600" w:hanging="360"/>
      </w:pPr>
      <w:r>
        <w:tab/>
      </w:r>
      <w:r>
        <w:t xml:space="preserve">      “registrarServer” : “&lt;registrarServer&gt;”,</w:t>
      </w:r>
    </w:p>
    <w:p w:rsidR="00490791" w:rsidP="00AD2260" w:rsidRDefault="00490791" w14:paraId="7FC38784" w14:textId="4868E814">
      <w:pPr>
        <w:pStyle w:val="FirstLevelBullet"/>
        <w:numPr>
          <w:ilvl w:val="0"/>
          <w:numId w:val="0"/>
        </w:numPr>
        <w:ind w:left="3600" w:hanging="360"/>
      </w:pPr>
      <w:r>
        <w:tab/>
      </w:r>
      <w:r>
        <w:t xml:space="preserve">      “r</w:t>
      </w:r>
      <w:r w:rsidR="00A37867">
        <w:t>egistrarPort” : &lt;registrarPort&gt;</w:t>
      </w:r>
    </w:p>
    <w:p w:rsidR="00490791" w:rsidP="00263F0C" w:rsidRDefault="00490791" w14:paraId="0B32D987" w14:textId="77777777">
      <w:pPr>
        <w:pStyle w:val="ANSVNormal"/>
      </w:pPr>
      <w:r>
        <w:t>]</w:t>
      </w:r>
    </w:p>
    <w:p w:rsidR="00490791" w:rsidP="00263F0C" w:rsidRDefault="00490791" w14:paraId="38CFCC36" w14:textId="77777777">
      <w:pPr>
        <w:pStyle w:val="ANSVNormal"/>
      </w:pPr>
      <w:r>
        <w:t>}</w:t>
      </w:r>
      <w:r>
        <w:tab/>
      </w:r>
    </w:p>
    <w:p w:rsidR="00490791" w:rsidP="00263F0C" w:rsidRDefault="00490791" w14:paraId="16DA07FD" w14:textId="43BE47B5">
      <w:pPr>
        <w:pStyle w:val="ANSVNormal"/>
      </w:pPr>
      <w:r>
        <w:t>}</w:t>
      </w:r>
    </w:p>
    <w:p w:rsidR="00AD2260" w:rsidP="00AD2260" w:rsidRDefault="00AD2260" w14:paraId="26D11CD6" w14:textId="3DC98F39">
      <w:pPr>
        <w:pStyle w:val="ListParagraph"/>
        <w:numPr>
          <w:ilvl w:val="1"/>
          <w:numId w:val="32"/>
        </w:numPr>
      </w:pPr>
      <w:r>
        <w:t>Lấy thông tin thất bại:</w:t>
      </w:r>
    </w:p>
    <w:p w:rsidR="00AD2260" w:rsidP="00AD2260" w:rsidRDefault="00AD2260" w14:paraId="2FEBE4F1" w14:textId="77777777">
      <w:pPr>
        <w:pStyle w:val="FirstLevelBullet"/>
        <w:numPr>
          <w:ilvl w:val="0"/>
          <w:numId w:val="0"/>
        </w:numPr>
        <w:ind w:left="1440"/>
      </w:pPr>
      <w:r>
        <w:t>{</w:t>
      </w:r>
    </w:p>
    <w:p w:rsidR="00AD2260" w:rsidP="00AD2260" w:rsidRDefault="00AD2260" w14:paraId="07BAAB66" w14:textId="77777777">
      <w:pPr>
        <w:pStyle w:val="FirstLevelBullet"/>
        <w:numPr>
          <w:ilvl w:val="0"/>
          <w:numId w:val="0"/>
        </w:numPr>
        <w:ind w:left="1440"/>
      </w:pPr>
      <w:r>
        <w:t>“status”: &lt;ErrorCode&gt;,</w:t>
      </w:r>
    </w:p>
    <w:p w:rsidR="00AD2260" w:rsidP="00AD2260" w:rsidRDefault="00AD2260" w14:paraId="1F4E2439" w14:textId="77777777">
      <w:pPr>
        <w:pStyle w:val="FirstLevelBullet"/>
        <w:numPr>
          <w:ilvl w:val="0"/>
          <w:numId w:val="0"/>
        </w:numPr>
        <w:ind w:left="1440"/>
      </w:pPr>
      <w:r>
        <w:t>“message”: “&lt;message&gt;”,</w:t>
      </w:r>
    </w:p>
    <w:p w:rsidR="00AD2260" w:rsidP="00AD2260" w:rsidRDefault="00AD2260" w14:paraId="13D07314" w14:textId="77777777">
      <w:pPr>
        <w:ind w:left="1440"/>
      </w:pPr>
      <w:r>
        <w:t>“requestId” : &lt;requestId&gt;,</w:t>
      </w:r>
    </w:p>
    <w:p w:rsidR="00AD2260" w:rsidP="00AD2260" w:rsidRDefault="00AD2260" w14:paraId="3EDB8DF9" w14:textId="77777777">
      <w:pPr>
        <w:pStyle w:val="FirstLevelBullet"/>
        <w:numPr>
          <w:ilvl w:val="0"/>
          <w:numId w:val="0"/>
        </w:numPr>
        <w:ind w:left="1440"/>
      </w:pPr>
      <w:r>
        <w:t>"data": {</w:t>
      </w:r>
    </w:p>
    <w:p w:rsidR="00AD2260" w:rsidP="00AD2260" w:rsidRDefault="00AD2260" w14:paraId="07E25CC8" w14:textId="77777777">
      <w:pPr>
        <w:pStyle w:val="FirstLevelBullet"/>
        <w:numPr>
          <w:ilvl w:val="0"/>
          <w:numId w:val="0"/>
        </w:numPr>
        <w:ind w:left="1440"/>
      </w:pPr>
      <w:r>
        <w:t>}</w:t>
      </w:r>
    </w:p>
    <w:p w:rsidR="00AD2260" w:rsidP="00AD2260" w:rsidRDefault="00AD2260" w14:paraId="120E1789" w14:textId="77777777">
      <w:pPr>
        <w:pStyle w:val="FirstLevelBullet"/>
        <w:numPr>
          <w:ilvl w:val="0"/>
          <w:numId w:val="0"/>
        </w:numPr>
        <w:ind w:left="1440"/>
      </w:pPr>
      <w:r>
        <w:t>}</w:t>
      </w:r>
    </w:p>
    <w:p w:rsidR="00AD2260" w:rsidP="00263F0C" w:rsidRDefault="00AD2260" w14:paraId="75D1BA7A" w14:textId="77777777">
      <w:pPr>
        <w:pStyle w:val="ANSVNormal"/>
      </w:pPr>
    </w:p>
    <w:p w:rsidR="005D1EB8" w:rsidP="005D1EB8" w:rsidRDefault="005D1EB8" w14:paraId="297518CB" w14:textId="64CF61BC">
      <w:pPr>
        <w:pStyle w:val="Caption"/>
        <w:keepNext/>
      </w:pPr>
      <w:bookmarkStart w:name="_Toc113971637" w:id="1255"/>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47</w:t>
      </w:r>
      <w:r>
        <w:fldChar w:fldCharType="end"/>
      </w:r>
      <w:r>
        <w:t xml:space="preserve"> Bảng mô tả các tham số luồng điều khiển lấy thông tin cấu hình SIP Global</w:t>
      </w:r>
      <w:bookmarkEnd w:id="1255"/>
    </w:p>
    <w:tbl>
      <w:tblPr>
        <w:tblStyle w:val="TableGrid"/>
        <w:tblW w:w="0" w:type="auto"/>
        <w:tblInd w:w="175" w:type="dxa"/>
        <w:tblLook w:val="04A0" w:firstRow="1" w:lastRow="0" w:firstColumn="1" w:lastColumn="0" w:noHBand="0" w:noVBand="1"/>
      </w:tblPr>
      <w:tblGrid>
        <w:gridCol w:w="708"/>
        <w:gridCol w:w="1623"/>
        <w:gridCol w:w="1623"/>
        <w:gridCol w:w="1083"/>
        <w:gridCol w:w="1140"/>
        <w:gridCol w:w="2873"/>
      </w:tblGrid>
      <w:tr w:rsidR="00490791" w:rsidTr="00490791" w14:paraId="7E066BF3" w14:textId="77777777">
        <w:tc>
          <w:tcPr>
            <w:tcW w:w="708" w:type="dxa"/>
          </w:tcPr>
          <w:p w:rsidR="00490791" w:rsidP="00F55A29" w:rsidRDefault="00490791" w14:paraId="79499172" w14:textId="77777777">
            <w:pPr>
              <w:pStyle w:val="ListParagraph"/>
              <w:ind w:left="0"/>
              <w:rPr>
                <w:b/>
                <w:bCs/>
              </w:rPr>
            </w:pPr>
            <w:r>
              <w:rPr>
                <w:b/>
                <w:bCs/>
              </w:rPr>
              <w:t>STT</w:t>
            </w:r>
          </w:p>
        </w:tc>
        <w:tc>
          <w:tcPr>
            <w:tcW w:w="1623" w:type="dxa"/>
          </w:tcPr>
          <w:p w:rsidR="00490791" w:rsidP="00F55A29" w:rsidRDefault="00490791" w14:paraId="165DC94A" w14:textId="77777777">
            <w:pPr>
              <w:pStyle w:val="ListParagraph"/>
              <w:ind w:left="0"/>
              <w:rPr>
                <w:b/>
                <w:bCs/>
              </w:rPr>
            </w:pPr>
            <w:r>
              <w:rPr>
                <w:b/>
                <w:bCs/>
              </w:rPr>
              <w:t>Tham số</w:t>
            </w:r>
          </w:p>
        </w:tc>
        <w:tc>
          <w:tcPr>
            <w:tcW w:w="1623" w:type="dxa"/>
          </w:tcPr>
          <w:p w:rsidR="00490791" w:rsidP="00F55A29" w:rsidRDefault="00490791" w14:paraId="26FFCD90" w14:textId="77777777">
            <w:pPr>
              <w:pStyle w:val="ListParagraph"/>
              <w:ind w:left="0"/>
              <w:rPr>
                <w:b/>
                <w:bCs/>
              </w:rPr>
            </w:pPr>
            <w:r>
              <w:rPr>
                <w:b/>
                <w:bCs/>
              </w:rPr>
              <w:t>Mô tả</w:t>
            </w:r>
          </w:p>
        </w:tc>
        <w:tc>
          <w:tcPr>
            <w:tcW w:w="1083" w:type="dxa"/>
          </w:tcPr>
          <w:p w:rsidR="00490791" w:rsidP="00F55A29" w:rsidRDefault="00490791" w14:paraId="3E7DD133" w14:textId="77777777">
            <w:pPr>
              <w:pStyle w:val="ListParagraph"/>
              <w:ind w:left="0"/>
              <w:rPr>
                <w:b/>
                <w:bCs/>
              </w:rPr>
            </w:pPr>
            <w:r>
              <w:rPr>
                <w:b/>
                <w:bCs/>
              </w:rPr>
              <w:t>Kiểu</w:t>
            </w:r>
          </w:p>
        </w:tc>
        <w:tc>
          <w:tcPr>
            <w:tcW w:w="1140" w:type="dxa"/>
          </w:tcPr>
          <w:p w:rsidR="00490791" w:rsidP="00F55A29" w:rsidRDefault="00490791" w14:paraId="7BCF5ABB" w14:textId="77777777">
            <w:pPr>
              <w:pStyle w:val="ListParagraph"/>
              <w:ind w:left="0"/>
              <w:rPr>
                <w:b/>
                <w:bCs/>
              </w:rPr>
            </w:pPr>
            <w:r>
              <w:rPr>
                <w:b/>
                <w:bCs/>
              </w:rPr>
              <w:t>Giá trị</w:t>
            </w:r>
          </w:p>
        </w:tc>
        <w:tc>
          <w:tcPr>
            <w:tcW w:w="2873" w:type="dxa"/>
          </w:tcPr>
          <w:p w:rsidR="00490791" w:rsidP="00F55A29" w:rsidRDefault="00490791" w14:paraId="5CD8A387" w14:textId="77777777">
            <w:pPr>
              <w:pStyle w:val="ListParagraph"/>
              <w:ind w:left="0"/>
              <w:rPr>
                <w:b/>
                <w:bCs/>
              </w:rPr>
            </w:pPr>
            <w:r>
              <w:rPr>
                <w:b/>
                <w:bCs/>
              </w:rPr>
              <w:t>Json Key</w:t>
            </w:r>
          </w:p>
        </w:tc>
      </w:tr>
      <w:tr w:rsidRPr="004C66E4" w:rsidR="00490791" w:rsidTr="00490791" w14:paraId="7112DF7C" w14:textId="77777777">
        <w:tc>
          <w:tcPr>
            <w:tcW w:w="708" w:type="dxa"/>
          </w:tcPr>
          <w:p w:rsidRPr="004C66E4" w:rsidR="00490791" w:rsidP="00F55A29" w:rsidRDefault="00490791" w14:paraId="5768376C" w14:textId="77777777">
            <w:pPr>
              <w:pStyle w:val="ListParagraph"/>
              <w:ind w:left="0"/>
            </w:pPr>
            <w:r w:rsidRPr="004C66E4">
              <w:t>1</w:t>
            </w:r>
          </w:p>
        </w:tc>
        <w:tc>
          <w:tcPr>
            <w:tcW w:w="1623" w:type="dxa"/>
          </w:tcPr>
          <w:p w:rsidRPr="00E4787E" w:rsidR="00490791" w:rsidP="00F55A29" w:rsidRDefault="00490791" w14:paraId="542304AC" w14:textId="77777777">
            <w:pPr>
              <w:pStyle w:val="ListParagraph"/>
              <w:ind w:left="0"/>
              <w:rPr>
                <w:szCs w:val="26"/>
              </w:rPr>
            </w:pPr>
            <w:r w:rsidRPr="00E4787E">
              <w:rPr>
                <w:szCs w:val="26"/>
              </w:rPr>
              <w:t>Enable</w:t>
            </w:r>
          </w:p>
        </w:tc>
        <w:tc>
          <w:tcPr>
            <w:tcW w:w="1623" w:type="dxa"/>
          </w:tcPr>
          <w:p w:rsidRPr="004C66E4" w:rsidR="00490791" w:rsidP="00F55A29" w:rsidRDefault="00490791" w14:paraId="5E771D8A" w14:textId="77777777">
            <w:pPr>
              <w:pStyle w:val="ListParagraph"/>
              <w:ind w:left="0"/>
            </w:pPr>
            <w:r>
              <w:t>Bật/Tắt chức năng Voice</w:t>
            </w:r>
          </w:p>
        </w:tc>
        <w:tc>
          <w:tcPr>
            <w:tcW w:w="1083" w:type="dxa"/>
          </w:tcPr>
          <w:p w:rsidRPr="004C66E4" w:rsidR="00490791" w:rsidP="00F55A29" w:rsidRDefault="00490791" w14:paraId="1AB515EB" w14:textId="77777777">
            <w:pPr>
              <w:pStyle w:val="ListParagraph"/>
              <w:ind w:left="0"/>
            </w:pPr>
            <w:r>
              <w:t>Boolean</w:t>
            </w:r>
          </w:p>
        </w:tc>
        <w:tc>
          <w:tcPr>
            <w:tcW w:w="1140" w:type="dxa"/>
          </w:tcPr>
          <w:p w:rsidR="00490791" w:rsidP="00F55A29" w:rsidRDefault="00490791" w14:paraId="3016A998" w14:textId="77777777">
            <w:pPr>
              <w:pStyle w:val="ListParagraph"/>
              <w:ind w:left="0"/>
            </w:pPr>
            <w:r>
              <w:t>True: Bật</w:t>
            </w:r>
          </w:p>
          <w:p w:rsidRPr="004C66E4" w:rsidR="00490791" w:rsidP="00F55A29" w:rsidRDefault="00490791" w14:paraId="70750229" w14:textId="77777777">
            <w:pPr>
              <w:pStyle w:val="ListParagraph"/>
              <w:ind w:left="0"/>
            </w:pPr>
            <w:r>
              <w:t>False: Tắt</w:t>
            </w:r>
          </w:p>
        </w:tc>
        <w:tc>
          <w:tcPr>
            <w:tcW w:w="2873" w:type="dxa"/>
          </w:tcPr>
          <w:p w:rsidRPr="004C66E4" w:rsidR="00490791" w:rsidP="00F55A29" w:rsidRDefault="00490791" w14:paraId="53E0C5D8" w14:textId="77777777">
            <w:pPr>
              <w:pStyle w:val="ListParagraph"/>
              <w:ind w:left="0"/>
            </w:pPr>
            <w:r>
              <w:t>enable</w:t>
            </w:r>
          </w:p>
        </w:tc>
      </w:tr>
      <w:tr w:rsidR="00490791" w:rsidTr="00490791" w14:paraId="617E3B93" w14:textId="77777777">
        <w:tc>
          <w:tcPr>
            <w:tcW w:w="708" w:type="dxa"/>
          </w:tcPr>
          <w:p w:rsidRPr="004C66E4" w:rsidR="00490791" w:rsidP="00F55A29" w:rsidRDefault="00490791" w14:paraId="7C148716" w14:textId="77777777">
            <w:pPr>
              <w:pStyle w:val="ListParagraph"/>
              <w:ind w:left="0"/>
            </w:pPr>
            <w:r>
              <w:t>2</w:t>
            </w:r>
          </w:p>
        </w:tc>
        <w:tc>
          <w:tcPr>
            <w:tcW w:w="1623" w:type="dxa"/>
          </w:tcPr>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gridCol w:w="1401"/>
            </w:tblGrid>
            <w:tr w:rsidRPr="00B27DFD" w:rsidR="00490791" w:rsidTr="00F55A29" w14:paraId="3F922A12" w14:textId="77777777">
              <w:trPr>
                <w:trHeight w:val="187"/>
                <w:tblCellSpacing w:w="0" w:type="dxa"/>
                <w:jc w:val="center"/>
              </w:trPr>
              <w:tc>
                <w:tcPr>
                  <w:tcW w:w="0" w:type="auto"/>
                  <w:shd w:val="clear" w:color="auto" w:fill="FFFFFF"/>
                  <w:vAlign w:val="center"/>
                  <w:hideMark/>
                </w:tcPr>
                <w:p w:rsidRPr="00B27DFD" w:rsidR="00490791" w:rsidP="00F55A29" w:rsidRDefault="00490791" w14:paraId="3A8F5EB0" w14:textId="77777777">
                  <w:pPr>
                    <w:pStyle w:val="ListParagraph"/>
                    <w:ind w:left="0"/>
                    <w:rPr>
                      <w:szCs w:val="26"/>
                    </w:rPr>
                  </w:pPr>
                </w:p>
              </w:tc>
              <w:tc>
                <w:tcPr>
                  <w:tcW w:w="0" w:type="auto"/>
                  <w:shd w:val="clear" w:color="auto" w:fill="FFFFFF"/>
                  <w:vAlign w:val="center"/>
                  <w:hideMark/>
                </w:tcPr>
                <w:p w:rsidRPr="00B27DFD" w:rsidR="00490791" w:rsidP="00F55A29" w:rsidRDefault="00490791" w14:paraId="29305DFB" w14:textId="77777777">
                  <w:pPr>
                    <w:pStyle w:val="ListParagraph"/>
                    <w:ind w:left="0"/>
                    <w:rPr>
                      <w:szCs w:val="26"/>
                    </w:rPr>
                  </w:pPr>
                  <w:r w:rsidRPr="00B27DFD">
                    <w:rPr>
                      <w:szCs w:val="26"/>
                    </w:rPr>
                    <w:t>Binding Interface Name</w:t>
                  </w:r>
                </w:p>
              </w:tc>
            </w:tr>
          </w:tbl>
          <w:p w:rsidRPr="00E4787E" w:rsidR="00490791" w:rsidP="00F55A29" w:rsidRDefault="00490791" w14:paraId="6564BDBE" w14:textId="77777777">
            <w:pPr>
              <w:pStyle w:val="ListParagraph"/>
              <w:ind w:left="0"/>
              <w:rPr>
                <w:szCs w:val="26"/>
              </w:rPr>
            </w:pPr>
          </w:p>
        </w:tc>
        <w:tc>
          <w:tcPr>
            <w:tcW w:w="1623" w:type="dxa"/>
          </w:tcPr>
          <w:p w:rsidR="00490791" w:rsidP="00F55A29" w:rsidRDefault="00490791" w14:paraId="64D00D9E" w14:textId="77777777">
            <w:pPr>
              <w:pStyle w:val="ListParagraph"/>
              <w:ind w:left="0"/>
            </w:pPr>
            <w:r w:rsidRPr="00E4787E">
              <w:rPr>
                <w:szCs w:val="26"/>
              </w:rPr>
              <w:t>Binding Interface Name hiện tại</w:t>
            </w:r>
          </w:p>
        </w:tc>
        <w:tc>
          <w:tcPr>
            <w:tcW w:w="1083" w:type="dxa"/>
          </w:tcPr>
          <w:p w:rsidR="00490791" w:rsidP="00F55A29" w:rsidRDefault="00490791" w14:paraId="1CA7604F" w14:textId="77777777">
            <w:pPr>
              <w:pStyle w:val="ListParagraph"/>
              <w:ind w:left="0"/>
            </w:pPr>
            <w:r>
              <w:t>String</w:t>
            </w:r>
          </w:p>
        </w:tc>
        <w:tc>
          <w:tcPr>
            <w:tcW w:w="1140" w:type="dxa"/>
          </w:tcPr>
          <w:p w:rsidR="00490791" w:rsidP="00F55A29" w:rsidRDefault="00490791" w14:paraId="5C267E7B" w14:textId="68EC8DBA">
            <w:pPr>
              <w:pStyle w:val="ListParagraph"/>
              <w:ind w:left="0"/>
            </w:pPr>
            <w:r>
              <w:t>Chuỗi ký tự</w:t>
            </w:r>
            <w:r w:rsidR="009C2FC4">
              <w:t xml:space="preserve">. Giá trị Biding Interface lựa chọn trong danh sách </w:t>
            </w:r>
            <w:r w:rsidR="009C2FC4">
              <w:lastRenderedPageBreak/>
              <w:t>interface được cung cấp trong mục 7.28.1</w:t>
            </w:r>
          </w:p>
        </w:tc>
        <w:tc>
          <w:tcPr>
            <w:tcW w:w="2873" w:type="dxa"/>
          </w:tcPr>
          <w:p w:rsidR="00490791" w:rsidP="00F55A29" w:rsidRDefault="00490791" w14:paraId="4BCF0EF9" w14:textId="77777777">
            <w:pPr>
              <w:pStyle w:val="ListParagraph"/>
              <w:ind w:left="0"/>
            </w:pPr>
            <w:r>
              <w:lastRenderedPageBreak/>
              <w:t>bindingInterface</w:t>
            </w:r>
          </w:p>
        </w:tc>
      </w:tr>
      <w:tr w:rsidR="00490791" w:rsidTr="00490791" w14:paraId="3C31F3AF" w14:textId="77777777">
        <w:tc>
          <w:tcPr>
            <w:tcW w:w="708" w:type="dxa"/>
          </w:tcPr>
          <w:p w:rsidR="00490791" w:rsidP="00F55A29" w:rsidRDefault="00490791" w14:paraId="5440C708" w14:textId="483D02E5">
            <w:pPr>
              <w:pStyle w:val="ListParagraph"/>
              <w:ind w:left="0"/>
            </w:pPr>
            <w:r>
              <w:lastRenderedPageBreak/>
              <w:t>3</w:t>
            </w:r>
          </w:p>
        </w:tc>
        <w:tc>
          <w:tcPr>
            <w:tcW w:w="1623" w:type="dxa"/>
          </w:tcPr>
          <w:p w:rsidRPr="00E4787E" w:rsidR="00490791" w:rsidP="00F55A29" w:rsidRDefault="00490791" w14:paraId="542067B4" w14:textId="77777777">
            <w:pPr>
              <w:pStyle w:val="ListParagraph"/>
              <w:ind w:left="0"/>
              <w:rPr>
                <w:szCs w:val="26"/>
              </w:rPr>
            </w:pPr>
            <w:r w:rsidRPr="00E4787E">
              <w:rPr>
                <w:szCs w:val="26"/>
              </w:rPr>
              <w:t>Region</w:t>
            </w:r>
          </w:p>
        </w:tc>
        <w:tc>
          <w:tcPr>
            <w:tcW w:w="1623" w:type="dxa"/>
          </w:tcPr>
          <w:p w:rsidR="00490791" w:rsidP="00F55A29" w:rsidRDefault="00490791" w14:paraId="7A375082" w14:textId="77777777">
            <w:pPr>
              <w:pStyle w:val="ListParagraph"/>
              <w:ind w:left="0"/>
            </w:pPr>
            <w:r>
              <w:t>Cấu hình Region hiện tại</w:t>
            </w:r>
          </w:p>
        </w:tc>
        <w:tc>
          <w:tcPr>
            <w:tcW w:w="1083" w:type="dxa"/>
          </w:tcPr>
          <w:p w:rsidR="00490791" w:rsidP="00F55A29" w:rsidRDefault="00490791" w14:paraId="37188F8D" w14:textId="77777777">
            <w:pPr>
              <w:pStyle w:val="ListParagraph"/>
              <w:ind w:left="0"/>
            </w:pPr>
            <w:r>
              <w:t>String</w:t>
            </w:r>
          </w:p>
        </w:tc>
        <w:tc>
          <w:tcPr>
            <w:tcW w:w="1140" w:type="dxa"/>
          </w:tcPr>
          <w:p w:rsidR="00490791" w:rsidP="00F55A29" w:rsidRDefault="00490791" w14:paraId="4447E5AB" w14:textId="3B05A88C">
            <w:pPr>
              <w:pStyle w:val="ListParagraph"/>
              <w:ind w:left="0"/>
            </w:pPr>
            <w:r>
              <w:t>Chuỗi ký tự</w:t>
            </w:r>
            <w:r w:rsidR="00D8687D">
              <w:t>. Chi tiết danh sách Region mô tả trong Phụ lục 8.6</w:t>
            </w:r>
          </w:p>
        </w:tc>
        <w:tc>
          <w:tcPr>
            <w:tcW w:w="2873" w:type="dxa"/>
          </w:tcPr>
          <w:p w:rsidR="00490791" w:rsidP="00F55A29" w:rsidRDefault="00490791" w14:paraId="1542BBF9" w14:textId="77777777">
            <w:pPr>
              <w:pStyle w:val="ListParagraph"/>
              <w:ind w:left="0"/>
            </w:pPr>
            <w:r>
              <w:t>region</w:t>
            </w:r>
          </w:p>
        </w:tc>
      </w:tr>
      <w:tr w:rsidR="00490791" w:rsidTr="00490791" w14:paraId="611D9D3E" w14:textId="77777777">
        <w:tc>
          <w:tcPr>
            <w:tcW w:w="708" w:type="dxa"/>
          </w:tcPr>
          <w:p w:rsidR="00490791" w:rsidP="00490791" w:rsidRDefault="00490791" w14:paraId="635E4B33" w14:textId="7A74F390">
            <w:pPr>
              <w:pStyle w:val="ListParagraph"/>
              <w:ind w:left="0"/>
            </w:pPr>
            <w:r>
              <w:t>4</w:t>
            </w:r>
          </w:p>
        </w:tc>
        <w:tc>
          <w:tcPr>
            <w:tcW w:w="1623" w:type="dxa"/>
          </w:tcPr>
          <w:p w:rsidRPr="00E4787E" w:rsidR="00490791" w:rsidP="00490791" w:rsidRDefault="00490791" w14:paraId="3377E06F" w14:textId="77777777">
            <w:pPr>
              <w:pStyle w:val="ListParagraph"/>
              <w:ind w:left="0"/>
              <w:rPr>
                <w:szCs w:val="26"/>
              </w:rPr>
            </w:pPr>
            <w:r w:rsidRPr="00E4787E">
              <w:rPr>
                <w:szCs w:val="26"/>
              </w:rPr>
              <w:t>SIP Domain</w:t>
            </w:r>
          </w:p>
        </w:tc>
        <w:tc>
          <w:tcPr>
            <w:tcW w:w="1623" w:type="dxa"/>
          </w:tcPr>
          <w:p w:rsidR="00490791" w:rsidP="00490791" w:rsidRDefault="00490791" w14:paraId="18E9D44C" w14:textId="77777777">
            <w:pPr>
              <w:pStyle w:val="ListParagraph"/>
              <w:ind w:left="0"/>
            </w:pPr>
            <w:r>
              <w:t>Cấu hình SIP Domain hiện tại</w:t>
            </w:r>
          </w:p>
        </w:tc>
        <w:tc>
          <w:tcPr>
            <w:tcW w:w="1083" w:type="dxa"/>
          </w:tcPr>
          <w:p w:rsidR="00490791" w:rsidP="00490791" w:rsidRDefault="00490791" w14:paraId="5D823682" w14:textId="77777777">
            <w:pPr>
              <w:pStyle w:val="ListParagraph"/>
              <w:ind w:left="0"/>
            </w:pPr>
            <w:r>
              <w:t>String</w:t>
            </w:r>
          </w:p>
        </w:tc>
        <w:tc>
          <w:tcPr>
            <w:tcW w:w="1140" w:type="dxa"/>
          </w:tcPr>
          <w:p w:rsidR="00490791" w:rsidP="00490791" w:rsidRDefault="00490791" w14:paraId="6771FD54" w14:textId="77777777">
            <w:pPr>
              <w:pStyle w:val="ListParagraph"/>
              <w:ind w:left="0"/>
            </w:pPr>
            <w:r>
              <w:t>Chuỗi ký tự domain</w:t>
            </w:r>
          </w:p>
        </w:tc>
        <w:tc>
          <w:tcPr>
            <w:tcW w:w="2873" w:type="dxa"/>
          </w:tcPr>
          <w:p w:rsidR="00490791" w:rsidP="00490791" w:rsidRDefault="00490791" w14:paraId="1B107322" w14:textId="77777777">
            <w:pPr>
              <w:pStyle w:val="ListParagraph"/>
              <w:ind w:left="0"/>
            </w:pPr>
            <w:r>
              <w:t>sipDomain</w:t>
            </w:r>
          </w:p>
        </w:tc>
      </w:tr>
      <w:tr w:rsidR="00490791" w:rsidTr="00490791" w14:paraId="147BD963" w14:textId="77777777">
        <w:tc>
          <w:tcPr>
            <w:tcW w:w="708" w:type="dxa"/>
          </w:tcPr>
          <w:p w:rsidR="00490791" w:rsidP="00490791" w:rsidRDefault="00490791" w14:paraId="48262EB6" w14:textId="73B0CA81">
            <w:pPr>
              <w:pStyle w:val="ListParagraph"/>
              <w:ind w:left="0"/>
            </w:pPr>
            <w:r>
              <w:t>5</w:t>
            </w:r>
          </w:p>
        </w:tc>
        <w:tc>
          <w:tcPr>
            <w:tcW w:w="1623" w:type="dxa"/>
          </w:tcPr>
          <w:p w:rsidRPr="00E4787E" w:rsidR="00490791" w:rsidP="00490791" w:rsidRDefault="00490791" w14:paraId="7BDAD820" w14:textId="77777777">
            <w:pPr>
              <w:pStyle w:val="ListParagraph"/>
              <w:ind w:left="0"/>
              <w:rPr>
                <w:szCs w:val="26"/>
              </w:rPr>
            </w:pPr>
            <w:r w:rsidRPr="00E4787E">
              <w:rPr>
                <w:szCs w:val="26"/>
              </w:rPr>
              <w:t>SIP Proxy Address</w:t>
            </w:r>
          </w:p>
        </w:tc>
        <w:tc>
          <w:tcPr>
            <w:tcW w:w="1623" w:type="dxa"/>
          </w:tcPr>
          <w:p w:rsidR="00490791" w:rsidP="00490791" w:rsidRDefault="00490791" w14:paraId="15A245EE" w14:textId="77777777">
            <w:pPr>
              <w:pStyle w:val="ListParagraph"/>
              <w:ind w:left="0"/>
            </w:pPr>
            <w:r>
              <w:t xml:space="preserve">Cấu hình </w:t>
            </w:r>
            <w:r>
              <w:rPr>
                <w:color w:val="000000"/>
                <w:sz w:val="24"/>
                <w:szCs w:val="24"/>
                <w:lang w:val="en-GB" w:eastAsia="en-GB"/>
              </w:rPr>
              <w:t>SIP Proxy Address</w:t>
            </w:r>
          </w:p>
        </w:tc>
        <w:tc>
          <w:tcPr>
            <w:tcW w:w="1083" w:type="dxa"/>
          </w:tcPr>
          <w:p w:rsidR="00490791" w:rsidP="00490791" w:rsidRDefault="00490791" w14:paraId="0D616A25" w14:textId="77777777">
            <w:pPr>
              <w:pStyle w:val="ListParagraph"/>
              <w:ind w:left="0"/>
            </w:pPr>
            <w:r>
              <w:t>String</w:t>
            </w:r>
          </w:p>
        </w:tc>
        <w:tc>
          <w:tcPr>
            <w:tcW w:w="1140" w:type="dxa"/>
          </w:tcPr>
          <w:p w:rsidR="00490791" w:rsidP="00490791" w:rsidRDefault="00490791" w14:paraId="6D31C722" w14:textId="77777777">
            <w:pPr>
              <w:pStyle w:val="ListParagraph"/>
              <w:ind w:left="0"/>
            </w:pPr>
            <w:r>
              <w:t>Chuỗi ký tự IP</w:t>
            </w:r>
          </w:p>
        </w:tc>
        <w:tc>
          <w:tcPr>
            <w:tcW w:w="2873" w:type="dxa"/>
          </w:tcPr>
          <w:p w:rsidR="00490791" w:rsidP="00490791" w:rsidRDefault="00490791" w14:paraId="29B15E50" w14:textId="77777777">
            <w:pPr>
              <w:pStyle w:val="ListParagraph"/>
              <w:ind w:left="0"/>
            </w:pPr>
            <w:r>
              <w:t>sipproxyAddr</w:t>
            </w:r>
          </w:p>
        </w:tc>
      </w:tr>
      <w:tr w:rsidR="00490791" w:rsidTr="00490791" w14:paraId="4C8E2F60" w14:textId="77777777">
        <w:tc>
          <w:tcPr>
            <w:tcW w:w="708" w:type="dxa"/>
          </w:tcPr>
          <w:p w:rsidR="00490791" w:rsidP="00490791" w:rsidRDefault="00490791" w14:paraId="6E4F78E3" w14:textId="6055A5FB">
            <w:pPr>
              <w:pStyle w:val="ListParagraph"/>
              <w:ind w:left="0"/>
            </w:pPr>
            <w:r>
              <w:t>6</w:t>
            </w:r>
          </w:p>
        </w:tc>
        <w:tc>
          <w:tcPr>
            <w:tcW w:w="1623" w:type="dxa"/>
          </w:tcPr>
          <w:p w:rsidRPr="00E4787E" w:rsidR="00490791" w:rsidP="00490791" w:rsidRDefault="00490791" w14:paraId="79DD9911" w14:textId="77777777">
            <w:pPr>
              <w:pStyle w:val="ListParagraph"/>
              <w:ind w:left="0"/>
              <w:rPr>
                <w:szCs w:val="26"/>
              </w:rPr>
            </w:pPr>
            <w:r w:rsidRPr="00E4787E">
              <w:rPr>
                <w:szCs w:val="26"/>
              </w:rPr>
              <w:t>SIP Proxy Port</w:t>
            </w:r>
          </w:p>
        </w:tc>
        <w:tc>
          <w:tcPr>
            <w:tcW w:w="1623" w:type="dxa"/>
          </w:tcPr>
          <w:p w:rsidR="00490791" w:rsidP="00490791" w:rsidRDefault="00490791" w14:paraId="45462413" w14:textId="77777777">
            <w:pPr>
              <w:pStyle w:val="ListParagraph"/>
              <w:ind w:left="0"/>
            </w:pPr>
            <w:r>
              <w:t>Cấu hình SIP Proxy Port</w:t>
            </w:r>
          </w:p>
        </w:tc>
        <w:tc>
          <w:tcPr>
            <w:tcW w:w="1083" w:type="dxa"/>
          </w:tcPr>
          <w:p w:rsidR="00490791" w:rsidP="00490791" w:rsidRDefault="00490791" w14:paraId="2EE2D355" w14:textId="77777777">
            <w:pPr>
              <w:pStyle w:val="ListParagraph"/>
              <w:ind w:left="0"/>
            </w:pPr>
            <w:r>
              <w:t>Int</w:t>
            </w:r>
          </w:p>
        </w:tc>
        <w:tc>
          <w:tcPr>
            <w:tcW w:w="1140" w:type="dxa"/>
          </w:tcPr>
          <w:p w:rsidR="00490791" w:rsidP="00490791" w:rsidRDefault="00490791" w14:paraId="4ED222F8" w14:textId="77777777">
            <w:pPr>
              <w:pStyle w:val="ListParagraph"/>
              <w:ind w:left="0"/>
            </w:pPr>
            <w:r>
              <w:t>0-65535</w:t>
            </w:r>
          </w:p>
        </w:tc>
        <w:tc>
          <w:tcPr>
            <w:tcW w:w="2873" w:type="dxa"/>
          </w:tcPr>
          <w:p w:rsidR="00490791" w:rsidP="00490791" w:rsidRDefault="00490791" w14:paraId="6E945BAF" w14:textId="77777777">
            <w:pPr>
              <w:pStyle w:val="ListParagraph"/>
              <w:ind w:left="0"/>
            </w:pPr>
            <w:r>
              <w:t>sipproxyPort</w:t>
            </w:r>
          </w:p>
        </w:tc>
      </w:tr>
      <w:tr w:rsidR="00490791" w:rsidTr="00490791" w14:paraId="66CF91CC" w14:textId="77777777">
        <w:tc>
          <w:tcPr>
            <w:tcW w:w="708" w:type="dxa"/>
          </w:tcPr>
          <w:p w:rsidR="00490791" w:rsidP="00490791" w:rsidRDefault="00490791" w14:paraId="05BC57CF" w14:textId="50CD7668">
            <w:pPr>
              <w:pStyle w:val="ListParagraph"/>
              <w:ind w:left="0"/>
            </w:pPr>
            <w:r>
              <w:t>7</w:t>
            </w:r>
          </w:p>
        </w:tc>
        <w:tc>
          <w:tcPr>
            <w:tcW w:w="1623" w:type="dxa"/>
          </w:tcPr>
          <w:p w:rsidRPr="00176B9C" w:rsidR="00490791" w:rsidP="00490791" w:rsidRDefault="00490791" w14:paraId="25816330" w14:textId="77777777">
            <w:pPr>
              <w:pStyle w:val="ListParagraph"/>
              <w:ind w:left="0"/>
            </w:pPr>
            <w:r w:rsidRPr="00176B9C">
              <w:t>SIP Outbound Proxy Address</w:t>
            </w:r>
          </w:p>
        </w:tc>
        <w:tc>
          <w:tcPr>
            <w:tcW w:w="1623" w:type="dxa"/>
          </w:tcPr>
          <w:p w:rsidR="00490791" w:rsidP="00490791" w:rsidRDefault="00490791" w14:paraId="6FC6EABF" w14:textId="77777777">
            <w:pPr>
              <w:pStyle w:val="ListParagraph"/>
              <w:ind w:left="0"/>
            </w:pPr>
            <w:r>
              <w:t>Cấu hình SIP Outbound Proxy Address</w:t>
            </w:r>
          </w:p>
        </w:tc>
        <w:tc>
          <w:tcPr>
            <w:tcW w:w="1083" w:type="dxa"/>
          </w:tcPr>
          <w:p w:rsidR="00490791" w:rsidP="00490791" w:rsidRDefault="00490791" w14:paraId="3D289813" w14:textId="77777777">
            <w:pPr>
              <w:pStyle w:val="ListParagraph"/>
              <w:ind w:left="0"/>
            </w:pPr>
            <w:r>
              <w:t>String</w:t>
            </w:r>
          </w:p>
        </w:tc>
        <w:tc>
          <w:tcPr>
            <w:tcW w:w="1140" w:type="dxa"/>
          </w:tcPr>
          <w:p w:rsidR="00490791" w:rsidP="00490791" w:rsidRDefault="00490791" w14:paraId="595EDFF3" w14:textId="77777777">
            <w:pPr>
              <w:pStyle w:val="ListParagraph"/>
              <w:ind w:left="0"/>
            </w:pPr>
            <w:r>
              <w:t>Chuỗi ký tự IP</w:t>
            </w:r>
          </w:p>
        </w:tc>
        <w:tc>
          <w:tcPr>
            <w:tcW w:w="2873" w:type="dxa"/>
          </w:tcPr>
          <w:p w:rsidR="00490791" w:rsidP="00490791" w:rsidRDefault="00490791" w14:paraId="27C25F52" w14:textId="77777777">
            <w:pPr>
              <w:pStyle w:val="ListParagraph"/>
              <w:ind w:left="0"/>
            </w:pPr>
            <w:r>
              <w:t>sipoutboundAddr</w:t>
            </w:r>
          </w:p>
        </w:tc>
      </w:tr>
      <w:tr w:rsidR="00490791" w:rsidTr="00490791" w14:paraId="73DEBEFD" w14:textId="77777777">
        <w:tc>
          <w:tcPr>
            <w:tcW w:w="708" w:type="dxa"/>
          </w:tcPr>
          <w:p w:rsidR="00490791" w:rsidP="00490791" w:rsidRDefault="00490791" w14:paraId="4419241D" w14:textId="75446705">
            <w:pPr>
              <w:pStyle w:val="ListParagraph"/>
              <w:ind w:left="0"/>
            </w:pPr>
            <w:r>
              <w:t>8</w:t>
            </w:r>
          </w:p>
        </w:tc>
        <w:tc>
          <w:tcPr>
            <w:tcW w:w="1623" w:type="dxa"/>
          </w:tcPr>
          <w:p w:rsidRPr="00176B9C" w:rsidR="00490791" w:rsidP="00490791" w:rsidRDefault="00490791" w14:paraId="138B40AF" w14:textId="77777777">
            <w:pPr>
              <w:pStyle w:val="ListParagraph"/>
              <w:ind w:left="0"/>
            </w:pPr>
            <w:r w:rsidRPr="00176B9C">
              <w:t>SIP Outbound Proxy Port</w:t>
            </w:r>
          </w:p>
        </w:tc>
        <w:tc>
          <w:tcPr>
            <w:tcW w:w="1623" w:type="dxa"/>
          </w:tcPr>
          <w:p w:rsidR="00490791" w:rsidP="00490791" w:rsidRDefault="00490791" w14:paraId="603D2C60" w14:textId="77777777">
            <w:pPr>
              <w:pStyle w:val="ListParagraph"/>
              <w:ind w:left="0"/>
            </w:pPr>
            <w:r>
              <w:t>Cấu hình SIP Outbound Proxy Port</w:t>
            </w:r>
          </w:p>
        </w:tc>
        <w:tc>
          <w:tcPr>
            <w:tcW w:w="1083" w:type="dxa"/>
          </w:tcPr>
          <w:p w:rsidR="00490791" w:rsidP="00490791" w:rsidRDefault="00490791" w14:paraId="25DC3E8F" w14:textId="77777777">
            <w:pPr>
              <w:pStyle w:val="ListParagraph"/>
              <w:ind w:left="0"/>
            </w:pPr>
            <w:r>
              <w:t>Int</w:t>
            </w:r>
          </w:p>
        </w:tc>
        <w:tc>
          <w:tcPr>
            <w:tcW w:w="1140" w:type="dxa"/>
          </w:tcPr>
          <w:p w:rsidR="00490791" w:rsidP="00490791" w:rsidRDefault="00490791" w14:paraId="0D58CC11" w14:textId="77777777">
            <w:pPr>
              <w:pStyle w:val="ListParagraph"/>
              <w:ind w:left="0"/>
            </w:pPr>
            <w:r>
              <w:t>0-65535</w:t>
            </w:r>
          </w:p>
        </w:tc>
        <w:tc>
          <w:tcPr>
            <w:tcW w:w="2873" w:type="dxa"/>
          </w:tcPr>
          <w:p w:rsidR="00490791" w:rsidP="00490791" w:rsidRDefault="00490791" w14:paraId="22997308" w14:textId="77777777">
            <w:pPr>
              <w:pStyle w:val="ListParagraph"/>
              <w:ind w:left="0"/>
            </w:pPr>
            <w:r>
              <w:t>sipoutboundPort</w:t>
            </w:r>
          </w:p>
        </w:tc>
      </w:tr>
      <w:tr w:rsidRPr="00176B9C" w:rsidR="00490791" w:rsidTr="00490791" w14:paraId="257FA448" w14:textId="77777777">
        <w:tc>
          <w:tcPr>
            <w:tcW w:w="708" w:type="dxa"/>
          </w:tcPr>
          <w:p w:rsidRPr="00176B9C" w:rsidR="00490791" w:rsidP="00490791" w:rsidRDefault="00490791" w14:paraId="4351DBE2" w14:textId="5C311297">
            <w:pPr>
              <w:pStyle w:val="ListParagraph"/>
              <w:ind w:left="0"/>
              <w:rPr>
                <w:szCs w:val="26"/>
              </w:rPr>
            </w:pPr>
            <w:r>
              <w:t>9</w:t>
            </w:r>
          </w:p>
        </w:tc>
        <w:tc>
          <w:tcPr>
            <w:tcW w:w="1623" w:type="dxa"/>
          </w:tcPr>
          <w:p w:rsidRPr="00176B9C" w:rsidR="00490791" w:rsidP="00490791" w:rsidRDefault="00490791" w14:paraId="366D3D33" w14:textId="77777777">
            <w:pPr>
              <w:overflowPunct/>
              <w:autoSpaceDE/>
              <w:autoSpaceDN/>
              <w:adjustRightInd/>
              <w:spacing w:after="0"/>
              <w:jc w:val="left"/>
              <w:textAlignment w:val="auto"/>
              <w:rPr>
                <w:color w:val="000000"/>
                <w:szCs w:val="26"/>
                <w:lang w:val="en-GB" w:eastAsia="en-GB"/>
              </w:rPr>
            </w:pPr>
            <w:r w:rsidRPr="00176B9C">
              <w:rPr>
                <w:color w:val="000000"/>
                <w:szCs w:val="26"/>
                <w:lang w:val="en-GB" w:eastAsia="en-GB"/>
              </w:rPr>
              <w:t>Registrar Server</w:t>
            </w:r>
          </w:p>
        </w:tc>
        <w:tc>
          <w:tcPr>
            <w:tcW w:w="1623" w:type="dxa"/>
          </w:tcPr>
          <w:p w:rsidRPr="00176B9C" w:rsidR="00490791" w:rsidP="00490791" w:rsidRDefault="00490791" w14:paraId="17D1AE0A" w14:textId="77777777">
            <w:pPr>
              <w:pStyle w:val="ListParagraph"/>
              <w:ind w:left="0"/>
              <w:rPr>
                <w:szCs w:val="26"/>
              </w:rPr>
            </w:pPr>
            <w:r w:rsidRPr="00176B9C">
              <w:rPr>
                <w:szCs w:val="26"/>
              </w:rPr>
              <w:t xml:space="preserve">Cấu hình </w:t>
            </w:r>
            <w:r w:rsidRPr="00176B9C">
              <w:rPr>
                <w:color w:val="000000"/>
                <w:szCs w:val="26"/>
                <w:lang w:val="en-GB" w:eastAsia="en-GB"/>
              </w:rPr>
              <w:t>Registrar Server</w:t>
            </w:r>
            <w:r>
              <w:rPr>
                <w:color w:val="000000"/>
                <w:szCs w:val="26"/>
                <w:lang w:val="en-GB" w:eastAsia="en-GB"/>
              </w:rPr>
              <w:t xml:space="preserve"> hiện tại</w:t>
            </w:r>
          </w:p>
        </w:tc>
        <w:tc>
          <w:tcPr>
            <w:tcW w:w="1083" w:type="dxa"/>
          </w:tcPr>
          <w:p w:rsidRPr="00176B9C" w:rsidR="00490791" w:rsidP="00490791" w:rsidRDefault="00490791" w14:paraId="620E674F" w14:textId="77777777">
            <w:pPr>
              <w:pStyle w:val="ListParagraph"/>
              <w:ind w:left="0"/>
              <w:rPr>
                <w:szCs w:val="26"/>
              </w:rPr>
            </w:pPr>
            <w:r>
              <w:t>String</w:t>
            </w:r>
          </w:p>
        </w:tc>
        <w:tc>
          <w:tcPr>
            <w:tcW w:w="1140" w:type="dxa"/>
          </w:tcPr>
          <w:p w:rsidRPr="00176B9C" w:rsidR="00490791" w:rsidP="00490791" w:rsidRDefault="00490791" w14:paraId="5D9E2BF2" w14:textId="77777777">
            <w:pPr>
              <w:pStyle w:val="ListParagraph"/>
              <w:ind w:left="0"/>
              <w:rPr>
                <w:szCs w:val="26"/>
              </w:rPr>
            </w:pPr>
            <w:r>
              <w:rPr>
                <w:szCs w:val="26"/>
              </w:rPr>
              <w:t>Chuỗi ký tự domain</w:t>
            </w:r>
          </w:p>
        </w:tc>
        <w:tc>
          <w:tcPr>
            <w:tcW w:w="2873" w:type="dxa"/>
          </w:tcPr>
          <w:p w:rsidRPr="00176B9C" w:rsidR="00490791" w:rsidP="00490791" w:rsidRDefault="00490791" w14:paraId="1808D27C" w14:textId="77777777">
            <w:pPr>
              <w:pStyle w:val="ListParagraph"/>
              <w:ind w:left="0"/>
              <w:rPr>
                <w:szCs w:val="26"/>
              </w:rPr>
            </w:pPr>
            <w:r w:rsidRPr="00176B9C">
              <w:rPr>
                <w:szCs w:val="26"/>
              </w:rPr>
              <w:t>registrarServer</w:t>
            </w:r>
          </w:p>
        </w:tc>
      </w:tr>
      <w:tr w:rsidRPr="00176B9C" w:rsidR="00490791" w:rsidTr="00490791" w14:paraId="056DF361" w14:textId="77777777">
        <w:tc>
          <w:tcPr>
            <w:tcW w:w="708" w:type="dxa"/>
          </w:tcPr>
          <w:p w:rsidRPr="00176B9C" w:rsidR="00490791" w:rsidP="00490791" w:rsidRDefault="00490791" w14:paraId="2CCE31B4" w14:textId="49450C50">
            <w:pPr>
              <w:pStyle w:val="ListParagraph"/>
              <w:ind w:left="0"/>
              <w:rPr>
                <w:szCs w:val="26"/>
              </w:rPr>
            </w:pPr>
            <w:r w:rsidRPr="00176B9C">
              <w:rPr>
                <w:szCs w:val="26"/>
              </w:rPr>
              <w:t>10</w:t>
            </w:r>
          </w:p>
        </w:tc>
        <w:tc>
          <w:tcPr>
            <w:tcW w:w="1623" w:type="dxa"/>
          </w:tcPr>
          <w:p w:rsidRPr="00176B9C" w:rsidR="00490791" w:rsidP="00490791" w:rsidRDefault="00490791" w14:paraId="7D558E2B" w14:textId="77777777">
            <w:pPr>
              <w:overflowPunct/>
              <w:autoSpaceDE/>
              <w:autoSpaceDN/>
              <w:adjustRightInd/>
              <w:spacing w:after="0"/>
              <w:jc w:val="left"/>
              <w:textAlignment w:val="auto"/>
              <w:rPr>
                <w:color w:val="000000"/>
                <w:szCs w:val="26"/>
                <w:lang w:val="en-GB" w:eastAsia="en-GB"/>
              </w:rPr>
            </w:pPr>
            <w:r>
              <w:rPr>
                <w:color w:val="000000"/>
                <w:szCs w:val="26"/>
                <w:lang w:val="en-GB" w:eastAsia="en-GB"/>
              </w:rPr>
              <w:t>Registrar Server Port</w:t>
            </w:r>
          </w:p>
        </w:tc>
        <w:tc>
          <w:tcPr>
            <w:tcW w:w="1623" w:type="dxa"/>
          </w:tcPr>
          <w:p w:rsidRPr="00176B9C" w:rsidR="00490791" w:rsidP="00490791" w:rsidRDefault="00490791" w14:paraId="563C0846" w14:textId="77777777">
            <w:pPr>
              <w:pStyle w:val="ListParagraph"/>
              <w:ind w:left="0"/>
              <w:rPr>
                <w:szCs w:val="26"/>
              </w:rPr>
            </w:pPr>
            <w:r>
              <w:rPr>
                <w:szCs w:val="26"/>
              </w:rPr>
              <w:t>Cấu hình Registrar Server Port</w:t>
            </w:r>
          </w:p>
        </w:tc>
        <w:tc>
          <w:tcPr>
            <w:tcW w:w="1083" w:type="dxa"/>
          </w:tcPr>
          <w:p w:rsidRPr="00176B9C" w:rsidR="00490791" w:rsidP="00490791" w:rsidRDefault="00490791" w14:paraId="58163A9F" w14:textId="77777777">
            <w:pPr>
              <w:pStyle w:val="ListParagraph"/>
              <w:ind w:left="0"/>
              <w:rPr>
                <w:szCs w:val="26"/>
              </w:rPr>
            </w:pPr>
            <w:r>
              <w:rPr>
                <w:szCs w:val="26"/>
              </w:rPr>
              <w:t>Int</w:t>
            </w:r>
          </w:p>
        </w:tc>
        <w:tc>
          <w:tcPr>
            <w:tcW w:w="1140" w:type="dxa"/>
          </w:tcPr>
          <w:p w:rsidRPr="00176B9C" w:rsidR="00490791" w:rsidP="00490791" w:rsidRDefault="00490791" w14:paraId="67D3D3C1" w14:textId="77777777">
            <w:pPr>
              <w:pStyle w:val="ListParagraph"/>
              <w:ind w:left="0"/>
              <w:rPr>
                <w:szCs w:val="26"/>
              </w:rPr>
            </w:pPr>
            <w:r>
              <w:t>0-65535</w:t>
            </w:r>
          </w:p>
        </w:tc>
        <w:tc>
          <w:tcPr>
            <w:tcW w:w="2873" w:type="dxa"/>
          </w:tcPr>
          <w:p w:rsidRPr="00176B9C" w:rsidR="00490791" w:rsidP="00490791" w:rsidRDefault="00490791" w14:paraId="446F85D4" w14:textId="77777777">
            <w:pPr>
              <w:pStyle w:val="ListParagraph"/>
              <w:ind w:left="0"/>
              <w:rPr>
                <w:szCs w:val="26"/>
              </w:rPr>
            </w:pPr>
            <w:r w:rsidRPr="00176B9C">
              <w:rPr>
                <w:szCs w:val="26"/>
              </w:rPr>
              <w:t>registrarPort</w:t>
            </w:r>
          </w:p>
        </w:tc>
      </w:tr>
    </w:tbl>
    <w:p w:rsidR="00490791" w:rsidP="00490791" w:rsidRDefault="00490791" w14:paraId="4D2928F5" w14:textId="70CDCC06"/>
    <w:p w:rsidR="00731F71" w:rsidP="00731F71" w:rsidRDefault="00731F71" w14:paraId="10B8C4F6" w14:textId="56031BD4">
      <w:pPr>
        <w:pStyle w:val="Heading3"/>
      </w:pPr>
      <w:bookmarkStart w:name="_Toc113971580" w:id="1256"/>
      <w:r>
        <w:t xml:space="preserve">Usecase – Điều khiển </w:t>
      </w:r>
      <w:r w:rsidR="00D5671B">
        <w:t>thay đổi</w:t>
      </w:r>
      <w:r>
        <w:t xml:space="preserve"> cấu hình SIP Global</w:t>
      </w:r>
      <w:bookmarkEnd w:id="1256"/>
      <w:r>
        <w:t xml:space="preserve"> </w:t>
      </w:r>
    </w:p>
    <w:tbl>
      <w:tblPr>
        <w:tblStyle w:val="TableGrid"/>
        <w:tblW w:w="0" w:type="auto"/>
        <w:tblLook w:val="04A0" w:firstRow="1" w:lastRow="0" w:firstColumn="1" w:lastColumn="0" w:noHBand="0" w:noVBand="1"/>
      </w:tblPr>
      <w:tblGrid>
        <w:gridCol w:w="1885"/>
        <w:gridCol w:w="7340"/>
      </w:tblGrid>
      <w:tr w:rsidR="00731F71" w:rsidTr="005E6996" w14:paraId="10980804" w14:textId="77777777">
        <w:tc>
          <w:tcPr>
            <w:tcW w:w="1885" w:type="dxa"/>
          </w:tcPr>
          <w:p w:rsidR="00731F71" w:rsidP="005E6996" w:rsidRDefault="00731F71" w14:paraId="1B68BFAD" w14:textId="77777777">
            <w:r>
              <w:t>ID</w:t>
            </w:r>
          </w:p>
        </w:tc>
        <w:tc>
          <w:tcPr>
            <w:tcW w:w="7340" w:type="dxa"/>
          </w:tcPr>
          <w:p w:rsidR="00731F71" w:rsidP="005E6996" w:rsidRDefault="003215B6" w14:paraId="1C8E0D11" w14:textId="6A6FAD3B">
            <w:r>
              <w:t>UC-5</w:t>
            </w:r>
            <w:r w:rsidR="00E970C4">
              <w:t>4</w:t>
            </w:r>
          </w:p>
        </w:tc>
      </w:tr>
      <w:tr w:rsidR="00731F71" w:rsidTr="005E6996" w14:paraId="4D28C86E" w14:textId="77777777">
        <w:tc>
          <w:tcPr>
            <w:tcW w:w="1885" w:type="dxa"/>
          </w:tcPr>
          <w:p w:rsidR="00731F71" w:rsidP="005E6996" w:rsidRDefault="00731F71" w14:paraId="337835D4" w14:textId="77777777">
            <w:r>
              <w:lastRenderedPageBreak/>
              <w:t>Name</w:t>
            </w:r>
          </w:p>
        </w:tc>
        <w:tc>
          <w:tcPr>
            <w:tcW w:w="7340" w:type="dxa"/>
          </w:tcPr>
          <w:p w:rsidR="00731F71" w:rsidP="005E6996" w:rsidRDefault="00D5671B" w14:paraId="25B5DE95" w14:textId="44972CE7">
            <w:pPr>
              <w:pStyle w:val="FirstLevelBullet"/>
            </w:pPr>
            <w:r>
              <w:t>Thay đổi</w:t>
            </w:r>
            <w:r w:rsidR="00731F71">
              <w:t xml:space="preserve"> thông tin cấu hình SIP Global</w:t>
            </w:r>
          </w:p>
        </w:tc>
      </w:tr>
      <w:tr w:rsidR="00731F71" w:rsidTr="005E6996" w14:paraId="1665A3AE" w14:textId="77777777">
        <w:tc>
          <w:tcPr>
            <w:tcW w:w="1885" w:type="dxa"/>
          </w:tcPr>
          <w:p w:rsidR="00731F71" w:rsidP="005E6996" w:rsidRDefault="00731F71" w14:paraId="309DF6AF" w14:textId="77777777">
            <w:r>
              <w:t>Description</w:t>
            </w:r>
          </w:p>
        </w:tc>
        <w:tc>
          <w:tcPr>
            <w:tcW w:w="7340" w:type="dxa"/>
          </w:tcPr>
          <w:p w:rsidR="00731F71" w:rsidP="005E6996" w:rsidRDefault="00731F71" w14:paraId="370D5F6E" w14:textId="476276A4">
            <w:pPr>
              <w:pStyle w:val="FirstLevelBullet"/>
            </w:pPr>
            <w:r>
              <w:t xml:space="preserve">Tính năng </w:t>
            </w:r>
            <w:r w:rsidR="00D5671B">
              <w:t>thay đổi</w:t>
            </w:r>
            <w:r>
              <w:t xml:space="preserve"> thông tin  cấu hình SIP Global qua Mobile App</w:t>
            </w:r>
          </w:p>
          <w:p w:rsidR="00731F71" w:rsidP="005E6996" w:rsidRDefault="00731F71" w14:paraId="1712E038" w14:textId="3CAE9428">
            <w:pPr>
              <w:pStyle w:val="FirstLevelBullet"/>
            </w:pPr>
            <w:r>
              <w:t xml:space="preserve">Mobile App gửi yêu cầu </w:t>
            </w:r>
            <w:r w:rsidR="00A96C68">
              <w:t>sửa</w:t>
            </w:r>
            <w:r>
              <w:t xml:space="preserve"> thông tin cấu hình đến ONT</w:t>
            </w:r>
          </w:p>
          <w:p w:rsidR="00731F71" w:rsidP="005E6996" w:rsidRDefault="00731F71" w14:paraId="4A309557"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731F71" w:rsidP="005E6996" w:rsidRDefault="00731F71" w14:paraId="44DE1202" w14:textId="77777777">
            <w:pPr>
              <w:pStyle w:val="FirstLevelBullet"/>
            </w:pPr>
            <w:r>
              <w:t>ONT nhận yêu cầu, và phản hồi lại thông tin cho Mobile App. Trường hợp ONT không xử lý được request hoặc gặp lỗi sẽ trả về mã lỗi cho Mobile App.</w:t>
            </w:r>
          </w:p>
        </w:tc>
      </w:tr>
      <w:tr w:rsidR="00731F71" w:rsidTr="005E6996" w14:paraId="5458138E" w14:textId="77777777">
        <w:tc>
          <w:tcPr>
            <w:tcW w:w="1885" w:type="dxa"/>
          </w:tcPr>
          <w:p w:rsidR="00731F71" w:rsidP="005E6996" w:rsidRDefault="00731F71" w14:paraId="54451297" w14:textId="77777777">
            <w:r>
              <w:t>Actor</w:t>
            </w:r>
          </w:p>
        </w:tc>
        <w:tc>
          <w:tcPr>
            <w:tcW w:w="7340" w:type="dxa"/>
          </w:tcPr>
          <w:p w:rsidR="00731F71" w:rsidP="005E6996" w:rsidRDefault="00731F71" w14:paraId="78E71686" w14:textId="77777777">
            <w:r>
              <w:t>Admin</w:t>
            </w:r>
          </w:p>
        </w:tc>
      </w:tr>
      <w:tr w:rsidR="00731F71" w:rsidTr="005E6996" w14:paraId="109AFBD8" w14:textId="77777777">
        <w:tc>
          <w:tcPr>
            <w:tcW w:w="1885" w:type="dxa"/>
          </w:tcPr>
          <w:p w:rsidR="00731F71" w:rsidP="005E6996" w:rsidRDefault="00731F71" w14:paraId="51F3189C" w14:textId="77777777">
            <w:r>
              <w:t>Pre-condition</w:t>
            </w:r>
          </w:p>
        </w:tc>
        <w:tc>
          <w:tcPr>
            <w:tcW w:w="7340" w:type="dxa"/>
          </w:tcPr>
          <w:p w:rsidR="00731F71" w:rsidP="005E6996" w:rsidRDefault="00731F71" w14:paraId="7603F355" w14:textId="77777777">
            <w:r>
              <w:t>Thiết bị hoạt động bình thường, Mobile App đã đăng nhập thành công vào thiết bị và được cấp phiên truy nhập</w:t>
            </w:r>
          </w:p>
        </w:tc>
      </w:tr>
      <w:tr w:rsidR="00731F71" w:rsidTr="005E6996" w14:paraId="212FAB99" w14:textId="77777777">
        <w:tc>
          <w:tcPr>
            <w:tcW w:w="1885" w:type="dxa"/>
          </w:tcPr>
          <w:p w:rsidR="00731F71" w:rsidP="005E6996" w:rsidRDefault="00731F71" w14:paraId="24BC399A" w14:textId="77777777">
            <w:r>
              <w:t>Post-condition</w:t>
            </w:r>
          </w:p>
        </w:tc>
        <w:tc>
          <w:tcPr>
            <w:tcW w:w="7340" w:type="dxa"/>
          </w:tcPr>
          <w:p w:rsidR="00731F71" w:rsidP="005E6996" w:rsidRDefault="00731F71" w14:paraId="63FAA242" w14:textId="77777777">
            <w:r>
              <w:t>Thiết bị phản hồi đầy đủ các thông tin cho Mobile App</w:t>
            </w:r>
          </w:p>
        </w:tc>
      </w:tr>
    </w:tbl>
    <w:p w:rsidR="00731F71" w:rsidP="00731F71" w:rsidRDefault="00731F71" w14:paraId="3CD6DC75" w14:textId="77777777"/>
    <w:p w:rsidR="00731F71" w:rsidP="00731F71" w:rsidRDefault="00731F71" w14:paraId="19D4401C" w14:textId="77777777">
      <w:pPr>
        <w:rPr>
          <w:b/>
        </w:rPr>
      </w:pPr>
      <w:r>
        <w:rPr>
          <w:b/>
        </w:rPr>
        <w:t>Luồng dữ liệu:</w:t>
      </w:r>
    </w:p>
    <w:p w:rsidR="00A96C68" w:rsidP="00A96C68" w:rsidRDefault="00A96C68" w14:paraId="341206C5" w14:textId="77777777">
      <w:pPr>
        <w:keepNext/>
      </w:pPr>
      <w:r w:rsidRPr="00A96C68">
        <w:rPr>
          <w:noProof/>
        </w:rPr>
        <w:drawing>
          <wp:inline distT="0" distB="0" distL="0" distR="0" wp14:anchorId="0C722C7A" wp14:editId="795E91D6">
            <wp:extent cx="5864225" cy="2241954"/>
            <wp:effectExtent l="0" t="0" r="3175" b="6350"/>
            <wp:docPr id="20" name="Picture 20" descr="C:\Users\toantk\Downloads\onelink_2-Trang-3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antk\Downloads\onelink_2-Trang-31 (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64225" cy="2241954"/>
                    </a:xfrm>
                    <a:prstGeom prst="rect">
                      <a:avLst/>
                    </a:prstGeom>
                    <a:noFill/>
                    <a:ln>
                      <a:noFill/>
                    </a:ln>
                  </pic:spPr>
                </pic:pic>
              </a:graphicData>
            </a:graphic>
          </wp:inline>
        </w:drawing>
      </w:r>
    </w:p>
    <w:p w:rsidR="00731F71" w:rsidP="00A96C68" w:rsidRDefault="00A96C68" w14:paraId="7EAC3036" w14:textId="160F521B">
      <w:pPr>
        <w:pStyle w:val="Caption"/>
      </w:pPr>
      <w:bookmarkStart w:name="_Toc113971692" w:id="1257"/>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50</w:t>
      </w:r>
      <w:r>
        <w:fldChar w:fldCharType="end"/>
      </w:r>
      <w:r>
        <w:t xml:space="preserve"> Luồng điều khiển </w:t>
      </w:r>
      <w:r w:rsidR="00D5671B">
        <w:t>thay đổi</w:t>
      </w:r>
      <w:r>
        <w:t xml:space="preserve"> thông tin cấu hình SIP Global</w:t>
      </w:r>
      <w:bookmarkEnd w:id="1257"/>
    </w:p>
    <w:p w:rsidR="00731F71" w:rsidP="00731F71" w:rsidRDefault="00731F71" w14:paraId="746BFCDE" w14:textId="77777777">
      <w:pPr>
        <w:rPr>
          <w:b/>
        </w:rPr>
      </w:pPr>
      <w:r>
        <w:rPr>
          <w:b/>
        </w:rPr>
        <w:t>Cấu trúc payload bản tin:</w:t>
      </w:r>
    </w:p>
    <w:p w:rsidR="00731F71" w:rsidP="00731F71" w:rsidRDefault="00D5671B" w14:paraId="6DD0B44D" w14:textId="25CF133B">
      <w:pPr>
        <w:pStyle w:val="ListParagraph"/>
        <w:numPr>
          <w:ilvl w:val="0"/>
          <w:numId w:val="32"/>
        </w:numPr>
      </w:pPr>
      <w:r>
        <w:t>Set</w:t>
      </w:r>
      <w:r w:rsidRPr="002C606F" w:rsidR="00731F71">
        <w:t xml:space="preserve"> </w:t>
      </w:r>
      <w:r>
        <w:t>SIP Global Config Request</w:t>
      </w:r>
      <w:r w:rsidRPr="002C606F" w:rsidR="00731F71">
        <w:t>:</w:t>
      </w:r>
    </w:p>
    <w:p w:rsidRPr="00C11B58" w:rsidR="00731F71" w:rsidP="00263F0C" w:rsidRDefault="00731F71" w14:paraId="7AA1DE49" w14:textId="77777777">
      <w:pPr>
        <w:pStyle w:val="ANSVNormal"/>
      </w:pPr>
      <w:r w:rsidRPr="006C6448">
        <w:t>{</w:t>
      </w:r>
    </w:p>
    <w:p w:rsidR="00A96C68" w:rsidP="00263F0C" w:rsidRDefault="00731F71" w14:paraId="739C7F54" w14:textId="550080A3">
      <w:pPr>
        <w:pStyle w:val="ANSVNormal"/>
      </w:pPr>
      <w:r w:rsidRPr="006C6448">
        <w:t xml:space="preserve">    </w:t>
      </w:r>
      <w:r w:rsidR="00BD4818">
        <w:t xml:space="preserve">  </w:t>
      </w:r>
      <w:r w:rsidRPr="006C6448">
        <w:t>“action” : “</w:t>
      </w:r>
      <w:r>
        <w:t>sipGlobal</w:t>
      </w:r>
      <w:r w:rsidR="00A96C68">
        <w:t>Edit</w:t>
      </w:r>
      <w:r w:rsidRPr="006C6448">
        <w:t xml:space="preserve">”, </w:t>
      </w:r>
    </w:p>
    <w:p w:rsidR="00D5671B" w:rsidP="00BD4818" w:rsidRDefault="00D5671B" w14:paraId="3B3989AD" w14:textId="77777777">
      <w:pPr>
        <w:pStyle w:val="FirstLevelBullet"/>
        <w:numPr>
          <w:ilvl w:val="0"/>
          <w:numId w:val="0"/>
        </w:numPr>
        <w:ind w:left="1800"/>
      </w:pPr>
      <w:r>
        <w:t>“enable” : “&lt;enable&gt;”,</w:t>
      </w:r>
    </w:p>
    <w:p w:rsidR="00D5671B" w:rsidP="00BD4818" w:rsidRDefault="00D5671B" w14:paraId="29637429" w14:textId="77777777">
      <w:pPr>
        <w:pStyle w:val="FirstLevelBullet"/>
        <w:numPr>
          <w:ilvl w:val="0"/>
          <w:numId w:val="0"/>
        </w:numPr>
        <w:ind w:left="1440" w:hanging="360"/>
      </w:pPr>
      <w:r>
        <w:tab/>
      </w:r>
      <w:r>
        <w:t xml:space="preserve">      “bindingInterface” : “&lt;bindingInterface&gt;”,</w:t>
      </w:r>
    </w:p>
    <w:p w:rsidR="00D5671B" w:rsidP="00BD4818" w:rsidRDefault="00D5671B" w14:paraId="676C1937" w14:textId="77777777">
      <w:pPr>
        <w:pStyle w:val="FirstLevelBullet"/>
        <w:numPr>
          <w:ilvl w:val="0"/>
          <w:numId w:val="0"/>
        </w:numPr>
        <w:ind w:left="1440" w:hanging="360"/>
      </w:pPr>
      <w:r>
        <w:t xml:space="preserve">  </w:t>
      </w:r>
      <w:r>
        <w:tab/>
      </w:r>
      <w:r>
        <w:t xml:space="preserve">      “region” : “&lt;region&gt;”,</w:t>
      </w:r>
    </w:p>
    <w:p w:rsidR="00D5671B" w:rsidP="00BD4818" w:rsidRDefault="00D5671B" w14:paraId="39104865" w14:textId="77777777">
      <w:pPr>
        <w:pStyle w:val="FirstLevelBullet"/>
        <w:numPr>
          <w:ilvl w:val="0"/>
          <w:numId w:val="0"/>
        </w:numPr>
        <w:ind w:left="1800" w:hanging="360"/>
      </w:pPr>
      <w:r>
        <w:lastRenderedPageBreak/>
        <w:tab/>
      </w:r>
      <w:r>
        <w:t xml:space="preserve">      “sipDomain” : “&lt;sipDomain&gt;”,</w:t>
      </w:r>
    </w:p>
    <w:p w:rsidR="00D5671B" w:rsidP="00BD4818" w:rsidRDefault="00D5671B" w14:paraId="40B6165F" w14:textId="77777777">
      <w:pPr>
        <w:pStyle w:val="FirstLevelBullet"/>
        <w:numPr>
          <w:ilvl w:val="0"/>
          <w:numId w:val="0"/>
        </w:numPr>
        <w:ind w:left="1800" w:hanging="360"/>
      </w:pPr>
      <w:r>
        <w:tab/>
      </w:r>
      <w:r>
        <w:t xml:space="preserve">      “sipproxyAddr” : “&lt;sipproxyAddr&gt;”,</w:t>
      </w:r>
    </w:p>
    <w:p w:rsidR="00D5671B" w:rsidP="00BD4818" w:rsidRDefault="00D5671B" w14:paraId="2484FF86" w14:textId="77777777">
      <w:pPr>
        <w:pStyle w:val="FirstLevelBullet"/>
        <w:numPr>
          <w:ilvl w:val="0"/>
          <w:numId w:val="0"/>
        </w:numPr>
        <w:ind w:left="1800" w:hanging="360"/>
      </w:pPr>
      <w:r>
        <w:tab/>
      </w:r>
      <w:r>
        <w:t xml:space="preserve">      “sipproxyPort” : &lt;sipproxyPort&gt;,</w:t>
      </w:r>
    </w:p>
    <w:p w:rsidR="00D5671B" w:rsidP="00BD4818" w:rsidRDefault="00D5671B" w14:paraId="1D4B7652" w14:textId="77777777">
      <w:pPr>
        <w:pStyle w:val="FirstLevelBullet"/>
        <w:numPr>
          <w:ilvl w:val="0"/>
          <w:numId w:val="0"/>
        </w:numPr>
        <w:ind w:left="1800" w:hanging="360"/>
      </w:pPr>
      <w:r>
        <w:tab/>
      </w:r>
      <w:r>
        <w:t xml:space="preserve">      “sipoutboundAddr” : “&lt;sipoutboundAddr&gt;”,</w:t>
      </w:r>
    </w:p>
    <w:p w:rsidR="00D5671B" w:rsidP="00BD4818" w:rsidRDefault="00D5671B" w14:paraId="7306FBEE" w14:textId="77777777">
      <w:pPr>
        <w:pStyle w:val="FirstLevelBullet"/>
        <w:numPr>
          <w:ilvl w:val="0"/>
          <w:numId w:val="0"/>
        </w:numPr>
        <w:ind w:left="1800" w:hanging="360"/>
      </w:pPr>
      <w:r>
        <w:tab/>
      </w:r>
      <w:r>
        <w:t xml:space="preserve">      “sipoutboundPort” : &lt;sipoutboundPort&gt;,</w:t>
      </w:r>
    </w:p>
    <w:p w:rsidR="00D5671B" w:rsidP="00BD4818" w:rsidRDefault="00D5671B" w14:paraId="6DFBD8FD" w14:textId="77777777">
      <w:pPr>
        <w:pStyle w:val="FirstLevelBullet"/>
        <w:numPr>
          <w:ilvl w:val="0"/>
          <w:numId w:val="0"/>
        </w:numPr>
        <w:ind w:left="1800" w:hanging="360"/>
      </w:pPr>
      <w:r>
        <w:tab/>
      </w:r>
      <w:r>
        <w:t xml:space="preserve">      “registrarServer” : “&lt;registrarServer&gt;”,</w:t>
      </w:r>
    </w:p>
    <w:p w:rsidRPr="00C11B58" w:rsidR="00A96C68" w:rsidP="00BD4818" w:rsidRDefault="00D5671B" w14:paraId="16E42EB5" w14:textId="6E98A629">
      <w:pPr>
        <w:pStyle w:val="FirstLevelBullet"/>
        <w:numPr>
          <w:ilvl w:val="0"/>
          <w:numId w:val="0"/>
        </w:numPr>
        <w:ind w:left="1800" w:hanging="360"/>
      </w:pPr>
      <w:r>
        <w:tab/>
      </w:r>
      <w:r>
        <w:t xml:space="preserve">      “registrarPort” : &lt;registrarPort&gt;,</w:t>
      </w:r>
    </w:p>
    <w:p w:rsidRPr="00C11B58" w:rsidR="00731F71" w:rsidP="00263F0C" w:rsidRDefault="00731F71" w14:paraId="6E15F654" w14:textId="20D9A06B">
      <w:pPr>
        <w:pStyle w:val="ANSVNormal"/>
      </w:pPr>
      <w:r w:rsidRPr="006C6448">
        <w:t xml:space="preserve">    </w:t>
      </w:r>
      <w:r w:rsidR="00D5671B">
        <w:tab/>
      </w:r>
      <w:r w:rsidRPr="006C6448">
        <w:t xml:space="preserve">“requestId” : </w:t>
      </w:r>
      <w:r>
        <w:t>&lt;requestId&gt;</w:t>
      </w:r>
    </w:p>
    <w:p w:rsidR="00731F71" w:rsidP="00263F0C" w:rsidRDefault="00731F71" w14:paraId="5B97E941" w14:textId="77777777">
      <w:pPr>
        <w:pStyle w:val="ANSVNormal"/>
      </w:pPr>
      <w:r w:rsidRPr="006C6448">
        <w:t>}</w:t>
      </w:r>
    </w:p>
    <w:p w:rsidR="00731F71" w:rsidP="00731F71" w:rsidRDefault="00D5671B" w14:paraId="6DDC3C73" w14:textId="66189970">
      <w:pPr>
        <w:pStyle w:val="ListParagraph"/>
        <w:numPr>
          <w:ilvl w:val="0"/>
          <w:numId w:val="32"/>
        </w:numPr>
      </w:pPr>
      <w:r>
        <w:t>Set</w:t>
      </w:r>
      <w:r w:rsidRPr="002C606F">
        <w:t xml:space="preserve"> </w:t>
      </w:r>
      <w:r>
        <w:t xml:space="preserve">SIP Global Config </w:t>
      </w:r>
      <w:r w:rsidRPr="002C606F" w:rsidR="00731F71">
        <w:t>Re</w:t>
      </w:r>
      <w:r w:rsidR="00731F71">
        <w:t>sponse</w:t>
      </w:r>
      <w:r w:rsidRPr="002C606F" w:rsidR="00731F71">
        <w:t>:</w:t>
      </w:r>
    </w:p>
    <w:p w:rsidR="00D5671B" w:rsidP="00D5671B" w:rsidRDefault="00C02164" w14:paraId="4108D9AB" w14:textId="79294631">
      <w:pPr>
        <w:pStyle w:val="ListParagraph"/>
        <w:numPr>
          <w:ilvl w:val="0"/>
          <w:numId w:val="36"/>
        </w:numPr>
      </w:pPr>
      <w:r>
        <w:t>Cấu hình SIP Global t</w:t>
      </w:r>
      <w:r w:rsidR="00D5671B">
        <w:t>hành công:</w:t>
      </w:r>
    </w:p>
    <w:p w:rsidRPr="00C11B58" w:rsidR="00731F71" w:rsidP="00263F0C" w:rsidRDefault="00731F71" w14:paraId="3507FFD0" w14:textId="77777777">
      <w:pPr>
        <w:pStyle w:val="ANSVNormal"/>
      </w:pPr>
      <w:r w:rsidRPr="006C6448">
        <w:t>{</w:t>
      </w:r>
    </w:p>
    <w:p w:rsidRPr="00C11B58" w:rsidR="00731F71" w:rsidP="00263F0C" w:rsidRDefault="00731F71" w14:paraId="0EEDA81B" w14:textId="77777777">
      <w:pPr>
        <w:pStyle w:val="ANSVNormal"/>
      </w:pPr>
      <w:r w:rsidRPr="006C6448">
        <w:t xml:space="preserve">    "status": 0,</w:t>
      </w:r>
    </w:p>
    <w:p w:rsidRPr="00C11B58" w:rsidR="00731F71" w:rsidP="00263F0C" w:rsidRDefault="00731F71" w14:paraId="4E56C99B" w14:textId="77777777">
      <w:pPr>
        <w:pStyle w:val="ANSVNormal"/>
      </w:pPr>
      <w:r w:rsidRPr="006C6448">
        <w:t xml:space="preserve">    “message”: “Success”,</w:t>
      </w:r>
    </w:p>
    <w:p w:rsidRPr="00C11B58" w:rsidR="00731F71" w:rsidP="00263F0C" w:rsidRDefault="00731F71" w14:paraId="7281292E" w14:textId="77777777">
      <w:pPr>
        <w:pStyle w:val="ANSVNormal"/>
      </w:pPr>
      <w:r w:rsidRPr="006C6448">
        <w:t xml:space="preserve">    “requestId” : </w:t>
      </w:r>
      <w:r>
        <w:t>&lt;requestId&gt;</w:t>
      </w:r>
      <w:r w:rsidRPr="006C6448">
        <w:t>,</w:t>
      </w:r>
    </w:p>
    <w:p w:rsidRPr="00D5671B" w:rsidR="00731F71" w:rsidP="00263F0C" w:rsidRDefault="00731F71" w14:paraId="11BE6624" w14:textId="623F008E">
      <w:pPr>
        <w:pStyle w:val="ANSVNormal"/>
        <w:rPr>
          <w:b/>
        </w:rPr>
      </w:pPr>
      <w:r w:rsidRPr="006C6448">
        <w:t xml:space="preserve">    "data": {</w:t>
      </w:r>
    </w:p>
    <w:p w:rsidR="00731F71" w:rsidP="00263F0C" w:rsidRDefault="00731F71" w14:paraId="50613E88" w14:textId="77777777">
      <w:pPr>
        <w:pStyle w:val="ANSVNormal"/>
      </w:pPr>
      <w:r>
        <w:t>}</w:t>
      </w:r>
      <w:r>
        <w:tab/>
      </w:r>
    </w:p>
    <w:p w:rsidR="00731F71" w:rsidP="00263F0C" w:rsidRDefault="00731F71" w14:paraId="3DA8BDE0" w14:textId="5A20F014">
      <w:pPr>
        <w:pStyle w:val="ANSVNormal"/>
      </w:pPr>
      <w:r>
        <w:t>}</w:t>
      </w:r>
    </w:p>
    <w:p w:rsidR="00C02164" w:rsidP="00263F0C" w:rsidRDefault="00C02164" w14:paraId="3CA722CE" w14:textId="23717832">
      <w:pPr>
        <w:pStyle w:val="ANSVNormal"/>
        <w:numPr>
          <w:ilvl w:val="0"/>
          <w:numId w:val="36"/>
        </w:numPr>
      </w:pPr>
      <w:r>
        <w:t>Cấ</w:t>
      </w:r>
      <w:r w:rsidR="00C95727">
        <w:t>u hình SIP Global t</w:t>
      </w:r>
      <w:r>
        <w:t>hất bại:</w:t>
      </w:r>
    </w:p>
    <w:p w:rsidR="00C02164" w:rsidP="00C02164" w:rsidRDefault="00C02164" w14:paraId="7355051A" w14:textId="77777777">
      <w:pPr>
        <w:pStyle w:val="FirstLevelBullet"/>
        <w:numPr>
          <w:ilvl w:val="0"/>
          <w:numId w:val="0"/>
        </w:numPr>
        <w:ind w:left="1440"/>
      </w:pPr>
      <w:r>
        <w:t>{</w:t>
      </w:r>
    </w:p>
    <w:p w:rsidR="00C02164" w:rsidP="00C02164" w:rsidRDefault="00C02164" w14:paraId="1FB1B454" w14:textId="77777777">
      <w:pPr>
        <w:pStyle w:val="FirstLevelBullet"/>
        <w:numPr>
          <w:ilvl w:val="0"/>
          <w:numId w:val="0"/>
        </w:numPr>
        <w:ind w:left="1440"/>
      </w:pPr>
      <w:r>
        <w:t>“status”: &lt;ErrorCode&gt;,</w:t>
      </w:r>
    </w:p>
    <w:p w:rsidR="00C02164" w:rsidP="00C02164" w:rsidRDefault="00C02164" w14:paraId="7F5FB3FB" w14:textId="77777777">
      <w:pPr>
        <w:pStyle w:val="FirstLevelBullet"/>
        <w:numPr>
          <w:ilvl w:val="0"/>
          <w:numId w:val="0"/>
        </w:numPr>
        <w:ind w:left="1440"/>
      </w:pPr>
      <w:r>
        <w:t>“message”: “&lt;message&gt;”,</w:t>
      </w:r>
    </w:p>
    <w:p w:rsidR="00C02164" w:rsidP="00C02164" w:rsidRDefault="00C02164" w14:paraId="1588B09A" w14:textId="77777777">
      <w:pPr>
        <w:ind w:left="1440"/>
      </w:pPr>
      <w:r>
        <w:t>“requestId” : &lt;requestId&gt;,</w:t>
      </w:r>
    </w:p>
    <w:p w:rsidR="00C02164" w:rsidP="00C02164" w:rsidRDefault="00C02164" w14:paraId="37EBC6B5" w14:textId="77777777">
      <w:pPr>
        <w:pStyle w:val="FirstLevelBullet"/>
        <w:numPr>
          <w:ilvl w:val="0"/>
          <w:numId w:val="0"/>
        </w:numPr>
        <w:ind w:left="1440"/>
      </w:pPr>
      <w:r>
        <w:t>"data": {</w:t>
      </w:r>
    </w:p>
    <w:p w:rsidR="00C02164" w:rsidP="00C02164" w:rsidRDefault="00C02164" w14:paraId="6B32E185" w14:textId="77777777">
      <w:pPr>
        <w:pStyle w:val="FirstLevelBullet"/>
        <w:numPr>
          <w:ilvl w:val="0"/>
          <w:numId w:val="0"/>
        </w:numPr>
        <w:ind w:left="1440"/>
      </w:pPr>
      <w:r>
        <w:t>}</w:t>
      </w:r>
    </w:p>
    <w:p w:rsidR="00C02164" w:rsidP="00C9508E" w:rsidRDefault="00C02164" w14:paraId="429B2875" w14:textId="088CD723">
      <w:pPr>
        <w:pStyle w:val="FirstLevelBullet"/>
        <w:numPr>
          <w:ilvl w:val="0"/>
          <w:numId w:val="0"/>
        </w:numPr>
        <w:ind w:left="1440"/>
      </w:pPr>
      <w:r>
        <w:t>}</w:t>
      </w:r>
    </w:p>
    <w:p w:rsidR="00D5671B" w:rsidP="00263F0C" w:rsidRDefault="00D5671B" w14:paraId="1003BE08" w14:textId="598DEA10">
      <w:pPr>
        <w:pStyle w:val="ANSVNormal"/>
      </w:pPr>
    </w:p>
    <w:p w:rsidR="00C9508E" w:rsidP="00C9508E" w:rsidRDefault="00C9508E" w14:paraId="2BA3BE2B" w14:textId="67CD2015">
      <w:pPr>
        <w:pStyle w:val="Caption"/>
        <w:keepNext/>
      </w:pPr>
      <w:bookmarkStart w:name="_Toc113971638" w:id="1258"/>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48</w:t>
      </w:r>
      <w:r>
        <w:fldChar w:fldCharType="end"/>
      </w:r>
      <w:r>
        <w:t xml:space="preserve"> Bảng mô tả tham số luồng điều khiển thay đổi cấu hình SIP Global</w:t>
      </w:r>
      <w:bookmarkEnd w:id="1258"/>
    </w:p>
    <w:tbl>
      <w:tblPr>
        <w:tblStyle w:val="TableGrid"/>
        <w:tblW w:w="0" w:type="auto"/>
        <w:tblInd w:w="175" w:type="dxa"/>
        <w:tblLook w:val="04A0" w:firstRow="1" w:lastRow="0" w:firstColumn="1" w:lastColumn="0" w:noHBand="0" w:noVBand="1"/>
      </w:tblPr>
      <w:tblGrid>
        <w:gridCol w:w="708"/>
        <w:gridCol w:w="1623"/>
        <w:gridCol w:w="1623"/>
        <w:gridCol w:w="1083"/>
        <w:gridCol w:w="1140"/>
        <w:gridCol w:w="2873"/>
      </w:tblGrid>
      <w:tr w:rsidR="00731F71" w:rsidTr="005E6996" w14:paraId="0129130A" w14:textId="77777777">
        <w:tc>
          <w:tcPr>
            <w:tcW w:w="708" w:type="dxa"/>
          </w:tcPr>
          <w:p w:rsidR="00731F71" w:rsidP="005E6996" w:rsidRDefault="00731F71" w14:paraId="0D890562" w14:textId="77777777">
            <w:pPr>
              <w:pStyle w:val="ListParagraph"/>
              <w:ind w:left="0"/>
              <w:rPr>
                <w:b/>
                <w:bCs/>
              </w:rPr>
            </w:pPr>
            <w:r>
              <w:rPr>
                <w:b/>
                <w:bCs/>
              </w:rPr>
              <w:t>STT</w:t>
            </w:r>
          </w:p>
        </w:tc>
        <w:tc>
          <w:tcPr>
            <w:tcW w:w="1623" w:type="dxa"/>
          </w:tcPr>
          <w:p w:rsidR="00731F71" w:rsidP="005E6996" w:rsidRDefault="00731F71" w14:paraId="5CA02D42" w14:textId="77777777">
            <w:pPr>
              <w:pStyle w:val="ListParagraph"/>
              <w:ind w:left="0"/>
              <w:rPr>
                <w:b/>
                <w:bCs/>
              </w:rPr>
            </w:pPr>
            <w:r>
              <w:rPr>
                <w:b/>
                <w:bCs/>
              </w:rPr>
              <w:t>Tham số</w:t>
            </w:r>
          </w:p>
        </w:tc>
        <w:tc>
          <w:tcPr>
            <w:tcW w:w="1623" w:type="dxa"/>
          </w:tcPr>
          <w:p w:rsidR="00731F71" w:rsidP="005E6996" w:rsidRDefault="00731F71" w14:paraId="07F520B6" w14:textId="77777777">
            <w:pPr>
              <w:pStyle w:val="ListParagraph"/>
              <w:ind w:left="0"/>
              <w:rPr>
                <w:b/>
                <w:bCs/>
              </w:rPr>
            </w:pPr>
            <w:r>
              <w:rPr>
                <w:b/>
                <w:bCs/>
              </w:rPr>
              <w:t>Mô tả</w:t>
            </w:r>
          </w:p>
        </w:tc>
        <w:tc>
          <w:tcPr>
            <w:tcW w:w="1083" w:type="dxa"/>
          </w:tcPr>
          <w:p w:rsidR="00731F71" w:rsidP="005E6996" w:rsidRDefault="00731F71" w14:paraId="61F49086" w14:textId="77777777">
            <w:pPr>
              <w:pStyle w:val="ListParagraph"/>
              <w:ind w:left="0"/>
              <w:rPr>
                <w:b/>
                <w:bCs/>
              </w:rPr>
            </w:pPr>
            <w:r>
              <w:rPr>
                <w:b/>
                <w:bCs/>
              </w:rPr>
              <w:t>Kiểu</w:t>
            </w:r>
          </w:p>
        </w:tc>
        <w:tc>
          <w:tcPr>
            <w:tcW w:w="1140" w:type="dxa"/>
          </w:tcPr>
          <w:p w:rsidR="00731F71" w:rsidP="005E6996" w:rsidRDefault="00731F71" w14:paraId="7E595D89" w14:textId="77777777">
            <w:pPr>
              <w:pStyle w:val="ListParagraph"/>
              <w:ind w:left="0"/>
              <w:rPr>
                <w:b/>
                <w:bCs/>
              </w:rPr>
            </w:pPr>
            <w:r>
              <w:rPr>
                <w:b/>
                <w:bCs/>
              </w:rPr>
              <w:t>Giá trị</w:t>
            </w:r>
          </w:p>
        </w:tc>
        <w:tc>
          <w:tcPr>
            <w:tcW w:w="2873" w:type="dxa"/>
          </w:tcPr>
          <w:p w:rsidR="00731F71" w:rsidP="005E6996" w:rsidRDefault="00731F71" w14:paraId="45665073" w14:textId="77777777">
            <w:pPr>
              <w:pStyle w:val="ListParagraph"/>
              <w:ind w:left="0"/>
              <w:rPr>
                <w:b/>
                <w:bCs/>
              </w:rPr>
            </w:pPr>
            <w:r>
              <w:rPr>
                <w:b/>
                <w:bCs/>
              </w:rPr>
              <w:t>Json Key</w:t>
            </w:r>
          </w:p>
        </w:tc>
      </w:tr>
      <w:tr w:rsidRPr="004C66E4" w:rsidR="00731F71" w:rsidTr="005E6996" w14:paraId="6939A8C0" w14:textId="77777777">
        <w:tc>
          <w:tcPr>
            <w:tcW w:w="708" w:type="dxa"/>
          </w:tcPr>
          <w:p w:rsidRPr="004C66E4" w:rsidR="00731F71" w:rsidP="005E6996" w:rsidRDefault="00731F71" w14:paraId="1FCC1025" w14:textId="77777777">
            <w:pPr>
              <w:pStyle w:val="ListParagraph"/>
              <w:ind w:left="0"/>
            </w:pPr>
            <w:r w:rsidRPr="004C66E4">
              <w:t>1</w:t>
            </w:r>
          </w:p>
        </w:tc>
        <w:tc>
          <w:tcPr>
            <w:tcW w:w="1623" w:type="dxa"/>
          </w:tcPr>
          <w:p w:rsidRPr="00E4787E" w:rsidR="00731F71" w:rsidP="005E6996" w:rsidRDefault="00731F71" w14:paraId="7294270B" w14:textId="77777777">
            <w:pPr>
              <w:pStyle w:val="ListParagraph"/>
              <w:ind w:left="0"/>
              <w:rPr>
                <w:szCs w:val="26"/>
              </w:rPr>
            </w:pPr>
            <w:r w:rsidRPr="00E4787E">
              <w:rPr>
                <w:szCs w:val="26"/>
              </w:rPr>
              <w:t>Enable</w:t>
            </w:r>
          </w:p>
        </w:tc>
        <w:tc>
          <w:tcPr>
            <w:tcW w:w="1623" w:type="dxa"/>
          </w:tcPr>
          <w:p w:rsidRPr="004C66E4" w:rsidR="00731F71" w:rsidP="005E6996" w:rsidRDefault="00731F71" w14:paraId="38AAC0E7" w14:textId="77777777">
            <w:pPr>
              <w:pStyle w:val="ListParagraph"/>
              <w:ind w:left="0"/>
            </w:pPr>
            <w:r>
              <w:t>Bật/Tắt chức năng Voice</w:t>
            </w:r>
          </w:p>
        </w:tc>
        <w:tc>
          <w:tcPr>
            <w:tcW w:w="1083" w:type="dxa"/>
          </w:tcPr>
          <w:p w:rsidRPr="004C66E4" w:rsidR="00731F71" w:rsidP="005E6996" w:rsidRDefault="00731F71" w14:paraId="09B72F5E" w14:textId="77777777">
            <w:pPr>
              <w:pStyle w:val="ListParagraph"/>
              <w:ind w:left="0"/>
            </w:pPr>
            <w:r>
              <w:t>Boolean</w:t>
            </w:r>
          </w:p>
        </w:tc>
        <w:tc>
          <w:tcPr>
            <w:tcW w:w="1140" w:type="dxa"/>
          </w:tcPr>
          <w:p w:rsidR="00731F71" w:rsidP="005E6996" w:rsidRDefault="00731F71" w14:paraId="53A0EDA2" w14:textId="77777777">
            <w:pPr>
              <w:pStyle w:val="ListParagraph"/>
              <w:ind w:left="0"/>
            </w:pPr>
            <w:r>
              <w:t>True: Bật</w:t>
            </w:r>
          </w:p>
          <w:p w:rsidRPr="004C66E4" w:rsidR="00731F71" w:rsidP="005E6996" w:rsidRDefault="00731F71" w14:paraId="5FC93A70" w14:textId="77777777">
            <w:pPr>
              <w:pStyle w:val="ListParagraph"/>
              <w:ind w:left="0"/>
            </w:pPr>
            <w:r>
              <w:t>False: Tắt</w:t>
            </w:r>
          </w:p>
        </w:tc>
        <w:tc>
          <w:tcPr>
            <w:tcW w:w="2873" w:type="dxa"/>
          </w:tcPr>
          <w:p w:rsidRPr="004C66E4" w:rsidR="00731F71" w:rsidP="005E6996" w:rsidRDefault="00731F71" w14:paraId="45D3CBAE" w14:textId="77777777">
            <w:pPr>
              <w:pStyle w:val="ListParagraph"/>
              <w:ind w:left="0"/>
            </w:pPr>
            <w:r>
              <w:t>enable</w:t>
            </w:r>
          </w:p>
        </w:tc>
      </w:tr>
      <w:tr w:rsidR="00731F71" w:rsidTr="005E6996" w14:paraId="7CCC372C" w14:textId="77777777">
        <w:tc>
          <w:tcPr>
            <w:tcW w:w="708" w:type="dxa"/>
          </w:tcPr>
          <w:p w:rsidRPr="004C66E4" w:rsidR="00731F71" w:rsidP="005E6996" w:rsidRDefault="00731F71" w14:paraId="640BC615" w14:textId="77777777">
            <w:pPr>
              <w:pStyle w:val="ListParagraph"/>
              <w:ind w:left="0"/>
            </w:pPr>
            <w:r>
              <w:lastRenderedPageBreak/>
              <w:t>2</w:t>
            </w:r>
          </w:p>
        </w:tc>
        <w:tc>
          <w:tcPr>
            <w:tcW w:w="1623" w:type="dxa"/>
          </w:tcPr>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gridCol w:w="1401"/>
            </w:tblGrid>
            <w:tr w:rsidRPr="00B27DFD" w:rsidR="00731F71" w:rsidTr="005E6996" w14:paraId="591DFC13" w14:textId="77777777">
              <w:trPr>
                <w:trHeight w:val="187"/>
                <w:tblCellSpacing w:w="0" w:type="dxa"/>
                <w:jc w:val="center"/>
              </w:trPr>
              <w:tc>
                <w:tcPr>
                  <w:tcW w:w="0" w:type="auto"/>
                  <w:shd w:val="clear" w:color="auto" w:fill="FFFFFF"/>
                  <w:vAlign w:val="center"/>
                  <w:hideMark/>
                </w:tcPr>
                <w:p w:rsidRPr="00B27DFD" w:rsidR="00731F71" w:rsidP="005E6996" w:rsidRDefault="00731F71" w14:paraId="32BB08E5" w14:textId="77777777">
                  <w:pPr>
                    <w:pStyle w:val="ListParagraph"/>
                    <w:ind w:left="0"/>
                    <w:rPr>
                      <w:szCs w:val="26"/>
                    </w:rPr>
                  </w:pPr>
                </w:p>
              </w:tc>
              <w:tc>
                <w:tcPr>
                  <w:tcW w:w="0" w:type="auto"/>
                  <w:shd w:val="clear" w:color="auto" w:fill="FFFFFF"/>
                  <w:vAlign w:val="center"/>
                  <w:hideMark/>
                </w:tcPr>
                <w:p w:rsidRPr="00B27DFD" w:rsidR="00731F71" w:rsidP="005E6996" w:rsidRDefault="00731F71" w14:paraId="4C50F6EF" w14:textId="77777777">
                  <w:pPr>
                    <w:pStyle w:val="ListParagraph"/>
                    <w:ind w:left="0"/>
                    <w:rPr>
                      <w:szCs w:val="26"/>
                    </w:rPr>
                  </w:pPr>
                  <w:r w:rsidRPr="00B27DFD">
                    <w:rPr>
                      <w:szCs w:val="26"/>
                    </w:rPr>
                    <w:t>Binding Interface Name</w:t>
                  </w:r>
                </w:p>
              </w:tc>
            </w:tr>
          </w:tbl>
          <w:p w:rsidRPr="00E4787E" w:rsidR="00731F71" w:rsidP="005E6996" w:rsidRDefault="00731F71" w14:paraId="6E5C4927" w14:textId="77777777">
            <w:pPr>
              <w:pStyle w:val="ListParagraph"/>
              <w:ind w:left="0"/>
              <w:rPr>
                <w:szCs w:val="26"/>
              </w:rPr>
            </w:pPr>
          </w:p>
        </w:tc>
        <w:tc>
          <w:tcPr>
            <w:tcW w:w="1623" w:type="dxa"/>
          </w:tcPr>
          <w:p w:rsidR="00731F71" w:rsidP="005E6996" w:rsidRDefault="00731F71" w14:paraId="656F5EB8" w14:textId="77777777">
            <w:pPr>
              <w:pStyle w:val="ListParagraph"/>
              <w:ind w:left="0"/>
            </w:pPr>
            <w:r w:rsidRPr="00E4787E">
              <w:rPr>
                <w:szCs w:val="26"/>
              </w:rPr>
              <w:t>Binding Interface Name hiện tại</w:t>
            </w:r>
          </w:p>
        </w:tc>
        <w:tc>
          <w:tcPr>
            <w:tcW w:w="1083" w:type="dxa"/>
          </w:tcPr>
          <w:p w:rsidR="00731F71" w:rsidP="005E6996" w:rsidRDefault="00731F71" w14:paraId="7C9194ED" w14:textId="77777777">
            <w:pPr>
              <w:pStyle w:val="ListParagraph"/>
              <w:ind w:left="0"/>
            </w:pPr>
            <w:r>
              <w:t>String</w:t>
            </w:r>
          </w:p>
        </w:tc>
        <w:tc>
          <w:tcPr>
            <w:tcW w:w="1140" w:type="dxa"/>
          </w:tcPr>
          <w:p w:rsidR="00731F71" w:rsidP="005E6996" w:rsidRDefault="00731F71" w14:paraId="780B515D" w14:textId="6142DCD6">
            <w:pPr>
              <w:pStyle w:val="ListParagraph"/>
              <w:ind w:left="0"/>
            </w:pPr>
            <w:r>
              <w:t>Chuỗi ký tự. Giá trị Bi</w:t>
            </w:r>
            <w:r w:rsidR="00C9508E">
              <w:t>n</w:t>
            </w:r>
            <w:r>
              <w:t>ding Interface lựa chọn trong danh sách interface được cung cấp trong mục 7.28.1</w:t>
            </w:r>
          </w:p>
        </w:tc>
        <w:tc>
          <w:tcPr>
            <w:tcW w:w="2873" w:type="dxa"/>
          </w:tcPr>
          <w:p w:rsidR="00731F71" w:rsidP="005E6996" w:rsidRDefault="00731F71" w14:paraId="653D53FE" w14:textId="77777777">
            <w:pPr>
              <w:pStyle w:val="ListParagraph"/>
              <w:ind w:left="0"/>
            </w:pPr>
            <w:r>
              <w:t>bindingInterface</w:t>
            </w:r>
          </w:p>
        </w:tc>
      </w:tr>
      <w:tr w:rsidR="00731F71" w:rsidTr="005E6996" w14:paraId="475D329C" w14:textId="77777777">
        <w:tc>
          <w:tcPr>
            <w:tcW w:w="708" w:type="dxa"/>
          </w:tcPr>
          <w:p w:rsidR="00731F71" w:rsidP="005E6996" w:rsidRDefault="00731F71" w14:paraId="416D9582" w14:textId="77777777">
            <w:pPr>
              <w:pStyle w:val="ListParagraph"/>
              <w:ind w:left="0"/>
            </w:pPr>
            <w:r>
              <w:t>3</w:t>
            </w:r>
          </w:p>
        </w:tc>
        <w:tc>
          <w:tcPr>
            <w:tcW w:w="1623" w:type="dxa"/>
          </w:tcPr>
          <w:p w:rsidRPr="00E4787E" w:rsidR="00731F71" w:rsidP="005E6996" w:rsidRDefault="00731F71" w14:paraId="240D8641" w14:textId="77777777">
            <w:pPr>
              <w:pStyle w:val="ListParagraph"/>
              <w:ind w:left="0"/>
              <w:rPr>
                <w:szCs w:val="26"/>
              </w:rPr>
            </w:pPr>
            <w:r w:rsidRPr="00E4787E">
              <w:rPr>
                <w:szCs w:val="26"/>
              </w:rPr>
              <w:t>Region</w:t>
            </w:r>
          </w:p>
        </w:tc>
        <w:tc>
          <w:tcPr>
            <w:tcW w:w="1623" w:type="dxa"/>
          </w:tcPr>
          <w:p w:rsidR="00731F71" w:rsidP="005E6996" w:rsidRDefault="00731F71" w14:paraId="35E41FEA" w14:textId="77777777">
            <w:pPr>
              <w:pStyle w:val="ListParagraph"/>
              <w:ind w:left="0"/>
            </w:pPr>
            <w:r>
              <w:t>Cấu hình Region hiện tại</w:t>
            </w:r>
          </w:p>
        </w:tc>
        <w:tc>
          <w:tcPr>
            <w:tcW w:w="1083" w:type="dxa"/>
          </w:tcPr>
          <w:p w:rsidR="00731F71" w:rsidP="005E6996" w:rsidRDefault="00731F71" w14:paraId="0BA9259C" w14:textId="77777777">
            <w:pPr>
              <w:pStyle w:val="ListParagraph"/>
              <w:ind w:left="0"/>
            </w:pPr>
            <w:r>
              <w:t>String</w:t>
            </w:r>
          </w:p>
        </w:tc>
        <w:tc>
          <w:tcPr>
            <w:tcW w:w="1140" w:type="dxa"/>
          </w:tcPr>
          <w:p w:rsidR="00731F71" w:rsidP="005E6996" w:rsidRDefault="00731F71" w14:paraId="73147DBA" w14:textId="77777777">
            <w:pPr>
              <w:pStyle w:val="ListParagraph"/>
              <w:ind w:left="0"/>
            </w:pPr>
            <w:r>
              <w:t>Chuỗi ký tự. Chi tiết danh sách Region mô tả trong Phụ lục 8.6</w:t>
            </w:r>
          </w:p>
        </w:tc>
        <w:tc>
          <w:tcPr>
            <w:tcW w:w="2873" w:type="dxa"/>
          </w:tcPr>
          <w:p w:rsidR="00731F71" w:rsidP="005E6996" w:rsidRDefault="00731F71" w14:paraId="74284147" w14:textId="77777777">
            <w:pPr>
              <w:pStyle w:val="ListParagraph"/>
              <w:ind w:left="0"/>
            </w:pPr>
            <w:r>
              <w:t>region</w:t>
            </w:r>
          </w:p>
        </w:tc>
      </w:tr>
      <w:tr w:rsidR="00731F71" w:rsidTr="005E6996" w14:paraId="04C49273" w14:textId="77777777">
        <w:tc>
          <w:tcPr>
            <w:tcW w:w="708" w:type="dxa"/>
          </w:tcPr>
          <w:p w:rsidR="00731F71" w:rsidP="005E6996" w:rsidRDefault="00731F71" w14:paraId="5D6B6136" w14:textId="77777777">
            <w:pPr>
              <w:pStyle w:val="ListParagraph"/>
              <w:ind w:left="0"/>
            </w:pPr>
            <w:r>
              <w:t>4</w:t>
            </w:r>
          </w:p>
        </w:tc>
        <w:tc>
          <w:tcPr>
            <w:tcW w:w="1623" w:type="dxa"/>
          </w:tcPr>
          <w:p w:rsidRPr="00E4787E" w:rsidR="00731F71" w:rsidP="005E6996" w:rsidRDefault="00731F71" w14:paraId="7B7D4CF3" w14:textId="77777777">
            <w:pPr>
              <w:pStyle w:val="ListParagraph"/>
              <w:ind w:left="0"/>
              <w:rPr>
                <w:szCs w:val="26"/>
              </w:rPr>
            </w:pPr>
            <w:r w:rsidRPr="00E4787E">
              <w:rPr>
                <w:szCs w:val="26"/>
              </w:rPr>
              <w:t>SIP Domain</w:t>
            </w:r>
          </w:p>
        </w:tc>
        <w:tc>
          <w:tcPr>
            <w:tcW w:w="1623" w:type="dxa"/>
          </w:tcPr>
          <w:p w:rsidR="00731F71" w:rsidP="005E6996" w:rsidRDefault="00731F71" w14:paraId="10FDFB8B" w14:textId="77777777">
            <w:pPr>
              <w:pStyle w:val="ListParagraph"/>
              <w:ind w:left="0"/>
            </w:pPr>
            <w:r>
              <w:t>Cấu hình SIP Domain hiện tại</w:t>
            </w:r>
          </w:p>
        </w:tc>
        <w:tc>
          <w:tcPr>
            <w:tcW w:w="1083" w:type="dxa"/>
          </w:tcPr>
          <w:p w:rsidR="00731F71" w:rsidP="005E6996" w:rsidRDefault="00731F71" w14:paraId="7AA7C14F" w14:textId="77777777">
            <w:pPr>
              <w:pStyle w:val="ListParagraph"/>
              <w:ind w:left="0"/>
            </w:pPr>
            <w:r>
              <w:t>String</w:t>
            </w:r>
          </w:p>
        </w:tc>
        <w:tc>
          <w:tcPr>
            <w:tcW w:w="1140" w:type="dxa"/>
          </w:tcPr>
          <w:p w:rsidR="00731F71" w:rsidP="005E6996" w:rsidRDefault="00731F71" w14:paraId="10AFEE49" w14:textId="77777777">
            <w:pPr>
              <w:pStyle w:val="ListParagraph"/>
              <w:ind w:left="0"/>
            </w:pPr>
            <w:r>
              <w:t>Chuỗi ký tự domain</w:t>
            </w:r>
          </w:p>
        </w:tc>
        <w:tc>
          <w:tcPr>
            <w:tcW w:w="2873" w:type="dxa"/>
          </w:tcPr>
          <w:p w:rsidR="00731F71" w:rsidP="005E6996" w:rsidRDefault="00731F71" w14:paraId="4855204A" w14:textId="77777777">
            <w:pPr>
              <w:pStyle w:val="ListParagraph"/>
              <w:ind w:left="0"/>
            </w:pPr>
            <w:r>
              <w:t>sipDomain</w:t>
            </w:r>
          </w:p>
        </w:tc>
      </w:tr>
      <w:tr w:rsidR="00731F71" w:rsidTr="005E6996" w14:paraId="22A48CC3" w14:textId="77777777">
        <w:tc>
          <w:tcPr>
            <w:tcW w:w="708" w:type="dxa"/>
          </w:tcPr>
          <w:p w:rsidR="00731F71" w:rsidP="005E6996" w:rsidRDefault="00731F71" w14:paraId="0432F7E9" w14:textId="77777777">
            <w:pPr>
              <w:pStyle w:val="ListParagraph"/>
              <w:ind w:left="0"/>
            </w:pPr>
            <w:r>
              <w:t>5</w:t>
            </w:r>
          </w:p>
        </w:tc>
        <w:tc>
          <w:tcPr>
            <w:tcW w:w="1623" w:type="dxa"/>
          </w:tcPr>
          <w:p w:rsidRPr="00E4787E" w:rsidR="00731F71" w:rsidP="005E6996" w:rsidRDefault="00731F71" w14:paraId="325D469D" w14:textId="77777777">
            <w:pPr>
              <w:pStyle w:val="ListParagraph"/>
              <w:ind w:left="0"/>
              <w:rPr>
                <w:szCs w:val="26"/>
              </w:rPr>
            </w:pPr>
            <w:r w:rsidRPr="00E4787E">
              <w:rPr>
                <w:szCs w:val="26"/>
              </w:rPr>
              <w:t>SIP Proxy Address</w:t>
            </w:r>
          </w:p>
        </w:tc>
        <w:tc>
          <w:tcPr>
            <w:tcW w:w="1623" w:type="dxa"/>
          </w:tcPr>
          <w:p w:rsidR="00731F71" w:rsidP="005E6996" w:rsidRDefault="00731F71" w14:paraId="3F6ACBE1" w14:textId="77777777">
            <w:pPr>
              <w:pStyle w:val="ListParagraph"/>
              <w:ind w:left="0"/>
            </w:pPr>
            <w:r>
              <w:t xml:space="preserve">Cấu hình </w:t>
            </w:r>
            <w:r>
              <w:rPr>
                <w:color w:val="000000"/>
                <w:sz w:val="24"/>
                <w:szCs w:val="24"/>
                <w:lang w:val="en-GB" w:eastAsia="en-GB"/>
              </w:rPr>
              <w:t>SIP Proxy Address</w:t>
            </w:r>
          </w:p>
        </w:tc>
        <w:tc>
          <w:tcPr>
            <w:tcW w:w="1083" w:type="dxa"/>
          </w:tcPr>
          <w:p w:rsidR="00731F71" w:rsidP="005E6996" w:rsidRDefault="00731F71" w14:paraId="7F1C3E37" w14:textId="77777777">
            <w:pPr>
              <w:pStyle w:val="ListParagraph"/>
              <w:ind w:left="0"/>
            </w:pPr>
            <w:r>
              <w:t>String</w:t>
            </w:r>
          </w:p>
        </w:tc>
        <w:tc>
          <w:tcPr>
            <w:tcW w:w="1140" w:type="dxa"/>
          </w:tcPr>
          <w:p w:rsidR="00731F71" w:rsidP="005E6996" w:rsidRDefault="00731F71" w14:paraId="798BCF1E" w14:textId="77777777">
            <w:pPr>
              <w:pStyle w:val="ListParagraph"/>
              <w:ind w:left="0"/>
            </w:pPr>
            <w:r>
              <w:t>Chuỗi ký tự IP</w:t>
            </w:r>
          </w:p>
        </w:tc>
        <w:tc>
          <w:tcPr>
            <w:tcW w:w="2873" w:type="dxa"/>
          </w:tcPr>
          <w:p w:rsidR="00731F71" w:rsidP="005E6996" w:rsidRDefault="00731F71" w14:paraId="0395BDF2" w14:textId="77777777">
            <w:pPr>
              <w:pStyle w:val="ListParagraph"/>
              <w:ind w:left="0"/>
            </w:pPr>
            <w:r>
              <w:t>sipproxyAddr</w:t>
            </w:r>
          </w:p>
        </w:tc>
      </w:tr>
      <w:tr w:rsidR="00731F71" w:rsidTr="005E6996" w14:paraId="62E537C1" w14:textId="77777777">
        <w:tc>
          <w:tcPr>
            <w:tcW w:w="708" w:type="dxa"/>
          </w:tcPr>
          <w:p w:rsidR="00731F71" w:rsidP="005E6996" w:rsidRDefault="00731F71" w14:paraId="1DB8CFE3" w14:textId="77777777">
            <w:pPr>
              <w:pStyle w:val="ListParagraph"/>
              <w:ind w:left="0"/>
            </w:pPr>
            <w:r>
              <w:t>6</w:t>
            </w:r>
          </w:p>
        </w:tc>
        <w:tc>
          <w:tcPr>
            <w:tcW w:w="1623" w:type="dxa"/>
          </w:tcPr>
          <w:p w:rsidRPr="00E4787E" w:rsidR="00731F71" w:rsidP="005E6996" w:rsidRDefault="00731F71" w14:paraId="560BF009" w14:textId="77777777">
            <w:pPr>
              <w:pStyle w:val="ListParagraph"/>
              <w:ind w:left="0"/>
              <w:rPr>
                <w:szCs w:val="26"/>
              </w:rPr>
            </w:pPr>
            <w:r w:rsidRPr="00E4787E">
              <w:rPr>
                <w:szCs w:val="26"/>
              </w:rPr>
              <w:t>SIP Proxy Port</w:t>
            </w:r>
          </w:p>
        </w:tc>
        <w:tc>
          <w:tcPr>
            <w:tcW w:w="1623" w:type="dxa"/>
          </w:tcPr>
          <w:p w:rsidR="00731F71" w:rsidP="005E6996" w:rsidRDefault="00731F71" w14:paraId="2304686E" w14:textId="77777777">
            <w:pPr>
              <w:pStyle w:val="ListParagraph"/>
              <w:ind w:left="0"/>
            </w:pPr>
            <w:r>
              <w:t>Cấu hình SIP Proxy Port</w:t>
            </w:r>
          </w:p>
        </w:tc>
        <w:tc>
          <w:tcPr>
            <w:tcW w:w="1083" w:type="dxa"/>
          </w:tcPr>
          <w:p w:rsidR="00731F71" w:rsidP="005E6996" w:rsidRDefault="00731F71" w14:paraId="7B2711A9" w14:textId="77777777">
            <w:pPr>
              <w:pStyle w:val="ListParagraph"/>
              <w:ind w:left="0"/>
            </w:pPr>
            <w:r>
              <w:t>Int</w:t>
            </w:r>
          </w:p>
        </w:tc>
        <w:tc>
          <w:tcPr>
            <w:tcW w:w="1140" w:type="dxa"/>
          </w:tcPr>
          <w:p w:rsidR="00731F71" w:rsidP="005E6996" w:rsidRDefault="00731F71" w14:paraId="24DD6819" w14:textId="77777777">
            <w:pPr>
              <w:pStyle w:val="ListParagraph"/>
              <w:ind w:left="0"/>
            </w:pPr>
            <w:r>
              <w:t>0-65535</w:t>
            </w:r>
          </w:p>
        </w:tc>
        <w:tc>
          <w:tcPr>
            <w:tcW w:w="2873" w:type="dxa"/>
          </w:tcPr>
          <w:p w:rsidR="00731F71" w:rsidP="005E6996" w:rsidRDefault="00731F71" w14:paraId="5CEF498B" w14:textId="77777777">
            <w:pPr>
              <w:pStyle w:val="ListParagraph"/>
              <w:ind w:left="0"/>
            </w:pPr>
            <w:r>
              <w:t>sipproxyPort</w:t>
            </w:r>
          </w:p>
        </w:tc>
      </w:tr>
      <w:tr w:rsidR="00731F71" w:rsidTr="005E6996" w14:paraId="4BBE9BB4" w14:textId="77777777">
        <w:tc>
          <w:tcPr>
            <w:tcW w:w="708" w:type="dxa"/>
          </w:tcPr>
          <w:p w:rsidR="00731F71" w:rsidP="005E6996" w:rsidRDefault="00731F71" w14:paraId="0E98D44A" w14:textId="77777777">
            <w:pPr>
              <w:pStyle w:val="ListParagraph"/>
              <w:ind w:left="0"/>
            </w:pPr>
            <w:r>
              <w:t>7</w:t>
            </w:r>
          </w:p>
        </w:tc>
        <w:tc>
          <w:tcPr>
            <w:tcW w:w="1623" w:type="dxa"/>
          </w:tcPr>
          <w:p w:rsidRPr="00176B9C" w:rsidR="00731F71" w:rsidP="005E6996" w:rsidRDefault="00731F71" w14:paraId="1814C0F3" w14:textId="77777777">
            <w:pPr>
              <w:pStyle w:val="ListParagraph"/>
              <w:ind w:left="0"/>
            </w:pPr>
            <w:r w:rsidRPr="00176B9C">
              <w:t>SIP Outbound Proxy Address</w:t>
            </w:r>
          </w:p>
        </w:tc>
        <w:tc>
          <w:tcPr>
            <w:tcW w:w="1623" w:type="dxa"/>
          </w:tcPr>
          <w:p w:rsidR="00731F71" w:rsidP="005E6996" w:rsidRDefault="00731F71" w14:paraId="6F3AE83E" w14:textId="77777777">
            <w:pPr>
              <w:pStyle w:val="ListParagraph"/>
              <w:ind w:left="0"/>
            </w:pPr>
            <w:r>
              <w:t>Cấu hình SIP Outbound Proxy Address</w:t>
            </w:r>
          </w:p>
        </w:tc>
        <w:tc>
          <w:tcPr>
            <w:tcW w:w="1083" w:type="dxa"/>
          </w:tcPr>
          <w:p w:rsidR="00731F71" w:rsidP="005E6996" w:rsidRDefault="00731F71" w14:paraId="41EC74AE" w14:textId="77777777">
            <w:pPr>
              <w:pStyle w:val="ListParagraph"/>
              <w:ind w:left="0"/>
            </w:pPr>
            <w:r>
              <w:t>String</w:t>
            </w:r>
          </w:p>
        </w:tc>
        <w:tc>
          <w:tcPr>
            <w:tcW w:w="1140" w:type="dxa"/>
          </w:tcPr>
          <w:p w:rsidR="00731F71" w:rsidP="005E6996" w:rsidRDefault="00731F71" w14:paraId="27450F41" w14:textId="77777777">
            <w:pPr>
              <w:pStyle w:val="ListParagraph"/>
              <w:ind w:left="0"/>
            </w:pPr>
            <w:r>
              <w:t>Chuỗi ký tự IP</w:t>
            </w:r>
          </w:p>
        </w:tc>
        <w:tc>
          <w:tcPr>
            <w:tcW w:w="2873" w:type="dxa"/>
          </w:tcPr>
          <w:p w:rsidR="00731F71" w:rsidP="005E6996" w:rsidRDefault="00731F71" w14:paraId="1F66F480" w14:textId="77777777">
            <w:pPr>
              <w:pStyle w:val="ListParagraph"/>
              <w:ind w:left="0"/>
            </w:pPr>
            <w:r>
              <w:t>sipoutboundAddr</w:t>
            </w:r>
          </w:p>
        </w:tc>
      </w:tr>
      <w:tr w:rsidR="00731F71" w:rsidTr="005E6996" w14:paraId="6AAB34B0" w14:textId="77777777">
        <w:tc>
          <w:tcPr>
            <w:tcW w:w="708" w:type="dxa"/>
          </w:tcPr>
          <w:p w:rsidR="00731F71" w:rsidP="005E6996" w:rsidRDefault="00731F71" w14:paraId="6A6833FC" w14:textId="77777777">
            <w:pPr>
              <w:pStyle w:val="ListParagraph"/>
              <w:ind w:left="0"/>
            </w:pPr>
            <w:r>
              <w:t>8</w:t>
            </w:r>
          </w:p>
        </w:tc>
        <w:tc>
          <w:tcPr>
            <w:tcW w:w="1623" w:type="dxa"/>
          </w:tcPr>
          <w:p w:rsidRPr="00176B9C" w:rsidR="00731F71" w:rsidP="005E6996" w:rsidRDefault="00731F71" w14:paraId="3A9F4475" w14:textId="77777777">
            <w:pPr>
              <w:pStyle w:val="ListParagraph"/>
              <w:ind w:left="0"/>
            </w:pPr>
            <w:r w:rsidRPr="00176B9C">
              <w:t>SIP Outbound Proxy Port</w:t>
            </w:r>
          </w:p>
        </w:tc>
        <w:tc>
          <w:tcPr>
            <w:tcW w:w="1623" w:type="dxa"/>
          </w:tcPr>
          <w:p w:rsidR="00731F71" w:rsidP="005E6996" w:rsidRDefault="00731F71" w14:paraId="0B12044A" w14:textId="77777777">
            <w:pPr>
              <w:pStyle w:val="ListParagraph"/>
              <w:ind w:left="0"/>
            </w:pPr>
            <w:r>
              <w:t>Cấu hình SIP Outbound Proxy Port</w:t>
            </w:r>
          </w:p>
        </w:tc>
        <w:tc>
          <w:tcPr>
            <w:tcW w:w="1083" w:type="dxa"/>
          </w:tcPr>
          <w:p w:rsidR="00731F71" w:rsidP="005E6996" w:rsidRDefault="00731F71" w14:paraId="4D3B3ECF" w14:textId="77777777">
            <w:pPr>
              <w:pStyle w:val="ListParagraph"/>
              <w:ind w:left="0"/>
            </w:pPr>
            <w:r>
              <w:t>Int</w:t>
            </w:r>
          </w:p>
        </w:tc>
        <w:tc>
          <w:tcPr>
            <w:tcW w:w="1140" w:type="dxa"/>
          </w:tcPr>
          <w:p w:rsidR="00731F71" w:rsidP="005E6996" w:rsidRDefault="00731F71" w14:paraId="74E56051" w14:textId="77777777">
            <w:pPr>
              <w:pStyle w:val="ListParagraph"/>
              <w:ind w:left="0"/>
            </w:pPr>
            <w:r>
              <w:t>0-65535</w:t>
            </w:r>
          </w:p>
        </w:tc>
        <w:tc>
          <w:tcPr>
            <w:tcW w:w="2873" w:type="dxa"/>
          </w:tcPr>
          <w:p w:rsidR="00731F71" w:rsidP="005E6996" w:rsidRDefault="00731F71" w14:paraId="1EACEA74" w14:textId="77777777">
            <w:pPr>
              <w:pStyle w:val="ListParagraph"/>
              <w:ind w:left="0"/>
            </w:pPr>
            <w:r>
              <w:t>sipoutboundPort</w:t>
            </w:r>
          </w:p>
        </w:tc>
      </w:tr>
      <w:tr w:rsidRPr="00176B9C" w:rsidR="00731F71" w:rsidTr="005E6996" w14:paraId="354B5F6C" w14:textId="77777777">
        <w:tc>
          <w:tcPr>
            <w:tcW w:w="708" w:type="dxa"/>
          </w:tcPr>
          <w:p w:rsidRPr="00176B9C" w:rsidR="00731F71" w:rsidP="005E6996" w:rsidRDefault="00731F71" w14:paraId="451127E4" w14:textId="77777777">
            <w:pPr>
              <w:pStyle w:val="ListParagraph"/>
              <w:ind w:left="0"/>
              <w:rPr>
                <w:szCs w:val="26"/>
              </w:rPr>
            </w:pPr>
            <w:r>
              <w:t>9</w:t>
            </w:r>
          </w:p>
        </w:tc>
        <w:tc>
          <w:tcPr>
            <w:tcW w:w="1623" w:type="dxa"/>
          </w:tcPr>
          <w:p w:rsidRPr="00176B9C" w:rsidR="00731F71" w:rsidP="005E6996" w:rsidRDefault="00731F71" w14:paraId="3E343B82" w14:textId="77777777">
            <w:pPr>
              <w:overflowPunct/>
              <w:autoSpaceDE/>
              <w:autoSpaceDN/>
              <w:adjustRightInd/>
              <w:spacing w:after="0"/>
              <w:jc w:val="left"/>
              <w:textAlignment w:val="auto"/>
              <w:rPr>
                <w:color w:val="000000"/>
                <w:szCs w:val="26"/>
                <w:lang w:val="en-GB" w:eastAsia="en-GB"/>
              </w:rPr>
            </w:pPr>
            <w:r w:rsidRPr="00176B9C">
              <w:rPr>
                <w:color w:val="000000"/>
                <w:szCs w:val="26"/>
                <w:lang w:val="en-GB" w:eastAsia="en-GB"/>
              </w:rPr>
              <w:t>Registrar Server</w:t>
            </w:r>
          </w:p>
        </w:tc>
        <w:tc>
          <w:tcPr>
            <w:tcW w:w="1623" w:type="dxa"/>
          </w:tcPr>
          <w:p w:rsidRPr="00176B9C" w:rsidR="00731F71" w:rsidP="005E6996" w:rsidRDefault="00731F71" w14:paraId="74DBB05B" w14:textId="77777777">
            <w:pPr>
              <w:pStyle w:val="ListParagraph"/>
              <w:ind w:left="0"/>
              <w:rPr>
                <w:szCs w:val="26"/>
              </w:rPr>
            </w:pPr>
            <w:r w:rsidRPr="00176B9C">
              <w:rPr>
                <w:szCs w:val="26"/>
              </w:rPr>
              <w:t xml:space="preserve">Cấu hình </w:t>
            </w:r>
            <w:r w:rsidRPr="00176B9C">
              <w:rPr>
                <w:color w:val="000000"/>
                <w:szCs w:val="26"/>
                <w:lang w:val="en-GB" w:eastAsia="en-GB"/>
              </w:rPr>
              <w:t xml:space="preserve">Registrar </w:t>
            </w:r>
            <w:r w:rsidRPr="00176B9C">
              <w:rPr>
                <w:color w:val="000000"/>
                <w:szCs w:val="26"/>
                <w:lang w:val="en-GB" w:eastAsia="en-GB"/>
              </w:rPr>
              <w:lastRenderedPageBreak/>
              <w:t>Server</w:t>
            </w:r>
            <w:r>
              <w:rPr>
                <w:color w:val="000000"/>
                <w:szCs w:val="26"/>
                <w:lang w:val="en-GB" w:eastAsia="en-GB"/>
              </w:rPr>
              <w:t xml:space="preserve"> hiện tại</w:t>
            </w:r>
          </w:p>
        </w:tc>
        <w:tc>
          <w:tcPr>
            <w:tcW w:w="1083" w:type="dxa"/>
          </w:tcPr>
          <w:p w:rsidRPr="00176B9C" w:rsidR="00731F71" w:rsidP="005E6996" w:rsidRDefault="00731F71" w14:paraId="2B0993DD" w14:textId="77777777">
            <w:pPr>
              <w:pStyle w:val="ListParagraph"/>
              <w:ind w:left="0"/>
              <w:rPr>
                <w:szCs w:val="26"/>
              </w:rPr>
            </w:pPr>
            <w:r>
              <w:lastRenderedPageBreak/>
              <w:t>String</w:t>
            </w:r>
          </w:p>
        </w:tc>
        <w:tc>
          <w:tcPr>
            <w:tcW w:w="1140" w:type="dxa"/>
          </w:tcPr>
          <w:p w:rsidRPr="00176B9C" w:rsidR="00731F71" w:rsidP="005E6996" w:rsidRDefault="00731F71" w14:paraId="297A420E" w14:textId="77777777">
            <w:pPr>
              <w:pStyle w:val="ListParagraph"/>
              <w:ind w:left="0"/>
              <w:rPr>
                <w:szCs w:val="26"/>
              </w:rPr>
            </w:pPr>
            <w:r>
              <w:rPr>
                <w:szCs w:val="26"/>
              </w:rPr>
              <w:t>Chuỗi ký tự domain</w:t>
            </w:r>
          </w:p>
        </w:tc>
        <w:tc>
          <w:tcPr>
            <w:tcW w:w="2873" w:type="dxa"/>
          </w:tcPr>
          <w:p w:rsidRPr="00176B9C" w:rsidR="00731F71" w:rsidP="005E6996" w:rsidRDefault="00731F71" w14:paraId="5244D279" w14:textId="77777777">
            <w:pPr>
              <w:pStyle w:val="ListParagraph"/>
              <w:ind w:left="0"/>
              <w:rPr>
                <w:szCs w:val="26"/>
              </w:rPr>
            </w:pPr>
            <w:r w:rsidRPr="00176B9C">
              <w:rPr>
                <w:szCs w:val="26"/>
              </w:rPr>
              <w:t>registrarServer</w:t>
            </w:r>
          </w:p>
        </w:tc>
      </w:tr>
      <w:tr w:rsidRPr="00176B9C" w:rsidR="00731F71" w:rsidTr="005E6996" w14:paraId="4C97DEEB" w14:textId="77777777">
        <w:tc>
          <w:tcPr>
            <w:tcW w:w="708" w:type="dxa"/>
          </w:tcPr>
          <w:p w:rsidRPr="00176B9C" w:rsidR="00731F71" w:rsidP="005E6996" w:rsidRDefault="00731F71" w14:paraId="2798888E" w14:textId="77777777">
            <w:pPr>
              <w:pStyle w:val="ListParagraph"/>
              <w:ind w:left="0"/>
              <w:rPr>
                <w:szCs w:val="26"/>
              </w:rPr>
            </w:pPr>
            <w:r w:rsidRPr="00176B9C">
              <w:rPr>
                <w:szCs w:val="26"/>
              </w:rPr>
              <w:lastRenderedPageBreak/>
              <w:t>10</w:t>
            </w:r>
          </w:p>
        </w:tc>
        <w:tc>
          <w:tcPr>
            <w:tcW w:w="1623" w:type="dxa"/>
          </w:tcPr>
          <w:p w:rsidRPr="00176B9C" w:rsidR="00731F71" w:rsidP="005E6996" w:rsidRDefault="00731F71" w14:paraId="21BB6CA8" w14:textId="77777777">
            <w:pPr>
              <w:overflowPunct/>
              <w:autoSpaceDE/>
              <w:autoSpaceDN/>
              <w:adjustRightInd/>
              <w:spacing w:after="0"/>
              <w:jc w:val="left"/>
              <w:textAlignment w:val="auto"/>
              <w:rPr>
                <w:color w:val="000000"/>
                <w:szCs w:val="26"/>
                <w:lang w:val="en-GB" w:eastAsia="en-GB"/>
              </w:rPr>
            </w:pPr>
            <w:r>
              <w:rPr>
                <w:color w:val="000000"/>
                <w:szCs w:val="26"/>
                <w:lang w:val="en-GB" w:eastAsia="en-GB"/>
              </w:rPr>
              <w:t>Registrar Server Port</w:t>
            </w:r>
          </w:p>
        </w:tc>
        <w:tc>
          <w:tcPr>
            <w:tcW w:w="1623" w:type="dxa"/>
          </w:tcPr>
          <w:p w:rsidRPr="00176B9C" w:rsidR="00731F71" w:rsidP="005E6996" w:rsidRDefault="00731F71" w14:paraId="2E441DEF" w14:textId="77777777">
            <w:pPr>
              <w:pStyle w:val="ListParagraph"/>
              <w:ind w:left="0"/>
              <w:rPr>
                <w:szCs w:val="26"/>
              </w:rPr>
            </w:pPr>
            <w:r>
              <w:rPr>
                <w:szCs w:val="26"/>
              </w:rPr>
              <w:t>Cấu hình Registrar Server Port</w:t>
            </w:r>
          </w:p>
        </w:tc>
        <w:tc>
          <w:tcPr>
            <w:tcW w:w="1083" w:type="dxa"/>
          </w:tcPr>
          <w:p w:rsidRPr="00176B9C" w:rsidR="00731F71" w:rsidP="005E6996" w:rsidRDefault="00731F71" w14:paraId="063D1672" w14:textId="77777777">
            <w:pPr>
              <w:pStyle w:val="ListParagraph"/>
              <w:ind w:left="0"/>
              <w:rPr>
                <w:szCs w:val="26"/>
              </w:rPr>
            </w:pPr>
            <w:r>
              <w:rPr>
                <w:szCs w:val="26"/>
              </w:rPr>
              <w:t>Int</w:t>
            </w:r>
          </w:p>
        </w:tc>
        <w:tc>
          <w:tcPr>
            <w:tcW w:w="1140" w:type="dxa"/>
          </w:tcPr>
          <w:p w:rsidRPr="00176B9C" w:rsidR="00731F71" w:rsidP="005E6996" w:rsidRDefault="00731F71" w14:paraId="7092C4DD" w14:textId="77777777">
            <w:pPr>
              <w:pStyle w:val="ListParagraph"/>
              <w:ind w:left="0"/>
              <w:rPr>
                <w:szCs w:val="26"/>
              </w:rPr>
            </w:pPr>
            <w:r>
              <w:t>0-65535</w:t>
            </w:r>
          </w:p>
        </w:tc>
        <w:tc>
          <w:tcPr>
            <w:tcW w:w="2873" w:type="dxa"/>
          </w:tcPr>
          <w:p w:rsidRPr="00176B9C" w:rsidR="00731F71" w:rsidP="005E6996" w:rsidRDefault="00731F71" w14:paraId="49974DFE" w14:textId="77777777">
            <w:pPr>
              <w:pStyle w:val="ListParagraph"/>
              <w:ind w:left="0"/>
              <w:rPr>
                <w:szCs w:val="26"/>
              </w:rPr>
            </w:pPr>
            <w:r w:rsidRPr="00176B9C">
              <w:rPr>
                <w:szCs w:val="26"/>
              </w:rPr>
              <w:t>registrarPort</w:t>
            </w:r>
          </w:p>
        </w:tc>
      </w:tr>
    </w:tbl>
    <w:p w:rsidR="00731F71" w:rsidP="00490791" w:rsidRDefault="00731F71" w14:paraId="2218EFA7" w14:textId="77777777"/>
    <w:p w:rsidR="00490791" w:rsidP="005E6996" w:rsidRDefault="005E6996" w14:paraId="6E7EA01C" w14:textId="16A0B50E">
      <w:pPr>
        <w:pStyle w:val="Heading3"/>
      </w:pPr>
      <w:bookmarkStart w:name="_Toc113971581" w:id="1259"/>
      <w:r>
        <w:t>Usecase – Điều khiển lấy thông tin cấu hình SIP Parameter</w:t>
      </w:r>
      <w:bookmarkEnd w:id="1259"/>
      <w:r>
        <w:t xml:space="preserve"> </w:t>
      </w:r>
    </w:p>
    <w:tbl>
      <w:tblPr>
        <w:tblStyle w:val="TableGrid"/>
        <w:tblW w:w="0" w:type="auto"/>
        <w:tblLook w:val="04A0" w:firstRow="1" w:lastRow="0" w:firstColumn="1" w:lastColumn="0" w:noHBand="0" w:noVBand="1"/>
      </w:tblPr>
      <w:tblGrid>
        <w:gridCol w:w="1885"/>
        <w:gridCol w:w="7340"/>
      </w:tblGrid>
      <w:tr w:rsidR="005E6996" w:rsidTr="005E6996" w14:paraId="381BF6E0" w14:textId="77777777">
        <w:tc>
          <w:tcPr>
            <w:tcW w:w="1885" w:type="dxa"/>
          </w:tcPr>
          <w:p w:rsidR="005E6996" w:rsidP="005E6996" w:rsidRDefault="005E6996" w14:paraId="0C7979CF" w14:textId="77777777">
            <w:r>
              <w:t>ID</w:t>
            </w:r>
          </w:p>
        </w:tc>
        <w:tc>
          <w:tcPr>
            <w:tcW w:w="7340" w:type="dxa"/>
          </w:tcPr>
          <w:p w:rsidR="005E6996" w:rsidP="005E6996" w:rsidRDefault="003215B6" w14:paraId="2B42AE0D" w14:textId="1ACE7DFF">
            <w:r>
              <w:t>UC-5</w:t>
            </w:r>
            <w:r w:rsidR="00E970C4">
              <w:t>5</w:t>
            </w:r>
          </w:p>
        </w:tc>
      </w:tr>
      <w:tr w:rsidR="005E6996" w:rsidTr="005E6996" w14:paraId="2AE8E8C8" w14:textId="77777777">
        <w:tc>
          <w:tcPr>
            <w:tcW w:w="1885" w:type="dxa"/>
          </w:tcPr>
          <w:p w:rsidR="005E6996" w:rsidP="005E6996" w:rsidRDefault="005E6996" w14:paraId="23DAB429" w14:textId="77777777">
            <w:r>
              <w:t>Name</w:t>
            </w:r>
          </w:p>
        </w:tc>
        <w:tc>
          <w:tcPr>
            <w:tcW w:w="7340" w:type="dxa"/>
          </w:tcPr>
          <w:p w:rsidR="005E6996" w:rsidP="005E6996" w:rsidRDefault="005E6996" w14:paraId="183E58FF" w14:textId="4E09126F">
            <w:pPr>
              <w:pStyle w:val="FirstLevelBullet"/>
            </w:pPr>
            <w:r>
              <w:t>Cung cấp thông tin cấu hình SIP Parameter</w:t>
            </w:r>
          </w:p>
        </w:tc>
      </w:tr>
      <w:tr w:rsidR="005E6996" w:rsidTr="005E6996" w14:paraId="73907AD2" w14:textId="77777777">
        <w:tc>
          <w:tcPr>
            <w:tcW w:w="1885" w:type="dxa"/>
          </w:tcPr>
          <w:p w:rsidR="005E6996" w:rsidP="005E6996" w:rsidRDefault="005E6996" w14:paraId="443718B2" w14:textId="77777777">
            <w:r>
              <w:t>Description</w:t>
            </w:r>
          </w:p>
        </w:tc>
        <w:tc>
          <w:tcPr>
            <w:tcW w:w="7340" w:type="dxa"/>
          </w:tcPr>
          <w:p w:rsidR="005E6996" w:rsidP="005E6996" w:rsidRDefault="005E6996" w14:paraId="10BB4EEA" w14:textId="06660D6F">
            <w:pPr>
              <w:pStyle w:val="FirstLevelBullet"/>
            </w:pPr>
            <w:r>
              <w:t>Tính năng cung cấp thông tin  cấu hình SIP Parameter</w:t>
            </w:r>
          </w:p>
          <w:p w:rsidR="005E6996" w:rsidP="005E6996" w:rsidRDefault="005E6996" w14:paraId="7CCF3036" w14:textId="77777777">
            <w:pPr>
              <w:pStyle w:val="FirstLevelBullet"/>
            </w:pPr>
            <w:r>
              <w:t>Mobile App gửi yêu cầu thực hiện lấy thông tin cấu hình đến ONT</w:t>
            </w:r>
          </w:p>
          <w:p w:rsidR="005E6996" w:rsidP="005E6996" w:rsidRDefault="005E6996" w14:paraId="33797337"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5E6996" w:rsidP="005E6996" w:rsidRDefault="005E6996" w14:paraId="5545D886" w14:textId="77777777">
            <w:pPr>
              <w:pStyle w:val="FirstLevelBullet"/>
            </w:pPr>
            <w:r>
              <w:t>ONT nhận yêu cầu, và phản hồi lại thông tin cho Mobile App. Trường hợp ONT không xử lý được request hoặc gặp lỗi sẽ trả về mã lỗi cho Mobile App.</w:t>
            </w:r>
          </w:p>
        </w:tc>
      </w:tr>
      <w:tr w:rsidR="005E6996" w:rsidTr="005E6996" w14:paraId="2181EB05" w14:textId="77777777">
        <w:tc>
          <w:tcPr>
            <w:tcW w:w="1885" w:type="dxa"/>
          </w:tcPr>
          <w:p w:rsidR="005E6996" w:rsidP="005E6996" w:rsidRDefault="005E6996" w14:paraId="08C4CAF2" w14:textId="77777777">
            <w:r>
              <w:t>Actor</w:t>
            </w:r>
          </w:p>
        </w:tc>
        <w:tc>
          <w:tcPr>
            <w:tcW w:w="7340" w:type="dxa"/>
          </w:tcPr>
          <w:p w:rsidR="005E6996" w:rsidP="005E6996" w:rsidRDefault="005E6996" w14:paraId="00AA54C0" w14:textId="77777777">
            <w:r>
              <w:t>Admin</w:t>
            </w:r>
          </w:p>
        </w:tc>
      </w:tr>
      <w:tr w:rsidR="005E6996" w:rsidTr="005E6996" w14:paraId="5AA3989C" w14:textId="77777777">
        <w:tc>
          <w:tcPr>
            <w:tcW w:w="1885" w:type="dxa"/>
          </w:tcPr>
          <w:p w:rsidR="005E6996" w:rsidP="005E6996" w:rsidRDefault="005E6996" w14:paraId="1021EB2C" w14:textId="77777777">
            <w:r>
              <w:t>Pre-condition</w:t>
            </w:r>
          </w:p>
        </w:tc>
        <w:tc>
          <w:tcPr>
            <w:tcW w:w="7340" w:type="dxa"/>
          </w:tcPr>
          <w:p w:rsidR="005E6996" w:rsidP="005E6996" w:rsidRDefault="005E6996" w14:paraId="0047B97D" w14:textId="77777777">
            <w:r>
              <w:t>Thiết bị hoạt động bình thường, Mobile App đã đăng nhập thành công vào thiết bị và được cấp phiên truy nhập</w:t>
            </w:r>
          </w:p>
        </w:tc>
      </w:tr>
      <w:tr w:rsidR="005E6996" w:rsidTr="005E6996" w14:paraId="7D4B17C0" w14:textId="77777777">
        <w:tc>
          <w:tcPr>
            <w:tcW w:w="1885" w:type="dxa"/>
          </w:tcPr>
          <w:p w:rsidR="005E6996" w:rsidP="005E6996" w:rsidRDefault="005E6996" w14:paraId="5122709A" w14:textId="77777777">
            <w:r>
              <w:t>Post-condition</w:t>
            </w:r>
          </w:p>
        </w:tc>
        <w:tc>
          <w:tcPr>
            <w:tcW w:w="7340" w:type="dxa"/>
          </w:tcPr>
          <w:p w:rsidR="005E6996" w:rsidP="005E6996" w:rsidRDefault="005E6996" w14:paraId="31469EE9" w14:textId="77777777">
            <w:r>
              <w:t>Thiết bị phản hồi đầy đủ các thông tin cho Mobile App</w:t>
            </w:r>
          </w:p>
        </w:tc>
      </w:tr>
    </w:tbl>
    <w:p w:rsidR="005E6996" w:rsidP="005E6996" w:rsidRDefault="005E6996" w14:paraId="44DB090D" w14:textId="77777777"/>
    <w:p w:rsidR="005E6996" w:rsidP="005E6996" w:rsidRDefault="005E6996" w14:paraId="21F70B92" w14:textId="77777777">
      <w:pPr>
        <w:rPr>
          <w:b/>
        </w:rPr>
      </w:pPr>
      <w:r>
        <w:rPr>
          <w:b/>
        </w:rPr>
        <w:t>Luồng dữ liệu:</w:t>
      </w:r>
    </w:p>
    <w:p w:rsidR="00CD650F" w:rsidP="00CD650F" w:rsidRDefault="00CD650F" w14:paraId="276F0380" w14:textId="77777777">
      <w:pPr>
        <w:keepNext/>
        <w:jc w:val="center"/>
      </w:pPr>
      <w:r w:rsidRPr="00CD650F">
        <w:rPr>
          <w:noProof/>
        </w:rPr>
        <w:drawing>
          <wp:inline distT="0" distB="0" distL="0" distR="0" wp14:anchorId="25565552" wp14:editId="6DE5FF0A">
            <wp:extent cx="5864225" cy="2241954"/>
            <wp:effectExtent l="0" t="0" r="3175" b="6350"/>
            <wp:docPr id="21" name="Picture 21" descr="C:\Users\toantk\Downloads\onelink_2-Trang-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toantk\Downloads\onelink_2-Trang-3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64225" cy="2241954"/>
                    </a:xfrm>
                    <a:prstGeom prst="rect">
                      <a:avLst/>
                    </a:prstGeom>
                    <a:noFill/>
                    <a:ln>
                      <a:noFill/>
                    </a:ln>
                  </pic:spPr>
                </pic:pic>
              </a:graphicData>
            </a:graphic>
          </wp:inline>
        </w:drawing>
      </w:r>
    </w:p>
    <w:p w:rsidR="005E6996" w:rsidP="00CD650F" w:rsidRDefault="00CD650F" w14:paraId="2E4E95E1" w14:textId="20B5B3E0">
      <w:pPr>
        <w:pStyle w:val="Caption"/>
      </w:pPr>
      <w:bookmarkStart w:name="_Toc113971693" w:id="1260"/>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51</w:t>
      </w:r>
      <w:r>
        <w:fldChar w:fldCharType="end"/>
      </w:r>
      <w:r>
        <w:t xml:space="preserve"> Luồng điều khiển lấy thông tin cấu hình SIP Parameter</w:t>
      </w:r>
      <w:bookmarkEnd w:id="1260"/>
    </w:p>
    <w:p w:rsidR="00A37867" w:rsidP="00A37867" w:rsidRDefault="00A37867" w14:paraId="70086D72" w14:textId="77777777">
      <w:pPr>
        <w:rPr>
          <w:b/>
        </w:rPr>
      </w:pPr>
      <w:r>
        <w:rPr>
          <w:b/>
        </w:rPr>
        <w:lastRenderedPageBreak/>
        <w:t>Cấu trúc payload bản tin:</w:t>
      </w:r>
    </w:p>
    <w:p w:rsidR="00A37867" w:rsidP="00A37867" w:rsidRDefault="00A37867" w14:paraId="0E5B99A4" w14:textId="77777777">
      <w:pPr>
        <w:pStyle w:val="ListParagraph"/>
        <w:numPr>
          <w:ilvl w:val="0"/>
          <w:numId w:val="32"/>
        </w:numPr>
      </w:pPr>
      <w:r>
        <w:t>Get</w:t>
      </w:r>
      <w:r w:rsidRPr="002C606F">
        <w:t xml:space="preserve"> </w:t>
      </w:r>
      <w:r>
        <w:t>SIP Global Config Request</w:t>
      </w:r>
      <w:r w:rsidRPr="002C606F">
        <w:t>:</w:t>
      </w:r>
    </w:p>
    <w:p w:rsidRPr="00C11B58" w:rsidR="00A37867" w:rsidP="00263F0C" w:rsidRDefault="00A37867" w14:paraId="6B21D95B" w14:textId="77777777">
      <w:pPr>
        <w:pStyle w:val="ANSVNormal"/>
      </w:pPr>
      <w:r w:rsidRPr="006C6448">
        <w:t>{</w:t>
      </w:r>
    </w:p>
    <w:p w:rsidRPr="00C11B58" w:rsidR="00A37867" w:rsidP="00263F0C" w:rsidRDefault="00A37867" w14:paraId="0C9C5B6B" w14:textId="04B4A8E8">
      <w:pPr>
        <w:pStyle w:val="ANSVNormal"/>
      </w:pPr>
      <w:r w:rsidRPr="006C6448">
        <w:t xml:space="preserve">    “action” : “</w:t>
      </w:r>
      <w:r>
        <w:t>sipParameterView</w:t>
      </w:r>
      <w:r w:rsidRPr="006C6448">
        <w:t xml:space="preserve">”, </w:t>
      </w:r>
    </w:p>
    <w:p w:rsidRPr="00C11B58" w:rsidR="00A37867" w:rsidP="00263F0C" w:rsidRDefault="00A37867" w14:paraId="656BC5F3" w14:textId="77777777">
      <w:pPr>
        <w:pStyle w:val="ANSVNormal"/>
      </w:pPr>
      <w:r w:rsidRPr="006C6448">
        <w:t xml:space="preserve">    “requestId” : </w:t>
      </w:r>
      <w:r>
        <w:t>&lt;requestId&gt;</w:t>
      </w:r>
    </w:p>
    <w:p w:rsidR="00A37867" w:rsidP="00263F0C" w:rsidRDefault="00A37867" w14:paraId="7295F050" w14:textId="77777777">
      <w:pPr>
        <w:pStyle w:val="ANSVNormal"/>
      </w:pPr>
      <w:r w:rsidRPr="006C6448">
        <w:t>}</w:t>
      </w:r>
    </w:p>
    <w:p w:rsidR="00A37867" w:rsidP="00A37867" w:rsidRDefault="00A37867" w14:paraId="7D31229F" w14:textId="4C8E2CF5">
      <w:pPr>
        <w:pStyle w:val="ListParagraph"/>
        <w:numPr>
          <w:ilvl w:val="0"/>
          <w:numId w:val="32"/>
        </w:numPr>
      </w:pPr>
      <w:r>
        <w:t>Get</w:t>
      </w:r>
      <w:r w:rsidRPr="002C606F">
        <w:t xml:space="preserve"> </w:t>
      </w:r>
      <w:r>
        <w:t xml:space="preserve">SIP Global Config </w:t>
      </w:r>
      <w:r w:rsidRPr="002C606F">
        <w:t>Re</w:t>
      </w:r>
      <w:r>
        <w:t>sponse</w:t>
      </w:r>
      <w:r w:rsidRPr="002C606F">
        <w:t>:</w:t>
      </w:r>
    </w:p>
    <w:p w:rsidR="00AB2FEB" w:rsidP="00AB2FEB" w:rsidRDefault="00AB2FEB" w14:paraId="055F9072" w14:textId="1600D337">
      <w:pPr>
        <w:pStyle w:val="ListParagraph"/>
        <w:numPr>
          <w:ilvl w:val="1"/>
          <w:numId w:val="32"/>
        </w:numPr>
      </w:pPr>
      <w:r>
        <w:t>Lấy thông tin thành công:</w:t>
      </w:r>
    </w:p>
    <w:p w:rsidRPr="00C11B58" w:rsidR="00A37867" w:rsidP="00263F0C" w:rsidRDefault="00A37867" w14:paraId="610A2DD0" w14:textId="77777777">
      <w:pPr>
        <w:pStyle w:val="ANSVNormal"/>
      </w:pPr>
      <w:r w:rsidRPr="006C6448">
        <w:t>{</w:t>
      </w:r>
    </w:p>
    <w:p w:rsidRPr="00C11B58" w:rsidR="00A37867" w:rsidP="00263F0C" w:rsidRDefault="00A37867" w14:paraId="5E8C6EBC" w14:textId="77777777">
      <w:pPr>
        <w:pStyle w:val="ANSVNormal"/>
      </w:pPr>
      <w:r w:rsidRPr="006C6448">
        <w:t xml:space="preserve">    "status": 0,</w:t>
      </w:r>
    </w:p>
    <w:p w:rsidRPr="00C11B58" w:rsidR="00A37867" w:rsidP="00263F0C" w:rsidRDefault="00A37867" w14:paraId="4C810AE5" w14:textId="77777777">
      <w:pPr>
        <w:pStyle w:val="ANSVNormal"/>
      </w:pPr>
      <w:r w:rsidRPr="006C6448">
        <w:t xml:space="preserve">    “message”: “Success”,</w:t>
      </w:r>
    </w:p>
    <w:p w:rsidRPr="00C11B58" w:rsidR="00A37867" w:rsidP="00263F0C" w:rsidRDefault="00A37867" w14:paraId="0D8BE2EA" w14:textId="77777777">
      <w:pPr>
        <w:pStyle w:val="ANSVNormal"/>
      </w:pPr>
      <w:r w:rsidRPr="006C6448">
        <w:t xml:space="preserve">    “requestId” : </w:t>
      </w:r>
      <w:r>
        <w:t>&lt;requestId&gt;</w:t>
      </w:r>
      <w:r w:rsidRPr="006C6448">
        <w:t>,</w:t>
      </w:r>
    </w:p>
    <w:p w:rsidR="00A37867" w:rsidP="00263F0C" w:rsidRDefault="00A37867" w14:paraId="4A8CD7D1" w14:textId="77777777">
      <w:pPr>
        <w:pStyle w:val="ANSVNormal"/>
        <w:rPr>
          <w:b/>
        </w:rPr>
      </w:pPr>
      <w:r w:rsidRPr="006C6448">
        <w:t xml:space="preserve">    "data": {</w:t>
      </w:r>
    </w:p>
    <w:p w:rsidR="00A37867" w:rsidP="00263F0C" w:rsidRDefault="00A37867" w14:paraId="1840383B" w14:textId="30FB24FC">
      <w:pPr>
        <w:pStyle w:val="ANSVNormal"/>
      </w:pPr>
      <w:r>
        <w:tab/>
      </w:r>
      <w:r>
        <w:tab/>
      </w:r>
      <w:r>
        <w:t>“action” : “sipParameterView”,</w:t>
      </w:r>
    </w:p>
    <w:p w:rsidR="00A37867" w:rsidP="00263F0C" w:rsidRDefault="00A37867" w14:paraId="72B9F7F6" w14:textId="77777777">
      <w:pPr>
        <w:pStyle w:val="ANSVNormal"/>
      </w:pPr>
      <w:r>
        <w:tab/>
      </w:r>
      <w:r>
        <w:tab/>
      </w:r>
      <w:r>
        <w:t>“results” : [</w:t>
      </w:r>
    </w:p>
    <w:p w:rsidR="00A37867" w:rsidP="00AB2FEB" w:rsidRDefault="00A37867" w14:paraId="02CCBA13" w14:textId="77777777">
      <w:pPr>
        <w:pStyle w:val="FirstLevelBullet"/>
        <w:numPr>
          <w:ilvl w:val="0"/>
          <w:numId w:val="0"/>
        </w:numPr>
        <w:ind w:left="1440" w:hanging="360"/>
      </w:pPr>
      <w:r>
        <w:tab/>
      </w:r>
      <w:r>
        <w:tab/>
      </w:r>
      <w:r>
        <w:tab/>
      </w:r>
      <w:r>
        <w:tab/>
      </w:r>
      <w:r>
        <w:t>{</w:t>
      </w:r>
    </w:p>
    <w:p w:rsidR="00A37867" w:rsidP="00AB2FEB" w:rsidRDefault="005C11E8" w14:paraId="030B159E" w14:textId="779C7F5F">
      <w:pPr>
        <w:pStyle w:val="FirstLevelBullet"/>
        <w:numPr>
          <w:ilvl w:val="0"/>
          <w:numId w:val="0"/>
        </w:numPr>
        <w:ind w:left="2880" w:firstLine="720"/>
      </w:pPr>
      <w:r>
        <w:t>“index” : &lt;index&gt;</w:t>
      </w:r>
      <w:r w:rsidR="00A37867">
        <w:t>,</w:t>
      </w:r>
    </w:p>
    <w:p w:rsidR="00A37867" w:rsidP="00AB2FEB" w:rsidRDefault="00A37867" w14:paraId="5B48F00B" w14:textId="2FD152E2">
      <w:pPr>
        <w:pStyle w:val="FirstLevelBullet"/>
        <w:numPr>
          <w:ilvl w:val="0"/>
          <w:numId w:val="0"/>
        </w:numPr>
        <w:ind w:left="2880" w:firstLine="720"/>
      </w:pPr>
      <w:r>
        <w:t>“enableUser” : “&lt;enableUser &gt;”,</w:t>
      </w:r>
    </w:p>
    <w:p w:rsidR="00502108" w:rsidP="00502108" w:rsidRDefault="00502108" w14:paraId="5473D58E" w14:textId="01F5F66E">
      <w:pPr>
        <w:pStyle w:val="FirstLevelBullet"/>
        <w:numPr>
          <w:ilvl w:val="0"/>
          <w:numId w:val="0"/>
        </w:numPr>
        <w:ind w:left="2880" w:firstLine="720"/>
      </w:pPr>
      <w:r>
        <w:t>“registerStatus” : “&lt;registerStatus&gt;”,</w:t>
      </w:r>
    </w:p>
    <w:p w:rsidR="00502108" w:rsidP="00502108" w:rsidRDefault="00502108" w14:paraId="0C656BD7" w14:textId="7615FFFB">
      <w:pPr>
        <w:pStyle w:val="FirstLevelBullet"/>
        <w:numPr>
          <w:ilvl w:val="0"/>
          <w:numId w:val="0"/>
        </w:numPr>
        <w:ind w:left="2880" w:firstLine="720"/>
      </w:pPr>
      <w:r>
        <w:t>“callStatus” : “&lt;callStatus&gt;”,</w:t>
      </w:r>
    </w:p>
    <w:p w:rsidR="00A37867" w:rsidP="00AB2FEB" w:rsidRDefault="00A37867" w14:paraId="182DB5D4" w14:textId="77777777">
      <w:pPr>
        <w:pStyle w:val="FirstLevelBullet"/>
        <w:numPr>
          <w:ilvl w:val="0"/>
          <w:numId w:val="0"/>
        </w:numPr>
        <w:ind w:left="2880" w:firstLine="720"/>
      </w:pPr>
      <w:r>
        <w:t>“displayName” : “&lt;displayName &gt;”,</w:t>
      </w:r>
    </w:p>
    <w:p w:rsidR="00A37867" w:rsidP="00AB2FEB" w:rsidRDefault="00A37867" w14:paraId="2CA53E10" w14:textId="77777777">
      <w:pPr>
        <w:pStyle w:val="FirstLevelBullet"/>
        <w:numPr>
          <w:ilvl w:val="0"/>
          <w:numId w:val="0"/>
        </w:numPr>
        <w:ind w:left="2880" w:firstLine="720"/>
      </w:pPr>
      <w:r>
        <w:t>“phoneNumber” : “&lt;phoneNumber &gt;”,</w:t>
      </w:r>
    </w:p>
    <w:p w:rsidR="00A37867" w:rsidP="00AB2FEB" w:rsidRDefault="00A37867" w14:paraId="5A4AC08E" w14:textId="77777777">
      <w:pPr>
        <w:pStyle w:val="FirstLevelBullet"/>
        <w:numPr>
          <w:ilvl w:val="0"/>
          <w:numId w:val="0"/>
        </w:numPr>
        <w:ind w:left="2880" w:firstLine="720"/>
      </w:pPr>
      <w:r>
        <w:t>“authenName” : “&lt;authenName &gt;”,</w:t>
      </w:r>
    </w:p>
    <w:p w:rsidR="00A37867" w:rsidP="00AB2FEB" w:rsidRDefault="00A37867" w14:paraId="00C9F223" w14:textId="77777777">
      <w:pPr>
        <w:pStyle w:val="FirstLevelBullet"/>
        <w:numPr>
          <w:ilvl w:val="0"/>
          <w:numId w:val="0"/>
        </w:numPr>
        <w:ind w:left="2880" w:firstLine="720"/>
      </w:pPr>
      <w:r>
        <w:t>“password” : “&lt;password&gt;”</w:t>
      </w:r>
    </w:p>
    <w:p w:rsidR="00A37867" w:rsidP="00AB2FEB" w:rsidRDefault="00A37867" w14:paraId="5E5AE76E" w14:textId="77777777">
      <w:pPr>
        <w:pStyle w:val="FirstLevelBullet"/>
        <w:numPr>
          <w:ilvl w:val="0"/>
          <w:numId w:val="0"/>
        </w:numPr>
        <w:ind w:left="2880" w:firstLine="720"/>
      </w:pPr>
      <w:r>
        <w:t>},</w:t>
      </w:r>
    </w:p>
    <w:p w:rsidR="00A37867" w:rsidP="00AB2FEB" w:rsidRDefault="00A37867" w14:paraId="606D4213" w14:textId="77777777">
      <w:pPr>
        <w:pStyle w:val="FirstLevelBullet"/>
        <w:numPr>
          <w:ilvl w:val="0"/>
          <w:numId w:val="0"/>
        </w:numPr>
        <w:ind w:left="2880" w:firstLine="720"/>
      </w:pPr>
      <w:r>
        <w:t>{</w:t>
      </w:r>
    </w:p>
    <w:p w:rsidR="00A37867" w:rsidP="00AB2FEB" w:rsidRDefault="005C11E8" w14:paraId="5A8CB369" w14:textId="1CF26851">
      <w:pPr>
        <w:pStyle w:val="FirstLevelBullet"/>
        <w:numPr>
          <w:ilvl w:val="0"/>
          <w:numId w:val="0"/>
        </w:numPr>
        <w:ind w:left="2880" w:firstLine="720"/>
      </w:pPr>
      <w:r>
        <w:t>“index” : &lt;index&gt;</w:t>
      </w:r>
      <w:r w:rsidR="00A37867">
        <w:t>,</w:t>
      </w:r>
    </w:p>
    <w:p w:rsidR="00A37867" w:rsidP="00AB2FEB" w:rsidRDefault="00A37867" w14:paraId="62CB9B2F" w14:textId="70B30FFF">
      <w:pPr>
        <w:pStyle w:val="FirstLevelBullet"/>
        <w:numPr>
          <w:ilvl w:val="0"/>
          <w:numId w:val="0"/>
        </w:numPr>
        <w:ind w:left="2880" w:firstLine="720"/>
      </w:pPr>
      <w:r>
        <w:t>“enableUser” : “&lt;enableUser &gt;”,</w:t>
      </w:r>
    </w:p>
    <w:p w:rsidR="00502108" w:rsidP="00502108" w:rsidRDefault="00502108" w14:paraId="13887AC0" w14:textId="77777777">
      <w:pPr>
        <w:pStyle w:val="FirstLevelBullet"/>
        <w:numPr>
          <w:ilvl w:val="0"/>
          <w:numId w:val="0"/>
        </w:numPr>
        <w:ind w:left="2880" w:firstLine="720"/>
      </w:pPr>
      <w:r>
        <w:t>“registerStatus” : “&lt;registerStatus&gt;”,</w:t>
      </w:r>
    </w:p>
    <w:p w:rsidR="00502108" w:rsidP="00502108" w:rsidRDefault="00502108" w14:paraId="2079AD5D" w14:textId="2FC7BD39">
      <w:pPr>
        <w:pStyle w:val="FirstLevelBullet"/>
        <w:numPr>
          <w:ilvl w:val="0"/>
          <w:numId w:val="0"/>
        </w:numPr>
        <w:ind w:left="2880" w:firstLine="720"/>
      </w:pPr>
      <w:r>
        <w:t>“callStatus” : “&lt;callStatus&gt;”,</w:t>
      </w:r>
    </w:p>
    <w:p w:rsidR="00A37867" w:rsidP="00AB2FEB" w:rsidRDefault="00A37867" w14:paraId="380D4453" w14:textId="77777777">
      <w:pPr>
        <w:pStyle w:val="FirstLevelBullet"/>
        <w:numPr>
          <w:ilvl w:val="0"/>
          <w:numId w:val="0"/>
        </w:numPr>
        <w:ind w:left="2880" w:firstLine="720"/>
      </w:pPr>
      <w:r>
        <w:t>“displayName” : “&lt;displayName &gt;”,</w:t>
      </w:r>
    </w:p>
    <w:p w:rsidR="00A37867" w:rsidP="00AB2FEB" w:rsidRDefault="00A37867" w14:paraId="7002ED5B" w14:textId="77777777">
      <w:pPr>
        <w:pStyle w:val="FirstLevelBullet"/>
        <w:numPr>
          <w:ilvl w:val="0"/>
          <w:numId w:val="0"/>
        </w:numPr>
        <w:ind w:left="2880" w:firstLine="720"/>
      </w:pPr>
      <w:r>
        <w:t>“phoneNumber” : “&lt;phoneNumber &gt;”,</w:t>
      </w:r>
    </w:p>
    <w:p w:rsidR="00A37867" w:rsidP="00AB2FEB" w:rsidRDefault="00A37867" w14:paraId="3B58A7A8" w14:textId="77777777">
      <w:pPr>
        <w:pStyle w:val="FirstLevelBullet"/>
        <w:numPr>
          <w:ilvl w:val="0"/>
          <w:numId w:val="0"/>
        </w:numPr>
        <w:ind w:left="2880" w:firstLine="720"/>
      </w:pPr>
      <w:r>
        <w:t>“authenName” : “&lt;authenName &gt;”,</w:t>
      </w:r>
    </w:p>
    <w:p w:rsidR="00A37867" w:rsidP="00AB2FEB" w:rsidRDefault="00A37867" w14:paraId="5324AB93" w14:textId="77777777">
      <w:pPr>
        <w:pStyle w:val="FirstLevelBullet"/>
        <w:numPr>
          <w:ilvl w:val="0"/>
          <w:numId w:val="0"/>
        </w:numPr>
        <w:ind w:left="2880" w:firstLine="720"/>
      </w:pPr>
      <w:r>
        <w:t>“password” : “&lt;password&gt;”</w:t>
      </w:r>
    </w:p>
    <w:p w:rsidR="00A37867" w:rsidP="00AB2FEB" w:rsidRDefault="00A37867" w14:paraId="49A27021" w14:textId="0787C37D">
      <w:pPr>
        <w:pStyle w:val="FirstLevelBullet"/>
        <w:numPr>
          <w:ilvl w:val="0"/>
          <w:numId w:val="0"/>
        </w:numPr>
        <w:ind w:left="2880" w:firstLine="720"/>
      </w:pPr>
      <w:r>
        <w:t>}</w:t>
      </w:r>
    </w:p>
    <w:p w:rsidR="00A37867" w:rsidP="00263F0C" w:rsidRDefault="00A37867" w14:paraId="77B48005" w14:textId="77777777">
      <w:pPr>
        <w:pStyle w:val="ANSVNormal"/>
      </w:pPr>
      <w:r>
        <w:t>]</w:t>
      </w:r>
    </w:p>
    <w:p w:rsidR="00A37867" w:rsidP="00263F0C" w:rsidRDefault="00A37867" w14:paraId="62A03E72" w14:textId="77777777">
      <w:pPr>
        <w:pStyle w:val="ANSVNormal"/>
      </w:pPr>
      <w:r>
        <w:lastRenderedPageBreak/>
        <w:t>}</w:t>
      </w:r>
      <w:r>
        <w:tab/>
      </w:r>
    </w:p>
    <w:p w:rsidR="00A37867" w:rsidP="00263F0C" w:rsidRDefault="00A37867" w14:paraId="3888745B" w14:textId="17D2F8CD">
      <w:pPr>
        <w:pStyle w:val="ANSVNormal"/>
      </w:pPr>
      <w:r>
        <w:t>}</w:t>
      </w:r>
    </w:p>
    <w:p w:rsidR="00AB2FEB" w:rsidP="00263F0C" w:rsidRDefault="00AB2FEB" w14:paraId="139FA213" w14:textId="13158AFE">
      <w:pPr>
        <w:pStyle w:val="ANSVNormal"/>
        <w:numPr>
          <w:ilvl w:val="0"/>
          <w:numId w:val="38"/>
        </w:numPr>
      </w:pPr>
      <w:r>
        <w:t>Lấy thông tin thất bại:</w:t>
      </w:r>
    </w:p>
    <w:p w:rsidR="00AB2FEB" w:rsidP="00AB2FEB" w:rsidRDefault="00AB2FEB" w14:paraId="27E7C2BE" w14:textId="77777777">
      <w:pPr>
        <w:pStyle w:val="FirstLevelBullet"/>
        <w:numPr>
          <w:ilvl w:val="0"/>
          <w:numId w:val="0"/>
        </w:numPr>
        <w:ind w:left="1440"/>
      </w:pPr>
      <w:r>
        <w:t>{</w:t>
      </w:r>
    </w:p>
    <w:p w:rsidR="00AB2FEB" w:rsidP="00AB2FEB" w:rsidRDefault="00AB2FEB" w14:paraId="0126BD5B" w14:textId="77777777">
      <w:pPr>
        <w:pStyle w:val="FirstLevelBullet"/>
        <w:numPr>
          <w:ilvl w:val="0"/>
          <w:numId w:val="0"/>
        </w:numPr>
        <w:ind w:left="1440"/>
      </w:pPr>
      <w:r>
        <w:t>“status”: &lt;ErrorCode&gt;,</w:t>
      </w:r>
    </w:p>
    <w:p w:rsidR="00AB2FEB" w:rsidP="00AB2FEB" w:rsidRDefault="00AB2FEB" w14:paraId="463B06BA" w14:textId="77777777">
      <w:pPr>
        <w:pStyle w:val="FirstLevelBullet"/>
        <w:numPr>
          <w:ilvl w:val="0"/>
          <w:numId w:val="0"/>
        </w:numPr>
        <w:ind w:left="1440"/>
      </w:pPr>
      <w:r>
        <w:t>“message”: “&lt;message&gt;”,</w:t>
      </w:r>
    </w:p>
    <w:p w:rsidR="00AB2FEB" w:rsidP="00AB2FEB" w:rsidRDefault="00AB2FEB" w14:paraId="617DF007" w14:textId="77777777">
      <w:pPr>
        <w:ind w:left="1440"/>
      </w:pPr>
      <w:r>
        <w:t>“requestId” : &lt;requestId&gt;,</w:t>
      </w:r>
    </w:p>
    <w:p w:rsidR="00AB2FEB" w:rsidP="00AB2FEB" w:rsidRDefault="00AB2FEB" w14:paraId="376E1569" w14:textId="77777777">
      <w:pPr>
        <w:pStyle w:val="FirstLevelBullet"/>
        <w:numPr>
          <w:ilvl w:val="0"/>
          <w:numId w:val="0"/>
        </w:numPr>
        <w:ind w:left="1440"/>
      </w:pPr>
      <w:r>
        <w:t>"data": {</w:t>
      </w:r>
    </w:p>
    <w:p w:rsidR="00AB2FEB" w:rsidP="00AB2FEB" w:rsidRDefault="00AB2FEB" w14:paraId="153820F5" w14:textId="77777777">
      <w:pPr>
        <w:pStyle w:val="FirstLevelBullet"/>
        <w:numPr>
          <w:ilvl w:val="0"/>
          <w:numId w:val="0"/>
        </w:numPr>
        <w:ind w:left="1440"/>
      </w:pPr>
      <w:r>
        <w:t>}</w:t>
      </w:r>
    </w:p>
    <w:p w:rsidR="00AB2FEB" w:rsidP="00AB2FEB" w:rsidRDefault="00AB2FEB" w14:paraId="2555193E" w14:textId="77777777">
      <w:pPr>
        <w:pStyle w:val="FirstLevelBullet"/>
        <w:numPr>
          <w:ilvl w:val="0"/>
          <w:numId w:val="0"/>
        </w:numPr>
        <w:ind w:left="1440"/>
      </w:pPr>
      <w:r>
        <w:t>}</w:t>
      </w:r>
    </w:p>
    <w:p w:rsidR="00AB2FEB" w:rsidP="00263F0C" w:rsidRDefault="00AB2FEB" w14:paraId="3C81DDCF" w14:textId="77777777">
      <w:pPr>
        <w:pStyle w:val="ANSVNormal"/>
      </w:pPr>
    </w:p>
    <w:p w:rsidR="0072242D" w:rsidP="0072242D" w:rsidRDefault="0072242D" w14:paraId="6534EF3C" w14:textId="5C151B07">
      <w:pPr>
        <w:pStyle w:val="Caption"/>
        <w:keepNext/>
      </w:pPr>
      <w:bookmarkStart w:name="_Toc113971639" w:id="1261"/>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49</w:t>
      </w:r>
      <w:r>
        <w:fldChar w:fldCharType="end"/>
      </w:r>
      <w:r>
        <w:t xml:space="preserve"> Bảng mô tả tham số trong luồng điều khiển lấy thông tin cấu hình SIP Parameter</w:t>
      </w:r>
      <w:bookmarkEnd w:id="1261"/>
    </w:p>
    <w:tbl>
      <w:tblPr>
        <w:tblStyle w:val="TableGrid"/>
        <w:tblW w:w="0" w:type="auto"/>
        <w:tblInd w:w="175" w:type="dxa"/>
        <w:tblLook w:val="04A0" w:firstRow="1" w:lastRow="0" w:firstColumn="1" w:lastColumn="0" w:noHBand="0" w:noVBand="1"/>
      </w:tblPr>
      <w:tblGrid>
        <w:gridCol w:w="708"/>
        <w:gridCol w:w="1762"/>
        <w:gridCol w:w="1762"/>
        <w:gridCol w:w="1083"/>
        <w:gridCol w:w="1122"/>
        <w:gridCol w:w="2613"/>
      </w:tblGrid>
      <w:tr w:rsidR="00BE0775" w:rsidTr="0072242D" w14:paraId="622439DD" w14:textId="77777777">
        <w:tc>
          <w:tcPr>
            <w:tcW w:w="708" w:type="dxa"/>
          </w:tcPr>
          <w:p w:rsidR="00BE0775" w:rsidP="000F5170" w:rsidRDefault="00BE0775" w14:paraId="25EDF78F" w14:textId="77777777">
            <w:pPr>
              <w:pStyle w:val="ListParagraph"/>
              <w:ind w:left="0"/>
              <w:rPr>
                <w:b/>
                <w:bCs/>
              </w:rPr>
            </w:pPr>
            <w:r>
              <w:rPr>
                <w:b/>
                <w:bCs/>
              </w:rPr>
              <w:t>STT</w:t>
            </w:r>
          </w:p>
        </w:tc>
        <w:tc>
          <w:tcPr>
            <w:tcW w:w="1762" w:type="dxa"/>
          </w:tcPr>
          <w:p w:rsidR="00BE0775" w:rsidP="000F5170" w:rsidRDefault="00BE0775" w14:paraId="353EF48E" w14:textId="77777777">
            <w:pPr>
              <w:pStyle w:val="ListParagraph"/>
              <w:ind w:left="0"/>
              <w:rPr>
                <w:b/>
                <w:bCs/>
              </w:rPr>
            </w:pPr>
            <w:r>
              <w:rPr>
                <w:b/>
                <w:bCs/>
              </w:rPr>
              <w:t>Tham số</w:t>
            </w:r>
          </w:p>
        </w:tc>
        <w:tc>
          <w:tcPr>
            <w:tcW w:w="1762" w:type="dxa"/>
          </w:tcPr>
          <w:p w:rsidR="00BE0775" w:rsidP="000F5170" w:rsidRDefault="00BE0775" w14:paraId="4B38A9A0" w14:textId="77777777">
            <w:pPr>
              <w:pStyle w:val="ListParagraph"/>
              <w:ind w:left="0"/>
              <w:rPr>
                <w:b/>
                <w:bCs/>
              </w:rPr>
            </w:pPr>
            <w:r>
              <w:rPr>
                <w:b/>
                <w:bCs/>
              </w:rPr>
              <w:t>Mô tả</w:t>
            </w:r>
          </w:p>
        </w:tc>
        <w:tc>
          <w:tcPr>
            <w:tcW w:w="1083" w:type="dxa"/>
          </w:tcPr>
          <w:p w:rsidR="00BE0775" w:rsidP="000F5170" w:rsidRDefault="00BE0775" w14:paraId="57D04840" w14:textId="77777777">
            <w:pPr>
              <w:pStyle w:val="ListParagraph"/>
              <w:ind w:left="0"/>
              <w:rPr>
                <w:b/>
                <w:bCs/>
              </w:rPr>
            </w:pPr>
            <w:r>
              <w:rPr>
                <w:b/>
                <w:bCs/>
              </w:rPr>
              <w:t>Kiểu</w:t>
            </w:r>
          </w:p>
        </w:tc>
        <w:tc>
          <w:tcPr>
            <w:tcW w:w="1122" w:type="dxa"/>
          </w:tcPr>
          <w:p w:rsidR="00BE0775" w:rsidP="000F5170" w:rsidRDefault="00BE0775" w14:paraId="6C709304" w14:textId="77777777">
            <w:pPr>
              <w:pStyle w:val="ListParagraph"/>
              <w:ind w:left="0"/>
              <w:rPr>
                <w:b/>
                <w:bCs/>
              </w:rPr>
            </w:pPr>
            <w:r>
              <w:rPr>
                <w:b/>
                <w:bCs/>
              </w:rPr>
              <w:t>Giá trị</w:t>
            </w:r>
          </w:p>
        </w:tc>
        <w:tc>
          <w:tcPr>
            <w:tcW w:w="2613" w:type="dxa"/>
          </w:tcPr>
          <w:p w:rsidR="00BE0775" w:rsidP="000F5170" w:rsidRDefault="00BE0775" w14:paraId="35C50381" w14:textId="77777777">
            <w:pPr>
              <w:pStyle w:val="ListParagraph"/>
              <w:ind w:left="0"/>
              <w:rPr>
                <w:b/>
                <w:bCs/>
              </w:rPr>
            </w:pPr>
            <w:r>
              <w:rPr>
                <w:b/>
                <w:bCs/>
              </w:rPr>
              <w:t>Json Key</w:t>
            </w:r>
          </w:p>
        </w:tc>
      </w:tr>
      <w:tr w:rsidRPr="004C66E4" w:rsidR="00BE0775" w:rsidTr="0072242D" w14:paraId="4334F6C6" w14:textId="77777777">
        <w:tc>
          <w:tcPr>
            <w:tcW w:w="708" w:type="dxa"/>
          </w:tcPr>
          <w:p w:rsidRPr="004C66E4" w:rsidR="00BE0775" w:rsidP="00BE0775" w:rsidRDefault="00BE0775" w14:paraId="22CCB080" w14:textId="77777777">
            <w:pPr>
              <w:pStyle w:val="ListParagraph"/>
              <w:ind w:left="0"/>
            </w:pPr>
            <w:r w:rsidRPr="004C66E4">
              <w:t>1</w:t>
            </w:r>
          </w:p>
        </w:tc>
        <w:tc>
          <w:tcPr>
            <w:tcW w:w="1762" w:type="dxa"/>
          </w:tcPr>
          <w:p w:rsidRPr="00E4787E" w:rsidR="00BE0775" w:rsidP="00BE0775" w:rsidRDefault="00BE0775" w14:paraId="219BD07B" w14:textId="2687E9DB">
            <w:pPr>
              <w:pStyle w:val="ListParagraph"/>
              <w:ind w:left="0"/>
              <w:rPr>
                <w:szCs w:val="26"/>
              </w:rPr>
            </w:pPr>
            <w:r>
              <w:rPr>
                <w:color w:val="000000"/>
                <w:szCs w:val="26"/>
                <w:lang w:val="en-GB" w:eastAsia="en-GB"/>
              </w:rPr>
              <w:t>Subcriber Index</w:t>
            </w:r>
          </w:p>
        </w:tc>
        <w:tc>
          <w:tcPr>
            <w:tcW w:w="1762" w:type="dxa"/>
          </w:tcPr>
          <w:p w:rsidRPr="004C66E4" w:rsidR="00BE0775" w:rsidP="00BE0775" w:rsidRDefault="00BE0775" w14:paraId="7199B813" w14:textId="47234981">
            <w:pPr>
              <w:pStyle w:val="ListParagraph"/>
              <w:ind w:left="0"/>
            </w:pPr>
            <w:r>
              <w:rPr>
                <w:szCs w:val="26"/>
              </w:rPr>
              <w:t>Số thứ tự của thuê bao</w:t>
            </w:r>
          </w:p>
        </w:tc>
        <w:tc>
          <w:tcPr>
            <w:tcW w:w="1083" w:type="dxa"/>
          </w:tcPr>
          <w:p w:rsidRPr="004C66E4" w:rsidR="00BE0775" w:rsidP="00BE0775" w:rsidRDefault="00BE0775" w14:paraId="3137B65A" w14:textId="2FC7B6A0">
            <w:pPr>
              <w:pStyle w:val="ListParagraph"/>
              <w:ind w:left="0"/>
            </w:pPr>
            <w:r>
              <w:rPr>
                <w:szCs w:val="26"/>
              </w:rPr>
              <w:t>Int</w:t>
            </w:r>
          </w:p>
        </w:tc>
        <w:tc>
          <w:tcPr>
            <w:tcW w:w="1122" w:type="dxa"/>
          </w:tcPr>
          <w:p w:rsidRPr="004C66E4" w:rsidR="00BE0775" w:rsidP="00BE0775" w:rsidRDefault="00E22926" w14:paraId="69B85E4A" w14:textId="604504CA">
            <w:pPr>
              <w:pStyle w:val="ListParagraph"/>
              <w:ind w:left="0"/>
            </w:pPr>
            <w:r>
              <w:rPr>
                <w:szCs w:val="26"/>
              </w:rPr>
              <w:t>0/1</w:t>
            </w:r>
          </w:p>
        </w:tc>
        <w:tc>
          <w:tcPr>
            <w:tcW w:w="2613" w:type="dxa"/>
          </w:tcPr>
          <w:p w:rsidRPr="004C66E4" w:rsidR="00BE0775" w:rsidP="00BE0775" w:rsidRDefault="00BE0775" w14:paraId="61062136" w14:textId="2D52AAF0">
            <w:pPr>
              <w:pStyle w:val="ListParagraph"/>
              <w:ind w:left="0"/>
            </w:pPr>
            <w:r w:rsidRPr="00176B9C">
              <w:rPr>
                <w:szCs w:val="26"/>
              </w:rPr>
              <w:t>index</w:t>
            </w:r>
          </w:p>
        </w:tc>
      </w:tr>
      <w:tr w:rsidRPr="004C66E4" w:rsidR="00BE0775" w:rsidTr="0072242D" w14:paraId="0B5706E4" w14:textId="77777777">
        <w:tc>
          <w:tcPr>
            <w:tcW w:w="708" w:type="dxa"/>
          </w:tcPr>
          <w:p w:rsidRPr="004C66E4" w:rsidR="00BE0775" w:rsidP="00BE0775" w:rsidRDefault="00BE0775" w14:paraId="67EAB91A" w14:textId="324C9D13">
            <w:pPr>
              <w:pStyle w:val="ListParagraph"/>
              <w:ind w:left="0"/>
            </w:pPr>
            <w:r>
              <w:t>2</w:t>
            </w:r>
          </w:p>
        </w:tc>
        <w:tc>
          <w:tcPr>
            <w:tcW w:w="1762" w:type="dxa"/>
          </w:tcPr>
          <w:p w:rsidRPr="00E4787E" w:rsidR="00BE0775" w:rsidP="00BE0775" w:rsidRDefault="00BE0775" w14:paraId="32CBFB41" w14:textId="57749606">
            <w:pPr>
              <w:pStyle w:val="ListParagraph"/>
              <w:ind w:left="0"/>
              <w:rPr>
                <w:szCs w:val="26"/>
              </w:rPr>
            </w:pPr>
            <w:r>
              <w:rPr>
                <w:color w:val="000000"/>
                <w:szCs w:val="26"/>
                <w:lang w:val="en-GB" w:eastAsia="en-GB"/>
              </w:rPr>
              <w:t>Enable User</w:t>
            </w:r>
          </w:p>
        </w:tc>
        <w:tc>
          <w:tcPr>
            <w:tcW w:w="1762" w:type="dxa"/>
          </w:tcPr>
          <w:p w:rsidRPr="004C66E4" w:rsidR="00BE0775" w:rsidP="00BE0775" w:rsidRDefault="00BE0775" w14:paraId="5672BA2A" w14:textId="2EAC400B">
            <w:pPr>
              <w:pStyle w:val="ListParagraph"/>
              <w:ind w:left="0"/>
            </w:pPr>
            <w:r>
              <w:rPr>
                <w:szCs w:val="26"/>
              </w:rPr>
              <w:t>Kích hoạt thuê bao</w:t>
            </w:r>
          </w:p>
        </w:tc>
        <w:tc>
          <w:tcPr>
            <w:tcW w:w="1083" w:type="dxa"/>
          </w:tcPr>
          <w:p w:rsidRPr="004C66E4" w:rsidR="00BE0775" w:rsidP="00BE0775" w:rsidRDefault="00BE0775" w14:paraId="0A5CB707" w14:textId="2121B400">
            <w:pPr>
              <w:pStyle w:val="ListParagraph"/>
              <w:ind w:left="0"/>
            </w:pPr>
            <w:r>
              <w:rPr>
                <w:szCs w:val="26"/>
              </w:rPr>
              <w:t>Boolean</w:t>
            </w:r>
          </w:p>
        </w:tc>
        <w:tc>
          <w:tcPr>
            <w:tcW w:w="1122" w:type="dxa"/>
          </w:tcPr>
          <w:p w:rsidRPr="004C66E4" w:rsidR="00BE0775" w:rsidP="00BE0775" w:rsidRDefault="00BE0775" w14:paraId="21E62BE3" w14:textId="77777777">
            <w:pPr>
              <w:pStyle w:val="ListParagraph"/>
              <w:ind w:left="0"/>
            </w:pPr>
          </w:p>
        </w:tc>
        <w:tc>
          <w:tcPr>
            <w:tcW w:w="2613" w:type="dxa"/>
          </w:tcPr>
          <w:p w:rsidRPr="004C66E4" w:rsidR="00BE0775" w:rsidP="00BE0775" w:rsidRDefault="00BE0775" w14:paraId="162E5A9D" w14:textId="25031AD9">
            <w:pPr>
              <w:pStyle w:val="ListParagraph"/>
              <w:ind w:left="0"/>
            </w:pPr>
            <w:r>
              <w:rPr>
                <w:szCs w:val="26"/>
              </w:rPr>
              <w:t>enableUser</w:t>
            </w:r>
          </w:p>
        </w:tc>
      </w:tr>
      <w:tr w:rsidRPr="004C66E4" w:rsidR="00502108" w:rsidTr="0072242D" w14:paraId="09C165C6" w14:textId="77777777">
        <w:tc>
          <w:tcPr>
            <w:tcW w:w="708" w:type="dxa"/>
          </w:tcPr>
          <w:p w:rsidR="00502108" w:rsidP="00502108" w:rsidRDefault="00502108" w14:paraId="7532979B" w14:textId="2F94B32A">
            <w:pPr>
              <w:pStyle w:val="ListParagraph"/>
              <w:ind w:left="0"/>
            </w:pPr>
            <w:r>
              <w:t>3</w:t>
            </w:r>
          </w:p>
        </w:tc>
        <w:tc>
          <w:tcPr>
            <w:tcW w:w="1762" w:type="dxa"/>
          </w:tcPr>
          <w:p w:rsidR="00502108" w:rsidP="00502108" w:rsidRDefault="00502108" w14:paraId="30EEFAFD" w14:textId="7F69C8BC">
            <w:pPr>
              <w:pStyle w:val="ListParagraph"/>
              <w:ind w:left="0"/>
              <w:rPr>
                <w:color w:val="000000"/>
                <w:szCs w:val="26"/>
                <w:lang w:val="en-GB" w:eastAsia="en-GB"/>
              </w:rPr>
            </w:pPr>
            <w:r>
              <w:rPr>
                <w:color w:val="000000"/>
                <w:szCs w:val="26"/>
                <w:lang w:val="en-GB" w:eastAsia="en-GB"/>
              </w:rPr>
              <w:t>Register Status</w:t>
            </w:r>
          </w:p>
        </w:tc>
        <w:tc>
          <w:tcPr>
            <w:tcW w:w="1762" w:type="dxa"/>
          </w:tcPr>
          <w:p w:rsidR="00502108" w:rsidP="00502108" w:rsidRDefault="00502108" w14:paraId="5B1F821E" w14:textId="1846BE06">
            <w:pPr>
              <w:pStyle w:val="ListParagraph"/>
              <w:ind w:left="0"/>
              <w:rPr>
                <w:szCs w:val="26"/>
              </w:rPr>
            </w:pPr>
            <w:r>
              <w:rPr>
                <w:szCs w:val="26"/>
              </w:rPr>
              <w:t>Trạng thái đăng ký của thuê bao</w:t>
            </w:r>
          </w:p>
        </w:tc>
        <w:tc>
          <w:tcPr>
            <w:tcW w:w="1083" w:type="dxa"/>
          </w:tcPr>
          <w:p w:rsidR="00502108" w:rsidP="00502108" w:rsidRDefault="00502108" w14:paraId="62CF9A4E" w14:textId="6CF4AB0B">
            <w:pPr>
              <w:pStyle w:val="ListParagraph"/>
              <w:ind w:left="0"/>
              <w:rPr>
                <w:szCs w:val="26"/>
              </w:rPr>
            </w:pPr>
            <w:r>
              <w:rPr>
                <w:szCs w:val="26"/>
              </w:rPr>
              <w:t>String</w:t>
            </w:r>
          </w:p>
        </w:tc>
        <w:tc>
          <w:tcPr>
            <w:tcW w:w="1122" w:type="dxa"/>
          </w:tcPr>
          <w:p w:rsidRPr="004C66E4" w:rsidR="00502108" w:rsidP="00502108" w:rsidRDefault="00502108" w14:paraId="515F8145" w14:textId="0152AE0D">
            <w:pPr>
              <w:pStyle w:val="ListParagraph"/>
              <w:ind w:left="0"/>
            </w:pPr>
            <w:r>
              <w:rPr>
                <w:szCs w:val="26"/>
              </w:rPr>
              <w:t>Chuỗi ký tự</w:t>
            </w:r>
          </w:p>
        </w:tc>
        <w:tc>
          <w:tcPr>
            <w:tcW w:w="2613" w:type="dxa"/>
          </w:tcPr>
          <w:p w:rsidR="00502108" w:rsidP="00502108" w:rsidRDefault="00502108" w14:paraId="57EF1339" w14:textId="5BEBCF4F">
            <w:pPr>
              <w:pStyle w:val="ListParagraph"/>
              <w:ind w:left="0"/>
              <w:rPr>
                <w:szCs w:val="26"/>
              </w:rPr>
            </w:pPr>
            <w:r w:rsidRPr="00176B9C">
              <w:rPr>
                <w:szCs w:val="26"/>
              </w:rPr>
              <w:t>registerStatus</w:t>
            </w:r>
          </w:p>
        </w:tc>
      </w:tr>
      <w:tr w:rsidRPr="004C66E4" w:rsidR="00502108" w:rsidTr="0072242D" w14:paraId="05548CCE" w14:textId="77777777">
        <w:tc>
          <w:tcPr>
            <w:tcW w:w="708" w:type="dxa"/>
          </w:tcPr>
          <w:p w:rsidR="00502108" w:rsidP="00502108" w:rsidRDefault="00502108" w14:paraId="2F1DB179" w14:textId="76AA1684">
            <w:pPr>
              <w:pStyle w:val="ListParagraph"/>
              <w:ind w:left="0"/>
            </w:pPr>
            <w:r>
              <w:t>4</w:t>
            </w:r>
          </w:p>
        </w:tc>
        <w:tc>
          <w:tcPr>
            <w:tcW w:w="1762" w:type="dxa"/>
          </w:tcPr>
          <w:p w:rsidR="00502108" w:rsidP="00502108" w:rsidRDefault="00502108" w14:paraId="212E480D" w14:textId="007CF873">
            <w:pPr>
              <w:pStyle w:val="ListParagraph"/>
              <w:ind w:left="0"/>
              <w:rPr>
                <w:color w:val="000000"/>
                <w:szCs w:val="26"/>
                <w:lang w:val="en-GB" w:eastAsia="en-GB"/>
              </w:rPr>
            </w:pPr>
            <w:r>
              <w:rPr>
                <w:color w:val="000000"/>
                <w:szCs w:val="26"/>
                <w:lang w:val="en-GB" w:eastAsia="en-GB"/>
              </w:rPr>
              <w:t>Call Status</w:t>
            </w:r>
          </w:p>
        </w:tc>
        <w:tc>
          <w:tcPr>
            <w:tcW w:w="1762" w:type="dxa"/>
          </w:tcPr>
          <w:p w:rsidR="00502108" w:rsidP="00502108" w:rsidRDefault="00502108" w14:paraId="078ECD14" w14:textId="5553FE30">
            <w:pPr>
              <w:pStyle w:val="ListParagraph"/>
              <w:ind w:left="0"/>
              <w:rPr>
                <w:szCs w:val="26"/>
              </w:rPr>
            </w:pPr>
            <w:r>
              <w:rPr>
                <w:szCs w:val="26"/>
              </w:rPr>
              <w:t>Trạng thái cuộc gọi của thuê bao</w:t>
            </w:r>
          </w:p>
        </w:tc>
        <w:tc>
          <w:tcPr>
            <w:tcW w:w="1083" w:type="dxa"/>
          </w:tcPr>
          <w:p w:rsidR="00502108" w:rsidP="00502108" w:rsidRDefault="00502108" w14:paraId="0C5E2E24" w14:textId="124B49F0">
            <w:pPr>
              <w:pStyle w:val="ListParagraph"/>
              <w:ind w:left="0"/>
              <w:rPr>
                <w:szCs w:val="26"/>
              </w:rPr>
            </w:pPr>
            <w:r>
              <w:rPr>
                <w:szCs w:val="26"/>
              </w:rPr>
              <w:t>String</w:t>
            </w:r>
          </w:p>
        </w:tc>
        <w:tc>
          <w:tcPr>
            <w:tcW w:w="1122" w:type="dxa"/>
          </w:tcPr>
          <w:p w:rsidRPr="004C66E4" w:rsidR="00502108" w:rsidP="00502108" w:rsidRDefault="00502108" w14:paraId="141CE58F" w14:textId="6D603A9A">
            <w:pPr>
              <w:pStyle w:val="ListParagraph"/>
              <w:ind w:left="0"/>
            </w:pPr>
            <w:r>
              <w:rPr>
                <w:szCs w:val="26"/>
              </w:rPr>
              <w:t>Chuỗi ký tự</w:t>
            </w:r>
          </w:p>
        </w:tc>
        <w:tc>
          <w:tcPr>
            <w:tcW w:w="2613" w:type="dxa"/>
          </w:tcPr>
          <w:p w:rsidR="00502108" w:rsidP="00502108" w:rsidRDefault="00502108" w14:paraId="339F678E" w14:textId="1FB50B8D">
            <w:pPr>
              <w:pStyle w:val="ListParagraph"/>
              <w:ind w:left="0"/>
              <w:rPr>
                <w:szCs w:val="26"/>
              </w:rPr>
            </w:pPr>
            <w:r w:rsidRPr="00176B9C">
              <w:rPr>
                <w:szCs w:val="26"/>
              </w:rPr>
              <w:t>callStatus</w:t>
            </w:r>
          </w:p>
        </w:tc>
      </w:tr>
      <w:tr w:rsidRPr="004C66E4" w:rsidR="00502108" w:rsidTr="0072242D" w14:paraId="354D9DC4" w14:textId="77777777">
        <w:tc>
          <w:tcPr>
            <w:tcW w:w="708" w:type="dxa"/>
          </w:tcPr>
          <w:p w:rsidRPr="004C66E4" w:rsidR="00502108" w:rsidP="00502108" w:rsidRDefault="00502108" w14:paraId="4AE62927" w14:textId="762EB1FF">
            <w:pPr>
              <w:pStyle w:val="ListParagraph"/>
              <w:ind w:left="0"/>
            </w:pPr>
            <w:r>
              <w:t>5</w:t>
            </w:r>
          </w:p>
        </w:tc>
        <w:tc>
          <w:tcPr>
            <w:tcW w:w="1762" w:type="dxa"/>
          </w:tcPr>
          <w:p w:rsidRPr="00E4787E" w:rsidR="00502108" w:rsidP="00502108" w:rsidRDefault="00502108" w14:paraId="7AC5A9A9" w14:textId="0329CF2D">
            <w:pPr>
              <w:pStyle w:val="ListParagraph"/>
              <w:ind w:left="0"/>
              <w:rPr>
                <w:szCs w:val="26"/>
              </w:rPr>
            </w:pPr>
            <w:r>
              <w:rPr>
                <w:color w:val="000000"/>
                <w:szCs w:val="26"/>
                <w:lang w:val="en-GB" w:eastAsia="en-GB"/>
              </w:rPr>
              <w:t>Display Name</w:t>
            </w:r>
          </w:p>
        </w:tc>
        <w:tc>
          <w:tcPr>
            <w:tcW w:w="1762" w:type="dxa"/>
          </w:tcPr>
          <w:p w:rsidRPr="004C66E4" w:rsidR="00502108" w:rsidP="00502108" w:rsidRDefault="00502108" w14:paraId="0C0AB933" w14:textId="75FDAABD">
            <w:pPr>
              <w:pStyle w:val="ListParagraph"/>
              <w:ind w:left="0"/>
            </w:pPr>
            <w:r>
              <w:rPr>
                <w:szCs w:val="26"/>
              </w:rPr>
              <w:t>Cấu hình tên thuê bao hiện tại</w:t>
            </w:r>
          </w:p>
        </w:tc>
        <w:tc>
          <w:tcPr>
            <w:tcW w:w="1083" w:type="dxa"/>
          </w:tcPr>
          <w:p w:rsidRPr="004C66E4" w:rsidR="00502108" w:rsidP="00502108" w:rsidRDefault="00502108" w14:paraId="126F964C" w14:textId="1F8C1A1D">
            <w:pPr>
              <w:pStyle w:val="ListParagraph"/>
              <w:ind w:left="0"/>
            </w:pPr>
            <w:r>
              <w:rPr>
                <w:szCs w:val="26"/>
              </w:rPr>
              <w:t>String</w:t>
            </w:r>
          </w:p>
        </w:tc>
        <w:tc>
          <w:tcPr>
            <w:tcW w:w="1122" w:type="dxa"/>
          </w:tcPr>
          <w:p w:rsidRPr="004C66E4" w:rsidR="00502108" w:rsidP="00502108" w:rsidRDefault="00502108" w14:paraId="5DE5A0FF" w14:textId="5CD281E8">
            <w:pPr>
              <w:pStyle w:val="ListParagraph"/>
              <w:ind w:left="0"/>
            </w:pPr>
            <w:r>
              <w:rPr>
                <w:szCs w:val="26"/>
              </w:rPr>
              <w:t>Chuỗi ký tự. Chỉ chấp nhận chuỗi ký tự số và dấu “+”. Độ dài tối đa: 64</w:t>
            </w:r>
          </w:p>
        </w:tc>
        <w:tc>
          <w:tcPr>
            <w:tcW w:w="2613" w:type="dxa"/>
          </w:tcPr>
          <w:p w:rsidRPr="004C66E4" w:rsidR="00502108" w:rsidP="00502108" w:rsidRDefault="00502108" w14:paraId="4D5E4A1A" w14:textId="12CE840A">
            <w:pPr>
              <w:pStyle w:val="ListParagraph"/>
              <w:ind w:left="0"/>
            </w:pPr>
            <w:r w:rsidRPr="00176B9C">
              <w:rPr>
                <w:szCs w:val="26"/>
              </w:rPr>
              <w:t>displayName</w:t>
            </w:r>
          </w:p>
        </w:tc>
      </w:tr>
      <w:tr w:rsidRPr="004C66E4" w:rsidR="00502108" w:rsidTr="0072242D" w14:paraId="0B3B64CD" w14:textId="77777777">
        <w:tc>
          <w:tcPr>
            <w:tcW w:w="708" w:type="dxa"/>
          </w:tcPr>
          <w:p w:rsidRPr="004C66E4" w:rsidR="00502108" w:rsidP="00502108" w:rsidRDefault="00502108" w14:paraId="6A6BB94A" w14:textId="786F8123">
            <w:pPr>
              <w:pStyle w:val="ListParagraph"/>
              <w:ind w:left="0"/>
            </w:pPr>
            <w:r>
              <w:t>6</w:t>
            </w:r>
          </w:p>
        </w:tc>
        <w:tc>
          <w:tcPr>
            <w:tcW w:w="1762" w:type="dxa"/>
          </w:tcPr>
          <w:p w:rsidRPr="00E4787E" w:rsidR="00502108" w:rsidP="00502108" w:rsidRDefault="00502108" w14:paraId="41B047BD" w14:textId="17AC368C">
            <w:pPr>
              <w:pStyle w:val="ListParagraph"/>
              <w:ind w:left="0"/>
              <w:rPr>
                <w:szCs w:val="26"/>
              </w:rPr>
            </w:pPr>
            <w:r>
              <w:rPr>
                <w:color w:val="000000"/>
                <w:szCs w:val="26"/>
                <w:lang w:val="en-GB" w:eastAsia="en-GB"/>
              </w:rPr>
              <w:t>Phone Number</w:t>
            </w:r>
          </w:p>
        </w:tc>
        <w:tc>
          <w:tcPr>
            <w:tcW w:w="1762" w:type="dxa"/>
          </w:tcPr>
          <w:p w:rsidRPr="004C66E4" w:rsidR="00502108" w:rsidP="00502108" w:rsidRDefault="00502108" w14:paraId="22BD012B" w14:textId="44B55434">
            <w:pPr>
              <w:pStyle w:val="ListParagraph"/>
              <w:ind w:left="0"/>
            </w:pPr>
            <w:r>
              <w:rPr>
                <w:szCs w:val="26"/>
              </w:rPr>
              <w:t xml:space="preserve">Cấu hình số điện thoại của </w:t>
            </w:r>
            <w:r>
              <w:rPr>
                <w:szCs w:val="26"/>
              </w:rPr>
              <w:lastRenderedPageBreak/>
              <w:t>thuê bao hiện tại</w:t>
            </w:r>
          </w:p>
        </w:tc>
        <w:tc>
          <w:tcPr>
            <w:tcW w:w="1083" w:type="dxa"/>
          </w:tcPr>
          <w:p w:rsidRPr="004C66E4" w:rsidR="00502108" w:rsidP="00502108" w:rsidRDefault="00502108" w14:paraId="47E28A7D" w14:textId="7B6C2355">
            <w:pPr>
              <w:pStyle w:val="ListParagraph"/>
              <w:ind w:left="0"/>
            </w:pPr>
            <w:r>
              <w:rPr>
                <w:szCs w:val="26"/>
              </w:rPr>
              <w:lastRenderedPageBreak/>
              <w:t>String</w:t>
            </w:r>
          </w:p>
        </w:tc>
        <w:tc>
          <w:tcPr>
            <w:tcW w:w="1122" w:type="dxa"/>
          </w:tcPr>
          <w:p w:rsidRPr="004C66E4" w:rsidR="00502108" w:rsidP="00502108" w:rsidRDefault="00502108" w14:paraId="58E7BC45" w14:textId="7E9468EA">
            <w:pPr>
              <w:pStyle w:val="ListParagraph"/>
              <w:ind w:left="0"/>
            </w:pPr>
            <w:r>
              <w:rPr>
                <w:szCs w:val="26"/>
              </w:rPr>
              <w:t xml:space="preserve">Chuỗi ký tự. Chỉ </w:t>
            </w:r>
            <w:r>
              <w:rPr>
                <w:szCs w:val="26"/>
              </w:rPr>
              <w:lastRenderedPageBreak/>
              <w:t>chấp nhận chuỗi gồm các ký tự số Độ dài tối đa: 64</w:t>
            </w:r>
          </w:p>
        </w:tc>
        <w:tc>
          <w:tcPr>
            <w:tcW w:w="2613" w:type="dxa"/>
          </w:tcPr>
          <w:p w:rsidRPr="004C66E4" w:rsidR="00502108" w:rsidP="00502108" w:rsidRDefault="00502108" w14:paraId="4D2E7B42" w14:textId="1E89CEB9">
            <w:pPr>
              <w:pStyle w:val="ListParagraph"/>
              <w:ind w:left="0"/>
            </w:pPr>
            <w:r w:rsidRPr="00176B9C">
              <w:rPr>
                <w:szCs w:val="26"/>
              </w:rPr>
              <w:lastRenderedPageBreak/>
              <w:t>phoneNumber</w:t>
            </w:r>
          </w:p>
        </w:tc>
      </w:tr>
      <w:tr w:rsidRPr="004C66E4" w:rsidR="00502108" w:rsidTr="0072242D" w14:paraId="1AD7438D" w14:textId="77777777">
        <w:tc>
          <w:tcPr>
            <w:tcW w:w="708" w:type="dxa"/>
          </w:tcPr>
          <w:p w:rsidRPr="004C66E4" w:rsidR="00502108" w:rsidP="00502108" w:rsidRDefault="00502108" w14:paraId="419F449E" w14:textId="1F3FAE49">
            <w:pPr>
              <w:pStyle w:val="ListParagraph"/>
              <w:ind w:left="0"/>
            </w:pPr>
            <w:r>
              <w:lastRenderedPageBreak/>
              <w:t>7</w:t>
            </w:r>
          </w:p>
        </w:tc>
        <w:tc>
          <w:tcPr>
            <w:tcW w:w="1762" w:type="dxa"/>
          </w:tcPr>
          <w:p w:rsidRPr="00E4787E" w:rsidR="00502108" w:rsidP="00502108" w:rsidRDefault="00502108" w14:paraId="16184B33" w14:textId="27CC5079">
            <w:pPr>
              <w:pStyle w:val="ListParagraph"/>
              <w:ind w:left="0"/>
              <w:rPr>
                <w:szCs w:val="26"/>
              </w:rPr>
            </w:pPr>
            <w:r>
              <w:rPr>
                <w:color w:val="000000"/>
                <w:szCs w:val="26"/>
                <w:lang w:val="en-GB" w:eastAsia="en-GB"/>
              </w:rPr>
              <w:t xml:space="preserve">Authentication Name </w:t>
            </w:r>
          </w:p>
        </w:tc>
        <w:tc>
          <w:tcPr>
            <w:tcW w:w="1762" w:type="dxa"/>
          </w:tcPr>
          <w:p w:rsidRPr="004C66E4" w:rsidR="00502108" w:rsidP="00502108" w:rsidRDefault="00502108" w14:paraId="3D09A949" w14:textId="6437ED73">
            <w:pPr>
              <w:pStyle w:val="ListParagraph"/>
              <w:ind w:left="0"/>
            </w:pPr>
            <w:r>
              <w:rPr>
                <w:szCs w:val="26"/>
              </w:rPr>
              <w:t>Cấu hình Authentication Name của thuê bao hiện tại</w:t>
            </w:r>
          </w:p>
        </w:tc>
        <w:tc>
          <w:tcPr>
            <w:tcW w:w="1083" w:type="dxa"/>
          </w:tcPr>
          <w:p w:rsidRPr="004C66E4" w:rsidR="00502108" w:rsidP="00502108" w:rsidRDefault="00502108" w14:paraId="36B0337B" w14:textId="509D3728">
            <w:pPr>
              <w:pStyle w:val="ListParagraph"/>
              <w:ind w:left="0"/>
            </w:pPr>
            <w:r>
              <w:rPr>
                <w:szCs w:val="26"/>
              </w:rPr>
              <w:t>String</w:t>
            </w:r>
          </w:p>
        </w:tc>
        <w:tc>
          <w:tcPr>
            <w:tcW w:w="1122" w:type="dxa"/>
          </w:tcPr>
          <w:p w:rsidRPr="004C66E4" w:rsidR="00502108" w:rsidP="00502108" w:rsidRDefault="00502108" w14:paraId="20B3C6FC" w14:textId="3A59E654">
            <w:pPr>
              <w:pStyle w:val="ListParagraph"/>
              <w:ind w:left="0"/>
            </w:pPr>
            <w:r>
              <w:rPr>
                <w:szCs w:val="26"/>
              </w:rPr>
              <w:t xml:space="preserve">Chuỗi ký tự. Độ dài tối đa: 64. </w:t>
            </w:r>
            <w:r>
              <w:t xml:space="preserve">Không chấp nhận các ký tự </w:t>
            </w:r>
            <w:r w:rsidRPr="0005252F">
              <w:t>&amp;&lt;&gt;"'/|;</w:t>
            </w:r>
          </w:p>
        </w:tc>
        <w:tc>
          <w:tcPr>
            <w:tcW w:w="2613" w:type="dxa"/>
          </w:tcPr>
          <w:p w:rsidRPr="004C66E4" w:rsidR="00502108" w:rsidP="00502108" w:rsidRDefault="00502108" w14:paraId="2BE56819" w14:textId="25E5F477">
            <w:pPr>
              <w:pStyle w:val="ListParagraph"/>
              <w:ind w:left="0"/>
            </w:pPr>
            <w:r>
              <w:t>authenName</w:t>
            </w:r>
          </w:p>
        </w:tc>
      </w:tr>
      <w:tr w:rsidRPr="004C66E4" w:rsidR="00502108" w:rsidTr="0072242D" w14:paraId="7DE8783F" w14:textId="77777777">
        <w:tc>
          <w:tcPr>
            <w:tcW w:w="708" w:type="dxa"/>
          </w:tcPr>
          <w:p w:rsidRPr="004C66E4" w:rsidR="00502108" w:rsidP="00502108" w:rsidRDefault="00502108" w14:paraId="5D61CABD" w14:textId="71F9D1C9">
            <w:pPr>
              <w:pStyle w:val="ListParagraph"/>
              <w:ind w:left="0"/>
            </w:pPr>
            <w:r>
              <w:t>8</w:t>
            </w:r>
          </w:p>
        </w:tc>
        <w:tc>
          <w:tcPr>
            <w:tcW w:w="1762" w:type="dxa"/>
          </w:tcPr>
          <w:p w:rsidRPr="00E4787E" w:rsidR="00502108" w:rsidP="00502108" w:rsidRDefault="00502108" w14:paraId="0BAB9F96" w14:textId="01E04BCE">
            <w:pPr>
              <w:pStyle w:val="ListParagraph"/>
              <w:ind w:left="0"/>
              <w:rPr>
                <w:szCs w:val="26"/>
              </w:rPr>
            </w:pPr>
            <w:r>
              <w:rPr>
                <w:color w:val="000000"/>
                <w:szCs w:val="26"/>
                <w:lang w:val="en-GB" w:eastAsia="en-GB"/>
              </w:rPr>
              <w:t>Password</w:t>
            </w:r>
          </w:p>
        </w:tc>
        <w:tc>
          <w:tcPr>
            <w:tcW w:w="1762" w:type="dxa"/>
          </w:tcPr>
          <w:p w:rsidRPr="004C66E4" w:rsidR="00502108" w:rsidP="00502108" w:rsidRDefault="00502108" w14:paraId="5215F8AF" w14:textId="14C8D7C2">
            <w:pPr>
              <w:pStyle w:val="ListParagraph"/>
              <w:ind w:left="0"/>
            </w:pPr>
            <w:r>
              <w:rPr>
                <w:szCs w:val="26"/>
              </w:rPr>
              <w:t>Cấu hình Password của thuê bao hiện tại</w:t>
            </w:r>
          </w:p>
        </w:tc>
        <w:tc>
          <w:tcPr>
            <w:tcW w:w="1083" w:type="dxa"/>
          </w:tcPr>
          <w:p w:rsidRPr="004C66E4" w:rsidR="00502108" w:rsidP="00502108" w:rsidRDefault="00502108" w14:paraId="2FF23E72" w14:textId="7809F09D">
            <w:pPr>
              <w:pStyle w:val="ListParagraph"/>
              <w:ind w:left="0"/>
            </w:pPr>
            <w:r>
              <w:rPr>
                <w:szCs w:val="26"/>
              </w:rPr>
              <w:t>String</w:t>
            </w:r>
          </w:p>
        </w:tc>
        <w:tc>
          <w:tcPr>
            <w:tcW w:w="1122" w:type="dxa"/>
          </w:tcPr>
          <w:p w:rsidRPr="004C66E4" w:rsidR="00502108" w:rsidP="00502108" w:rsidRDefault="00502108" w14:paraId="7B527254" w14:textId="30609E4A">
            <w:pPr>
              <w:pStyle w:val="ListParagraph"/>
              <w:ind w:left="0"/>
            </w:pPr>
            <w:r>
              <w:rPr>
                <w:szCs w:val="26"/>
              </w:rPr>
              <w:t xml:space="preserve">Chuỗi ký tự. Độ dài tối đa: 64. </w:t>
            </w:r>
            <w:r>
              <w:t xml:space="preserve">Không chấp nhận các ký tự </w:t>
            </w:r>
            <w:r w:rsidRPr="0005252F">
              <w:t>&amp;&lt;&gt;"'/|;</w:t>
            </w:r>
          </w:p>
        </w:tc>
        <w:tc>
          <w:tcPr>
            <w:tcW w:w="2613" w:type="dxa"/>
          </w:tcPr>
          <w:p w:rsidRPr="004C66E4" w:rsidR="00502108" w:rsidP="00502108" w:rsidRDefault="00502108" w14:paraId="24F8F555" w14:textId="05A53C0D">
            <w:pPr>
              <w:pStyle w:val="ListParagraph"/>
              <w:ind w:left="0"/>
            </w:pPr>
            <w:r>
              <w:t>password</w:t>
            </w:r>
          </w:p>
        </w:tc>
      </w:tr>
    </w:tbl>
    <w:p w:rsidR="00A37867" w:rsidP="00CD650F" w:rsidRDefault="00A37867" w14:paraId="60103CA6" w14:textId="353BDA24">
      <w:pPr>
        <w:rPr>
          <w:b/>
        </w:rPr>
      </w:pPr>
    </w:p>
    <w:p w:rsidR="00821A2E" w:rsidP="00821A2E" w:rsidRDefault="00AD2260" w14:paraId="542C69F3" w14:textId="0C861B6E">
      <w:pPr>
        <w:pStyle w:val="Heading3"/>
      </w:pPr>
      <w:bookmarkStart w:name="_Toc113971582" w:id="1262"/>
      <w:r>
        <w:t xml:space="preserve">Usecase </w:t>
      </w:r>
      <w:r w:rsidR="00BD01EC">
        <w:t>–</w:t>
      </w:r>
      <w:r>
        <w:t xml:space="preserve"> </w:t>
      </w:r>
      <w:r w:rsidR="00BD01EC">
        <w:t>Điều khiển thay đổi cấu hình SIP Parameter</w:t>
      </w:r>
      <w:bookmarkEnd w:id="1262"/>
    </w:p>
    <w:tbl>
      <w:tblPr>
        <w:tblStyle w:val="TableGrid"/>
        <w:tblW w:w="0" w:type="auto"/>
        <w:tblLook w:val="04A0" w:firstRow="1" w:lastRow="0" w:firstColumn="1" w:lastColumn="0" w:noHBand="0" w:noVBand="1"/>
      </w:tblPr>
      <w:tblGrid>
        <w:gridCol w:w="1885"/>
        <w:gridCol w:w="7340"/>
      </w:tblGrid>
      <w:tr w:rsidR="00BD4818" w:rsidTr="000F5170" w14:paraId="1E30897A" w14:textId="77777777">
        <w:tc>
          <w:tcPr>
            <w:tcW w:w="1885" w:type="dxa"/>
          </w:tcPr>
          <w:p w:rsidR="00BD4818" w:rsidP="000F5170" w:rsidRDefault="00BD4818" w14:paraId="67449049" w14:textId="77777777">
            <w:r>
              <w:t>ID</w:t>
            </w:r>
          </w:p>
        </w:tc>
        <w:tc>
          <w:tcPr>
            <w:tcW w:w="7340" w:type="dxa"/>
          </w:tcPr>
          <w:p w:rsidR="00BD4818" w:rsidP="000F5170" w:rsidRDefault="003215B6" w14:paraId="4C601C75" w14:textId="18299C5B">
            <w:r>
              <w:t>UC-5</w:t>
            </w:r>
            <w:r w:rsidR="00E970C4">
              <w:t>6</w:t>
            </w:r>
          </w:p>
        </w:tc>
      </w:tr>
      <w:tr w:rsidR="00BD4818" w:rsidTr="000F5170" w14:paraId="787C6623" w14:textId="77777777">
        <w:tc>
          <w:tcPr>
            <w:tcW w:w="1885" w:type="dxa"/>
          </w:tcPr>
          <w:p w:rsidR="00BD4818" w:rsidP="000F5170" w:rsidRDefault="00BD4818" w14:paraId="4716C00C" w14:textId="77777777">
            <w:r>
              <w:t>Name</w:t>
            </w:r>
          </w:p>
        </w:tc>
        <w:tc>
          <w:tcPr>
            <w:tcW w:w="7340" w:type="dxa"/>
          </w:tcPr>
          <w:p w:rsidR="00BD4818" w:rsidP="000F5170" w:rsidRDefault="00BD4818" w14:paraId="4ED26513" w14:textId="7AA04541">
            <w:pPr>
              <w:pStyle w:val="FirstLevelBullet"/>
            </w:pPr>
            <w:r>
              <w:t>Thay đổi thông tin cấu hình SIP Parameter</w:t>
            </w:r>
          </w:p>
        </w:tc>
      </w:tr>
      <w:tr w:rsidR="00BD4818" w:rsidTr="000F5170" w14:paraId="2A92D97C" w14:textId="77777777">
        <w:tc>
          <w:tcPr>
            <w:tcW w:w="1885" w:type="dxa"/>
          </w:tcPr>
          <w:p w:rsidR="00BD4818" w:rsidP="000F5170" w:rsidRDefault="00BD4818" w14:paraId="57673D8E" w14:textId="77777777">
            <w:r>
              <w:t>Description</w:t>
            </w:r>
          </w:p>
        </w:tc>
        <w:tc>
          <w:tcPr>
            <w:tcW w:w="7340" w:type="dxa"/>
          </w:tcPr>
          <w:p w:rsidR="00BD4818" w:rsidP="000F5170" w:rsidRDefault="00BD4818" w14:paraId="2EB15FB5" w14:textId="1110919B">
            <w:pPr>
              <w:pStyle w:val="FirstLevelBullet"/>
            </w:pPr>
            <w:r>
              <w:t>Tính năng cho phép thay đổi thông tin  cấu hình SIP Parameter</w:t>
            </w:r>
          </w:p>
          <w:p w:rsidR="00BD4818" w:rsidP="000F5170" w:rsidRDefault="00BD4818" w14:paraId="65B1648A" w14:textId="3A6D33B4">
            <w:pPr>
              <w:pStyle w:val="FirstLevelBullet"/>
            </w:pPr>
            <w:r>
              <w:t>Mobile App gửi yêu cầu thực hiện thay đổi thông tin cấu hình đến ONT</w:t>
            </w:r>
          </w:p>
          <w:p w:rsidR="00BD4818" w:rsidP="000F5170" w:rsidRDefault="00BD4818" w14:paraId="616AEE67" w14:textId="77777777">
            <w:pPr>
              <w:pStyle w:val="FirstLevelBullet"/>
            </w:pPr>
            <w:r>
              <w:t xml:space="preserve">Mobile App thực hiện request với định dạng </w:t>
            </w:r>
            <w:hyperlink w:history="1">
              <w:r w:rsidRPr="6C70CF8E">
                <w:rPr>
                  <w:rStyle w:val="Hyperlink"/>
                </w:rPr>
                <w:t>https://&lt;ip&gt;:&lt;port&gt;/onelinkagent</w:t>
              </w:r>
            </w:hyperlink>
            <w:r>
              <w:t xml:space="preserve"> với cookies đi kèm request được quy định trong mục 7.2.1</w:t>
            </w:r>
          </w:p>
          <w:p w:rsidR="00BD4818" w:rsidP="000F5170" w:rsidRDefault="00BD4818" w14:paraId="5E48D150" w14:textId="77777777">
            <w:pPr>
              <w:pStyle w:val="FirstLevelBullet"/>
            </w:pPr>
            <w:r>
              <w:lastRenderedPageBreak/>
              <w:t>ONT nhận yêu cầu, và phản hồi lại thông tin cho Mobile App. Trường hợp ONT không xử lý được request hoặc gặp lỗi sẽ trả về mã lỗi cho Mobile App.</w:t>
            </w:r>
          </w:p>
        </w:tc>
      </w:tr>
      <w:tr w:rsidR="00BD4818" w:rsidTr="000F5170" w14:paraId="5556C182" w14:textId="77777777">
        <w:tc>
          <w:tcPr>
            <w:tcW w:w="1885" w:type="dxa"/>
          </w:tcPr>
          <w:p w:rsidR="00BD4818" w:rsidP="000F5170" w:rsidRDefault="00BD4818" w14:paraId="5EAE2158" w14:textId="77777777">
            <w:r>
              <w:lastRenderedPageBreak/>
              <w:t>Actor</w:t>
            </w:r>
          </w:p>
        </w:tc>
        <w:tc>
          <w:tcPr>
            <w:tcW w:w="7340" w:type="dxa"/>
          </w:tcPr>
          <w:p w:rsidR="00BD4818" w:rsidP="000F5170" w:rsidRDefault="00BD4818" w14:paraId="594208C1" w14:textId="77777777">
            <w:r>
              <w:t>Admin</w:t>
            </w:r>
          </w:p>
        </w:tc>
      </w:tr>
      <w:tr w:rsidR="00BD4818" w:rsidTr="000F5170" w14:paraId="65AF0670" w14:textId="77777777">
        <w:tc>
          <w:tcPr>
            <w:tcW w:w="1885" w:type="dxa"/>
          </w:tcPr>
          <w:p w:rsidR="00BD4818" w:rsidP="000F5170" w:rsidRDefault="00BD4818" w14:paraId="7C4A798E" w14:textId="77777777">
            <w:r>
              <w:t>Pre-condition</w:t>
            </w:r>
          </w:p>
        </w:tc>
        <w:tc>
          <w:tcPr>
            <w:tcW w:w="7340" w:type="dxa"/>
          </w:tcPr>
          <w:p w:rsidR="00BD4818" w:rsidP="000F5170" w:rsidRDefault="00BD4818" w14:paraId="50263AEA" w14:textId="77777777">
            <w:r>
              <w:t>Thiết bị hoạt động bình thường, Mobile App đã đăng nhập thành công vào thiết bị và được cấp phiên truy nhập</w:t>
            </w:r>
          </w:p>
        </w:tc>
      </w:tr>
      <w:tr w:rsidR="00BD4818" w:rsidTr="000F5170" w14:paraId="4124CDCB" w14:textId="77777777">
        <w:tc>
          <w:tcPr>
            <w:tcW w:w="1885" w:type="dxa"/>
          </w:tcPr>
          <w:p w:rsidR="00BD4818" w:rsidP="000F5170" w:rsidRDefault="00BD4818" w14:paraId="0696D1F4" w14:textId="77777777">
            <w:r>
              <w:t>Post-condition</w:t>
            </w:r>
          </w:p>
        </w:tc>
        <w:tc>
          <w:tcPr>
            <w:tcW w:w="7340" w:type="dxa"/>
          </w:tcPr>
          <w:p w:rsidR="00BD4818" w:rsidP="000F5170" w:rsidRDefault="00BD4818" w14:paraId="63013A41" w14:textId="77777777">
            <w:r>
              <w:t>Thiết bị phản hồi đầy đủ các thông tin cho Mobile App</w:t>
            </w:r>
          </w:p>
        </w:tc>
      </w:tr>
    </w:tbl>
    <w:p w:rsidR="00BD01EC" w:rsidP="00BD01EC" w:rsidRDefault="00BD01EC" w14:paraId="0FD6F6DF" w14:textId="47380C4B"/>
    <w:p w:rsidR="00BD4818" w:rsidP="00BD4818" w:rsidRDefault="00BD4818" w14:paraId="11ECC19E" w14:textId="77777777">
      <w:pPr>
        <w:rPr>
          <w:b/>
        </w:rPr>
      </w:pPr>
      <w:r>
        <w:rPr>
          <w:b/>
        </w:rPr>
        <w:t>Luồng dữ liệu:</w:t>
      </w:r>
    </w:p>
    <w:p w:rsidR="00BD4818" w:rsidP="00BD4818" w:rsidRDefault="00BD4818" w14:paraId="2C37ED24" w14:textId="77777777">
      <w:pPr>
        <w:keepNext/>
      </w:pPr>
      <w:r w:rsidRPr="00BD4818">
        <w:rPr>
          <w:noProof/>
        </w:rPr>
        <w:drawing>
          <wp:inline distT="0" distB="0" distL="0" distR="0" wp14:anchorId="745E5B17" wp14:editId="499C41C4">
            <wp:extent cx="5864225" cy="2241954"/>
            <wp:effectExtent l="0" t="0" r="3175" b="6350"/>
            <wp:docPr id="26" name="Picture 26" descr="C:\Users\toantk\Downloads\onelink_2-Trang-3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C:\Users\toantk\Downloads\onelink_2-Trang-32 (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64225" cy="2241954"/>
                    </a:xfrm>
                    <a:prstGeom prst="rect">
                      <a:avLst/>
                    </a:prstGeom>
                    <a:noFill/>
                    <a:ln>
                      <a:noFill/>
                    </a:ln>
                  </pic:spPr>
                </pic:pic>
              </a:graphicData>
            </a:graphic>
          </wp:inline>
        </w:drawing>
      </w:r>
    </w:p>
    <w:p w:rsidR="00BD4818" w:rsidP="00BD4818" w:rsidRDefault="00BD4818" w14:paraId="4C3C7DCD" w14:textId="52D7FE98">
      <w:pPr>
        <w:pStyle w:val="Caption"/>
      </w:pPr>
      <w:bookmarkStart w:name="_Toc113971694" w:id="1263"/>
      <w:r>
        <w:t xml:space="preserve">Hình </w:t>
      </w:r>
      <w:r>
        <w:fldChar w:fldCharType="begin"/>
      </w:r>
      <w:r>
        <w:instrText> STYLEREF 1 \s </w:instrText>
      </w:r>
      <w:r>
        <w:fldChar w:fldCharType="separate"/>
      </w:r>
      <w:r w:rsidR="00EB47D2">
        <w:rPr>
          <w:noProof/>
        </w:rPr>
        <w:t>7</w:t>
      </w:r>
      <w:r>
        <w:fldChar w:fldCharType="end"/>
      </w:r>
      <w:r w:rsidR="00EB47D2">
        <w:t>.</w:t>
      </w:r>
      <w:r>
        <w:fldChar w:fldCharType="begin"/>
      </w:r>
      <w:r>
        <w:instrText> SEQ Hình \* ARABIC \s 1 </w:instrText>
      </w:r>
      <w:r>
        <w:fldChar w:fldCharType="separate"/>
      </w:r>
      <w:r w:rsidR="00EB47D2">
        <w:rPr>
          <w:noProof/>
        </w:rPr>
        <w:t>52</w:t>
      </w:r>
      <w:r>
        <w:fldChar w:fldCharType="end"/>
      </w:r>
      <w:r>
        <w:t xml:space="preserve"> Luồng điều khiển thay đổi cấu hình SIP Parameter</w:t>
      </w:r>
      <w:bookmarkEnd w:id="1263"/>
    </w:p>
    <w:p w:rsidR="00BD4818" w:rsidP="00BD4818" w:rsidRDefault="00945042" w14:paraId="443C89B8" w14:textId="213C4A9B">
      <w:pPr>
        <w:rPr>
          <w:b/>
        </w:rPr>
      </w:pPr>
      <w:r w:rsidRPr="00945042">
        <w:rPr>
          <w:b/>
        </w:rPr>
        <w:t>Cấu trúc payload bản tin:</w:t>
      </w:r>
    </w:p>
    <w:p w:rsidR="00945042" w:rsidP="00945042" w:rsidRDefault="00945042" w14:paraId="5833D526" w14:textId="583701FA">
      <w:pPr>
        <w:pStyle w:val="ListParagraph"/>
        <w:numPr>
          <w:ilvl w:val="0"/>
          <w:numId w:val="32"/>
        </w:numPr>
      </w:pPr>
      <w:r>
        <w:t>Set</w:t>
      </w:r>
      <w:r w:rsidRPr="002C606F">
        <w:t xml:space="preserve"> </w:t>
      </w:r>
      <w:r>
        <w:t xml:space="preserve">SIP </w:t>
      </w:r>
      <w:r w:rsidR="00132DE0">
        <w:t>Parameter</w:t>
      </w:r>
      <w:r>
        <w:t xml:space="preserve"> Config Request</w:t>
      </w:r>
      <w:r w:rsidRPr="002C606F">
        <w:t>:</w:t>
      </w:r>
    </w:p>
    <w:p w:rsidRPr="00C11B58" w:rsidR="00945042" w:rsidP="00263F0C" w:rsidRDefault="00945042" w14:paraId="578505F8" w14:textId="77777777">
      <w:pPr>
        <w:pStyle w:val="ANSVNormal"/>
      </w:pPr>
      <w:r w:rsidRPr="006C6448">
        <w:t>{</w:t>
      </w:r>
    </w:p>
    <w:p w:rsidR="00945042" w:rsidP="00263F0C" w:rsidRDefault="00945042" w14:paraId="2542DBE7" w14:textId="45B5C208">
      <w:pPr>
        <w:pStyle w:val="ANSVNormal"/>
      </w:pPr>
      <w:r w:rsidRPr="006C6448">
        <w:t xml:space="preserve">    “action” : “</w:t>
      </w:r>
      <w:r>
        <w:t>sipParameterEdit</w:t>
      </w:r>
      <w:r w:rsidRPr="006C6448">
        <w:t xml:space="preserve">”, </w:t>
      </w:r>
    </w:p>
    <w:p w:rsidR="00945042" w:rsidP="00945042" w:rsidRDefault="00945042" w14:paraId="414502C3" w14:textId="23F16B9C">
      <w:pPr>
        <w:pStyle w:val="FirstLevelBullet"/>
        <w:numPr>
          <w:ilvl w:val="0"/>
          <w:numId w:val="0"/>
        </w:numPr>
        <w:ind w:left="720" w:firstLine="720"/>
      </w:pPr>
      <w:r>
        <w:t xml:space="preserve">    “index” : &lt;index&gt;,</w:t>
      </w:r>
    </w:p>
    <w:p w:rsidR="00945042" w:rsidP="00945042" w:rsidRDefault="00945042" w14:paraId="0F87C351" w14:textId="5964D109">
      <w:pPr>
        <w:pStyle w:val="FirstLevelBullet"/>
        <w:numPr>
          <w:ilvl w:val="0"/>
          <w:numId w:val="0"/>
        </w:numPr>
        <w:ind w:left="720" w:firstLine="720"/>
      </w:pPr>
      <w:r>
        <w:t xml:space="preserve">    “enableUser” : “&lt;enableUser &gt;”,</w:t>
      </w:r>
    </w:p>
    <w:p w:rsidR="00945042" w:rsidP="00945042" w:rsidRDefault="00945042" w14:paraId="665CB10C" w14:textId="56BA1D63">
      <w:pPr>
        <w:pStyle w:val="FirstLevelBullet"/>
        <w:numPr>
          <w:ilvl w:val="0"/>
          <w:numId w:val="0"/>
        </w:numPr>
        <w:ind w:left="720" w:firstLine="720"/>
      </w:pPr>
      <w:r>
        <w:t xml:space="preserve">    “displayName” : “&lt;displayName &gt;”,</w:t>
      </w:r>
    </w:p>
    <w:p w:rsidR="00945042" w:rsidP="00945042" w:rsidRDefault="00945042" w14:paraId="0D010329" w14:textId="289DFD8B">
      <w:pPr>
        <w:pStyle w:val="FirstLevelBullet"/>
        <w:numPr>
          <w:ilvl w:val="0"/>
          <w:numId w:val="0"/>
        </w:numPr>
        <w:ind w:left="720" w:firstLine="720"/>
      </w:pPr>
      <w:r>
        <w:t xml:space="preserve">    “phoneNumber” : “&lt;phoneNumber &gt;”,</w:t>
      </w:r>
    </w:p>
    <w:p w:rsidR="00945042" w:rsidP="00945042" w:rsidRDefault="00945042" w14:paraId="7AE301A6" w14:textId="60F08BE0">
      <w:pPr>
        <w:pStyle w:val="FirstLevelBullet"/>
        <w:numPr>
          <w:ilvl w:val="0"/>
          <w:numId w:val="0"/>
        </w:numPr>
        <w:ind w:left="720" w:firstLine="720"/>
      </w:pPr>
      <w:r>
        <w:t xml:space="preserve">    “authenName” : “&lt;authenName &gt;”,</w:t>
      </w:r>
    </w:p>
    <w:p w:rsidRPr="00C11B58" w:rsidR="00945042" w:rsidP="00945042" w:rsidRDefault="00945042" w14:paraId="68E184A5" w14:textId="67399214">
      <w:pPr>
        <w:pStyle w:val="FirstLevelBullet"/>
        <w:numPr>
          <w:ilvl w:val="0"/>
          <w:numId w:val="0"/>
        </w:numPr>
        <w:ind w:left="720" w:firstLine="720"/>
      </w:pPr>
      <w:r>
        <w:t xml:space="preserve">    “password” : “&lt;password&gt;”,</w:t>
      </w:r>
    </w:p>
    <w:p w:rsidRPr="00C11B58" w:rsidR="00945042" w:rsidP="00263F0C" w:rsidRDefault="00945042" w14:paraId="10FAFA79" w14:textId="77777777">
      <w:pPr>
        <w:pStyle w:val="ANSVNormal"/>
      </w:pPr>
      <w:r w:rsidRPr="006C6448">
        <w:t xml:space="preserve">    “requestId” : </w:t>
      </w:r>
      <w:r>
        <w:t>&lt;requestId&gt;</w:t>
      </w:r>
    </w:p>
    <w:p w:rsidR="00945042" w:rsidP="00263F0C" w:rsidRDefault="00945042" w14:paraId="0767A75D" w14:textId="67A60EEA">
      <w:pPr>
        <w:pStyle w:val="ANSVNormal"/>
      </w:pPr>
      <w:r w:rsidRPr="006C6448">
        <w:t>}</w:t>
      </w:r>
    </w:p>
    <w:p w:rsidR="00132DE0" w:rsidP="00132DE0" w:rsidRDefault="00132DE0" w14:paraId="0544B1F6" w14:textId="4DA7E077">
      <w:pPr>
        <w:pStyle w:val="ListParagraph"/>
        <w:numPr>
          <w:ilvl w:val="0"/>
          <w:numId w:val="32"/>
        </w:numPr>
      </w:pPr>
      <w:r>
        <w:t>Set</w:t>
      </w:r>
      <w:r w:rsidRPr="002C606F">
        <w:t xml:space="preserve"> </w:t>
      </w:r>
      <w:r>
        <w:t>SIP Parameter Config Response</w:t>
      </w:r>
      <w:r w:rsidRPr="002C606F">
        <w:t>:</w:t>
      </w:r>
    </w:p>
    <w:p w:rsidR="00132DE0" w:rsidP="00132DE0" w:rsidRDefault="00132DE0" w14:paraId="5A1616C3" w14:textId="67042952">
      <w:pPr>
        <w:pStyle w:val="ListParagraph"/>
        <w:numPr>
          <w:ilvl w:val="1"/>
          <w:numId w:val="32"/>
        </w:numPr>
      </w:pPr>
      <w:r>
        <w:t>Cấu hình SIP Parameter thành công:</w:t>
      </w:r>
    </w:p>
    <w:p w:rsidRPr="00C11B58" w:rsidR="00132DE0" w:rsidP="00263F0C" w:rsidRDefault="00132DE0" w14:paraId="1C743014" w14:textId="77777777">
      <w:pPr>
        <w:pStyle w:val="ANSVNormal"/>
      </w:pPr>
      <w:r w:rsidRPr="006C6448">
        <w:lastRenderedPageBreak/>
        <w:t>{</w:t>
      </w:r>
    </w:p>
    <w:p w:rsidRPr="00C11B58" w:rsidR="00132DE0" w:rsidP="00263F0C" w:rsidRDefault="00132DE0" w14:paraId="30651EB2" w14:textId="77777777">
      <w:pPr>
        <w:pStyle w:val="ANSVNormal"/>
      </w:pPr>
      <w:r w:rsidRPr="006C6448">
        <w:t xml:space="preserve">    "status": 0,</w:t>
      </w:r>
    </w:p>
    <w:p w:rsidRPr="00C11B58" w:rsidR="00132DE0" w:rsidP="00263F0C" w:rsidRDefault="00132DE0" w14:paraId="32576BAE" w14:textId="77777777">
      <w:pPr>
        <w:pStyle w:val="ANSVNormal"/>
      </w:pPr>
      <w:r w:rsidRPr="006C6448">
        <w:t xml:space="preserve">    “message”: “Success”,</w:t>
      </w:r>
    </w:p>
    <w:p w:rsidRPr="00C11B58" w:rsidR="00132DE0" w:rsidP="00263F0C" w:rsidRDefault="00132DE0" w14:paraId="5ECAC3F5" w14:textId="77777777">
      <w:pPr>
        <w:pStyle w:val="ANSVNormal"/>
      </w:pPr>
      <w:r w:rsidRPr="006C6448">
        <w:t xml:space="preserve">    “requestId” : </w:t>
      </w:r>
      <w:r>
        <w:t>&lt;requestId&gt;</w:t>
      </w:r>
      <w:r w:rsidRPr="006C6448">
        <w:t>,</w:t>
      </w:r>
    </w:p>
    <w:p w:rsidRPr="00D5671B" w:rsidR="00132DE0" w:rsidP="00263F0C" w:rsidRDefault="00132DE0" w14:paraId="23CC6E5D" w14:textId="77777777">
      <w:pPr>
        <w:pStyle w:val="ANSVNormal"/>
        <w:rPr>
          <w:b/>
        </w:rPr>
      </w:pPr>
      <w:r w:rsidRPr="006C6448">
        <w:t xml:space="preserve">    "data": {</w:t>
      </w:r>
    </w:p>
    <w:p w:rsidR="00132DE0" w:rsidP="00263F0C" w:rsidRDefault="00132DE0" w14:paraId="74B2AFE3" w14:textId="77777777">
      <w:pPr>
        <w:pStyle w:val="ANSVNormal"/>
      </w:pPr>
      <w:r>
        <w:t>}</w:t>
      </w:r>
      <w:r>
        <w:tab/>
      </w:r>
    </w:p>
    <w:p w:rsidR="00132DE0" w:rsidP="00263F0C" w:rsidRDefault="00132DE0" w14:paraId="061289F6" w14:textId="77777777">
      <w:pPr>
        <w:pStyle w:val="ANSVNormal"/>
      </w:pPr>
      <w:r>
        <w:t>}</w:t>
      </w:r>
    </w:p>
    <w:p w:rsidR="00132DE0" w:rsidP="00263F0C" w:rsidRDefault="00132DE0" w14:paraId="10434476" w14:textId="0EDD5432">
      <w:pPr>
        <w:pStyle w:val="ANSVNormal"/>
        <w:numPr>
          <w:ilvl w:val="1"/>
          <w:numId w:val="32"/>
        </w:numPr>
      </w:pPr>
      <w:r>
        <w:t>Cấu hình SIP Parameter thất bại:</w:t>
      </w:r>
    </w:p>
    <w:p w:rsidR="00132DE0" w:rsidP="00132DE0" w:rsidRDefault="00132DE0" w14:paraId="7FA62F24" w14:textId="77777777">
      <w:pPr>
        <w:pStyle w:val="FirstLevelBullet"/>
        <w:numPr>
          <w:ilvl w:val="0"/>
          <w:numId w:val="0"/>
        </w:numPr>
        <w:ind w:left="1440"/>
      </w:pPr>
      <w:r>
        <w:t>{</w:t>
      </w:r>
    </w:p>
    <w:p w:rsidR="00132DE0" w:rsidP="00132DE0" w:rsidRDefault="00132DE0" w14:paraId="256B74D6" w14:textId="77777777">
      <w:pPr>
        <w:pStyle w:val="FirstLevelBullet"/>
        <w:numPr>
          <w:ilvl w:val="0"/>
          <w:numId w:val="0"/>
        </w:numPr>
        <w:ind w:left="1440"/>
      </w:pPr>
      <w:r>
        <w:t>“status”: &lt;ErrorCode&gt;,</w:t>
      </w:r>
    </w:p>
    <w:p w:rsidR="00132DE0" w:rsidP="00132DE0" w:rsidRDefault="00132DE0" w14:paraId="266DF9DB" w14:textId="77777777">
      <w:pPr>
        <w:pStyle w:val="FirstLevelBullet"/>
        <w:numPr>
          <w:ilvl w:val="0"/>
          <w:numId w:val="0"/>
        </w:numPr>
        <w:ind w:left="1440"/>
      </w:pPr>
      <w:r>
        <w:t>“message”: “&lt;message&gt;”,</w:t>
      </w:r>
    </w:p>
    <w:p w:rsidR="00132DE0" w:rsidP="00132DE0" w:rsidRDefault="00132DE0" w14:paraId="6416FE4E" w14:textId="77777777">
      <w:pPr>
        <w:ind w:left="1440"/>
      </w:pPr>
      <w:r>
        <w:t>“requestId” : &lt;requestId&gt;,</w:t>
      </w:r>
    </w:p>
    <w:p w:rsidR="00132DE0" w:rsidP="00132DE0" w:rsidRDefault="00132DE0" w14:paraId="6126D591" w14:textId="77777777">
      <w:pPr>
        <w:pStyle w:val="FirstLevelBullet"/>
        <w:numPr>
          <w:ilvl w:val="0"/>
          <w:numId w:val="0"/>
        </w:numPr>
        <w:ind w:left="1440"/>
      </w:pPr>
      <w:r>
        <w:t>"data": {</w:t>
      </w:r>
    </w:p>
    <w:p w:rsidR="00132DE0" w:rsidP="00132DE0" w:rsidRDefault="00132DE0" w14:paraId="29DC16B6" w14:textId="77777777">
      <w:pPr>
        <w:pStyle w:val="FirstLevelBullet"/>
        <w:numPr>
          <w:ilvl w:val="0"/>
          <w:numId w:val="0"/>
        </w:numPr>
        <w:ind w:left="1440"/>
      </w:pPr>
      <w:r>
        <w:t>}</w:t>
      </w:r>
    </w:p>
    <w:p w:rsidR="00132DE0" w:rsidP="00132DE0" w:rsidRDefault="00132DE0" w14:paraId="7B600155" w14:textId="77777777">
      <w:pPr>
        <w:pStyle w:val="FirstLevelBullet"/>
        <w:numPr>
          <w:ilvl w:val="0"/>
          <w:numId w:val="0"/>
        </w:numPr>
        <w:ind w:left="1440"/>
      </w:pPr>
      <w:r>
        <w:t>}</w:t>
      </w:r>
    </w:p>
    <w:p w:rsidR="00132DE0" w:rsidP="00263F0C" w:rsidRDefault="00132DE0" w14:paraId="689713CD" w14:textId="77777777">
      <w:pPr>
        <w:pStyle w:val="ANSVNormal"/>
      </w:pPr>
    </w:p>
    <w:p w:rsidR="00132DE0" w:rsidP="00132DE0" w:rsidRDefault="00132DE0" w14:paraId="36F2EE70" w14:textId="5248B253">
      <w:pPr>
        <w:pStyle w:val="Caption"/>
        <w:keepNext/>
      </w:pPr>
      <w:bookmarkStart w:name="_Toc113971640" w:id="1264"/>
      <w:r>
        <w:t xml:space="preserve">Bảng </w:t>
      </w:r>
      <w:r>
        <w:fldChar w:fldCharType="begin"/>
      </w:r>
      <w:r>
        <w:instrText> STYLEREF 1 \s </w:instrText>
      </w:r>
      <w:r>
        <w:fldChar w:fldCharType="separate"/>
      </w:r>
      <w:r w:rsidR="00FA26B2">
        <w:rPr>
          <w:noProof/>
        </w:rPr>
        <w:t>7</w:t>
      </w:r>
      <w:r>
        <w:fldChar w:fldCharType="end"/>
      </w:r>
      <w:r w:rsidR="00FA26B2">
        <w:t>.</w:t>
      </w:r>
      <w:r>
        <w:fldChar w:fldCharType="begin"/>
      </w:r>
      <w:r>
        <w:instrText> SEQ Bảng \* ARABIC \s 1 </w:instrText>
      </w:r>
      <w:r>
        <w:fldChar w:fldCharType="separate"/>
      </w:r>
      <w:r w:rsidR="00FA26B2">
        <w:rPr>
          <w:noProof/>
        </w:rPr>
        <w:t>50</w:t>
      </w:r>
      <w:r>
        <w:fldChar w:fldCharType="end"/>
      </w:r>
      <w:r>
        <w:t xml:space="preserve"> Bảng mô tả tham số luồng điều khiển thay đổi cấu hình SIP Parameter</w:t>
      </w:r>
      <w:bookmarkEnd w:id="1264"/>
    </w:p>
    <w:tbl>
      <w:tblPr>
        <w:tblStyle w:val="TableGrid"/>
        <w:tblW w:w="0" w:type="auto"/>
        <w:tblInd w:w="175" w:type="dxa"/>
        <w:tblLook w:val="04A0" w:firstRow="1" w:lastRow="0" w:firstColumn="1" w:lastColumn="0" w:noHBand="0" w:noVBand="1"/>
      </w:tblPr>
      <w:tblGrid>
        <w:gridCol w:w="708"/>
        <w:gridCol w:w="1762"/>
        <w:gridCol w:w="1762"/>
        <w:gridCol w:w="1083"/>
        <w:gridCol w:w="1122"/>
        <w:gridCol w:w="2613"/>
      </w:tblGrid>
      <w:tr w:rsidR="00132DE0" w:rsidTr="000F5170" w14:paraId="0C82E331" w14:textId="77777777">
        <w:tc>
          <w:tcPr>
            <w:tcW w:w="708" w:type="dxa"/>
          </w:tcPr>
          <w:p w:rsidR="00132DE0" w:rsidP="000F5170" w:rsidRDefault="00132DE0" w14:paraId="0565C26E" w14:textId="77777777">
            <w:pPr>
              <w:pStyle w:val="ListParagraph"/>
              <w:ind w:left="0"/>
              <w:rPr>
                <w:b/>
                <w:bCs/>
              </w:rPr>
            </w:pPr>
            <w:r>
              <w:rPr>
                <w:b/>
                <w:bCs/>
              </w:rPr>
              <w:t>STT</w:t>
            </w:r>
          </w:p>
        </w:tc>
        <w:tc>
          <w:tcPr>
            <w:tcW w:w="1762" w:type="dxa"/>
          </w:tcPr>
          <w:p w:rsidR="00132DE0" w:rsidP="000F5170" w:rsidRDefault="00132DE0" w14:paraId="2BE0A83D" w14:textId="77777777">
            <w:pPr>
              <w:pStyle w:val="ListParagraph"/>
              <w:ind w:left="0"/>
              <w:rPr>
                <w:b/>
                <w:bCs/>
              </w:rPr>
            </w:pPr>
            <w:r>
              <w:rPr>
                <w:b/>
                <w:bCs/>
              </w:rPr>
              <w:t>Tham số</w:t>
            </w:r>
          </w:p>
        </w:tc>
        <w:tc>
          <w:tcPr>
            <w:tcW w:w="1762" w:type="dxa"/>
          </w:tcPr>
          <w:p w:rsidR="00132DE0" w:rsidP="000F5170" w:rsidRDefault="00132DE0" w14:paraId="64A3016D" w14:textId="77777777">
            <w:pPr>
              <w:pStyle w:val="ListParagraph"/>
              <w:ind w:left="0"/>
              <w:rPr>
                <w:b/>
                <w:bCs/>
              </w:rPr>
            </w:pPr>
            <w:r>
              <w:rPr>
                <w:b/>
                <w:bCs/>
              </w:rPr>
              <w:t>Mô tả</w:t>
            </w:r>
          </w:p>
        </w:tc>
        <w:tc>
          <w:tcPr>
            <w:tcW w:w="1083" w:type="dxa"/>
          </w:tcPr>
          <w:p w:rsidR="00132DE0" w:rsidP="000F5170" w:rsidRDefault="00132DE0" w14:paraId="5C7AA78F" w14:textId="77777777">
            <w:pPr>
              <w:pStyle w:val="ListParagraph"/>
              <w:ind w:left="0"/>
              <w:rPr>
                <w:b/>
                <w:bCs/>
              </w:rPr>
            </w:pPr>
            <w:r>
              <w:rPr>
                <w:b/>
                <w:bCs/>
              </w:rPr>
              <w:t>Kiểu</w:t>
            </w:r>
          </w:p>
        </w:tc>
        <w:tc>
          <w:tcPr>
            <w:tcW w:w="1122" w:type="dxa"/>
          </w:tcPr>
          <w:p w:rsidR="00132DE0" w:rsidP="000F5170" w:rsidRDefault="00132DE0" w14:paraId="687B078B" w14:textId="77777777">
            <w:pPr>
              <w:pStyle w:val="ListParagraph"/>
              <w:ind w:left="0"/>
              <w:rPr>
                <w:b/>
                <w:bCs/>
              </w:rPr>
            </w:pPr>
            <w:r>
              <w:rPr>
                <w:b/>
                <w:bCs/>
              </w:rPr>
              <w:t>Giá trị</w:t>
            </w:r>
          </w:p>
        </w:tc>
        <w:tc>
          <w:tcPr>
            <w:tcW w:w="2613" w:type="dxa"/>
          </w:tcPr>
          <w:p w:rsidR="00132DE0" w:rsidP="000F5170" w:rsidRDefault="00132DE0" w14:paraId="52DD3D3B" w14:textId="77777777">
            <w:pPr>
              <w:pStyle w:val="ListParagraph"/>
              <w:ind w:left="0"/>
              <w:rPr>
                <w:b/>
                <w:bCs/>
              </w:rPr>
            </w:pPr>
            <w:r>
              <w:rPr>
                <w:b/>
                <w:bCs/>
              </w:rPr>
              <w:t>Json Key</w:t>
            </w:r>
          </w:p>
        </w:tc>
      </w:tr>
      <w:tr w:rsidRPr="004C66E4" w:rsidR="00132DE0" w:rsidTr="000F5170" w14:paraId="7F5110FE" w14:textId="77777777">
        <w:tc>
          <w:tcPr>
            <w:tcW w:w="708" w:type="dxa"/>
          </w:tcPr>
          <w:p w:rsidRPr="004C66E4" w:rsidR="00132DE0" w:rsidP="000F5170" w:rsidRDefault="00132DE0" w14:paraId="145291B7" w14:textId="77777777">
            <w:pPr>
              <w:pStyle w:val="ListParagraph"/>
              <w:ind w:left="0"/>
            </w:pPr>
            <w:r w:rsidRPr="004C66E4">
              <w:t>1</w:t>
            </w:r>
          </w:p>
        </w:tc>
        <w:tc>
          <w:tcPr>
            <w:tcW w:w="1762" w:type="dxa"/>
          </w:tcPr>
          <w:p w:rsidRPr="00E4787E" w:rsidR="00132DE0" w:rsidP="000F5170" w:rsidRDefault="00132DE0" w14:paraId="3EACD4D3" w14:textId="77777777">
            <w:pPr>
              <w:pStyle w:val="ListParagraph"/>
              <w:ind w:left="0"/>
              <w:rPr>
                <w:szCs w:val="26"/>
              </w:rPr>
            </w:pPr>
            <w:r>
              <w:rPr>
                <w:color w:val="000000"/>
                <w:szCs w:val="26"/>
                <w:lang w:val="en-GB" w:eastAsia="en-GB"/>
              </w:rPr>
              <w:t>Subcriber Index</w:t>
            </w:r>
          </w:p>
        </w:tc>
        <w:tc>
          <w:tcPr>
            <w:tcW w:w="1762" w:type="dxa"/>
          </w:tcPr>
          <w:p w:rsidRPr="004C66E4" w:rsidR="00132DE0" w:rsidP="000F5170" w:rsidRDefault="00132DE0" w14:paraId="076D771A" w14:textId="77777777">
            <w:pPr>
              <w:pStyle w:val="ListParagraph"/>
              <w:ind w:left="0"/>
            </w:pPr>
            <w:r>
              <w:rPr>
                <w:szCs w:val="26"/>
              </w:rPr>
              <w:t>Số thứ tự của thuê bao</w:t>
            </w:r>
          </w:p>
        </w:tc>
        <w:tc>
          <w:tcPr>
            <w:tcW w:w="1083" w:type="dxa"/>
          </w:tcPr>
          <w:p w:rsidRPr="004C66E4" w:rsidR="00132DE0" w:rsidP="000F5170" w:rsidRDefault="00132DE0" w14:paraId="0D7EC8C3" w14:textId="77777777">
            <w:pPr>
              <w:pStyle w:val="ListParagraph"/>
              <w:ind w:left="0"/>
            </w:pPr>
            <w:r>
              <w:rPr>
                <w:szCs w:val="26"/>
              </w:rPr>
              <w:t>Int</w:t>
            </w:r>
          </w:p>
        </w:tc>
        <w:tc>
          <w:tcPr>
            <w:tcW w:w="1122" w:type="dxa"/>
          </w:tcPr>
          <w:p w:rsidRPr="004C66E4" w:rsidR="00132DE0" w:rsidP="000F5170" w:rsidRDefault="00E22926" w14:paraId="53E889AD" w14:textId="421DA517">
            <w:pPr>
              <w:pStyle w:val="ListParagraph"/>
              <w:ind w:left="0"/>
            </w:pPr>
            <w:r>
              <w:rPr>
                <w:szCs w:val="26"/>
              </w:rPr>
              <w:t>0/1</w:t>
            </w:r>
          </w:p>
        </w:tc>
        <w:tc>
          <w:tcPr>
            <w:tcW w:w="2613" w:type="dxa"/>
          </w:tcPr>
          <w:p w:rsidRPr="004C66E4" w:rsidR="00132DE0" w:rsidP="000F5170" w:rsidRDefault="00132DE0" w14:paraId="1AF68B77" w14:textId="77777777">
            <w:pPr>
              <w:pStyle w:val="ListParagraph"/>
              <w:ind w:left="0"/>
            </w:pPr>
            <w:r w:rsidRPr="00176B9C">
              <w:rPr>
                <w:szCs w:val="26"/>
              </w:rPr>
              <w:t>index</w:t>
            </w:r>
          </w:p>
        </w:tc>
      </w:tr>
      <w:tr w:rsidRPr="004C66E4" w:rsidR="00132DE0" w:rsidTr="000F5170" w14:paraId="10DAF289" w14:textId="77777777">
        <w:tc>
          <w:tcPr>
            <w:tcW w:w="708" w:type="dxa"/>
          </w:tcPr>
          <w:p w:rsidRPr="004C66E4" w:rsidR="00132DE0" w:rsidP="000F5170" w:rsidRDefault="00132DE0" w14:paraId="6405EC63" w14:textId="77777777">
            <w:pPr>
              <w:pStyle w:val="ListParagraph"/>
              <w:ind w:left="0"/>
            </w:pPr>
            <w:r>
              <w:t>2</w:t>
            </w:r>
          </w:p>
        </w:tc>
        <w:tc>
          <w:tcPr>
            <w:tcW w:w="1762" w:type="dxa"/>
          </w:tcPr>
          <w:p w:rsidRPr="00E4787E" w:rsidR="00132DE0" w:rsidP="000F5170" w:rsidRDefault="00132DE0" w14:paraId="524A8594" w14:textId="77777777">
            <w:pPr>
              <w:pStyle w:val="ListParagraph"/>
              <w:ind w:left="0"/>
              <w:rPr>
                <w:szCs w:val="26"/>
              </w:rPr>
            </w:pPr>
            <w:r>
              <w:rPr>
                <w:color w:val="000000"/>
                <w:szCs w:val="26"/>
                <w:lang w:val="en-GB" w:eastAsia="en-GB"/>
              </w:rPr>
              <w:t>Enable User</w:t>
            </w:r>
          </w:p>
        </w:tc>
        <w:tc>
          <w:tcPr>
            <w:tcW w:w="1762" w:type="dxa"/>
          </w:tcPr>
          <w:p w:rsidRPr="004C66E4" w:rsidR="00132DE0" w:rsidP="000F5170" w:rsidRDefault="00132DE0" w14:paraId="0FF36306" w14:textId="77777777">
            <w:pPr>
              <w:pStyle w:val="ListParagraph"/>
              <w:ind w:left="0"/>
            </w:pPr>
            <w:r>
              <w:rPr>
                <w:szCs w:val="26"/>
              </w:rPr>
              <w:t>Kích hoạt thuê bao</w:t>
            </w:r>
          </w:p>
        </w:tc>
        <w:tc>
          <w:tcPr>
            <w:tcW w:w="1083" w:type="dxa"/>
          </w:tcPr>
          <w:p w:rsidRPr="004C66E4" w:rsidR="00132DE0" w:rsidP="000F5170" w:rsidRDefault="00132DE0" w14:paraId="072A9202" w14:textId="77777777">
            <w:pPr>
              <w:pStyle w:val="ListParagraph"/>
              <w:ind w:left="0"/>
            </w:pPr>
            <w:r>
              <w:rPr>
                <w:szCs w:val="26"/>
              </w:rPr>
              <w:t>Boolean</w:t>
            </w:r>
          </w:p>
        </w:tc>
        <w:tc>
          <w:tcPr>
            <w:tcW w:w="1122" w:type="dxa"/>
          </w:tcPr>
          <w:p w:rsidRPr="004C66E4" w:rsidR="00132DE0" w:rsidP="000F5170" w:rsidRDefault="00132DE0" w14:paraId="07300C61" w14:textId="77777777">
            <w:pPr>
              <w:pStyle w:val="ListParagraph"/>
              <w:ind w:left="0"/>
            </w:pPr>
          </w:p>
        </w:tc>
        <w:tc>
          <w:tcPr>
            <w:tcW w:w="2613" w:type="dxa"/>
          </w:tcPr>
          <w:p w:rsidRPr="004C66E4" w:rsidR="00132DE0" w:rsidP="000F5170" w:rsidRDefault="00132DE0" w14:paraId="59579AD0" w14:textId="77777777">
            <w:pPr>
              <w:pStyle w:val="ListParagraph"/>
              <w:ind w:left="0"/>
            </w:pPr>
            <w:r>
              <w:rPr>
                <w:szCs w:val="26"/>
              </w:rPr>
              <w:t>enableUser</w:t>
            </w:r>
          </w:p>
        </w:tc>
      </w:tr>
      <w:tr w:rsidRPr="004C66E4" w:rsidR="00132DE0" w:rsidTr="000F5170" w14:paraId="71C459DA" w14:textId="77777777">
        <w:tc>
          <w:tcPr>
            <w:tcW w:w="708" w:type="dxa"/>
          </w:tcPr>
          <w:p w:rsidR="00132DE0" w:rsidP="00132DE0" w:rsidRDefault="00132DE0" w14:paraId="3A97247F" w14:textId="77777777">
            <w:pPr>
              <w:pStyle w:val="ListParagraph"/>
              <w:ind w:left="0"/>
            </w:pPr>
            <w:r>
              <w:t>3</w:t>
            </w:r>
          </w:p>
        </w:tc>
        <w:tc>
          <w:tcPr>
            <w:tcW w:w="1762" w:type="dxa"/>
          </w:tcPr>
          <w:p w:rsidR="00132DE0" w:rsidP="00132DE0" w:rsidRDefault="00132DE0" w14:paraId="535FF4DA" w14:textId="7351CB2E">
            <w:pPr>
              <w:pStyle w:val="ListParagraph"/>
              <w:ind w:left="0"/>
              <w:rPr>
                <w:color w:val="000000"/>
                <w:szCs w:val="26"/>
                <w:lang w:val="en-GB" w:eastAsia="en-GB"/>
              </w:rPr>
            </w:pPr>
            <w:r>
              <w:rPr>
                <w:color w:val="000000"/>
                <w:szCs w:val="26"/>
                <w:lang w:val="en-GB" w:eastAsia="en-GB"/>
              </w:rPr>
              <w:t>Display Name</w:t>
            </w:r>
          </w:p>
        </w:tc>
        <w:tc>
          <w:tcPr>
            <w:tcW w:w="1762" w:type="dxa"/>
          </w:tcPr>
          <w:p w:rsidR="00132DE0" w:rsidP="00132DE0" w:rsidRDefault="00132DE0" w14:paraId="23412B6F" w14:textId="23EC95FB">
            <w:pPr>
              <w:pStyle w:val="ListParagraph"/>
              <w:ind w:left="0"/>
              <w:rPr>
                <w:szCs w:val="26"/>
              </w:rPr>
            </w:pPr>
            <w:r>
              <w:rPr>
                <w:szCs w:val="26"/>
              </w:rPr>
              <w:t>Cấu hình tên thuê bao hiện tại</w:t>
            </w:r>
          </w:p>
        </w:tc>
        <w:tc>
          <w:tcPr>
            <w:tcW w:w="1083" w:type="dxa"/>
          </w:tcPr>
          <w:p w:rsidR="00132DE0" w:rsidP="00132DE0" w:rsidRDefault="00132DE0" w14:paraId="162C0BCE" w14:textId="464271CF">
            <w:pPr>
              <w:pStyle w:val="ListParagraph"/>
              <w:ind w:left="0"/>
              <w:rPr>
                <w:szCs w:val="26"/>
              </w:rPr>
            </w:pPr>
            <w:r>
              <w:rPr>
                <w:szCs w:val="26"/>
              </w:rPr>
              <w:t>String</w:t>
            </w:r>
          </w:p>
        </w:tc>
        <w:tc>
          <w:tcPr>
            <w:tcW w:w="1122" w:type="dxa"/>
          </w:tcPr>
          <w:p w:rsidRPr="004C66E4" w:rsidR="00132DE0" w:rsidP="00132DE0" w:rsidRDefault="00132DE0" w14:paraId="32CDA671" w14:textId="7E14F1CE">
            <w:pPr>
              <w:pStyle w:val="ListParagraph"/>
              <w:ind w:left="0"/>
            </w:pPr>
            <w:r>
              <w:rPr>
                <w:szCs w:val="26"/>
              </w:rPr>
              <w:t>Chuỗi ký tự. Chỉ chấp nhận chuỗi ký tự số và dấu “+”. Độ dài tối đa: 64</w:t>
            </w:r>
          </w:p>
        </w:tc>
        <w:tc>
          <w:tcPr>
            <w:tcW w:w="2613" w:type="dxa"/>
          </w:tcPr>
          <w:p w:rsidR="00132DE0" w:rsidP="00132DE0" w:rsidRDefault="00132DE0" w14:paraId="16771744" w14:textId="048D635A">
            <w:pPr>
              <w:pStyle w:val="ListParagraph"/>
              <w:ind w:left="0"/>
              <w:rPr>
                <w:szCs w:val="26"/>
              </w:rPr>
            </w:pPr>
            <w:r w:rsidRPr="00176B9C">
              <w:rPr>
                <w:szCs w:val="26"/>
              </w:rPr>
              <w:t>displayName</w:t>
            </w:r>
          </w:p>
        </w:tc>
      </w:tr>
      <w:tr w:rsidRPr="004C66E4" w:rsidR="00132DE0" w:rsidTr="000F5170" w14:paraId="2CBA2D06" w14:textId="77777777">
        <w:tc>
          <w:tcPr>
            <w:tcW w:w="708" w:type="dxa"/>
          </w:tcPr>
          <w:p w:rsidR="00132DE0" w:rsidP="00132DE0" w:rsidRDefault="00132DE0" w14:paraId="14B7EB59" w14:textId="77777777">
            <w:pPr>
              <w:pStyle w:val="ListParagraph"/>
              <w:ind w:left="0"/>
            </w:pPr>
            <w:r>
              <w:t>4</w:t>
            </w:r>
          </w:p>
        </w:tc>
        <w:tc>
          <w:tcPr>
            <w:tcW w:w="1762" w:type="dxa"/>
          </w:tcPr>
          <w:p w:rsidR="00132DE0" w:rsidP="00132DE0" w:rsidRDefault="00132DE0" w14:paraId="6ECC5F37" w14:textId="3F291C62">
            <w:pPr>
              <w:pStyle w:val="ListParagraph"/>
              <w:ind w:left="0"/>
              <w:rPr>
                <w:color w:val="000000"/>
                <w:szCs w:val="26"/>
                <w:lang w:val="en-GB" w:eastAsia="en-GB"/>
              </w:rPr>
            </w:pPr>
            <w:r>
              <w:rPr>
                <w:color w:val="000000"/>
                <w:szCs w:val="26"/>
                <w:lang w:val="en-GB" w:eastAsia="en-GB"/>
              </w:rPr>
              <w:t>Phone Number</w:t>
            </w:r>
          </w:p>
        </w:tc>
        <w:tc>
          <w:tcPr>
            <w:tcW w:w="1762" w:type="dxa"/>
          </w:tcPr>
          <w:p w:rsidR="00132DE0" w:rsidP="00132DE0" w:rsidRDefault="00132DE0" w14:paraId="316DAF6D" w14:textId="2732A748">
            <w:pPr>
              <w:pStyle w:val="ListParagraph"/>
              <w:ind w:left="0"/>
              <w:rPr>
                <w:szCs w:val="26"/>
              </w:rPr>
            </w:pPr>
            <w:r>
              <w:rPr>
                <w:szCs w:val="26"/>
              </w:rPr>
              <w:t xml:space="preserve">Cấu hình số điện thoại của </w:t>
            </w:r>
            <w:r>
              <w:rPr>
                <w:szCs w:val="26"/>
              </w:rPr>
              <w:lastRenderedPageBreak/>
              <w:t>thuê bao hiện tại</w:t>
            </w:r>
          </w:p>
        </w:tc>
        <w:tc>
          <w:tcPr>
            <w:tcW w:w="1083" w:type="dxa"/>
          </w:tcPr>
          <w:p w:rsidR="00132DE0" w:rsidP="00132DE0" w:rsidRDefault="00132DE0" w14:paraId="57EFB88C" w14:textId="5D483A2A">
            <w:pPr>
              <w:pStyle w:val="ListParagraph"/>
              <w:ind w:left="0"/>
              <w:rPr>
                <w:szCs w:val="26"/>
              </w:rPr>
            </w:pPr>
            <w:r>
              <w:rPr>
                <w:szCs w:val="26"/>
              </w:rPr>
              <w:lastRenderedPageBreak/>
              <w:t>String</w:t>
            </w:r>
          </w:p>
        </w:tc>
        <w:tc>
          <w:tcPr>
            <w:tcW w:w="1122" w:type="dxa"/>
          </w:tcPr>
          <w:p w:rsidRPr="004C66E4" w:rsidR="00132DE0" w:rsidP="00132DE0" w:rsidRDefault="00132DE0" w14:paraId="2287A56F" w14:textId="36EC4243">
            <w:pPr>
              <w:pStyle w:val="ListParagraph"/>
              <w:ind w:left="0"/>
            </w:pPr>
            <w:r>
              <w:rPr>
                <w:szCs w:val="26"/>
              </w:rPr>
              <w:t xml:space="preserve">Chuỗi ký tự. Chỉ </w:t>
            </w:r>
            <w:r>
              <w:rPr>
                <w:szCs w:val="26"/>
              </w:rPr>
              <w:lastRenderedPageBreak/>
              <w:t>chấp nhận chuỗi gồm các ký tự số Độ dài tối đa: 64</w:t>
            </w:r>
          </w:p>
        </w:tc>
        <w:tc>
          <w:tcPr>
            <w:tcW w:w="2613" w:type="dxa"/>
          </w:tcPr>
          <w:p w:rsidR="00132DE0" w:rsidP="00132DE0" w:rsidRDefault="00132DE0" w14:paraId="48E24D3E" w14:textId="20B6D87D">
            <w:pPr>
              <w:pStyle w:val="ListParagraph"/>
              <w:ind w:left="0"/>
              <w:rPr>
                <w:szCs w:val="26"/>
              </w:rPr>
            </w:pPr>
            <w:r w:rsidRPr="00176B9C">
              <w:rPr>
                <w:szCs w:val="26"/>
              </w:rPr>
              <w:lastRenderedPageBreak/>
              <w:t>phoneNumber</w:t>
            </w:r>
          </w:p>
        </w:tc>
      </w:tr>
      <w:tr w:rsidRPr="004C66E4" w:rsidR="00132DE0" w:rsidTr="000F5170" w14:paraId="5CD2303D" w14:textId="77777777">
        <w:tc>
          <w:tcPr>
            <w:tcW w:w="708" w:type="dxa"/>
          </w:tcPr>
          <w:p w:rsidRPr="004C66E4" w:rsidR="00132DE0" w:rsidP="00132DE0" w:rsidRDefault="00132DE0" w14:paraId="7D5E0F6D" w14:textId="77777777">
            <w:pPr>
              <w:pStyle w:val="ListParagraph"/>
              <w:ind w:left="0"/>
            </w:pPr>
            <w:r>
              <w:lastRenderedPageBreak/>
              <w:t>5</w:t>
            </w:r>
          </w:p>
        </w:tc>
        <w:tc>
          <w:tcPr>
            <w:tcW w:w="1762" w:type="dxa"/>
          </w:tcPr>
          <w:p w:rsidRPr="00E4787E" w:rsidR="00132DE0" w:rsidP="00132DE0" w:rsidRDefault="00132DE0" w14:paraId="1C82B70B" w14:textId="219BE637">
            <w:pPr>
              <w:pStyle w:val="ListParagraph"/>
              <w:ind w:left="0"/>
              <w:rPr>
                <w:szCs w:val="26"/>
              </w:rPr>
            </w:pPr>
            <w:r>
              <w:rPr>
                <w:color w:val="000000"/>
                <w:szCs w:val="26"/>
                <w:lang w:val="en-GB" w:eastAsia="en-GB"/>
              </w:rPr>
              <w:t xml:space="preserve">Authentication Name </w:t>
            </w:r>
          </w:p>
        </w:tc>
        <w:tc>
          <w:tcPr>
            <w:tcW w:w="1762" w:type="dxa"/>
          </w:tcPr>
          <w:p w:rsidRPr="004C66E4" w:rsidR="00132DE0" w:rsidP="00132DE0" w:rsidRDefault="00132DE0" w14:paraId="5DB4F0F1" w14:textId="74DB854C">
            <w:pPr>
              <w:pStyle w:val="ListParagraph"/>
              <w:ind w:left="0"/>
            </w:pPr>
            <w:r>
              <w:rPr>
                <w:szCs w:val="26"/>
              </w:rPr>
              <w:t>Cấu hình Authentication Name của thuê bao hiện tại</w:t>
            </w:r>
          </w:p>
        </w:tc>
        <w:tc>
          <w:tcPr>
            <w:tcW w:w="1083" w:type="dxa"/>
          </w:tcPr>
          <w:p w:rsidRPr="004C66E4" w:rsidR="00132DE0" w:rsidP="00132DE0" w:rsidRDefault="00132DE0" w14:paraId="018C467D" w14:textId="2495B317">
            <w:pPr>
              <w:pStyle w:val="ListParagraph"/>
              <w:ind w:left="0"/>
            </w:pPr>
            <w:r>
              <w:rPr>
                <w:szCs w:val="26"/>
              </w:rPr>
              <w:t>String</w:t>
            </w:r>
          </w:p>
        </w:tc>
        <w:tc>
          <w:tcPr>
            <w:tcW w:w="1122" w:type="dxa"/>
          </w:tcPr>
          <w:p w:rsidRPr="004C66E4" w:rsidR="00132DE0" w:rsidP="00132DE0" w:rsidRDefault="00132DE0" w14:paraId="7D78E354" w14:textId="1E044436">
            <w:pPr>
              <w:pStyle w:val="ListParagraph"/>
              <w:ind w:left="0"/>
            </w:pPr>
            <w:r>
              <w:rPr>
                <w:szCs w:val="26"/>
              </w:rPr>
              <w:t xml:space="preserve">Chuỗi ký tự. Độ dài tối đa: 64. </w:t>
            </w:r>
            <w:r>
              <w:t xml:space="preserve">Không chấp nhận các ký tự </w:t>
            </w:r>
            <w:r w:rsidRPr="0005252F">
              <w:t>&amp;&lt;&gt;"'/|;</w:t>
            </w:r>
          </w:p>
        </w:tc>
        <w:tc>
          <w:tcPr>
            <w:tcW w:w="2613" w:type="dxa"/>
          </w:tcPr>
          <w:p w:rsidRPr="004C66E4" w:rsidR="00132DE0" w:rsidP="00132DE0" w:rsidRDefault="00132DE0" w14:paraId="21B5F705" w14:textId="24B990B4">
            <w:pPr>
              <w:pStyle w:val="ListParagraph"/>
              <w:ind w:left="0"/>
            </w:pPr>
            <w:r>
              <w:t>authenName</w:t>
            </w:r>
          </w:p>
        </w:tc>
      </w:tr>
      <w:tr w:rsidRPr="004C66E4" w:rsidR="00132DE0" w:rsidTr="000F5170" w14:paraId="1B8EAE90" w14:textId="77777777">
        <w:tc>
          <w:tcPr>
            <w:tcW w:w="708" w:type="dxa"/>
          </w:tcPr>
          <w:p w:rsidRPr="004C66E4" w:rsidR="00132DE0" w:rsidP="00132DE0" w:rsidRDefault="00132DE0" w14:paraId="0691818F" w14:textId="77777777">
            <w:pPr>
              <w:pStyle w:val="ListParagraph"/>
              <w:ind w:left="0"/>
            </w:pPr>
            <w:r>
              <w:t>6</w:t>
            </w:r>
          </w:p>
        </w:tc>
        <w:tc>
          <w:tcPr>
            <w:tcW w:w="1762" w:type="dxa"/>
          </w:tcPr>
          <w:p w:rsidRPr="00E4787E" w:rsidR="00132DE0" w:rsidP="00132DE0" w:rsidRDefault="00132DE0" w14:paraId="172405EC" w14:textId="7DF10EFF">
            <w:pPr>
              <w:pStyle w:val="ListParagraph"/>
              <w:ind w:left="0"/>
              <w:rPr>
                <w:szCs w:val="26"/>
              </w:rPr>
            </w:pPr>
            <w:r>
              <w:rPr>
                <w:color w:val="000000"/>
                <w:szCs w:val="26"/>
                <w:lang w:val="en-GB" w:eastAsia="en-GB"/>
              </w:rPr>
              <w:t>Password</w:t>
            </w:r>
          </w:p>
        </w:tc>
        <w:tc>
          <w:tcPr>
            <w:tcW w:w="1762" w:type="dxa"/>
          </w:tcPr>
          <w:p w:rsidRPr="004C66E4" w:rsidR="00132DE0" w:rsidP="00132DE0" w:rsidRDefault="00132DE0" w14:paraId="5C03E056" w14:textId="23D94307">
            <w:pPr>
              <w:pStyle w:val="ListParagraph"/>
              <w:ind w:left="0"/>
            </w:pPr>
            <w:r>
              <w:rPr>
                <w:szCs w:val="26"/>
              </w:rPr>
              <w:t>Cấu hình Password của thuê bao hiện tại</w:t>
            </w:r>
          </w:p>
        </w:tc>
        <w:tc>
          <w:tcPr>
            <w:tcW w:w="1083" w:type="dxa"/>
          </w:tcPr>
          <w:p w:rsidRPr="004C66E4" w:rsidR="00132DE0" w:rsidP="00132DE0" w:rsidRDefault="00132DE0" w14:paraId="1BC22686" w14:textId="60ED16B8">
            <w:pPr>
              <w:pStyle w:val="ListParagraph"/>
              <w:ind w:left="0"/>
            </w:pPr>
            <w:r>
              <w:rPr>
                <w:szCs w:val="26"/>
              </w:rPr>
              <w:t>String</w:t>
            </w:r>
          </w:p>
        </w:tc>
        <w:tc>
          <w:tcPr>
            <w:tcW w:w="1122" w:type="dxa"/>
          </w:tcPr>
          <w:p w:rsidRPr="004C66E4" w:rsidR="00132DE0" w:rsidP="00132DE0" w:rsidRDefault="00132DE0" w14:paraId="024CB003" w14:textId="028D6D02">
            <w:pPr>
              <w:pStyle w:val="ListParagraph"/>
              <w:ind w:left="0"/>
            </w:pPr>
            <w:r>
              <w:rPr>
                <w:szCs w:val="26"/>
              </w:rPr>
              <w:t xml:space="preserve">Chuỗi ký tự. Độ dài tối đa: 64. </w:t>
            </w:r>
            <w:r>
              <w:t xml:space="preserve">Không chấp nhận các ký tự </w:t>
            </w:r>
            <w:r w:rsidRPr="0005252F">
              <w:t>&amp;&lt;&gt;"'/|;</w:t>
            </w:r>
          </w:p>
        </w:tc>
        <w:tc>
          <w:tcPr>
            <w:tcW w:w="2613" w:type="dxa"/>
          </w:tcPr>
          <w:p w:rsidRPr="004C66E4" w:rsidR="00132DE0" w:rsidP="00132DE0" w:rsidRDefault="00132DE0" w14:paraId="53090196" w14:textId="069BA93E">
            <w:pPr>
              <w:pStyle w:val="ListParagraph"/>
              <w:ind w:left="0"/>
            </w:pPr>
            <w:r>
              <w:t>password</w:t>
            </w:r>
          </w:p>
        </w:tc>
      </w:tr>
    </w:tbl>
    <w:p w:rsidR="00945042" w:rsidP="00BD4818" w:rsidRDefault="00945042" w14:paraId="2106DB07" w14:textId="6F9490A2">
      <w:pPr>
        <w:rPr>
          <w:b/>
        </w:rPr>
      </w:pPr>
    </w:p>
    <w:p w:rsidR="00132DE0" w:rsidP="00BD4818" w:rsidRDefault="00132DE0" w14:paraId="317D891E" w14:textId="6F47FA0B">
      <w:pPr>
        <w:rPr>
          <w:b/>
        </w:rPr>
      </w:pPr>
    </w:p>
    <w:p w:rsidR="00132DE0" w:rsidP="00BD4818" w:rsidRDefault="00132DE0" w14:paraId="375064DE" w14:textId="30123C5F">
      <w:pPr>
        <w:rPr>
          <w:b/>
        </w:rPr>
      </w:pPr>
    </w:p>
    <w:p w:rsidR="00132DE0" w:rsidP="00BD4818" w:rsidRDefault="00132DE0" w14:paraId="46A2C727" w14:textId="19982B92">
      <w:pPr>
        <w:rPr>
          <w:b/>
        </w:rPr>
      </w:pPr>
    </w:p>
    <w:p w:rsidR="00132DE0" w:rsidP="00BD4818" w:rsidRDefault="00132DE0" w14:paraId="7DCC3802" w14:textId="1493FBD0">
      <w:pPr>
        <w:rPr>
          <w:b/>
        </w:rPr>
      </w:pPr>
    </w:p>
    <w:p w:rsidR="00132DE0" w:rsidP="00BD4818" w:rsidRDefault="00132DE0" w14:paraId="0C3016BC" w14:textId="10378F5E">
      <w:pPr>
        <w:rPr>
          <w:b/>
        </w:rPr>
      </w:pPr>
    </w:p>
    <w:p w:rsidR="00132DE0" w:rsidP="00BD4818" w:rsidRDefault="00132DE0" w14:paraId="3E83B881" w14:textId="44F2CAC3">
      <w:pPr>
        <w:rPr>
          <w:b/>
        </w:rPr>
      </w:pPr>
    </w:p>
    <w:p w:rsidR="00132DE0" w:rsidP="00BD4818" w:rsidRDefault="00132DE0" w14:paraId="31598550" w14:textId="739FDAB1">
      <w:pPr>
        <w:rPr>
          <w:b/>
        </w:rPr>
      </w:pPr>
    </w:p>
    <w:p w:rsidRPr="00945042" w:rsidR="00132DE0" w:rsidP="00BD4818" w:rsidRDefault="00132DE0" w14:paraId="5695B13C" w14:textId="77777777">
      <w:pPr>
        <w:rPr>
          <w:b/>
        </w:rPr>
      </w:pPr>
    </w:p>
    <w:p w:rsidR="0043581E" w:rsidP="008D7EBC" w:rsidRDefault="008D7EBC" w14:paraId="33FC1DED" w14:textId="77777777">
      <w:pPr>
        <w:pStyle w:val="Heading1"/>
      </w:pPr>
      <w:bookmarkStart w:name="_Toc113971583" w:id="1265"/>
      <w:r>
        <w:lastRenderedPageBreak/>
        <w:t>PHỤ LỤC</w:t>
      </w:r>
      <w:bookmarkEnd w:id="1265"/>
    </w:p>
    <w:p w:rsidR="000D6F4D" w:rsidRDefault="00D91905" w14:paraId="6A14D840" w14:textId="68E1AC64">
      <w:pPr>
        <w:pStyle w:val="Heading2"/>
      </w:pPr>
      <w:bookmarkStart w:name="_Toc113971584" w:id="1266"/>
      <w:r>
        <w:t>Thông tin mã lỗi</w:t>
      </w:r>
      <w:bookmarkEnd w:id="1266"/>
    </w:p>
    <w:tbl>
      <w:tblPr>
        <w:tblStyle w:val="TableGrid"/>
        <w:tblW w:w="0" w:type="auto"/>
        <w:tblLook w:val="04A0" w:firstRow="1" w:lastRow="0" w:firstColumn="1" w:lastColumn="0" w:noHBand="0" w:noVBand="1"/>
      </w:tblPr>
      <w:tblGrid>
        <w:gridCol w:w="1003"/>
        <w:gridCol w:w="2342"/>
        <w:gridCol w:w="2320"/>
        <w:gridCol w:w="3560"/>
      </w:tblGrid>
      <w:tr w:rsidR="00890C66" w:rsidTr="00450202" w14:paraId="186D1FE9" w14:textId="37595850">
        <w:tc>
          <w:tcPr>
            <w:tcW w:w="1003" w:type="dxa"/>
          </w:tcPr>
          <w:p w:rsidRPr="00D91905" w:rsidR="00890C66" w:rsidP="00D91905" w:rsidRDefault="00890C66" w14:paraId="426092BA" w14:textId="14342FA5">
            <w:pPr>
              <w:jc w:val="center"/>
              <w:rPr>
                <w:b/>
                <w:bCs/>
              </w:rPr>
            </w:pPr>
            <w:r w:rsidRPr="00D91905">
              <w:rPr>
                <w:b/>
                <w:bCs/>
              </w:rPr>
              <w:t>STT</w:t>
            </w:r>
          </w:p>
        </w:tc>
        <w:tc>
          <w:tcPr>
            <w:tcW w:w="2342" w:type="dxa"/>
          </w:tcPr>
          <w:p w:rsidRPr="00D91905" w:rsidR="00890C66" w:rsidP="00D91905" w:rsidRDefault="00890C66" w14:paraId="0DE9C044" w14:textId="7AF1EBD2">
            <w:pPr>
              <w:jc w:val="center"/>
              <w:rPr>
                <w:b/>
                <w:bCs/>
              </w:rPr>
            </w:pPr>
            <w:r w:rsidRPr="00D91905">
              <w:rPr>
                <w:b/>
                <w:bCs/>
              </w:rPr>
              <w:t>Mã lỗi(ErrorCode)</w:t>
            </w:r>
          </w:p>
        </w:tc>
        <w:tc>
          <w:tcPr>
            <w:tcW w:w="2320" w:type="dxa"/>
          </w:tcPr>
          <w:p w:rsidRPr="00D91905" w:rsidR="00890C66" w:rsidP="00D91905" w:rsidRDefault="00890C66" w14:paraId="5B81AA3F" w14:textId="5854EE0D">
            <w:pPr>
              <w:jc w:val="center"/>
              <w:rPr>
                <w:b/>
                <w:bCs/>
              </w:rPr>
            </w:pPr>
            <w:r>
              <w:rPr>
                <w:b/>
                <w:bCs/>
              </w:rPr>
              <w:t>Message</w:t>
            </w:r>
          </w:p>
        </w:tc>
        <w:tc>
          <w:tcPr>
            <w:tcW w:w="3560" w:type="dxa"/>
          </w:tcPr>
          <w:p w:rsidR="00890C66" w:rsidP="00D91905" w:rsidRDefault="00890C66" w14:paraId="799DB80C" w14:textId="4E4DBA78">
            <w:pPr>
              <w:jc w:val="center"/>
              <w:rPr>
                <w:b/>
                <w:bCs/>
              </w:rPr>
            </w:pPr>
            <w:r>
              <w:rPr>
                <w:b/>
                <w:bCs/>
              </w:rPr>
              <w:t>Mô tả</w:t>
            </w:r>
          </w:p>
        </w:tc>
      </w:tr>
      <w:tr w:rsidR="004A0471" w:rsidTr="00450202" w14:paraId="6AFB70E3" w14:textId="77777777">
        <w:tc>
          <w:tcPr>
            <w:tcW w:w="1003" w:type="dxa"/>
          </w:tcPr>
          <w:p w:rsidR="004A0471" w:rsidP="004A0471" w:rsidRDefault="004A0471" w14:paraId="1B21CF66" w14:textId="1E68DD44">
            <w:pPr>
              <w:jc w:val="center"/>
            </w:pPr>
            <w:r>
              <w:t>1</w:t>
            </w:r>
          </w:p>
        </w:tc>
        <w:tc>
          <w:tcPr>
            <w:tcW w:w="2342" w:type="dxa"/>
          </w:tcPr>
          <w:p w:rsidR="004A0471" w:rsidP="004A0471" w:rsidRDefault="004A0471" w14:paraId="7B1E4422" w14:textId="37FD4681">
            <w:pPr>
              <w:jc w:val="center"/>
            </w:pPr>
            <w:r>
              <w:t>8</w:t>
            </w:r>
          </w:p>
        </w:tc>
        <w:tc>
          <w:tcPr>
            <w:tcW w:w="2320" w:type="dxa"/>
          </w:tcPr>
          <w:p w:rsidR="004A0471" w:rsidP="004A0471" w:rsidRDefault="004A0471" w14:paraId="5328C283" w14:textId="0A86A3AD">
            <w:r>
              <w:t>Invalid Action</w:t>
            </w:r>
          </w:p>
        </w:tc>
        <w:tc>
          <w:tcPr>
            <w:tcW w:w="3560" w:type="dxa"/>
          </w:tcPr>
          <w:p w:rsidR="004A0471" w:rsidP="004A0471" w:rsidRDefault="004A0471" w14:paraId="5DBB06A9" w14:textId="6A41CB08">
            <w:r>
              <w:t>Sai tên action trong request</w:t>
            </w:r>
          </w:p>
        </w:tc>
      </w:tr>
      <w:tr w:rsidR="004A0471" w:rsidTr="00450202" w14:paraId="69FBBD6D" w14:textId="77777777">
        <w:tc>
          <w:tcPr>
            <w:tcW w:w="1003" w:type="dxa"/>
          </w:tcPr>
          <w:p w:rsidR="004A0471" w:rsidP="004A0471" w:rsidRDefault="004A0471" w14:paraId="5A390E0C" w14:textId="799EDC08">
            <w:pPr>
              <w:jc w:val="center"/>
            </w:pPr>
            <w:r>
              <w:t>2</w:t>
            </w:r>
          </w:p>
        </w:tc>
        <w:tc>
          <w:tcPr>
            <w:tcW w:w="2342" w:type="dxa"/>
          </w:tcPr>
          <w:p w:rsidR="004A0471" w:rsidP="004A0471" w:rsidRDefault="004A0471" w14:paraId="59DCD2AD" w14:textId="5E6C0C26">
            <w:pPr>
              <w:jc w:val="center"/>
            </w:pPr>
            <w:r>
              <w:t>9</w:t>
            </w:r>
          </w:p>
        </w:tc>
        <w:tc>
          <w:tcPr>
            <w:tcW w:w="2320" w:type="dxa"/>
          </w:tcPr>
          <w:p w:rsidR="004A0471" w:rsidP="004A0471" w:rsidRDefault="004A0471" w14:paraId="078B1B68" w14:textId="5662B10D">
            <w:r>
              <w:t>Miss Request ID</w:t>
            </w:r>
          </w:p>
        </w:tc>
        <w:tc>
          <w:tcPr>
            <w:tcW w:w="3560" w:type="dxa"/>
          </w:tcPr>
          <w:p w:rsidR="004A0471" w:rsidP="004A0471" w:rsidRDefault="004A0471" w14:paraId="7EA70F1D" w14:textId="3AACD5D8">
            <w:r>
              <w:t>Không có requestId trong payload của request</w:t>
            </w:r>
          </w:p>
        </w:tc>
      </w:tr>
      <w:tr w:rsidR="004A0471" w:rsidTr="00450202" w14:paraId="27609A3A" w14:textId="77777777">
        <w:tc>
          <w:tcPr>
            <w:tcW w:w="1003" w:type="dxa"/>
          </w:tcPr>
          <w:p w:rsidR="004A0471" w:rsidP="004A0471" w:rsidRDefault="004A0471" w14:paraId="6DF492AB" w14:textId="787FF275">
            <w:pPr>
              <w:jc w:val="center"/>
            </w:pPr>
            <w:r>
              <w:t>3</w:t>
            </w:r>
          </w:p>
        </w:tc>
        <w:tc>
          <w:tcPr>
            <w:tcW w:w="2342" w:type="dxa"/>
          </w:tcPr>
          <w:p w:rsidR="004A0471" w:rsidP="004A0471" w:rsidRDefault="004A0471" w14:paraId="5AAB9F9B" w14:textId="0C65C505">
            <w:pPr>
              <w:jc w:val="center"/>
            </w:pPr>
            <w:r>
              <w:t>10</w:t>
            </w:r>
          </w:p>
        </w:tc>
        <w:tc>
          <w:tcPr>
            <w:tcW w:w="2320" w:type="dxa"/>
          </w:tcPr>
          <w:p w:rsidR="004A0471" w:rsidP="004A0471" w:rsidRDefault="004A0471" w14:paraId="0516F652" w14:textId="3059A996">
            <w:r>
              <w:t>Miss Atrribute</w:t>
            </w:r>
          </w:p>
        </w:tc>
        <w:tc>
          <w:tcPr>
            <w:tcW w:w="3560" w:type="dxa"/>
          </w:tcPr>
          <w:p w:rsidR="004A0471" w:rsidP="004A0471" w:rsidRDefault="004A0471" w14:paraId="5CF468AD" w14:textId="5E9341FD">
            <w:r>
              <w:t>Thiếu trường tham số trong payload của request</w:t>
            </w:r>
          </w:p>
        </w:tc>
      </w:tr>
      <w:tr w:rsidR="004A0471" w:rsidTr="00450202" w14:paraId="62452BEE" w14:textId="77777777">
        <w:tc>
          <w:tcPr>
            <w:tcW w:w="1003" w:type="dxa"/>
          </w:tcPr>
          <w:p w:rsidR="004A0471" w:rsidP="004A0471" w:rsidRDefault="004A0471" w14:paraId="0FC0026D" w14:textId="1A04E42B">
            <w:pPr>
              <w:jc w:val="center"/>
            </w:pPr>
            <w:r>
              <w:t>4</w:t>
            </w:r>
          </w:p>
        </w:tc>
        <w:tc>
          <w:tcPr>
            <w:tcW w:w="2342" w:type="dxa"/>
          </w:tcPr>
          <w:p w:rsidR="004A0471" w:rsidP="004A0471" w:rsidRDefault="004A0471" w14:paraId="5429D235" w14:textId="48B0140C">
            <w:pPr>
              <w:jc w:val="center"/>
            </w:pPr>
            <w:r>
              <w:t>11</w:t>
            </w:r>
          </w:p>
        </w:tc>
        <w:tc>
          <w:tcPr>
            <w:tcW w:w="2320" w:type="dxa"/>
          </w:tcPr>
          <w:p w:rsidR="004A0471" w:rsidP="004A0471" w:rsidRDefault="004A0471" w14:paraId="63722773" w14:textId="5495A7ED">
            <w:r>
              <w:t>Verify Fail</w:t>
            </w:r>
          </w:p>
        </w:tc>
        <w:tc>
          <w:tcPr>
            <w:tcW w:w="3560" w:type="dxa"/>
          </w:tcPr>
          <w:p w:rsidR="004A0471" w:rsidP="004A0471" w:rsidRDefault="004A0471" w14:paraId="2D604BB5" w14:textId="691EBF68">
            <w:r>
              <w:t>Giá trị của các trường trong các request cấu hình sai định dạng, nằm ngoài dải, quá độ dài</w:t>
            </w:r>
          </w:p>
        </w:tc>
      </w:tr>
      <w:tr w:rsidR="004A0471" w:rsidTr="00450202" w14:paraId="1EA72D08" w14:textId="77777777">
        <w:tc>
          <w:tcPr>
            <w:tcW w:w="1003" w:type="dxa"/>
          </w:tcPr>
          <w:p w:rsidR="004A0471" w:rsidP="004A0471" w:rsidRDefault="004A0471" w14:paraId="7EB56BB1" w14:textId="6DAE3143">
            <w:pPr>
              <w:jc w:val="center"/>
            </w:pPr>
            <w:r>
              <w:t>5</w:t>
            </w:r>
          </w:p>
        </w:tc>
        <w:tc>
          <w:tcPr>
            <w:tcW w:w="2342" w:type="dxa"/>
          </w:tcPr>
          <w:p w:rsidR="004A0471" w:rsidP="004A0471" w:rsidRDefault="004A0471" w14:paraId="10F15B2B" w14:textId="16F4F063">
            <w:pPr>
              <w:jc w:val="center"/>
            </w:pPr>
            <w:r>
              <w:t>12</w:t>
            </w:r>
          </w:p>
        </w:tc>
        <w:tc>
          <w:tcPr>
            <w:tcW w:w="2320" w:type="dxa"/>
          </w:tcPr>
          <w:p w:rsidR="004A0471" w:rsidP="004A0471" w:rsidRDefault="004A0471" w14:paraId="16432976" w14:textId="0B9F1867">
            <w:r>
              <w:t>Unknown Error</w:t>
            </w:r>
          </w:p>
        </w:tc>
        <w:tc>
          <w:tcPr>
            <w:tcW w:w="3560" w:type="dxa"/>
          </w:tcPr>
          <w:p w:rsidR="004A0471" w:rsidP="004A0471" w:rsidRDefault="004A0471" w14:paraId="299A471F" w14:textId="54F68DDB">
            <w:r>
              <w:t>Các lỗi không nằm trong những loại trên</w:t>
            </w:r>
          </w:p>
        </w:tc>
      </w:tr>
      <w:tr w:rsidR="00B55AAE" w:rsidTr="00450202" w14:paraId="2ABA2D7B" w14:textId="77777777">
        <w:tc>
          <w:tcPr>
            <w:tcW w:w="1003" w:type="dxa"/>
          </w:tcPr>
          <w:p w:rsidR="00B55AAE" w:rsidP="004A0471" w:rsidRDefault="00B55AAE" w14:paraId="5601FFE5" w14:textId="4C32DF8A">
            <w:pPr>
              <w:jc w:val="center"/>
            </w:pPr>
            <w:r>
              <w:t>6</w:t>
            </w:r>
          </w:p>
        </w:tc>
        <w:tc>
          <w:tcPr>
            <w:tcW w:w="2342" w:type="dxa"/>
          </w:tcPr>
          <w:p w:rsidR="00B55AAE" w:rsidP="004A0471" w:rsidRDefault="00FE1A5E" w14:paraId="25C2C68A" w14:textId="4173DBFB">
            <w:pPr>
              <w:jc w:val="center"/>
            </w:pPr>
            <w:r>
              <w:t>16</w:t>
            </w:r>
          </w:p>
        </w:tc>
        <w:tc>
          <w:tcPr>
            <w:tcW w:w="2320" w:type="dxa"/>
          </w:tcPr>
          <w:p w:rsidR="00B55AAE" w:rsidP="004A0471" w:rsidRDefault="00B55AAE" w14:paraId="3C476783" w14:textId="6FBB5D0C">
            <w:r>
              <w:t>Bad Request</w:t>
            </w:r>
          </w:p>
        </w:tc>
        <w:tc>
          <w:tcPr>
            <w:tcW w:w="3560" w:type="dxa"/>
          </w:tcPr>
          <w:p w:rsidR="00B55AAE" w:rsidP="004A0471" w:rsidRDefault="00B55AAE" w14:paraId="1A5ADC17" w14:textId="5E2CFF3B">
            <w:r>
              <w:t>Nội dung bản tin không hợp lệ</w:t>
            </w:r>
          </w:p>
        </w:tc>
      </w:tr>
      <w:tr w:rsidR="00B55AAE" w:rsidTr="00450202" w14:paraId="12A53E5A" w14:textId="77777777">
        <w:tc>
          <w:tcPr>
            <w:tcW w:w="1003" w:type="dxa"/>
          </w:tcPr>
          <w:p w:rsidR="00B55AAE" w:rsidP="004A0471" w:rsidRDefault="00B55AAE" w14:paraId="7D78ABA6" w14:textId="769640FD">
            <w:pPr>
              <w:jc w:val="center"/>
            </w:pPr>
            <w:r>
              <w:t>7</w:t>
            </w:r>
          </w:p>
        </w:tc>
        <w:tc>
          <w:tcPr>
            <w:tcW w:w="2342" w:type="dxa"/>
          </w:tcPr>
          <w:p w:rsidR="00B55AAE" w:rsidP="004A0471" w:rsidRDefault="00FE1A5E" w14:paraId="195DF7DE" w14:textId="1C3021F1">
            <w:pPr>
              <w:jc w:val="center"/>
            </w:pPr>
            <w:r>
              <w:t>17</w:t>
            </w:r>
          </w:p>
        </w:tc>
        <w:tc>
          <w:tcPr>
            <w:tcW w:w="2320" w:type="dxa"/>
          </w:tcPr>
          <w:p w:rsidR="00B55AAE" w:rsidP="004A0471" w:rsidRDefault="00B55AAE" w14:paraId="44FABD2A" w14:textId="3FEF26B9">
            <w:r>
              <w:t>Wrong File</w:t>
            </w:r>
          </w:p>
        </w:tc>
        <w:tc>
          <w:tcPr>
            <w:tcW w:w="3560" w:type="dxa"/>
          </w:tcPr>
          <w:p w:rsidR="00B55AAE" w:rsidP="004A0471" w:rsidRDefault="00B55AAE" w14:paraId="6237D2F7" w14:textId="2966D228">
            <w:r>
              <w:t>File nhận được không đúng với MD5 check sum</w:t>
            </w:r>
          </w:p>
        </w:tc>
      </w:tr>
    </w:tbl>
    <w:p w:rsidRPr="00D91905" w:rsidR="00D91905" w:rsidP="00D91905" w:rsidRDefault="00D91905" w14:paraId="349F741C" w14:textId="77777777"/>
    <w:p w:rsidR="008367A1" w:rsidP="006C6448" w:rsidRDefault="007E4322" w14:paraId="3CB8F035" w14:textId="34398519">
      <w:pPr>
        <w:pStyle w:val="Heading2"/>
      </w:pPr>
      <w:bookmarkStart w:name="_Toc113971585" w:id="1267"/>
      <w:r>
        <w:t>Mô tả ý nghĩa Status Code của các tính năng Diagnostic Speedtest, Ping, Trace</w:t>
      </w:r>
      <w:bookmarkEnd w:id="1267"/>
    </w:p>
    <w:tbl>
      <w:tblPr>
        <w:tblStyle w:val="TableGrid"/>
        <w:tblW w:w="9540" w:type="dxa"/>
        <w:tblInd w:w="175" w:type="dxa"/>
        <w:tblLook w:val="04A0" w:firstRow="1" w:lastRow="0" w:firstColumn="1" w:lastColumn="0" w:noHBand="0" w:noVBand="1"/>
      </w:tblPr>
      <w:tblGrid>
        <w:gridCol w:w="1709"/>
        <w:gridCol w:w="2701"/>
        <w:gridCol w:w="5130"/>
      </w:tblGrid>
      <w:tr w:rsidR="007E4322" w:rsidTr="000B4FF6" w14:paraId="0014CCB5" w14:textId="77777777">
        <w:tc>
          <w:tcPr>
            <w:tcW w:w="1709" w:type="dxa"/>
          </w:tcPr>
          <w:p w:rsidR="007E4322" w:rsidP="000B4FF6" w:rsidRDefault="007E4322" w14:paraId="4E84A03F" w14:textId="77777777">
            <w:pPr>
              <w:pStyle w:val="ListParagraph"/>
              <w:ind w:left="0"/>
              <w:rPr>
                <w:b/>
                <w:bCs/>
              </w:rPr>
            </w:pPr>
            <w:r>
              <w:rPr>
                <w:b/>
                <w:bCs/>
              </w:rPr>
              <w:t>Speedtest Code</w:t>
            </w:r>
          </w:p>
        </w:tc>
        <w:tc>
          <w:tcPr>
            <w:tcW w:w="2701" w:type="dxa"/>
          </w:tcPr>
          <w:p w:rsidR="007E4322" w:rsidP="000B4FF6" w:rsidRDefault="007E4322" w14:paraId="51045D2A" w14:textId="77777777">
            <w:pPr>
              <w:pStyle w:val="ListParagraph"/>
              <w:ind w:left="0"/>
              <w:rPr>
                <w:b/>
                <w:bCs/>
              </w:rPr>
            </w:pPr>
            <w:r>
              <w:rPr>
                <w:b/>
                <w:bCs/>
              </w:rPr>
              <w:t>Mô tả</w:t>
            </w:r>
          </w:p>
        </w:tc>
        <w:tc>
          <w:tcPr>
            <w:tcW w:w="5130" w:type="dxa"/>
          </w:tcPr>
          <w:p w:rsidR="007E4322" w:rsidP="000B4FF6" w:rsidRDefault="007E4322" w14:paraId="2F76EAA7" w14:textId="77777777">
            <w:pPr>
              <w:pStyle w:val="ListParagraph"/>
              <w:ind w:left="0"/>
              <w:rPr>
                <w:b/>
                <w:bCs/>
              </w:rPr>
            </w:pPr>
            <w:r>
              <w:rPr>
                <w:b/>
                <w:bCs/>
              </w:rPr>
              <w:t>Ý nghĩa</w:t>
            </w:r>
          </w:p>
        </w:tc>
      </w:tr>
      <w:tr w:rsidR="007E4322" w:rsidTr="000B4FF6" w14:paraId="52F9E0EB" w14:textId="77777777">
        <w:trPr>
          <w:trHeight w:val="213"/>
        </w:trPr>
        <w:tc>
          <w:tcPr>
            <w:tcW w:w="1709" w:type="dxa"/>
          </w:tcPr>
          <w:p w:rsidRPr="00020A9F" w:rsidR="007E4322" w:rsidP="000B4FF6" w:rsidRDefault="007E4322" w14:paraId="38FDEC88" w14:textId="77777777">
            <w:pPr>
              <w:pStyle w:val="ListParagraph"/>
              <w:ind w:left="0"/>
            </w:pPr>
            <w:r>
              <w:t>0</w:t>
            </w:r>
          </w:p>
        </w:tc>
        <w:tc>
          <w:tcPr>
            <w:tcW w:w="2701" w:type="dxa"/>
          </w:tcPr>
          <w:p w:rsidRPr="00020A9F" w:rsidR="007E4322" w:rsidP="000B4FF6" w:rsidRDefault="007E4322" w14:paraId="006800C4" w14:textId="77777777">
            <w:pPr>
              <w:pStyle w:val="ListParagraph"/>
              <w:ind w:left="0"/>
            </w:pPr>
            <w:r>
              <w:t xml:space="preserve">None </w:t>
            </w:r>
          </w:p>
        </w:tc>
        <w:tc>
          <w:tcPr>
            <w:tcW w:w="5130" w:type="dxa"/>
          </w:tcPr>
          <w:p w:rsidR="007E4322" w:rsidRDefault="007E4322" w14:paraId="30F21AC6" w14:textId="2106DD21">
            <w:pPr>
              <w:pStyle w:val="ListParagraph"/>
              <w:ind w:left="0"/>
            </w:pPr>
            <w:r>
              <w:t xml:space="preserve">Chưa nhận được </w:t>
            </w:r>
            <w:r w:rsidR="00352D66">
              <w:t>request</w:t>
            </w:r>
          </w:p>
        </w:tc>
      </w:tr>
      <w:tr w:rsidR="007E4322" w:rsidTr="000B4FF6" w14:paraId="57D368EB" w14:textId="77777777">
        <w:tc>
          <w:tcPr>
            <w:tcW w:w="1709" w:type="dxa"/>
          </w:tcPr>
          <w:p w:rsidRPr="00020A9F" w:rsidR="007E4322" w:rsidP="000B4FF6" w:rsidRDefault="007E4322" w14:paraId="57366811" w14:textId="77777777">
            <w:pPr>
              <w:pStyle w:val="ListParagraph"/>
              <w:ind w:left="0"/>
            </w:pPr>
            <w:r>
              <w:t>1</w:t>
            </w:r>
          </w:p>
        </w:tc>
        <w:tc>
          <w:tcPr>
            <w:tcW w:w="2701" w:type="dxa"/>
          </w:tcPr>
          <w:p w:rsidR="007E4322" w:rsidP="000B4FF6" w:rsidRDefault="007E4322" w14:paraId="5D434611" w14:textId="77777777">
            <w:pPr>
              <w:pStyle w:val="ListParagraph"/>
              <w:ind w:left="0"/>
            </w:pPr>
            <w:r>
              <w:t>Requested</w:t>
            </w:r>
          </w:p>
        </w:tc>
        <w:tc>
          <w:tcPr>
            <w:tcW w:w="5130" w:type="dxa"/>
          </w:tcPr>
          <w:p w:rsidR="007E4322" w:rsidRDefault="007E4322" w14:paraId="78E3D79C" w14:textId="1F5DF669">
            <w:pPr>
              <w:pStyle w:val="ListParagraph"/>
              <w:ind w:left="0"/>
            </w:pPr>
            <w:r>
              <w:t xml:space="preserve">Nhận </w:t>
            </w:r>
            <w:r w:rsidR="00352D66">
              <w:t>request</w:t>
            </w:r>
            <w:r>
              <w:t xml:space="preserve"> thành công</w:t>
            </w:r>
          </w:p>
        </w:tc>
      </w:tr>
      <w:tr w:rsidR="007E4322" w:rsidTr="000B4FF6" w14:paraId="5077589F" w14:textId="77777777">
        <w:tc>
          <w:tcPr>
            <w:tcW w:w="1709" w:type="dxa"/>
          </w:tcPr>
          <w:p w:rsidR="007E4322" w:rsidP="000B4FF6" w:rsidRDefault="007E4322" w14:paraId="646CD2EA" w14:textId="77777777">
            <w:pPr>
              <w:pStyle w:val="ListParagraph"/>
              <w:ind w:left="0"/>
            </w:pPr>
            <w:r>
              <w:t>2</w:t>
            </w:r>
          </w:p>
        </w:tc>
        <w:tc>
          <w:tcPr>
            <w:tcW w:w="2701" w:type="dxa"/>
          </w:tcPr>
          <w:p w:rsidRPr="00BB7273" w:rsidR="007E4322" w:rsidP="000B4FF6" w:rsidRDefault="007E4322" w14:paraId="3DE44927" w14:textId="77777777">
            <w:pPr>
              <w:pStyle w:val="ListParagraph"/>
              <w:ind w:left="0"/>
            </w:pPr>
            <w:r>
              <w:t>Inprogress</w:t>
            </w:r>
          </w:p>
        </w:tc>
        <w:tc>
          <w:tcPr>
            <w:tcW w:w="5130" w:type="dxa"/>
          </w:tcPr>
          <w:p w:rsidR="007E4322" w:rsidRDefault="007E4322" w14:paraId="79D73774" w14:textId="72C2CF31">
            <w:pPr>
              <w:pStyle w:val="ListParagraph"/>
              <w:ind w:left="0"/>
            </w:pPr>
            <w:r>
              <w:t xml:space="preserve">Đang thực hiện </w:t>
            </w:r>
          </w:p>
        </w:tc>
      </w:tr>
      <w:tr w:rsidR="007E4322" w:rsidTr="000B4FF6" w14:paraId="4DC0EB4B" w14:textId="77777777">
        <w:tc>
          <w:tcPr>
            <w:tcW w:w="1709" w:type="dxa"/>
          </w:tcPr>
          <w:p w:rsidRPr="00020A9F" w:rsidR="007E4322" w:rsidP="000B4FF6" w:rsidRDefault="007E4322" w14:paraId="0D8FB2CB" w14:textId="77777777">
            <w:pPr>
              <w:pStyle w:val="ListParagraph"/>
              <w:ind w:left="0"/>
            </w:pPr>
            <w:r>
              <w:t>3</w:t>
            </w:r>
          </w:p>
        </w:tc>
        <w:tc>
          <w:tcPr>
            <w:tcW w:w="2701" w:type="dxa"/>
          </w:tcPr>
          <w:p w:rsidR="007E4322" w:rsidP="000B4FF6" w:rsidRDefault="007E4322" w14:paraId="5CCABFDB" w14:textId="77777777">
            <w:pPr>
              <w:pStyle w:val="ListParagraph"/>
              <w:ind w:left="0"/>
            </w:pPr>
            <w:r w:rsidRPr="00BB7273">
              <w:t>Success</w:t>
            </w:r>
          </w:p>
        </w:tc>
        <w:tc>
          <w:tcPr>
            <w:tcW w:w="5130" w:type="dxa"/>
          </w:tcPr>
          <w:p w:rsidR="007E4322" w:rsidRDefault="007E4322" w14:paraId="692F118B" w14:textId="36937BB8">
            <w:pPr>
              <w:pStyle w:val="ListParagraph"/>
              <w:ind w:left="0"/>
            </w:pPr>
            <w:r>
              <w:t>Thực hiện thành công</w:t>
            </w:r>
          </w:p>
        </w:tc>
      </w:tr>
      <w:tr w:rsidR="007E4322" w:rsidTr="000B4FF6" w14:paraId="5C9FEB3F" w14:textId="77777777">
        <w:tc>
          <w:tcPr>
            <w:tcW w:w="1709" w:type="dxa"/>
          </w:tcPr>
          <w:p w:rsidR="007E4322" w:rsidP="000B4FF6" w:rsidRDefault="007E4322" w14:paraId="7D0F885D" w14:textId="77777777">
            <w:pPr>
              <w:pStyle w:val="ListParagraph"/>
              <w:ind w:left="0"/>
            </w:pPr>
            <w:r>
              <w:t>4</w:t>
            </w:r>
          </w:p>
        </w:tc>
        <w:tc>
          <w:tcPr>
            <w:tcW w:w="2701" w:type="dxa"/>
          </w:tcPr>
          <w:p w:rsidR="007E4322" w:rsidP="000B4FF6" w:rsidRDefault="007E4322" w14:paraId="57EF5C1B" w14:textId="77777777">
            <w:pPr>
              <w:pStyle w:val="ListParagraph"/>
              <w:ind w:left="0"/>
            </w:pPr>
            <w:r>
              <w:t>Error, Invalid  Interface</w:t>
            </w:r>
          </w:p>
        </w:tc>
        <w:tc>
          <w:tcPr>
            <w:tcW w:w="5130" w:type="dxa"/>
          </w:tcPr>
          <w:p w:rsidR="007E4322" w:rsidP="000B4FF6" w:rsidRDefault="007E4322" w14:paraId="14AD6F9F" w14:textId="77777777">
            <w:pPr>
              <w:pStyle w:val="ListParagraph"/>
              <w:ind w:left="0"/>
            </w:pPr>
            <w:r>
              <w:t>Interface chưa được tạo</w:t>
            </w:r>
          </w:p>
        </w:tc>
      </w:tr>
      <w:tr w:rsidR="007E4322" w:rsidTr="000B4FF6" w14:paraId="0E62FE44" w14:textId="77777777">
        <w:tc>
          <w:tcPr>
            <w:tcW w:w="1709" w:type="dxa"/>
          </w:tcPr>
          <w:p w:rsidR="007E4322" w:rsidP="000B4FF6" w:rsidRDefault="007E4322" w14:paraId="7E10AA79" w14:textId="77777777">
            <w:pPr>
              <w:pStyle w:val="ListParagraph"/>
              <w:ind w:left="0"/>
            </w:pPr>
            <w:r>
              <w:t>5</w:t>
            </w:r>
          </w:p>
        </w:tc>
        <w:tc>
          <w:tcPr>
            <w:tcW w:w="2701" w:type="dxa"/>
          </w:tcPr>
          <w:p w:rsidR="007E4322" w:rsidP="000B4FF6" w:rsidRDefault="007E4322" w14:paraId="6068D4F2" w14:textId="77777777">
            <w:pPr>
              <w:pStyle w:val="ListParagraph"/>
              <w:ind w:left="0"/>
            </w:pPr>
            <w:r w:rsidRPr="00BB7273">
              <w:t>Error</w:t>
            </w:r>
            <w:r>
              <w:t>, Interface Down</w:t>
            </w:r>
          </w:p>
        </w:tc>
        <w:tc>
          <w:tcPr>
            <w:tcW w:w="5130" w:type="dxa"/>
          </w:tcPr>
          <w:p w:rsidR="007E4322" w:rsidP="000B4FF6" w:rsidRDefault="007E4322" w14:paraId="30BE44D2" w14:textId="77777777">
            <w:pPr>
              <w:pStyle w:val="ListParagraph"/>
              <w:ind w:left="0"/>
            </w:pPr>
            <w:r>
              <w:t>wanInterface down</w:t>
            </w:r>
          </w:p>
        </w:tc>
      </w:tr>
      <w:tr w:rsidR="007E4322" w:rsidTr="000B4FF6" w14:paraId="6B4B40E4" w14:textId="77777777">
        <w:tc>
          <w:tcPr>
            <w:tcW w:w="1709" w:type="dxa"/>
          </w:tcPr>
          <w:p w:rsidR="007E4322" w:rsidP="000B4FF6" w:rsidRDefault="007E4322" w14:paraId="06C11F3E" w14:textId="77777777">
            <w:pPr>
              <w:pStyle w:val="ListParagraph"/>
              <w:ind w:left="0"/>
            </w:pPr>
            <w:r>
              <w:t>6</w:t>
            </w:r>
          </w:p>
        </w:tc>
        <w:tc>
          <w:tcPr>
            <w:tcW w:w="2701" w:type="dxa"/>
          </w:tcPr>
          <w:p w:rsidR="007E4322" w:rsidP="000B4FF6" w:rsidRDefault="007E4322" w14:paraId="39D84B44" w14:textId="77777777">
            <w:pPr>
              <w:pStyle w:val="ListParagraph"/>
              <w:ind w:left="0"/>
            </w:pPr>
            <w:r w:rsidRPr="00BB7273">
              <w:t>Error, Cannot resolve host name</w:t>
            </w:r>
          </w:p>
        </w:tc>
        <w:tc>
          <w:tcPr>
            <w:tcW w:w="5130" w:type="dxa"/>
          </w:tcPr>
          <w:p w:rsidR="007E4322" w:rsidP="000B4FF6" w:rsidRDefault="007E4322" w14:paraId="39CC3CF4" w14:textId="77777777">
            <w:pPr>
              <w:pStyle w:val="ListParagraph"/>
              <w:ind w:left="0"/>
            </w:pPr>
            <w:r>
              <w:t>Không phân giải được địa chỉ DNS</w:t>
            </w:r>
          </w:p>
        </w:tc>
      </w:tr>
      <w:tr w:rsidR="007E4322" w:rsidTr="000B4FF6" w14:paraId="1822A04D" w14:textId="77777777">
        <w:tc>
          <w:tcPr>
            <w:tcW w:w="1709" w:type="dxa"/>
          </w:tcPr>
          <w:p w:rsidR="007E4322" w:rsidP="000B4FF6" w:rsidRDefault="007E4322" w14:paraId="41056C61" w14:textId="77777777">
            <w:pPr>
              <w:pStyle w:val="ListParagraph"/>
              <w:ind w:left="0"/>
            </w:pPr>
            <w:r>
              <w:t>7</w:t>
            </w:r>
          </w:p>
        </w:tc>
        <w:tc>
          <w:tcPr>
            <w:tcW w:w="2701" w:type="dxa"/>
          </w:tcPr>
          <w:p w:rsidRPr="00A7779E" w:rsidR="007E4322" w:rsidP="000B4FF6" w:rsidRDefault="007E4322" w14:paraId="081BA154" w14:textId="77777777">
            <w:pPr>
              <w:pStyle w:val="ListParagraph"/>
              <w:ind w:left="0"/>
            </w:pPr>
            <w:r w:rsidRPr="00A7779E">
              <w:t>Error, No route to host</w:t>
            </w:r>
          </w:p>
        </w:tc>
        <w:tc>
          <w:tcPr>
            <w:tcW w:w="5130" w:type="dxa"/>
          </w:tcPr>
          <w:p w:rsidR="007E4322" w:rsidP="000B4FF6" w:rsidRDefault="007E4322" w14:paraId="2708D00F" w14:textId="77777777">
            <w:pPr>
              <w:pStyle w:val="ListParagraph"/>
              <w:ind w:left="0"/>
            </w:pPr>
          </w:p>
        </w:tc>
      </w:tr>
      <w:tr w:rsidR="007E4322" w:rsidTr="000B4FF6" w14:paraId="699855D5" w14:textId="77777777">
        <w:tc>
          <w:tcPr>
            <w:tcW w:w="1709" w:type="dxa"/>
          </w:tcPr>
          <w:p w:rsidR="007E4322" w:rsidP="000B4FF6" w:rsidRDefault="007E4322" w14:paraId="036C5D14" w14:textId="77777777">
            <w:pPr>
              <w:pStyle w:val="ListParagraph"/>
              <w:ind w:left="0"/>
            </w:pPr>
            <w:r>
              <w:t>8</w:t>
            </w:r>
          </w:p>
        </w:tc>
        <w:tc>
          <w:tcPr>
            <w:tcW w:w="2701" w:type="dxa"/>
          </w:tcPr>
          <w:p w:rsidR="007E4322" w:rsidP="000B4FF6" w:rsidRDefault="007E4322" w14:paraId="6F3B7718" w14:textId="77777777">
            <w:pPr>
              <w:pStyle w:val="ListParagraph"/>
              <w:ind w:left="0"/>
            </w:pPr>
            <w:r>
              <w:t>Error, Timeout</w:t>
            </w:r>
          </w:p>
        </w:tc>
        <w:tc>
          <w:tcPr>
            <w:tcW w:w="5130" w:type="dxa"/>
          </w:tcPr>
          <w:p w:rsidR="007E4322" w:rsidP="000B4FF6" w:rsidRDefault="007E4322" w14:paraId="5754C1B6" w14:textId="77777777">
            <w:pPr>
              <w:pStyle w:val="ListParagraph"/>
              <w:ind w:left="0"/>
            </w:pPr>
          </w:p>
        </w:tc>
      </w:tr>
      <w:tr w:rsidR="007E4322" w:rsidTr="000B4FF6" w14:paraId="3FDBF439" w14:textId="77777777">
        <w:tc>
          <w:tcPr>
            <w:tcW w:w="1709" w:type="dxa"/>
          </w:tcPr>
          <w:p w:rsidR="007E4322" w:rsidP="000B4FF6" w:rsidRDefault="007E4322" w14:paraId="1421A9BE" w14:textId="77777777">
            <w:pPr>
              <w:pStyle w:val="ListParagraph"/>
              <w:ind w:left="0"/>
            </w:pPr>
            <w:r>
              <w:t>9</w:t>
            </w:r>
          </w:p>
        </w:tc>
        <w:tc>
          <w:tcPr>
            <w:tcW w:w="2701" w:type="dxa"/>
          </w:tcPr>
          <w:p w:rsidR="007E4322" w:rsidP="000B4FF6" w:rsidRDefault="007E4322" w14:paraId="6A799DEF" w14:textId="77777777">
            <w:pPr>
              <w:pStyle w:val="ListParagraph"/>
              <w:ind w:left="0"/>
            </w:pPr>
            <w:r>
              <w:t xml:space="preserve">Error, </w:t>
            </w:r>
            <w:r w:rsidRPr="00A7779E">
              <w:t>Init connection failed</w:t>
            </w:r>
          </w:p>
        </w:tc>
        <w:tc>
          <w:tcPr>
            <w:tcW w:w="5130" w:type="dxa"/>
          </w:tcPr>
          <w:p w:rsidR="007E4322" w:rsidRDefault="007E4322" w14:paraId="56ACD7B4" w14:textId="52FE117E">
            <w:pPr>
              <w:pStyle w:val="ListParagraph"/>
              <w:ind w:left="0"/>
            </w:pPr>
            <w:r>
              <w:t xml:space="preserve">Không kết nối được tới </w:t>
            </w:r>
            <w:r w:rsidR="00352D66">
              <w:t>server</w:t>
            </w:r>
          </w:p>
        </w:tc>
      </w:tr>
      <w:tr w:rsidR="007E4322" w:rsidTr="000B4FF6" w14:paraId="3EE1B742" w14:textId="77777777">
        <w:tc>
          <w:tcPr>
            <w:tcW w:w="1709" w:type="dxa"/>
          </w:tcPr>
          <w:p w:rsidR="007E4322" w:rsidP="000B4FF6" w:rsidRDefault="007E4322" w14:paraId="743514C2" w14:textId="77777777">
            <w:pPr>
              <w:pStyle w:val="ListParagraph"/>
              <w:ind w:left="0"/>
            </w:pPr>
            <w:r>
              <w:t>10</w:t>
            </w:r>
          </w:p>
        </w:tc>
        <w:tc>
          <w:tcPr>
            <w:tcW w:w="2701" w:type="dxa"/>
          </w:tcPr>
          <w:p w:rsidR="007E4322" w:rsidP="000B4FF6" w:rsidRDefault="007E4322" w14:paraId="336A3F74" w14:textId="77777777">
            <w:pPr>
              <w:pStyle w:val="ListParagraph"/>
              <w:ind w:left="0"/>
            </w:pPr>
            <w:r>
              <w:t xml:space="preserve">Error, </w:t>
            </w:r>
            <w:r w:rsidRPr="00A7779E">
              <w:t>No Response</w:t>
            </w:r>
          </w:p>
        </w:tc>
        <w:tc>
          <w:tcPr>
            <w:tcW w:w="5130" w:type="dxa"/>
          </w:tcPr>
          <w:p w:rsidR="007E4322" w:rsidP="000B4FF6" w:rsidRDefault="007E4322" w14:paraId="0E110B0D" w14:textId="77777777">
            <w:pPr>
              <w:pStyle w:val="ListParagraph"/>
              <w:ind w:left="0"/>
            </w:pPr>
          </w:p>
        </w:tc>
      </w:tr>
      <w:tr w:rsidR="007E4322" w:rsidTr="000B4FF6" w14:paraId="05543202" w14:textId="77777777">
        <w:tc>
          <w:tcPr>
            <w:tcW w:w="1709" w:type="dxa"/>
          </w:tcPr>
          <w:p w:rsidR="007E4322" w:rsidP="000B4FF6" w:rsidRDefault="007E4322" w14:paraId="74402807" w14:textId="77777777">
            <w:pPr>
              <w:pStyle w:val="ListParagraph"/>
              <w:ind w:left="0"/>
            </w:pPr>
            <w:r>
              <w:lastRenderedPageBreak/>
              <w:t>11</w:t>
            </w:r>
          </w:p>
        </w:tc>
        <w:tc>
          <w:tcPr>
            <w:tcW w:w="2701" w:type="dxa"/>
          </w:tcPr>
          <w:p w:rsidR="007E4322" w:rsidP="000B4FF6" w:rsidRDefault="007E4322" w14:paraId="5C4C9891" w14:textId="77777777">
            <w:pPr>
              <w:pStyle w:val="ListParagraph"/>
              <w:ind w:left="0"/>
            </w:pPr>
            <w:r>
              <w:t>Error, Transfer F</w:t>
            </w:r>
            <w:r w:rsidRPr="00A7779E">
              <w:t>ailed</w:t>
            </w:r>
          </w:p>
        </w:tc>
        <w:tc>
          <w:tcPr>
            <w:tcW w:w="5130" w:type="dxa"/>
          </w:tcPr>
          <w:p w:rsidR="007E4322" w:rsidP="000B4FF6" w:rsidRDefault="007E4322" w14:paraId="0185CE9E" w14:textId="77777777">
            <w:pPr>
              <w:pStyle w:val="ListParagraph"/>
              <w:ind w:left="0"/>
            </w:pPr>
          </w:p>
        </w:tc>
      </w:tr>
      <w:tr w:rsidR="007E4322" w:rsidTr="000B4FF6" w14:paraId="11A6D22F" w14:textId="77777777">
        <w:tc>
          <w:tcPr>
            <w:tcW w:w="1709" w:type="dxa"/>
          </w:tcPr>
          <w:p w:rsidR="007E4322" w:rsidP="000B4FF6" w:rsidRDefault="007E4322" w14:paraId="0A0F2975" w14:textId="77777777">
            <w:pPr>
              <w:pStyle w:val="ListParagraph"/>
              <w:ind w:left="0"/>
            </w:pPr>
            <w:r>
              <w:t>12</w:t>
            </w:r>
          </w:p>
        </w:tc>
        <w:tc>
          <w:tcPr>
            <w:tcW w:w="2701" w:type="dxa"/>
          </w:tcPr>
          <w:p w:rsidR="007E4322" w:rsidP="000B4FF6" w:rsidRDefault="007E4322" w14:paraId="02B62B5B" w14:textId="77777777">
            <w:pPr>
              <w:pStyle w:val="ListParagraph"/>
              <w:ind w:left="0"/>
            </w:pPr>
            <w:r w:rsidRPr="00A7779E">
              <w:t>Error, Internal</w:t>
            </w:r>
          </w:p>
        </w:tc>
        <w:tc>
          <w:tcPr>
            <w:tcW w:w="5130" w:type="dxa"/>
          </w:tcPr>
          <w:p w:rsidR="007E4322" w:rsidP="000B4FF6" w:rsidRDefault="007E4322" w14:paraId="21A9FEF5" w14:textId="77777777">
            <w:pPr>
              <w:pStyle w:val="ListParagraph"/>
              <w:ind w:left="0"/>
            </w:pPr>
          </w:p>
        </w:tc>
      </w:tr>
      <w:tr w:rsidR="007E4322" w:rsidTr="000B4FF6" w14:paraId="3E5C97EA" w14:textId="77777777">
        <w:tc>
          <w:tcPr>
            <w:tcW w:w="1709" w:type="dxa"/>
          </w:tcPr>
          <w:p w:rsidR="007E4322" w:rsidP="007E4322" w:rsidRDefault="007E4322" w14:paraId="505B3323" w14:textId="7849EA6D">
            <w:pPr>
              <w:pStyle w:val="ListParagraph"/>
              <w:ind w:left="0"/>
            </w:pPr>
            <w:r>
              <w:t>13</w:t>
            </w:r>
          </w:p>
        </w:tc>
        <w:tc>
          <w:tcPr>
            <w:tcW w:w="2701" w:type="dxa"/>
          </w:tcPr>
          <w:p w:rsidRPr="00A7779E" w:rsidR="007E4322" w:rsidP="007E4322" w:rsidRDefault="007E4322" w14:paraId="55C59F2E" w14:textId="22334F1E">
            <w:pPr>
              <w:pStyle w:val="ListParagraph"/>
              <w:ind w:left="0"/>
            </w:pPr>
            <w:r>
              <w:t>Error, IP Version</w:t>
            </w:r>
          </w:p>
        </w:tc>
        <w:tc>
          <w:tcPr>
            <w:tcW w:w="5130" w:type="dxa"/>
          </w:tcPr>
          <w:p w:rsidR="007E4322" w:rsidP="007E4322" w:rsidRDefault="007E4322" w14:paraId="19787CE8" w14:textId="256EFAE1">
            <w:pPr>
              <w:pStyle w:val="ListParagraph"/>
              <w:ind w:left="0"/>
            </w:pPr>
            <w:r>
              <w:t>Đặt sai IP Version</w:t>
            </w:r>
          </w:p>
        </w:tc>
      </w:tr>
      <w:tr w:rsidR="007E4322" w:rsidTr="000B4FF6" w14:paraId="5D2B2CB8" w14:textId="77777777">
        <w:tc>
          <w:tcPr>
            <w:tcW w:w="1709" w:type="dxa"/>
          </w:tcPr>
          <w:p w:rsidR="007E4322" w:rsidP="007E4322" w:rsidRDefault="007E4322" w14:paraId="5E5D0A6C" w14:textId="0F00B3A7">
            <w:pPr>
              <w:pStyle w:val="ListParagraph"/>
              <w:ind w:left="0"/>
            </w:pPr>
            <w:r>
              <w:t>14</w:t>
            </w:r>
          </w:p>
        </w:tc>
        <w:tc>
          <w:tcPr>
            <w:tcW w:w="2701" w:type="dxa"/>
          </w:tcPr>
          <w:p w:rsidRPr="00A7779E" w:rsidR="007E4322" w:rsidP="007E4322" w:rsidRDefault="007E4322" w14:paraId="3265BAE2" w14:textId="2D9B606F">
            <w:pPr>
              <w:pStyle w:val="ListParagraph"/>
              <w:ind w:left="0"/>
            </w:pPr>
            <w:r>
              <w:t>Error, IP Version mismatch</w:t>
            </w:r>
          </w:p>
        </w:tc>
        <w:tc>
          <w:tcPr>
            <w:tcW w:w="5130" w:type="dxa"/>
          </w:tcPr>
          <w:p w:rsidR="007E4322" w:rsidP="007E4322" w:rsidRDefault="007E4322" w14:paraId="03BF4E4A" w14:textId="3CCF3BDF">
            <w:pPr>
              <w:pStyle w:val="ListParagraph"/>
              <w:ind w:left="0"/>
            </w:pPr>
            <w:r>
              <w:t>IP Version không khớp với host (trong trường hợp host được set là IP); hoặc IP Version không khớp với interface được chỉ định</w:t>
            </w:r>
          </w:p>
        </w:tc>
      </w:tr>
    </w:tbl>
    <w:p w:rsidRPr="006C6448" w:rsidR="007E4322" w:rsidP="006C6448" w:rsidRDefault="007E4322" w14:paraId="1DB3F011" w14:textId="77777777"/>
    <w:p w:rsidR="006C1324" w:rsidP="006C1324" w:rsidRDefault="006C1324" w14:paraId="69B24B8F" w14:textId="77777777">
      <w:pPr>
        <w:pStyle w:val="Heading2"/>
      </w:pPr>
      <w:bookmarkStart w:name="_Toc111550736" w:id="1268"/>
      <w:bookmarkStart w:name="_Toc111552238" w:id="1269"/>
      <w:bookmarkStart w:name="_Toc113971586" w:id="1270"/>
      <w:r>
        <w:t>Đặc tả các bản tin giao tiếp giữa ONT và Mesh Node</w:t>
      </w:r>
      <w:bookmarkEnd w:id="1268"/>
      <w:bookmarkEnd w:id="1269"/>
      <w:bookmarkEnd w:id="1270"/>
    </w:p>
    <w:tbl>
      <w:tblPr>
        <w:tblStyle w:val="TableGrid"/>
        <w:tblW w:w="0" w:type="auto"/>
        <w:tblLook w:val="04A0" w:firstRow="1" w:lastRow="0" w:firstColumn="1" w:lastColumn="0" w:noHBand="0" w:noVBand="1"/>
      </w:tblPr>
      <w:tblGrid>
        <w:gridCol w:w="1970"/>
        <w:gridCol w:w="1362"/>
        <w:gridCol w:w="5893"/>
      </w:tblGrid>
      <w:tr w:rsidR="006C1324" w:rsidTr="009C3AB7" w14:paraId="60D5F004" w14:textId="77777777">
        <w:tc>
          <w:tcPr>
            <w:tcW w:w="1970" w:type="dxa"/>
            <w:shd w:val="clear" w:color="auto" w:fill="5B9BD5" w:themeFill="accent1"/>
          </w:tcPr>
          <w:p w:rsidRPr="0068222B" w:rsidR="006C1324" w:rsidP="009C3AB7" w:rsidRDefault="006C1324" w14:paraId="78099386" w14:textId="77777777">
            <w:pPr>
              <w:rPr>
                <w:b/>
              </w:rPr>
            </w:pPr>
            <w:r w:rsidRPr="0068222B">
              <w:rPr>
                <w:b/>
              </w:rPr>
              <w:t>Mess</w:t>
            </w:r>
            <w:r>
              <w:rPr>
                <w:b/>
              </w:rPr>
              <w:t>ag</w:t>
            </w:r>
            <w:r w:rsidRPr="0068222B">
              <w:rPr>
                <w:b/>
              </w:rPr>
              <w:t>e Name</w:t>
            </w:r>
          </w:p>
        </w:tc>
        <w:tc>
          <w:tcPr>
            <w:tcW w:w="1362" w:type="dxa"/>
            <w:shd w:val="clear" w:color="auto" w:fill="5B9BD5" w:themeFill="accent1"/>
          </w:tcPr>
          <w:p w:rsidRPr="0068222B" w:rsidR="006C1324" w:rsidP="009C3AB7" w:rsidRDefault="006C1324" w14:paraId="226D6F12" w14:textId="77777777">
            <w:pPr>
              <w:rPr>
                <w:b/>
              </w:rPr>
            </w:pPr>
            <w:r w:rsidRPr="0068222B">
              <w:rPr>
                <w:b/>
              </w:rPr>
              <w:t>Message Type</w:t>
            </w:r>
          </w:p>
        </w:tc>
        <w:tc>
          <w:tcPr>
            <w:tcW w:w="5893" w:type="dxa"/>
            <w:shd w:val="clear" w:color="auto" w:fill="5B9BD5" w:themeFill="accent1"/>
          </w:tcPr>
          <w:p w:rsidRPr="0068222B" w:rsidR="006C1324" w:rsidP="009C3AB7" w:rsidRDefault="006C1324" w14:paraId="5B4AD4E3" w14:textId="77777777">
            <w:pPr>
              <w:rPr>
                <w:b/>
              </w:rPr>
            </w:pPr>
            <w:r w:rsidRPr="0068222B">
              <w:rPr>
                <w:b/>
              </w:rPr>
              <w:t>TLV Name</w:t>
            </w:r>
          </w:p>
        </w:tc>
      </w:tr>
      <w:tr w:rsidR="006C1324" w:rsidTr="009C3AB7" w14:paraId="3AB966FB" w14:textId="77777777">
        <w:tc>
          <w:tcPr>
            <w:tcW w:w="1970" w:type="dxa"/>
            <w:vMerge w:val="restart"/>
          </w:tcPr>
          <w:p w:rsidR="006C1324" w:rsidP="009C3AB7" w:rsidRDefault="006C1324" w14:paraId="0A65A458" w14:textId="77777777">
            <w:r>
              <w:t>Topology Discovery</w:t>
            </w:r>
          </w:p>
        </w:tc>
        <w:tc>
          <w:tcPr>
            <w:tcW w:w="1362" w:type="dxa"/>
            <w:vMerge w:val="restart"/>
          </w:tcPr>
          <w:p w:rsidR="006C1324" w:rsidP="009C3AB7" w:rsidRDefault="006C1324" w14:paraId="785E841B" w14:textId="77777777">
            <w:r>
              <w:t>0x0000</w:t>
            </w:r>
          </w:p>
        </w:tc>
        <w:tc>
          <w:tcPr>
            <w:tcW w:w="5893" w:type="dxa"/>
          </w:tcPr>
          <w:p w:rsidR="006C1324" w:rsidP="009C3AB7" w:rsidRDefault="006C1324" w14:paraId="5CFEEC3A" w14:textId="77777777">
            <w:r w:rsidRPr="0068222B">
              <w:t>1905 AL MAC Address Type</w:t>
            </w:r>
          </w:p>
        </w:tc>
      </w:tr>
      <w:tr w:rsidR="006C1324" w:rsidTr="009C3AB7" w14:paraId="5BA9E3B8" w14:textId="77777777">
        <w:tc>
          <w:tcPr>
            <w:tcW w:w="1970" w:type="dxa"/>
            <w:vMerge/>
          </w:tcPr>
          <w:p w:rsidR="006C1324" w:rsidP="009C3AB7" w:rsidRDefault="006C1324" w14:paraId="75B072F6" w14:textId="77777777"/>
        </w:tc>
        <w:tc>
          <w:tcPr>
            <w:tcW w:w="1362" w:type="dxa"/>
            <w:vMerge/>
          </w:tcPr>
          <w:p w:rsidR="006C1324" w:rsidP="009C3AB7" w:rsidRDefault="006C1324" w14:paraId="0D374806" w14:textId="77777777"/>
        </w:tc>
        <w:tc>
          <w:tcPr>
            <w:tcW w:w="5893" w:type="dxa"/>
          </w:tcPr>
          <w:p w:rsidR="006C1324" w:rsidP="009C3AB7" w:rsidRDefault="006C1324" w14:paraId="1CD2BD03" w14:textId="77777777">
            <w:r w:rsidRPr="0068222B">
              <w:t>IEEE1905_QCA_TYPE_TX_INTERFACE</w:t>
            </w:r>
          </w:p>
        </w:tc>
      </w:tr>
      <w:tr w:rsidR="006C1324" w:rsidTr="009C3AB7" w14:paraId="121C6957" w14:textId="77777777">
        <w:tc>
          <w:tcPr>
            <w:tcW w:w="1970" w:type="dxa"/>
            <w:vMerge/>
          </w:tcPr>
          <w:p w:rsidR="006C1324" w:rsidP="009C3AB7" w:rsidRDefault="006C1324" w14:paraId="1F91FC90" w14:textId="77777777"/>
        </w:tc>
        <w:tc>
          <w:tcPr>
            <w:tcW w:w="1362" w:type="dxa"/>
            <w:vMerge/>
          </w:tcPr>
          <w:p w:rsidR="006C1324" w:rsidP="009C3AB7" w:rsidRDefault="006C1324" w14:paraId="3E92D74F" w14:textId="77777777"/>
        </w:tc>
        <w:tc>
          <w:tcPr>
            <w:tcW w:w="5893" w:type="dxa"/>
          </w:tcPr>
          <w:p w:rsidR="006C1324" w:rsidP="009C3AB7" w:rsidRDefault="006C1324" w14:paraId="225AD7FA" w14:textId="77777777">
            <w:r w:rsidRPr="0068222B">
              <w:t>IEEE1905_QCA_TYPE_DEVICE_FLAGS</w:t>
            </w:r>
          </w:p>
        </w:tc>
      </w:tr>
      <w:tr w:rsidR="006C1324" w:rsidTr="009C3AB7" w14:paraId="2CFF1E3C" w14:textId="77777777">
        <w:tc>
          <w:tcPr>
            <w:tcW w:w="1970" w:type="dxa"/>
            <w:vMerge/>
          </w:tcPr>
          <w:p w:rsidR="006C1324" w:rsidP="009C3AB7" w:rsidRDefault="006C1324" w14:paraId="6701E813" w14:textId="77777777"/>
        </w:tc>
        <w:tc>
          <w:tcPr>
            <w:tcW w:w="1362" w:type="dxa"/>
            <w:vMerge/>
          </w:tcPr>
          <w:p w:rsidR="006C1324" w:rsidP="009C3AB7" w:rsidRDefault="006C1324" w14:paraId="4F3106F4" w14:textId="77777777"/>
        </w:tc>
        <w:tc>
          <w:tcPr>
            <w:tcW w:w="5893" w:type="dxa"/>
          </w:tcPr>
          <w:p w:rsidR="006C1324" w:rsidP="009C3AB7" w:rsidRDefault="006C1324" w14:paraId="26E4A79E" w14:textId="77777777">
            <w:r w:rsidRPr="0068222B">
              <w:t>MAC Address Type</w:t>
            </w:r>
          </w:p>
        </w:tc>
      </w:tr>
      <w:tr w:rsidR="006C1324" w:rsidTr="009C3AB7" w14:paraId="3E423DFA" w14:textId="77777777">
        <w:tc>
          <w:tcPr>
            <w:tcW w:w="1970" w:type="dxa"/>
            <w:vMerge/>
          </w:tcPr>
          <w:p w:rsidR="006C1324" w:rsidP="009C3AB7" w:rsidRDefault="006C1324" w14:paraId="5237A25C" w14:textId="77777777"/>
        </w:tc>
        <w:tc>
          <w:tcPr>
            <w:tcW w:w="1362" w:type="dxa"/>
            <w:vMerge/>
          </w:tcPr>
          <w:p w:rsidR="006C1324" w:rsidP="009C3AB7" w:rsidRDefault="006C1324" w14:paraId="3B5C96F6" w14:textId="77777777"/>
        </w:tc>
        <w:tc>
          <w:tcPr>
            <w:tcW w:w="5893" w:type="dxa"/>
          </w:tcPr>
          <w:p w:rsidR="006C1324" w:rsidP="009C3AB7" w:rsidRDefault="006C1324" w14:paraId="6A1838A7" w14:textId="77777777">
            <w:r w:rsidRPr="0068222B">
              <w:t>End Of Message</w:t>
            </w:r>
          </w:p>
        </w:tc>
      </w:tr>
      <w:tr w:rsidR="006C1324" w:rsidTr="009C3AB7" w14:paraId="409D16F6" w14:textId="77777777">
        <w:tc>
          <w:tcPr>
            <w:tcW w:w="9225" w:type="dxa"/>
            <w:gridSpan w:val="3"/>
          </w:tcPr>
          <w:p w:rsidRPr="0068222B" w:rsidR="006C1324" w:rsidP="009C3AB7" w:rsidRDefault="006C1324" w14:paraId="0E507B76" w14:textId="77777777"/>
        </w:tc>
      </w:tr>
      <w:tr w:rsidR="006C1324" w:rsidTr="009C3AB7" w14:paraId="1AA8F84B" w14:textId="77777777">
        <w:tc>
          <w:tcPr>
            <w:tcW w:w="1970" w:type="dxa"/>
            <w:vMerge w:val="restart"/>
          </w:tcPr>
          <w:p w:rsidR="006C1324" w:rsidP="009C3AB7" w:rsidRDefault="006C1324" w14:paraId="6586C4F0" w14:textId="77777777">
            <w:r>
              <w:t>Topology Notification</w:t>
            </w:r>
          </w:p>
        </w:tc>
        <w:tc>
          <w:tcPr>
            <w:tcW w:w="1362" w:type="dxa"/>
            <w:vMerge w:val="restart"/>
          </w:tcPr>
          <w:p w:rsidR="006C1324" w:rsidP="009C3AB7" w:rsidRDefault="006C1324" w14:paraId="7E3E28C4" w14:textId="77777777">
            <w:r>
              <w:t>0x0001</w:t>
            </w:r>
          </w:p>
        </w:tc>
        <w:tc>
          <w:tcPr>
            <w:tcW w:w="5893" w:type="dxa"/>
          </w:tcPr>
          <w:p w:rsidRPr="0068222B" w:rsidR="006C1324" w:rsidP="009C3AB7" w:rsidRDefault="006C1324" w14:paraId="31AED187" w14:textId="77777777">
            <w:r w:rsidRPr="0068222B">
              <w:t>1905 AL MAC Address Type</w:t>
            </w:r>
          </w:p>
        </w:tc>
      </w:tr>
      <w:tr w:rsidR="006C1324" w:rsidTr="009C3AB7" w14:paraId="70E516F9" w14:textId="77777777">
        <w:tc>
          <w:tcPr>
            <w:tcW w:w="1970" w:type="dxa"/>
            <w:vMerge/>
          </w:tcPr>
          <w:p w:rsidR="006C1324" w:rsidP="009C3AB7" w:rsidRDefault="006C1324" w14:paraId="5F4A1D53" w14:textId="77777777"/>
        </w:tc>
        <w:tc>
          <w:tcPr>
            <w:tcW w:w="1362" w:type="dxa"/>
            <w:vMerge/>
          </w:tcPr>
          <w:p w:rsidR="006C1324" w:rsidP="009C3AB7" w:rsidRDefault="006C1324" w14:paraId="3953EF51" w14:textId="77777777"/>
        </w:tc>
        <w:tc>
          <w:tcPr>
            <w:tcW w:w="5893" w:type="dxa"/>
          </w:tcPr>
          <w:p w:rsidRPr="0068222B" w:rsidR="006C1324" w:rsidP="009C3AB7" w:rsidRDefault="006C1324" w14:paraId="6410BB0F" w14:textId="77777777">
            <w:r w:rsidRPr="0068222B">
              <w:t>End Of Message</w:t>
            </w:r>
          </w:p>
        </w:tc>
      </w:tr>
      <w:tr w:rsidR="006C1324" w:rsidTr="009C3AB7" w14:paraId="1FE5C3B3" w14:textId="77777777">
        <w:tc>
          <w:tcPr>
            <w:tcW w:w="9225" w:type="dxa"/>
            <w:gridSpan w:val="3"/>
          </w:tcPr>
          <w:p w:rsidRPr="0068222B" w:rsidR="006C1324" w:rsidP="009C3AB7" w:rsidRDefault="006C1324" w14:paraId="1FAF3736" w14:textId="77777777"/>
        </w:tc>
      </w:tr>
      <w:tr w:rsidR="006C1324" w:rsidTr="009C3AB7" w14:paraId="5883C47C" w14:textId="77777777">
        <w:tc>
          <w:tcPr>
            <w:tcW w:w="1970" w:type="dxa"/>
          </w:tcPr>
          <w:p w:rsidR="006C1324" w:rsidP="009C3AB7" w:rsidRDefault="006C1324" w14:paraId="4C915C87" w14:textId="77777777">
            <w:r>
              <w:t>Topology Query</w:t>
            </w:r>
          </w:p>
        </w:tc>
        <w:tc>
          <w:tcPr>
            <w:tcW w:w="1362" w:type="dxa"/>
          </w:tcPr>
          <w:p w:rsidR="006C1324" w:rsidP="009C3AB7" w:rsidRDefault="006C1324" w14:paraId="7F979136" w14:textId="77777777">
            <w:r>
              <w:t>0x0002</w:t>
            </w:r>
          </w:p>
        </w:tc>
        <w:tc>
          <w:tcPr>
            <w:tcW w:w="5893" w:type="dxa"/>
          </w:tcPr>
          <w:p w:rsidRPr="0068222B" w:rsidR="006C1324" w:rsidP="009C3AB7" w:rsidRDefault="006C1324" w14:paraId="74AAD394" w14:textId="77777777">
            <w:r w:rsidRPr="0068222B">
              <w:t>End Of Message</w:t>
            </w:r>
          </w:p>
        </w:tc>
      </w:tr>
      <w:tr w:rsidR="006C1324" w:rsidTr="009C3AB7" w14:paraId="2219BB85" w14:textId="77777777">
        <w:tc>
          <w:tcPr>
            <w:tcW w:w="9225" w:type="dxa"/>
            <w:gridSpan w:val="3"/>
          </w:tcPr>
          <w:p w:rsidRPr="0068222B" w:rsidR="006C1324" w:rsidP="009C3AB7" w:rsidRDefault="006C1324" w14:paraId="52159C4B" w14:textId="77777777"/>
        </w:tc>
      </w:tr>
      <w:tr w:rsidR="006C1324" w:rsidTr="009C3AB7" w14:paraId="35257564" w14:textId="77777777">
        <w:tc>
          <w:tcPr>
            <w:tcW w:w="1970" w:type="dxa"/>
            <w:vMerge w:val="restart"/>
          </w:tcPr>
          <w:p w:rsidR="006C1324" w:rsidP="009C3AB7" w:rsidRDefault="006C1324" w14:paraId="503BA1BA" w14:textId="77777777">
            <w:r>
              <w:t>Topology Response</w:t>
            </w:r>
          </w:p>
        </w:tc>
        <w:tc>
          <w:tcPr>
            <w:tcW w:w="1362" w:type="dxa"/>
            <w:vMerge w:val="restart"/>
          </w:tcPr>
          <w:p w:rsidR="006C1324" w:rsidP="009C3AB7" w:rsidRDefault="006C1324" w14:paraId="1AB83031" w14:textId="77777777">
            <w:r>
              <w:t>0x0003</w:t>
            </w:r>
          </w:p>
        </w:tc>
        <w:tc>
          <w:tcPr>
            <w:tcW w:w="5893" w:type="dxa"/>
          </w:tcPr>
          <w:p w:rsidRPr="0068222B" w:rsidR="006C1324" w:rsidP="009C3AB7" w:rsidRDefault="006C1324" w14:paraId="271D968D" w14:textId="77777777">
            <w:r w:rsidRPr="0068222B">
              <w:t>1905 device information type</w:t>
            </w:r>
          </w:p>
        </w:tc>
      </w:tr>
      <w:tr w:rsidR="006C1324" w:rsidTr="009C3AB7" w14:paraId="7CD85BAD" w14:textId="77777777">
        <w:tc>
          <w:tcPr>
            <w:tcW w:w="1970" w:type="dxa"/>
            <w:vMerge/>
          </w:tcPr>
          <w:p w:rsidR="006C1324" w:rsidP="009C3AB7" w:rsidRDefault="006C1324" w14:paraId="791552D1" w14:textId="77777777"/>
        </w:tc>
        <w:tc>
          <w:tcPr>
            <w:tcW w:w="1362" w:type="dxa"/>
            <w:vMerge/>
          </w:tcPr>
          <w:p w:rsidR="006C1324" w:rsidP="009C3AB7" w:rsidRDefault="006C1324" w14:paraId="421725CB" w14:textId="77777777"/>
        </w:tc>
        <w:tc>
          <w:tcPr>
            <w:tcW w:w="5893" w:type="dxa"/>
          </w:tcPr>
          <w:p w:rsidRPr="0068222B" w:rsidR="006C1324" w:rsidP="009C3AB7" w:rsidRDefault="006C1324" w14:paraId="0D11BEFB" w14:textId="77777777">
            <w:r w:rsidRPr="0068222B">
              <w:t>Device bridging capability</w:t>
            </w:r>
          </w:p>
        </w:tc>
      </w:tr>
      <w:tr w:rsidR="006C1324" w:rsidTr="009C3AB7" w14:paraId="43CFD549" w14:textId="77777777">
        <w:tc>
          <w:tcPr>
            <w:tcW w:w="1970" w:type="dxa"/>
            <w:vMerge/>
          </w:tcPr>
          <w:p w:rsidR="006C1324" w:rsidP="009C3AB7" w:rsidRDefault="006C1324" w14:paraId="1341FA68" w14:textId="77777777"/>
        </w:tc>
        <w:tc>
          <w:tcPr>
            <w:tcW w:w="1362" w:type="dxa"/>
            <w:vMerge/>
          </w:tcPr>
          <w:p w:rsidR="006C1324" w:rsidP="009C3AB7" w:rsidRDefault="006C1324" w14:paraId="65301350" w14:textId="77777777"/>
        </w:tc>
        <w:tc>
          <w:tcPr>
            <w:tcW w:w="5893" w:type="dxa"/>
          </w:tcPr>
          <w:p w:rsidRPr="0068222B" w:rsidR="006C1324" w:rsidP="009C3AB7" w:rsidRDefault="006C1324" w14:paraId="0061D25C" w14:textId="77777777">
            <w:r w:rsidRPr="0068222B">
              <w:t>Non-1905 neighbor device list</w:t>
            </w:r>
          </w:p>
        </w:tc>
      </w:tr>
      <w:tr w:rsidR="006C1324" w:rsidTr="009C3AB7" w14:paraId="232D2C54" w14:textId="77777777">
        <w:tc>
          <w:tcPr>
            <w:tcW w:w="1970" w:type="dxa"/>
            <w:vMerge/>
          </w:tcPr>
          <w:p w:rsidR="006C1324" w:rsidP="009C3AB7" w:rsidRDefault="006C1324" w14:paraId="17361E66" w14:textId="77777777"/>
        </w:tc>
        <w:tc>
          <w:tcPr>
            <w:tcW w:w="1362" w:type="dxa"/>
            <w:vMerge/>
          </w:tcPr>
          <w:p w:rsidR="006C1324" w:rsidP="009C3AB7" w:rsidRDefault="006C1324" w14:paraId="1238FEDB" w14:textId="77777777"/>
        </w:tc>
        <w:tc>
          <w:tcPr>
            <w:tcW w:w="5893" w:type="dxa"/>
          </w:tcPr>
          <w:p w:rsidRPr="0068222B" w:rsidR="006C1324" w:rsidP="009C3AB7" w:rsidRDefault="006C1324" w14:paraId="2F95DC32" w14:textId="77777777">
            <w:r w:rsidRPr="0068222B">
              <w:t>1905 neighbor device</w:t>
            </w:r>
          </w:p>
        </w:tc>
      </w:tr>
      <w:tr w:rsidR="006C1324" w:rsidTr="009C3AB7" w14:paraId="78BB61E9" w14:textId="77777777">
        <w:tc>
          <w:tcPr>
            <w:tcW w:w="1970" w:type="dxa"/>
            <w:vMerge/>
          </w:tcPr>
          <w:p w:rsidR="006C1324" w:rsidP="009C3AB7" w:rsidRDefault="006C1324" w14:paraId="170A54E8" w14:textId="77777777"/>
        </w:tc>
        <w:tc>
          <w:tcPr>
            <w:tcW w:w="1362" w:type="dxa"/>
            <w:vMerge/>
          </w:tcPr>
          <w:p w:rsidR="006C1324" w:rsidP="009C3AB7" w:rsidRDefault="006C1324" w14:paraId="0267F937" w14:textId="77777777"/>
        </w:tc>
        <w:tc>
          <w:tcPr>
            <w:tcW w:w="5893" w:type="dxa"/>
          </w:tcPr>
          <w:p w:rsidRPr="0068222B" w:rsidR="006C1324" w:rsidP="009C3AB7" w:rsidRDefault="006C1324" w14:paraId="69D0578B" w14:textId="77777777">
            <w:r w:rsidRPr="0068222B">
              <w:t>IEEE1905_QCA_TYPE_IPV4_ADDRESS</w:t>
            </w:r>
          </w:p>
        </w:tc>
      </w:tr>
      <w:tr w:rsidR="006C1324" w:rsidTr="009C3AB7" w14:paraId="525B5114" w14:textId="77777777">
        <w:tc>
          <w:tcPr>
            <w:tcW w:w="1970" w:type="dxa"/>
            <w:vMerge/>
          </w:tcPr>
          <w:p w:rsidR="006C1324" w:rsidP="009C3AB7" w:rsidRDefault="006C1324" w14:paraId="47A8267F" w14:textId="77777777"/>
        </w:tc>
        <w:tc>
          <w:tcPr>
            <w:tcW w:w="1362" w:type="dxa"/>
            <w:vMerge/>
          </w:tcPr>
          <w:p w:rsidR="006C1324" w:rsidP="009C3AB7" w:rsidRDefault="006C1324" w14:paraId="18D9C3E9" w14:textId="77777777"/>
        </w:tc>
        <w:tc>
          <w:tcPr>
            <w:tcW w:w="5893" w:type="dxa"/>
          </w:tcPr>
          <w:p w:rsidRPr="0068222B" w:rsidR="006C1324" w:rsidP="009C3AB7" w:rsidRDefault="006C1324" w14:paraId="753D7917" w14:textId="77777777">
            <w:r w:rsidRPr="0068222B">
              <w:t>IEEE1905_QCA_TYPE_ASSOCIATED_STATIONS</w:t>
            </w:r>
          </w:p>
        </w:tc>
      </w:tr>
      <w:tr w:rsidR="006C1324" w:rsidTr="009C3AB7" w14:paraId="03CE50F4" w14:textId="77777777">
        <w:tc>
          <w:tcPr>
            <w:tcW w:w="1970" w:type="dxa"/>
            <w:vMerge/>
          </w:tcPr>
          <w:p w:rsidR="006C1324" w:rsidP="009C3AB7" w:rsidRDefault="006C1324" w14:paraId="1442517F" w14:textId="77777777"/>
        </w:tc>
        <w:tc>
          <w:tcPr>
            <w:tcW w:w="1362" w:type="dxa"/>
            <w:vMerge/>
          </w:tcPr>
          <w:p w:rsidR="006C1324" w:rsidP="009C3AB7" w:rsidRDefault="006C1324" w14:paraId="4F3D37D3" w14:textId="77777777"/>
        </w:tc>
        <w:tc>
          <w:tcPr>
            <w:tcW w:w="5893" w:type="dxa"/>
          </w:tcPr>
          <w:p w:rsidRPr="0068222B" w:rsidR="006C1324" w:rsidP="009C3AB7" w:rsidRDefault="006C1324" w14:paraId="7A936673" w14:textId="77777777">
            <w:r w:rsidRPr="0068222B">
              <w:t>IEEE1905_QCA_TYPE _SSID_INFO</w:t>
            </w:r>
          </w:p>
        </w:tc>
      </w:tr>
      <w:tr w:rsidR="006C1324" w:rsidTr="009C3AB7" w14:paraId="68D0EEEE" w14:textId="77777777">
        <w:tc>
          <w:tcPr>
            <w:tcW w:w="1970" w:type="dxa"/>
            <w:vMerge/>
          </w:tcPr>
          <w:p w:rsidR="006C1324" w:rsidP="009C3AB7" w:rsidRDefault="006C1324" w14:paraId="1D0447D5" w14:textId="77777777"/>
        </w:tc>
        <w:tc>
          <w:tcPr>
            <w:tcW w:w="1362" w:type="dxa"/>
            <w:vMerge/>
          </w:tcPr>
          <w:p w:rsidR="006C1324" w:rsidP="009C3AB7" w:rsidRDefault="006C1324" w14:paraId="484469C8" w14:textId="77777777"/>
        </w:tc>
        <w:tc>
          <w:tcPr>
            <w:tcW w:w="5893" w:type="dxa"/>
          </w:tcPr>
          <w:p w:rsidRPr="0068222B" w:rsidR="006C1324" w:rsidP="009C3AB7" w:rsidRDefault="006C1324" w14:paraId="039AE85D" w14:textId="77777777">
            <w:r w:rsidRPr="0068222B">
              <w:t>IEEE1905_QCA_TYPE_DEVICE_FLAGS</w:t>
            </w:r>
          </w:p>
        </w:tc>
      </w:tr>
      <w:tr w:rsidR="006C1324" w:rsidTr="009C3AB7" w14:paraId="58358E7A" w14:textId="77777777">
        <w:tc>
          <w:tcPr>
            <w:tcW w:w="1970" w:type="dxa"/>
            <w:vMerge/>
          </w:tcPr>
          <w:p w:rsidR="006C1324" w:rsidP="009C3AB7" w:rsidRDefault="006C1324" w14:paraId="326B14AD" w14:textId="77777777"/>
        </w:tc>
        <w:tc>
          <w:tcPr>
            <w:tcW w:w="1362" w:type="dxa"/>
            <w:vMerge/>
          </w:tcPr>
          <w:p w:rsidR="006C1324" w:rsidP="009C3AB7" w:rsidRDefault="006C1324" w14:paraId="5105001F" w14:textId="77777777"/>
        </w:tc>
        <w:tc>
          <w:tcPr>
            <w:tcW w:w="5893" w:type="dxa"/>
          </w:tcPr>
          <w:p w:rsidRPr="0068222B" w:rsidR="006C1324" w:rsidP="009C3AB7" w:rsidRDefault="006C1324" w14:paraId="47E285D8" w14:textId="77777777">
            <w:r w:rsidRPr="0068222B">
              <w:t>End Of Message</w:t>
            </w:r>
          </w:p>
        </w:tc>
      </w:tr>
      <w:tr w:rsidR="006C1324" w:rsidTr="009C3AB7" w14:paraId="5428395B" w14:textId="77777777">
        <w:tc>
          <w:tcPr>
            <w:tcW w:w="9225" w:type="dxa"/>
            <w:gridSpan w:val="3"/>
          </w:tcPr>
          <w:p w:rsidRPr="0068222B" w:rsidR="006C1324" w:rsidP="009C3AB7" w:rsidRDefault="006C1324" w14:paraId="19A7C473" w14:textId="77777777"/>
        </w:tc>
      </w:tr>
      <w:tr w:rsidR="006C1324" w:rsidTr="009C3AB7" w14:paraId="256D6D95" w14:textId="77777777">
        <w:tc>
          <w:tcPr>
            <w:tcW w:w="1970" w:type="dxa"/>
            <w:vMerge w:val="restart"/>
          </w:tcPr>
          <w:p w:rsidR="006C1324" w:rsidP="009C3AB7" w:rsidRDefault="006C1324" w14:paraId="262D4023" w14:textId="77777777">
            <w:r>
              <w:t>Vendor Specific</w:t>
            </w:r>
          </w:p>
          <w:p w:rsidR="006C1324" w:rsidP="009C3AB7" w:rsidRDefault="006C1324" w14:paraId="31023DA8" w14:textId="77777777"/>
        </w:tc>
        <w:tc>
          <w:tcPr>
            <w:tcW w:w="1362" w:type="dxa"/>
          </w:tcPr>
          <w:p w:rsidR="006C1324" w:rsidP="009C3AB7" w:rsidRDefault="006C1324" w14:paraId="3E041FB0" w14:textId="77777777">
            <w:r>
              <w:t>0x0004</w:t>
            </w:r>
          </w:p>
        </w:tc>
        <w:tc>
          <w:tcPr>
            <w:tcW w:w="5893" w:type="dxa"/>
          </w:tcPr>
          <w:p w:rsidRPr="0068222B" w:rsidR="006C1324" w:rsidP="009C3AB7" w:rsidRDefault="006C1324" w14:paraId="3F406B9E" w14:textId="77777777">
            <w:r>
              <w:t>Vendor specific TLV</w:t>
            </w:r>
          </w:p>
        </w:tc>
      </w:tr>
      <w:tr w:rsidR="006C1324" w:rsidTr="009C3AB7" w14:paraId="5A7CA388" w14:textId="77777777">
        <w:tc>
          <w:tcPr>
            <w:tcW w:w="1970" w:type="dxa"/>
            <w:vMerge/>
          </w:tcPr>
          <w:p w:rsidR="006C1324" w:rsidP="009C3AB7" w:rsidRDefault="006C1324" w14:paraId="7211B728" w14:textId="77777777"/>
        </w:tc>
        <w:tc>
          <w:tcPr>
            <w:tcW w:w="1362" w:type="dxa"/>
          </w:tcPr>
          <w:p w:rsidR="006C1324" w:rsidP="009C3AB7" w:rsidRDefault="006C1324" w14:paraId="2CAC650E" w14:textId="77777777"/>
        </w:tc>
        <w:tc>
          <w:tcPr>
            <w:tcW w:w="5893" w:type="dxa"/>
          </w:tcPr>
          <w:p w:rsidR="006C1324" w:rsidP="009C3AB7" w:rsidRDefault="006C1324" w14:paraId="6CAD96BC" w14:textId="77777777">
            <w:r w:rsidRPr="0068222B">
              <w:t>End Of Message</w:t>
            </w:r>
          </w:p>
        </w:tc>
      </w:tr>
      <w:tr w:rsidR="006C1324" w:rsidTr="009C3AB7" w14:paraId="11883349" w14:textId="77777777">
        <w:tc>
          <w:tcPr>
            <w:tcW w:w="9225" w:type="dxa"/>
            <w:gridSpan w:val="3"/>
          </w:tcPr>
          <w:p w:rsidRPr="0068222B" w:rsidR="006C1324" w:rsidP="009C3AB7" w:rsidRDefault="006C1324" w14:paraId="7A9A6E59" w14:textId="77777777"/>
        </w:tc>
      </w:tr>
    </w:tbl>
    <w:p w:rsidR="006C1324" w:rsidP="006C1324" w:rsidRDefault="006C1324" w14:paraId="3124412D" w14:textId="77777777"/>
    <w:p w:rsidR="006C1324" w:rsidP="006C1324" w:rsidRDefault="006C1324" w14:paraId="56E52407" w14:textId="77777777">
      <w:pPr>
        <w:pStyle w:val="Heading2"/>
      </w:pPr>
      <w:bookmarkStart w:name="_Toc111550737" w:id="1271"/>
      <w:bookmarkStart w:name="_Toc111552239" w:id="1272"/>
      <w:bookmarkStart w:name="_Toc113971587" w:id="1273"/>
      <w:r>
        <w:t>Đặc tả các tham số IEEE1905 giao tiếp giữa ONT và Mesh Node</w:t>
      </w:r>
      <w:bookmarkEnd w:id="1271"/>
      <w:bookmarkEnd w:id="1272"/>
      <w:bookmarkEnd w:id="1273"/>
    </w:p>
    <w:tbl>
      <w:tblPr>
        <w:tblStyle w:val="TableGrid"/>
        <w:tblW w:w="0" w:type="auto"/>
        <w:tblLook w:val="04A0" w:firstRow="1" w:lastRow="0" w:firstColumn="1" w:lastColumn="0" w:noHBand="0" w:noVBand="1"/>
      </w:tblPr>
      <w:tblGrid>
        <w:gridCol w:w="3774"/>
        <w:gridCol w:w="570"/>
        <w:gridCol w:w="760"/>
        <w:gridCol w:w="4121"/>
      </w:tblGrid>
      <w:tr w:rsidR="006C1324" w:rsidTr="009C3AB7" w14:paraId="35C398DE" w14:textId="77777777">
        <w:tc>
          <w:tcPr>
            <w:tcW w:w="3774" w:type="dxa"/>
            <w:shd w:val="clear" w:color="auto" w:fill="5B9BD5" w:themeFill="accent1"/>
          </w:tcPr>
          <w:p w:rsidRPr="00253225" w:rsidR="006C1324" w:rsidP="009C3AB7" w:rsidRDefault="006C1324" w14:paraId="2FA401BA" w14:textId="77777777">
            <w:pPr>
              <w:rPr>
                <w:b/>
              </w:rPr>
            </w:pPr>
            <w:r w:rsidRPr="00253225">
              <w:rPr>
                <w:b/>
              </w:rPr>
              <w:t>TLV Name</w:t>
            </w:r>
          </w:p>
        </w:tc>
        <w:tc>
          <w:tcPr>
            <w:tcW w:w="570" w:type="dxa"/>
            <w:shd w:val="clear" w:color="auto" w:fill="5B9BD5" w:themeFill="accent1"/>
          </w:tcPr>
          <w:p w:rsidRPr="00253225" w:rsidR="006C1324" w:rsidP="009C3AB7" w:rsidRDefault="006C1324" w14:paraId="41E3069A" w14:textId="77777777">
            <w:pPr>
              <w:rPr>
                <w:b/>
              </w:rPr>
            </w:pPr>
            <w:r w:rsidRPr="00253225">
              <w:rPr>
                <w:b/>
              </w:rPr>
              <w:t>TLV Type</w:t>
            </w:r>
          </w:p>
        </w:tc>
        <w:tc>
          <w:tcPr>
            <w:tcW w:w="760" w:type="dxa"/>
            <w:shd w:val="clear" w:color="auto" w:fill="5B9BD5" w:themeFill="accent1"/>
          </w:tcPr>
          <w:p w:rsidRPr="00253225" w:rsidR="006C1324" w:rsidP="009C3AB7" w:rsidRDefault="006C1324" w14:paraId="3D81071B" w14:textId="77777777">
            <w:pPr>
              <w:rPr>
                <w:b/>
              </w:rPr>
            </w:pPr>
            <w:r w:rsidRPr="00253225">
              <w:rPr>
                <w:b/>
              </w:rPr>
              <w:t>Vendor Specific ID</w:t>
            </w:r>
          </w:p>
        </w:tc>
        <w:tc>
          <w:tcPr>
            <w:tcW w:w="4121" w:type="dxa"/>
            <w:shd w:val="clear" w:color="auto" w:fill="5B9BD5" w:themeFill="accent1"/>
          </w:tcPr>
          <w:p w:rsidRPr="00253225" w:rsidR="006C1324" w:rsidP="009C3AB7" w:rsidRDefault="006C1324" w14:paraId="19FA6363" w14:textId="77777777">
            <w:pPr>
              <w:rPr>
                <w:b/>
              </w:rPr>
            </w:pPr>
            <w:r w:rsidRPr="00253225">
              <w:rPr>
                <w:b/>
              </w:rPr>
              <w:t>Format</w:t>
            </w:r>
          </w:p>
        </w:tc>
      </w:tr>
      <w:tr w:rsidR="006C1324" w:rsidTr="009C3AB7" w14:paraId="65B40D31" w14:textId="77777777">
        <w:tc>
          <w:tcPr>
            <w:tcW w:w="3774" w:type="dxa"/>
          </w:tcPr>
          <w:p w:rsidR="006C1324" w:rsidP="009C3AB7" w:rsidRDefault="006C1324" w14:paraId="2BCC5690" w14:textId="77777777">
            <w:r w:rsidRPr="00253225">
              <w:t>1905 AL MAC Address Type</w:t>
            </w:r>
          </w:p>
        </w:tc>
        <w:tc>
          <w:tcPr>
            <w:tcW w:w="570" w:type="dxa"/>
          </w:tcPr>
          <w:p w:rsidR="006C1324" w:rsidP="009C3AB7" w:rsidRDefault="006C1324" w14:paraId="5921AAF4" w14:textId="77777777">
            <w:r>
              <w:t>1</w:t>
            </w:r>
          </w:p>
        </w:tc>
        <w:tc>
          <w:tcPr>
            <w:tcW w:w="760" w:type="dxa"/>
          </w:tcPr>
          <w:p w:rsidR="006C1324" w:rsidP="009C3AB7" w:rsidRDefault="006C1324" w14:paraId="7BA827E8" w14:textId="77777777"/>
        </w:tc>
        <w:tc>
          <w:tcPr>
            <w:tcW w:w="4121" w:type="dxa"/>
          </w:tcPr>
          <w:p w:rsidR="006C1324" w:rsidP="009C3AB7" w:rsidRDefault="006C1324" w14:paraId="7D0FE43E" w14:textId="77777777">
            <w:r w:rsidRPr="00253225">
              <w:t>Theo chuẩn IEEE1905</w:t>
            </w:r>
          </w:p>
        </w:tc>
      </w:tr>
      <w:tr w:rsidR="006C1324" w:rsidTr="009C3AB7" w14:paraId="41A0CAF7" w14:textId="77777777">
        <w:tc>
          <w:tcPr>
            <w:tcW w:w="3774" w:type="dxa"/>
          </w:tcPr>
          <w:p w:rsidR="006C1324" w:rsidP="009C3AB7" w:rsidRDefault="006C1324" w14:paraId="476AF594" w14:textId="77777777">
            <w:r>
              <w:t>IEEE1905_QCA_TYPE_TX_INTE</w:t>
            </w:r>
          </w:p>
          <w:p w:rsidRPr="00253225" w:rsidR="006C1324" w:rsidP="009C3AB7" w:rsidRDefault="006C1324" w14:paraId="6D5C145E" w14:textId="77777777">
            <w:r>
              <w:t>RFACE</w:t>
            </w:r>
          </w:p>
        </w:tc>
        <w:tc>
          <w:tcPr>
            <w:tcW w:w="570" w:type="dxa"/>
          </w:tcPr>
          <w:p w:rsidR="006C1324" w:rsidP="009C3AB7" w:rsidRDefault="006C1324" w14:paraId="00863FAE" w14:textId="77777777">
            <w:r>
              <w:t>11</w:t>
            </w:r>
          </w:p>
        </w:tc>
        <w:tc>
          <w:tcPr>
            <w:tcW w:w="760" w:type="dxa"/>
          </w:tcPr>
          <w:p w:rsidR="006C1324" w:rsidP="009C3AB7" w:rsidRDefault="006C1324" w14:paraId="3945AE7C" w14:textId="77777777">
            <w:r>
              <w:t>2</w:t>
            </w:r>
          </w:p>
        </w:tc>
        <w:tc>
          <w:tcPr>
            <w:tcW w:w="4121" w:type="dxa"/>
          </w:tcPr>
          <w:p w:rsidR="006C1324" w:rsidP="009C3AB7" w:rsidRDefault="006C1324" w14:paraId="41438E55" w14:textId="77777777">
            <w:r>
              <w:t xml:space="preserve">4 bytes: Cung cấp thông tin về </w:t>
            </w:r>
          </w:p>
          <w:p w:rsidR="006C1324" w:rsidP="009C3AB7" w:rsidRDefault="006C1324" w14:paraId="57B83C87" w14:textId="77777777">
            <w:r>
              <w:t xml:space="preserve">Interface được sử dụng để truyền </w:t>
            </w:r>
          </w:p>
          <w:p w:rsidR="006C1324" w:rsidP="009C3AB7" w:rsidRDefault="006C1324" w14:paraId="51F6E53A" w14:textId="77777777">
            <w:r>
              <w:t>bản tin này.</w:t>
            </w:r>
          </w:p>
          <w:p w:rsidR="006C1324" w:rsidP="009C3AB7" w:rsidRDefault="006C1324" w14:paraId="07C4C847" w14:textId="77777777">
            <w:r>
              <w:t>Các giá trị cho Interface type:</w:t>
            </w:r>
          </w:p>
          <w:p w:rsidR="006C1324" w:rsidP="009C3AB7" w:rsidRDefault="006C1324" w14:paraId="2343F5FB" w14:textId="77777777">
            <w:r>
              <w:t>HyInterfaceType_WLAN2G = 0</w:t>
            </w:r>
          </w:p>
          <w:p w:rsidR="006C1324" w:rsidP="009C3AB7" w:rsidRDefault="006C1324" w14:paraId="01405BC7" w14:textId="77777777">
            <w:r>
              <w:t>HyInterfaceType_WLAN5G = 1</w:t>
            </w:r>
          </w:p>
          <w:p w:rsidR="006C1324" w:rsidP="009C3AB7" w:rsidRDefault="006C1324" w14:paraId="1D0DA09C" w14:textId="77777777">
            <w:r>
              <w:t>HyInterfaceType_PLC = 2</w:t>
            </w:r>
          </w:p>
          <w:p w:rsidR="006C1324" w:rsidP="009C3AB7" w:rsidRDefault="006C1324" w14:paraId="2ED746CF" w14:textId="77777777">
            <w:r>
              <w:t>HyInterfaceType_ETHER = 3</w:t>
            </w:r>
          </w:p>
          <w:p w:rsidR="006C1324" w:rsidP="009C3AB7" w:rsidRDefault="006C1324" w14:paraId="13C432C7" w14:textId="77777777">
            <w:r>
              <w:t>HyInterfaceType_MOCA = 4</w:t>
            </w:r>
          </w:p>
          <w:p w:rsidR="006C1324" w:rsidP="009C3AB7" w:rsidRDefault="006C1324" w14:paraId="68DCC7A2" w14:textId="77777777">
            <w:r>
              <w:t>HyInterfaceType_BRIDGE = 5</w:t>
            </w:r>
          </w:p>
          <w:p w:rsidR="006C1324" w:rsidP="009C3AB7" w:rsidRDefault="006C1324" w14:paraId="78E3710B" w14:textId="77777777">
            <w:r>
              <w:t>HyInterfaceType_WLAN = 6</w:t>
            </w:r>
          </w:p>
          <w:p w:rsidRPr="00253225" w:rsidR="006C1324" w:rsidP="009C3AB7" w:rsidRDefault="006C1324" w14:paraId="4874BDC3" w14:textId="77777777">
            <w:r>
              <w:t>HyInterfaceType_Reserved = 7</w:t>
            </w:r>
          </w:p>
        </w:tc>
      </w:tr>
      <w:tr w:rsidR="006C1324" w:rsidTr="009C3AB7" w14:paraId="4A27E73F" w14:textId="77777777">
        <w:tc>
          <w:tcPr>
            <w:tcW w:w="3774" w:type="dxa"/>
          </w:tcPr>
          <w:p w:rsidR="006C1324" w:rsidP="009C3AB7" w:rsidRDefault="006C1324" w14:paraId="50973980" w14:textId="77777777">
            <w:r>
              <w:t>IEEE1905_QCA_TYPE_DEVICE_</w:t>
            </w:r>
          </w:p>
          <w:p w:rsidR="006C1324" w:rsidP="009C3AB7" w:rsidRDefault="006C1324" w14:paraId="5485C02F" w14:textId="77777777">
            <w:r>
              <w:t>FLAGS</w:t>
            </w:r>
          </w:p>
        </w:tc>
        <w:tc>
          <w:tcPr>
            <w:tcW w:w="570" w:type="dxa"/>
          </w:tcPr>
          <w:p w:rsidR="006C1324" w:rsidP="009C3AB7" w:rsidRDefault="006C1324" w14:paraId="2A2ABF5D" w14:textId="77777777">
            <w:r>
              <w:t>11</w:t>
            </w:r>
          </w:p>
        </w:tc>
        <w:tc>
          <w:tcPr>
            <w:tcW w:w="760" w:type="dxa"/>
          </w:tcPr>
          <w:p w:rsidR="006C1324" w:rsidP="009C3AB7" w:rsidRDefault="006C1324" w14:paraId="44FC2907" w14:textId="77777777">
            <w:r>
              <w:t>3</w:t>
            </w:r>
          </w:p>
        </w:tc>
        <w:tc>
          <w:tcPr>
            <w:tcW w:w="4121" w:type="dxa"/>
          </w:tcPr>
          <w:p w:rsidR="006C1324" w:rsidP="009C3AB7" w:rsidRDefault="006C1324" w14:paraId="18BECE02" w14:textId="77777777">
            <w:r>
              <w:t>4 bytes: Cung cấp thông tin device flags.</w:t>
            </w:r>
          </w:p>
          <w:p w:rsidR="006C1324" w:rsidP="009C3AB7" w:rsidRDefault="006C1324" w14:paraId="6AF1DBBF" w14:textId="77777777">
            <w:r>
              <w:t>+TD_FLAGS_VALID_ENTRY = (1 &lt;&lt; 0)</w:t>
            </w:r>
          </w:p>
          <w:p w:rsidR="006C1324" w:rsidP="009C3AB7" w:rsidRDefault="006C1324" w14:paraId="5B8810FE" w14:textId="77777777">
            <w:r>
              <w:t>+TD_FLAGS_BRIDGE_MODE_RELAY_OVERRIDE = (1 &lt;&lt; 1)</w:t>
            </w:r>
          </w:p>
          <w:p w:rsidR="006C1324" w:rsidP="009C3AB7" w:rsidRDefault="006C1324" w14:paraId="0E00BB9D" w14:textId="77777777">
            <w:r>
              <w:t>+TD_FLAGS_BRIDGE_MODE_GROUP_TYPE_RELAY = (1 &lt;&lt; 2)</w:t>
            </w:r>
          </w:p>
          <w:p w:rsidR="006C1324" w:rsidP="009C3AB7" w:rsidRDefault="006C1324" w14:paraId="4D2A399F" w14:textId="77777777">
            <w:r>
              <w:lastRenderedPageBreak/>
              <w:t>+TD_FLAGS_QCA_HYBRID1_DEVICE = (1 &lt;&lt; 3)</w:t>
            </w:r>
          </w:p>
          <w:p w:rsidR="006C1324" w:rsidP="009C3AB7" w:rsidRDefault="006C1324" w14:paraId="67F15C74" w14:textId="77777777">
            <w:r>
              <w:t>+TD_FLAGS_QCA_1905_DEVICE = (1 &lt;&lt; 4)</w:t>
            </w:r>
          </w:p>
          <w:p w:rsidR="006C1324" w:rsidP="009C3AB7" w:rsidRDefault="006C1324" w14:paraId="3174CA39" w14:textId="77777777">
            <w:r>
              <w:t>+TD_FLAGS_1905_DEVICE = (1 &lt;&lt; 5)</w:t>
            </w:r>
          </w:p>
          <w:p w:rsidR="006C1324" w:rsidP="009C3AB7" w:rsidRDefault="006C1324" w14:paraId="687EBEC0" w14:textId="77777777">
            <w:r>
              <w:t>+TD_FLAGS_DEVICE_REQ_QUERY = (1 &lt;&lt; 6)</w:t>
            </w:r>
          </w:p>
          <w:p w:rsidR="006C1324" w:rsidP="009C3AB7" w:rsidRDefault="006C1324" w14:paraId="6168C7FB" w14:textId="77777777">
            <w:r>
              <w:t>+TD_FLAGS_DISTANT_NEIGHBOR = (1 &lt;&lt; 7)</w:t>
            </w:r>
          </w:p>
          <w:p w:rsidR="006C1324" w:rsidP="009C3AB7" w:rsidRDefault="006C1324" w14:paraId="0BCCC82C" w14:textId="77777777">
            <w:r>
              <w:t>+TD_FLAGS_DEVICE_REQ_REMOTE_DA_UPDATE = (1 &lt;&lt; 8)</w:t>
            </w:r>
          </w:p>
        </w:tc>
      </w:tr>
      <w:tr w:rsidR="006C1324" w:rsidTr="009C3AB7" w14:paraId="0EC73B48" w14:textId="77777777">
        <w:tc>
          <w:tcPr>
            <w:tcW w:w="3774" w:type="dxa"/>
          </w:tcPr>
          <w:p w:rsidR="006C1324" w:rsidP="009C3AB7" w:rsidRDefault="006C1324" w14:paraId="77DF3C9E" w14:textId="77777777">
            <w:r w:rsidRPr="00527D7A">
              <w:lastRenderedPageBreak/>
              <w:t>MAC Address Type</w:t>
            </w:r>
          </w:p>
        </w:tc>
        <w:tc>
          <w:tcPr>
            <w:tcW w:w="570" w:type="dxa"/>
          </w:tcPr>
          <w:p w:rsidR="006C1324" w:rsidP="009C3AB7" w:rsidRDefault="006C1324" w14:paraId="4A256658" w14:textId="77777777">
            <w:r>
              <w:t>2</w:t>
            </w:r>
          </w:p>
        </w:tc>
        <w:tc>
          <w:tcPr>
            <w:tcW w:w="760" w:type="dxa"/>
          </w:tcPr>
          <w:p w:rsidR="006C1324" w:rsidP="009C3AB7" w:rsidRDefault="006C1324" w14:paraId="17D41C02" w14:textId="77777777"/>
        </w:tc>
        <w:tc>
          <w:tcPr>
            <w:tcW w:w="4121" w:type="dxa"/>
          </w:tcPr>
          <w:p w:rsidR="006C1324" w:rsidP="009C3AB7" w:rsidRDefault="006C1324" w14:paraId="3F432AA1" w14:textId="77777777">
            <w:r w:rsidRPr="00527D7A">
              <w:t>Theo chuẩn IEEE1905</w:t>
            </w:r>
          </w:p>
        </w:tc>
      </w:tr>
      <w:tr w:rsidR="006C1324" w:rsidTr="009C3AB7" w14:paraId="3B9CD615" w14:textId="77777777">
        <w:tc>
          <w:tcPr>
            <w:tcW w:w="3774" w:type="dxa"/>
          </w:tcPr>
          <w:p w:rsidRPr="00527D7A" w:rsidR="006C1324" w:rsidP="009C3AB7" w:rsidRDefault="006C1324" w14:paraId="0C39F600" w14:textId="77777777">
            <w:r w:rsidRPr="00527D7A">
              <w:t>1905 device information type</w:t>
            </w:r>
          </w:p>
        </w:tc>
        <w:tc>
          <w:tcPr>
            <w:tcW w:w="570" w:type="dxa"/>
          </w:tcPr>
          <w:p w:rsidR="006C1324" w:rsidP="009C3AB7" w:rsidRDefault="006C1324" w14:paraId="269F245C" w14:textId="77777777">
            <w:r>
              <w:t>3</w:t>
            </w:r>
          </w:p>
        </w:tc>
        <w:tc>
          <w:tcPr>
            <w:tcW w:w="760" w:type="dxa"/>
          </w:tcPr>
          <w:p w:rsidR="006C1324" w:rsidP="009C3AB7" w:rsidRDefault="006C1324" w14:paraId="4242A667" w14:textId="77777777"/>
        </w:tc>
        <w:tc>
          <w:tcPr>
            <w:tcW w:w="4121" w:type="dxa"/>
          </w:tcPr>
          <w:p w:rsidRPr="00527D7A" w:rsidR="006C1324" w:rsidP="009C3AB7" w:rsidRDefault="006C1324" w14:paraId="11F6941D" w14:textId="77777777">
            <w:r w:rsidRPr="00527D7A">
              <w:t>Theo chuẩn IEEE1905</w:t>
            </w:r>
          </w:p>
        </w:tc>
      </w:tr>
      <w:tr w:rsidR="006C1324" w:rsidTr="009C3AB7" w14:paraId="43AFE734" w14:textId="77777777">
        <w:tc>
          <w:tcPr>
            <w:tcW w:w="3774" w:type="dxa"/>
          </w:tcPr>
          <w:p w:rsidRPr="00527D7A" w:rsidR="006C1324" w:rsidP="009C3AB7" w:rsidRDefault="006C1324" w14:paraId="0ACDAA4A" w14:textId="77777777">
            <w:r w:rsidRPr="00527D7A">
              <w:t>Device bridging capability</w:t>
            </w:r>
          </w:p>
        </w:tc>
        <w:tc>
          <w:tcPr>
            <w:tcW w:w="570" w:type="dxa"/>
          </w:tcPr>
          <w:p w:rsidR="006C1324" w:rsidP="009C3AB7" w:rsidRDefault="006C1324" w14:paraId="0F0A9760" w14:textId="77777777">
            <w:r>
              <w:t>4</w:t>
            </w:r>
          </w:p>
        </w:tc>
        <w:tc>
          <w:tcPr>
            <w:tcW w:w="760" w:type="dxa"/>
          </w:tcPr>
          <w:p w:rsidR="006C1324" w:rsidP="009C3AB7" w:rsidRDefault="006C1324" w14:paraId="245E0416" w14:textId="77777777"/>
        </w:tc>
        <w:tc>
          <w:tcPr>
            <w:tcW w:w="4121" w:type="dxa"/>
          </w:tcPr>
          <w:p w:rsidRPr="00527D7A" w:rsidR="006C1324" w:rsidP="009C3AB7" w:rsidRDefault="006C1324" w14:paraId="45CF7B09" w14:textId="77777777">
            <w:r w:rsidRPr="00527D7A">
              <w:t>Theo chuẩn IEEE1905</w:t>
            </w:r>
          </w:p>
        </w:tc>
      </w:tr>
      <w:tr w:rsidR="006C1324" w:rsidTr="009C3AB7" w14:paraId="376E9E91" w14:textId="77777777">
        <w:tc>
          <w:tcPr>
            <w:tcW w:w="3774" w:type="dxa"/>
          </w:tcPr>
          <w:p w:rsidRPr="00527D7A" w:rsidR="006C1324" w:rsidP="009C3AB7" w:rsidRDefault="006C1324" w14:paraId="4E45950D" w14:textId="77777777">
            <w:r w:rsidRPr="00527D7A">
              <w:t>Non-1905 neighbor device list</w:t>
            </w:r>
          </w:p>
        </w:tc>
        <w:tc>
          <w:tcPr>
            <w:tcW w:w="570" w:type="dxa"/>
          </w:tcPr>
          <w:p w:rsidR="006C1324" w:rsidP="009C3AB7" w:rsidRDefault="006C1324" w14:paraId="5E73E16C" w14:textId="77777777">
            <w:r>
              <w:t>6</w:t>
            </w:r>
          </w:p>
        </w:tc>
        <w:tc>
          <w:tcPr>
            <w:tcW w:w="760" w:type="dxa"/>
          </w:tcPr>
          <w:p w:rsidR="006C1324" w:rsidP="009C3AB7" w:rsidRDefault="006C1324" w14:paraId="1E9BD3F0" w14:textId="77777777"/>
        </w:tc>
        <w:tc>
          <w:tcPr>
            <w:tcW w:w="4121" w:type="dxa"/>
          </w:tcPr>
          <w:p w:rsidRPr="00527D7A" w:rsidR="006C1324" w:rsidP="009C3AB7" w:rsidRDefault="006C1324" w14:paraId="5B1E60A6" w14:textId="77777777">
            <w:r w:rsidRPr="00527D7A">
              <w:t>Theo chuẩn IEEE1905</w:t>
            </w:r>
          </w:p>
        </w:tc>
      </w:tr>
      <w:tr w:rsidR="006C1324" w:rsidTr="009C3AB7" w14:paraId="41AB40BD" w14:textId="77777777">
        <w:tc>
          <w:tcPr>
            <w:tcW w:w="3774" w:type="dxa"/>
          </w:tcPr>
          <w:p w:rsidRPr="00527D7A" w:rsidR="006C1324" w:rsidP="009C3AB7" w:rsidRDefault="006C1324" w14:paraId="29C5E77C" w14:textId="77777777">
            <w:r w:rsidRPr="00527D7A">
              <w:t>1905 neighbor device</w:t>
            </w:r>
          </w:p>
        </w:tc>
        <w:tc>
          <w:tcPr>
            <w:tcW w:w="570" w:type="dxa"/>
          </w:tcPr>
          <w:p w:rsidR="006C1324" w:rsidP="009C3AB7" w:rsidRDefault="006C1324" w14:paraId="284E4C7A" w14:textId="77777777">
            <w:r>
              <w:t>7</w:t>
            </w:r>
          </w:p>
        </w:tc>
        <w:tc>
          <w:tcPr>
            <w:tcW w:w="760" w:type="dxa"/>
          </w:tcPr>
          <w:p w:rsidR="006C1324" w:rsidP="009C3AB7" w:rsidRDefault="006C1324" w14:paraId="5ED8A249" w14:textId="77777777"/>
        </w:tc>
        <w:tc>
          <w:tcPr>
            <w:tcW w:w="4121" w:type="dxa"/>
          </w:tcPr>
          <w:p w:rsidRPr="00527D7A" w:rsidR="006C1324" w:rsidP="009C3AB7" w:rsidRDefault="006C1324" w14:paraId="37D6ACAD" w14:textId="77777777">
            <w:r w:rsidRPr="00527D7A">
              <w:t>Theo chuẩn IEEE1905</w:t>
            </w:r>
          </w:p>
        </w:tc>
      </w:tr>
      <w:tr w:rsidR="006C1324" w:rsidTr="009C3AB7" w14:paraId="2110076B" w14:textId="77777777">
        <w:tc>
          <w:tcPr>
            <w:tcW w:w="3774" w:type="dxa"/>
          </w:tcPr>
          <w:p w:rsidRPr="00527D7A" w:rsidR="006C1324" w:rsidP="009C3AB7" w:rsidRDefault="006C1324" w14:paraId="61DF6EF8" w14:textId="77777777">
            <w:r>
              <w:t>IEEE1905_QCA_TYPE_IPV4_ADDRESS</w:t>
            </w:r>
          </w:p>
        </w:tc>
        <w:tc>
          <w:tcPr>
            <w:tcW w:w="570" w:type="dxa"/>
          </w:tcPr>
          <w:p w:rsidR="006C1324" w:rsidP="009C3AB7" w:rsidRDefault="006C1324" w14:paraId="53B117E7" w14:textId="77777777">
            <w:r>
              <w:t>11</w:t>
            </w:r>
          </w:p>
        </w:tc>
        <w:tc>
          <w:tcPr>
            <w:tcW w:w="760" w:type="dxa"/>
          </w:tcPr>
          <w:p w:rsidR="006C1324" w:rsidP="009C3AB7" w:rsidRDefault="006C1324" w14:paraId="4BEEE3C4" w14:textId="77777777">
            <w:r>
              <w:t>11</w:t>
            </w:r>
          </w:p>
        </w:tc>
        <w:tc>
          <w:tcPr>
            <w:tcW w:w="4121" w:type="dxa"/>
          </w:tcPr>
          <w:p w:rsidR="006C1324" w:rsidP="009C3AB7" w:rsidRDefault="006C1324" w14:paraId="26A4B0CB" w14:textId="77777777">
            <w:r>
              <w:t>4 bytes:</w:t>
            </w:r>
          </w:p>
          <w:p w:rsidRPr="00527D7A" w:rsidR="006C1324" w:rsidP="009C3AB7" w:rsidRDefault="006C1324" w14:paraId="171F2661" w14:textId="77777777">
            <w:r>
              <w:t>Địa chỉ IPv4 Address của thiết bị</w:t>
            </w:r>
          </w:p>
        </w:tc>
      </w:tr>
      <w:tr w:rsidR="006C1324" w:rsidTr="009C3AB7" w14:paraId="3D3F6D0F" w14:textId="77777777">
        <w:tc>
          <w:tcPr>
            <w:tcW w:w="3774" w:type="dxa"/>
          </w:tcPr>
          <w:p w:rsidR="006C1324" w:rsidP="009C3AB7" w:rsidRDefault="006C1324" w14:paraId="7EF965D7" w14:textId="77777777">
            <w:r>
              <w:t>IEEE1905_QCA_TYPE_ASSOCIATED_STATIONS</w:t>
            </w:r>
          </w:p>
        </w:tc>
        <w:tc>
          <w:tcPr>
            <w:tcW w:w="570" w:type="dxa"/>
          </w:tcPr>
          <w:p w:rsidR="006C1324" w:rsidP="009C3AB7" w:rsidRDefault="006C1324" w14:paraId="40C4DE5E" w14:textId="77777777">
            <w:r>
              <w:t>11</w:t>
            </w:r>
          </w:p>
        </w:tc>
        <w:tc>
          <w:tcPr>
            <w:tcW w:w="760" w:type="dxa"/>
          </w:tcPr>
          <w:p w:rsidR="006C1324" w:rsidP="009C3AB7" w:rsidRDefault="006C1324" w14:paraId="5B93A054" w14:textId="77777777">
            <w:r>
              <w:t>13</w:t>
            </w:r>
          </w:p>
        </w:tc>
        <w:tc>
          <w:tcPr>
            <w:tcW w:w="4121" w:type="dxa"/>
          </w:tcPr>
          <w:p w:rsidR="006C1324" w:rsidP="009C3AB7" w:rsidRDefault="006C1324" w14:paraId="497A8ABC" w14:textId="77777777">
            <w:r>
              <w:t>Liệt kê danh sách các Client kết nối đến các AP interface. Nếu có multi AP interface thì sẽ có multi TLV này.</w:t>
            </w:r>
          </w:p>
          <w:p w:rsidR="006C1324" w:rsidP="009C3AB7" w:rsidRDefault="006C1324" w14:paraId="7D292E6D" w14:textId="77777777">
            <w:r>
              <w:t>Đối với mỗi interface AP, thông tin bao gồm:</w:t>
            </w:r>
          </w:p>
          <w:p w:rsidR="006C1324" w:rsidP="009C3AB7" w:rsidRDefault="006C1324" w14:paraId="2FE70D86" w14:textId="77777777">
            <w:r>
              <w:t>-  Địa chỉ AP Interface: 6 bytes</w:t>
            </w:r>
          </w:p>
          <w:p w:rsidR="006C1324" w:rsidP="009C3AB7" w:rsidRDefault="006C1324" w14:paraId="4DFEA652" w14:textId="77777777">
            <w:r>
              <w:t>- Danh sách địa chỉ MAC của các Client kết nối đến AP inteface. Mỗi Client MAC: 6 bytes</w:t>
            </w:r>
          </w:p>
        </w:tc>
      </w:tr>
      <w:tr w:rsidR="006C1324" w:rsidTr="009C3AB7" w14:paraId="6BE0837F" w14:textId="77777777">
        <w:tc>
          <w:tcPr>
            <w:tcW w:w="3774" w:type="dxa"/>
          </w:tcPr>
          <w:p w:rsidR="006C1324" w:rsidP="009C3AB7" w:rsidRDefault="006C1324" w14:paraId="4547A70D" w14:textId="77777777">
            <w:r>
              <w:t>IEEE1905_QCA_TYPE_SSID_INFO</w:t>
            </w:r>
          </w:p>
        </w:tc>
        <w:tc>
          <w:tcPr>
            <w:tcW w:w="570" w:type="dxa"/>
          </w:tcPr>
          <w:p w:rsidR="006C1324" w:rsidP="009C3AB7" w:rsidRDefault="006C1324" w14:paraId="68E065F4" w14:textId="77777777">
            <w:r>
              <w:t>11</w:t>
            </w:r>
          </w:p>
        </w:tc>
        <w:tc>
          <w:tcPr>
            <w:tcW w:w="760" w:type="dxa"/>
          </w:tcPr>
          <w:p w:rsidR="006C1324" w:rsidP="009C3AB7" w:rsidRDefault="006C1324" w14:paraId="03B41F61" w14:textId="77777777">
            <w:r>
              <w:t>14</w:t>
            </w:r>
          </w:p>
        </w:tc>
        <w:tc>
          <w:tcPr>
            <w:tcW w:w="4121" w:type="dxa"/>
          </w:tcPr>
          <w:p w:rsidR="006C1324" w:rsidP="009C3AB7" w:rsidRDefault="006C1324" w14:paraId="302488A2" w14:textId="77777777">
            <w:r>
              <w:t xml:space="preserve">Cung cấp thông tin SSID name của các AP interface trên thiết bị. </w:t>
            </w:r>
          </w:p>
          <w:p w:rsidR="006C1324" w:rsidP="009C3AB7" w:rsidRDefault="006C1324" w14:paraId="049A71C4" w14:textId="77777777">
            <w:r>
              <w:t>Nếu có multi AP interface thì sẽ có multi TLV này.</w:t>
            </w:r>
          </w:p>
          <w:p w:rsidR="006C1324" w:rsidP="009C3AB7" w:rsidRDefault="006C1324" w14:paraId="340B278C" w14:textId="77777777">
            <w:r>
              <w:t>Đối với mỗi interface AP, thông tin bao gồm:</w:t>
            </w:r>
          </w:p>
          <w:p w:rsidR="006C1324" w:rsidP="009C3AB7" w:rsidRDefault="006C1324" w14:paraId="2AF8FA4E" w14:textId="77777777">
            <w:r>
              <w:lastRenderedPageBreak/>
              <w:t>-  Địa chỉ AP Interface (1): 6 bytes</w:t>
            </w:r>
          </w:p>
          <w:p w:rsidR="006C1324" w:rsidP="009C3AB7" w:rsidRDefault="006C1324" w14:paraId="2CA75103" w14:textId="77777777">
            <w:r>
              <w:t>-  Số lượng kí tự của SSID name (2): 1 byte</w:t>
            </w:r>
          </w:p>
          <w:p w:rsidR="006C1324" w:rsidP="009C3AB7" w:rsidRDefault="006C1324" w14:paraId="29DBAF4A" w14:textId="77777777">
            <w:r>
              <w:t>-  Mã ASCII của SSID name (3): mảng với kích thước bằng giá trị chỉ ra trong trường (2)</w:t>
            </w:r>
          </w:p>
        </w:tc>
      </w:tr>
      <w:tr w:rsidR="006C1324" w:rsidTr="009C3AB7" w14:paraId="1045CC39" w14:textId="77777777">
        <w:tc>
          <w:tcPr>
            <w:tcW w:w="3774" w:type="dxa"/>
          </w:tcPr>
          <w:p w:rsidR="006C1324" w:rsidP="009C3AB7" w:rsidRDefault="006C1324" w14:paraId="1F218245" w14:textId="77777777">
            <w:r w:rsidRPr="005D2B1A">
              <w:lastRenderedPageBreak/>
              <w:t>IEEE1905_ TYPE_RAW_DATA</w:t>
            </w:r>
          </w:p>
        </w:tc>
        <w:tc>
          <w:tcPr>
            <w:tcW w:w="570" w:type="dxa"/>
          </w:tcPr>
          <w:p w:rsidR="006C1324" w:rsidP="009C3AB7" w:rsidRDefault="006C1324" w14:paraId="638F5087" w14:textId="77777777">
            <w:r>
              <w:t>11</w:t>
            </w:r>
          </w:p>
        </w:tc>
        <w:tc>
          <w:tcPr>
            <w:tcW w:w="760" w:type="dxa"/>
          </w:tcPr>
          <w:p w:rsidR="006C1324" w:rsidP="009C3AB7" w:rsidRDefault="006C1324" w14:paraId="0C11457B" w14:textId="77777777">
            <w:r w:rsidRPr="005D2B1A">
              <w:t>97</w:t>
            </w:r>
          </w:p>
        </w:tc>
        <w:tc>
          <w:tcPr>
            <w:tcW w:w="4121" w:type="dxa"/>
          </w:tcPr>
          <w:p w:rsidR="006C1324" w:rsidP="009C3AB7" w:rsidRDefault="006C1324" w14:paraId="0DA32B85" w14:textId="77777777">
            <w:r>
              <w:t>Cung cấp giao tiếp nâng cao giữa các thiết bị mesh.</w:t>
            </w:r>
          </w:p>
          <w:p w:rsidR="006C1324" w:rsidP="009C3AB7" w:rsidRDefault="006C1324" w14:paraId="47C94AC2" w14:textId="77777777">
            <w:r>
              <w:t>Dữ liệu trao đổi sử dụng định dạng JSON.</w:t>
            </w:r>
          </w:p>
        </w:tc>
      </w:tr>
      <w:tr w:rsidR="006C1324" w:rsidTr="009C3AB7" w14:paraId="125E209E" w14:textId="77777777">
        <w:tc>
          <w:tcPr>
            <w:tcW w:w="3774" w:type="dxa"/>
          </w:tcPr>
          <w:p w:rsidR="006C1324" w:rsidP="009C3AB7" w:rsidRDefault="006C1324" w14:paraId="60B84EB8" w14:textId="77777777">
            <w:r w:rsidRPr="005A63F0">
              <w:t>End Of Message</w:t>
            </w:r>
          </w:p>
        </w:tc>
        <w:tc>
          <w:tcPr>
            <w:tcW w:w="570" w:type="dxa"/>
          </w:tcPr>
          <w:p w:rsidR="006C1324" w:rsidP="009C3AB7" w:rsidRDefault="006C1324" w14:paraId="19B0C289" w14:textId="77777777">
            <w:r>
              <w:t>0</w:t>
            </w:r>
          </w:p>
        </w:tc>
        <w:tc>
          <w:tcPr>
            <w:tcW w:w="760" w:type="dxa"/>
          </w:tcPr>
          <w:p w:rsidR="006C1324" w:rsidP="009C3AB7" w:rsidRDefault="006C1324" w14:paraId="2D23C582" w14:textId="77777777"/>
        </w:tc>
        <w:tc>
          <w:tcPr>
            <w:tcW w:w="4121" w:type="dxa"/>
          </w:tcPr>
          <w:p w:rsidR="006C1324" w:rsidP="009C3AB7" w:rsidRDefault="006C1324" w14:paraId="505CC77F" w14:textId="77777777">
            <w:r>
              <w:t>Kết thúc bản tin</w:t>
            </w:r>
          </w:p>
        </w:tc>
      </w:tr>
    </w:tbl>
    <w:p w:rsidR="006C1324" w:rsidP="006C1324" w:rsidRDefault="006C1324" w14:paraId="4015F9D5"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6F05BB06"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261E2F35" w14:textId="77777777">
            <w:pPr>
              <w:pStyle w:val="NormalTimes"/>
              <w:spacing w:line="240" w:lineRule="auto"/>
              <w:ind w:firstLine="0"/>
              <w:jc w:val="left"/>
              <w:rPr>
                <w:b/>
                <w:bCs/>
              </w:rPr>
            </w:pPr>
            <w:r w:rsidRPr="00B80DD2">
              <w:rPr>
                <w:b/>
                <w:bCs/>
              </w:rPr>
              <w:t>IEEE1905 Vendor Raw Data for client info request</w:t>
            </w:r>
          </w:p>
        </w:tc>
      </w:tr>
      <w:tr w:rsidRPr="00420B9F" w:rsidR="006C1324" w:rsidTr="009C3AB7" w14:paraId="2CDA816B"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49E4CCEA"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69961109"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3D1872EB"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6DFD6361" w14:textId="77777777">
            <w:pPr>
              <w:pStyle w:val="NormalTimes"/>
              <w:spacing w:line="240" w:lineRule="auto"/>
              <w:ind w:firstLine="0"/>
              <w:jc w:val="center"/>
              <w:rPr>
                <w:b/>
                <w:bCs/>
              </w:rPr>
            </w:pPr>
            <w:r>
              <w:rPr>
                <w:b/>
                <w:bCs/>
              </w:rPr>
              <w:t>Description</w:t>
            </w:r>
          </w:p>
        </w:tc>
      </w:tr>
      <w:tr w:rsidRPr="008D79FC" w:rsidR="006C1324" w:rsidTr="009C3AB7" w14:paraId="04F74ADF"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55A39F0A"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0119332E"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3ECD1872"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5D2F91C0" w14:textId="77777777">
            <w:pPr>
              <w:pStyle w:val="NormalTimes"/>
              <w:ind w:firstLine="0"/>
              <w:jc w:val="left"/>
              <w:rPr>
                <w:sz w:val="24"/>
                <w:szCs w:val="24"/>
              </w:rPr>
            </w:pPr>
          </w:p>
        </w:tc>
      </w:tr>
      <w:tr w:rsidRPr="008D79FC" w:rsidR="006C1324" w:rsidTr="009C3AB7" w14:paraId="77019DD1"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1DFFF181"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7EE0A6F2"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0B717DE4"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1BF73D91"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07311B11"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14105955"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523FD5D7"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75FB6947"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4902B045" w14:textId="77777777">
            <w:pPr>
              <w:pStyle w:val="NormalTimes"/>
              <w:ind w:firstLine="0"/>
              <w:jc w:val="left"/>
              <w:rPr>
                <w:sz w:val="24"/>
                <w:szCs w:val="24"/>
              </w:rPr>
            </w:pPr>
            <w:r>
              <w:rPr>
                <w:sz w:val="24"/>
                <w:szCs w:val="24"/>
              </w:rPr>
              <w:t>Raw Data</w:t>
            </w:r>
          </w:p>
        </w:tc>
      </w:tr>
      <w:tr w:rsidRPr="008D79FC" w:rsidR="006C1324" w:rsidTr="009C3AB7" w14:paraId="53FBE161"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01E8000B"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3C56678F"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59CFB051"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FABFC54" w14:textId="77777777">
            <w:pPr>
              <w:pStyle w:val="NormalTimes"/>
              <w:ind w:firstLine="0"/>
              <w:jc w:val="left"/>
              <w:rPr>
                <w:sz w:val="24"/>
                <w:szCs w:val="24"/>
              </w:rPr>
            </w:pPr>
            <w:r>
              <w:rPr>
                <w:sz w:val="24"/>
                <w:szCs w:val="24"/>
              </w:rPr>
              <w:t>{“msgName”:”getClientInfo”,”msgType”:”request”,”msgId”:”&lt;msgId&gt;”}</w:t>
            </w:r>
          </w:p>
        </w:tc>
      </w:tr>
    </w:tbl>
    <w:p w:rsidR="006C1324" w:rsidP="006C1324" w:rsidRDefault="006C1324" w14:paraId="01022F4B"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76F07861"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4BDCF6AF" w14:textId="77777777">
            <w:pPr>
              <w:pStyle w:val="NormalTimes"/>
              <w:spacing w:line="240" w:lineRule="auto"/>
              <w:ind w:firstLine="0"/>
              <w:jc w:val="left"/>
              <w:rPr>
                <w:b/>
                <w:bCs/>
              </w:rPr>
            </w:pPr>
            <w:r w:rsidRPr="00B80DD2">
              <w:rPr>
                <w:b/>
                <w:bCs/>
              </w:rPr>
              <w:t>IEEE1905 Vendor Raw Data for client info response</w:t>
            </w:r>
          </w:p>
        </w:tc>
      </w:tr>
      <w:tr w:rsidRPr="00420B9F" w:rsidR="006C1324" w:rsidTr="009C3AB7" w14:paraId="54072A0F"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0247209F"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7DBB1F24"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0EA6AECE"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2B8CCFA8" w14:textId="77777777">
            <w:pPr>
              <w:pStyle w:val="NormalTimes"/>
              <w:spacing w:line="240" w:lineRule="auto"/>
              <w:ind w:firstLine="0"/>
              <w:jc w:val="center"/>
              <w:rPr>
                <w:b/>
                <w:bCs/>
              </w:rPr>
            </w:pPr>
            <w:r>
              <w:rPr>
                <w:b/>
                <w:bCs/>
              </w:rPr>
              <w:t>Description</w:t>
            </w:r>
          </w:p>
        </w:tc>
      </w:tr>
      <w:tr w:rsidRPr="008D79FC" w:rsidR="006C1324" w:rsidTr="009C3AB7" w14:paraId="3ED52732"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31E56CF9"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49925909"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0E6E7A2D"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3F51C3E6" w14:textId="77777777">
            <w:pPr>
              <w:pStyle w:val="NormalTimes"/>
              <w:ind w:firstLine="0"/>
              <w:jc w:val="left"/>
              <w:rPr>
                <w:sz w:val="24"/>
                <w:szCs w:val="24"/>
              </w:rPr>
            </w:pPr>
          </w:p>
        </w:tc>
      </w:tr>
      <w:tr w:rsidRPr="008D79FC" w:rsidR="006C1324" w:rsidTr="009C3AB7" w14:paraId="259E5802"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124D7E70"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41F836ED"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6A5FEA54"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7CAD763F"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406FB9C6"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46A307CA"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776E99A9"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6909DAF5"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3A21DEDE" w14:textId="77777777">
            <w:pPr>
              <w:pStyle w:val="NormalTimes"/>
              <w:ind w:firstLine="0"/>
              <w:jc w:val="left"/>
              <w:rPr>
                <w:sz w:val="24"/>
                <w:szCs w:val="24"/>
              </w:rPr>
            </w:pPr>
            <w:r>
              <w:rPr>
                <w:sz w:val="24"/>
                <w:szCs w:val="24"/>
              </w:rPr>
              <w:t>Raw Data</w:t>
            </w:r>
          </w:p>
        </w:tc>
      </w:tr>
      <w:tr w:rsidRPr="008D79FC" w:rsidR="006C1324" w:rsidTr="009C3AB7" w14:paraId="71F7491B"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1936B394"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6293F5A7"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6143ED0B"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5E9B5FC" w14:textId="77777777">
            <w:pPr>
              <w:pStyle w:val="NormalTimes"/>
              <w:ind w:firstLine="0"/>
              <w:jc w:val="left"/>
              <w:rPr>
                <w:sz w:val="24"/>
                <w:szCs w:val="24"/>
              </w:rPr>
            </w:pPr>
            <w:r>
              <w:rPr>
                <w:sz w:val="24"/>
                <w:szCs w:val="24"/>
              </w:rPr>
              <w:t>{“msgName”:”getClientInfo”,”msgType”:”response”,”msgId”:”&lt;msgId&gt;”,”listClient”::[“mac”:”&lt;mac&gt;”,”ip”:”&lt;ip&gt;”,”band”:”&lt;band&gt;”,”txRate”:”&lt;txRate&gt;”,”rxRate”:”&lt;rxRate&gt;”,”ssid”:”&lt;ssid&gt;”,”linkType”:”&lt;linkType&gt;”]}</w:t>
            </w:r>
          </w:p>
        </w:tc>
      </w:tr>
    </w:tbl>
    <w:p w:rsidR="006C1324" w:rsidP="006C1324" w:rsidRDefault="006C1324" w14:paraId="36BC725E"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18B531B1"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767C46CE" w14:textId="77777777">
            <w:pPr>
              <w:pStyle w:val="NormalTimes"/>
              <w:spacing w:line="240" w:lineRule="auto"/>
              <w:ind w:firstLine="0"/>
              <w:jc w:val="left"/>
              <w:rPr>
                <w:b/>
                <w:bCs/>
              </w:rPr>
            </w:pPr>
            <w:r w:rsidRPr="00B80DD2">
              <w:rPr>
                <w:b/>
                <w:bCs/>
              </w:rPr>
              <w:t xml:space="preserve">IEEE1905 Vendor Raw Data for </w:t>
            </w:r>
            <w:r>
              <w:rPr>
                <w:b/>
                <w:bCs/>
              </w:rPr>
              <w:t>reboot</w:t>
            </w:r>
            <w:r w:rsidRPr="00B80DD2">
              <w:rPr>
                <w:b/>
                <w:bCs/>
              </w:rPr>
              <w:t xml:space="preserve"> request</w:t>
            </w:r>
          </w:p>
        </w:tc>
      </w:tr>
      <w:tr w:rsidRPr="00420B9F" w:rsidR="006C1324" w:rsidTr="009C3AB7" w14:paraId="7894BCEE"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7A4019A8"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08253161"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15E406B8"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67E28853" w14:textId="77777777">
            <w:pPr>
              <w:pStyle w:val="NormalTimes"/>
              <w:spacing w:line="240" w:lineRule="auto"/>
              <w:ind w:firstLine="0"/>
              <w:jc w:val="center"/>
              <w:rPr>
                <w:b/>
                <w:bCs/>
              </w:rPr>
            </w:pPr>
            <w:r>
              <w:rPr>
                <w:b/>
                <w:bCs/>
              </w:rPr>
              <w:t>Description</w:t>
            </w:r>
          </w:p>
        </w:tc>
      </w:tr>
      <w:tr w:rsidRPr="008D79FC" w:rsidR="006C1324" w:rsidTr="009C3AB7" w14:paraId="62FAB741"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7D20DC0F"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70A73756"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5A02E33D"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3BD484E2" w14:textId="77777777">
            <w:pPr>
              <w:pStyle w:val="NormalTimes"/>
              <w:ind w:firstLine="0"/>
              <w:jc w:val="left"/>
              <w:rPr>
                <w:sz w:val="24"/>
                <w:szCs w:val="24"/>
              </w:rPr>
            </w:pPr>
          </w:p>
        </w:tc>
      </w:tr>
      <w:tr w:rsidRPr="008D79FC" w:rsidR="006C1324" w:rsidTr="009C3AB7" w14:paraId="58D195FD"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47551AB2"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26EDEF97"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110D2DEE"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41A7AE2C"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52517D80"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7B73FA1A"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2B4EA691"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0358CA8B"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05EDD03" w14:textId="77777777">
            <w:pPr>
              <w:pStyle w:val="NormalTimes"/>
              <w:ind w:firstLine="0"/>
              <w:jc w:val="left"/>
              <w:rPr>
                <w:sz w:val="24"/>
                <w:szCs w:val="24"/>
              </w:rPr>
            </w:pPr>
            <w:r>
              <w:rPr>
                <w:sz w:val="24"/>
                <w:szCs w:val="24"/>
              </w:rPr>
              <w:t>Raw Data</w:t>
            </w:r>
          </w:p>
        </w:tc>
      </w:tr>
      <w:tr w:rsidRPr="008D79FC" w:rsidR="006C1324" w:rsidTr="009C3AB7" w14:paraId="19C57DC6"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1B48874C"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487B30C5"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390ADE51"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70FFA0B7" w14:textId="77777777">
            <w:pPr>
              <w:pStyle w:val="NormalTimes"/>
              <w:ind w:firstLine="0"/>
              <w:jc w:val="left"/>
              <w:rPr>
                <w:sz w:val="24"/>
                <w:szCs w:val="24"/>
              </w:rPr>
            </w:pPr>
            <w:r>
              <w:rPr>
                <w:sz w:val="24"/>
                <w:szCs w:val="24"/>
              </w:rPr>
              <w:t>{“msgName”:”</w:t>
            </w:r>
            <w:r w:rsidRPr="005D2B1A">
              <w:rPr>
                <w:sz w:val="24"/>
                <w:szCs w:val="24"/>
              </w:rPr>
              <w:t>reboot</w:t>
            </w:r>
            <w:r>
              <w:rPr>
                <w:sz w:val="24"/>
                <w:szCs w:val="24"/>
              </w:rPr>
              <w:t>”,”msgType”:”request”,”msgId”:”&lt;msgId&gt;”,”mac”:”&lt;mac&gt;”}</w:t>
            </w:r>
          </w:p>
        </w:tc>
      </w:tr>
    </w:tbl>
    <w:p w:rsidR="006C1324" w:rsidP="006C1324" w:rsidRDefault="006C1324" w14:paraId="4876E0FB"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44DC5AAB"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13A1E50A" w14:textId="77777777">
            <w:pPr>
              <w:pStyle w:val="NormalTimes"/>
              <w:spacing w:line="240" w:lineRule="auto"/>
              <w:ind w:firstLine="0"/>
              <w:jc w:val="left"/>
              <w:rPr>
                <w:b/>
                <w:bCs/>
              </w:rPr>
            </w:pPr>
            <w:r w:rsidRPr="00B80DD2">
              <w:rPr>
                <w:b/>
                <w:bCs/>
              </w:rPr>
              <w:t xml:space="preserve">IEEE1905 Vendor Raw Data for </w:t>
            </w:r>
            <w:r>
              <w:rPr>
                <w:b/>
                <w:bCs/>
              </w:rPr>
              <w:t>reboot</w:t>
            </w:r>
            <w:r w:rsidRPr="00B80DD2">
              <w:rPr>
                <w:b/>
                <w:bCs/>
              </w:rPr>
              <w:t xml:space="preserve"> response</w:t>
            </w:r>
          </w:p>
        </w:tc>
      </w:tr>
      <w:tr w:rsidRPr="00420B9F" w:rsidR="006C1324" w:rsidTr="009C3AB7" w14:paraId="7B9C44B6"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548F2823"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1303B4A3"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1035969A"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72DF4D10" w14:textId="77777777">
            <w:pPr>
              <w:pStyle w:val="NormalTimes"/>
              <w:spacing w:line="240" w:lineRule="auto"/>
              <w:ind w:firstLine="0"/>
              <w:jc w:val="center"/>
              <w:rPr>
                <w:b/>
                <w:bCs/>
              </w:rPr>
            </w:pPr>
            <w:r>
              <w:rPr>
                <w:b/>
                <w:bCs/>
              </w:rPr>
              <w:t>Description</w:t>
            </w:r>
          </w:p>
        </w:tc>
      </w:tr>
      <w:tr w:rsidRPr="008D79FC" w:rsidR="006C1324" w:rsidTr="009C3AB7" w14:paraId="7AB56FBF"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3504FB85"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1B31EB78"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65231F60"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0F779C57" w14:textId="77777777">
            <w:pPr>
              <w:pStyle w:val="NormalTimes"/>
              <w:ind w:firstLine="0"/>
              <w:jc w:val="left"/>
              <w:rPr>
                <w:sz w:val="24"/>
                <w:szCs w:val="24"/>
              </w:rPr>
            </w:pPr>
          </w:p>
        </w:tc>
      </w:tr>
      <w:tr w:rsidRPr="008D79FC" w:rsidR="006C1324" w:rsidTr="009C3AB7" w14:paraId="20993C53"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1D8CF0CB"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42FE5FB5"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33AA72EE"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2D07D593"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04792ACC"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31AC006A"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2E98A831"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317936CB"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1237DF2B" w14:textId="77777777">
            <w:pPr>
              <w:pStyle w:val="NormalTimes"/>
              <w:ind w:firstLine="0"/>
              <w:jc w:val="left"/>
              <w:rPr>
                <w:sz w:val="24"/>
                <w:szCs w:val="24"/>
              </w:rPr>
            </w:pPr>
            <w:r>
              <w:rPr>
                <w:sz w:val="24"/>
                <w:szCs w:val="24"/>
              </w:rPr>
              <w:t>Raw Data</w:t>
            </w:r>
          </w:p>
        </w:tc>
      </w:tr>
      <w:tr w:rsidRPr="008D79FC" w:rsidR="006C1324" w:rsidTr="009C3AB7" w14:paraId="4357D8C8"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376B9419"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351D6191"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4334D363"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5C9E6364" w14:textId="77777777">
            <w:pPr>
              <w:pStyle w:val="NormalTimes"/>
              <w:ind w:firstLine="0"/>
              <w:jc w:val="left"/>
              <w:rPr>
                <w:sz w:val="24"/>
                <w:szCs w:val="24"/>
              </w:rPr>
            </w:pPr>
            <w:r>
              <w:rPr>
                <w:sz w:val="24"/>
                <w:szCs w:val="24"/>
              </w:rPr>
              <w:t>{“msgName”:”</w:t>
            </w:r>
            <w:r w:rsidRPr="005D2B1A">
              <w:rPr>
                <w:sz w:val="24"/>
                <w:szCs w:val="24"/>
              </w:rPr>
              <w:t>reboot</w:t>
            </w:r>
            <w:r>
              <w:rPr>
                <w:sz w:val="24"/>
                <w:szCs w:val="24"/>
              </w:rPr>
              <w:t>”,”msgType”:”response”,”msgId”:”&lt;msgId&gt;”}</w:t>
            </w:r>
          </w:p>
        </w:tc>
      </w:tr>
    </w:tbl>
    <w:p w:rsidR="006C1324" w:rsidP="006C1324" w:rsidRDefault="006C1324" w14:paraId="1C244840"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5CD364DE"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36F47FB0" w14:textId="77777777">
            <w:pPr>
              <w:pStyle w:val="NormalTimes"/>
              <w:spacing w:line="240" w:lineRule="auto"/>
              <w:ind w:firstLine="0"/>
              <w:jc w:val="left"/>
              <w:rPr>
                <w:b/>
                <w:bCs/>
              </w:rPr>
            </w:pPr>
            <w:r w:rsidRPr="00B80DD2">
              <w:rPr>
                <w:b/>
                <w:bCs/>
              </w:rPr>
              <w:lastRenderedPageBreak/>
              <w:t xml:space="preserve">IEEE1905 Vendor Raw Data for </w:t>
            </w:r>
            <w:r>
              <w:rPr>
                <w:b/>
                <w:bCs/>
              </w:rPr>
              <w:t>reset factory</w:t>
            </w:r>
            <w:r w:rsidRPr="00B80DD2">
              <w:rPr>
                <w:b/>
                <w:bCs/>
              </w:rPr>
              <w:t xml:space="preserve"> request</w:t>
            </w:r>
          </w:p>
        </w:tc>
      </w:tr>
      <w:tr w:rsidRPr="00420B9F" w:rsidR="006C1324" w:rsidTr="009C3AB7" w14:paraId="26913735"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34D18200"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6474FC4F"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77005962"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6371FA03" w14:textId="77777777">
            <w:pPr>
              <w:pStyle w:val="NormalTimes"/>
              <w:spacing w:line="240" w:lineRule="auto"/>
              <w:ind w:firstLine="0"/>
              <w:jc w:val="center"/>
              <w:rPr>
                <w:b/>
                <w:bCs/>
              </w:rPr>
            </w:pPr>
            <w:r>
              <w:rPr>
                <w:b/>
                <w:bCs/>
              </w:rPr>
              <w:t>Description</w:t>
            </w:r>
          </w:p>
        </w:tc>
      </w:tr>
      <w:tr w:rsidRPr="008D79FC" w:rsidR="006C1324" w:rsidTr="009C3AB7" w14:paraId="399D0D07"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2BFFB83C"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0C4B9052"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49EC47F2"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0890E490" w14:textId="77777777">
            <w:pPr>
              <w:pStyle w:val="NormalTimes"/>
              <w:ind w:firstLine="0"/>
              <w:jc w:val="left"/>
              <w:rPr>
                <w:sz w:val="24"/>
                <w:szCs w:val="24"/>
              </w:rPr>
            </w:pPr>
          </w:p>
        </w:tc>
      </w:tr>
      <w:tr w:rsidRPr="008D79FC" w:rsidR="006C1324" w:rsidTr="009C3AB7" w14:paraId="0AD18A72"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59099F88"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613A0403"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09B8DE9B"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144088EC"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5AE0F07A"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23B9008C"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0B56B921"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1908D84B"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35E7CA8" w14:textId="77777777">
            <w:pPr>
              <w:pStyle w:val="NormalTimes"/>
              <w:ind w:firstLine="0"/>
              <w:jc w:val="left"/>
              <w:rPr>
                <w:sz w:val="24"/>
                <w:szCs w:val="24"/>
              </w:rPr>
            </w:pPr>
            <w:r>
              <w:rPr>
                <w:sz w:val="24"/>
                <w:szCs w:val="24"/>
              </w:rPr>
              <w:t>Raw Data</w:t>
            </w:r>
          </w:p>
        </w:tc>
      </w:tr>
      <w:tr w:rsidRPr="008D79FC" w:rsidR="006C1324" w:rsidTr="009C3AB7" w14:paraId="7040B3B1"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0276620C"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129C2527"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0B4A04E4"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31AA6064" w14:textId="77777777">
            <w:pPr>
              <w:pStyle w:val="NormalTimes"/>
              <w:ind w:firstLine="0"/>
              <w:jc w:val="left"/>
              <w:rPr>
                <w:sz w:val="24"/>
                <w:szCs w:val="24"/>
              </w:rPr>
            </w:pPr>
            <w:r>
              <w:rPr>
                <w:sz w:val="24"/>
                <w:szCs w:val="24"/>
              </w:rPr>
              <w:t>{“msgName”:”</w:t>
            </w:r>
            <w:r w:rsidRPr="005D198B">
              <w:rPr>
                <w:sz w:val="24"/>
                <w:szCs w:val="24"/>
              </w:rPr>
              <w:t>factReset</w:t>
            </w:r>
            <w:r>
              <w:rPr>
                <w:sz w:val="24"/>
                <w:szCs w:val="24"/>
              </w:rPr>
              <w:t>”,”msgType”:”request”,”msgId”:”&lt;msgId&gt;”,”mac”:”&lt;mac&gt;”}</w:t>
            </w:r>
          </w:p>
        </w:tc>
      </w:tr>
    </w:tbl>
    <w:p w:rsidR="006C1324" w:rsidP="006C1324" w:rsidRDefault="006C1324" w14:paraId="7D3A858F"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525FEBB2"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4922AD52" w14:textId="77777777">
            <w:pPr>
              <w:pStyle w:val="NormalTimes"/>
              <w:spacing w:line="240" w:lineRule="auto"/>
              <w:ind w:firstLine="0"/>
              <w:jc w:val="left"/>
              <w:rPr>
                <w:b/>
                <w:bCs/>
              </w:rPr>
            </w:pPr>
            <w:r w:rsidRPr="00B80DD2">
              <w:rPr>
                <w:b/>
                <w:bCs/>
              </w:rPr>
              <w:t xml:space="preserve">IEEE1905 Vendor Raw Data for </w:t>
            </w:r>
            <w:r>
              <w:rPr>
                <w:b/>
                <w:bCs/>
              </w:rPr>
              <w:t>reset factory</w:t>
            </w:r>
            <w:r w:rsidRPr="00B80DD2">
              <w:rPr>
                <w:b/>
                <w:bCs/>
              </w:rPr>
              <w:t xml:space="preserve"> response</w:t>
            </w:r>
          </w:p>
        </w:tc>
      </w:tr>
      <w:tr w:rsidRPr="00420B9F" w:rsidR="006C1324" w:rsidTr="009C3AB7" w14:paraId="49E60133"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44E1DB63"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27AA48FF"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4ABF24EB"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21F833C0" w14:textId="77777777">
            <w:pPr>
              <w:pStyle w:val="NormalTimes"/>
              <w:spacing w:line="240" w:lineRule="auto"/>
              <w:ind w:firstLine="0"/>
              <w:jc w:val="center"/>
              <w:rPr>
                <w:b/>
                <w:bCs/>
              </w:rPr>
            </w:pPr>
            <w:r>
              <w:rPr>
                <w:b/>
                <w:bCs/>
              </w:rPr>
              <w:t>Description</w:t>
            </w:r>
          </w:p>
        </w:tc>
      </w:tr>
      <w:tr w:rsidRPr="008D79FC" w:rsidR="006C1324" w:rsidTr="009C3AB7" w14:paraId="3E12287C"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17C8E110"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106EECFF"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0A869F5F"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699CC3D8" w14:textId="77777777">
            <w:pPr>
              <w:pStyle w:val="NormalTimes"/>
              <w:ind w:firstLine="0"/>
              <w:jc w:val="left"/>
              <w:rPr>
                <w:sz w:val="24"/>
                <w:szCs w:val="24"/>
              </w:rPr>
            </w:pPr>
          </w:p>
        </w:tc>
      </w:tr>
      <w:tr w:rsidRPr="008D79FC" w:rsidR="006C1324" w:rsidTr="009C3AB7" w14:paraId="143BF5B5"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59A7EFEB"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1AABE02B"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4EC38446"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3DB6432D"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79E0614D"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5B4DEADB"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5737C60C"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11B5A92E"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12815FE" w14:textId="77777777">
            <w:pPr>
              <w:pStyle w:val="NormalTimes"/>
              <w:ind w:firstLine="0"/>
              <w:jc w:val="left"/>
              <w:rPr>
                <w:sz w:val="24"/>
                <w:szCs w:val="24"/>
              </w:rPr>
            </w:pPr>
            <w:r>
              <w:rPr>
                <w:sz w:val="24"/>
                <w:szCs w:val="24"/>
              </w:rPr>
              <w:t>Raw Data</w:t>
            </w:r>
          </w:p>
        </w:tc>
      </w:tr>
      <w:tr w:rsidRPr="008D79FC" w:rsidR="006C1324" w:rsidTr="009C3AB7" w14:paraId="301E745C"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3001B160"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4BFE6C31"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7A89761A"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684CFA4" w14:textId="77777777">
            <w:pPr>
              <w:pStyle w:val="NormalTimes"/>
              <w:ind w:firstLine="0"/>
              <w:jc w:val="left"/>
              <w:rPr>
                <w:sz w:val="24"/>
                <w:szCs w:val="24"/>
              </w:rPr>
            </w:pPr>
            <w:r>
              <w:rPr>
                <w:sz w:val="24"/>
                <w:szCs w:val="24"/>
              </w:rPr>
              <w:t>{“msgName”:”</w:t>
            </w:r>
            <w:r w:rsidRPr="005D198B">
              <w:rPr>
                <w:sz w:val="24"/>
                <w:szCs w:val="24"/>
              </w:rPr>
              <w:t>factReset</w:t>
            </w:r>
            <w:r>
              <w:rPr>
                <w:sz w:val="24"/>
                <w:szCs w:val="24"/>
              </w:rPr>
              <w:t>”,”msgType”:”response”,”msgId”:”&lt;msgId&gt;”}</w:t>
            </w:r>
          </w:p>
        </w:tc>
      </w:tr>
    </w:tbl>
    <w:p w:rsidR="006C1324" w:rsidP="006C1324" w:rsidRDefault="006C1324" w14:paraId="1B62C697"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5D02BE76"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3769482D" w14:textId="77777777">
            <w:pPr>
              <w:pStyle w:val="NormalTimes"/>
              <w:spacing w:line="240" w:lineRule="auto"/>
              <w:ind w:firstLine="0"/>
              <w:jc w:val="left"/>
              <w:rPr>
                <w:b/>
                <w:bCs/>
              </w:rPr>
            </w:pPr>
            <w:r w:rsidRPr="00B80DD2">
              <w:rPr>
                <w:b/>
                <w:bCs/>
              </w:rPr>
              <w:t xml:space="preserve">IEEE1905 Vendor Raw Data for </w:t>
            </w:r>
            <w:r>
              <w:rPr>
                <w:b/>
                <w:bCs/>
              </w:rPr>
              <w:t>add node</w:t>
            </w:r>
            <w:r w:rsidRPr="00B80DD2">
              <w:rPr>
                <w:b/>
                <w:bCs/>
              </w:rPr>
              <w:t xml:space="preserve"> request</w:t>
            </w:r>
          </w:p>
        </w:tc>
      </w:tr>
      <w:tr w:rsidRPr="00420B9F" w:rsidR="006C1324" w:rsidTr="009C3AB7" w14:paraId="4D7B1E98"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4D51A615"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505D5F13"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291547E0"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30732C66" w14:textId="77777777">
            <w:pPr>
              <w:pStyle w:val="NormalTimes"/>
              <w:spacing w:line="240" w:lineRule="auto"/>
              <w:ind w:firstLine="0"/>
              <w:jc w:val="center"/>
              <w:rPr>
                <w:b/>
                <w:bCs/>
              </w:rPr>
            </w:pPr>
            <w:r>
              <w:rPr>
                <w:b/>
                <w:bCs/>
              </w:rPr>
              <w:t>Description</w:t>
            </w:r>
          </w:p>
        </w:tc>
      </w:tr>
      <w:tr w:rsidRPr="008D79FC" w:rsidR="006C1324" w:rsidTr="009C3AB7" w14:paraId="0614AF63"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07518962"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5E10381C"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2F457D43"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17E34D2E" w14:textId="77777777">
            <w:pPr>
              <w:pStyle w:val="NormalTimes"/>
              <w:ind w:firstLine="0"/>
              <w:jc w:val="left"/>
              <w:rPr>
                <w:sz w:val="24"/>
                <w:szCs w:val="24"/>
              </w:rPr>
            </w:pPr>
          </w:p>
        </w:tc>
      </w:tr>
      <w:tr w:rsidRPr="008D79FC" w:rsidR="006C1324" w:rsidTr="009C3AB7" w14:paraId="70A0F1BC"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62991BFD"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26D3AD80"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21B3D341"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ABC3098"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1B388500"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6966B42D"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241B1E5B"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3F685423"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20709CB5" w14:textId="77777777">
            <w:pPr>
              <w:pStyle w:val="NormalTimes"/>
              <w:ind w:firstLine="0"/>
              <w:jc w:val="left"/>
              <w:rPr>
                <w:sz w:val="24"/>
                <w:szCs w:val="24"/>
              </w:rPr>
            </w:pPr>
            <w:r>
              <w:rPr>
                <w:sz w:val="24"/>
                <w:szCs w:val="24"/>
              </w:rPr>
              <w:t>Raw Data</w:t>
            </w:r>
          </w:p>
        </w:tc>
      </w:tr>
      <w:tr w:rsidRPr="008D79FC" w:rsidR="006C1324" w:rsidTr="009C3AB7" w14:paraId="49F5326C"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62532225"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2A51DAC8"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2142EF5E"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1FE5B248" w14:textId="77777777">
            <w:pPr>
              <w:pStyle w:val="NormalTimes"/>
              <w:ind w:firstLine="0"/>
              <w:jc w:val="left"/>
              <w:rPr>
                <w:sz w:val="24"/>
                <w:szCs w:val="24"/>
              </w:rPr>
            </w:pPr>
            <w:r>
              <w:rPr>
                <w:sz w:val="24"/>
                <w:szCs w:val="24"/>
              </w:rPr>
              <w:t>{“msgName”:”addNode”,”msgType”:”request”,”msgId”:”&lt;msgId&gt;”,”mac”:”&lt;mac&gt;”}</w:t>
            </w:r>
          </w:p>
        </w:tc>
      </w:tr>
    </w:tbl>
    <w:p w:rsidR="006C1324" w:rsidP="006C1324" w:rsidRDefault="006C1324" w14:paraId="5E9C30E6"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6C60AEF6"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290CD554" w14:textId="77777777">
            <w:pPr>
              <w:pStyle w:val="NormalTimes"/>
              <w:spacing w:line="240" w:lineRule="auto"/>
              <w:ind w:firstLine="0"/>
              <w:jc w:val="left"/>
              <w:rPr>
                <w:b/>
                <w:bCs/>
              </w:rPr>
            </w:pPr>
            <w:r w:rsidRPr="00B80DD2">
              <w:rPr>
                <w:b/>
                <w:bCs/>
              </w:rPr>
              <w:t xml:space="preserve">IEEE1905 Vendor Raw Data for </w:t>
            </w:r>
            <w:r>
              <w:rPr>
                <w:b/>
                <w:bCs/>
              </w:rPr>
              <w:t>add node</w:t>
            </w:r>
            <w:r w:rsidRPr="00B80DD2">
              <w:rPr>
                <w:b/>
                <w:bCs/>
              </w:rPr>
              <w:t xml:space="preserve"> response</w:t>
            </w:r>
          </w:p>
        </w:tc>
      </w:tr>
      <w:tr w:rsidRPr="00420B9F" w:rsidR="006C1324" w:rsidTr="009C3AB7" w14:paraId="6788F478"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5424FD17"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2A0E4096"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7FD07D2D"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7C5F1A82" w14:textId="77777777">
            <w:pPr>
              <w:pStyle w:val="NormalTimes"/>
              <w:spacing w:line="240" w:lineRule="auto"/>
              <w:ind w:firstLine="0"/>
              <w:jc w:val="center"/>
              <w:rPr>
                <w:b/>
                <w:bCs/>
              </w:rPr>
            </w:pPr>
            <w:r>
              <w:rPr>
                <w:b/>
                <w:bCs/>
              </w:rPr>
              <w:t>Description</w:t>
            </w:r>
          </w:p>
        </w:tc>
      </w:tr>
      <w:tr w:rsidRPr="008D79FC" w:rsidR="006C1324" w:rsidTr="009C3AB7" w14:paraId="306DFFE1"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0C179A8E"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0090EFD7"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534DABB3"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65C0CC64" w14:textId="77777777">
            <w:pPr>
              <w:pStyle w:val="NormalTimes"/>
              <w:ind w:firstLine="0"/>
              <w:jc w:val="left"/>
              <w:rPr>
                <w:sz w:val="24"/>
                <w:szCs w:val="24"/>
              </w:rPr>
            </w:pPr>
          </w:p>
        </w:tc>
      </w:tr>
      <w:tr w:rsidRPr="008D79FC" w:rsidR="006C1324" w:rsidTr="009C3AB7" w14:paraId="36508EB1"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06FE35A1"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615C21A0"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2682E38C"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6604555"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22D70FAD"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4B7EFAB6"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6164ECDC"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77DF9E78"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58CF46AC" w14:textId="77777777">
            <w:pPr>
              <w:pStyle w:val="NormalTimes"/>
              <w:ind w:firstLine="0"/>
              <w:jc w:val="left"/>
              <w:rPr>
                <w:sz w:val="24"/>
                <w:szCs w:val="24"/>
              </w:rPr>
            </w:pPr>
            <w:r>
              <w:rPr>
                <w:sz w:val="24"/>
                <w:szCs w:val="24"/>
              </w:rPr>
              <w:t>Raw Data</w:t>
            </w:r>
          </w:p>
        </w:tc>
      </w:tr>
      <w:tr w:rsidRPr="008D79FC" w:rsidR="006C1324" w:rsidTr="009C3AB7" w14:paraId="7393E03C"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2F81157F"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06228514"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7557FEDE"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4BD98A1A" w14:textId="77777777">
            <w:pPr>
              <w:pStyle w:val="NormalTimes"/>
              <w:ind w:firstLine="0"/>
              <w:jc w:val="left"/>
              <w:rPr>
                <w:sz w:val="24"/>
                <w:szCs w:val="24"/>
              </w:rPr>
            </w:pPr>
            <w:r>
              <w:rPr>
                <w:sz w:val="24"/>
                <w:szCs w:val="24"/>
              </w:rPr>
              <w:t>{“msgName”:”addNode”,”msgType”:”response”,”msgId”:”&lt;msgId&gt;”}</w:t>
            </w:r>
          </w:p>
        </w:tc>
      </w:tr>
    </w:tbl>
    <w:p w:rsidR="006C1324" w:rsidP="006C1324" w:rsidRDefault="006C1324" w14:paraId="0B0E4101"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0D104731"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3CE089B9" w14:textId="77777777">
            <w:pPr>
              <w:pStyle w:val="NormalTimes"/>
              <w:spacing w:line="240" w:lineRule="auto"/>
              <w:ind w:firstLine="0"/>
              <w:jc w:val="left"/>
              <w:rPr>
                <w:b/>
                <w:bCs/>
              </w:rPr>
            </w:pPr>
            <w:r w:rsidRPr="00B80DD2">
              <w:rPr>
                <w:b/>
                <w:bCs/>
              </w:rPr>
              <w:t xml:space="preserve">IEEE1905 Vendor Raw Data for </w:t>
            </w:r>
            <w:r>
              <w:rPr>
                <w:b/>
                <w:bCs/>
              </w:rPr>
              <w:t>download firmware</w:t>
            </w:r>
            <w:r w:rsidRPr="00B80DD2">
              <w:rPr>
                <w:b/>
                <w:bCs/>
              </w:rPr>
              <w:t xml:space="preserve"> request</w:t>
            </w:r>
          </w:p>
        </w:tc>
      </w:tr>
      <w:tr w:rsidRPr="00420B9F" w:rsidR="006C1324" w:rsidTr="009C3AB7" w14:paraId="386D7A2A"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4487D321"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29BB78E6"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1819D637"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323BBA79" w14:textId="77777777">
            <w:pPr>
              <w:pStyle w:val="NormalTimes"/>
              <w:spacing w:line="240" w:lineRule="auto"/>
              <w:ind w:firstLine="0"/>
              <w:jc w:val="center"/>
              <w:rPr>
                <w:b/>
                <w:bCs/>
              </w:rPr>
            </w:pPr>
            <w:r>
              <w:rPr>
                <w:b/>
                <w:bCs/>
              </w:rPr>
              <w:t>Description</w:t>
            </w:r>
          </w:p>
        </w:tc>
      </w:tr>
      <w:tr w:rsidRPr="008D79FC" w:rsidR="006C1324" w:rsidTr="009C3AB7" w14:paraId="22EF511F"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5AF47EAA"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70AC1EB0"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16224B76"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3CB5BBB8" w14:textId="77777777">
            <w:pPr>
              <w:pStyle w:val="NormalTimes"/>
              <w:ind w:firstLine="0"/>
              <w:jc w:val="left"/>
              <w:rPr>
                <w:sz w:val="24"/>
                <w:szCs w:val="24"/>
              </w:rPr>
            </w:pPr>
          </w:p>
        </w:tc>
      </w:tr>
      <w:tr w:rsidRPr="008D79FC" w:rsidR="006C1324" w:rsidTr="009C3AB7" w14:paraId="5BE7805B"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5207CC7B"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103C69B2"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78AF916D"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26AF28B"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5BCA90AE"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5B34164D"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78486063"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0BA69CB2"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11D60D58" w14:textId="77777777">
            <w:pPr>
              <w:pStyle w:val="NormalTimes"/>
              <w:ind w:firstLine="0"/>
              <w:jc w:val="left"/>
              <w:rPr>
                <w:sz w:val="24"/>
                <w:szCs w:val="24"/>
              </w:rPr>
            </w:pPr>
            <w:r>
              <w:rPr>
                <w:sz w:val="24"/>
                <w:szCs w:val="24"/>
              </w:rPr>
              <w:t>Raw Data</w:t>
            </w:r>
          </w:p>
        </w:tc>
      </w:tr>
      <w:tr w:rsidRPr="008D79FC" w:rsidR="006C1324" w:rsidTr="009C3AB7" w14:paraId="03977A3D"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051D4765"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4F489B8C"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2F8429FE"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60199" w:rsidRDefault="006C1324" w14:paraId="7C4BD0D5" w14:textId="0280BCED">
            <w:pPr>
              <w:pStyle w:val="NormalTimes"/>
              <w:ind w:firstLine="0"/>
              <w:jc w:val="left"/>
              <w:rPr>
                <w:sz w:val="24"/>
                <w:szCs w:val="24"/>
              </w:rPr>
            </w:pPr>
            <w:r>
              <w:rPr>
                <w:sz w:val="24"/>
                <w:szCs w:val="24"/>
              </w:rPr>
              <w:t>{“msgName”:”downloadFW”,”msgType”:”request”,”msgId”:”&lt;msgId&gt;”,”mac”:”&lt;mac&gt;”,”url”:”&lt;url&gt;”</w:t>
            </w:r>
            <w:r w:rsidR="00960199">
              <w:rPr>
                <w:sz w:val="24"/>
                <w:szCs w:val="24"/>
              </w:rPr>
              <w:t xml:space="preserve">,“md5sum”:”&lt;md5sum&gt;”} </w:t>
            </w:r>
          </w:p>
        </w:tc>
      </w:tr>
    </w:tbl>
    <w:p w:rsidR="006C1324" w:rsidP="006C1324" w:rsidRDefault="006C1324" w14:paraId="65391734"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4B66D3C0"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5A3C03B3" w14:textId="77777777">
            <w:pPr>
              <w:pStyle w:val="NormalTimes"/>
              <w:spacing w:line="240" w:lineRule="auto"/>
              <w:ind w:firstLine="0"/>
              <w:jc w:val="left"/>
              <w:rPr>
                <w:b/>
                <w:bCs/>
              </w:rPr>
            </w:pPr>
            <w:r w:rsidRPr="00B80DD2">
              <w:rPr>
                <w:b/>
                <w:bCs/>
              </w:rPr>
              <w:t xml:space="preserve">IEEE1905 Vendor Raw Data for </w:t>
            </w:r>
            <w:r>
              <w:rPr>
                <w:b/>
                <w:bCs/>
              </w:rPr>
              <w:t>download firmware</w:t>
            </w:r>
            <w:r w:rsidRPr="00B80DD2">
              <w:rPr>
                <w:b/>
                <w:bCs/>
              </w:rPr>
              <w:t xml:space="preserve"> response</w:t>
            </w:r>
          </w:p>
        </w:tc>
      </w:tr>
      <w:tr w:rsidRPr="00420B9F" w:rsidR="006C1324" w:rsidTr="009C3AB7" w14:paraId="16E9B9B2"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42D651E7" w14:textId="77777777">
            <w:pPr>
              <w:pStyle w:val="NormalTimes"/>
              <w:spacing w:line="240" w:lineRule="auto"/>
              <w:ind w:firstLine="0"/>
              <w:jc w:val="center"/>
              <w:rPr>
                <w:b/>
                <w:bCs/>
              </w:rPr>
            </w:pPr>
            <w:r>
              <w:rPr>
                <w:b/>
                <w:bCs/>
              </w:rPr>
              <w:lastRenderedPageBreak/>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3310ED00"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2B60E9ED"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3FFAE32B" w14:textId="77777777">
            <w:pPr>
              <w:pStyle w:val="NormalTimes"/>
              <w:spacing w:line="240" w:lineRule="auto"/>
              <w:ind w:firstLine="0"/>
              <w:jc w:val="center"/>
              <w:rPr>
                <w:b/>
                <w:bCs/>
              </w:rPr>
            </w:pPr>
            <w:r>
              <w:rPr>
                <w:b/>
                <w:bCs/>
              </w:rPr>
              <w:t>Description</w:t>
            </w:r>
          </w:p>
        </w:tc>
      </w:tr>
      <w:tr w:rsidRPr="008D79FC" w:rsidR="006C1324" w:rsidTr="009C3AB7" w14:paraId="4A0B1031"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1F85A9AC"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65CAF450"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360B902F"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74A71CDC" w14:textId="77777777">
            <w:pPr>
              <w:pStyle w:val="NormalTimes"/>
              <w:ind w:firstLine="0"/>
              <w:jc w:val="left"/>
              <w:rPr>
                <w:sz w:val="24"/>
                <w:szCs w:val="24"/>
              </w:rPr>
            </w:pPr>
          </w:p>
        </w:tc>
      </w:tr>
      <w:tr w:rsidRPr="008D79FC" w:rsidR="006C1324" w:rsidTr="009C3AB7" w14:paraId="125338E3"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257913C6"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30F862F4"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43F9042E"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432234DF"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0A00CCCF"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1DBA2932"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09CB16A5"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4F306340"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0E5C67A5" w14:textId="77777777">
            <w:pPr>
              <w:pStyle w:val="NormalTimes"/>
              <w:ind w:firstLine="0"/>
              <w:jc w:val="left"/>
              <w:rPr>
                <w:sz w:val="24"/>
                <w:szCs w:val="24"/>
              </w:rPr>
            </w:pPr>
            <w:r>
              <w:rPr>
                <w:sz w:val="24"/>
                <w:szCs w:val="24"/>
              </w:rPr>
              <w:t>Raw Data</w:t>
            </w:r>
          </w:p>
        </w:tc>
      </w:tr>
      <w:tr w:rsidRPr="008D79FC" w:rsidR="006C1324" w:rsidTr="009C3AB7" w14:paraId="03C5C2C2"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5BBDC696"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1A785AD6"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16417E44"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6995A4DB" w14:textId="77777777">
            <w:pPr>
              <w:pStyle w:val="NormalTimes"/>
              <w:ind w:firstLine="0"/>
              <w:jc w:val="left"/>
              <w:rPr>
                <w:sz w:val="24"/>
                <w:szCs w:val="24"/>
              </w:rPr>
            </w:pPr>
            <w:r>
              <w:rPr>
                <w:sz w:val="24"/>
                <w:szCs w:val="24"/>
              </w:rPr>
              <w:t>{“msgName”:”downloadFW”,”msgType”:”response”,”msgId”:”&lt;msgId&gt;”,”status”:”&lt;status&gt;”}</w:t>
            </w:r>
          </w:p>
          <w:p w:rsidR="006C1324" w:rsidP="009C3AB7" w:rsidRDefault="006C1324" w14:paraId="2CE26191" w14:textId="77777777">
            <w:pPr>
              <w:pStyle w:val="NormalTimes"/>
              <w:ind w:firstLine="0"/>
              <w:jc w:val="left"/>
              <w:rPr>
                <w:sz w:val="24"/>
                <w:szCs w:val="24"/>
              </w:rPr>
            </w:pPr>
            <w:r>
              <w:rPr>
                <w:sz w:val="24"/>
                <w:szCs w:val="24"/>
              </w:rPr>
              <w:t>Giá trị của status: success, fail</w:t>
            </w:r>
          </w:p>
        </w:tc>
      </w:tr>
    </w:tbl>
    <w:p w:rsidR="006C1324" w:rsidP="006C1324" w:rsidRDefault="006C1324" w14:paraId="54CD401A"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4ACBBB3C"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6121050D" w14:textId="77777777">
            <w:pPr>
              <w:pStyle w:val="NormalTimes"/>
              <w:spacing w:line="240" w:lineRule="auto"/>
              <w:ind w:firstLine="0"/>
              <w:jc w:val="left"/>
              <w:rPr>
                <w:b/>
                <w:bCs/>
              </w:rPr>
            </w:pPr>
            <w:r w:rsidRPr="00B80DD2">
              <w:rPr>
                <w:b/>
                <w:bCs/>
              </w:rPr>
              <w:t xml:space="preserve">IEEE1905 Vendor Raw Data for </w:t>
            </w:r>
            <w:r>
              <w:rPr>
                <w:b/>
                <w:bCs/>
              </w:rPr>
              <w:t>upgrade firmware</w:t>
            </w:r>
            <w:r w:rsidRPr="00B80DD2">
              <w:rPr>
                <w:b/>
                <w:bCs/>
              </w:rPr>
              <w:t xml:space="preserve"> request</w:t>
            </w:r>
          </w:p>
        </w:tc>
      </w:tr>
      <w:tr w:rsidRPr="00420B9F" w:rsidR="006C1324" w:rsidTr="009C3AB7" w14:paraId="49A21244"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04DABBC6"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56625FA3"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16FBDFB6"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57C20762" w14:textId="77777777">
            <w:pPr>
              <w:pStyle w:val="NormalTimes"/>
              <w:spacing w:line="240" w:lineRule="auto"/>
              <w:ind w:firstLine="0"/>
              <w:jc w:val="center"/>
              <w:rPr>
                <w:b/>
                <w:bCs/>
              </w:rPr>
            </w:pPr>
            <w:r>
              <w:rPr>
                <w:b/>
                <w:bCs/>
              </w:rPr>
              <w:t>Description</w:t>
            </w:r>
          </w:p>
        </w:tc>
      </w:tr>
      <w:tr w:rsidRPr="008D79FC" w:rsidR="006C1324" w:rsidTr="009C3AB7" w14:paraId="71A44954"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69A3A879"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468307C4"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2BCDD3EE"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12481041" w14:textId="77777777">
            <w:pPr>
              <w:pStyle w:val="NormalTimes"/>
              <w:ind w:firstLine="0"/>
              <w:jc w:val="left"/>
              <w:rPr>
                <w:sz w:val="24"/>
                <w:szCs w:val="24"/>
              </w:rPr>
            </w:pPr>
          </w:p>
        </w:tc>
      </w:tr>
      <w:tr w:rsidRPr="008D79FC" w:rsidR="006C1324" w:rsidTr="009C3AB7" w14:paraId="62CBDB01"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469E12CD" w14:textId="77777777">
            <w:pPr>
              <w:pStyle w:val="NormalTimes"/>
              <w:ind w:firstLine="0"/>
              <w:jc w:val="left"/>
              <w:rPr>
                <w:sz w:val="24"/>
                <w:szCs w:val="24"/>
              </w:rPr>
            </w:pPr>
            <w:r w:rsidRPr="00E47D13">
              <w:rPr>
                <w:sz w:val="24"/>
                <w:szCs w:val="24"/>
              </w:rPr>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394422E8"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05FBEF5C"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2D1A3E11"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518310F2"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419DA47B"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57BBEAD5"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5F2CD9A6"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56A6A133" w14:textId="77777777">
            <w:pPr>
              <w:pStyle w:val="NormalTimes"/>
              <w:ind w:firstLine="0"/>
              <w:jc w:val="left"/>
              <w:rPr>
                <w:sz w:val="24"/>
                <w:szCs w:val="24"/>
              </w:rPr>
            </w:pPr>
            <w:r>
              <w:rPr>
                <w:sz w:val="24"/>
                <w:szCs w:val="24"/>
              </w:rPr>
              <w:t>Raw Data</w:t>
            </w:r>
          </w:p>
        </w:tc>
      </w:tr>
      <w:tr w:rsidRPr="008D79FC" w:rsidR="006C1324" w:rsidTr="009C3AB7" w14:paraId="050820EA"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2C2DF193"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79997030"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0E71CED6"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3F18A2B6" w14:textId="77777777">
            <w:pPr>
              <w:pStyle w:val="NormalTimes"/>
              <w:ind w:firstLine="0"/>
              <w:jc w:val="left"/>
              <w:rPr>
                <w:sz w:val="24"/>
                <w:szCs w:val="24"/>
              </w:rPr>
            </w:pPr>
            <w:r>
              <w:rPr>
                <w:sz w:val="24"/>
                <w:szCs w:val="24"/>
              </w:rPr>
              <w:t>{“msgName”:”upgradeFW”,”msgType”:”request”,”msgId”:”&lt;msgId&gt;”,”mac”:”&lt;mac&gt;”,”action”:”&lt;action&gt;”}</w:t>
            </w:r>
          </w:p>
          <w:p w:rsidR="006C1324" w:rsidP="009C3AB7" w:rsidRDefault="006C1324" w14:paraId="2F26F816" w14:textId="77777777">
            <w:pPr>
              <w:pStyle w:val="NormalTimes"/>
              <w:ind w:firstLine="0"/>
              <w:jc w:val="left"/>
              <w:rPr>
                <w:sz w:val="24"/>
                <w:szCs w:val="24"/>
              </w:rPr>
            </w:pPr>
            <w:r>
              <w:rPr>
                <w:sz w:val="24"/>
                <w:szCs w:val="24"/>
              </w:rPr>
              <w:t>Giá trị của action: upgrade, cancel</w:t>
            </w:r>
          </w:p>
        </w:tc>
      </w:tr>
    </w:tbl>
    <w:p w:rsidR="006C1324" w:rsidP="006C1324" w:rsidRDefault="006C1324" w14:paraId="23E357F9" w14:textId="77777777"/>
    <w:tbl>
      <w:tblPr>
        <w:tblW w:w="9646" w:type="dxa"/>
        <w:tblInd w:w="-5" w:type="dxa"/>
        <w:tblLayout w:type="fixed"/>
        <w:tblLook w:val="04A0" w:firstRow="1" w:lastRow="0" w:firstColumn="1" w:lastColumn="0" w:noHBand="0" w:noVBand="1"/>
      </w:tblPr>
      <w:tblGrid>
        <w:gridCol w:w="2098"/>
        <w:gridCol w:w="1134"/>
        <w:gridCol w:w="2126"/>
        <w:gridCol w:w="4288"/>
      </w:tblGrid>
      <w:tr w:rsidRPr="00420B9F" w:rsidR="006C1324" w:rsidTr="009C3AB7" w14:paraId="5922EA7E" w14:textId="77777777">
        <w:trPr>
          <w:trHeight w:val="309"/>
        </w:trPr>
        <w:tc>
          <w:tcPr>
            <w:tcW w:w="9646" w:type="dxa"/>
            <w:gridSpan w:val="4"/>
            <w:tcBorders>
              <w:top w:val="single" w:color="auto" w:sz="4" w:space="0"/>
              <w:left w:val="single" w:color="auto" w:sz="4" w:space="0"/>
              <w:bottom w:val="single" w:color="auto" w:sz="4" w:space="0"/>
              <w:right w:val="single" w:color="auto" w:sz="4" w:space="0"/>
            </w:tcBorders>
            <w:shd w:val="clear" w:color="auto" w:fill="BDD6EE" w:themeFill="accent1" w:themeFillTint="66"/>
            <w:noWrap/>
            <w:vAlign w:val="center"/>
          </w:tcPr>
          <w:p w:rsidR="006C1324" w:rsidP="009C3AB7" w:rsidRDefault="006C1324" w14:paraId="63B2B050" w14:textId="77777777">
            <w:pPr>
              <w:pStyle w:val="NormalTimes"/>
              <w:spacing w:line="240" w:lineRule="auto"/>
              <w:ind w:firstLine="0"/>
              <w:jc w:val="left"/>
              <w:rPr>
                <w:b/>
                <w:bCs/>
              </w:rPr>
            </w:pPr>
            <w:r w:rsidRPr="00B80DD2">
              <w:rPr>
                <w:b/>
                <w:bCs/>
              </w:rPr>
              <w:t xml:space="preserve">IEEE1905 Vendor Raw Data for </w:t>
            </w:r>
            <w:r>
              <w:rPr>
                <w:b/>
                <w:bCs/>
              </w:rPr>
              <w:t>upgrade firmware</w:t>
            </w:r>
            <w:r w:rsidRPr="00B80DD2">
              <w:rPr>
                <w:b/>
                <w:bCs/>
              </w:rPr>
              <w:t xml:space="preserve"> response</w:t>
            </w:r>
          </w:p>
        </w:tc>
      </w:tr>
      <w:tr w:rsidRPr="00420B9F" w:rsidR="006C1324" w:rsidTr="009C3AB7" w14:paraId="1A5FE16C" w14:textId="77777777">
        <w:trPr>
          <w:trHeight w:val="309"/>
        </w:trPr>
        <w:tc>
          <w:tcPr>
            <w:tcW w:w="2098" w:type="dxa"/>
            <w:tcBorders>
              <w:top w:val="single" w:color="auto" w:sz="4" w:space="0"/>
              <w:left w:val="single" w:color="auto" w:sz="4" w:space="0"/>
              <w:bottom w:val="single" w:color="auto" w:sz="4" w:space="0"/>
              <w:right w:val="single" w:color="auto" w:sz="4" w:space="0"/>
            </w:tcBorders>
            <w:shd w:val="clear" w:color="auto" w:fill="DBDBDB" w:themeFill="accent3" w:themeFillTint="66"/>
            <w:noWrap/>
            <w:vAlign w:val="center"/>
          </w:tcPr>
          <w:p w:rsidR="006C1324" w:rsidP="009C3AB7" w:rsidRDefault="006C1324" w14:paraId="2B8AC029" w14:textId="77777777">
            <w:pPr>
              <w:pStyle w:val="NormalTimes"/>
              <w:spacing w:line="240" w:lineRule="auto"/>
              <w:ind w:firstLine="0"/>
              <w:jc w:val="center"/>
              <w:rPr>
                <w:b/>
                <w:bCs/>
              </w:rPr>
            </w:pPr>
            <w:r>
              <w:rPr>
                <w:b/>
                <w:bCs/>
              </w:rPr>
              <w:t>Field</w:t>
            </w:r>
          </w:p>
        </w:tc>
        <w:tc>
          <w:tcPr>
            <w:tcW w:w="1134"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04FABD50" w14:textId="77777777">
            <w:pPr>
              <w:pStyle w:val="NormalTimes"/>
              <w:spacing w:line="240" w:lineRule="auto"/>
              <w:ind w:firstLine="0"/>
              <w:jc w:val="center"/>
              <w:rPr>
                <w:b/>
                <w:bCs/>
              </w:rPr>
            </w:pPr>
            <w:r>
              <w:rPr>
                <w:b/>
                <w:bCs/>
              </w:rPr>
              <w:t>Length</w:t>
            </w:r>
          </w:p>
        </w:tc>
        <w:tc>
          <w:tcPr>
            <w:tcW w:w="2126" w:type="dxa"/>
            <w:tcBorders>
              <w:top w:val="single" w:color="auto" w:sz="4" w:space="0"/>
              <w:left w:val="nil"/>
              <w:bottom w:val="single" w:color="auto" w:sz="4" w:space="0"/>
              <w:right w:val="single" w:color="auto" w:sz="4" w:space="0"/>
            </w:tcBorders>
            <w:shd w:val="clear" w:color="auto" w:fill="DBDBDB" w:themeFill="accent3" w:themeFillTint="66"/>
            <w:noWrap/>
            <w:vAlign w:val="center"/>
          </w:tcPr>
          <w:p w:rsidR="006C1324" w:rsidP="009C3AB7" w:rsidRDefault="006C1324" w14:paraId="223D666E" w14:textId="77777777">
            <w:pPr>
              <w:pStyle w:val="NormalTimes"/>
              <w:spacing w:line="240" w:lineRule="auto"/>
              <w:ind w:firstLine="0"/>
              <w:jc w:val="center"/>
              <w:rPr>
                <w:b/>
                <w:bCs/>
              </w:rPr>
            </w:pPr>
            <w:r>
              <w:rPr>
                <w:b/>
                <w:bCs/>
              </w:rPr>
              <w:t>Value</w:t>
            </w:r>
          </w:p>
        </w:tc>
        <w:tc>
          <w:tcPr>
            <w:tcW w:w="4288" w:type="dxa"/>
            <w:tcBorders>
              <w:top w:val="single" w:color="auto" w:sz="4" w:space="0"/>
              <w:left w:val="nil"/>
              <w:bottom w:val="single" w:color="auto" w:sz="4" w:space="0"/>
              <w:right w:val="single" w:color="auto" w:sz="4" w:space="0"/>
            </w:tcBorders>
            <w:shd w:val="clear" w:color="auto" w:fill="DBDBDB" w:themeFill="accent3" w:themeFillTint="66"/>
          </w:tcPr>
          <w:p w:rsidR="006C1324" w:rsidP="009C3AB7" w:rsidRDefault="006C1324" w14:paraId="288F3E90" w14:textId="77777777">
            <w:pPr>
              <w:pStyle w:val="NormalTimes"/>
              <w:spacing w:line="240" w:lineRule="auto"/>
              <w:ind w:firstLine="0"/>
              <w:jc w:val="center"/>
              <w:rPr>
                <w:b/>
                <w:bCs/>
              </w:rPr>
            </w:pPr>
            <w:r>
              <w:rPr>
                <w:b/>
                <w:bCs/>
              </w:rPr>
              <w:t>Description</w:t>
            </w:r>
          </w:p>
        </w:tc>
      </w:tr>
      <w:tr w:rsidRPr="008D79FC" w:rsidR="006C1324" w:rsidTr="009C3AB7" w14:paraId="5368B464" w14:textId="77777777">
        <w:trPr>
          <w:trHeight w:val="294"/>
        </w:trPr>
        <w:tc>
          <w:tcPr>
            <w:tcW w:w="2098" w:type="dxa"/>
            <w:tcBorders>
              <w:top w:val="nil"/>
              <w:left w:val="single" w:color="auto" w:sz="4" w:space="0"/>
              <w:bottom w:val="single" w:color="auto" w:sz="4" w:space="0"/>
              <w:right w:val="single" w:color="auto" w:sz="4" w:space="0"/>
            </w:tcBorders>
            <w:noWrap/>
            <w:vAlign w:val="center"/>
          </w:tcPr>
          <w:p w:rsidRPr="008D79FC" w:rsidR="006C1324" w:rsidP="009C3AB7" w:rsidRDefault="006C1324" w14:paraId="6B57AE2B" w14:textId="77777777">
            <w:pPr>
              <w:pStyle w:val="NormalTimes"/>
              <w:ind w:firstLine="0"/>
              <w:jc w:val="left"/>
              <w:rPr>
                <w:sz w:val="24"/>
                <w:szCs w:val="24"/>
              </w:rPr>
            </w:pPr>
            <w:r w:rsidRPr="00E47D13">
              <w:rPr>
                <w:sz w:val="24"/>
                <w:szCs w:val="24"/>
              </w:rPr>
              <w:t>tlvType</w:t>
            </w:r>
          </w:p>
        </w:tc>
        <w:tc>
          <w:tcPr>
            <w:tcW w:w="1134" w:type="dxa"/>
            <w:tcBorders>
              <w:top w:val="nil"/>
              <w:left w:val="nil"/>
              <w:bottom w:val="single" w:color="auto" w:sz="4" w:space="0"/>
              <w:right w:val="single" w:color="auto" w:sz="4" w:space="0"/>
            </w:tcBorders>
            <w:noWrap/>
            <w:vAlign w:val="center"/>
          </w:tcPr>
          <w:p w:rsidRPr="00F03B59" w:rsidR="006C1324" w:rsidP="009C3AB7" w:rsidRDefault="006C1324" w14:paraId="1DC1A1D5" w14:textId="77777777">
            <w:pPr>
              <w:pStyle w:val="NormalTimes"/>
              <w:ind w:firstLine="0"/>
              <w:jc w:val="left"/>
              <w:rPr>
                <w:sz w:val="24"/>
                <w:szCs w:val="24"/>
              </w:rPr>
            </w:pPr>
            <w:r>
              <w:rPr>
                <w:sz w:val="24"/>
                <w:szCs w:val="24"/>
              </w:rPr>
              <w:t>1 octets</w:t>
            </w:r>
          </w:p>
        </w:tc>
        <w:tc>
          <w:tcPr>
            <w:tcW w:w="2126" w:type="dxa"/>
            <w:tcBorders>
              <w:top w:val="nil"/>
              <w:left w:val="nil"/>
              <w:bottom w:val="single" w:color="auto" w:sz="4" w:space="0"/>
              <w:right w:val="single" w:color="auto" w:sz="4" w:space="0"/>
            </w:tcBorders>
            <w:noWrap/>
            <w:vAlign w:val="center"/>
          </w:tcPr>
          <w:p w:rsidRPr="00F03B59" w:rsidR="006C1324" w:rsidP="009C3AB7" w:rsidRDefault="006C1324" w14:paraId="286A25BF" w14:textId="77777777">
            <w:pPr>
              <w:pStyle w:val="NormalTimes"/>
              <w:ind w:firstLine="0"/>
              <w:jc w:val="left"/>
              <w:rPr>
                <w:sz w:val="24"/>
                <w:szCs w:val="24"/>
              </w:rPr>
            </w:pPr>
            <w:r>
              <w:rPr>
                <w:sz w:val="24"/>
                <w:szCs w:val="24"/>
              </w:rPr>
              <w:t>11</w:t>
            </w:r>
          </w:p>
        </w:tc>
        <w:tc>
          <w:tcPr>
            <w:tcW w:w="4288" w:type="dxa"/>
            <w:tcBorders>
              <w:top w:val="single" w:color="auto" w:sz="4" w:space="0"/>
              <w:left w:val="nil"/>
              <w:bottom w:val="single" w:color="auto" w:sz="4" w:space="0"/>
              <w:right w:val="single" w:color="auto" w:sz="4" w:space="0"/>
            </w:tcBorders>
          </w:tcPr>
          <w:p w:rsidR="006C1324" w:rsidP="009C3AB7" w:rsidRDefault="006C1324" w14:paraId="0B36E12A" w14:textId="77777777">
            <w:pPr>
              <w:pStyle w:val="NormalTimes"/>
              <w:ind w:firstLine="0"/>
              <w:jc w:val="left"/>
              <w:rPr>
                <w:sz w:val="24"/>
                <w:szCs w:val="24"/>
              </w:rPr>
            </w:pPr>
          </w:p>
        </w:tc>
      </w:tr>
      <w:tr w:rsidRPr="008D79FC" w:rsidR="006C1324" w:rsidTr="009C3AB7" w14:paraId="0C189F1D"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72DD39A4" w14:textId="77777777">
            <w:pPr>
              <w:pStyle w:val="NormalTimes"/>
              <w:ind w:firstLine="0"/>
              <w:jc w:val="left"/>
              <w:rPr>
                <w:sz w:val="24"/>
                <w:szCs w:val="24"/>
              </w:rPr>
            </w:pPr>
            <w:r w:rsidRPr="00E47D13">
              <w:rPr>
                <w:sz w:val="24"/>
                <w:szCs w:val="24"/>
              </w:rPr>
              <w:lastRenderedPageBreak/>
              <w:t>tlvLength</w:t>
            </w:r>
          </w:p>
        </w:tc>
        <w:tc>
          <w:tcPr>
            <w:tcW w:w="1134"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2BF93633" w14:textId="77777777">
            <w:pPr>
              <w:pStyle w:val="NormalTimes"/>
              <w:ind w:firstLine="0"/>
              <w:jc w:val="left"/>
              <w:rPr>
                <w:sz w:val="24"/>
                <w:szCs w:val="24"/>
              </w:rPr>
            </w:pPr>
            <w:r>
              <w:rPr>
                <w:sz w:val="24"/>
                <w:szCs w:val="24"/>
              </w:rPr>
              <w:t>2</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Pr="00F03B59" w:rsidR="006C1324" w:rsidP="009C3AB7" w:rsidRDefault="006C1324" w14:paraId="12A1127B" w14:textId="77777777">
            <w:pPr>
              <w:pStyle w:val="NormalTimes"/>
              <w:ind w:firstLine="0"/>
              <w:rPr>
                <w:sz w:val="24"/>
                <w:szCs w:val="24"/>
              </w:rPr>
            </w:pP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484EA4E4" w14:textId="77777777">
            <w:pPr>
              <w:pStyle w:val="NormalTimes"/>
              <w:ind w:firstLine="0"/>
              <w:jc w:val="left"/>
              <w:rPr>
                <w:sz w:val="24"/>
                <w:szCs w:val="24"/>
              </w:rPr>
            </w:pPr>
            <w:r w:rsidRPr="0074043E">
              <w:rPr>
                <w:sz w:val="24"/>
                <w:szCs w:val="24"/>
              </w:rPr>
              <w:t>Number of octets in ensuing field</w:t>
            </w:r>
          </w:p>
        </w:tc>
      </w:tr>
      <w:tr w:rsidRPr="008D79FC" w:rsidR="006C1324" w:rsidTr="009C3AB7" w14:paraId="21D35945"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8D79FC" w:rsidR="006C1324" w:rsidP="009C3AB7" w:rsidRDefault="006C1324" w14:paraId="279CDEAC" w14:textId="77777777">
            <w:pPr>
              <w:pStyle w:val="NormalTimes"/>
              <w:ind w:firstLine="0"/>
              <w:jc w:val="left"/>
              <w:rPr>
                <w:sz w:val="24"/>
                <w:szCs w:val="24"/>
              </w:rPr>
            </w:pPr>
            <w:r w:rsidRPr="00E47D13">
              <w:rPr>
                <w:sz w:val="24"/>
                <w:szCs w:val="24"/>
              </w:rPr>
              <w:t>tlvValue</w:t>
            </w:r>
          </w:p>
        </w:tc>
        <w:tc>
          <w:tcPr>
            <w:tcW w:w="1134" w:type="dxa"/>
            <w:tcBorders>
              <w:top w:val="single" w:color="auto" w:sz="4" w:space="0"/>
              <w:left w:val="single" w:color="auto" w:sz="4" w:space="0"/>
              <w:bottom w:val="single" w:color="auto" w:sz="4" w:space="0"/>
              <w:right w:val="single" w:color="auto" w:sz="4" w:space="0"/>
            </w:tcBorders>
            <w:noWrap/>
            <w:vAlign w:val="center"/>
          </w:tcPr>
          <w:p w:rsidRPr="00A736DD" w:rsidR="006C1324" w:rsidP="009C3AB7" w:rsidRDefault="006C1324" w14:paraId="48173CBB" w14:textId="77777777">
            <w:pPr>
              <w:pStyle w:val="NormalTimes"/>
              <w:ind w:firstLine="0"/>
              <w:jc w:val="left"/>
              <w:rPr>
                <w:sz w:val="24"/>
                <w:szCs w:val="24"/>
              </w:rPr>
            </w:pPr>
            <w:r>
              <w:rPr>
                <w:sz w:val="24"/>
                <w:szCs w:val="24"/>
              </w:rPr>
              <w:t>1</w:t>
            </w:r>
            <w:r w:rsidRPr="005A281A">
              <w:rPr>
                <w:sz w:val="24"/>
                <w:szCs w:val="24"/>
              </w:rPr>
              <w:t xml:space="preserve">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3E81C061" w14:textId="77777777">
            <w:pPr>
              <w:pStyle w:val="NormalTimes"/>
              <w:ind w:firstLine="0"/>
              <w:rPr>
                <w:sz w:val="24"/>
                <w:szCs w:val="24"/>
              </w:rPr>
            </w:pPr>
            <w:r>
              <w:rPr>
                <w:sz w:val="24"/>
                <w:szCs w:val="24"/>
              </w:rPr>
              <w:t>97</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12BE190A" w14:textId="77777777">
            <w:pPr>
              <w:pStyle w:val="NormalTimes"/>
              <w:ind w:firstLine="0"/>
              <w:jc w:val="left"/>
              <w:rPr>
                <w:sz w:val="24"/>
                <w:szCs w:val="24"/>
              </w:rPr>
            </w:pPr>
            <w:r>
              <w:rPr>
                <w:sz w:val="24"/>
                <w:szCs w:val="24"/>
              </w:rPr>
              <w:t>Raw Data</w:t>
            </w:r>
          </w:p>
        </w:tc>
      </w:tr>
      <w:tr w:rsidRPr="008D79FC" w:rsidR="006C1324" w:rsidTr="009C3AB7" w14:paraId="0427B65B" w14:textId="77777777">
        <w:trPr>
          <w:trHeight w:val="294"/>
        </w:trPr>
        <w:tc>
          <w:tcPr>
            <w:tcW w:w="2098" w:type="dxa"/>
            <w:tcBorders>
              <w:top w:val="single" w:color="auto" w:sz="4" w:space="0"/>
              <w:left w:val="single" w:color="auto" w:sz="4" w:space="0"/>
              <w:bottom w:val="single" w:color="auto" w:sz="4" w:space="0"/>
              <w:right w:val="single" w:color="auto" w:sz="4" w:space="0"/>
            </w:tcBorders>
            <w:noWrap/>
            <w:vAlign w:val="center"/>
          </w:tcPr>
          <w:p w:rsidRPr="00E47D13" w:rsidR="006C1324" w:rsidP="009C3AB7" w:rsidRDefault="006C1324" w14:paraId="44146E3A" w14:textId="77777777">
            <w:pPr>
              <w:pStyle w:val="NormalTimes"/>
              <w:ind w:firstLine="0"/>
              <w:jc w:val="left"/>
              <w:rPr>
                <w:sz w:val="24"/>
                <w:szCs w:val="24"/>
              </w:rPr>
            </w:pPr>
          </w:p>
        </w:tc>
        <w:tc>
          <w:tcPr>
            <w:tcW w:w="1134" w:type="dxa"/>
            <w:tcBorders>
              <w:top w:val="single" w:color="auto" w:sz="4" w:space="0"/>
              <w:left w:val="single" w:color="auto" w:sz="4" w:space="0"/>
              <w:bottom w:val="single" w:color="auto" w:sz="4" w:space="0"/>
              <w:right w:val="single" w:color="auto" w:sz="4" w:space="0"/>
            </w:tcBorders>
            <w:noWrap/>
            <w:vAlign w:val="center"/>
          </w:tcPr>
          <w:p w:rsidRPr="005A281A" w:rsidR="006C1324" w:rsidP="009C3AB7" w:rsidRDefault="006C1324" w14:paraId="5ED58FD2" w14:textId="77777777">
            <w:pPr>
              <w:pStyle w:val="NormalTimes"/>
              <w:ind w:firstLine="0"/>
              <w:jc w:val="left"/>
              <w:rPr>
                <w:sz w:val="24"/>
                <w:szCs w:val="24"/>
              </w:rPr>
            </w:pPr>
            <w:r>
              <w:rPr>
                <w:sz w:val="24"/>
                <w:szCs w:val="24"/>
              </w:rPr>
              <w:t>n octets</w:t>
            </w:r>
          </w:p>
        </w:tc>
        <w:tc>
          <w:tcPr>
            <w:tcW w:w="2126" w:type="dxa"/>
            <w:tcBorders>
              <w:top w:val="single" w:color="auto" w:sz="4" w:space="0"/>
              <w:left w:val="single" w:color="auto" w:sz="4" w:space="0"/>
              <w:bottom w:val="single" w:color="auto" w:sz="4" w:space="0"/>
              <w:right w:val="single" w:color="auto" w:sz="4" w:space="0"/>
            </w:tcBorders>
            <w:noWrap/>
            <w:vAlign w:val="center"/>
          </w:tcPr>
          <w:p w:rsidR="006C1324" w:rsidP="009C3AB7" w:rsidRDefault="006C1324" w14:paraId="41FB4295" w14:textId="77777777">
            <w:pPr>
              <w:pStyle w:val="NormalTimes"/>
              <w:ind w:firstLine="0"/>
              <w:rPr>
                <w:sz w:val="24"/>
                <w:szCs w:val="24"/>
              </w:rPr>
            </w:pPr>
            <w:r>
              <w:rPr>
                <w:sz w:val="24"/>
                <w:szCs w:val="24"/>
              </w:rPr>
              <w:t>json</w:t>
            </w:r>
          </w:p>
        </w:tc>
        <w:tc>
          <w:tcPr>
            <w:tcW w:w="4288" w:type="dxa"/>
            <w:tcBorders>
              <w:top w:val="single" w:color="auto" w:sz="4" w:space="0"/>
              <w:left w:val="single" w:color="auto" w:sz="4" w:space="0"/>
              <w:bottom w:val="single" w:color="auto" w:sz="4" w:space="0"/>
              <w:right w:val="single" w:color="auto" w:sz="4" w:space="0"/>
            </w:tcBorders>
          </w:tcPr>
          <w:p w:rsidR="006C1324" w:rsidP="009C3AB7" w:rsidRDefault="006C1324" w14:paraId="5F36190E" w14:textId="77777777">
            <w:pPr>
              <w:pStyle w:val="NormalTimes"/>
              <w:ind w:firstLine="0"/>
              <w:jc w:val="left"/>
              <w:rPr>
                <w:sz w:val="24"/>
                <w:szCs w:val="24"/>
              </w:rPr>
            </w:pPr>
            <w:r>
              <w:rPr>
                <w:sz w:val="24"/>
                <w:szCs w:val="24"/>
              </w:rPr>
              <w:t>{“msgName”:”upgradeFW”,”msgType”:”response”,”msgId”:”&lt;msgId&gt;”,”status”:”&lt;status&gt;”}</w:t>
            </w:r>
          </w:p>
          <w:p w:rsidR="006C1324" w:rsidP="009C3AB7" w:rsidRDefault="006C1324" w14:paraId="396C2081" w14:textId="77777777">
            <w:pPr>
              <w:pStyle w:val="NormalTimes"/>
              <w:ind w:firstLine="0"/>
              <w:jc w:val="left"/>
              <w:rPr>
                <w:sz w:val="24"/>
                <w:szCs w:val="24"/>
              </w:rPr>
            </w:pPr>
            <w:r>
              <w:rPr>
                <w:sz w:val="24"/>
                <w:szCs w:val="24"/>
              </w:rPr>
              <w:t>Giá trị của status: success, fail</w:t>
            </w:r>
          </w:p>
        </w:tc>
      </w:tr>
    </w:tbl>
    <w:p w:rsidR="0064039B" w:rsidP="0064039B" w:rsidRDefault="0064039B" w14:paraId="1DE3FCBE" w14:textId="1AB6AAEA"/>
    <w:p w:rsidR="003A5D13" w:rsidP="003A5D13" w:rsidRDefault="003A5D13" w14:paraId="6CC79AC9" w14:textId="725C52D6">
      <w:pPr>
        <w:pStyle w:val="Heading2"/>
      </w:pPr>
      <w:bookmarkStart w:name="_Toc113971588" w:id="1274"/>
      <w:r>
        <w:t>Thông tin danh sách Country và kênh Wifi tương ứng</w:t>
      </w:r>
      <w:bookmarkEnd w:id="1274"/>
    </w:p>
    <w:tbl>
      <w:tblPr>
        <w:tblStyle w:val="TableGrid"/>
        <w:tblW w:w="9535" w:type="dxa"/>
        <w:tblLook w:val="04A0" w:firstRow="1" w:lastRow="0" w:firstColumn="1" w:lastColumn="0" w:noHBand="0" w:noVBand="1"/>
      </w:tblPr>
      <w:tblGrid>
        <w:gridCol w:w="740"/>
        <w:gridCol w:w="2224"/>
        <w:gridCol w:w="1285"/>
        <w:gridCol w:w="5286"/>
      </w:tblGrid>
      <w:tr w:rsidR="00C97496" w:rsidTr="00C97496" w14:paraId="56947F00" w14:textId="77777777">
        <w:tc>
          <w:tcPr>
            <w:tcW w:w="740" w:type="dxa"/>
            <w:shd w:val="clear" w:color="auto" w:fill="E7E6E6" w:themeFill="background2"/>
          </w:tcPr>
          <w:p w:rsidRPr="003A5D13" w:rsidR="003A5D13" w:rsidP="003A5D13" w:rsidRDefault="003A5D13" w14:paraId="64A34AAD" w14:textId="5DB23469">
            <w:pPr>
              <w:pStyle w:val="NormalTimes"/>
              <w:spacing w:line="240" w:lineRule="auto"/>
              <w:ind w:firstLine="0"/>
              <w:jc w:val="center"/>
              <w:rPr>
                <w:b/>
                <w:bCs/>
              </w:rPr>
            </w:pPr>
            <w:r w:rsidRPr="003A5D13">
              <w:rPr>
                <w:b/>
                <w:bCs/>
              </w:rPr>
              <w:t>STT</w:t>
            </w:r>
          </w:p>
        </w:tc>
        <w:tc>
          <w:tcPr>
            <w:tcW w:w="2224" w:type="dxa"/>
            <w:shd w:val="clear" w:color="auto" w:fill="E7E6E6" w:themeFill="background2"/>
          </w:tcPr>
          <w:p w:rsidRPr="003A5D13" w:rsidR="003A5D13" w:rsidP="003A5D13" w:rsidRDefault="003A5D13" w14:paraId="6774BD5D" w14:textId="122FDDA4">
            <w:pPr>
              <w:pStyle w:val="NormalTimes"/>
              <w:spacing w:line="240" w:lineRule="auto"/>
              <w:ind w:firstLine="0"/>
              <w:jc w:val="center"/>
              <w:rPr>
                <w:b/>
                <w:bCs/>
              </w:rPr>
            </w:pPr>
            <w:r w:rsidRPr="003A5D13">
              <w:rPr>
                <w:b/>
                <w:bCs/>
              </w:rPr>
              <w:t>Country</w:t>
            </w:r>
          </w:p>
        </w:tc>
        <w:tc>
          <w:tcPr>
            <w:tcW w:w="1285" w:type="dxa"/>
            <w:shd w:val="clear" w:color="auto" w:fill="E7E6E6" w:themeFill="background2"/>
          </w:tcPr>
          <w:p w:rsidRPr="003A5D13" w:rsidR="003A5D13" w:rsidP="003A5D13" w:rsidRDefault="003A5D13" w14:paraId="049195EB" w14:textId="58DC36EC">
            <w:pPr>
              <w:pStyle w:val="NormalTimes"/>
              <w:spacing w:line="240" w:lineRule="auto"/>
              <w:ind w:firstLine="0"/>
              <w:jc w:val="center"/>
              <w:rPr>
                <w:b/>
                <w:bCs/>
              </w:rPr>
            </w:pPr>
            <w:r w:rsidRPr="003A5D13">
              <w:rPr>
                <w:b/>
                <w:bCs/>
              </w:rPr>
              <w:t>Kênh 2.4GHz</w:t>
            </w:r>
          </w:p>
        </w:tc>
        <w:tc>
          <w:tcPr>
            <w:tcW w:w="5286" w:type="dxa"/>
            <w:shd w:val="clear" w:color="auto" w:fill="E7E6E6" w:themeFill="background2"/>
          </w:tcPr>
          <w:p w:rsidRPr="003A5D13" w:rsidR="003A5D13" w:rsidP="003A5D13" w:rsidRDefault="003A5D13" w14:paraId="603118E2" w14:textId="60B3F6CD">
            <w:pPr>
              <w:pStyle w:val="NormalTimes"/>
              <w:spacing w:line="240" w:lineRule="auto"/>
              <w:ind w:firstLine="0"/>
              <w:jc w:val="center"/>
              <w:rPr>
                <w:b/>
                <w:bCs/>
              </w:rPr>
            </w:pPr>
            <w:r w:rsidRPr="003A5D13">
              <w:rPr>
                <w:b/>
                <w:bCs/>
              </w:rPr>
              <w:t>Kênh 5GHz</w:t>
            </w:r>
          </w:p>
        </w:tc>
      </w:tr>
      <w:tr w:rsidR="00C97496" w:rsidTr="00C97496" w14:paraId="26151B50" w14:textId="77777777">
        <w:tc>
          <w:tcPr>
            <w:tcW w:w="740" w:type="dxa"/>
          </w:tcPr>
          <w:p w:rsidR="00AB4AD7" w:rsidP="00A04836" w:rsidRDefault="00AB4AD7" w14:paraId="19D9083B" w14:textId="0CB9ED68">
            <w:pPr>
              <w:pStyle w:val="ListParagraph"/>
              <w:numPr>
                <w:ilvl w:val="0"/>
                <w:numId w:val="34"/>
              </w:numPr>
              <w:jc w:val="center"/>
            </w:pPr>
          </w:p>
        </w:tc>
        <w:tc>
          <w:tcPr>
            <w:tcW w:w="2224" w:type="dxa"/>
          </w:tcPr>
          <w:p w:rsidR="00AB4AD7" w:rsidP="00AB4AD7" w:rsidRDefault="00AB4AD7" w14:paraId="361D821F" w14:textId="49573D66">
            <w:r w:rsidRPr="000A7ED3">
              <w:t>ALBANIA</w:t>
            </w:r>
          </w:p>
        </w:tc>
        <w:tc>
          <w:tcPr>
            <w:tcW w:w="1285" w:type="dxa"/>
          </w:tcPr>
          <w:p w:rsidR="00AB4AD7" w:rsidP="00AB4AD7" w:rsidRDefault="00AB4AD7" w14:paraId="2515AC11" w14:textId="78521CD4">
            <w:r>
              <w:t>0-13</w:t>
            </w:r>
          </w:p>
        </w:tc>
        <w:tc>
          <w:tcPr>
            <w:tcW w:w="5286" w:type="dxa"/>
          </w:tcPr>
          <w:p w:rsidR="00AB4AD7" w:rsidP="00AB4AD7" w:rsidRDefault="00A04836" w14:paraId="4B76C29F" w14:textId="7FDBB89F">
            <w:r>
              <w:t>0,36,40,44,48,52,56,60,64,149,153,157,161,165</w:t>
            </w:r>
          </w:p>
        </w:tc>
      </w:tr>
      <w:tr w:rsidR="00C97496" w:rsidTr="00C97496" w14:paraId="4B2FD9EB" w14:textId="77777777">
        <w:tc>
          <w:tcPr>
            <w:tcW w:w="740" w:type="dxa"/>
          </w:tcPr>
          <w:p w:rsidR="00AB4AD7" w:rsidP="00A04836" w:rsidRDefault="00AB4AD7" w14:paraId="12C5A5D4" w14:textId="53D5572B">
            <w:pPr>
              <w:pStyle w:val="ListParagraph"/>
              <w:numPr>
                <w:ilvl w:val="0"/>
                <w:numId w:val="34"/>
              </w:numPr>
              <w:jc w:val="center"/>
            </w:pPr>
          </w:p>
        </w:tc>
        <w:tc>
          <w:tcPr>
            <w:tcW w:w="2224" w:type="dxa"/>
          </w:tcPr>
          <w:p w:rsidR="00AB4AD7" w:rsidP="00AB4AD7" w:rsidRDefault="00AB4AD7" w14:paraId="437780B8" w14:textId="32DB53FD">
            <w:r w:rsidRPr="000A7ED3">
              <w:t>ALGERIA</w:t>
            </w:r>
          </w:p>
        </w:tc>
        <w:tc>
          <w:tcPr>
            <w:tcW w:w="1285" w:type="dxa"/>
          </w:tcPr>
          <w:p w:rsidR="00AB4AD7" w:rsidP="00AB4AD7" w:rsidRDefault="00AB4AD7" w14:paraId="5A91F05A" w14:textId="591DC8DB">
            <w:r w:rsidRPr="008027D6">
              <w:t>0-13</w:t>
            </w:r>
          </w:p>
        </w:tc>
        <w:tc>
          <w:tcPr>
            <w:tcW w:w="5286" w:type="dxa"/>
          </w:tcPr>
          <w:p w:rsidR="00AB4AD7" w:rsidP="00AB4AD7" w:rsidRDefault="00A04836" w14:paraId="2BBEA0E9" w14:textId="1268E298">
            <w:r>
              <w:t>0,36,40,44,48,52,56,60,64,149,153,157,161,165</w:t>
            </w:r>
          </w:p>
        </w:tc>
      </w:tr>
      <w:tr w:rsidR="00C97496" w:rsidTr="00C97496" w14:paraId="6F1EE5E2" w14:textId="77777777">
        <w:tc>
          <w:tcPr>
            <w:tcW w:w="740" w:type="dxa"/>
          </w:tcPr>
          <w:p w:rsidR="00AB4AD7" w:rsidP="00A04836" w:rsidRDefault="00AB4AD7" w14:paraId="6C7F1717" w14:textId="3A7DE2CA">
            <w:pPr>
              <w:pStyle w:val="ListParagraph"/>
              <w:numPr>
                <w:ilvl w:val="0"/>
                <w:numId w:val="34"/>
              </w:numPr>
              <w:jc w:val="center"/>
            </w:pPr>
          </w:p>
        </w:tc>
        <w:tc>
          <w:tcPr>
            <w:tcW w:w="2224" w:type="dxa"/>
          </w:tcPr>
          <w:p w:rsidR="00AB4AD7" w:rsidP="00AB4AD7" w:rsidRDefault="00AB4AD7" w14:paraId="62A5C5B0" w14:textId="2331D3E6">
            <w:r w:rsidRPr="000A7ED3">
              <w:t>ARGENTINA</w:t>
            </w:r>
          </w:p>
        </w:tc>
        <w:tc>
          <w:tcPr>
            <w:tcW w:w="1285" w:type="dxa"/>
          </w:tcPr>
          <w:p w:rsidR="00AB4AD7" w:rsidP="00AB4AD7" w:rsidRDefault="00AB4AD7" w14:paraId="0C9DE65B" w14:textId="66AF4EC0">
            <w:r w:rsidRPr="008027D6">
              <w:t>0-13</w:t>
            </w:r>
          </w:p>
        </w:tc>
        <w:tc>
          <w:tcPr>
            <w:tcW w:w="5286" w:type="dxa"/>
          </w:tcPr>
          <w:p w:rsidR="00AB4AD7" w:rsidP="00AB4AD7" w:rsidRDefault="00A04836" w14:paraId="209AD660" w14:textId="00C64660">
            <w:r>
              <w:t>0,52,56,60,64,149,153,157,161</w:t>
            </w:r>
          </w:p>
        </w:tc>
      </w:tr>
      <w:tr w:rsidR="00C97496" w:rsidTr="00C97496" w14:paraId="0B246141" w14:textId="77777777">
        <w:tc>
          <w:tcPr>
            <w:tcW w:w="740" w:type="dxa"/>
          </w:tcPr>
          <w:p w:rsidR="00AB4AD7" w:rsidP="00A04836" w:rsidRDefault="00AB4AD7" w14:paraId="3719A7F1" w14:textId="0A7234E1">
            <w:pPr>
              <w:pStyle w:val="ListParagraph"/>
              <w:numPr>
                <w:ilvl w:val="0"/>
                <w:numId w:val="34"/>
              </w:numPr>
              <w:jc w:val="center"/>
            </w:pPr>
          </w:p>
        </w:tc>
        <w:tc>
          <w:tcPr>
            <w:tcW w:w="2224" w:type="dxa"/>
          </w:tcPr>
          <w:p w:rsidR="00AB4AD7" w:rsidP="00AB4AD7" w:rsidRDefault="00AB4AD7" w14:paraId="6E4CABFA" w14:textId="499AE0DE">
            <w:r w:rsidRPr="000A7ED3">
              <w:t>ARMENIA</w:t>
            </w:r>
          </w:p>
        </w:tc>
        <w:tc>
          <w:tcPr>
            <w:tcW w:w="1285" w:type="dxa"/>
          </w:tcPr>
          <w:p w:rsidR="00AB4AD7" w:rsidP="00AB4AD7" w:rsidRDefault="00AB4AD7" w14:paraId="0E6E9773" w14:textId="6E6D09BE">
            <w:r w:rsidRPr="008027D6">
              <w:t>0-13</w:t>
            </w:r>
          </w:p>
        </w:tc>
        <w:tc>
          <w:tcPr>
            <w:tcW w:w="5286" w:type="dxa"/>
          </w:tcPr>
          <w:p w:rsidR="00AB4AD7" w:rsidP="00AB4AD7" w:rsidRDefault="00C97496" w14:paraId="43B4D38B" w14:textId="530D0C2B">
            <w:r>
              <w:t>0,36,40,44,48,52,56,60,64</w:t>
            </w:r>
          </w:p>
        </w:tc>
      </w:tr>
      <w:tr w:rsidR="00C97496" w:rsidTr="00C97496" w14:paraId="0F406A83" w14:textId="77777777">
        <w:tc>
          <w:tcPr>
            <w:tcW w:w="740" w:type="dxa"/>
          </w:tcPr>
          <w:p w:rsidR="00C97496" w:rsidP="00C97496" w:rsidRDefault="00C97496" w14:paraId="4B711358" w14:textId="77777777">
            <w:pPr>
              <w:pStyle w:val="ListParagraph"/>
              <w:numPr>
                <w:ilvl w:val="0"/>
                <w:numId w:val="34"/>
              </w:numPr>
              <w:jc w:val="center"/>
            </w:pPr>
          </w:p>
        </w:tc>
        <w:tc>
          <w:tcPr>
            <w:tcW w:w="2224" w:type="dxa"/>
          </w:tcPr>
          <w:p w:rsidR="00C97496" w:rsidP="00C97496" w:rsidRDefault="00C97496" w14:paraId="4BFFE173" w14:textId="55B174F8">
            <w:r w:rsidRPr="000A7ED3">
              <w:t>AUSTRALIA</w:t>
            </w:r>
          </w:p>
        </w:tc>
        <w:tc>
          <w:tcPr>
            <w:tcW w:w="1285" w:type="dxa"/>
          </w:tcPr>
          <w:p w:rsidR="00C97496" w:rsidP="00C97496" w:rsidRDefault="00C97496" w14:paraId="3278D863" w14:textId="681BB0BD">
            <w:r w:rsidRPr="008027D6">
              <w:t>0-13</w:t>
            </w:r>
          </w:p>
        </w:tc>
        <w:tc>
          <w:tcPr>
            <w:tcW w:w="5286" w:type="dxa"/>
          </w:tcPr>
          <w:p w:rsidR="00C97496" w:rsidP="00C97496" w:rsidRDefault="00C97496" w14:paraId="61121F1C" w14:textId="2FCAD264">
            <w:r>
              <w:t>0,36,40,44,48,52,56,60,64,149,153,157,161,165</w:t>
            </w:r>
          </w:p>
        </w:tc>
      </w:tr>
      <w:tr w:rsidR="00C97496" w:rsidTr="00C97496" w14:paraId="0D68505D" w14:textId="77777777">
        <w:tc>
          <w:tcPr>
            <w:tcW w:w="740" w:type="dxa"/>
          </w:tcPr>
          <w:p w:rsidR="00C97496" w:rsidP="00C97496" w:rsidRDefault="00C97496" w14:paraId="41E5A162" w14:textId="77777777">
            <w:pPr>
              <w:pStyle w:val="ListParagraph"/>
              <w:numPr>
                <w:ilvl w:val="0"/>
                <w:numId w:val="34"/>
              </w:numPr>
              <w:jc w:val="center"/>
            </w:pPr>
          </w:p>
        </w:tc>
        <w:tc>
          <w:tcPr>
            <w:tcW w:w="2224" w:type="dxa"/>
          </w:tcPr>
          <w:p w:rsidR="00C97496" w:rsidP="00C97496" w:rsidRDefault="00C97496" w14:paraId="216D052B" w14:textId="13E14382">
            <w:r w:rsidRPr="000A7ED3">
              <w:t>AUSTRIA</w:t>
            </w:r>
          </w:p>
        </w:tc>
        <w:tc>
          <w:tcPr>
            <w:tcW w:w="1285" w:type="dxa"/>
          </w:tcPr>
          <w:p w:rsidR="00C97496" w:rsidP="00C97496" w:rsidRDefault="00C97496" w14:paraId="6E6C10EB" w14:textId="09582019">
            <w:r w:rsidRPr="008027D6">
              <w:t>0-13</w:t>
            </w:r>
          </w:p>
        </w:tc>
        <w:tc>
          <w:tcPr>
            <w:tcW w:w="5286" w:type="dxa"/>
          </w:tcPr>
          <w:p w:rsidR="00C97496" w:rsidP="00C97496" w:rsidRDefault="00C97496" w14:paraId="0AD04046" w14:textId="77777777">
            <w:r>
              <w:t>0,36,40,44,48,52,56,60,64,100,104,108,112,116,</w:t>
            </w:r>
          </w:p>
          <w:p w:rsidR="00C97496" w:rsidP="00C97496" w:rsidRDefault="00C97496" w14:paraId="42D20075" w14:textId="0B88667B">
            <w:r>
              <w:t>120,124,128,132,136,140</w:t>
            </w:r>
          </w:p>
        </w:tc>
      </w:tr>
      <w:tr w:rsidR="00C97496" w:rsidTr="00C97496" w14:paraId="208C0A16" w14:textId="77777777">
        <w:tc>
          <w:tcPr>
            <w:tcW w:w="740" w:type="dxa"/>
          </w:tcPr>
          <w:p w:rsidR="00C97496" w:rsidP="00C97496" w:rsidRDefault="00C97496" w14:paraId="6CA2CDB6" w14:textId="77777777">
            <w:pPr>
              <w:pStyle w:val="ListParagraph"/>
              <w:numPr>
                <w:ilvl w:val="0"/>
                <w:numId w:val="34"/>
              </w:numPr>
              <w:jc w:val="center"/>
            </w:pPr>
          </w:p>
        </w:tc>
        <w:tc>
          <w:tcPr>
            <w:tcW w:w="2224" w:type="dxa"/>
          </w:tcPr>
          <w:p w:rsidR="00C97496" w:rsidP="00C97496" w:rsidRDefault="00C97496" w14:paraId="3CBAA6F8" w14:textId="43E79DE7">
            <w:r w:rsidRPr="000A7ED3">
              <w:t>AZERBAIJAN</w:t>
            </w:r>
          </w:p>
        </w:tc>
        <w:tc>
          <w:tcPr>
            <w:tcW w:w="1285" w:type="dxa"/>
          </w:tcPr>
          <w:p w:rsidR="00C97496" w:rsidP="00C97496" w:rsidRDefault="00C97496" w14:paraId="5FA448A4" w14:textId="14D425F8">
            <w:r w:rsidRPr="008027D6">
              <w:t>0-13</w:t>
            </w:r>
          </w:p>
        </w:tc>
        <w:tc>
          <w:tcPr>
            <w:tcW w:w="5286" w:type="dxa"/>
          </w:tcPr>
          <w:p w:rsidR="00C97496" w:rsidP="00C97496" w:rsidRDefault="00C97496" w14:paraId="3C839F88" w14:textId="2E45C290">
            <w:r>
              <w:t>0,36,40,44,48,52,56,60,64</w:t>
            </w:r>
          </w:p>
        </w:tc>
      </w:tr>
      <w:tr w:rsidR="00C97496" w:rsidTr="00C97496" w14:paraId="2AD30B70" w14:textId="77777777">
        <w:tc>
          <w:tcPr>
            <w:tcW w:w="740" w:type="dxa"/>
          </w:tcPr>
          <w:p w:rsidR="00C97496" w:rsidP="00C97496" w:rsidRDefault="00C97496" w14:paraId="43045B38" w14:textId="77777777">
            <w:pPr>
              <w:pStyle w:val="ListParagraph"/>
              <w:numPr>
                <w:ilvl w:val="0"/>
                <w:numId w:val="34"/>
              </w:numPr>
              <w:jc w:val="center"/>
            </w:pPr>
          </w:p>
        </w:tc>
        <w:tc>
          <w:tcPr>
            <w:tcW w:w="2224" w:type="dxa"/>
          </w:tcPr>
          <w:p w:rsidR="00C97496" w:rsidP="00C97496" w:rsidRDefault="00C97496" w14:paraId="192C5B32" w14:textId="27A1924B">
            <w:r w:rsidRPr="000A7ED3">
              <w:t>BAHRAIN</w:t>
            </w:r>
          </w:p>
        </w:tc>
        <w:tc>
          <w:tcPr>
            <w:tcW w:w="1285" w:type="dxa"/>
          </w:tcPr>
          <w:p w:rsidR="00C97496" w:rsidP="00C97496" w:rsidRDefault="00C97496" w14:paraId="55B35D90" w14:textId="29C14821">
            <w:r w:rsidRPr="008027D6">
              <w:t>0-13</w:t>
            </w:r>
          </w:p>
        </w:tc>
        <w:tc>
          <w:tcPr>
            <w:tcW w:w="5286" w:type="dxa"/>
          </w:tcPr>
          <w:p w:rsidR="00C97496" w:rsidP="00C97496" w:rsidRDefault="00C97496" w14:paraId="5D193354" w14:textId="5B674AB2">
            <w:r>
              <w:t>0,36,40,44,48,52,56,60,64,149,153,157,161,165</w:t>
            </w:r>
          </w:p>
        </w:tc>
      </w:tr>
      <w:tr w:rsidR="00C97496" w:rsidTr="00C97496" w14:paraId="44CB00A3" w14:textId="77777777">
        <w:tc>
          <w:tcPr>
            <w:tcW w:w="740" w:type="dxa"/>
          </w:tcPr>
          <w:p w:rsidR="00C97496" w:rsidP="00C97496" w:rsidRDefault="00C97496" w14:paraId="356CF083" w14:textId="77777777">
            <w:pPr>
              <w:pStyle w:val="ListParagraph"/>
              <w:numPr>
                <w:ilvl w:val="0"/>
                <w:numId w:val="34"/>
              </w:numPr>
              <w:jc w:val="center"/>
            </w:pPr>
          </w:p>
        </w:tc>
        <w:tc>
          <w:tcPr>
            <w:tcW w:w="2224" w:type="dxa"/>
          </w:tcPr>
          <w:p w:rsidR="00C97496" w:rsidP="00C97496" w:rsidRDefault="00C97496" w14:paraId="2F53982C" w14:textId="7C7605E2">
            <w:r w:rsidRPr="000A7ED3">
              <w:t>BELARUS</w:t>
            </w:r>
          </w:p>
        </w:tc>
        <w:tc>
          <w:tcPr>
            <w:tcW w:w="1285" w:type="dxa"/>
          </w:tcPr>
          <w:p w:rsidR="00C97496" w:rsidP="00C97496" w:rsidRDefault="00C97496" w14:paraId="3501ADDF" w14:textId="76F8D3D4">
            <w:r w:rsidRPr="008027D6">
              <w:t>0-13</w:t>
            </w:r>
          </w:p>
        </w:tc>
        <w:tc>
          <w:tcPr>
            <w:tcW w:w="5286" w:type="dxa"/>
          </w:tcPr>
          <w:p w:rsidR="00C97496" w:rsidP="00C97496" w:rsidRDefault="00C97496" w14:paraId="1C780E58" w14:textId="62A93583">
            <w:r>
              <w:t>0,36,40,44,48,52,56,60,64,149,153,157,161,165</w:t>
            </w:r>
          </w:p>
        </w:tc>
      </w:tr>
      <w:tr w:rsidR="00C97496" w:rsidTr="00C97496" w14:paraId="65395307" w14:textId="77777777">
        <w:tc>
          <w:tcPr>
            <w:tcW w:w="740" w:type="dxa"/>
          </w:tcPr>
          <w:p w:rsidR="00C97496" w:rsidP="00C97496" w:rsidRDefault="00C97496" w14:paraId="7C4533F5" w14:textId="77777777">
            <w:pPr>
              <w:pStyle w:val="ListParagraph"/>
              <w:numPr>
                <w:ilvl w:val="0"/>
                <w:numId w:val="34"/>
              </w:numPr>
              <w:jc w:val="center"/>
            </w:pPr>
          </w:p>
        </w:tc>
        <w:tc>
          <w:tcPr>
            <w:tcW w:w="2224" w:type="dxa"/>
          </w:tcPr>
          <w:p w:rsidR="00C97496" w:rsidP="00C97496" w:rsidRDefault="00C97496" w14:paraId="05E74A9C" w14:textId="56CCA99C">
            <w:r w:rsidRPr="000A7ED3">
              <w:t>BELGIUM</w:t>
            </w:r>
          </w:p>
        </w:tc>
        <w:tc>
          <w:tcPr>
            <w:tcW w:w="1285" w:type="dxa"/>
          </w:tcPr>
          <w:p w:rsidR="00C97496" w:rsidP="00C97496" w:rsidRDefault="00C97496" w14:paraId="152603A3" w14:textId="42E374E9">
            <w:r w:rsidRPr="008027D6">
              <w:t>0-13</w:t>
            </w:r>
          </w:p>
        </w:tc>
        <w:tc>
          <w:tcPr>
            <w:tcW w:w="5286" w:type="dxa"/>
          </w:tcPr>
          <w:p w:rsidR="00C97496" w:rsidP="00C97496" w:rsidRDefault="00C97496" w14:paraId="31D9CB64" w14:textId="77777777">
            <w:r>
              <w:t>0,36,40,44,48,52,56,60,64,100,104,108,112,116,</w:t>
            </w:r>
          </w:p>
          <w:p w:rsidR="00C97496" w:rsidP="00C97496" w:rsidRDefault="00C97496" w14:paraId="6E664A32" w14:textId="0B5C770D">
            <w:r>
              <w:t>120,124,128,132,136,140</w:t>
            </w:r>
          </w:p>
        </w:tc>
      </w:tr>
      <w:tr w:rsidR="00C97496" w:rsidTr="00C97496" w14:paraId="14A7EC42" w14:textId="77777777">
        <w:tc>
          <w:tcPr>
            <w:tcW w:w="740" w:type="dxa"/>
          </w:tcPr>
          <w:p w:rsidR="00C97496" w:rsidP="00C97496" w:rsidRDefault="00C97496" w14:paraId="4DE44DFE" w14:textId="77777777">
            <w:pPr>
              <w:pStyle w:val="ListParagraph"/>
              <w:numPr>
                <w:ilvl w:val="0"/>
                <w:numId w:val="34"/>
              </w:numPr>
              <w:jc w:val="center"/>
            </w:pPr>
          </w:p>
        </w:tc>
        <w:tc>
          <w:tcPr>
            <w:tcW w:w="2224" w:type="dxa"/>
          </w:tcPr>
          <w:p w:rsidR="00C97496" w:rsidP="00C97496" w:rsidRDefault="00C97496" w14:paraId="4A90DAA5" w14:textId="04939EEA">
            <w:r w:rsidRPr="000A7ED3">
              <w:t>BELIZE</w:t>
            </w:r>
          </w:p>
        </w:tc>
        <w:tc>
          <w:tcPr>
            <w:tcW w:w="1285" w:type="dxa"/>
          </w:tcPr>
          <w:p w:rsidR="00C97496" w:rsidP="00C97496" w:rsidRDefault="00C97496" w14:paraId="3220CFD2" w14:textId="2B08E317">
            <w:r w:rsidRPr="008027D6">
              <w:t>0-13</w:t>
            </w:r>
          </w:p>
        </w:tc>
        <w:tc>
          <w:tcPr>
            <w:tcW w:w="5286" w:type="dxa"/>
          </w:tcPr>
          <w:p w:rsidR="00C97496" w:rsidP="00C97496" w:rsidRDefault="00C97496" w14:paraId="2FD18A00" w14:textId="50C3179D">
            <w:r>
              <w:t>0,149,153,157,161,165</w:t>
            </w:r>
          </w:p>
        </w:tc>
      </w:tr>
      <w:tr w:rsidR="00C97496" w:rsidTr="00C97496" w14:paraId="3A6DA05E" w14:textId="77777777">
        <w:tc>
          <w:tcPr>
            <w:tcW w:w="740" w:type="dxa"/>
          </w:tcPr>
          <w:p w:rsidR="00C97496" w:rsidP="00C97496" w:rsidRDefault="00C97496" w14:paraId="51ADD666" w14:textId="77777777">
            <w:pPr>
              <w:pStyle w:val="ListParagraph"/>
              <w:numPr>
                <w:ilvl w:val="0"/>
                <w:numId w:val="34"/>
              </w:numPr>
              <w:jc w:val="center"/>
            </w:pPr>
          </w:p>
        </w:tc>
        <w:tc>
          <w:tcPr>
            <w:tcW w:w="2224" w:type="dxa"/>
          </w:tcPr>
          <w:p w:rsidR="00C97496" w:rsidP="00C97496" w:rsidRDefault="00C97496" w14:paraId="1506DE0D" w14:textId="2E44374C">
            <w:r w:rsidRPr="000A7ED3">
              <w:t>BOLVIA</w:t>
            </w:r>
          </w:p>
        </w:tc>
        <w:tc>
          <w:tcPr>
            <w:tcW w:w="1285" w:type="dxa"/>
          </w:tcPr>
          <w:p w:rsidR="00C97496" w:rsidP="00C97496" w:rsidRDefault="00C97496" w14:paraId="438147C7" w14:textId="0EFCB809">
            <w:r w:rsidRPr="008027D6">
              <w:t>0-13</w:t>
            </w:r>
          </w:p>
        </w:tc>
        <w:tc>
          <w:tcPr>
            <w:tcW w:w="5286" w:type="dxa"/>
          </w:tcPr>
          <w:p w:rsidR="00C97496" w:rsidP="00C97496" w:rsidRDefault="00C97496" w14:paraId="51AB79D4" w14:textId="2CC18E4D">
            <w:r>
              <w:t>0,149,153,157,161,165</w:t>
            </w:r>
          </w:p>
        </w:tc>
      </w:tr>
      <w:tr w:rsidR="00C97496" w:rsidTr="00C97496" w14:paraId="5935DC93" w14:textId="77777777">
        <w:tc>
          <w:tcPr>
            <w:tcW w:w="740" w:type="dxa"/>
          </w:tcPr>
          <w:p w:rsidR="00C97496" w:rsidP="00C97496" w:rsidRDefault="00C97496" w14:paraId="5E4A23B3" w14:textId="77777777">
            <w:pPr>
              <w:pStyle w:val="ListParagraph"/>
              <w:numPr>
                <w:ilvl w:val="0"/>
                <w:numId w:val="34"/>
              </w:numPr>
              <w:jc w:val="center"/>
            </w:pPr>
          </w:p>
        </w:tc>
        <w:tc>
          <w:tcPr>
            <w:tcW w:w="2224" w:type="dxa"/>
          </w:tcPr>
          <w:p w:rsidR="00C97496" w:rsidP="00C97496" w:rsidRDefault="00C97496" w14:paraId="5D487AA5" w14:textId="0A0A329C">
            <w:r w:rsidRPr="000A7ED3">
              <w:t>BRAZIL</w:t>
            </w:r>
          </w:p>
        </w:tc>
        <w:tc>
          <w:tcPr>
            <w:tcW w:w="1285" w:type="dxa"/>
          </w:tcPr>
          <w:p w:rsidR="00C97496" w:rsidP="00C97496" w:rsidRDefault="00C97496" w14:paraId="4095E601" w14:textId="102CDA1C">
            <w:r w:rsidRPr="008027D6">
              <w:t>0-13</w:t>
            </w:r>
          </w:p>
        </w:tc>
        <w:tc>
          <w:tcPr>
            <w:tcW w:w="5286" w:type="dxa"/>
          </w:tcPr>
          <w:p w:rsidR="00C97496" w:rsidP="00C97496" w:rsidRDefault="00C97496" w14:paraId="3C47F4FE" w14:textId="77777777">
            <w:r>
              <w:t>0,36,40,44,48,52,56,60,64,100,104,108,112,116,</w:t>
            </w:r>
          </w:p>
          <w:p w:rsidR="00C97496" w:rsidP="00C97496" w:rsidRDefault="00C97496" w14:paraId="51A59AF0" w14:textId="2F8E80C7">
            <w:r>
              <w:t>120,124,128,132,136,140</w:t>
            </w:r>
          </w:p>
        </w:tc>
      </w:tr>
      <w:tr w:rsidR="00C97496" w:rsidTr="00C97496" w14:paraId="662F80FF" w14:textId="77777777">
        <w:tc>
          <w:tcPr>
            <w:tcW w:w="740" w:type="dxa"/>
          </w:tcPr>
          <w:p w:rsidR="00C97496" w:rsidP="00C97496" w:rsidRDefault="00C97496" w14:paraId="0C74885E" w14:textId="77777777">
            <w:pPr>
              <w:pStyle w:val="ListParagraph"/>
              <w:numPr>
                <w:ilvl w:val="0"/>
                <w:numId w:val="34"/>
              </w:numPr>
              <w:jc w:val="center"/>
            </w:pPr>
          </w:p>
        </w:tc>
        <w:tc>
          <w:tcPr>
            <w:tcW w:w="2224" w:type="dxa"/>
          </w:tcPr>
          <w:p w:rsidR="00C97496" w:rsidP="00C97496" w:rsidRDefault="00C97496" w14:paraId="6DA03C7C" w14:textId="44442F89">
            <w:r w:rsidRPr="000A7ED3">
              <w:t>BRUNEI DARUSSALAM</w:t>
            </w:r>
          </w:p>
        </w:tc>
        <w:tc>
          <w:tcPr>
            <w:tcW w:w="1285" w:type="dxa"/>
          </w:tcPr>
          <w:p w:rsidR="00C97496" w:rsidP="00C97496" w:rsidRDefault="00C97496" w14:paraId="373D660C" w14:textId="23B8176D">
            <w:r w:rsidRPr="008027D6">
              <w:t>0-13</w:t>
            </w:r>
          </w:p>
        </w:tc>
        <w:tc>
          <w:tcPr>
            <w:tcW w:w="5286" w:type="dxa"/>
          </w:tcPr>
          <w:p w:rsidR="00C97496" w:rsidP="00C97496" w:rsidRDefault="00C97496" w14:paraId="49809DB8" w14:textId="3777AE0B">
            <w:r>
              <w:t>0,149,153,157,161,165</w:t>
            </w:r>
          </w:p>
        </w:tc>
      </w:tr>
      <w:tr w:rsidR="00C97496" w:rsidTr="00C97496" w14:paraId="76FE4623" w14:textId="77777777">
        <w:tc>
          <w:tcPr>
            <w:tcW w:w="740" w:type="dxa"/>
          </w:tcPr>
          <w:p w:rsidR="00C97496" w:rsidP="00C97496" w:rsidRDefault="00C97496" w14:paraId="3C04B02A" w14:textId="77777777">
            <w:pPr>
              <w:pStyle w:val="ListParagraph"/>
              <w:numPr>
                <w:ilvl w:val="0"/>
                <w:numId w:val="34"/>
              </w:numPr>
              <w:jc w:val="center"/>
            </w:pPr>
          </w:p>
        </w:tc>
        <w:tc>
          <w:tcPr>
            <w:tcW w:w="2224" w:type="dxa"/>
          </w:tcPr>
          <w:p w:rsidR="00C97496" w:rsidP="00C97496" w:rsidRDefault="00C97496" w14:paraId="1AE700CB" w14:textId="06E082B3">
            <w:r w:rsidRPr="000A7ED3">
              <w:t>BULGARIA</w:t>
            </w:r>
          </w:p>
        </w:tc>
        <w:tc>
          <w:tcPr>
            <w:tcW w:w="1285" w:type="dxa"/>
          </w:tcPr>
          <w:p w:rsidR="00C97496" w:rsidP="00C97496" w:rsidRDefault="00C97496" w14:paraId="2B1634CE" w14:textId="68676D5D">
            <w:r w:rsidRPr="008027D6">
              <w:t>0-13</w:t>
            </w:r>
          </w:p>
        </w:tc>
        <w:tc>
          <w:tcPr>
            <w:tcW w:w="5286" w:type="dxa"/>
          </w:tcPr>
          <w:p w:rsidR="00C97496" w:rsidP="00C97496" w:rsidRDefault="00C97496" w14:paraId="57595B43" w14:textId="77777777">
            <w:r>
              <w:t>0,36,40,44,48,52,56,60,64,100,104,108,112,116,</w:t>
            </w:r>
          </w:p>
          <w:p w:rsidR="00C97496" w:rsidP="00C97496" w:rsidRDefault="00C97496" w14:paraId="0DF47A23" w14:textId="1A0F083D">
            <w:r>
              <w:t>120,124,128,132,136,140</w:t>
            </w:r>
          </w:p>
        </w:tc>
      </w:tr>
      <w:tr w:rsidR="00C97496" w:rsidTr="00C97496" w14:paraId="5E389FD3" w14:textId="77777777">
        <w:tc>
          <w:tcPr>
            <w:tcW w:w="740" w:type="dxa"/>
          </w:tcPr>
          <w:p w:rsidR="00C97496" w:rsidP="00C97496" w:rsidRDefault="00C97496" w14:paraId="244A70E5" w14:textId="77777777">
            <w:pPr>
              <w:pStyle w:val="ListParagraph"/>
              <w:numPr>
                <w:ilvl w:val="0"/>
                <w:numId w:val="34"/>
              </w:numPr>
              <w:jc w:val="center"/>
            </w:pPr>
          </w:p>
        </w:tc>
        <w:tc>
          <w:tcPr>
            <w:tcW w:w="2224" w:type="dxa"/>
          </w:tcPr>
          <w:p w:rsidR="00C97496" w:rsidP="00C97496" w:rsidRDefault="00C97496" w14:paraId="56D9BC62" w14:textId="6E02BE07">
            <w:r w:rsidRPr="000A7ED3">
              <w:t>CANADA</w:t>
            </w:r>
          </w:p>
        </w:tc>
        <w:tc>
          <w:tcPr>
            <w:tcW w:w="1285" w:type="dxa"/>
          </w:tcPr>
          <w:p w:rsidR="00C97496" w:rsidP="00C97496" w:rsidRDefault="00C97496" w14:paraId="7A1CE878" w14:textId="12DBE6BE">
            <w:r>
              <w:t>0-11</w:t>
            </w:r>
          </w:p>
        </w:tc>
        <w:tc>
          <w:tcPr>
            <w:tcW w:w="5286" w:type="dxa"/>
          </w:tcPr>
          <w:p w:rsidR="00C97496" w:rsidP="00C97496" w:rsidRDefault="00C97496" w14:paraId="420F40E0" w14:textId="38329DCB">
            <w:r>
              <w:t>0,36,40,44,48,52,56,60,64,149,153,157,161,165</w:t>
            </w:r>
          </w:p>
        </w:tc>
      </w:tr>
      <w:tr w:rsidR="00C97496" w:rsidTr="00C97496" w14:paraId="3981CB7F" w14:textId="77777777">
        <w:tc>
          <w:tcPr>
            <w:tcW w:w="740" w:type="dxa"/>
          </w:tcPr>
          <w:p w:rsidR="00C97496" w:rsidP="00C97496" w:rsidRDefault="00C97496" w14:paraId="300BABEA" w14:textId="77777777">
            <w:pPr>
              <w:pStyle w:val="ListParagraph"/>
              <w:numPr>
                <w:ilvl w:val="0"/>
                <w:numId w:val="34"/>
              </w:numPr>
              <w:jc w:val="center"/>
            </w:pPr>
          </w:p>
        </w:tc>
        <w:tc>
          <w:tcPr>
            <w:tcW w:w="2224" w:type="dxa"/>
          </w:tcPr>
          <w:p w:rsidR="00C97496" w:rsidP="00C97496" w:rsidRDefault="00C97496" w14:paraId="4ACF007B" w14:textId="7A410ACD">
            <w:r w:rsidRPr="000A7ED3">
              <w:t>CHILE</w:t>
            </w:r>
          </w:p>
        </w:tc>
        <w:tc>
          <w:tcPr>
            <w:tcW w:w="1285" w:type="dxa"/>
          </w:tcPr>
          <w:p w:rsidR="00C97496" w:rsidP="00C97496" w:rsidRDefault="00C97496" w14:paraId="02524BAC" w14:textId="45A8CD75">
            <w:r w:rsidRPr="008027D6">
              <w:t>0-13</w:t>
            </w:r>
          </w:p>
        </w:tc>
        <w:tc>
          <w:tcPr>
            <w:tcW w:w="5286" w:type="dxa"/>
          </w:tcPr>
          <w:p w:rsidR="00C97496" w:rsidP="00C97496" w:rsidRDefault="00C97496" w14:paraId="2A2DC8EC" w14:textId="625829B9">
            <w:r>
              <w:t>0,36,40,44,48,52,56,60,64,149,153,157,161,165</w:t>
            </w:r>
          </w:p>
        </w:tc>
      </w:tr>
      <w:tr w:rsidR="00C97496" w:rsidTr="00C97496" w14:paraId="0CD47220" w14:textId="77777777">
        <w:tc>
          <w:tcPr>
            <w:tcW w:w="740" w:type="dxa"/>
          </w:tcPr>
          <w:p w:rsidR="00C97496" w:rsidP="00C97496" w:rsidRDefault="00C97496" w14:paraId="6B120003" w14:textId="77777777">
            <w:pPr>
              <w:pStyle w:val="ListParagraph"/>
              <w:numPr>
                <w:ilvl w:val="0"/>
                <w:numId w:val="34"/>
              </w:numPr>
              <w:jc w:val="center"/>
            </w:pPr>
          </w:p>
        </w:tc>
        <w:tc>
          <w:tcPr>
            <w:tcW w:w="2224" w:type="dxa"/>
          </w:tcPr>
          <w:p w:rsidR="00C97496" w:rsidP="00C97496" w:rsidRDefault="00C97496" w14:paraId="2C976595" w14:textId="2C4848D8">
            <w:r w:rsidRPr="000A7ED3">
              <w:t>CHINA</w:t>
            </w:r>
          </w:p>
        </w:tc>
        <w:tc>
          <w:tcPr>
            <w:tcW w:w="1285" w:type="dxa"/>
          </w:tcPr>
          <w:p w:rsidR="00C97496" w:rsidP="00C97496" w:rsidRDefault="00C97496" w14:paraId="4720D920" w14:textId="625F7EE0">
            <w:r w:rsidRPr="008027D6">
              <w:t>0-13</w:t>
            </w:r>
          </w:p>
        </w:tc>
        <w:tc>
          <w:tcPr>
            <w:tcW w:w="5286" w:type="dxa"/>
          </w:tcPr>
          <w:p w:rsidR="00C97496" w:rsidP="00C97496" w:rsidRDefault="00C97496" w14:paraId="52366BDA" w14:textId="2006FDCC">
            <w:r>
              <w:t>0,149,153,157,161,165</w:t>
            </w:r>
          </w:p>
        </w:tc>
      </w:tr>
      <w:tr w:rsidR="00C97496" w:rsidTr="00C97496" w14:paraId="152B0193" w14:textId="77777777">
        <w:tc>
          <w:tcPr>
            <w:tcW w:w="740" w:type="dxa"/>
          </w:tcPr>
          <w:p w:rsidR="00C97496" w:rsidP="00C97496" w:rsidRDefault="00C97496" w14:paraId="075FD31F" w14:textId="77777777">
            <w:pPr>
              <w:pStyle w:val="ListParagraph"/>
              <w:numPr>
                <w:ilvl w:val="0"/>
                <w:numId w:val="34"/>
              </w:numPr>
              <w:jc w:val="center"/>
            </w:pPr>
          </w:p>
        </w:tc>
        <w:tc>
          <w:tcPr>
            <w:tcW w:w="2224" w:type="dxa"/>
          </w:tcPr>
          <w:p w:rsidR="00C97496" w:rsidP="00C97496" w:rsidRDefault="00C97496" w14:paraId="0232F15C" w14:textId="6C1F4F5F">
            <w:r w:rsidRPr="000A7ED3">
              <w:t>COLOMBIA</w:t>
            </w:r>
          </w:p>
        </w:tc>
        <w:tc>
          <w:tcPr>
            <w:tcW w:w="1285" w:type="dxa"/>
          </w:tcPr>
          <w:p w:rsidR="00C97496" w:rsidP="00C97496" w:rsidRDefault="00C97496" w14:paraId="7761F727" w14:textId="77583C4E">
            <w:r>
              <w:t>0-11</w:t>
            </w:r>
          </w:p>
        </w:tc>
        <w:tc>
          <w:tcPr>
            <w:tcW w:w="5286" w:type="dxa"/>
          </w:tcPr>
          <w:p w:rsidR="00C97496" w:rsidP="00C97496" w:rsidRDefault="00C97496" w14:paraId="04539295" w14:textId="42B915D6">
            <w:r>
              <w:t>0,36,40,44,48,52,56,60,64,149,153,157,161,165</w:t>
            </w:r>
          </w:p>
        </w:tc>
      </w:tr>
      <w:tr w:rsidR="00C97496" w:rsidTr="00C97496" w14:paraId="46D93045" w14:textId="77777777">
        <w:tc>
          <w:tcPr>
            <w:tcW w:w="740" w:type="dxa"/>
          </w:tcPr>
          <w:p w:rsidR="00C97496" w:rsidP="00C97496" w:rsidRDefault="00C97496" w14:paraId="05886C38" w14:textId="77777777">
            <w:pPr>
              <w:pStyle w:val="ListParagraph"/>
              <w:numPr>
                <w:ilvl w:val="0"/>
                <w:numId w:val="34"/>
              </w:numPr>
              <w:jc w:val="center"/>
            </w:pPr>
          </w:p>
        </w:tc>
        <w:tc>
          <w:tcPr>
            <w:tcW w:w="2224" w:type="dxa"/>
          </w:tcPr>
          <w:p w:rsidR="00C97496" w:rsidP="00C97496" w:rsidRDefault="00C97496" w14:paraId="5DAC42A9" w14:textId="0834E59A">
            <w:r w:rsidRPr="000A7ED3">
              <w:t>COSTA RICA</w:t>
            </w:r>
          </w:p>
        </w:tc>
        <w:tc>
          <w:tcPr>
            <w:tcW w:w="1285" w:type="dxa"/>
          </w:tcPr>
          <w:p w:rsidR="00C97496" w:rsidP="00C97496" w:rsidRDefault="00C97496" w14:paraId="34862E94" w14:textId="31F05516">
            <w:r w:rsidRPr="008027D6">
              <w:t>0-13</w:t>
            </w:r>
          </w:p>
        </w:tc>
        <w:tc>
          <w:tcPr>
            <w:tcW w:w="5286" w:type="dxa"/>
          </w:tcPr>
          <w:p w:rsidR="00C97496" w:rsidP="00C97496" w:rsidRDefault="00C97496" w14:paraId="1AB5ADCC" w14:textId="6CC64852">
            <w:r>
              <w:t>0,36,40,44,48,52,56,60,64,149,153,157,161,165</w:t>
            </w:r>
          </w:p>
        </w:tc>
      </w:tr>
      <w:tr w:rsidR="00C97496" w:rsidTr="00C97496" w14:paraId="3F0CACD6" w14:textId="77777777">
        <w:tc>
          <w:tcPr>
            <w:tcW w:w="740" w:type="dxa"/>
          </w:tcPr>
          <w:p w:rsidR="00C97496" w:rsidP="00C97496" w:rsidRDefault="00C97496" w14:paraId="2C7343FA" w14:textId="77777777">
            <w:pPr>
              <w:pStyle w:val="ListParagraph"/>
              <w:numPr>
                <w:ilvl w:val="0"/>
                <w:numId w:val="34"/>
              </w:numPr>
              <w:jc w:val="center"/>
            </w:pPr>
          </w:p>
        </w:tc>
        <w:tc>
          <w:tcPr>
            <w:tcW w:w="2224" w:type="dxa"/>
          </w:tcPr>
          <w:p w:rsidR="00C97496" w:rsidP="00C97496" w:rsidRDefault="00C97496" w14:paraId="5D0396F3" w14:textId="7059029C">
            <w:r w:rsidRPr="000A7ED3">
              <w:t>CROATIA</w:t>
            </w:r>
          </w:p>
        </w:tc>
        <w:tc>
          <w:tcPr>
            <w:tcW w:w="1285" w:type="dxa"/>
          </w:tcPr>
          <w:p w:rsidR="00C97496" w:rsidP="00C97496" w:rsidRDefault="00C97496" w14:paraId="6DC2CCE7" w14:textId="01C128CB">
            <w:r w:rsidRPr="008027D6">
              <w:t>0-13</w:t>
            </w:r>
          </w:p>
        </w:tc>
        <w:tc>
          <w:tcPr>
            <w:tcW w:w="5286" w:type="dxa"/>
          </w:tcPr>
          <w:p w:rsidR="00C97496" w:rsidP="00C97496" w:rsidRDefault="00C97496" w14:paraId="653BB7F2" w14:textId="3B9E4050">
            <w:r>
              <w:t>0,36,40,44,48,52,56,60,64</w:t>
            </w:r>
          </w:p>
        </w:tc>
      </w:tr>
      <w:tr w:rsidR="00C97496" w:rsidTr="00C97496" w14:paraId="1FB8478A" w14:textId="77777777">
        <w:tc>
          <w:tcPr>
            <w:tcW w:w="740" w:type="dxa"/>
          </w:tcPr>
          <w:p w:rsidR="00C97496" w:rsidP="00C97496" w:rsidRDefault="00C97496" w14:paraId="4022F779" w14:textId="77777777">
            <w:pPr>
              <w:pStyle w:val="ListParagraph"/>
              <w:numPr>
                <w:ilvl w:val="0"/>
                <w:numId w:val="34"/>
              </w:numPr>
              <w:jc w:val="center"/>
            </w:pPr>
          </w:p>
        </w:tc>
        <w:tc>
          <w:tcPr>
            <w:tcW w:w="2224" w:type="dxa"/>
          </w:tcPr>
          <w:p w:rsidR="00C97496" w:rsidP="00C97496" w:rsidRDefault="00C97496" w14:paraId="187CC064" w14:textId="21C60752">
            <w:r w:rsidRPr="000A7ED3">
              <w:t>CYPRUS</w:t>
            </w:r>
          </w:p>
        </w:tc>
        <w:tc>
          <w:tcPr>
            <w:tcW w:w="1285" w:type="dxa"/>
          </w:tcPr>
          <w:p w:rsidR="00C97496" w:rsidP="00C97496" w:rsidRDefault="00C97496" w14:paraId="04ED713B" w14:textId="4BD18BF5">
            <w:r w:rsidRPr="008027D6">
              <w:t>0-13</w:t>
            </w:r>
          </w:p>
        </w:tc>
        <w:tc>
          <w:tcPr>
            <w:tcW w:w="5286" w:type="dxa"/>
          </w:tcPr>
          <w:p w:rsidR="00C97496" w:rsidP="00C97496" w:rsidRDefault="00C97496" w14:paraId="4BA5E2EB" w14:textId="77777777">
            <w:r>
              <w:t>0,36,40,44,48,52,56,60,64,100,104,108,112,116,</w:t>
            </w:r>
          </w:p>
          <w:p w:rsidR="00C97496" w:rsidP="00C97496" w:rsidRDefault="00C97496" w14:paraId="241DA10D" w14:textId="35FF27B0">
            <w:r>
              <w:t>120,124,128,132,136,140</w:t>
            </w:r>
          </w:p>
        </w:tc>
      </w:tr>
      <w:tr w:rsidR="00C97496" w:rsidTr="00C97496" w14:paraId="6A8E7BD7" w14:textId="77777777">
        <w:tc>
          <w:tcPr>
            <w:tcW w:w="740" w:type="dxa"/>
          </w:tcPr>
          <w:p w:rsidR="00C97496" w:rsidP="00C97496" w:rsidRDefault="00C97496" w14:paraId="39969E74" w14:textId="77777777">
            <w:pPr>
              <w:pStyle w:val="ListParagraph"/>
              <w:numPr>
                <w:ilvl w:val="0"/>
                <w:numId w:val="34"/>
              </w:numPr>
              <w:jc w:val="center"/>
            </w:pPr>
          </w:p>
        </w:tc>
        <w:tc>
          <w:tcPr>
            <w:tcW w:w="2224" w:type="dxa"/>
          </w:tcPr>
          <w:p w:rsidR="00C97496" w:rsidP="00C97496" w:rsidRDefault="00C97496" w14:paraId="6249958A" w14:textId="451396F3">
            <w:r w:rsidRPr="000A7ED3">
              <w:t>CZECH REPUBLIC</w:t>
            </w:r>
          </w:p>
        </w:tc>
        <w:tc>
          <w:tcPr>
            <w:tcW w:w="1285" w:type="dxa"/>
          </w:tcPr>
          <w:p w:rsidR="00C97496" w:rsidP="00C97496" w:rsidRDefault="00C97496" w14:paraId="3BFAC153" w14:textId="5112B72F">
            <w:r w:rsidRPr="008027D6">
              <w:t>0-13</w:t>
            </w:r>
          </w:p>
        </w:tc>
        <w:tc>
          <w:tcPr>
            <w:tcW w:w="5286" w:type="dxa"/>
          </w:tcPr>
          <w:p w:rsidR="00C97496" w:rsidP="00C97496" w:rsidRDefault="00C97496" w14:paraId="1DD7601A" w14:textId="2D5BC486">
            <w:r>
              <w:t>0,36,40,44,48,52,56,60,64</w:t>
            </w:r>
          </w:p>
        </w:tc>
      </w:tr>
      <w:tr w:rsidR="00C97496" w:rsidTr="00C97496" w14:paraId="6AD9DB1F" w14:textId="77777777">
        <w:tc>
          <w:tcPr>
            <w:tcW w:w="740" w:type="dxa"/>
          </w:tcPr>
          <w:p w:rsidR="00C97496" w:rsidP="00C97496" w:rsidRDefault="00C97496" w14:paraId="78D87332" w14:textId="77777777">
            <w:pPr>
              <w:pStyle w:val="ListParagraph"/>
              <w:numPr>
                <w:ilvl w:val="0"/>
                <w:numId w:val="34"/>
              </w:numPr>
              <w:jc w:val="center"/>
            </w:pPr>
          </w:p>
        </w:tc>
        <w:tc>
          <w:tcPr>
            <w:tcW w:w="2224" w:type="dxa"/>
          </w:tcPr>
          <w:p w:rsidR="00C97496" w:rsidP="00C97496" w:rsidRDefault="00C97496" w14:paraId="22C833E9" w14:textId="1B92D108">
            <w:r w:rsidRPr="000A7ED3">
              <w:t>DENMARK</w:t>
            </w:r>
          </w:p>
        </w:tc>
        <w:tc>
          <w:tcPr>
            <w:tcW w:w="1285" w:type="dxa"/>
          </w:tcPr>
          <w:p w:rsidR="00C97496" w:rsidP="00C97496" w:rsidRDefault="00C97496" w14:paraId="757C371A" w14:textId="3803A1FB">
            <w:r w:rsidRPr="008027D6">
              <w:t>0-13</w:t>
            </w:r>
          </w:p>
        </w:tc>
        <w:tc>
          <w:tcPr>
            <w:tcW w:w="5286" w:type="dxa"/>
          </w:tcPr>
          <w:p w:rsidR="00C97496" w:rsidP="00C97496" w:rsidRDefault="00C97496" w14:paraId="2D14B1FD" w14:textId="77777777">
            <w:r>
              <w:t>0,36,40,44,48,52,56,60,64,100,104,108,112,116,</w:t>
            </w:r>
          </w:p>
          <w:p w:rsidR="00C97496" w:rsidP="00C97496" w:rsidRDefault="00C97496" w14:paraId="395AC8E5" w14:textId="0DFCF09C">
            <w:r>
              <w:t>120,124,128,132,136,140</w:t>
            </w:r>
          </w:p>
        </w:tc>
      </w:tr>
      <w:tr w:rsidR="00C97496" w:rsidTr="00C97496" w14:paraId="265BF6FC" w14:textId="77777777">
        <w:tc>
          <w:tcPr>
            <w:tcW w:w="740" w:type="dxa"/>
          </w:tcPr>
          <w:p w:rsidR="00C97496" w:rsidP="00C97496" w:rsidRDefault="00C97496" w14:paraId="5EF67711" w14:textId="77777777">
            <w:pPr>
              <w:pStyle w:val="ListParagraph"/>
              <w:numPr>
                <w:ilvl w:val="0"/>
                <w:numId w:val="34"/>
              </w:numPr>
              <w:jc w:val="center"/>
            </w:pPr>
          </w:p>
        </w:tc>
        <w:tc>
          <w:tcPr>
            <w:tcW w:w="2224" w:type="dxa"/>
          </w:tcPr>
          <w:p w:rsidR="00C97496" w:rsidP="00C97496" w:rsidRDefault="00C97496" w14:paraId="3042A942" w14:textId="6A69D0D5">
            <w:r w:rsidRPr="000A7ED3">
              <w:t>DOMINICANRE PUBLIC</w:t>
            </w:r>
          </w:p>
        </w:tc>
        <w:tc>
          <w:tcPr>
            <w:tcW w:w="1285" w:type="dxa"/>
          </w:tcPr>
          <w:p w:rsidR="00C97496" w:rsidP="00C97496" w:rsidRDefault="00C97496" w14:paraId="086419E7" w14:textId="56B08CC2">
            <w:r>
              <w:t>0-11</w:t>
            </w:r>
          </w:p>
        </w:tc>
        <w:tc>
          <w:tcPr>
            <w:tcW w:w="5286" w:type="dxa"/>
          </w:tcPr>
          <w:p w:rsidR="00C97496" w:rsidP="00C97496" w:rsidRDefault="00C97496" w14:paraId="03426CFE" w14:textId="6A91D0F1">
            <w:r>
              <w:t>0,36,40,44,48,52,56,60,64,149,153,157,161,165</w:t>
            </w:r>
          </w:p>
        </w:tc>
      </w:tr>
      <w:tr w:rsidR="00C97496" w:rsidTr="00C97496" w14:paraId="7AC9F488" w14:textId="77777777">
        <w:tc>
          <w:tcPr>
            <w:tcW w:w="740" w:type="dxa"/>
          </w:tcPr>
          <w:p w:rsidR="00C97496" w:rsidP="00C97496" w:rsidRDefault="00C97496" w14:paraId="5B589950" w14:textId="77777777">
            <w:pPr>
              <w:pStyle w:val="ListParagraph"/>
              <w:numPr>
                <w:ilvl w:val="0"/>
                <w:numId w:val="34"/>
              </w:numPr>
              <w:jc w:val="center"/>
            </w:pPr>
          </w:p>
        </w:tc>
        <w:tc>
          <w:tcPr>
            <w:tcW w:w="2224" w:type="dxa"/>
          </w:tcPr>
          <w:p w:rsidR="00C97496" w:rsidP="00C97496" w:rsidRDefault="00C97496" w14:paraId="70FE8586" w14:textId="787D6CAB">
            <w:r w:rsidRPr="000A7ED3">
              <w:t>ECUADOR</w:t>
            </w:r>
          </w:p>
        </w:tc>
        <w:tc>
          <w:tcPr>
            <w:tcW w:w="1285" w:type="dxa"/>
          </w:tcPr>
          <w:p w:rsidR="00C97496" w:rsidP="00C97496" w:rsidRDefault="00C97496" w14:paraId="6F55625C" w14:textId="5096FB4B">
            <w:r w:rsidRPr="004217C0">
              <w:t>0-13</w:t>
            </w:r>
          </w:p>
        </w:tc>
        <w:tc>
          <w:tcPr>
            <w:tcW w:w="5286" w:type="dxa"/>
          </w:tcPr>
          <w:p w:rsidR="00C97496" w:rsidP="00C97496" w:rsidRDefault="00C97496" w14:paraId="39AB46DA" w14:textId="58D76282">
            <w:r>
              <w:t>0,36,40,44,48,52,56,60,64,149,153,157,161,165</w:t>
            </w:r>
          </w:p>
        </w:tc>
      </w:tr>
      <w:tr w:rsidR="00C97496" w:rsidTr="00C97496" w14:paraId="5BCDE0B4" w14:textId="77777777">
        <w:tc>
          <w:tcPr>
            <w:tcW w:w="740" w:type="dxa"/>
          </w:tcPr>
          <w:p w:rsidR="00C97496" w:rsidP="00C97496" w:rsidRDefault="00C97496" w14:paraId="314FDB7E" w14:textId="77777777">
            <w:pPr>
              <w:pStyle w:val="ListParagraph"/>
              <w:numPr>
                <w:ilvl w:val="0"/>
                <w:numId w:val="34"/>
              </w:numPr>
              <w:jc w:val="center"/>
            </w:pPr>
          </w:p>
        </w:tc>
        <w:tc>
          <w:tcPr>
            <w:tcW w:w="2224" w:type="dxa"/>
          </w:tcPr>
          <w:p w:rsidR="00C97496" w:rsidP="00C97496" w:rsidRDefault="00C97496" w14:paraId="5FA435EE" w14:textId="7EBECE88">
            <w:r w:rsidRPr="000A7ED3">
              <w:t>EGYPT</w:t>
            </w:r>
          </w:p>
        </w:tc>
        <w:tc>
          <w:tcPr>
            <w:tcW w:w="1285" w:type="dxa"/>
          </w:tcPr>
          <w:p w:rsidR="00C97496" w:rsidP="00C97496" w:rsidRDefault="00C97496" w14:paraId="39B5DE67" w14:textId="4B333B85">
            <w:r w:rsidRPr="004217C0">
              <w:t>0-13</w:t>
            </w:r>
          </w:p>
        </w:tc>
        <w:tc>
          <w:tcPr>
            <w:tcW w:w="5286" w:type="dxa"/>
          </w:tcPr>
          <w:p w:rsidR="00C97496" w:rsidP="00C97496" w:rsidRDefault="00C97496" w14:paraId="1121E153" w14:textId="78249EF8">
            <w:r>
              <w:t>0,36,40,44,48,52,56,60,64</w:t>
            </w:r>
          </w:p>
        </w:tc>
      </w:tr>
      <w:tr w:rsidR="00C97496" w:rsidTr="00C97496" w14:paraId="5E257FB7" w14:textId="77777777">
        <w:tc>
          <w:tcPr>
            <w:tcW w:w="740" w:type="dxa"/>
          </w:tcPr>
          <w:p w:rsidR="00C97496" w:rsidP="00C97496" w:rsidRDefault="00C97496" w14:paraId="37CA973E" w14:textId="77777777">
            <w:pPr>
              <w:pStyle w:val="ListParagraph"/>
              <w:numPr>
                <w:ilvl w:val="0"/>
                <w:numId w:val="34"/>
              </w:numPr>
              <w:jc w:val="center"/>
            </w:pPr>
          </w:p>
        </w:tc>
        <w:tc>
          <w:tcPr>
            <w:tcW w:w="2224" w:type="dxa"/>
          </w:tcPr>
          <w:p w:rsidR="00C97496" w:rsidP="00C97496" w:rsidRDefault="00C97496" w14:paraId="7218F35F" w14:textId="790645B1">
            <w:r w:rsidRPr="000A7ED3">
              <w:t>ELSALVADOR</w:t>
            </w:r>
          </w:p>
        </w:tc>
        <w:tc>
          <w:tcPr>
            <w:tcW w:w="1285" w:type="dxa"/>
          </w:tcPr>
          <w:p w:rsidR="00C97496" w:rsidP="00C97496" w:rsidRDefault="00C97496" w14:paraId="423D7926" w14:textId="077F3DE7">
            <w:r w:rsidRPr="004217C0">
              <w:t>0-13</w:t>
            </w:r>
          </w:p>
        </w:tc>
        <w:tc>
          <w:tcPr>
            <w:tcW w:w="5286" w:type="dxa"/>
          </w:tcPr>
          <w:p w:rsidR="00C97496" w:rsidP="00C97496" w:rsidRDefault="00C97496" w14:paraId="4B5D8789" w14:textId="0BC3E898">
            <w:r>
              <w:t>0,36,40,44,48,52,56,60,64,149,153,157,161,165</w:t>
            </w:r>
          </w:p>
        </w:tc>
      </w:tr>
      <w:tr w:rsidR="00C97496" w:rsidTr="00C97496" w14:paraId="551A18A2" w14:textId="77777777">
        <w:tc>
          <w:tcPr>
            <w:tcW w:w="740" w:type="dxa"/>
          </w:tcPr>
          <w:p w:rsidR="00C97496" w:rsidP="00C97496" w:rsidRDefault="00C97496" w14:paraId="7341C5A7" w14:textId="77777777">
            <w:pPr>
              <w:pStyle w:val="ListParagraph"/>
              <w:numPr>
                <w:ilvl w:val="0"/>
                <w:numId w:val="34"/>
              </w:numPr>
              <w:jc w:val="center"/>
            </w:pPr>
          </w:p>
        </w:tc>
        <w:tc>
          <w:tcPr>
            <w:tcW w:w="2224" w:type="dxa"/>
          </w:tcPr>
          <w:p w:rsidR="00C97496" w:rsidP="00C97496" w:rsidRDefault="00C97496" w14:paraId="3D488FB4" w14:textId="00AC951C">
            <w:r w:rsidRPr="000A7ED3">
              <w:t>FINLAND</w:t>
            </w:r>
          </w:p>
        </w:tc>
        <w:tc>
          <w:tcPr>
            <w:tcW w:w="1285" w:type="dxa"/>
          </w:tcPr>
          <w:p w:rsidR="00C97496" w:rsidP="00C97496" w:rsidRDefault="00C97496" w14:paraId="23BDC5EF" w14:textId="37767F91">
            <w:r w:rsidRPr="004217C0">
              <w:t>0-13</w:t>
            </w:r>
          </w:p>
        </w:tc>
        <w:tc>
          <w:tcPr>
            <w:tcW w:w="5286" w:type="dxa"/>
          </w:tcPr>
          <w:p w:rsidR="00C97496" w:rsidP="00C97496" w:rsidRDefault="00C97496" w14:paraId="51923006" w14:textId="77777777">
            <w:r>
              <w:t>0,36,40,44,48,52,56,60,64,100,104,108,112,116,</w:t>
            </w:r>
          </w:p>
          <w:p w:rsidR="00C97496" w:rsidP="00C97496" w:rsidRDefault="00C97496" w14:paraId="425F179F" w14:textId="7049455F">
            <w:r>
              <w:t>120,124,128,132,136,140</w:t>
            </w:r>
          </w:p>
        </w:tc>
      </w:tr>
      <w:tr w:rsidR="00C97496" w:rsidTr="00C97496" w14:paraId="0528BF05" w14:textId="77777777">
        <w:tc>
          <w:tcPr>
            <w:tcW w:w="740" w:type="dxa"/>
          </w:tcPr>
          <w:p w:rsidR="00C97496" w:rsidP="00C97496" w:rsidRDefault="00C97496" w14:paraId="45915C80" w14:textId="77777777">
            <w:pPr>
              <w:pStyle w:val="ListParagraph"/>
              <w:numPr>
                <w:ilvl w:val="0"/>
                <w:numId w:val="34"/>
              </w:numPr>
              <w:jc w:val="center"/>
            </w:pPr>
          </w:p>
        </w:tc>
        <w:tc>
          <w:tcPr>
            <w:tcW w:w="2224" w:type="dxa"/>
          </w:tcPr>
          <w:p w:rsidR="00C97496" w:rsidP="00C97496" w:rsidRDefault="00C97496" w14:paraId="74968246" w14:textId="77E105BF">
            <w:r w:rsidRPr="000A7ED3">
              <w:t>FRANCE</w:t>
            </w:r>
          </w:p>
        </w:tc>
        <w:tc>
          <w:tcPr>
            <w:tcW w:w="1285" w:type="dxa"/>
          </w:tcPr>
          <w:p w:rsidR="00C97496" w:rsidP="00C97496" w:rsidRDefault="00C97496" w14:paraId="4D10A739" w14:textId="58089D70">
            <w:r w:rsidRPr="004217C0">
              <w:t>0-13</w:t>
            </w:r>
          </w:p>
        </w:tc>
        <w:tc>
          <w:tcPr>
            <w:tcW w:w="5286" w:type="dxa"/>
          </w:tcPr>
          <w:p w:rsidR="00C97496" w:rsidP="00C97496" w:rsidRDefault="00C97496" w14:paraId="12EC0FD9" w14:textId="465510FC">
            <w:r>
              <w:t>0,36,40,44,48,52,56,60,64</w:t>
            </w:r>
          </w:p>
        </w:tc>
      </w:tr>
      <w:tr w:rsidR="00C97496" w:rsidTr="00C97496" w14:paraId="7263C40E" w14:textId="77777777">
        <w:tc>
          <w:tcPr>
            <w:tcW w:w="740" w:type="dxa"/>
          </w:tcPr>
          <w:p w:rsidR="00C97496" w:rsidP="00C97496" w:rsidRDefault="00C97496" w14:paraId="0F7A9D0C" w14:textId="77777777">
            <w:pPr>
              <w:pStyle w:val="ListParagraph"/>
              <w:numPr>
                <w:ilvl w:val="0"/>
                <w:numId w:val="34"/>
              </w:numPr>
              <w:jc w:val="center"/>
            </w:pPr>
          </w:p>
        </w:tc>
        <w:tc>
          <w:tcPr>
            <w:tcW w:w="2224" w:type="dxa"/>
          </w:tcPr>
          <w:p w:rsidR="00C97496" w:rsidP="00C97496" w:rsidRDefault="00C97496" w14:paraId="6DE781A4" w14:textId="0EA66188">
            <w:r w:rsidRPr="000A7ED3">
              <w:t>GEORGIA</w:t>
            </w:r>
          </w:p>
        </w:tc>
        <w:tc>
          <w:tcPr>
            <w:tcW w:w="1285" w:type="dxa"/>
          </w:tcPr>
          <w:p w:rsidR="00C97496" w:rsidP="00C97496" w:rsidRDefault="00C97496" w14:paraId="656557D4" w14:textId="5D8CC1A1">
            <w:r w:rsidRPr="004217C0">
              <w:t>0-13</w:t>
            </w:r>
          </w:p>
        </w:tc>
        <w:tc>
          <w:tcPr>
            <w:tcW w:w="5286" w:type="dxa"/>
          </w:tcPr>
          <w:p w:rsidR="00C97496" w:rsidP="00C97496" w:rsidRDefault="00C97496" w14:paraId="7BE7458A" w14:textId="3E9D101B">
            <w:r>
              <w:t>0,36,40,44,48,52,56,60,64</w:t>
            </w:r>
          </w:p>
        </w:tc>
      </w:tr>
      <w:tr w:rsidR="00C97496" w:rsidTr="00C97496" w14:paraId="72A5C3DE" w14:textId="77777777">
        <w:tc>
          <w:tcPr>
            <w:tcW w:w="740" w:type="dxa"/>
          </w:tcPr>
          <w:p w:rsidR="00C97496" w:rsidP="00C97496" w:rsidRDefault="00C97496" w14:paraId="57BCC123" w14:textId="77777777">
            <w:pPr>
              <w:pStyle w:val="ListParagraph"/>
              <w:numPr>
                <w:ilvl w:val="0"/>
                <w:numId w:val="34"/>
              </w:numPr>
              <w:jc w:val="center"/>
            </w:pPr>
          </w:p>
        </w:tc>
        <w:tc>
          <w:tcPr>
            <w:tcW w:w="2224" w:type="dxa"/>
          </w:tcPr>
          <w:p w:rsidR="00C97496" w:rsidP="00C97496" w:rsidRDefault="00C97496" w14:paraId="7F4A4BF4" w14:textId="1FF86810">
            <w:r w:rsidRPr="000A7ED3">
              <w:t>GERMANY</w:t>
            </w:r>
          </w:p>
        </w:tc>
        <w:tc>
          <w:tcPr>
            <w:tcW w:w="1285" w:type="dxa"/>
          </w:tcPr>
          <w:p w:rsidR="00C97496" w:rsidP="00C97496" w:rsidRDefault="00C97496" w14:paraId="6050D396" w14:textId="7BED258F">
            <w:r w:rsidRPr="004217C0">
              <w:t>0-13</w:t>
            </w:r>
          </w:p>
        </w:tc>
        <w:tc>
          <w:tcPr>
            <w:tcW w:w="5286" w:type="dxa"/>
          </w:tcPr>
          <w:p w:rsidR="00C97496" w:rsidP="00C97496" w:rsidRDefault="00C97496" w14:paraId="73104D3C" w14:textId="77777777">
            <w:r>
              <w:t>0,36,40,44,48,52,56,60,64,100,104,108,112,116,</w:t>
            </w:r>
          </w:p>
          <w:p w:rsidR="00C97496" w:rsidP="00C97496" w:rsidRDefault="00C97496" w14:paraId="17D21CC1" w14:textId="536FD9A0">
            <w:r>
              <w:t>120,124,128,132,136,140</w:t>
            </w:r>
          </w:p>
        </w:tc>
      </w:tr>
      <w:tr w:rsidR="00C97496" w:rsidTr="00C97496" w14:paraId="67F1A689" w14:textId="77777777">
        <w:tc>
          <w:tcPr>
            <w:tcW w:w="740" w:type="dxa"/>
          </w:tcPr>
          <w:p w:rsidR="00C97496" w:rsidP="00C97496" w:rsidRDefault="00C97496" w14:paraId="02928401" w14:textId="77777777">
            <w:pPr>
              <w:pStyle w:val="ListParagraph"/>
              <w:numPr>
                <w:ilvl w:val="0"/>
                <w:numId w:val="34"/>
              </w:numPr>
              <w:jc w:val="center"/>
            </w:pPr>
          </w:p>
        </w:tc>
        <w:tc>
          <w:tcPr>
            <w:tcW w:w="2224" w:type="dxa"/>
          </w:tcPr>
          <w:p w:rsidR="00C97496" w:rsidP="00C97496" w:rsidRDefault="00C97496" w14:paraId="49DEC406" w14:textId="17BCF67F">
            <w:r w:rsidRPr="000A7ED3">
              <w:t>GREECE</w:t>
            </w:r>
          </w:p>
        </w:tc>
        <w:tc>
          <w:tcPr>
            <w:tcW w:w="1285" w:type="dxa"/>
          </w:tcPr>
          <w:p w:rsidR="00C97496" w:rsidP="00C97496" w:rsidRDefault="00C97496" w14:paraId="0212F3BA" w14:textId="53C6EA9D">
            <w:r w:rsidRPr="004217C0">
              <w:t>0-13</w:t>
            </w:r>
          </w:p>
        </w:tc>
        <w:tc>
          <w:tcPr>
            <w:tcW w:w="5286" w:type="dxa"/>
          </w:tcPr>
          <w:p w:rsidR="00C97496" w:rsidP="00C97496" w:rsidRDefault="00C97496" w14:paraId="708C7821" w14:textId="77777777">
            <w:r>
              <w:t>0,36,40,44,48,52,56,60,64,100,104,108,112,116,</w:t>
            </w:r>
          </w:p>
          <w:p w:rsidR="00C97496" w:rsidP="00C97496" w:rsidRDefault="00C97496" w14:paraId="2C1CCD03" w14:textId="57E98A57">
            <w:r>
              <w:t>120,124,128,132,136,140</w:t>
            </w:r>
          </w:p>
        </w:tc>
      </w:tr>
      <w:tr w:rsidR="00C97496" w:rsidTr="00C97496" w14:paraId="31169AEB" w14:textId="77777777">
        <w:tc>
          <w:tcPr>
            <w:tcW w:w="740" w:type="dxa"/>
          </w:tcPr>
          <w:p w:rsidR="00C97496" w:rsidP="00C97496" w:rsidRDefault="00C97496" w14:paraId="5BD2FE3C" w14:textId="77777777">
            <w:pPr>
              <w:pStyle w:val="ListParagraph"/>
              <w:numPr>
                <w:ilvl w:val="0"/>
                <w:numId w:val="34"/>
              </w:numPr>
              <w:jc w:val="center"/>
            </w:pPr>
          </w:p>
        </w:tc>
        <w:tc>
          <w:tcPr>
            <w:tcW w:w="2224" w:type="dxa"/>
          </w:tcPr>
          <w:p w:rsidR="00C97496" w:rsidP="00C97496" w:rsidRDefault="00C97496" w14:paraId="48703C5B" w14:textId="474920F5">
            <w:r w:rsidRPr="000A7ED3">
              <w:t>GUATEMALA</w:t>
            </w:r>
          </w:p>
        </w:tc>
        <w:tc>
          <w:tcPr>
            <w:tcW w:w="1285" w:type="dxa"/>
          </w:tcPr>
          <w:p w:rsidR="00C97496" w:rsidP="00C97496" w:rsidRDefault="00C97496" w14:paraId="14C852DE" w14:textId="151D9077">
            <w:r>
              <w:t>0-11</w:t>
            </w:r>
          </w:p>
        </w:tc>
        <w:tc>
          <w:tcPr>
            <w:tcW w:w="5286" w:type="dxa"/>
          </w:tcPr>
          <w:p w:rsidR="00C97496" w:rsidP="00C97496" w:rsidRDefault="00C97496" w14:paraId="641FC006" w14:textId="37D888A2">
            <w:r>
              <w:t>0,36,40,44,48,52,56,60,64,149,153,157,161,165</w:t>
            </w:r>
          </w:p>
        </w:tc>
      </w:tr>
      <w:tr w:rsidR="00C97496" w:rsidTr="00C97496" w14:paraId="38BE463E" w14:textId="77777777">
        <w:tc>
          <w:tcPr>
            <w:tcW w:w="740" w:type="dxa"/>
          </w:tcPr>
          <w:p w:rsidR="00C97496" w:rsidP="00C97496" w:rsidRDefault="00C97496" w14:paraId="3B75F610" w14:textId="77777777">
            <w:pPr>
              <w:pStyle w:val="ListParagraph"/>
              <w:numPr>
                <w:ilvl w:val="0"/>
                <w:numId w:val="34"/>
              </w:numPr>
              <w:jc w:val="center"/>
            </w:pPr>
          </w:p>
        </w:tc>
        <w:tc>
          <w:tcPr>
            <w:tcW w:w="2224" w:type="dxa"/>
          </w:tcPr>
          <w:p w:rsidR="00C97496" w:rsidP="00C97496" w:rsidRDefault="00C97496" w14:paraId="376D9D0E" w14:textId="5B822108">
            <w:r w:rsidRPr="000A7ED3">
              <w:t>HONDURAS</w:t>
            </w:r>
          </w:p>
        </w:tc>
        <w:tc>
          <w:tcPr>
            <w:tcW w:w="1285" w:type="dxa"/>
          </w:tcPr>
          <w:p w:rsidR="00C97496" w:rsidP="00C97496" w:rsidRDefault="00C97496" w14:paraId="032EE261" w14:textId="7787B6E9">
            <w:r w:rsidRPr="009A40AD">
              <w:t>0-13</w:t>
            </w:r>
          </w:p>
        </w:tc>
        <w:tc>
          <w:tcPr>
            <w:tcW w:w="5286" w:type="dxa"/>
          </w:tcPr>
          <w:p w:rsidR="00C97496" w:rsidP="00C97496" w:rsidRDefault="00C97496" w14:paraId="38AF50DF" w14:textId="40352619">
            <w:r>
              <w:t>0,36,40,44,48,52,56,60,64,149,153,157,161,165</w:t>
            </w:r>
          </w:p>
        </w:tc>
      </w:tr>
      <w:tr w:rsidR="00C97496" w:rsidTr="00C97496" w14:paraId="1D9C0F9E" w14:textId="77777777">
        <w:tc>
          <w:tcPr>
            <w:tcW w:w="740" w:type="dxa"/>
          </w:tcPr>
          <w:p w:rsidR="00C97496" w:rsidP="00C97496" w:rsidRDefault="00C97496" w14:paraId="16DD4885" w14:textId="77777777">
            <w:pPr>
              <w:pStyle w:val="ListParagraph"/>
              <w:numPr>
                <w:ilvl w:val="0"/>
                <w:numId w:val="34"/>
              </w:numPr>
              <w:jc w:val="center"/>
            </w:pPr>
          </w:p>
        </w:tc>
        <w:tc>
          <w:tcPr>
            <w:tcW w:w="2224" w:type="dxa"/>
          </w:tcPr>
          <w:p w:rsidR="00C97496" w:rsidP="00C97496" w:rsidRDefault="00C97496" w14:paraId="4233D51C" w14:textId="2A3A1B6E">
            <w:r w:rsidRPr="000A7ED3">
              <w:t>HONGKONG</w:t>
            </w:r>
          </w:p>
        </w:tc>
        <w:tc>
          <w:tcPr>
            <w:tcW w:w="1285" w:type="dxa"/>
          </w:tcPr>
          <w:p w:rsidR="00C97496" w:rsidP="00C97496" w:rsidRDefault="00C97496" w14:paraId="598365E4" w14:textId="2C80F3CB">
            <w:r w:rsidRPr="009A40AD">
              <w:t>0-13</w:t>
            </w:r>
          </w:p>
        </w:tc>
        <w:tc>
          <w:tcPr>
            <w:tcW w:w="5286" w:type="dxa"/>
          </w:tcPr>
          <w:p w:rsidR="00C97496" w:rsidP="00C97496" w:rsidRDefault="00C97496" w14:paraId="20E8CA0D" w14:textId="1755CE7E">
            <w:r>
              <w:t>0,36,40,44,48,52,56,60,64,149,153,157,161,165</w:t>
            </w:r>
          </w:p>
        </w:tc>
      </w:tr>
      <w:tr w:rsidR="00C97496" w:rsidTr="00C97496" w14:paraId="1AAF7A41" w14:textId="77777777">
        <w:tc>
          <w:tcPr>
            <w:tcW w:w="740" w:type="dxa"/>
          </w:tcPr>
          <w:p w:rsidR="00C97496" w:rsidP="00C97496" w:rsidRDefault="00C97496" w14:paraId="61B9B58A" w14:textId="77777777">
            <w:pPr>
              <w:pStyle w:val="ListParagraph"/>
              <w:numPr>
                <w:ilvl w:val="0"/>
                <w:numId w:val="34"/>
              </w:numPr>
              <w:jc w:val="center"/>
            </w:pPr>
          </w:p>
        </w:tc>
        <w:tc>
          <w:tcPr>
            <w:tcW w:w="2224" w:type="dxa"/>
          </w:tcPr>
          <w:p w:rsidR="00C97496" w:rsidP="00C97496" w:rsidRDefault="00C97496" w14:paraId="2C765E54" w14:textId="123B178A">
            <w:r w:rsidRPr="000A7ED3">
              <w:t>HUNGARY</w:t>
            </w:r>
          </w:p>
        </w:tc>
        <w:tc>
          <w:tcPr>
            <w:tcW w:w="1285" w:type="dxa"/>
          </w:tcPr>
          <w:p w:rsidR="00C97496" w:rsidP="00C97496" w:rsidRDefault="00C97496" w14:paraId="540D8545" w14:textId="6A1582FE">
            <w:r w:rsidRPr="009A40AD">
              <w:t>0-13</w:t>
            </w:r>
          </w:p>
        </w:tc>
        <w:tc>
          <w:tcPr>
            <w:tcW w:w="5286" w:type="dxa"/>
          </w:tcPr>
          <w:p w:rsidR="00C97496" w:rsidP="00C97496" w:rsidRDefault="00C97496" w14:paraId="13A9B761" w14:textId="77777777">
            <w:r>
              <w:t>0,36,40,44,48,52,56,60,64,100,104,108,112,116,</w:t>
            </w:r>
          </w:p>
          <w:p w:rsidR="00C97496" w:rsidP="00C97496" w:rsidRDefault="00C97496" w14:paraId="25BE9038" w14:textId="70ECBFF4">
            <w:r>
              <w:t>120,124,128,132,136,140</w:t>
            </w:r>
          </w:p>
        </w:tc>
      </w:tr>
      <w:tr w:rsidR="00C97496" w:rsidTr="00C97496" w14:paraId="2C147E9E" w14:textId="77777777">
        <w:tc>
          <w:tcPr>
            <w:tcW w:w="740" w:type="dxa"/>
          </w:tcPr>
          <w:p w:rsidR="00C97496" w:rsidP="00C97496" w:rsidRDefault="00C97496" w14:paraId="2780E120" w14:textId="77777777">
            <w:pPr>
              <w:pStyle w:val="ListParagraph"/>
              <w:numPr>
                <w:ilvl w:val="0"/>
                <w:numId w:val="34"/>
              </w:numPr>
              <w:jc w:val="center"/>
            </w:pPr>
          </w:p>
        </w:tc>
        <w:tc>
          <w:tcPr>
            <w:tcW w:w="2224" w:type="dxa"/>
          </w:tcPr>
          <w:p w:rsidR="00C97496" w:rsidP="00C97496" w:rsidRDefault="00C97496" w14:paraId="1649446C" w14:textId="0002D50A">
            <w:r w:rsidRPr="000A7ED3">
              <w:t>ICELAND</w:t>
            </w:r>
          </w:p>
        </w:tc>
        <w:tc>
          <w:tcPr>
            <w:tcW w:w="1285" w:type="dxa"/>
          </w:tcPr>
          <w:p w:rsidR="00C97496" w:rsidP="00C97496" w:rsidRDefault="00C97496" w14:paraId="13D294C4" w14:textId="564F38B7">
            <w:r w:rsidRPr="009A40AD">
              <w:t>0-13</w:t>
            </w:r>
          </w:p>
        </w:tc>
        <w:tc>
          <w:tcPr>
            <w:tcW w:w="5286" w:type="dxa"/>
          </w:tcPr>
          <w:p w:rsidR="00C97496" w:rsidP="00C97496" w:rsidRDefault="00C97496" w14:paraId="417F2A02" w14:textId="77777777">
            <w:r>
              <w:t>0,36,40,44,48,52,56,60,64,100,104,108,112,116,</w:t>
            </w:r>
          </w:p>
          <w:p w:rsidR="00C97496" w:rsidP="00C97496" w:rsidRDefault="00C97496" w14:paraId="10A1D928" w14:textId="467B5A2E">
            <w:r>
              <w:t>120,124,128,132,136,140</w:t>
            </w:r>
          </w:p>
        </w:tc>
      </w:tr>
      <w:tr w:rsidR="00C97496" w:rsidTr="00C97496" w14:paraId="119EE7BA" w14:textId="77777777">
        <w:tc>
          <w:tcPr>
            <w:tcW w:w="740" w:type="dxa"/>
          </w:tcPr>
          <w:p w:rsidR="00C97496" w:rsidP="00C97496" w:rsidRDefault="00C97496" w14:paraId="4F9AEF62" w14:textId="77777777">
            <w:pPr>
              <w:pStyle w:val="ListParagraph"/>
              <w:numPr>
                <w:ilvl w:val="0"/>
                <w:numId w:val="34"/>
              </w:numPr>
              <w:jc w:val="center"/>
            </w:pPr>
          </w:p>
        </w:tc>
        <w:tc>
          <w:tcPr>
            <w:tcW w:w="2224" w:type="dxa"/>
          </w:tcPr>
          <w:p w:rsidR="00C97496" w:rsidP="00C97496" w:rsidRDefault="00C97496" w14:paraId="05DE6A75" w14:textId="07B39430">
            <w:r w:rsidRPr="000A7ED3">
              <w:t>INDIA</w:t>
            </w:r>
          </w:p>
        </w:tc>
        <w:tc>
          <w:tcPr>
            <w:tcW w:w="1285" w:type="dxa"/>
          </w:tcPr>
          <w:p w:rsidR="00C97496" w:rsidP="00C97496" w:rsidRDefault="00C97496" w14:paraId="40A6B48A" w14:textId="383FBAA5">
            <w:r w:rsidRPr="009A40AD">
              <w:t>0-13</w:t>
            </w:r>
          </w:p>
        </w:tc>
        <w:tc>
          <w:tcPr>
            <w:tcW w:w="5286" w:type="dxa"/>
          </w:tcPr>
          <w:p w:rsidR="00C97496" w:rsidP="00C97496" w:rsidRDefault="00C97496" w14:paraId="5668E826" w14:textId="2D945706">
            <w:r>
              <w:t>0,36,40,44,48,52,56,60,64,149,153,157,161,165</w:t>
            </w:r>
          </w:p>
        </w:tc>
      </w:tr>
      <w:tr w:rsidR="00C97496" w:rsidTr="00C97496" w14:paraId="4F04BE54" w14:textId="77777777">
        <w:tc>
          <w:tcPr>
            <w:tcW w:w="740" w:type="dxa"/>
          </w:tcPr>
          <w:p w:rsidR="00C97496" w:rsidP="00C97496" w:rsidRDefault="00C97496" w14:paraId="3B433DA7" w14:textId="77777777">
            <w:pPr>
              <w:pStyle w:val="ListParagraph"/>
              <w:numPr>
                <w:ilvl w:val="0"/>
                <w:numId w:val="34"/>
              </w:numPr>
              <w:jc w:val="center"/>
            </w:pPr>
          </w:p>
        </w:tc>
        <w:tc>
          <w:tcPr>
            <w:tcW w:w="2224" w:type="dxa"/>
          </w:tcPr>
          <w:p w:rsidR="00C97496" w:rsidP="00C97496" w:rsidRDefault="00C97496" w14:paraId="1DA0F8F3" w14:textId="0F48A7B8">
            <w:r w:rsidRPr="000A7ED3">
              <w:t>INDONESIA</w:t>
            </w:r>
          </w:p>
        </w:tc>
        <w:tc>
          <w:tcPr>
            <w:tcW w:w="1285" w:type="dxa"/>
          </w:tcPr>
          <w:p w:rsidR="00C97496" w:rsidP="00C97496" w:rsidRDefault="00C97496" w14:paraId="437B4E7B" w14:textId="7FE81092">
            <w:r w:rsidRPr="009A40AD">
              <w:t>0-13</w:t>
            </w:r>
          </w:p>
        </w:tc>
        <w:tc>
          <w:tcPr>
            <w:tcW w:w="5286" w:type="dxa"/>
          </w:tcPr>
          <w:p w:rsidR="00C97496" w:rsidP="00C97496" w:rsidRDefault="003258E1" w14:paraId="6C7E941B" w14:textId="6191CD71">
            <w:r>
              <w:t>0,149,153,157,161,165</w:t>
            </w:r>
          </w:p>
        </w:tc>
      </w:tr>
      <w:tr w:rsidR="00C97496" w:rsidTr="00C97496" w14:paraId="61D7E294" w14:textId="77777777">
        <w:tc>
          <w:tcPr>
            <w:tcW w:w="740" w:type="dxa"/>
          </w:tcPr>
          <w:p w:rsidR="00C97496" w:rsidP="00C97496" w:rsidRDefault="00C97496" w14:paraId="3E6940C0" w14:textId="77777777">
            <w:pPr>
              <w:pStyle w:val="ListParagraph"/>
              <w:numPr>
                <w:ilvl w:val="0"/>
                <w:numId w:val="34"/>
              </w:numPr>
              <w:jc w:val="center"/>
            </w:pPr>
          </w:p>
        </w:tc>
        <w:tc>
          <w:tcPr>
            <w:tcW w:w="2224" w:type="dxa"/>
          </w:tcPr>
          <w:p w:rsidR="00C97496" w:rsidP="00C97496" w:rsidRDefault="00C97496" w14:paraId="66E5E5E2" w14:textId="7156FA94">
            <w:r w:rsidRPr="000A7ED3">
              <w:t>IRAN</w:t>
            </w:r>
          </w:p>
        </w:tc>
        <w:tc>
          <w:tcPr>
            <w:tcW w:w="1285" w:type="dxa"/>
          </w:tcPr>
          <w:p w:rsidR="00C97496" w:rsidP="00C97496" w:rsidRDefault="00C97496" w14:paraId="1CB0EAAB" w14:textId="04D0BFEE">
            <w:r w:rsidRPr="009A40AD">
              <w:t>0-13</w:t>
            </w:r>
          </w:p>
        </w:tc>
        <w:tc>
          <w:tcPr>
            <w:tcW w:w="5286" w:type="dxa"/>
          </w:tcPr>
          <w:p w:rsidR="00C97496" w:rsidP="00C97496" w:rsidRDefault="003258E1" w14:paraId="4A27543F" w14:textId="450FA0B6">
            <w:r>
              <w:t>0,149,153,157,161,165</w:t>
            </w:r>
          </w:p>
        </w:tc>
      </w:tr>
      <w:tr w:rsidR="00C97496" w:rsidTr="00C97496" w14:paraId="02B273CF" w14:textId="77777777">
        <w:tc>
          <w:tcPr>
            <w:tcW w:w="740" w:type="dxa"/>
          </w:tcPr>
          <w:p w:rsidR="00C97496" w:rsidP="00C97496" w:rsidRDefault="00C97496" w14:paraId="17CFEA8A" w14:textId="77777777">
            <w:pPr>
              <w:pStyle w:val="ListParagraph"/>
              <w:numPr>
                <w:ilvl w:val="0"/>
                <w:numId w:val="34"/>
              </w:numPr>
              <w:jc w:val="center"/>
            </w:pPr>
          </w:p>
        </w:tc>
        <w:tc>
          <w:tcPr>
            <w:tcW w:w="2224" w:type="dxa"/>
          </w:tcPr>
          <w:p w:rsidR="00C97496" w:rsidP="00C97496" w:rsidRDefault="00C97496" w14:paraId="1E657D89" w14:textId="30D80477">
            <w:r w:rsidRPr="000A7ED3">
              <w:t>IRELAND</w:t>
            </w:r>
          </w:p>
        </w:tc>
        <w:tc>
          <w:tcPr>
            <w:tcW w:w="1285" w:type="dxa"/>
          </w:tcPr>
          <w:p w:rsidR="00C97496" w:rsidP="00C97496" w:rsidRDefault="00C97496" w14:paraId="368DBC99" w14:textId="575FCFEC">
            <w:r w:rsidRPr="009A40AD">
              <w:t>0-13</w:t>
            </w:r>
          </w:p>
        </w:tc>
        <w:tc>
          <w:tcPr>
            <w:tcW w:w="5286" w:type="dxa"/>
          </w:tcPr>
          <w:p w:rsidR="003258E1" w:rsidP="003258E1" w:rsidRDefault="003258E1" w14:paraId="380E0448" w14:textId="77777777">
            <w:r>
              <w:t>0,36,40,44,48,52,56,60,64,100,104,108,112,116,</w:t>
            </w:r>
          </w:p>
          <w:p w:rsidR="00C97496" w:rsidP="003258E1" w:rsidRDefault="003258E1" w14:paraId="76890C86" w14:textId="0CC72184">
            <w:r>
              <w:t>120,124,128,132,136,140</w:t>
            </w:r>
          </w:p>
        </w:tc>
      </w:tr>
      <w:tr w:rsidR="00C97496" w:rsidTr="00C97496" w14:paraId="3F6BD110" w14:textId="77777777">
        <w:tc>
          <w:tcPr>
            <w:tcW w:w="740" w:type="dxa"/>
          </w:tcPr>
          <w:p w:rsidR="00C97496" w:rsidP="00C97496" w:rsidRDefault="00C97496" w14:paraId="670E173E" w14:textId="77777777">
            <w:pPr>
              <w:pStyle w:val="ListParagraph"/>
              <w:numPr>
                <w:ilvl w:val="0"/>
                <w:numId w:val="34"/>
              </w:numPr>
              <w:jc w:val="center"/>
            </w:pPr>
          </w:p>
        </w:tc>
        <w:tc>
          <w:tcPr>
            <w:tcW w:w="2224" w:type="dxa"/>
          </w:tcPr>
          <w:p w:rsidR="00C97496" w:rsidP="00C97496" w:rsidRDefault="00C97496" w14:paraId="229E8B6E" w14:textId="6A301714">
            <w:r w:rsidRPr="000A7ED3">
              <w:t>ISAREL</w:t>
            </w:r>
          </w:p>
        </w:tc>
        <w:tc>
          <w:tcPr>
            <w:tcW w:w="1285" w:type="dxa"/>
          </w:tcPr>
          <w:p w:rsidR="00C97496" w:rsidP="00C97496" w:rsidRDefault="00C97496" w14:paraId="3757AFA3" w14:textId="11B86EFF">
            <w:r w:rsidRPr="009A40AD">
              <w:t>0-13</w:t>
            </w:r>
          </w:p>
        </w:tc>
        <w:tc>
          <w:tcPr>
            <w:tcW w:w="5286" w:type="dxa"/>
          </w:tcPr>
          <w:p w:rsidR="00C97496" w:rsidP="00C97496" w:rsidRDefault="003258E1" w14:paraId="39F9CE4A" w14:textId="3ACE88CB">
            <w:r>
              <w:t>0,36,40,44,48,52,56,60,64,149,153,157,161,165</w:t>
            </w:r>
          </w:p>
        </w:tc>
      </w:tr>
      <w:tr w:rsidR="00C97496" w:rsidTr="00C97496" w14:paraId="663FD60C" w14:textId="77777777">
        <w:tc>
          <w:tcPr>
            <w:tcW w:w="740" w:type="dxa"/>
          </w:tcPr>
          <w:p w:rsidR="00C97496" w:rsidP="00C97496" w:rsidRDefault="00C97496" w14:paraId="6C2A5587" w14:textId="77777777">
            <w:pPr>
              <w:pStyle w:val="ListParagraph"/>
              <w:numPr>
                <w:ilvl w:val="0"/>
                <w:numId w:val="34"/>
              </w:numPr>
              <w:jc w:val="center"/>
            </w:pPr>
          </w:p>
        </w:tc>
        <w:tc>
          <w:tcPr>
            <w:tcW w:w="2224" w:type="dxa"/>
          </w:tcPr>
          <w:p w:rsidR="00C97496" w:rsidP="00C97496" w:rsidRDefault="00C97496" w14:paraId="2F201E1F" w14:textId="51F24FE7">
            <w:r w:rsidRPr="000A7ED3">
              <w:t>ITALY</w:t>
            </w:r>
          </w:p>
        </w:tc>
        <w:tc>
          <w:tcPr>
            <w:tcW w:w="1285" w:type="dxa"/>
          </w:tcPr>
          <w:p w:rsidR="00C97496" w:rsidP="00C97496" w:rsidRDefault="00C97496" w14:paraId="7E304B52" w14:textId="6B86F371">
            <w:r w:rsidRPr="009A40AD">
              <w:t>0-13</w:t>
            </w:r>
          </w:p>
        </w:tc>
        <w:tc>
          <w:tcPr>
            <w:tcW w:w="5286" w:type="dxa"/>
          </w:tcPr>
          <w:p w:rsidR="003258E1" w:rsidP="003258E1" w:rsidRDefault="003258E1" w14:paraId="2189E330" w14:textId="77777777">
            <w:r>
              <w:t>0,36,40,44,48,52,56,60,64,100,104,108,112,116,</w:t>
            </w:r>
          </w:p>
          <w:p w:rsidR="00C97496" w:rsidP="003258E1" w:rsidRDefault="003258E1" w14:paraId="1DC6949C" w14:textId="41DD5CAA">
            <w:r>
              <w:t>120,124,128,132,136,140</w:t>
            </w:r>
          </w:p>
        </w:tc>
      </w:tr>
      <w:tr w:rsidR="00C97496" w:rsidTr="00C97496" w14:paraId="6EABF5F9" w14:textId="77777777">
        <w:tc>
          <w:tcPr>
            <w:tcW w:w="740" w:type="dxa"/>
          </w:tcPr>
          <w:p w:rsidR="00C97496" w:rsidP="00C97496" w:rsidRDefault="00C97496" w14:paraId="45BAFA82" w14:textId="77777777">
            <w:pPr>
              <w:pStyle w:val="ListParagraph"/>
              <w:numPr>
                <w:ilvl w:val="0"/>
                <w:numId w:val="34"/>
              </w:numPr>
              <w:jc w:val="center"/>
            </w:pPr>
          </w:p>
        </w:tc>
        <w:tc>
          <w:tcPr>
            <w:tcW w:w="2224" w:type="dxa"/>
          </w:tcPr>
          <w:p w:rsidR="00C97496" w:rsidP="00C97496" w:rsidRDefault="00C97496" w14:paraId="31293873" w14:textId="57F03180">
            <w:r w:rsidRPr="000A7ED3">
              <w:t>JAPAN</w:t>
            </w:r>
          </w:p>
        </w:tc>
        <w:tc>
          <w:tcPr>
            <w:tcW w:w="1285" w:type="dxa"/>
          </w:tcPr>
          <w:p w:rsidR="00C97496" w:rsidP="00C97496" w:rsidRDefault="00C97496" w14:paraId="15676AD9" w14:textId="333628D8">
            <w:r w:rsidRPr="009A40AD">
              <w:t>0-13</w:t>
            </w:r>
          </w:p>
        </w:tc>
        <w:tc>
          <w:tcPr>
            <w:tcW w:w="5286" w:type="dxa"/>
          </w:tcPr>
          <w:p w:rsidR="00C97496" w:rsidP="00C97496" w:rsidRDefault="003258E1" w14:paraId="3B7ABCDB" w14:textId="6875EF45">
            <w:r>
              <w:t>0,36,40,44,48,52,56,60,64,149,153,157,161,165</w:t>
            </w:r>
          </w:p>
        </w:tc>
      </w:tr>
      <w:tr w:rsidR="00C97496" w:rsidTr="00C97496" w14:paraId="07CF15E9" w14:textId="77777777">
        <w:tc>
          <w:tcPr>
            <w:tcW w:w="740" w:type="dxa"/>
          </w:tcPr>
          <w:p w:rsidR="00C97496" w:rsidP="00C97496" w:rsidRDefault="00C97496" w14:paraId="7F1EFD0F" w14:textId="77777777">
            <w:pPr>
              <w:pStyle w:val="ListParagraph"/>
              <w:numPr>
                <w:ilvl w:val="0"/>
                <w:numId w:val="34"/>
              </w:numPr>
              <w:jc w:val="center"/>
            </w:pPr>
          </w:p>
        </w:tc>
        <w:tc>
          <w:tcPr>
            <w:tcW w:w="2224" w:type="dxa"/>
          </w:tcPr>
          <w:p w:rsidR="00C97496" w:rsidP="00C97496" w:rsidRDefault="00C97496" w14:paraId="62DF2FC5" w14:textId="34A7DA83">
            <w:r w:rsidRPr="000A7ED3">
              <w:t>KAZAKHSTAN</w:t>
            </w:r>
          </w:p>
        </w:tc>
        <w:tc>
          <w:tcPr>
            <w:tcW w:w="1285" w:type="dxa"/>
          </w:tcPr>
          <w:p w:rsidR="00C97496" w:rsidP="00C97496" w:rsidRDefault="00C97496" w14:paraId="27387435" w14:textId="3FC9A46F">
            <w:r w:rsidRPr="009A40AD">
              <w:t>0-13</w:t>
            </w:r>
          </w:p>
        </w:tc>
        <w:tc>
          <w:tcPr>
            <w:tcW w:w="5286" w:type="dxa"/>
          </w:tcPr>
          <w:p w:rsidR="00C97496" w:rsidP="00C97496" w:rsidRDefault="003258E1" w14:paraId="3BCECE5A" w14:textId="28F46ED6">
            <w:r>
              <w:t>0,36,40,44,48,52,56,60,64,149,153,157,161,165</w:t>
            </w:r>
          </w:p>
        </w:tc>
      </w:tr>
      <w:tr w:rsidR="00C97496" w:rsidTr="00C97496" w14:paraId="6A1D7478" w14:textId="77777777">
        <w:tc>
          <w:tcPr>
            <w:tcW w:w="740" w:type="dxa"/>
          </w:tcPr>
          <w:p w:rsidR="00C97496" w:rsidP="00C97496" w:rsidRDefault="00C97496" w14:paraId="675DAED9" w14:textId="77777777">
            <w:pPr>
              <w:pStyle w:val="ListParagraph"/>
              <w:numPr>
                <w:ilvl w:val="0"/>
                <w:numId w:val="34"/>
              </w:numPr>
              <w:jc w:val="center"/>
            </w:pPr>
          </w:p>
        </w:tc>
        <w:tc>
          <w:tcPr>
            <w:tcW w:w="2224" w:type="dxa"/>
          </w:tcPr>
          <w:p w:rsidR="00C97496" w:rsidP="00C97496" w:rsidRDefault="003258E1" w14:paraId="1009B2CC" w14:textId="775A2CC9">
            <w:r>
              <w:t>KOREA DEMOCRATIC</w:t>
            </w:r>
          </w:p>
        </w:tc>
        <w:tc>
          <w:tcPr>
            <w:tcW w:w="1285" w:type="dxa"/>
          </w:tcPr>
          <w:p w:rsidR="00C97496" w:rsidP="00C97496" w:rsidRDefault="00C97496" w14:paraId="5F1CE82A" w14:textId="35B6187B">
            <w:r w:rsidRPr="009A40AD">
              <w:t>0-13</w:t>
            </w:r>
          </w:p>
        </w:tc>
        <w:tc>
          <w:tcPr>
            <w:tcW w:w="5286" w:type="dxa"/>
          </w:tcPr>
          <w:p w:rsidR="00C97496" w:rsidP="00C97496" w:rsidRDefault="003258E1" w14:paraId="73038BF7" w14:textId="20166E12">
            <w:r>
              <w:t>0,149,153,157,161</w:t>
            </w:r>
          </w:p>
        </w:tc>
      </w:tr>
      <w:tr w:rsidR="00C97496" w:rsidTr="00C97496" w14:paraId="6D6F4462" w14:textId="77777777">
        <w:tc>
          <w:tcPr>
            <w:tcW w:w="740" w:type="dxa"/>
          </w:tcPr>
          <w:p w:rsidR="00C97496" w:rsidP="00C97496" w:rsidRDefault="00C97496" w14:paraId="2EE98EE2" w14:textId="77777777">
            <w:pPr>
              <w:pStyle w:val="ListParagraph"/>
              <w:numPr>
                <w:ilvl w:val="0"/>
                <w:numId w:val="34"/>
              </w:numPr>
              <w:jc w:val="center"/>
            </w:pPr>
          </w:p>
        </w:tc>
        <w:tc>
          <w:tcPr>
            <w:tcW w:w="2224" w:type="dxa"/>
          </w:tcPr>
          <w:p w:rsidR="00C97496" w:rsidP="00C97496" w:rsidRDefault="003258E1" w14:paraId="511B3A62" w14:textId="4BA20A5F">
            <w:r>
              <w:t>KORE</w:t>
            </w:r>
            <w:r w:rsidRPr="000A7ED3" w:rsidR="00C97496">
              <w:t>A</w:t>
            </w:r>
            <w:r>
              <w:t xml:space="preserve"> </w:t>
            </w:r>
            <w:r w:rsidRPr="000A7ED3" w:rsidR="00C97496">
              <w:t>REPUBLIC</w:t>
            </w:r>
          </w:p>
        </w:tc>
        <w:tc>
          <w:tcPr>
            <w:tcW w:w="1285" w:type="dxa"/>
          </w:tcPr>
          <w:p w:rsidR="00C97496" w:rsidP="00C97496" w:rsidRDefault="00C97496" w14:paraId="1C9BA9FB" w14:textId="25D5FE94">
            <w:r w:rsidRPr="009A40AD">
              <w:t>0-13</w:t>
            </w:r>
          </w:p>
        </w:tc>
        <w:tc>
          <w:tcPr>
            <w:tcW w:w="5286" w:type="dxa"/>
          </w:tcPr>
          <w:p w:rsidR="00C97496" w:rsidP="00C97496" w:rsidRDefault="003258E1" w14:paraId="1AD4B6A3" w14:textId="1F82D4F1">
            <w:r>
              <w:t>0,149,153,157,161</w:t>
            </w:r>
          </w:p>
        </w:tc>
      </w:tr>
      <w:tr w:rsidR="00C97496" w:rsidTr="00C97496" w14:paraId="5E923C69" w14:textId="77777777">
        <w:tc>
          <w:tcPr>
            <w:tcW w:w="740" w:type="dxa"/>
          </w:tcPr>
          <w:p w:rsidR="00C97496" w:rsidP="00C97496" w:rsidRDefault="00C97496" w14:paraId="69A9BD8F" w14:textId="77777777">
            <w:pPr>
              <w:pStyle w:val="ListParagraph"/>
              <w:numPr>
                <w:ilvl w:val="0"/>
                <w:numId w:val="34"/>
              </w:numPr>
              <w:jc w:val="center"/>
            </w:pPr>
          </w:p>
        </w:tc>
        <w:tc>
          <w:tcPr>
            <w:tcW w:w="2224" w:type="dxa"/>
          </w:tcPr>
          <w:p w:rsidR="00C97496" w:rsidP="00C97496" w:rsidRDefault="00C97496" w14:paraId="2FDA131B" w14:textId="4A66FC4A">
            <w:r w:rsidRPr="000A7ED3">
              <w:t>LATVIA</w:t>
            </w:r>
          </w:p>
        </w:tc>
        <w:tc>
          <w:tcPr>
            <w:tcW w:w="1285" w:type="dxa"/>
          </w:tcPr>
          <w:p w:rsidR="00C97496" w:rsidP="00C97496" w:rsidRDefault="00C97496" w14:paraId="5C1BCBD2" w14:textId="1D9429B7">
            <w:r w:rsidRPr="009A40AD">
              <w:t>0-13</w:t>
            </w:r>
          </w:p>
        </w:tc>
        <w:tc>
          <w:tcPr>
            <w:tcW w:w="5286" w:type="dxa"/>
          </w:tcPr>
          <w:p w:rsidR="003258E1" w:rsidP="003258E1" w:rsidRDefault="003258E1" w14:paraId="4B586B33" w14:textId="77777777">
            <w:r>
              <w:t>0,36,40,44,48,52,56,60,64,100,104,108,112,116,</w:t>
            </w:r>
          </w:p>
          <w:p w:rsidR="00C97496" w:rsidP="003258E1" w:rsidRDefault="003258E1" w14:paraId="31672F66" w14:textId="1A15689C">
            <w:r>
              <w:t>120,124,128,132,136,140</w:t>
            </w:r>
          </w:p>
        </w:tc>
      </w:tr>
      <w:tr w:rsidR="00C97496" w:rsidTr="00C97496" w14:paraId="4529C523" w14:textId="77777777">
        <w:tc>
          <w:tcPr>
            <w:tcW w:w="740" w:type="dxa"/>
          </w:tcPr>
          <w:p w:rsidR="00C97496" w:rsidP="00C97496" w:rsidRDefault="00C97496" w14:paraId="344B17D5" w14:textId="77777777">
            <w:pPr>
              <w:pStyle w:val="ListParagraph"/>
              <w:numPr>
                <w:ilvl w:val="0"/>
                <w:numId w:val="34"/>
              </w:numPr>
              <w:jc w:val="center"/>
            </w:pPr>
          </w:p>
        </w:tc>
        <w:tc>
          <w:tcPr>
            <w:tcW w:w="2224" w:type="dxa"/>
          </w:tcPr>
          <w:p w:rsidR="00C97496" w:rsidP="00C97496" w:rsidRDefault="00C97496" w14:paraId="3FDE0BB0" w14:textId="6BE9882F">
            <w:r w:rsidRPr="000A7ED3">
              <w:t>LEBANON</w:t>
            </w:r>
          </w:p>
        </w:tc>
        <w:tc>
          <w:tcPr>
            <w:tcW w:w="1285" w:type="dxa"/>
          </w:tcPr>
          <w:p w:rsidR="00C97496" w:rsidP="00C97496" w:rsidRDefault="00C97496" w14:paraId="44733973" w14:textId="581122ED">
            <w:r w:rsidRPr="009A40AD">
              <w:t>0-13</w:t>
            </w:r>
          </w:p>
        </w:tc>
        <w:tc>
          <w:tcPr>
            <w:tcW w:w="5286" w:type="dxa"/>
          </w:tcPr>
          <w:p w:rsidR="00C97496" w:rsidP="00C97496" w:rsidRDefault="003258E1" w14:paraId="136FDACE" w14:textId="28D312EC">
            <w:r>
              <w:t>0,36,40,44,48,52,56,60,64,149,153,157,161,165</w:t>
            </w:r>
          </w:p>
        </w:tc>
      </w:tr>
      <w:tr w:rsidR="00C97496" w:rsidTr="00C97496" w14:paraId="3672F450" w14:textId="77777777">
        <w:tc>
          <w:tcPr>
            <w:tcW w:w="740" w:type="dxa"/>
          </w:tcPr>
          <w:p w:rsidR="00C97496" w:rsidP="00C97496" w:rsidRDefault="00C97496" w14:paraId="228273F3" w14:textId="77777777">
            <w:pPr>
              <w:pStyle w:val="ListParagraph"/>
              <w:numPr>
                <w:ilvl w:val="0"/>
                <w:numId w:val="34"/>
              </w:numPr>
              <w:jc w:val="center"/>
            </w:pPr>
          </w:p>
        </w:tc>
        <w:tc>
          <w:tcPr>
            <w:tcW w:w="2224" w:type="dxa"/>
          </w:tcPr>
          <w:p w:rsidR="00C97496" w:rsidP="00C97496" w:rsidRDefault="00C97496" w14:paraId="01A6EF9F" w14:textId="791A6317">
            <w:r w:rsidRPr="000A7ED3">
              <w:t>LIECHTENSTEIN</w:t>
            </w:r>
          </w:p>
        </w:tc>
        <w:tc>
          <w:tcPr>
            <w:tcW w:w="1285" w:type="dxa"/>
          </w:tcPr>
          <w:p w:rsidR="00C97496" w:rsidP="00C97496" w:rsidRDefault="00C97496" w14:paraId="7C435F08" w14:textId="2475C8F3">
            <w:r w:rsidRPr="009A40AD">
              <w:t>0-13</w:t>
            </w:r>
          </w:p>
        </w:tc>
        <w:tc>
          <w:tcPr>
            <w:tcW w:w="5286" w:type="dxa"/>
          </w:tcPr>
          <w:p w:rsidR="00C97496" w:rsidP="00C97496" w:rsidRDefault="003258E1" w14:paraId="3FA19F8F" w14:textId="1D009233">
            <w:r>
              <w:t>0,36,40,44,48,52,56,60,64,149,153,157,161,165</w:t>
            </w:r>
          </w:p>
        </w:tc>
      </w:tr>
      <w:tr w:rsidR="00C97496" w:rsidTr="00C97496" w14:paraId="2BC39435" w14:textId="77777777">
        <w:tc>
          <w:tcPr>
            <w:tcW w:w="740" w:type="dxa"/>
          </w:tcPr>
          <w:p w:rsidR="00C97496" w:rsidP="00C97496" w:rsidRDefault="00C97496" w14:paraId="2DB619A3" w14:textId="77777777">
            <w:pPr>
              <w:pStyle w:val="ListParagraph"/>
              <w:numPr>
                <w:ilvl w:val="0"/>
                <w:numId w:val="34"/>
              </w:numPr>
              <w:jc w:val="center"/>
            </w:pPr>
          </w:p>
        </w:tc>
        <w:tc>
          <w:tcPr>
            <w:tcW w:w="2224" w:type="dxa"/>
          </w:tcPr>
          <w:p w:rsidR="00C97496" w:rsidP="00C97496" w:rsidRDefault="00C97496" w14:paraId="3E0254C9" w14:textId="0458587A">
            <w:r w:rsidRPr="000A7ED3">
              <w:t>LITHUANIA</w:t>
            </w:r>
          </w:p>
        </w:tc>
        <w:tc>
          <w:tcPr>
            <w:tcW w:w="1285" w:type="dxa"/>
          </w:tcPr>
          <w:p w:rsidR="00C97496" w:rsidP="00C97496" w:rsidRDefault="00C97496" w14:paraId="7A7B834D" w14:textId="55AAC680">
            <w:r w:rsidRPr="009A40AD">
              <w:t>0-13</w:t>
            </w:r>
          </w:p>
        </w:tc>
        <w:tc>
          <w:tcPr>
            <w:tcW w:w="5286" w:type="dxa"/>
          </w:tcPr>
          <w:p w:rsidR="003258E1" w:rsidP="003258E1" w:rsidRDefault="003258E1" w14:paraId="42A6790C" w14:textId="77777777">
            <w:r>
              <w:t>0,36,40,44,48,52,56,60,64,100,104,108,112,116,</w:t>
            </w:r>
          </w:p>
          <w:p w:rsidR="00C97496" w:rsidP="003258E1" w:rsidRDefault="003258E1" w14:paraId="6F690A78" w14:textId="077E9D3A">
            <w:r>
              <w:t>120,124,128,132,136,140</w:t>
            </w:r>
          </w:p>
        </w:tc>
      </w:tr>
      <w:tr w:rsidR="00C97496" w:rsidTr="00C97496" w14:paraId="34706943" w14:textId="77777777">
        <w:tc>
          <w:tcPr>
            <w:tcW w:w="740" w:type="dxa"/>
          </w:tcPr>
          <w:p w:rsidR="00C97496" w:rsidP="00C97496" w:rsidRDefault="00C97496" w14:paraId="03CFC2D7" w14:textId="77777777">
            <w:pPr>
              <w:pStyle w:val="ListParagraph"/>
              <w:numPr>
                <w:ilvl w:val="0"/>
                <w:numId w:val="34"/>
              </w:numPr>
              <w:jc w:val="center"/>
            </w:pPr>
          </w:p>
        </w:tc>
        <w:tc>
          <w:tcPr>
            <w:tcW w:w="2224" w:type="dxa"/>
          </w:tcPr>
          <w:p w:rsidR="00C97496" w:rsidP="00C97496" w:rsidRDefault="00C97496" w14:paraId="54726F19" w14:textId="4C47022F">
            <w:r w:rsidRPr="000A7ED3">
              <w:t>LUXEMBOURG</w:t>
            </w:r>
          </w:p>
        </w:tc>
        <w:tc>
          <w:tcPr>
            <w:tcW w:w="1285" w:type="dxa"/>
          </w:tcPr>
          <w:p w:rsidR="00C97496" w:rsidP="00C97496" w:rsidRDefault="00C97496" w14:paraId="451CE660" w14:textId="138E0D7F">
            <w:r w:rsidRPr="009A40AD">
              <w:t>0-13</w:t>
            </w:r>
          </w:p>
        </w:tc>
        <w:tc>
          <w:tcPr>
            <w:tcW w:w="5286" w:type="dxa"/>
          </w:tcPr>
          <w:p w:rsidR="003258E1" w:rsidP="003258E1" w:rsidRDefault="003258E1" w14:paraId="4242B624" w14:textId="77777777">
            <w:r>
              <w:t>0,36,40,44,48,52,56,60,64,100,104,108,112,116,</w:t>
            </w:r>
          </w:p>
          <w:p w:rsidR="00C97496" w:rsidP="003258E1" w:rsidRDefault="003258E1" w14:paraId="00BED7FB" w14:textId="1452531B">
            <w:r>
              <w:t>120,124,128,132,136,140</w:t>
            </w:r>
          </w:p>
        </w:tc>
      </w:tr>
      <w:tr w:rsidR="003258E1" w:rsidTr="00C97496" w14:paraId="008A13F1" w14:textId="77777777">
        <w:tc>
          <w:tcPr>
            <w:tcW w:w="740" w:type="dxa"/>
          </w:tcPr>
          <w:p w:rsidR="003258E1" w:rsidP="003258E1" w:rsidRDefault="003258E1" w14:paraId="028A3810" w14:textId="77777777">
            <w:pPr>
              <w:pStyle w:val="ListParagraph"/>
              <w:numPr>
                <w:ilvl w:val="0"/>
                <w:numId w:val="34"/>
              </w:numPr>
              <w:jc w:val="center"/>
            </w:pPr>
          </w:p>
        </w:tc>
        <w:tc>
          <w:tcPr>
            <w:tcW w:w="2224" w:type="dxa"/>
          </w:tcPr>
          <w:p w:rsidR="003258E1" w:rsidP="003258E1" w:rsidRDefault="003258E1" w14:paraId="0B956D65" w14:textId="5B2B91F3">
            <w:r w:rsidRPr="000A7ED3">
              <w:t>MACAU</w:t>
            </w:r>
          </w:p>
        </w:tc>
        <w:tc>
          <w:tcPr>
            <w:tcW w:w="1285" w:type="dxa"/>
          </w:tcPr>
          <w:p w:rsidR="003258E1" w:rsidP="003258E1" w:rsidRDefault="003258E1" w14:paraId="7E927C47" w14:textId="4BA87151">
            <w:r w:rsidRPr="009A40AD">
              <w:t>0-13</w:t>
            </w:r>
          </w:p>
        </w:tc>
        <w:tc>
          <w:tcPr>
            <w:tcW w:w="5286" w:type="dxa"/>
          </w:tcPr>
          <w:p w:rsidR="003258E1" w:rsidP="003258E1" w:rsidRDefault="003258E1" w14:paraId="54B6B6A7" w14:textId="18B1511B">
            <w:r>
              <w:t>0,36,40,44,48,52,56,60,64,149,153,157,161,165</w:t>
            </w:r>
          </w:p>
        </w:tc>
      </w:tr>
      <w:tr w:rsidR="003258E1" w:rsidTr="00C97496" w14:paraId="5FF3482C" w14:textId="77777777">
        <w:tc>
          <w:tcPr>
            <w:tcW w:w="740" w:type="dxa"/>
          </w:tcPr>
          <w:p w:rsidR="003258E1" w:rsidP="003258E1" w:rsidRDefault="003258E1" w14:paraId="22DCDCE0" w14:textId="77777777">
            <w:pPr>
              <w:pStyle w:val="ListParagraph"/>
              <w:numPr>
                <w:ilvl w:val="0"/>
                <w:numId w:val="34"/>
              </w:numPr>
              <w:jc w:val="center"/>
            </w:pPr>
          </w:p>
        </w:tc>
        <w:tc>
          <w:tcPr>
            <w:tcW w:w="2224" w:type="dxa"/>
          </w:tcPr>
          <w:p w:rsidR="003258E1" w:rsidP="003258E1" w:rsidRDefault="003258E1" w14:paraId="0E12459C" w14:textId="318AFF0E">
            <w:r w:rsidRPr="000A7ED3">
              <w:t>MACEDONIA</w:t>
            </w:r>
          </w:p>
        </w:tc>
        <w:tc>
          <w:tcPr>
            <w:tcW w:w="1285" w:type="dxa"/>
          </w:tcPr>
          <w:p w:rsidR="003258E1" w:rsidP="003258E1" w:rsidRDefault="003258E1" w14:paraId="6E05290B" w14:textId="18100266">
            <w:r w:rsidRPr="009A40AD">
              <w:t>0-13</w:t>
            </w:r>
          </w:p>
        </w:tc>
        <w:tc>
          <w:tcPr>
            <w:tcW w:w="5286" w:type="dxa"/>
          </w:tcPr>
          <w:p w:rsidR="003258E1" w:rsidP="003258E1" w:rsidRDefault="003258E1" w14:paraId="57046DC0" w14:textId="1EB953A7">
            <w:r>
              <w:t>0,36,40,44,48,52,56,60,64,149,153,157,161,165</w:t>
            </w:r>
          </w:p>
        </w:tc>
      </w:tr>
      <w:tr w:rsidR="003258E1" w:rsidTr="00C97496" w14:paraId="34AA0732" w14:textId="77777777">
        <w:tc>
          <w:tcPr>
            <w:tcW w:w="740" w:type="dxa"/>
          </w:tcPr>
          <w:p w:rsidR="003258E1" w:rsidP="003258E1" w:rsidRDefault="003258E1" w14:paraId="53034B19" w14:textId="77777777">
            <w:pPr>
              <w:pStyle w:val="ListParagraph"/>
              <w:numPr>
                <w:ilvl w:val="0"/>
                <w:numId w:val="34"/>
              </w:numPr>
              <w:jc w:val="center"/>
            </w:pPr>
          </w:p>
        </w:tc>
        <w:tc>
          <w:tcPr>
            <w:tcW w:w="2224" w:type="dxa"/>
          </w:tcPr>
          <w:p w:rsidR="003258E1" w:rsidP="003258E1" w:rsidRDefault="003258E1" w14:paraId="4064EB1A" w14:textId="3C678584">
            <w:r w:rsidRPr="000A7ED3">
              <w:t>MALAYSIA</w:t>
            </w:r>
          </w:p>
        </w:tc>
        <w:tc>
          <w:tcPr>
            <w:tcW w:w="1285" w:type="dxa"/>
          </w:tcPr>
          <w:p w:rsidR="003258E1" w:rsidP="003258E1" w:rsidRDefault="003258E1" w14:paraId="7A9C294C" w14:textId="3938D1F4">
            <w:r w:rsidRPr="009A40AD">
              <w:t>0-13</w:t>
            </w:r>
          </w:p>
        </w:tc>
        <w:tc>
          <w:tcPr>
            <w:tcW w:w="5286" w:type="dxa"/>
          </w:tcPr>
          <w:p w:rsidR="003258E1" w:rsidP="003258E1" w:rsidRDefault="003258E1" w14:paraId="53E9352E" w14:textId="4B428F1C">
            <w:r>
              <w:t>0,36,40,44,48,52,56,60,64,149,153,157,161,165</w:t>
            </w:r>
          </w:p>
        </w:tc>
      </w:tr>
      <w:tr w:rsidR="003258E1" w:rsidTr="00C97496" w14:paraId="33EE00E1" w14:textId="77777777">
        <w:tc>
          <w:tcPr>
            <w:tcW w:w="740" w:type="dxa"/>
          </w:tcPr>
          <w:p w:rsidR="003258E1" w:rsidP="003258E1" w:rsidRDefault="003258E1" w14:paraId="0854C91C" w14:textId="77777777">
            <w:pPr>
              <w:pStyle w:val="ListParagraph"/>
              <w:numPr>
                <w:ilvl w:val="0"/>
                <w:numId w:val="34"/>
              </w:numPr>
              <w:jc w:val="center"/>
            </w:pPr>
          </w:p>
        </w:tc>
        <w:tc>
          <w:tcPr>
            <w:tcW w:w="2224" w:type="dxa"/>
          </w:tcPr>
          <w:p w:rsidR="003258E1" w:rsidP="003258E1" w:rsidRDefault="003258E1" w14:paraId="37B3F67D" w14:textId="6A79F317">
            <w:r w:rsidRPr="000A7ED3">
              <w:t>MEXICO</w:t>
            </w:r>
          </w:p>
        </w:tc>
        <w:tc>
          <w:tcPr>
            <w:tcW w:w="1285" w:type="dxa"/>
          </w:tcPr>
          <w:p w:rsidR="003258E1" w:rsidP="003258E1" w:rsidRDefault="003258E1" w14:paraId="0E03DF8C" w14:textId="5E3633C1">
            <w:r>
              <w:t>0-11</w:t>
            </w:r>
          </w:p>
        </w:tc>
        <w:tc>
          <w:tcPr>
            <w:tcW w:w="5286" w:type="dxa"/>
          </w:tcPr>
          <w:p w:rsidR="003258E1" w:rsidP="003258E1" w:rsidRDefault="003258E1" w14:paraId="45A3B1EF" w14:textId="6D6274E6">
            <w:r>
              <w:t>0,36,40,44,48,52,56,60,64,149,153,157,161,165</w:t>
            </w:r>
          </w:p>
        </w:tc>
      </w:tr>
      <w:tr w:rsidR="003258E1" w:rsidTr="00C97496" w14:paraId="5F80009E" w14:textId="77777777">
        <w:tc>
          <w:tcPr>
            <w:tcW w:w="740" w:type="dxa"/>
          </w:tcPr>
          <w:p w:rsidR="003258E1" w:rsidP="003258E1" w:rsidRDefault="003258E1" w14:paraId="198AB1B0" w14:textId="77777777">
            <w:pPr>
              <w:pStyle w:val="ListParagraph"/>
              <w:numPr>
                <w:ilvl w:val="0"/>
                <w:numId w:val="34"/>
              </w:numPr>
              <w:jc w:val="center"/>
            </w:pPr>
          </w:p>
        </w:tc>
        <w:tc>
          <w:tcPr>
            <w:tcW w:w="2224" w:type="dxa"/>
          </w:tcPr>
          <w:p w:rsidR="003258E1" w:rsidP="003258E1" w:rsidRDefault="003258E1" w14:paraId="78CF6D5F" w14:textId="636FA6E6">
            <w:r w:rsidRPr="000A7ED3">
              <w:t>MONACO</w:t>
            </w:r>
          </w:p>
        </w:tc>
        <w:tc>
          <w:tcPr>
            <w:tcW w:w="1285" w:type="dxa"/>
          </w:tcPr>
          <w:p w:rsidR="003258E1" w:rsidP="003258E1" w:rsidRDefault="003258E1" w14:paraId="48A3DDCE" w14:textId="2DD1850F">
            <w:r w:rsidRPr="0053716B">
              <w:t>0-13</w:t>
            </w:r>
          </w:p>
        </w:tc>
        <w:tc>
          <w:tcPr>
            <w:tcW w:w="5286" w:type="dxa"/>
          </w:tcPr>
          <w:p w:rsidR="003258E1" w:rsidP="003258E1" w:rsidRDefault="003258E1" w14:paraId="51811142" w14:textId="55EBC69E">
            <w:r>
              <w:t>0,36,40,44,48,52,56,60,64</w:t>
            </w:r>
          </w:p>
        </w:tc>
      </w:tr>
      <w:tr w:rsidR="003258E1" w:rsidTr="00C97496" w14:paraId="222A33A5" w14:textId="77777777">
        <w:tc>
          <w:tcPr>
            <w:tcW w:w="740" w:type="dxa"/>
          </w:tcPr>
          <w:p w:rsidR="003258E1" w:rsidP="003258E1" w:rsidRDefault="003258E1" w14:paraId="17E5FE5B" w14:textId="77777777">
            <w:pPr>
              <w:pStyle w:val="ListParagraph"/>
              <w:numPr>
                <w:ilvl w:val="0"/>
                <w:numId w:val="34"/>
              </w:numPr>
              <w:jc w:val="center"/>
            </w:pPr>
          </w:p>
        </w:tc>
        <w:tc>
          <w:tcPr>
            <w:tcW w:w="2224" w:type="dxa"/>
          </w:tcPr>
          <w:p w:rsidR="003258E1" w:rsidP="003258E1" w:rsidRDefault="003258E1" w14:paraId="6D5BB4A9" w14:textId="4D62B4D3">
            <w:r w:rsidRPr="000A7ED3">
              <w:t>MOROCCO</w:t>
            </w:r>
          </w:p>
        </w:tc>
        <w:tc>
          <w:tcPr>
            <w:tcW w:w="1285" w:type="dxa"/>
          </w:tcPr>
          <w:p w:rsidR="003258E1" w:rsidP="003258E1" w:rsidRDefault="003258E1" w14:paraId="722E9BCC" w14:textId="59EA6378">
            <w:r w:rsidRPr="0053716B">
              <w:t>0-13</w:t>
            </w:r>
          </w:p>
        </w:tc>
        <w:tc>
          <w:tcPr>
            <w:tcW w:w="5286" w:type="dxa"/>
          </w:tcPr>
          <w:p w:rsidR="003258E1" w:rsidP="003258E1" w:rsidRDefault="003258E1" w14:paraId="011BCA3D" w14:textId="0EC1A31A">
            <w:r>
              <w:t>0,36,40,44,48,52,56,60,64,149,153,157,161,165</w:t>
            </w:r>
          </w:p>
        </w:tc>
      </w:tr>
      <w:tr w:rsidR="003258E1" w:rsidTr="00C97496" w14:paraId="1711BA23" w14:textId="77777777">
        <w:tc>
          <w:tcPr>
            <w:tcW w:w="740" w:type="dxa"/>
          </w:tcPr>
          <w:p w:rsidR="003258E1" w:rsidP="003258E1" w:rsidRDefault="003258E1" w14:paraId="1A667870" w14:textId="77777777">
            <w:pPr>
              <w:pStyle w:val="ListParagraph"/>
              <w:numPr>
                <w:ilvl w:val="0"/>
                <w:numId w:val="34"/>
              </w:numPr>
              <w:jc w:val="center"/>
            </w:pPr>
          </w:p>
        </w:tc>
        <w:tc>
          <w:tcPr>
            <w:tcW w:w="2224" w:type="dxa"/>
          </w:tcPr>
          <w:p w:rsidR="003258E1" w:rsidP="003258E1" w:rsidRDefault="003258E1" w14:paraId="682711D7" w14:textId="5EBFD260">
            <w:r w:rsidRPr="000A7ED3">
              <w:t>NETHERLANDS</w:t>
            </w:r>
          </w:p>
        </w:tc>
        <w:tc>
          <w:tcPr>
            <w:tcW w:w="1285" w:type="dxa"/>
          </w:tcPr>
          <w:p w:rsidR="003258E1" w:rsidP="003258E1" w:rsidRDefault="003258E1" w14:paraId="3DE444F0" w14:textId="0FF6D654">
            <w:r w:rsidRPr="0053716B">
              <w:t>0-13</w:t>
            </w:r>
          </w:p>
        </w:tc>
        <w:tc>
          <w:tcPr>
            <w:tcW w:w="5286" w:type="dxa"/>
          </w:tcPr>
          <w:p w:rsidR="003258E1" w:rsidP="003258E1" w:rsidRDefault="003258E1" w14:paraId="51D1A133" w14:textId="77777777">
            <w:r>
              <w:t>0,36,40,44,48,52,56,60,64,100,104,108,112,116,</w:t>
            </w:r>
          </w:p>
          <w:p w:rsidR="003258E1" w:rsidP="003258E1" w:rsidRDefault="003258E1" w14:paraId="7935913D" w14:textId="7222087A">
            <w:r>
              <w:t>120,124,128,132,136,140</w:t>
            </w:r>
          </w:p>
        </w:tc>
      </w:tr>
      <w:tr w:rsidR="003258E1" w:rsidTr="00C97496" w14:paraId="03BA5B4A" w14:textId="77777777">
        <w:tc>
          <w:tcPr>
            <w:tcW w:w="740" w:type="dxa"/>
          </w:tcPr>
          <w:p w:rsidR="003258E1" w:rsidP="003258E1" w:rsidRDefault="003258E1" w14:paraId="185AB85F" w14:textId="77777777">
            <w:pPr>
              <w:pStyle w:val="ListParagraph"/>
              <w:numPr>
                <w:ilvl w:val="0"/>
                <w:numId w:val="34"/>
              </w:numPr>
              <w:jc w:val="center"/>
            </w:pPr>
          </w:p>
        </w:tc>
        <w:tc>
          <w:tcPr>
            <w:tcW w:w="2224" w:type="dxa"/>
          </w:tcPr>
          <w:p w:rsidR="003258E1" w:rsidP="003258E1" w:rsidRDefault="003258E1" w14:paraId="6B5FDF96" w14:textId="7FF690E7">
            <w:r w:rsidRPr="000A7ED3">
              <w:t>NEW ZEALAND</w:t>
            </w:r>
          </w:p>
        </w:tc>
        <w:tc>
          <w:tcPr>
            <w:tcW w:w="1285" w:type="dxa"/>
          </w:tcPr>
          <w:p w:rsidR="003258E1" w:rsidP="003258E1" w:rsidRDefault="003258E1" w14:paraId="58117DD8" w14:textId="0B88FEEE">
            <w:r w:rsidRPr="0053716B">
              <w:t>0-13</w:t>
            </w:r>
          </w:p>
        </w:tc>
        <w:tc>
          <w:tcPr>
            <w:tcW w:w="5286" w:type="dxa"/>
          </w:tcPr>
          <w:p w:rsidR="003258E1" w:rsidP="003258E1" w:rsidRDefault="003258E1" w14:paraId="3215A727" w14:textId="78E046C8">
            <w:r>
              <w:t>0,36,40,44,48,52,56,60,64,149,153,157,161,165</w:t>
            </w:r>
          </w:p>
        </w:tc>
      </w:tr>
      <w:tr w:rsidR="003258E1" w:rsidTr="00C97496" w14:paraId="75BA3E8B" w14:textId="77777777">
        <w:tc>
          <w:tcPr>
            <w:tcW w:w="740" w:type="dxa"/>
          </w:tcPr>
          <w:p w:rsidR="003258E1" w:rsidP="003258E1" w:rsidRDefault="003258E1" w14:paraId="0F06D733" w14:textId="77777777">
            <w:pPr>
              <w:pStyle w:val="ListParagraph"/>
              <w:numPr>
                <w:ilvl w:val="0"/>
                <w:numId w:val="34"/>
              </w:numPr>
              <w:jc w:val="center"/>
            </w:pPr>
          </w:p>
        </w:tc>
        <w:tc>
          <w:tcPr>
            <w:tcW w:w="2224" w:type="dxa"/>
          </w:tcPr>
          <w:p w:rsidR="003258E1" w:rsidP="003258E1" w:rsidRDefault="003258E1" w14:paraId="147A6B97" w14:textId="3121DA91">
            <w:r w:rsidRPr="000A7ED3">
              <w:t>NORWAY</w:t>
            </w:r>
          </w:p>
        </w:tc>
        <w:tc>
          <w:tcPr>
            <w:tcW w:w="1285" w:type="dxa"/>
          </w:tcPr>
          <w:p w:rsidR="003258E1" w:rsidP="003258E1" w:rsidRDefault="003258E1" w14:paraId="377E2BD7" w14:textId="785613A3">
            <w:r>
              <w:t>0-11</w:t>
            </w:r>
          </w:p>
        </w:tc>
        <w:tc>
          <w:tcPr>
            <w:tcW w:w="5286" w:type="dxa"/>
          </w:tcPr>
          <w:p w:rsidR="003258E1" w:rsidP="003258E1" w:rsidRDefault="003258E1" w14:paraId="7E64A27B" w14:textId="26B92452">
            <w:r>
              <w:t>0,36,40,44,48,52,56,60,64,149,153,157,161,165</w:t>
            </w:r>
          </w:p>
        </w:tc>
      </w:tr>
      <w:tr w:rsidR="003258E1" w:rsidTr="00C97496" w14:paraId="74D3FBBD" w14:textId="77777777">
        <w:tc>
          <w:tcPr>
            <w:tcW w:w="740" w:type="dxa"/>
          </w:tcPr>
          <w:p w:rsidR="003258E1" w:rsidP="003258E1" w:rsidRDefault="003258E1" w14:paraId="6A06A4A2" w14:textId="77777777">
            <w:pPr>
              <w:pStyle w:val="ListParagraph"/>
              <w:numPr>
                <w:ilvl w:val="0"/>
                <w:numId w:val="34"/>
              </w:numPr>
              <w:jc w:val="center"/>
            </w:pPr>
          </w:p>
        </w:tc>
        <w:tc>
          <w:tcPr>
            <w:tcW w:w="2224" w:type="dxa"/>
          </w:tcPr>
          <w:p w:rsidR="003258E1" w:rsidP="003258E1" w:rsidRDefault="003258E1" w14:paraId="1BE6CC98" w14:textId="7ACAAED6">
            <w:r w:rsidRPr="000A7ED3">
              <w:t>OMAN</w:t>
            </w:r>
          </w:p>
        </w:tc>
        <w:tc>
          <w:tcPr>
            <w:tcW w:w="1285" w:type="dxa"/>
          </w:tcPr>
          <w:p w:rsidR="003258E1" w:rsidP="003258E1" w:rsidRDefault="003258E1" w14:paraId="0043B2B9" w14:textId="1C4EB052">
            <w:r w:rsidRPr="0090692A">
              <w:t>0-13</w:t>
            </w:r>
          </w:p>
        </w:tc>
        <w:tc>
          <w:tcPr>
            <w:tcW w:w="5286" w:type="dxa"/>
          </w:tcPr>
          <w:p w:rsidR="003258E1" w:rsidP="003258E1" w:rsidRDefault="003258E1" w14:paraId="402C0BF8" w14:textId="2893B51D">
            <w:r>
              <w:t>0,36,40,44,48,52,56,60,64,149,153,157,161,165</w:t>
            </w:r>
          </w:p>
        </w:tc>
      </w:tr>
      <w:tr w:rsidR="003258E1" w:rsidTr="00C97496" w14:paraId="6E0619A1" w14:textId="77777777">
        <w:tc>
          <w:tcPr>
            <w:tcW w:w="740" w:type="dxa"/>
          </w:tcPr>
          <w:p w:rsidR="003258E1" w:rsidP="003258E1" w:rsidRDefault="003258E1" w14:paraId="48564BE9" w14:textId="77777777">
            <w:pPr>
              <w:pStyle w:val="ListParagraph"/>
              <w:numPr>
                <w:ilvl w:val="0"/>
                <w:numId w:val="34"/>
              </w:numPr>
              <w:jc w:val="center"/>
            </w:pPr>
          </w:p>
        </w:tc>
        <w:tc>
          <w:tcPr>
            <w:tcW w:w="2224" w:type="dxa"/>
          </w:tcPr>
          <w:p w:rsidR="003258E1" w:rsidP="003258E1" w:rsidRDefault="003258E1" w14:paraId="31AB13F8" w14:textId="4CA2307E">
            <w:r w:rsidRPr="000A7ED3">
              <w:t>PAKISTAN</w:t>
            </w:r>
          </w:p>
        </w:tc>
        <w:tc>
          <w:tcPr>
            <w:tcW w:w="1285" w:type="dxa"/>
          </w:tcPr>
          <w:p w:rsidR="003258E1" w:rsidP="003258E1" w:rsidRDefault="003258E1" w14:paraId="0B29E145" w14:textId="11CEF9C9">
            <w:r w:rsidRPr="0090692A">
              <w:t>0-13</w:t>
            </w:r>
          </w:p>
        </w:tc>
        <w:tc>
          <w:tcPr>
            <w:tcW w:w="5286" w:type="dxa"/>
          </w:tcPr>
          <w:p w:rsidR="003258E1" w:rsidP="003258E1" w:rsidRDefault="003258E1" w14:paraId="60B3D52D" w14:textId="723DE2CB">
            <w:r>
              <w:t>0,36,40,44,48,52,56,60,64,149,153,157,161,165</w:t>
            </w:r>
          </w:p>
        </w:tc>
      </w:tr>
      <w:tr w:rsidR="003258E1" w:rsidTr="00C97496" w14:paraId="76D43716" w14:textId="77777777">
        <w:tc>
          <w:tcPr>
            <w:tcW w:w="740" w:type="dxa"/>
          </w:tcPr>
          <w:p w:rsidR="003258E1" w:rsidP="003258E1" w:rsidRDefault="003258E1" w14:paraId="195F9ABF" w14:textId="77777777">
            <w:pPr>
              <w:pStyle w:val="ListParagraph"/>
              <w:numPr>
                <w:ilvl w:val="0"/>
                <w:numId w:val="34"/>
              </w:numPr>
              <w:jc w:val="center"/>
            </w:pPr>
          </w:p>
        </w:tc>
        <w:tc>
          <w:tcPr>
            <w:tcW w:w="2224" w:type="dxa"/>
          </w:tcPr>
          <w:p w:rsidR="003258E1" w:rsidP="003258E1" w:rsidRDefault="003258E1" w14:paraId="03C04EE8" w14:textId="052B2938">
            <w:r w:rsidRPr="000A7ED3">
              <w:t>PANAMA</w:t>
            </w:r>
          </w:p>
        </w:tc>
        <w:tc>
          <w:tcPr>
            <w:tcW w:w="1285" w:type="dxa"/>
          </w:tcPr>
          <w:p w:rsidR="003258E1" w:rsidP="003258E1" w:rsidRDefault="003258E1" w14:paraId="039FD2A2" w14:textId="1F8AFBD1">
            <w:r>
              <w:t>0-11</w:t>
            </w:r>
          </w:p>
        </w:tc>
        <w:tc>
          <w:tcPr>
            <w:tcW w:w="5286" w:type="dxa"/>
          </w:tcPr>
          <w:p w:rsidR="003258E1" w:rsidP="003258E1" w:rsidRDefault="003258E1" w14:paraId="256034BF" w14:textId="5D4C9837">
            <w:r>
              <w:t>0,36,40,44,48,52,56,60,64,149,153,157,161,165</w:t>
            </w:r>
          </w:p>
        </w:tc>
      </w:tr>
      <w:tr w:rsidR="003258E1" w:rsidTr="00C97496" w14:paraId="7DE6BD77" w14:textId="77777777">
        <w:tc>
          <w:tcPr>
            <w:tcW w:w="740" w:type="dxa"/>
          </w:tcPr>
          <w:p w:rsidR="003258E1" w:rsidP="003258E1" w:rsidRDefault="003258E1" w14:paraId="30AC7ADC" w14:textId="77777777">
            <w:pPr>
              <w:pStyle w:val="ListParagraph"/>
              <w:numPr>
                <w:ilvl w:val="0"/>
                <w:numId w:val="34"/>
              </w:numPr>
              <w:jc w:val="center"/>
            </w:pPr>
          </w:p>
        </w:tc>
        <w:tc>
          <w:tcPr>
            <w:tcW w:w="2224" w:type="dxa"/>
          </w:tcPr>
          <w:p w:rsidR="003258E1" w:rsidP="003258E1" w:rsidRDefault="003258E1" w14:paraId="63F21A8B" w14:textId="63D8FBD8">
            <w:r w:rsidRPr="000A7ED3">
              <w:t>PERU</w:t>
            </w:r>
          </w:p>
        </w:tc>
        <w:tc>
          <w:tcPr>
            <w:tcW w:w="1285" w:type="dxa"/>
          </w:tcPr>
          <w:p w:rsidR="003258E1" w:rsidP="003258E1" w:rsidRDefault="003258E1" w14:paraId="59F1316B" w14:textId="0056B678">
            <w:r w:rsidRPr="00663037">
              <w:t>0-13</w:t>
            </w:r>
          </w:p>
        </w:tc>
        <w:tc>
          <w:tcPr>
            <w:tcW w:w="5286" w:type="dxa"/>
          </w:tcPr>
          <w:p w:rsidR="003258E1" w:rsidP="003258E1" w:rsidRDefault="003258E1" w14:paraId="1501B76E" w14:textId="59E70913">
            <w:r>
              <w:t>0,149,153,157,161,165</w:t>
            </w:r>
          </w:p>
        </w:tc>
      </w:tr>
      <w:tr w:rsidR="003258E1" w:rsidTr="00C97496" w14:paraId="453E7FDB" w14:textId="77777777">
        <w:tc>
          <w:tcPr>
            <w:tcW w:w="740" w:type="dxa"/>
          </w:tcPr>
          <w:p w:rsidR="003258E1" w:rsidP="003258E1" w:rsidRDefault="003258E1" w14:paraId="0AD32060" w14:textId="77777777">
            <w:pPr>
              <w:pStyle w:val="ListParagraph"/>
              <w:numPr>
                <w:ilvl w:val="0"/>
                <w:numId w:val="34"/>
              </w:numPr>
              <w:jc w:val="center"/>
            </w:pPr>
          </w:p>
        </w:tc>
        <w:tc>
          <w:tcPr>
            <w:tcW w:w="2224" w:type="dxa"/>
          </w:tcPr>
          <w:p w:rsidR="003258E1" w:rsidP="003258E1" w:rsidRDefault="003258E1" w14:paraId="608DC3D6" w14:textId="164277A5">
            <w:r w:rsidRPr="000A7ED3">
              <w:t>PHILIPPINES</w:t>
            </w:r>
          </w:p>
        </w:tc>
        <w:tc>
          <w:tcPr>
            <w:tcW w:w="1285" w:type="dxa"/>
          </w:tcPr>
          <w:p w:rsidR="003258E1" w:rsidP="003258E1" w:rsidRDefault="003258E1" w14:paraId="399ED517" w14:textId="19A2C1E8">
            <w:r w:rsidRPr="00663037">
              <w:t>0-13</w:t>
            </w:r>
          </w:p>
        </w:tc>
        <w:tc>
          <w:tcPr>
            <w:tcW w:w="5286" w:type="dxa"/>
          </w:tcPr>
          <w:p w:rsidR="003258E1" w:rsidP="003258E1" w:rsidRDefault="003258E1" w14:paraId="1D619FDC" w14:textId="54B656EE">
            <w:r>
              <w:t>0,149,153,157,161,165</w:t>
            </w:r>
          </w:p>
        </w:tc>
      </w:tr>
      <w:tr w:rsidR="003258E1" w:rsidTr="00C97496" w14:paraId="016EF2A9" w14:textId="77777777">
        <w:tc>
          <w:tcPr>
            <w:tcW w:w="740" w:type="dxa"/>
          </w:tcPr>
          <w:p w:rsidR="003258E1" w:rsidP="003258E1" w:rsidRDefault="003258E1" w14:paraId="633B0509" w14:textId="77777777">
            <w:pPr>
              <w:pStyle w:val="ListParagraph"/>
              <w:numPr>
                <w:ilvl w:val="0"/>
                <w:numId w:val="34"/>
              </w:numPr>
              <w:jc w:val="center"/>
            </w:pPr>
          </w:p>
        </w:tc>
        <w:tc>
          <w:tcPr>
            <w:tcW w:w="2224" w:type="dxa"/>
          </w:tcPr>
          <w:p w:rsidR="003258E1" w:rsidP="003258E1" w:rsidRDefault="003258E1" w14:paraId="6A3D1CAF" w14:textId="0EF4B72E">
            <w:r w:rsidRPr="000A7ED3">
              <w:t>POLAND</w:t>
            </w:r>
          </w:p>
        </w:tc>
        <w:tc>
          <w:tcPr>
            <w:tcW w:w="1285" w:type="dxa"/>
          </w:tcPr>
          <w:p w:rsidR="003258E1" w:rsidP="003258E1" w:rsidRDefault="003258E1" w14:paraId="45824D6D" w14:textId="13F5B07C">
            <w:r w:rsidRPr="00663037">
              <w:t>0-13</w:t>
            </w:r>
          </w:p>
        </w:tc>
        <w:tc>
          <w:tcPr>
            <w:tcW w:w="5286" w:type="dxa"/>
          </w:tcPr>
          <w:p w:rsidR="003258E1" w:rsidP="003258E1" w:rsidRDefault="003258E1" w14:paraId="5A841015" w14:textId="77777777">
            <w:r>
              <w:t>0,36,40,44,48,52,56,60,64,100,104,108,112,116,</w:t>
            </w:r>
          </w:p>
          <w:p w:rsidR="003258E1" w:rsidP="003258E1" w:rsidRDefault="003258E1" w14:paraId="32E11EFF" w14:textId="1769E55A">
            <w:r>
              <w:t>120,124,128,132,136,140</w:t>
            </w:r>
          </w:p>
        </w:tc>
      </w:tr>
      <w:tr w:rsidR="003258E1" w:rsidTr="00C97496" w14:paraId="2A6D8AE9" w14:textId="77777777">
        <w:tc>
          <w:tcPr>
            <w:tcW w:w="740" w:type="dxa"/>
          </w:tcPr>
          <w:p w:rsidR="003258E1" w:rsidP="003258E1" w:rsidRDefault="003258E1" w14:paraId="246A4969" w14:textId="77777777">
            <w:pPr>
              <w:pStyle w:val="ListParagraph"/>
              <w:numPr>
                <w:ilvl w:val="0"/>
                <w:numId w:val="34"/>
              </w:numPr>
              <w:jc w:val="center"/>
            </w:pPr>
          </w:p>
        </w:tc>
        <w:tc>
          <w:tcPr>
            <w:tcW w:w="2224" w:type="dxa"/>
          </w:tcPr>
          <w:p w:rsidR="003258E1" w:rsidP="003258E1" w:rsidRDefault="003258E1" w14:paraId="1C8EF4B3" w14:textId="5D242910">
            <w:r w:rsidRPr="000A7ED3">
              <w:t>PORTUGAL</w:t>
            </w:r>
          </w:p>
        </w:tc>
        <w:tc>
          <w:tcPr>
            <w:tcW w:w="1285" w:type="dxa"/>
          </w:tcPr>
          <w:p w:rsidR="003258E1" w:rsidP="003258E1" w:rsidRDefault="003258E1" w14:paraId="334E294E" w14:textId="538046AA">
            <w:r w:rsidRPr="00663037">
              <w:t>0-13</w:t>
            </w:r>
          </w:p>
        </w:tc>
        <w:tc>
          <w:tcPr>
            <w:tcW w:w="5286" w:type="dxa"/>
          </w:tcPr>
          <w:p w:rsidR="003258E1" w:rsidP="003258E1" w:rsidRDefault="003258E1" w14:paraId="3593FA7B" w14:textId="77777777">
            <w:r>
              <w:t>0,36,40,44,48,52,56,60,64,100,104,108,112,116,</w:t>
            </w:r>
          </w:p>
          <w:p w:rsidR="003258E1" w:rsidP="003258E1" w:rsidRDefault="003258E1" w14:paraId="58936A9A" w14:textId="08FD0CD0">
            <w:r>
              <w:t>120,124,128,132,136,140</w:t>
            </w:r>
          </w:p>
        </w:tc>
      </w:tr>
      <w:tr w:rsidR="003258E1" w:rsidTr="00C97496" w14:paraId="146D6D70" w14:textId="77777777">
        <w:tc>
          <w:tcPr>
            <w:tcW w:w="740" w:type="dxa"/>
          </w:tcPr>
          <w:p w:rsidR="003258E1" w:rsidP="003258E1" w:rsidRDefault="003258E1" w14:paraId="5A77A009" w14:textId="77777777">
            <w:pPr>
              <w:pStyle w:val="ListParagraph"/>
              <w:numPr>
                <w:ilvl w:val="0"/>
                <w:numId w:val="34"/>
              </w:numPr>
              <w:jc w:val="center"/>
            </w:pPr>
          </w:p>
        </w:tc>
        <w:tc>
          <w:tcPr>
            <w:tcW w:w="2224" w:type="dxa"/>
          </w:tcPr>
          <w:p w:rsidR="003258E1" w:rsidP="003258E1" w:rsidRDefault="003258E1" w14:paraId="3A4365B1" w14:textId="4F484458">
            <w:r w:rsidRPr="000A7ED3">
              <w:t>PUERTO RICO</w:t>
            </w:r>
          </w:p>
        </w:tc>
        <w:tc>
          <w:tcPr>
            <w:tcW w:w="1285" w:type="dxa"/>
          </w:tcPr>
          <w:p w:rsidR="003258E1" w:rsidP="003258E1" w:rsidRDefault="003258E1" w14:paraId="46A10AC5" w14:textId="2B758CC0">
            <w:r>
              <w:t>0-11</w:t>
            </w:r>
          </w:p>
        </w:tc>
        <w:tc>
          <w:tcPr>
            <w:tcW w:w="5286" w:type="dxa"/>
          </w:tcPr>
          <w:p w:rsidR="003258E1" w:rsidP="003258E1" w:rsidRDefault="003258E1" w14:paraId="2B270EBF" w14:textId="0D2D2040">
            <w:r>
              <w:t>0,36,40,44,48,52,56,60,64,149,153,157,161,165</w:t>
            </w:r>
          </w:p>
        </w:tc>
      </w:tr>
      <w:tr w:rsidR="003258E1" w:rsidTr="00C97496" w14:paraId="6E6FB13B" w14:textId="77777777">
        <w:tc>
          <w:tcPr>
            <w:tcW w:w="740" w:type="dxa"/>
          </w:tcPr>
          <w:p w:rsidR="003258E1" w:rsidP="003258E1" w:rsidRDefault="003258E1" w14:paraId="638AA087" w14:textId="77777777">
            <w:pPr>
              <w:pStyle w:val="ListParagraph"/>
              <w:numPr>
                <w:ilvl w:val="0"/>
                <w:numId w:val="34"/>
              </w:numPr>
              <w:jc w:val="center"/>
            </w:pPr>
          </w:p>
        </w:tc>
        <w:tc>
          <w:tcPr>
            <w:tcW w:w="2224" w:type="dxa"/>
          </w:tcPr>
          <w:p w:rsidR="003258E1" w:rsidP="003258E1" w:rsidRDefault="003258E1" w14:paraId="583D4597" w14:textId="2272D5A3">
            <w:r w:rsidRPr="000A7ED3">
              <w:t>QATAR</w:t>
            </w:r>
          </w:p>
        </w:tc>
        <w:tc>
          <w:tcPr>
            <w:tcW w:w="1285" w:type="dxa"/>
          </w:tcPr>
          <w:p w:rsidR="003258E1" w:rsidP="003258E1" w:rsidRDefault="003258E1" w14:paraId="41A396EF" w14:textId="0AB97D69">
            <w:r w:rsidRPr="00925042">
              <w:t>0-13</w:t>
            </w:r>
          </w:p>
        </w:tc>
        <w:tc>
          <w:tcPr>
            <w:tcW w:w="5286" w:type="dxa"/>
          </w:tcPr>
          <w:p w:rsidR="003258E1" w:rsidP="003258E1" w:rsidRDefault="003258E1" w14:paraId="3BE229F0" w14:textId="178E0CC4">
            <w:r>
              <w:t>0,36,40,44,48,52,56,60,64,149,153,157,161,165</w:t>
            </w:r>
          </w:p>
        </w:tc>
      </w:tr>
      <w:tr w:rsidR="003258E1" w:rsidTr="00C97496" w14:paraId="6ADFC6BC" w14:textId="77777777">
        <w:tc>
          <w:tcPr>
            <w:tcW w:w="740" w:type="dxa"/>
          </w:tcPr>
          <w:p w:rsidR="003258E1" w:rsidP="003258E1" w:rsidRDefault="003258E1" w14:paraId="692B17CD" w14:textId="77777777">
            <w:pPr>
              <w:pStyle w:val="ListParagraph"/>
              <w:numPr>
                <w:ilvl w:val="0"/>
                <w:numId w:val="34"/>
              </w:numPr>
              <w:jc w:val="center"/>
            </w:pPr>
          </w:p>
        </w:tc>
        <w:tc>
          <w:tcPr>
            <w:tcW w:w="2224" w:type="dxa"/>
          </w:tcPr>
          <w:p w:rsidR="003258E1" w:rsidP="003258E1" w:rsidRDefault="003258E1" w14:paraId="353D0238" w14:textId="2A7A96BF">
            <w:r w:rsidRPr="000A7ED3">
              <w:t>ROMANIA</w:t>
            </w:r>
          </w:p>
        </w:tc>
        <w:tc>
          <w:tcPr>
            <w:tcW w:w="1285" w:type="dxa"/>
          </w:tcPr>
          <w:p w:rsidR="003258E1" w:rsidP="003258E1" w:rsidRDefault="003258E1" w14:paraId="008AE3A8" w14:textId="090CE224">
            <w:r w:rsidRPr="00925042">
              <w:t>0-13</w:t>
            </w:r>
          </w:p>
        </w:tc>
        <w:tc>
          <w:tcPr>
            <w:tcW w:w="5286" w:type="dxa"/>
          </w:tcPr>
          <w:p w:rsidR="003258E1" w:rsidP="003258E1" w:rsidRDefault="003258E1" w14:paraId="6B4C582E" w14:textId="2D0F1156">
            <w:r>
              <w:t>0,36,40,44,48,52,56,60,64,149,153,157,161,165</w:t>
            </w:r>
          </w:p>
        </w:tc>
      </w:tr>
      <w:tr w:rsidR="003258E1" w:rsidTr="00C97496" w14:paraId="43FC4B55" w14:textId="77777777">
        <w:tc>
          <w:tcPr>
            <w:tcW w:w="740" w:type="dxa"/>
          </w:tcPr>
          <w:p w:rsidR="003258E1" w:rsidP="003258E1" w:rsidRDefault="003258E1" w14:paraId="5EDE5D1C" w14:textId="77777777">
            <w:pPr>
              <w:pStyle w:val="ListParagraph"/>
              <w:numPr>
                <w:ilvl w:val="0"/>
                <w:numId w:val="34"/>
              </w:numPr>
              <w:jc w:val="center"/>
            </w:pPr>
          </w:p>
        </w:tc>
        <w:tc>
          <w:tcPr>
            <w:tcW w:w="2224" w:type="dxa"/>
          </w:tcPr>
          <w:p w:rsidR="003258E1" w:rsidP="003258E1" w:rsidRDefault="003258E1" w14:paraId="13A6F216" w14:textId="3BF5F0A2">
            <w:r w:rsidRPr="000A7ED3">
              <w:t>RUSSIA</w:t>
            </w:r>
          </w:p>
        </w:tc>
        <w:tc>
          <w:tcPr>
            <w:tcW w:w="1285" w:type="dxa"/>
          </w:tcPr>
          <w:p w:rsidR="003258E1" w:rsidP="003258E1" w:rsidRDefault="003258E1" w14:paraId="06A1F396" w14:textId="4E4C2D02">
            <w:r w:rsidRPr="00925042">
              <w:t>0-13</w:t>
            </w:r>
          </w:p>
        </w:tc>
        <w:tc>
          <w:tcPr>
            <w:tcW w:w="5286" w:type="dxa"/>
          </w:tcPr>
          <w:p w:rsidR="003258E1" w:rsidP="003258E1" w:rsidRDefault="003258E1" w14:paraId="0E0A80CF" w14:textId="48766F1F">
            <w:r>
              <w:t>0,36,40,44,48,52,56,60,64,149,153,157,161,165</w:t>
            </w:r>
          </w:p>
        </w:tc>
      </w:tr>
      <w:tr w:rsidR="003258E1" w:rsidTr="00C97496" w14:paraId="5221679B" w14:textId="77777777">
        <w:tc>
          <w:tcPr>
            <w:tcW w:w="740" w:type="dxa"/>
          </w:tcPr>
          <w:p w:rsidR="003258E1" w:rsidP="003258E1" w:rsidRDefault="003258E1" w14:paraId="75454E29" w14:textId="77777777">
            <w:pPr>
              <w:pStyle w:val="ListParagraph"/>
              <w:numPr>
                <w:ilvl w:val="0"/>
                <w:numId w:val="34"/>
              </w:numPr>
              <w:jc w:val="center"/>
            </w:pPr>
          </w:p>
        </w:tc>
        <w:tc>
          <w:tcPr>
            <w:tcW w:w="2224" w:type="dxa"/>
          </w:tcPr>
          <w:p w:rsidR="003258E1" w:rsidP="003258E1" w:rsidRDefault="003258E1" w14:paraId="7ED46CA2" w14:textId="651D491F">
            <w:r w:rsidRPr="000A7ED3">
              <w:t>SAUDI ARABIA</w:t>
            </w:r>
          </w:p>
        </w:tc>
        <w:tc>
          <w:tcPr>
            <w:tcW w:w="1285" w:type="dxa"/>
          </w:tcPr>
          <w:p w:rsidR="003258E1" w:rsidP="003258E1" w:rsidRDefault="003258E1" w14:paraId="365878DD" w14:textId="5B678CD4">
            <w:r w:rsidRPr="00925042">
              <w:t>0-13</w:t>
            </w:r>
          </w:p>
        </w:tc>
        <w:tc>
          <w:tcPr>
            <w:tcW w:w="5286" w:type="dxa"/>
          </w:tcPr>
          <w:p w:rsidR="003258E1" w:rsidP="003258E1" w:rsidRDefault="003258E1" w14:paraId="7B21936B" w14:textId="277BFA10">
            <w:r>
              <w:t>0,36,40,44,48,52,56,60,64,149,153,157,161,165</w:t>
            </w:r>
          </w:p>
        </w:tc>
      </w:tr>
      <w:tr w:rsidR="003258E1" w:rsidTr="00C97496" w14:paraId="05E76822" w14:textId="77777777">
        <w:tc>
          <w:tcPr>
            <w:tcW w:w="740" w:type="dxa"/>
          </w:tcPr>
          <w:p w:rsidR="003258E1" w:rsidP="003258E1" w:rsidRDefault="003258E1" w14:paraId="489FC03E" w14:textId="77777777">
            <w:pPr>
              <w:pStyle w:val="ListParagraph"/>
              <w:numPr>
                <w:ilvl w:val="0"/>
                <w:numId w:val="34"/>
              </w:numPr>
              <w:jc w:val="center"/>
            </w:pPr>
          </w:p>
        </w:tc>
        <w:tc>
          <w:tcPr>
            <w:tcW w:w="2224" w:type="dxa"/>
          </w:tcPr>
          <w:p w:rsidR="003258E1" w:rsidP="003258E1" w:rsidRDefault="003258E1" w14:paraId="339EF599" w14:textId="2F8B1509">
            <w:r w:rsidRPr="000A7ED3">
              <w:t>SINGAPORE</w:t>
            </w:r>
          </w:p>
        </w:tc>
        <w:tc>
          <w:tcPr>
            <w:tcW w:w="1285" w:type="dxa"/>
          </w:tcPr>
          <w:p w:rsidR="003258E1" w:rsidP="003258E1" w:rsidRDefault="003258E1" w14:paraId="7440B7B6" w14:textId="2E927875">
            <w:r w:rsidRPr="00925042">
              <w:t>0-13</w:t>
            </w:r>
          </w:p>
        </w:tc>
        <w:tc>
          <w:tcPr>
            <w:tcW w:w="5286" w:type="dxa"/>
          </w:tcPr>
          <w:p w:rsidR="003258E1" w:rsidP="003258E1" w:rsidRDefault="003258E1" w14:paraId="71D4A5BE" w14:textId="04EF43B6">
            <w:r>
              <w:t>0,36,40,44,48,52,56,60,64,149,153,157,161,165</w:t>
            </w:r>
          </w:p>
        </w:tc>
      </w:tr>
      <w:tr w:rsidR="003258E1" w:rsidTr="00C97496" w14:paraId="32494839" w14:textId="77777777">
        <w:tc>
          <w:tcPr>
            <w:tcW w:w="740" w:type="dxa"/>
          </w:tcPr>
          <w:p w:rsidR="003258E1" w:rsidP="003258E1" w:rsidRDefault="003258E1" w14:paraId="2E59F6E4" w14:textId="77777777">
            <w:pPr>
              <w:pStyle w:val="ListParagraph"/>
              <w:numPr>
                <w:ilvl w:val="0"/>
                <w:numId w:val="34"/>
              </w:numPr>
              <w:jc w:val="center"/>
            </w:pPr>
          </w:p>
        </w:tc>
        <w:tc>
          <w:tcPr>
            <w:tcW w:w="2224" w:type="dxa"/>
          </w:tcPr>
          <w:p w:rsidR="003258E1" w:rsidP="003258E1" w:rsidRDefault="003258E1" w14:paraId="4C615F72" w14:textId="05B2CDE5">
            <w:r w:rsidRPr="000A7ED3">
              <w:t>SLOVAKIA</w:t>
            </w:r>
          </w:p>
        </w:tc>
        <w:tc>
          <w:tcPr>
            <w:tcW w:w="1285" w:type="dxa"/>
          </w:tcPr>
          <w:p w:rsidR="003258E1" w:rsidP="003258E1" w:rsidRDefault="003258E1" w14:paraId="4E97715A" w14:textId="4423F95E">
            <w:r w:rsidRPr="00925042">
              <w:t>0-13</w:t>
            </w:r>
          </w:p>
        </w:tc>
        <w:tc>
          <w:tcPr>
            <w:tcW w:w="5286" w:type="dxa"/>
          </w:tcPr>
          <w:p w:rsidR="003258E1" w:rsidP="003258E1" w:rsidRDefault="003258E1" w14:paraId="1ABBD1D9" w14:textId="77777777">
            <w:r>
              <w:t>0,36,40,44,48,52,56,60,64,100,104,108,112,116,</w:t>
            </w:r>
          </w:p>
          <w:p w:rsidR="003258E1" w:rsidP="003258E1" w:rsidRDefault="003258E1" w14:paraId="22E47AD7" w14:textId="326E2B3A">
            <w:r>
              <w:t>120,124,128,132,136,140</w:t>
            </w:r>
          </w:p>
        </w:tc>
      </w:tr>
      <w:tr w:rsidR="003258E1" w:rsidTr="00C97496" w14:paraId="7064AED9" w14:textId="77777777">
        <w:tc>
          <w:tcPr>
            <w:tcW w:w="740" w:type="dxa"/>
          </w:tcPr>
          <w:p w:rsidR="003258E1" w:rsidP="003258E1" w:rsidRDefault="003258E1" w14:paraId="51F4301D" w14:textId="77777777">
            <w:pPr>
              <w:pStyle w:val="ListParagraph"/>
              <w:numPr>
                <w:ilvl w:val="0"/>
                <w:numId w:val="34"/>
              </w:numPr>
              <w:jc w:val="center"/>
            </w:pPr>
          </w:p>
        </w:tc>
        <w:tc>
          <w:tcPr>
            <w:tcW w:w="2224" w:type="dxa"/>
          </w:tcPr>
          <w:p w:rsidR="003258E1" w:rsidP="003258E1" w:rsidRDefault="003258E1" w14:paraId="1FE6A513" w14:textId="37917294">
            <w:r w:rsidRPr="000A7ED3">
              <w:t>SLOVENIA</w:t>
            </w:r>
          </w:p>
        </w:tc>
        <w:tc>
          <w:tcPr>
            <w:tcW w:w="1285" w:type="dxa"/>
          </w:tcPr>
          <w:p w:rsidR="003258E1" w:rsidP="003258E1" w:rsidRDefault="003258E1" w14:paraId="6E5789E3" w14:textId="33227553">
            <w:r w:rsidRPr="00925042">
              <w:t>0-13</w:t>
            </w:r>
          </w:p>
        </w:tc>
        <w:tc>
          <w:tcPr>
            <w:tcW w:w="5286" w:type="dxa"/>
          </w:tcPr>
          <w:p w:rsidR="003258E1" w:rsidP="003258E1" w:rsidRDefault="003258E1" w14:paraId="71E953A9" w14:textId="77777777">
            <w:r>
              <w:t>0,36,40,44,48,52,56,60,64,100,104,108,112,116,</w:t>
            </w:r>
          </w:p>
          <w:p w:rsidR="003258E1" w:rsidP="003258E1" w:rsidRDefault="003258E1" w14:paraId="2F51CE50" w14:textId="1F3B6FE2">
            <w:r>
              <w:t>120,124,128,132,136,140</w:t>
            </w:r>
          </w:p>
        </w:tc>
      </w:tr>
      <w:tr w:rsidR="003258E1" w:rsidTr="00C97496" w14:paraId="52F3446C" w14:textId="77777777">
        <w:tc>
          <w:tcPr>
            <w:tcW w:w="740" w:type="dxa"/>
          </w:tcPr>
          <w:p w:rsidR="003258E1" w:rsidP="003258E1" w:rsidRDefault="003258E1" w14:paraId="271CF4A3" w14:textId="77777777">
            <w:pPr>
              <w:pStyle w:val="ListParagraph"/>
              <w:numPr>
                <w:ilvl w:val="0"/>
                <w:numId w:val="34"/>
              </w:numPr>
              <w:jc w:val="center"/>
            </w:pPr>
          </w:p>
        </w:tc>
        <w:tc>
          <w:tcPr>
            <w:tcW w:w="2224" w:type="dxa"/>
          </w:tcPr>
          <w:p w:rsidR="003258E1" w:rsidP="003258E1" w:rsidRDefault="003258E1" w14:paraId="1CE1D3FA" w14:textId="61E56DEE">
            <w:r w:rsidRPr="000A7ED3">
              <w:t>SOUTH AFRICA</w:t>
            </w:r>
          </w:p>
        </w:tc>
        <w:tc>
          <w:tcPr>
            <w:tcW w:w="1285" w:type="dxa"/>
          </w:tcPr>
          <w:p w:rsidR="003258E1" w:rsidP="003258E1" w:rsidRDefault="003258E1" w14:paraId="1E8DF198" w14:textId="4BFBB363">
            <w:r w:rsidRPr="00925042">
              <w:t>0-13</w:t>
            </w:r>
          </w:p>
        </w:tc>
        <w:tc>
          <w:tcPr>
            <w:tcW w:w="5286" w:type="dxa"/>
          </w:tcPr>
          <w:p w:rsidR="003258E1" w:rsidP="003258E1" w:rsidRDefault="003258E1" w14:paraId="152AC765" w14:textId="77777777">
            <w:r>
              <w:t>0,36,40,44,48,52,56,60,64,100,104,108,112,116,</w:t>
            </w:r>
          </w:p>
          <w:p w:rsidR="003258E1" w:rsidP="003258E1" w:rsidRDefault="003258E1" w14:paraId="467A0A8B" w14:textId="25302584">
            <w:r>
              <w:t>120,124,128,132,136,140</w:t>
            </w:r>
          </w:p>
        </w:tc>
      </w:tr>
      <w:tr w:rsidR="003258E1" w:rsidTr="00C97496" w14:paraId="2D54C998" w14:textId="77777777">
        <w:tc>
          <w:tcPr>
            <w:tcW w:w="740" w:type="dxa"/>
          </w:tcPr>
          <w:p w:rsidR="003258E1" w:rsidP="003258E1" w:rsidRDefault="003258E1" w14:paraId="4BCB6B9D" w14:textId="77777777">
            <w:pPr>
              <w:pStyle w:val="ListParagraph"/>
              <w:numPr>
                <w:ilvl w:val="0"/>
                <w:numId w:val="34"/>
              </w:numPr>
              <w:jc w:val="center"/>
            </w:pPr>
          </w:p>
        </w:tc>
        <w:tc>
          <w:tcPr>
            <w:tcW w:w="2224" w:type="dxa"/>
          </w:tcPr>
          <w:p w:rsidR="003258E1" w:rsidP="003258E1" w:rsidRDefault="003258E1" w14:paraId="55EC4B30" w14:textId="39B73F51">
            <w:r w:rsidRPr="000A7ED3">
              <w:t>SPAIN</w:t>
            </w:r>
          </w:p>
        </w:tc>
        <w:tc>
          <w:tcPr>
            <w:tcW w:w="1285" w:type="dxa"/>
          </w:tcPr>
          <w:p w:rsidR="003258E1" w:rsidP="003258E1" w:rsidRDefault="003258E1" w14:paraId="650D5284" w14:textId="121DCCB0">
            <w:r w:rsidRPr="00925042">
              <w:t>0-13</w:t>
            </w:r>
          </w:p>
        </w:tc>
        <w:tc>
          <w:tcPr>
            <w:tcW w:w="5286" w:type="dxa"/>
          </w:tcPr>
          <w:p w:rsidR="00A56D5F" w:rsidP="00A56D5F" w:rsidRDefault="00A56D5F" w14:paraId="25D23F96" w14:textId="77777777">
            <w:r>
              <w:t>0,36,40,44,48,52,56,60,64,100,104,108,112,116,</w:t>
            </w:r>
          </w:p>
          <w:p w:rsidR="003258E1" w:rsidP="00A56D5F" w:rsidRDefault="00A56D5F" w14:paraId="4B23893D" w14:textId="0DDE16F7">
            <w:r>
              <w:t>120,124,128,132,136,140</w:t>
            </w:r>
          </w:p>
        </w:tc>
      </w:tr>
      <w:tr w:rsidR="003258E1" w:rsidTr="00C97496" w14:paraId="14C186DA" w14:textId="77777777">
        <w:tc>
          <w:tcPr>
            <w:tcW w:w="740" w:type="dxa"/>
          </w:tcPr>
          <w:p w:rsidR="003258E1" w:rsidP="003258E1" w:rsidRDefault="003258E1" w14:paraId="02907FD0" w14:textId="77777777">
            <w:pPr>
              <w:pStyle w:val="ListParagraph"/>
              <w:numPr>
                <w:ilvl w:val="0"/>
                <w:numId w:val="34"/>
              </w:numPr>
              <w:jc w:val="center"/>
            </w:pPr>
          </w:p>
        </w:tc>
        <w:tc>
          <w:tcPr>
            <w:tcW w:w="2224" w:type="dxa"/>
          </w:tcPr>
          <w:p w:rsidR="003258E1" w:rsidP="003258E1" w:rsidRDefault="003258E1" w14:paraId="7C83F96B" w14:textId="4604E9EE">
            <w:r w:rsidRPr="000A7ED3">
              <w:t>SWEDAN</w:t>
            </w:r>
          </w:p>
        </w:tc>
        <w:tc>
          <w:tcPr>
            <w:tcW w:w="1285" w:type="dxa"/>
          </w:tcPr>
          <w:p w:rsidR="003258E1" w:rsidP="003258E1" w:rsidRDefault="003258E1" w14:paraId="6E047A2D" w14:textId="1C4228BF">
            <w:r w:rsidRPr="00925042">
              <w:t>0-13</w:t>
            </w:r>
          </w:p>
        </w:tc>
        <w:tc>
          <w:tcPr>
            <w:tcW w:w="5286" w:type="dxa"/>
          </w:tcPr>
          <w:p w:rsidR="00A56D5F" w:rsidP="00A56D5F" w:rsidRDefault="00A56D5F" w14:paraId="76B25367" w14:textId="77777777">
            <w:r>
              <w:t>0,36,40,44,48,52,56,60,64,100,104,108,112,116,</w:t>
            </w:r>
          </w:p>
          <w:p w:rsidR="003258E1" w:rsidP="00A56D5F" w:rsidRDefault="00A56D5F" w14:paraId="3CD00E4D" w14:textId="32369C2B">
            <w:r>
              <w:t>120,124,128,132,136,140</w:t>
            </w:r>
          </w:p>
        </w:tc>
      </w:tr>
      <w:tr w:rsidR="003258E1" w:rsidTr="00C97496" w14:paraId="3EE711F9" w14:textId="77777777">
        <w:tc>
          <w:tcPr>
            <w:tcW w:w="740" w:type="dxa"/>
          </w:tcPr>
          <w:p w:rsidR="003258E1" w:rsidP="003258E1" w:rsidRDefault="003258E1" w14:paraId="7E29A4E3" w14:textId="77777777">
            <w:pPr>
              <w:pStyle w:val="ListParagraph"/>
              <w:numPr>
                <w:ilvl w:val="0"/>
                <w:numId w:val="34"/>
              </w:numPr>
              <w:jc w:val="center"/>
            </w:pPr>
          </w:p>
        </w:tc>
        <w:tc>
          <w:tcPr>
            <w:tcW w:w="2224" w:type="dxa"/>
          </w:tcPr>
          <w:p w:rsidR="003258E1" w:rsidP="003258E1" w:rsidRDefault="003258E1" w14:paraId="1EA7A1F6" w14:textId="458F31B1">
            <w:r w:rsidRPr="000A7ED3">
              <w:t>SWITZERLAND</w:t>
            </w:r>
          </w:p>
        </w:tc>
        <w:tc>
          <w:tcPr>
            <w:tcW w:w="1285" w:type="dxa"/>
          </w:tcPr>
          <w:p w:rsidR="003258E1" w:rsidP="003258E1" w:rsidRDefault="003258E1" w14:paraId="1FFD19D5" w14:textId="3121F2B1">
            <w:r w:rsidRPr="00925042">
              <w:t>0-13</w:t>
            </w:r>
          </w:p>
        </w:tc>
        <w:tc>
          <w:tcPr>
            <w:tcW w:w="5286" w:type="dxa"/>
          </w:tcPr>
          <w:p w:rsidR="00A56D5F" w:rsidP="00A56D5F" w:rsidRDefault="00A56D5F" w14:paraId="0572FDB0" w14:textId="77777777">
            <w:r>
              <w:t>0,36,40,44,48,52,56,60,64,100,104,108,112,116,</w:t>
            </w:r>
          </w:p>
          <w:p w:rsidR="003258E1" w:rsidP="00A56D5F" w:rsidRDefault="00A56D5F" w14:paraId="4BD4D473" w14:textId="277AF675">
            <w:r>
              <w:t>120,124,128,132,136,140</w:t>
            </w:r>
          </w:p>
        </w:tc>
      </w:tr>
      <w:tr w:rsidR="003258E1" w:rsidTr="00C97496" w14:paraId="0640F9CA" w14:textId="77777777">
        <w:tc>
          <w:tcPr>
            <w:tcW w:w="740" w:type="dxa"/>
          </w:tcPr>
          <w:p w:rsidR="003258E1" w:rsidP="003258E1" w:rsidRDefault="003258E1" w14:paraId="0C761870" w14:textId="77777777">
            <w:pPr>
              <w:pStyle w:val="ListParagraph"/>
              <w:numPr>
                <w:ilvl w:val="0"/>
                <w:numId w:val="34"/>
              </w:numPr>
              <w:jc w:val="center"/>
            </w:pPr>
          </w:p>
        </w:tc>
        <w:tc>
          <w:tcPr>
            <w:tcW w:w="2224" w:type="dxa"/>
          </w:tcPr>
          <w:p w:rsidR="003258E1" w:rsidP="003258E1" w:rsidRDefault="003258E1" w14:paraId="29944373" w14:textId="2172322A">
            <w:r w:rsidRPr="000A7ED3">
              <w:t>SYRIAN ARAB REPUBLIC</w:t>
            </w:r>
          </w:p>
        </w:tc>
        <w:tc>
          <w:tcPr>
            <w:tcW w:w="1285" w:type="dxa"/>
          </w:tcPr>
          <w:p w:rsidR="003258E1" w:rsidP="003258E1" w:rsidRDefault="003258E1" w14:paraId="37EC668C" w14:textId="7E6838D4">
            <w:r w:rsidRPr="00925042">
              <w:t>0-13</w:t>
            </w:r>
          </w:p>
        </w:tc>
        <w:tc>
          <w:tcPr>
            <w:tcW w:w="5286" w:type="dxa"/>
          </w:tcPr>
          <w:p w:rsidR="003258E1" w:rsidP="003258E1" w:rsidRDefault="00A56D5F" w14:paraId="0326E58D" w14:textId="5787307B">
            <w:r>
              <w:t>0,36,40,44,48,52,56,60,64,149,153,157,161,165</w:t>
            </w:r>
          </w:p>
        </w:tc>
      </w:tr>
      <w:tr w:rsidR="003258E1" w:rsidTr="00C97496" w14:paraId="48918A28" w14:textId="77777777">
        <w:tc>
          <w:tcPr>
            <w:tcW w:w="740" w:type="dxa"/>
          </w:tcPr>
          <w:p w:rsidR="003258E1" w:rsidP="003258E1" w:rsidRDefault="003258E1" w14:paraId="5E7719CF" w14:textId="77777777">
            <w:pPr>
              <w:pStyle w:val="ListParagraph"/>
              <w:numPr>
                <w:ilvl w:val="0"/>
                <w:numId w:val="34"/>
              </w:numPr>
              <w:jc w:val="center"/>
            </w:pPr>
          </w:p>
        </w:tc>
        <w:tc>
          <w:tcPr>
            <w:tcW w:w="2224" w:type="dxa"/>
          </w:tcPr>
          <w:p w:rsidR="003258E1" w:rsidP="003258E1" w:rsidRDefault="003258E1" w14:paraId="1A25FDC8" w14:textId="34FB2716">
            <w:r w:rsidRPr="000A7ED3">
              <w:t>TAIWAN</w:t>
            </w:r>
          </w:p>
        </w:tc>
        <w:tc>
          <w:tcPr>
            <w:tcW w:w="1285" w:type="dxa"/>
          </w:tcPr>
          <w:p w:rsidR="003258E1" w:rsidP="003258E1" w:rsidRDefault="003258E1" w14:paraId="3E85A47E" w14:textId="25F76A69">
            <w:r>
              <w:t>0-11</w:t>
            </w:r>
          </w:p>
        </w:tc>
        <w:tc>
          <w:tcPr>
            <w:tcW w:w="5286" w:type="dxa"/>
          </w:tcPr>
          <w:p w:rsidR="003258E1" w:rsidP="003258E1" w:rsidRDefault="00A56D5F" w14:paraId="28045083" w14:textId="3D3442B0">
            <w:r>
              <w:t>0,52,56,60,64,149,153,157,161</w:t>
            </w:r>
          </w:p>
        </w:tc>
      </w:tr>
      <w:tr w:rsidR="003258E1" w:rsidTr="00C97496" w14:paraId="55CCA702" w14:textId="77777777">
        <w:tc>
          <w:tcPr>
            <w:tcW w:w="740" w:type="dxa"/>
          </w:tcPr>
          <w:p w:rsidR="003258E1" w:rsidP="003258E1" w:rsidRDefault="003258E1" w14:paraId="4A8DE5D5" w14:textId="77777777">
            <w:pPr>
              <w:pStyle w:val="ListParagraph"/>
              <w:numPr>
                <w:ilvl w:val="0"/>
                <w:numId w:val="34"/>
              </w:numPr>
              <w:jc w:val="center"/>
            </w:pPr>
          </w:p>
        </w:tc>
        <w:tc>
          <w:tcPr>
            <w:tcW w:w="2224" w:type="dxa"/>
          </w:tcPr>
          <w:p w:rsidR="003258E1" w:rsidP="003258E1" w:rsidRDefault="003258E1" w14:paraId="40B6E908" w14:textId="221748D1">
            <w:r w:rsidRPr="000A7ED3">
              <w:t>THAILAND</w:t>
            </w:r>
          </w:p>
        </w:tc>
        <w:tc>
          <w:tcPr>
            <w:tcW w:w="1285" w:type="dxa"/>
          </w:tcPr>
          <w:p w:rsidR="003258E1" w:rsidP="003258E1" w:rsidRDefault="003258E1" w14:paraId="4416AAC7" w14:textId="7326BEC0">
            <w:r w:rsidRPr="003B6921">
              <w:t>0-13</w:t>
            </w:r>
          </w:p>
        </w:tc>
        <w:tc>
          <w:tcPr>
            <w:tcW w:w="5286" w:type="dxa"/>
          </w:tcPr>
          <w:p w:rsidR="003258E1" w:rsidP="003258E1" w:rsidRDefault="00A56D5F" w14:paraId="34A26A16" w14:textId="3A42C985">
            <w:r>
              <w:t>0,36,40,44,48,52,56,60,64,149,153,157,161,165</w:t>
            </w:r>
          </w:p>
        </w:tc>
      </w:tr>
      <w:tr w:rsidR="003258E1" w:rsidTr="00C97496" w14:paraId="7F48F526" w14:textId="77777777">
        <w:tc>
          <w:tcPr>
            <w:tcW w:w="740" w:type="dxa"/>
          </w:tcPr>
          <w:p w:rsidR="003258E1" w:rsidP="003258E1" w:rsidRDefault="003258E1" w14:paraId="68725E27" w14:textId="77777777">
            <w:pPr>
              <w:pStyle w:val="ListParagraph"/>
              <w:numPr>
                <w:ilvl w:val="0"/>
                <w:numId w:val="34"/>
              </w:numPr>
              <w:jc w:val="center"/>
            </w:pPr>
          </w:p>
        </w:tc>
        <w:tc>
          <w:tcPr>
            <w:tcW w:w="2224" w:type="dxa"/>
          </w:tcPr>
          <w:p w:rsidR="003258E1" w:rsidP="003258E1" w:rsidRDefault="003258E1" w14:paraId="0692F622" w14:textId="72513AE3">
            <w:r w:rsidRPr="000A7ED3">
              <w:t>TRINIDAD AND TOBAGO</w:t>
            </w:r>
          </w:p>
        </w:tc>
        <w:tc>
          <w:tcPr>
            <w:tcW w:w="1285" w:type="dxa"/>
          </w:tcPr>
          <w:p w:rsidR="003258E1" w:rsidP="003258E1" w:rsidRDefault="003258E1" w14:paraId="4EF92269" w14:textId="3070D10C">
            <w:r w:rsidRPr="003B6921">
              <w:t>0-13</w:t>
            </w:r>
          </w:p>
        </w:tc>
        <w:tc>
          <w:tcPr>
            <w:tcW w:w="5286" w:type="dxa"/>
          </w:tcPr>
          <w:p w:rsidR="003258E1" w:rsidP="003258E1" w:rsidRDefault="00A56D5F" w14:paraId="46A9E87E" w14:textId="44403C8D">
            <w:r>
              <w:t>0,36,40,44,48,52,56,60,64</w:t>
            </w:r>
          </w:p>
        </w:tc>
      </w:tr>
      <w:tr w:rsidR="003258E1" w:rsidTr="00C97496" w14:paraId="583824C8" w14:textId="77777777">
        <w:tc>
          <w:tcPr>
            <w:tcW w:w="740" w:type="dxa"/>
          </w:tcPr>
          <w:p w:rsidR="003258E1" w:rsidP="003258E1" w:rsidRDefault="003258E1" w14:paraId="2EE3BB6D" w14:textId="77777777">
            <w:pPr>
              <w:pStyle w:val="ListParagraph"/>
              <w:numPr>
                <w:ilvl w:val="0"/>
                <w:numId w:val="34"/>
              </w:numPr>
              <w:jc w:val="center"/>
            </w:pPr>
          </w:p>
        </w:tc>
        <w:tc>
          <w:tcPr>
            <w:tcW w:w="2224" w:type="dxa"/>
          </w:tcPr>
          <w:p w:rsidR="003258E1" w:rsidP="003258E1" w:rsidRDefault="003258E1" w14:paraId="719A18E4" w14:textId="314D02D0">
            <w:r w:rsidRPr="000A7ED3">
              <w:t>TUNISIA</w:t>
            </w:r>
          </w:p>
        </w:tc>
        <w:tc>
          <w:tcPr>
            <w:tcW w:w="1285" w:type="dxa"/>
          </w:tcPr>
          <w:p w:rsidR="003258E1" w:rsidP="003258E1" w:rsidRDefault="003258E1" w14:paraId="3FB9C9EE" w14:textId="73109897">
            <w:r w:rsidRPr="003B6921">
              <w:t>0-13</w:t>
            </w:r>
          </w:p>
        </w:tc>
        <w:tc>
          <w:tcPr>
            <w:tcW w:w="5286" w:type="dxa"/>
          </w:tcPr>
          <w:p w:rsidR="003258E1" w:rsidP="003258E1" w:rsidRDefault="00A56D5F" w14:paraId="558486E7" w14:textId="5EC3D610">
            <w:r>
              <w:t>0,36,40,44,48,52,56,60,64</w:t>
            </w:r>
          </w:p>
        </w:tc>
      </w:tr>
      <w:tr w:rsidR="003258E1" w:rsidTr="00C97496" w14:paraId="0633A3E4" w14:textId="77777777">
        <w:tc>
          <w:tcPr>
            <w:tcW w:w="740" w:type="dxa"/>
          </w:tcPr>
          <w:p w:rsidR="003258E1" w:rsidP="003258E1" w:rsidRDefault="003258E1" w14:paraId="14AAACEB" w14:textId="77777777">
            <w:pPr>
              <w:pStyle w:val="ListParagraph"/>
              <w:numPr>
                <w:ilvl w:val="0"/>
                <w:numId w:val="34"/>
              </w:numPr>
              <w:jc w:val="center"/>
            </w:pPr>
          </w:p>
        </w:tc>
        <w:tc>
          <w:tcPr>
            <w:tcW w:w="2224" w:type="dxa"/>
          </w:tcPr>
          <w:p w:rsidR="003258E1" w:rsidP="003258E1" w:rsidRDefault="003258E1" w14:paraId="72B87DC6" w14:textId="7271B236">
            <w:r w:rsidRPr="000A7ED3">
              <w:t>TURKEY</w:t>
            </w:r>
          </w:p>
        </w:tc>
        <w:tc>
          <w:tcPr>
            <w:tcW w:w="1285" w:type="dxa"/>
          </w:tcPr>
          <w:p w:rsidR="003258E1" w:rsidP="003258E1" w:rsidRDefault="003258E1" w14:paraId="2ABDFCEF" w14:textId="5EBAD3E3">
            <w:r w:rsidRPr="003B6921">
              <w:t>0-13</w:t>
            </w:r>
          </w:p>
        </w:tc>
        <w:tc>
          <w:tcPr>
            <w:tcW w:w="5286" w:type="dxa"/>
          </w:tcPr>
          <w:p w:rsidR="003258E1" w:rsidP="003258E1" w:rsidRDefault="00A56D5F" w14:paraId="559D14CB" w14:textId="4ADF2E86">
            <w:r>
              <w:t>0,36,40,44,48,52,56,60,64</w:t>
            </w:r>
          </w:p>
        </w:tc>
      </w:tr>
      <w:tr w:rsidR="003258E1" w:rsidTr="00C97496" w14:paraId="5AA51887" w14:textId="77777777">
        <w:tc>
          <w:tcPr>
            <w:tcW w:w="740" w:type="dxa"/>
          </w:tcPr>
          <w:p w:rsidR="003258E1" w:rsidP="003258E1" w:rsidRDefault="003258E1" w14:paraId="25C46FA6" w14:textId="77777777">
            <w:pPr>
              <w:pStyle w:val="ListParagraph"/>
              <w:numPr>
                <w:ilvl w:val="0"/>
                <w:numId w:val="34"/>
              </w:numPr>
              <w:jc w:val="center"/>
            </w:pPr>
          </w:p>
        </w:tc>
        <w:tc>
          <w:tcPr>
            <w:tcW w:w="2224" w:type="dxa"/>
          </w:tcPr>
          <w:p w:rsidR="003258E1" w:rsidP="003258E1" w:rsidRDefault="003258E1" w14:paraId="7BFBEAE6" w14:textId="0ECEBADB">
            <w:r w:rsidRPr="000A7ED3">
              <w:t>UKRAINE</w:t>
            </w:r>
          </w:p>
        </w:tc>
        <w:tc>
          <w:tcPr>
            <w:tcW w:w="1285" w:type="dxa"/>
          </w:tcPr>
          <w:p w:rsidR="003258E1" w:rsidP="003258E1" w:rsidRDefault="003258E1" w14:paraId="0A6F7138" w14:textId="405F8F32">
            <w:r w:rsidRPr="003B6921">
              <w:t>0-13</w:t>
            </w:r>
          </w:p>
        </w:tc>
        <w:tc>
          <w:tcPr>
            <w:tcW w:w="5286" w:type="dxa"/>
          </w:tcPr>
          <w:p w:rsidR="003258E1" w:rsidP="003258E1" w:rsidRDefault="00A56D5F" w14:paraId="705727F7" w14:textId="32E1867C">
            <w:r>
              <w:t>0,36,40,44,48,52,56,60,64,149,153,157,161,165</w:t>
            </w:r>
          </w:p>
        </w:tc>
      </w:tr>
      <w:tr w:rsidR="003258E1" w:rsidTr="00C97496" w14:paraId="075C44C6" w14:textId="77777777">
        <w:tc>
          <w:tcPr>
            <w:tcW w:w="740" w:type="dxa"/>
          </w:tcPr>
          <w:p w:rsidR="003258E1" w:rsidP="003258E1" w:rsidRDefault="003258E1" w14:paraId="41F6238F" w14:textId="77777777">
            <w:pPr>
              <w:pStyle w:val="ListParagraph"/>
              <w:numPr>
                <w:ilvl w:val="0"/>
                <w:numId w:val="34"/>
              </w:numPr>
              <w:jc w:val="center"/>
            </w:pPr>
          </w:p>
        </w:tc>
        <w:tc>
          <w:tcPr>
            <w:tcW w:w="2224" w:type="dxa"/>
          </w:tcPr>
          <w:p w:rsidR="003258E1" w:rsidP="003258E1" w:rsidRDefault="003258E1" w14:paraId="1ABF0A54" w14:textId="2BE31324">
            <w:r w:rsidRPr="000A7ED3">
              <w:t>UNITED ARAB EMIRATES</w:t>
            </w:r>
          </w:p>
        </w:tc>
        <w:tc>
          <w:tcPr>
            <w:tcW w:w="1285" w:type="dxa"/>
          </w:tcPr>
          <w:p w:rsidR="003258E1" w:rsidP="003258E1" w:rsidRDefault="003258E1" w14:paraId="2DFC0924" w14:textId="2D0541F0">
            <w:r w:rsidRPr="003B6921">
              <w:t>0-13</w:t>
            </w:r>
          </w:p>
        </w:tc>
        <w:tc>
          <w:tcPr>
            <w:tcW w:w="5286" w:type="dxa"/>
          </w:tcPr>
          <w:p w:rsidR="003258E1" w:rsidP="003258E1" w:rsidRDefault="00A56D5F" w14:paraId="38F76EA3" w14:textId="7B33AD80">
            <w:r>
              <w:t>0,36,40,44,48,52,56,60,64,149,153,157,161,165</w:t>
            </w:r>
          </w:p>
        </w:tc>
      </w:tr>
      <w:tr w:rsidR="00A56D5F" w:rsidTr="00C97496" w14:paraId="1D776A61" w14:textId="77777777">
        <w:tc>
          <w:tcPr>
            <w:tcW w:w="740" w:type="dxa"/>
          </w:tcPr>
          <w:p w:rsidR="00A56D5F" w:rsidP="00A56D5F" w:rsidRDefault="00A56D5F" w14:paraId="33C5EAAE" w14:textId="77777777">
            <w:pPr>
              <w:pStyle w:val="ListParagraph"/>
              <w:numPr>
                <w:ilvl w:val="0"/>
                <w:numId w:val="34"/>
              </w:numPr>
              <w:jc w:val="center"/>
            </w:pPr>
          </w:p>
        </w:tc>
        <w:tc>
          <w:tcPr>
            <w:tcW w:w="2224" w:type="dxa"/>
          </w:tcPr>
          <w:p w:rsidR="00A56D5F" w:rsidP="00A56D5F" w:rsidRDefault="00A56D5F" w14:paraId="4AC8E77B" w14:textId="41620CAB">
            <w:r w:rsidRPr="000A7ED3">
              <w:t>UNITED KINGDOM</w:t>
            </w:r>
          </w:p>
        </w:tc>
        <w:tc>
          <w:tcPr>
            <w:tcW w:w="1285" w:type="dxa"/>
          </w:tcPr>
          <w:p w:rsidR="00A56D5F" w:rsidP="00A56D5F" w:rsidRDefault="00A56D5F" w14:paraId="18654476" w14:textId="3DBF66AF">
            <w:r w:rsidRPr="003B6921">
              <w:t>0-13</w:t>
            </w:r>
          </w:p>
        </w:tc>
        <w:tc>
          <w:tcPr>
            <w:tcW w:w="5286" w:type="dxa"/>
          </w:tcPr>
          <w:p w:rsidR="00A56D5F" w:rsidP="00A56D5F" w:rsidRDefault="00A56D5F" w14:paraId="1BA2C644" w14:textId="77777777">
            <w:r>
              <w:t>0,36,40,44,48,52,56,60,64,100,104,108,112,116,</w:t>
            </w:r>
          </w:p>
          <w:p w:rsidR="00A56D5F" w:rsidP="00A56D5F" w:rsidRDefault="00A56D5F" w14:paraId="00001021" w14:textId="4E9CDA0C">
            <w:r>
              <w:t>120,124,128,132,136,140</w:t>
            </w:r>
          </w:p>
        </w:tc>
      </w:tr>
      <w:tr w:rsidR="00A56D5F" w:rsidTr="00C97496" w14:paraId="3C8D967D" w14:textId="77777777">
        <w:tc>
          <w:tcPr>
            <w:tcW w:w="740" w:type="dxa"/>
          </w:tcPr>
          <w:p w:rsidR="00A56D5F" w:rsidP="00A56D5F" w:rsidRDefault="00A56D5F" w14:paraId="482C11D0" w14:textId="77777777">
            <w:pPr>
              <w:pStyle w:val="ListParagraph"/>
              <w:numPr>
                <w:ilvl w:val="0"/>
                <w:numId w:val="34"/>
              </w:numPr>
              <w:jc w:val="center"/>
            </w:pPr>
          </w:p>
        </w:tc>
        <w:tc>
          <w:tcPr>
            <w:tcW w:w="2224" w:type="dxa"/>
          </w:tcPr>
          <w:p w:rsidR="00A56D5F" w:rsidP="00A56D5F" w:rsidRDefault="00A56D5F" w14:paraId="5DB42F07" w14:textId="698CC5A0">
            <w:r w:rsidRPr="000A7ED3">
              <w:t>UNITED STATES</w:t>
            </w:r>
          </w:p>
        </w:tc>
        <w:tc>
          <w:tcPr>
            <w:tcW w:w="1285" w:type="dxa"/>
          </w:tcPr>
          <w:p w:rsidR="00A56D5F" w:rsidP="00A56D5F" w:rsidRDefault="00A56D5F" w14:paraId="647D10E8" w14:textId="0D471C1E">
            <w:r>
              <w:t>0-11</w:t>
            </w:r>
          </w:p>
        </w:tc>
        <w:tc>
          <w:tcPr>
            <w:tcW w:w="5286" w:type="dxa"/>
          </w:tcPr>
          <w:p w:rsidR="00A56D5F" w:rsidP="00A56D5F" w:rsidRDefault="00A56D5F" w14:paraId="560FC419" w14:textId="77777777">
            <w:r>
              <w:t>0,36,40,44,48,52,56,60,64,100,104,108,112,116,</w:t>
            </w:r>
          </w:p>
          <w:p w:rsidR="00A56D5F" w:rsidP="00A56D5F" w:rsidRDefault="00A56D5F" w14:paraId="2CFE8DAB" w14:textId="0D5581CB">
            <w:r>
              <w:t>120,124,128,132,136,140,144, 149,153,157,161,165</w:t>
            </w:r>
          </w:p>
        </w:tc>
      </w:tr>
      <w:tr w:rsidR="00A56D5F" w:rsidTr="00C97496" w14:paraId="45DDEE0C" w14:textId="77777777">
        <w:tc>
          <w:tcPr>
            <w:tcW w:w="740" w:type="dxa"/>
          </w:tcPr>
          <w:p w:rsidR="00A56D5F" w:rsidP="00A56D5F" w:rsidRDefault="00A56D5F" w14:paraId="42A05B01" w14:textId="77777777">
            <w:pPr>
              <w:pStyle w:val="ListParagraph"/>
              <w:numPr>
                <w:ilvl w:val="0"/>
                <w:numId w:val="34"/>
              </w:numPr>
              <w:jc w:val="center"/>
            </w:pPr>
          </w:p>
        </w:tc>
        <w:tc>
          <w:tcPr>
            <w:tcW w:w="2224" w:type="dxa"/>
          </w:tcPr>
          <w:p w:rsidR="00A56D5F" w:rsidP="00A56D5F" w:rsidRDefault="00A56D5F" w14:paraId="1CCFFFD8" w14:textId="58866C3B">
            <w:r w:rsidRPr="000A7ED3">
              <w:t>URUGUAY</w:t>
            </w:r>
          </w:p>
        </w:tc>
        <w:tc>
          <w:tcPr>
            <w:tcW w:w="1285" w:type="dxa"/>
          </w:tcPr>
          <w:p w:rsidR="00A56D5F" w:rsidP="00A56D5F" w:rsidRDefault="00A56D5F" w14:paraId="7296CA12" w14:textId="6119F33D">
            <w:r w:rsidRPr="008027D6">
              <w:t>0-13</w:t>
            </w:r>
          </w:p>
        </w:tc>
        <w:tc>
          <w:tcPr>
            <w:tcW w:w="5286" w:type="dxa"/>
          </w:tcPr>
          <w:p w:rsidR="00A56D5F" w:rsidP="00A56D5F" w:rsidRDefault="00A56D5F" w14:paraId="1DD3151E" w14:textId="64C9CCF4">
            <w:r>
              <w:t>0,149,153,157,161</w:t>
            </w:r>
          </w:p>
        </w:tc>
      </w:tr>
      <w:tr w:rsidR="00A56D5F" w:rsidTr="00C97496" w14:paraId="3AA1CBC8" w14:textId="77777777">
        <w:tc>
          <w:tcPr>
            <w:tcW w:w="740" w:type="dxa"/>
          </w:tcPr>
          <w:p w:rsidR="00A56D5F" w:rsidP="00A56D5F" w:rsidRDefault="00A56D5F" w14:paraId="33D22157" w14:textId="77777777">
            <w:pPr>
              <w:pStyle w:val="ListParagraph"/>
              <w:numPr>
                <w:ilvl w:val="0"/>
                <w:numId w:val="34"/>
              </w:numPr>
              <w:jc w:val="center"/>
            </w:pPr>
          </w:p>
        </w:tc>
        <w:tc>
          <w:tcPr>
            <w:tcW w:w="2224" w:type="dxa"/>
          </w:tcPr>
          <w:p w:rsidR="00A56D5F" w:rsidP="00A56D5F" w:rsidRDefault="00A56D5F" w14:paraId="1F55D9C7" w14:textId="37F2FCDC">
            <w:r w:rsidRPr="000A7ED3">
              <w:t>UZBEKISTAN</w:t>
            </w:r>
          </w:p>
        </w:tc>
        <w:tc>
          <w:tcPr>
            <w:tcW w:w="1285" w:type="dxa"/>
          </w:tcPr>
          <w:p w:rsidR="00A56D5F" w:rsidP="00A56D5F" w:rsidRDefault="00A56D5F" w14:paraId="3B907299" w14:textId="1E3B467E">
            <w:r>
              <w:t>0-11</w:t>
            </w:r>
          </w:p>
        </w:tc>
        <w:tc>
          <w:tcPr>
            <w:tcW w:w="5286" w:type="dxa"/>
          </w:tcPr>
          <w:p w:rsidR="00A56D5F" w:rsidP="00A56D5F" w:rsidRDefault="00A56D5F" w14:paraId="18917A30" w14:textId="77777777">
            <w:r>
              <w:t>0,36,40,44,48,52,56,60,64,100,104,108,112,116,</w:t>
            </w:r>
          </w:p>
          <w:p w:rsidR="00A56D5F" w:rsidP="00A56D5F" w:rsidRDefault="00A56D5F" w14:paraId="2F89201D" w14:textId="20094155">
            <w:r>
              <w:t>120,124,128,132,136,140</w:t>
            </w:r>
          </w:p>
        </w:tc>
      </w:tr>
      <w:tr w:rsidR="00A56D5F" w:rsidTr="00C97496" w14:paraId="4AFA58EE" w14:textId="77777777">
        <w:tc>
          <w:tcPr>
            <w:tcW w:w="740" w:type="dxa"/>
          </w:tcPr>
          <w:p w:rsidR="00A56D5F" w:rsidP="00A56D5F" w:rsidRDefault="00A56D5F" w14:paraId="2CD55142" w14:textId="77777777">
            <w:pPr>
              <w:pStyle w:val="ListParagraph"/>
              <w:numPr>
                <w:ilvl w:val="0"/>
                <w:numId w:val="34"/>
              </w:numPr>
              <w:jc w:val="center"/>
            </w:pPr>
          </w:p>
        </w:tc>
        <w:tc>
          <w:tcPr>
            <w:tcW w:w="2224" w:type="dxa"/>
          </w:tcPr>
          <w:p w:rsidR="00A56D5F" w:rsidP="00A56D5F" w:rsidRDefault="00A56D5F" w14:paraId="0E9B0CEC" w14:textId="7FDB4D33">
            <w:r w:rsidRPr="000A7ED3">
              <w:t>VENEZUELA</w:t>
            </w:r>
          </w:p>
        </w:tc>
        <w:tc>
          <w:tcPr>
            <w:tcW w:w="1285" w:type="dxa"/>
          </w:tcPr>
          <w:p w:rsidR="00A56D5F" w:rsidP="00A56D5F" w:rsidRDefault="00A56D5F" w14:paraId="6D4B7932" w14:textId="174598D0">
            <w:r w:rsidRPr="00147819">
              <w:t>0-13</w:t>
            </w:r>
          </w:p>
        </w:tc>
        <w:tc>
          <w:tcPr>
            <w:tcW w:w="5286" w:type="dxa"/>
          </w:tcPr>
          <w:p w:rsidR="00A56D5F" w:rsidP="00A56D5F" w:rsidRDefault="00A56D5F" w14:paraId="03756D9A" w14:textId="6F4CAD0B">
            <w:r>
              <w:t>0,149,153,157,161</w:t>
            </w:r>
          </w:p>
        </w:tc>
      </w:tr>
      <w:tr w:rsidR="00A56D5F" w:rsidTr="00C97496" w14:paraId="7917579F" w14:textId="77777777">
        <w:tc>
          <w:tcPr>
            <w:tcW w:w="740" w:type="dxa"/>
          </w:tcPr>
          <w:p w:rsidR="00A56D5F" w:rsidP="00A56D5F" w:rsidRDefault="00A56D5F" w14:paraId="105DEDFA" w14:textId="77777777">
            <w:pPr>
              <w:pStyle w:val="ListParagraph"/>
              <w:numPr>
                <w:ilvl w:val="0"/>
                <w:numId w:val="34"/>
              </w:numPr>
              <w:jc w:val="center"/>
            </w:pPr>
          </w:p>
        </w:tc>
        <w:tc>
          <w:tcPr>
            <w:tcW w:w="2224" w:type="dxa"/>
          </w:tcPr>
          <w:p w:rsidR="00A56D5F" w:rsidP="00A56D5F" w:rsidRDefault="00A56D5F" w14:paraId="7E7F3BCD" w14:textId="1B2D9018">
            <w:r w:rsidRPr="000A7ED3">
              <w:t>VIETNAM</w:t>
            </w:r>
          </w:p>
        </w:tc>
        <w:tc>
          <w:tcPr>
            <w:tcW w:w="1285" w:type="dxa"/>
          </w:tcPr>
          <w:p w:rsidR="00A56D5F" w:rsidP="00A56D5F" w:rsidRDefault="00A56D5F" w14:paraId="72261936" w14:textId="640421E7">
            <w:r w:rsidRPr="00147819">
              <w:t>0-13</w:t>
            </w:r>
          </w:p>
        </w:tc>
        <w:tc>
          <w:tcPr>
            <w:tcW w:w="5286" w:type="dxa"/>
          </w:tcPr>
          <w:p w:rsidR="00A56D5F" w:rsidP="00A56D5F" w:rsidRDefault="00A56D5F" w14:paraId="21F037C4" w14:textId="77777777">
            <w:r>
              <w:t>0,36,40,44,48,52,56,60,64,100,104,108,112,116,</w:t>
            </w:r>
          </w:p>
          <w:p w:rsidR="00A56D5F" w:rsidP="00A56D5F" w:rsidRDefault="00A56D5F" w14:paraId="3AA222A1" w14:textId="1798151A">
            <w:r>
              <w:t>120,124,128,132,136,140</w:t>
            </w:r>
          </w:p>
        </w:tc>
      </w:tr>
      <w:tr w:rsidR="00A56D5F" w:rsidTr="00C97496" w14:paraId="40BA1B50" w14:textId="77777777">
        <w:tc>
          <w:tcPr>
            <w:tcW w:w="740" w:type="dxa"/>
          </w:tcPr>
          <w:p w:rsidR="00A56D5F" w:rsidP="00A56D5F" w:rsidRDefault="00A56D5F" w14:paraId="307622C4" w14:textId="77777777">
            <w:pPr>
              <w:pStyle w:val="ListParagraph"/>
              <w:numPr>
                <w:ilvl w:val="0"/>
                <w:numId w:val="34"/>
              </w:numPr>
              <w:jc w:val="center"/>
            </w:pPr>
          </w:p>
        </w:tc>
        <w:tc>
          <w:tcPr>
            <w:tcW w:w="2224" w:type="dxa"/>
          </w:tcPr>
          <w:p w:rsidR="00A56D5F" w:rsidP="00A56D5F" w:rsidRDefault="00A56D5F" w14:paraId="3F209045" w14:textId="3DFDB838">
            <w:r w:rsidRPr="000A7ED3">
              <w:t>YEMEN</w:t>
            </w:r>
          </w:p>
        </w:tc>
        <w:tc>
          <w:tcPr>
            <w:tcW w:w="1285" w:type="dxa"/>
          </w:tcPr>
          <w:p w:rsidR="00A56D5F" w:rsidP="00A56D5F" w:rsidRDefault="00A56D5F" w14:paraId="5F4B8374" w14:textId="0D95908F">
            <w:r w:rsidRPr="00147819">
              <w:t>0-13</w:t>
            </w:r>
          </w:p>
        </w:tc>
        <w:tc>
          <w:tcPr>
            <w:tcW w:w="5286" w:type="dxa"/>
          </w:tcPr>
          <w:p w:rsidR="00A56D5F" w:rsidP="00A56D5F" w:rsidRDefault="00A56D5F" w14:paraId="6EFED18E" w14:textId="69BAC06D">
            <w:r>
              <w:t>0,36,40,44,48,52,56,60,64,149,153,157,161,165</w:t>
            </w:r>
          </w:p>
        </w:tc>
      </w:tr>
      <w:tr w:rsidR="00A56D5F" w:rsidTr="00C97496" w14:paraId="5746C170" w14:textId="77777777">
        <w:tc>
          <w:tcPr>
            <w:tcW w:w="740" w:type="dxa"/>
          </w:tcPr>
          <w:p w:rsidR="00A56D5F" w:rsidP="00A56D5F" w:rsidRDefault="00A56D5F" w14:paraId="1EEE0DBC" w14:textId="77777777">
            <w:pPr>
              <w:pStyle w:val="ListParagraph"/>
              <w:numPr>
                <w:ilvl w:val="0"/>
                <w:numId w:val="34"/>
              </w:numPr>
              <w:jc w:val="center"/>
            </w:pPr>
          </w:p>
        </w:tc>
        <w:tc>
          <w:tcPr>
            <w:tcW w:w="2224" w:type="dxa"/>
          </w:tcPr>
          <w:p w:rsidR="00A56D5F" w:rsidP="00A56D5F" w:rsidRDefault="00A56D5F" w14:paraId="2D91A849" w14:textId="49910B78">
            <w:r w:rsidRPr="000A7ED3">
              <w:t>ZIMBABWE</w:t>
            </w:r>
          </w:p>
        </w:tc>
        <w:tc>
          <w:tcPr>
            <w:tcW w:w="1285" w:type="dxa"/>
          </w:tcPr>
          <w:p w:rsidR="00A56D5F" w:rsidP="00A56D5F" w:rsidRDefault="00A56D5F" w14:paraId="47F1BAD5" w14:textId="3DD7782B">
            <w:r w:rsidRPr="00147819">
              <w:t>0-13</w:t>
            </w:r>
          </w:p>
        </w:tc>
        <w:tc>
          <w:tcPr>
            <w:tcW w:w="5286" w:type="dxa"/>
          </w:tcPr>
          <w:p w:rsidR="00A56D5F" w:rsidP="00A56D5F" w:rsidRDefault="00A56D5F" w14:paraId="1F994DB4" w14:textId="4CFCF212">
            <w:r>
              <w:t>0,36,40,44,48,52,56,60,64,149,153,157,161,165</w:t>
            </w:r>
          </w:p>
        </w:tc>
      </w:tr>
    </w:tbl>
    <w:p w:rsidRPr="003A5D13" w:rsidR="003A5D13" w:rsidP="003A5D13" w:rsidRDefault="003A5D13" w14:paraId="5AE2CFE1" w14:textId="77777777"/>
    <w:p w:rsidR="003A5D13" w:rsidP="00F55A29" w:rsidRDefault="00F55A29" w14:paraId="71E75531" w14:textId="6EAB4DF4">
      <w:pPr>
        <w:pStyle w:val="Heading2"/>
      </w:pPr>
      <w:bookmarkStart w:name="_Toc113971589" w:id="1275"/>
      <w:r>
        <w:t>Danh sách Region cho cấu hình Voice</w:t>
      </w:r>
      <w:bookmarkEnd w:id="1275"/>
    </w:p>
    <w:tbl>
      <w:tblPr>
        <w:tblStyle w:val="TableGrid"/>
        <w:tblW w:w="0" w:type="auto"/>
        <w:tblLook w:val="04A0" w:firstRow="1" w:lastRow="0" w:firstColumn="1" w:lastColumn="0" w:noHBand="0" w:noVBand="1"/>
      </w:tblPr>
      <w:tblGrid>
        <w:gridCol w:w="1165"/>
        <w:gridCol w:w="8060"/>
      </w:tblGrid>
      <w:tr w:rsidRPr="009B2316" w:rsidR="00F55A29" w:rsidTr="009B2316" w14:paraId="4003F566" w14:textId="77777777">
        <w:tc>
          <w:tcPr>
            <w:tcW w:w="1165" w:type="dxa"/>
            <w:shd w:val="clear" w:color="auto" w:fill="E7E6E6" w:themeFill="background2"/>
          </w:tcPr>
          <w:p w:rsidRPr="009B2316" w:rsidR="00F55A29" w:rsidP="00F55A29" w:rsidRDefault="009B2316" w14:paraId="68EE4E3D" w14:textId="08D8A85C">
            <w:pPr>
              <w:rPr>
                <w:b/>
              </w:rPr>
            </w:pPr>
            <w:r w:rsidRPr="009B2316">
              <w:rPr>
                <w:b/>
              </w:rPr>
              <w:t>STT</w:t>
            </w:r>
          </w:p>
        </w:tc>
        <w:tc>
          <w:tcPr>
            <w:tcW w:w="8060" w:type="dxa"/>
            <w:shd w:val="clear" w:color="auto" w:fill="E7E6E6" w:themeFill="background2"/>
          </w:tcPr>
          <w:p w:rsidRPr="009B2316" w:rsidR="00F55A29" w:rsidP="00F55A29" w:rsidRDefault="009B2316" w14:paraId="193C793E" w14:textId="3CE8FC29">
            <w:pPr>
              <w:rPr>
                <w:b/>
              </w:rPr>
            </w:pPr>
            <w:r w:rsidRPr="009B2316">
              <w:rPr>
                <w:b/>
              </w:rPr>
              <w:t>Region</w:t>
            </w:r>
          </w:p>
        </w:tc>
      </w:tr>
      <w:tr w:rsidR="009B2316" w:rsidTr="009B2316" w14:paraId="5EA30129" w14:textId="77777777">
        <w:tc>
          <w:tcPr>
            <w:tcW w:w="1165" w:type="dxa"/>
          </w:tcPr>
          <w:p w:rsidR="009B2316" w:rsidP="009B2316" w:rsidRDefault="009B2316" w14:paraId="72EA1488" w14:textId="6D636C13">
            <w:pPr>
              <w:jc w:val="center"/>
            </w:pPr>
            <w:r>
              <w:lastRenderedPageBreak/>
              <w:t>1</w:t>
            </w:r>
          </w:p>
        </w:tc>
        <w:tc>
          <w:tcPr>
            <w:tcW w:w="8060" w:type="dxa"/>
          </w:tcPr>
          <w:p w:rsidR="009B2316" w:rsidP="009B2316" w:rsidRDefault="009B2316" w14:paraId="19229461" w14:textId="41B66EF2">
            <w:r w:rsidRPr="00440659">
              <w:t>BEL-BELIGIUM</w:t>
            </w:r>
          </w:p>
        </w:tc>
      </w:tr>
      <w:tr w:rsidR="009B2316" w:rsidTr="009B2316" w14:paraId="468A1864" w14:textId="77777777">
        <w:tc>
          <w:tcPr>
            <w:tcW w:w="1165" w:type="dxa"/>
          </w:tcPr>
          <w:p w:rsidR="009B2316" w:rsidP="009B2316" w:rsidRDefault="009B2316" w14:paraId="2E707D61" w14:textId="71F9A072">
            <w:pPr>
              <w:ind w:left="360"/>
            </w:pPr>
            <w:r>
              <w:t>2</w:t>
            </w:r>
          </w:p>
        </w:tc>
        <w:tc>
          <w:tcPr>
            <w:tcW w:w="8060" w:type="dxa"/>
          </w:tcPr>
          <w:p w:rsidR="009B2316" w:rsidP="009B2316" w:rsidRDefault="009B2316" w14:paraId="2C86B2E7" w14:textId="1E4BF59A">
            <w:r w:rsidRPr="00440659">
              <w:t>BRA-BRAZIL</w:t>
            </w:r>
          </w:p>
        </w:tc>
      </w:tr>
      <w:tr w:rsidR="009B2316" w:rsidTr="009B2316" w14:paraId="6FE24B0A" w14:textId="77777777">
        <w:tc>
          <w:tcPr>
            <w:tcW w:w="1165" w:type="dxa"/>
          </w:tcPr>
          <w:p w:rsidR="009B2316" w:rsidP="009B2316" w:rsidRDefault="009B2316" w14:paraId="3AD69151" w14:textId="5608369D">
            <w:pPr>
              <w:ind w:left="360"/>
            </w:pPr>
            <w:r>
              <w:t>3</w:t>
            </w:r>
          </w:p>
        </w:tc>
        <w:tc>
          <w:tcPr>
            <w:tcW w:w="8060" w:type="dxa"/>
          </w:tcPr>
          <w:p w:rsidR="009B2316" w:rsidP="009B2316" w:rsidRDefault="009B2316" w14:paraId="549193DC" w14:textId="6EE5AC02">
            <w:r w:rsidRPr="00440659">
              <w:t>CHL-CHILE</w:t>
            </w:r>
          </w:p>
        </w:tc>
      </w:tr>
      <w:tr w:rsidR="009B2316" w:rsidTr="009B2316" w14:paraId="536BE0A0" w14:textId="77777777">
        <w:tc>
          <w:tcPr>
            <w:tcW w:w="1165" w:type="dxa"/>
          </w:tcPr>
          <w:p w:rsidR="009B2316" w:rsidP="009B2316" w:rsidRDefault="009B2316" w14:paraId="5765C2F5" w14:textId="48D954EB">
            <w:pPr>
              <w:ind w:left="360"/>
            </w:pPr>
            <w:r>
              <w:t>4</w:t>
            </w:r>
          </w:p>
        </w:tc>
        <w:tc>
          <w:tcPr>
            <w:tcW w:w="8060" w:type="dxa"/>
          </w:tcPr>
          <w:p w:rsidR="009B2316" w:rsidP="009B2316" w:rsidRDefault="009B2316" w14:paraId="75F50273" w14:textId="5C1F00EB">
            <w:r w:rsidRPr="00440659">
              <w:t>CHN-CHINA</w:t>
            </w:r>
          </w:p>
        </w:tc>
      </w:tr>
      <w:tr w:rsidR="009B2316" w:rsidTr="009B2316" w14:paraId="029C7270" w14:textId="77777777">
        <w:tc>
          <w:tcPr>
            <w:tcW w:w="1165" w:type="dxa"/>
          </w:tcPr>
          <w:p w:rsidR="009B2316" w:rsidP="009B2316" w:rsidRDefault="009B2316" w14:paraId="5F84DB35" w14:textId="6F1368E8">
            <w:pPr>
              <w:ind w:left="360"/>
            </w:pPr>
            <w:r>
              <w:t>5</w:t>
            </w:r>
          </w:p>
        </w:tc>
        <w:tc>
          <w:tcPr>
            <w:tcW w:w="8060" w:type="dxa"/>
          </w:tcPr>
          <w:p w:rsidR="009B2316" w:rsidP="009B2316" w:rsidRDefault="009B2316" w14:paraId="06DA5FDE" w14:textId="5584D4FF">
            <w:r w:rsidRPr="00440659">
              <w:t>CZH-CZECH</w:t>
            </w:r>
          </w:p>
        </w:tc>
      </w:tr>
      <w:tr w:rsidR="009B2316" w:rsidTr="009B2316" w14:paraId="118547AF" w14:textId="77777777">
        <w:tc>
          <w:tcPr>
            <w:tcW w:w="1165" w:type="dxa"/>
          </w:tcPr>
          <w:p w:rsidR="009B2316" w:rsidP="009B2316" w:rsidRDefault="009B2316" w14:paraId="74C6C57C" w14:textId="34180A82">
            <w:pPr>
              <w:ind w:left="360"/>
            </w:pPr>
            <w:r>
              <w:t>6</w:t>
            </w:r>
          </w:p>
        </w:tc>
        <w:tc>
          <w:tcPr>
            <w:tcW w:w="8060" w:type="dxa"/>
          </w:tcPr>
          <w:p w:rsidR="009B2316" w:rsidP="009B2316" w:rsidRDefault="009B2316" w14:paraId="08932F2B" w14:textId="725BE3AE">
            <w:r w:rsidRPr="00440659">
              <w:t>DEU-GERMANY</w:t>
            </w:r>
          </w:p>
        </w:tc>
      </w:tr>
      <w:tr w:rsidR="009B2316" w:rsidTr="009B2316" w14:paraId="7E0B28F7" w14:textId="77777777">
        <w:tc>
          <w:tcPr>
            <w:tcW w:w="1165" w:type="dxa"/>
          </w:tcPr>
          <w:p w:rsidR="009B2316" w:rsidP="009B2316" w:rsidRDefault="009B2316" w14:paraId="4FB43890" w14:textId="5391AB12">
            <w:pPr>
              <w:ind w:left="360"/>
            </w:pPr>
            <w:r>
              <w:t>7</w:t>
            </w:r>
          </w:p>
        </w:tc>
        <w:tc>
          <w:tcPr>
            <w:tcW w:w="8060" w:type="dxa"/>
          </w:tcPr>
          <w:p w:rsidR="009B2316" w:rsidP="009B2316" w:rsidRDefault="009B2316" w14:paraId="4FEACEC5" w14:textId="41392923">
            <w:r w:rsidRPr="00440659">
              <w:t>DNK-DENMARK</w:t>
            </w:r>
          </w:p>
        </w:tc>
      </w:tr>
      <w:tr w:rsidR="009B2316" w:rsidTr="009B2316" w14:paraId="2D18868B" w14:textId="77777777">
        <w:tc>
          <w:tcPr>
            <w:tcW w:w="1165" w:type="dxa"/>
          </w:tcPr>
          <w:p w:rsidR="009B2316" w:rsidP="009B2316" w:rsidRDefault="009B2316" w14:paraId="6170208D" w14:textId="036CB7CC">
            <w:pPr>
              <w:ind w:left="360"/>
            </w:pPr>
            <w:r>
              <w:t>8</w:t>
            </w:r>
          </w:p>
        </w:tc>
        <w:tc>
          <w:tcPr>
            <w:tcW w:w="8060" w:type="dxa"/>
          </w:tcPr>
          <w:p w:rsidR="009B2316" w:rsidP="009B2316" w:rsidRDefault="009B2316" w14:paraId="259DAD92" w14:textId="1F936BF6">
            <w:r w:rsidRPr="00440659">
              <w:t>ESP-SPAIN</w:t>
            </w:r>
          </w:p>
        </w:tc>
      </w:tr>
      <w:tr w:rsidR="009B2316" w:rsidTr="009B2316" w14:paraId="095D55C3" w14:textId="77777777">
        <w:tc>
          <w:tcPr>
            <w:tcW w:w="1165" w:type="dxa"/>
          </w:tcPr>
          <w:p w:rsidR="009B2316" w:rsidP="009B2316" w:rsidRDefault="009B2316" w14:paraId="76E82F0F" w14:textId="7149343A">
            <w:pPr>
              <w:ind w:left="360"/>
            </w:pPr>
            <w:r>
              <w:t>9</w:t>
            </w:r>
          </w:p>
        </w:tc>
        <w:tc>
          <w:tcPr>
            <w:tcW w:w="8060" w:type="dxa"/>
          </w:tcPr>
          <w:p w:rsidR="009B2316" w:rsidP="009B2316" w:rsidRDefault="009B2316" w14:paraId="4462477D" w14:textId="4D8EA02A">
            <w:r w:rsidRPr="00440659">
              <w:t>ETS-ETSI</w:t>
            </w:r>
          </w:p>
        </w:tc>
      </w:tr>
      <w:tr w:rsidR="009B2316" w:rsidTr="009B2316" w14:paraId="054A613F" w14:textId="77777777">
        <w:tc>
          <w:tcPr>
            <w:tcW w:w="1165" w:type="dxa"/>
          </w:tcPr>
          <w:p w:rsidR="009B2316" w:rsidP="009B2316" w:rsidRDefault="009B2316" w14:paraId="2BF5CBBD" w14:textId="4DC1C64A">
            <w:pPr>
              <w:ind w:left="360"/>
            </w:pPr>
            <w:r>
              <w:t>10</w:t>
            </w:r>
          </w:p>
        </w:tc>
        <w:tc>
          <w:tcPr>
            <w:tcW w:w="8060" w:type="dxa"/>
          </w:tcPr>
          <w:p w:rsidR="009B2316" w:rsidP="009B2316" w:rsidRDefault="009B2316" w14:paraId="0F95EA4E" w14:textId="5C9B3F5A">
            <w:r w:rsidRPr="00440659">
              <w:t>FIN-FINLAND</w:t>
            </w:r>
          </w:p>
        </w:tc>
      </w:tr>
      <w:tr w:rsidR="009B2316" w:rsidTr="009B2316" w14:paraId="0AB1ECD4" w14:textId="77777777">
        <w:tc>
          <w:tcPr>
            <w:tcW w:w="1165" w:type="dxa"/>
          </w:tcPr>
          <w:p w:rsidR="009B2316" w:rsidP="009B2316" w:rsidRDefault="009B2316" w14:paraId="0427DDA2" w14:textId="4E912590">
            <w:pPr>
              <w:ind w:left="360"/>
            </w:pPr>
            <w:r>
              <w:t>11</w:t>
            </w:r>
          </w:p>
        </w:tc>
        <w:tc>
          <w:tcPr>
            <w:tcW w:w="8060" w:type="dxa"/>
          </w:tcPr>
          <w:p w:rsidR="009B2316" w:rsidP="009B2316" w:rsidRDefault="009B2316" w14:paraId="086E4DF9" w14:textId="333F7307">
            <w:r w:rsidRPr="00440659">
              <w:t>FRA-FRANCE</w:t>
            </w:r>
          </w:p>
        </w:tc>
      </w:tr>
      <w:tr w:rsidR="009B2316" w:rsidTr="009B2316" w14:paraId="5B4A2BE2" w14:textId="77777777">
        <w:tc>
          <w:tcPr>
            <w:tcW w:w="1165" w:type="dxa"/>
          </w:tcPr>
          <w:p w:rsidR="009B2316" w:rsidP="009B2316" w:rsidRDefault="009B2316" w14:paraId="31FE2E0D" w14:textId="10829502">
            <w:pPr>
              <w:ind w:left="360"/>
            </w:pPr>
            <w:r>
              <w:t>12</w:t>
            </w:r>
          </w:p>
        </w:tc>
        <w:tc>
          <w:tcPr>
            <w:tcW w:w="8060" w:type="dxa"/>
          </w:tcPr>
          <w:p w:rsidR="009B2316" w:rsidP="009B2316" w:rsidRDefault="009B2316" w14:paraId="7F397BAA" w14:textId="5C80CE43">
            <w:r w:rsidRPr="00440659">
              <w:t>GBR-UK</w:t>
            </w:r>
          </w:p>
        </w:tc>
      </w:tr>
      <w:tr w:rsidR="009B2316" w:rsidTr="009B2316" w14:paraId="2975B4F9" w14:textId="77777777">
        <w:tc>
          <w:tcPr>
            <w:tcW w:w="1165" w:type="dxa"/>
          </w:tcPr>
          <w:p w:rsidR="009B2316" w:rsidP="009B2316" w:rsidRDefault="009B2316" w14:paraId="3D2D6677" w14:textId="37DC5558">
            <w:pPr>
              <w:ind w:left="360"/>
            </w:pPr>
            <w:r>
              <w:t>13</w:t>
            </w:r>
          </w:p>
        </w:tc>
        <w:tc>
          <w:tcPr>
            <w:tcW w:w="8060" w:type="dxa"/>
          </w:tcPr>
          <w:p w:rsidR="009B2316" w:rsidP="009B2316" w:rsidRDefault="009B2316" w14:paraId="11C0B894" w14:textId="44713D01">
            <w:r w:rsidRPr="00440659">
              <w:t>HUN-HUNGARY</w:t>
            </w:r>
          </w:p>
        </w:tc>
      </w:tr>
      <w:tr w:rsidR="009B2316" w:rsidTr="009B2316" w14:paraId="70790383" w14:textId="77777777">
        <w:tc>
          <w:tcPr>
            <w:tcW w:w="1165" w:type="dxa"/>
          </w:tcPr>
          <w:p w:rsidR="009B2316" w:rsidP="009B2316" w:rsidRDefault="009B2316" w14:paraId="2CC2C856" w14:textId="3FC3AFC9">
            <w:pPr>
              <w:ind w:left="360"/>
            </w:pPr>
            <w:r>
              <w:t>14</w:t>
            </w:r>
          </w:p>
        </w:tc>
        <w:tc>
          <w:tcPr>
            <w:tcW w:w="8060" w:type="dxa"/>
          </w:tcPr>
          <w:p w:rsidR="009B2316" w:rsidP="009B2316" w:rsidRDefault="009B2316" w14:paraId="478C67DA" w14:textId="34136058">
            <w:r w:rsidRPr="00440659">
              <w:t>ITA-ITALY</w:t>
            </w:r>
          </w:p>
        </w:tc>
      </w:tr>
      <w:tr w:rsidR="009B2316" w:rsidTr="009B2316" w14:paraId="73BC3B01" w14:textId="77777777">
        <w:tc>
          <w:tcPr>
            <w:tcW w:w="1165" w:type="dxa"/>
          </w:tcPr>
          <w:p w:rsidR="009B2316" w:rsidP="009B2316" w:rsidRDefault="009B2316" w14:paraId="6118EF8C" w14:textId="6452782F">
            <w:pPr>
              <w:ind w:left="360"/>
            </w:pPr>
            <w:r>
              <w:t>15</w:t>
            </w:r>
          </w:p>
        </w:tc>
        <w:tc>
          <w:tcPr>
            <w:tcW w:w="8060" w:type="dxa"/>
          </w:tcPr>
          <w:p w:rsidR="009B2316" w:rsidP="009B2316" w:rsidRDefault="009B2316" w14:paraId="14AAB3B1" w14:textId="1F7E195C">
            <w:r w:rsidRPr="00440659">
              <w:t>JPN-JAPAN</w:t>
            </w:r>
          </w:p>
        </w:tc>
      </w:tr>
      <w:tr w:rsidR="009B2316" w:rsidTr="009B2316" w14:paraId="3A5AAC15" w14:textId="77777777">
        <w:tc>
          <w:tcPr>
            <w:tcW w:w="1165" w:type="dxa"/>
          </w:tcPr>
          <w:p w:rsidR="009B2316" w:rsidP="009B2316" w:rsidRDefault="009B2316" w14:paraId="0B9A388D" w14:textId="49D090F3">
            <w:pPr>
              <w:ind w:left="360"/>
            </w:pPr>
            <w:r>
              <w:t>16</w:t>
            </w:r>
          </w:p>
        </w:tc>
        <w:tc>
          <w:tcPr>
            <w:tcW w:w="8060" w:type="dxa"/>
          </w:tcPr>
          <w:p w:rsidR="009B2316" w:rsidP="009B2316" w:rsidRDefault="009B2316" w14:paraId="3678261B" w14:textId="5E701669">
            <w:r w:rsidRPr="00440659">
              <w:t>NLD-NETHERLANDS</w:t>
            </w:r>
          </w:p>
        </w:tc>
      </w:tr>
      <w:tr w:rsidR="009B2316" w:rsidTr="009B2316" w14:paraId="1126D934" w14:textId="77777777">
        <w:tc>
          <w:tcPr>
            <w:tcW w:w="1165" w:type="dxa"/>
          </w:tcPr>
          <w:p w:rsidR="009B2316" w:rsidP="009B2316" w:rsidRDefault="009B2316" w14:paraId="72A2E8EE" w14:textId="6E2A5C8F">
            <w:pPr>
              <w:ind w:left="360"/>
            </w:pPr>
            <w:r>
              <w:t>17</w:t>
            </w:r>
          </w:p>
        </w:tc>
        <w:tc>
          <w:tcPr>
            <w:tcW w:w="8060" w:type="dxa"/>
          </w:tcPr>
          <w:p w:rsidR="009B2316" w:rsidP="009B2316" w:rsidRDefault="009B2316" w14:paraId="6ECEDDFB" w14:textId="062DD6FA">
            <w:r w:rsidRPr="00440659">
              <w:t>USA-NORTHAMERICA</w:t>
            </w:r>
          </w:p>
        </w:tc>
      </w:tr>
      <w:tr w:rsidR="009B2316" w:rsidTr="009B2316" w14:paraId="3591B8D1" w14:textId="77777777">
        <w:tc>
          <w:tcPr>
            <w:tcW w:w="1165" w:type="dxa"/>
          </w:tcPr>
          <w:p w:rsidR="009B2316" w:rsidP="009B2316" w:rsidRDefault="009B2316" w14:paraId="362CC767" w14:textId="01CA256A">
            <w:pPr>
              <w:ind w:left="360"/>
            </w:pPr>
            <w:r>
              <w:t>18</w:t>
            </w:r>
          </w:p>
        </w:tc>
        <w:tc>
          <w:tcPr>
            <w:tcW w:w="8060" w:type="dxa"/>
          </w:tcPr>
          <w:p w:rsidR="009B2316" w:rsidP="009B2316" w:rsidRDefault="009B2316" w14:paraId="6EEA8232" w14:textId="49D339EB">
            <w:r w:rsidRPr="00440659">
              <w:t>SWE-SWEDEN</w:t>
            </w:r>
          </w:p>
        </w:tc>
      </w:tr>
      <w:tr w:rsidR="009B2316" w:rsidTr="009B2316" w14:paraId="541DB63A" w14:textId="77777777">
        <w:tc>
          <w:tcPr>
            <w:tcW w:w="1165" w:type="dxa"/>
          </w:tcPr>
          <w:p w:rsidR="009B2316" w:rsidP="009B2316" w:rsidRDefault="009B2316" w14:paraId="6200BA63" w14:textId="61AF2194">
            <w:pPr>
              <w:ind w:left="360"/>
            </w:pPr>
            <w:r>
              <w:t>19</w:t>
            </w:r>
          </w:p>
        </w:tc>
        <w:tc>
          <w:tcPr>
            <w:tcW w:w="8060" w:type="dxa"/>
          </w:tcPr>
          <w:p w:rsidR="009B2316" w:rsidP="009B2316" w:rsidRDefault="009B2316" w14:paraId="50FB4F4A" w14:textId="0E1D4A5C">
            <w:r w:rsidRPr="00440659">
              <w:t>CHE-SWITZERLAND</w:t>
            </w:r>
          </w:p>
        </w:tc>
      </w:tr>
      <w:tr w:rsidR="009B2316" w:rsidTr="009B2316" w14:paraId="6234BD5B" w14:textId="77777777">
        <w:tc>
          <w:tcPr>
            <w:tcW w:w="1165" w:type="dxa"/>
          </w:tcPr>
          <w:p w:rsidR="009B2316" w:rsidP="009B2316" w:rsidRDefault="009B2316" w14:paraId="29B3E697" w14:textId="003F5A0E">
            <w:pPr>
              <w:ind w:left="360"/>
            </w:pPr>
            <w:r>
              <w:t>20</w:t>
            </w:r>
          </w:p>
        </w:tc>
        <w:tc>
          <w:tcPr>
            <w:tcW w:w="8060" w:type="dxa"/>
          </w:tcPr>
          <w:p w:rsidRPr="00103906" w:rsidR="009B2316" w:rsidP="009B2316" w:rsidRDefault="009B2316" w14:paraId="75A1FB5B" w14:textId="14BA6857">
            <w:r w:rsidRPr="00440659">
              <w:t>VIE-VIETNAM</w:t>
            </w:r>
          </w:p>
        </w:tc>
      </w:tr>
    </w:tbl>
    <w:p w:rsidRPr="00F55A29" w:rsidR="00F55A29" w:rsidP="00F55A29" w:rsidRDefault="00F55A29" w14:paraId="3CDA6FC5" w14:textId="77777777"/>
    <w:p w:rsidRPr="006F6877" w:rsidR="0064039B" w:rsidP="0064039B" w:rsidRDefault="0064039B" w14:paraId="4E63D68B" w14:textId="77777777">
      <w:pPr>
        <w:spacing w:before="120"/>
        <w:jc w:val="center"/>
        <w:rPr>
          <w:b/>
          <w:i/>
          <w:szCs w:val="26"/>
        </w:rPr>
      </w:pPr>
      <w:r w:rsidRPr="006F6877">
        <w:rPr>
          <w:b/>
          <w:i/>
          <w:szCs w:val="26"/>
        </w:rPr>
        <w:t>--- Hết tài liệu ---</w:t>
      </w:r>
    </w:p>
    <w:bookmarkEnd w:id="6"/>
    <w:p w:rsidR="00F21B03" w:rsidP="006F0162" w:rsidRDefault="00F21B03" w14:paraId="672A844F" w14:textId="77777777">
      <w:pPr>
        <w:overflowPunct/>
        <w:autoSpaceDE/>
        <w:autoSpaceDN/>
        <w:adjustRightInd/>
        <w:jc w:val="left"/>
        <w:textAlignment w:val="auto"/>
        <w:rPr>
          <w:i/>
          <w:szCs w:val="26"/>
        </w:rPr>
      </w:pPr>
    </w:p>
    <w:sectPr w:rsidR="00F21B03" w:rsidSect="007926D5">
      <w:headerReference w:type="default" r:id="rId110"/>
      <w:footerReference w:type="default" r:id="rId111"/>
      <w:pgSz w:w="11906" w:h="16838" w:orient="portrait" w:code="9"/>
      <w:pgMar w:top="317" w:right="1411" w:bottom="317" w:left="1260" w:header="562" w:footer="285" w:gutter="0"/>
      <w:cols w:space="720"/>
      <w:docGrid w:linePitch="354"/>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NH" w:author="Nguyen Van Hiep" w:date="2022-08-09T09:53:00Z" w:id="1146">
    <w:p w:rsidR="00862E50" w:rsidRDefault="00862E50" w14:paraId="3DA01417" w14:textId="362EBBA9">
      <w:pPr>
        <w:pStyle w:val="CommentText"/>
      </w:pPr>
      <w:r>
        <w:t>ip address dạng string</w:t>
      </w:r>
      <w:r>
        <w:rPr>
          <w:rStyle w:val="CommentReference"/>
        </w:rPr>
        <w:annotationRef/>
      </w:r>
    </w:p>
  </w:comment>
  <w:comment w:initials="NH" w:author="Nguyen Van Hiep" w:date="2022-08-09T10:25:00Z" w:id="1166">
    <w:p w:rsidR="00862E50" w:rsidRDefault="00862E50" w14:paraId="03998CF3" w14:textId="1CA8A10C">
      <w:pPr>
        <w:pStyle w:val="CommentText"/>
      </w:pPr>
      <w:r>
        <w:t>Mesh đang hỗ trợ multi DDNS, nên sửa formart data sang multi node để phù hợp với cả 2 thiết bị</w:t>
      </w:r>
      <w:r>
        <w:rPr>
          <w:rStyle w:val="CommentReference"/>
        </w:rPr>
        <w:annotationRef/>
      </w:r>
    </w:p>
  </w:comment>
  <w:comment w:initials="TKT" w:author="Tran Khanh Toan" w:date="2022-06-07T16:49:00Z" w:id="1204">
    <w:p w:rsidR="00862E50" w:rsidP="00353B5E" w:rsidRDefault="00862E50" w14:paraId="55375870" w14:textId="77777777">
      <w:pPr>
        <w:pStyle w:val="CommentText"/>
      </w:pPr>
      <w:r>
        <w:rPr>
          <w:rStyle w:val="CommentReference"/>
        </w:rPr>
        <w:annotationRef/>
      </w:r>
      <w:r>
        <w:t>Cần xây dụng lạ cụ thể hơn:</w:t>
      </w:r>
    </w:p>
    <w:p w:rsidR="00862E50" w:rsidP="00353B5E" w:rsidRDefault="00862E50" w14:paraId="4748A1B8" w14:textId="77777777">
      <w:pPr>
        <w:pStyle w:val="CommentText"/>
        <w:numPr>
          <w:ilvl w:val="0"/>
          <w:numId w:val="11"/>
        </w:numPr>
      </w:pPr>
      <w:r>
        <w:t xml:space="preserve"> Nhận request backup </w:t>
      </w:r>
      <w:r>
        <w:rPr>
          <w:rFonts w:ascii="Wingdings" w:hAnsi="Wingdings" w:eastAsia="Wingdings" w:cs="Wingdings"/>
        </w:rPr>
        <w:t></w:t>
      </w:r>
      <w:r>
        <w:t xml:space="preserve"> phản hồi OK kèm link get file configs to OneLink trong bản tin https</w:t>
      </w:r>
    </w:p>
    <w:p w:rsidR="00862E50" w:rsidP="00353B5E" w:rsidRDefault="00862E50" w14:paraId="4870F24D" w14:textId="77777777">
      <w:pPr>
        <w:pStyle w:val="CommentText"/>
        <w:numPr>
          <w:ilvl w:val="0"/>
          <w:numId w:val="11"/>
        </w:numPr>
      </w:pPr>
      <w:r>
        <w:t xml:space="preserve"> Onelink nhận trả lời </w:t>
      </w:r>
      <w:r>
        <w:rPr>
          <w:rFonts w:ascii="Wingdings" w:hAnsi="Wingdings" w:eastAsia="Wingdings" w:cs="Wingdings"/>
        </w:rPr>
        <w:t></w:t>
      </w:r>
      <w:r>
        <w:t xml:space="preserve"> parse url này và gửi get request đến để get file (có thể sẽ dùng ftp/https trong nhiều bản  tin</w:t>
      </w:r>
    </w:p>
    <w:p w:rsidR="00862E50" w:rsidP="00353B5E" w:rsidRDefault="00862E50" w14:paraId="37D2A067" w14:textId="300C4160">
      <w:pPr>
        <w:pStyle w:val="CommentText"/>
      </w:pPr>
      <w:r>
        <w:t xml:space="preserve"> Cần xây dựng cơ chế truyền file cho agent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A01417" w15:done="0"/>
  <w15:commentEx w15:paraId="03998CF3" w15:done="0"/>
  <w15:commentEx w15:paraId="37D2A0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F80707" w16cex:dateUtc="2022-08-09T02:53:00Z"/>
  <w16cex:commentExtensible w16cex:durableId="1A96697E" w16cex:dateUtc="2022-08-09T03:25:00Z"/>
  <w16cex:commentExtensible w16cex:durableId="264A001D" w16cex:dateUtc="2022-06-07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A01417" w16cid:durableId="5FF80707"/>
  <w16cid:commentId w16cid:paraId="03998CF3" w16cid:durableId="1A96697E"/>
  <w16cid:commentId w16cid:paraId="37D2A067" w16cid:durableId="264A001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610" w:rsidRDefault="00983610" w14:paraId="158D774E" w14:textId="77777777">
      <w:r>
        <w:separator/>
      </w:r>
    </w:p>
  </w:endnote>
  <w:endnote w:type="continuationSeparator" w:id="0">
    <w:p w:rsidR="00983610" w:rsidRDefault="00983610" w14:paraId="37B5C297" w14:textId="77777777">
      <w:r>
        <w:continuationSeparator/>
      </w:r>
    </w:p>
  </w:endnote>
  <w:endnote w:type="continuationNotice" w:id="1">
    <w:p w:rsidR="00983610" w:rsidRDefault="00983610" w14:paraId="63F1468C"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VnTime">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VnArial">
    <w:altName w:val="Calibri"/>
    <w:charset w:val="00"/>
    <w:family w:val="swiss"/>
    <w:pitch w:val="variable"/>
    <w:sig w:usb0="00000007" w:usb1="00000000" w:usb2="00000000" w:usb3="00000000" w:csb0="00000013" w:csb1="00000000"/>
  </w:font>
  <w:font w:name=".VnArialH">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tbl>
    <w:tblPr>
      <w:tblW w:w="9923" w:type="dxa"/>
      <w:tblInd w:w="-34" w:type="dxa"/>
      <w:tblLayout w:type="fixed"/>
      <w:tblLook w:val="0000" w:firstRow="0" w:lastRow="0" w:firstColumn="0" w:lastColumn="0" w:noHBand="0" w:noVBand="0"/>
    </w:tblPr>
    <w:tblGrid>
      <w:gridCol w:w="1702"/>
      <w:gridCol w:w="708"/>
      <w:gridCol w:w="2030"/>
      <w:gridCol w:w="566"/>
      <w:gridCol w:w="4067"/>
      <w:gridCol w:w="850"/>
    </w:tblGrid>
    <w:tr w:rsidR="00862E50" w:rsidTr="007E4D20" w14:paraId="7DE6AD06" w14:textId="77777777">
      <w:trPr>
        <w:trHeight w:val="611" w:hRule="exact"/>
      </w:trPr>
      <w:tc>
        <w:tcPr>
          <w:tcW w:w="9923" w:type="dxa"/>
          <w:gridSpan w:val="6"/>
        </w:tcPr>
        <w:tbl>
          <w:tblPr>
            <w:tblW w:w="9923" w:type="dxa"/>
            <w:tblLayout w:type="fixed"/>
            <w:tblLook w:val="0000" w:firstRow="0" w:lastRow="0" w:firstColumn="0" w:lastColumn="0" w:noHBand="0" w:noVBand="0"/>
          </w:tblPr>
          <w:tblGrid>
            <w:gridCol w:w="9923"/>
          </w:tblGrid>
          <w:tr w:rsidRPr="004A77C0" w:rsidR="00862E50" w:rsidTr="007E4D20" w14:paraId="17558A63" w14:textId="77777777">
            <w:trPr>
              <w:trHeight w:val="611" w:hRule="exact"/>
            </w:trPr>
            <w:tc>
              <w:tcPr>
                <w:tcW w:w="9923" w:type="dxa"/>
                <w:vAlign w:val="center"/>
              </w:tcPr>
              <w:p w:rsidRPr="00EA4F84" w:rsidR="00862E50" w:rsidRDefault="00862E50" w14:paraId="77E495D8" w14:textId="4EDCC741">
                <w:pPr>
                  <w:pStyle w:val="HeaderFooter"/>
                  <w:rPr>
                    <w:sz w:val="24"/>
                  </w:rPr>
                </w:pPr>
                <w:r>
                  <w:rPr>
                    <w:sz w:val="24"/>
                  </w:rPr>
                  <w:t>ĐẶC TẢ YÊU CẦU CHỨC NĂNG MOBILE APP AGENT</w:t>
                </w:r>
              </w:p>
            </w:tc>
          </w:tr>
        </w:tbl>
        <w:p w:rsidRPr="00C73027" w:rsidR="00862E50" w:rsidP="00F21B03" w:rsidRDefault="00862E50" w14:paraId="47AAC8D0" w14:textId="77777777">
          <w:pPr>
            <w:pStyle w:val="HeaderFooter"/>
            <w:rPr>
              <w:rFonts w:ascii=".VnArialH" w:hAnsi=".VnArialH"/>
            </w:rPr>
          </w:pPr>
        </w:p>
      </w:tc>
    </w:tr>
    <w:tr w:rsidR="00862E50" w:rsidTr="00577651" w14:paraId="0EEE85D6" w14:textId="77777777">
      <w:trPr>
        <w:trHeight w:val="626"/>
      </w:trPr>
      <w:tc>
        <w:tcPr>
          <w:tcW w:w="1702" w:type="dxa"/>
          <w:vAlign w:val="center"/>
        </w:tcPr>
        <w:p w:rsidRPr="00EA4F84" w:rsidR="00862E50" w:rsidP="00F21B03" w:rsidRDefault="00862E50" w14:paraId="1588BABD" w14:textId="77777777">
          <w:pPr>
            <w:pStyle w:val="HeaderFooter"/>
            <w:jc w:val="both"/>
            <w:rPr>
              <w:b w:val="0"/>
              <w:szCs w:val="22"/>
            </w:rPr>
          </w:pPr>
          <w:r w:rsidRPr="00EA4F84">
            <w:rPr>
              <w:b w:val="0"/>
              <w:szCs w:val="22"/>
            </w:rPr>
            <mc:AlternateContent>
              <mc:Choice Requires="wps">
                <w:drawing>
                  <wp:anchor distT="0" distB="0" distL="114300" distR="114300" simplePos="0" relativeHeight="251658249" behindDoc="0" locked="0" layoutInCell="0" allowOverlap="1" wp14:anchorId="0D2A9AA0" wp14:editId="367AABE4">
                    <wp:simplePos x="0" y="0"/>
                    <wp:positionH relativeFrom="column">
                      <wp:posOffset>-219075</wp:posOffset>
                    </wp:positionH>
                    <wp:positionV relativeFrom="paragraph">
                      <wp:posOffset>60960</wp:posOffset>
                    </wp:positionV>
                    <wp:extent cx="6420485" cy="0"/>
                    <wp:effectExtent l="0" t="0" r="37465"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20485"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4C3B5775">
                  <v:line id="Straight Connector 102"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7.25pt,4.8pt" to="488.3pt,4.8pt" w14:anchorId="50ADC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658250" behindDoc="0" locked="0" layoutInCell="0" allowOverlap="1" wp14:anchorId="1B211369" wp14:editId="5EF264DB">
                    <wp:simplePos x="0" y="0"/>
                    <wp:positionH relativeFrom="column">
                      <wp:posOffset>-232410</wp:posOffset>
                    </wp:positionH>
                    <wp:positionV relativeFrom="paragraph">
                      <wp:posOffset>369570</wp:posOffset>
                    </wp:positionV>
                    <wp:extent cx="6430010" cy="0"/>
                    <wp:effectExtent l="0" t="0" r="2794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001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7B85A047">
                  <v:line id="Straight Connector 100"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8.3pt,29.1pt" to="488pt,29.1pt" w14:anchorId="6E1AF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658256" behindDoc="0" locked="0" layoutInCell="0" allowOverlap="1" wp14:anchorId="14140ADD" wp14:editId="5FF189F0">
                    <wp:simplePos x="0" y="0"/>
                    <wp:positionH relativeFrom="column">
                      <wp:posOffset>3029585</wp:posOffset>
                    </wp:positionH>
                    <wp:positionV relativeFrom="paragraph">
                      <wp:posOffset>60960</wp:posOffset>
                    </wp:positionV>
                    <wp:extent cx="635" cy="314325"/>
                    <wp:effectExtent l="0" t="0" r="37465" b="2857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3EDE6A2B">
                  <v:line id="Straight Connector 101" style="position:absolute;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38.55pt,4.8pt" to="238.6pt,29.55pt" w14:anchorId="35EA3D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">
                    <v:stroke startarrowwidth="narrow" startarrowlength="short" endarrowwidth="narrow" endarrowlength="short"/>
                  </v:line>
                </w:pict>
              </mc:Fallback>
            </mc:AlternateContent>
          </w:r>
          <w:r w:rsidRPr="00EA4F84">
            <w:rPr>
              <w:b w:val="0"/>
              <w:szCs w:val="22"/>
            </w:rPr>
            <w:t>Ấn bản/Edition</w:t>
          </w:r>
        </w:p>
      </w:tc>
      <w:tc>
        <w:tcPr>
          <w:tcW w:w="708" w:type="dxa"/>
        </w:tcPr>
        <w:p w:rsidRPr="00EA4F84" w:rsidR="00862E50" w:rsidP="00577651" w:rsidRDefault="00862E50" w14:paraId="3970AC5E" w14:textId="6B3020FC">
          <w:pPr>
            <w:pStyle w:val="HeaderFooter"/>
            <w:rPr>
              <w:b w:val="0"/>
              <w:szCs w:val="22"/>
            </w:rPr>
          </w:pPr>
          <w:r>
            <w:rPr>
              <w:b w:val="0"/>
              <w:szCs w:val="22"/>
            </w:rPr>
            <w:t>2.0</w:t>
          </w:r>
        </w:p>
      </w:tc>
      <w:tc>
        <w:tcPr>
          <w:tcW w:w="7513" w:type="dxa"/>
          <w:gridSpan w:val="4"/>
          <w:vAlign w:val="center"/>
        </w:tcPr>
        <w:p w:rsidRPr="00EA4F84" w:rsidR="00862E50" w:rsidP="00F21B03" w:rsidRDefault="00862E50" w14:paraId="32916578" w14:textId="4B5A2D92">
          <w:pPr>
            <w:pStyle w:val="HeaderFooter"/>
            <w:jc w:val="both"/>
            <w:rPr>
              <w:b w:val="0"/>
              <w:szCs w:val="22"/>
            </w:rPr>
          </w:pPr>
          <w:r w:rsidRPr="00EA4F84">
            <w:rPr>
              <w:b w:val="0"/>
              <w:szCs w:val="22"/>
            </w:rPr>
            <mc:AlternateContent>
              <mc:Choice Requires="wps">
                <w:drawing>
                  <wp:anchor distT="0" distB="0" distL="114300" distR="114300" simplePos="0" relativeHeight="251658259" behindDoc="0" locked="0" layoutInCell="0" allowOverlap="1" wp14:anchorId="5045AB3B" wp14:editId="1BC6D79E">
                    <wp:simplePos x="0" y="0"/>
                    <wp:positionH relativeFrom="column">
                      <wp:posOffset>1327785</wp:posOffset>
                    </wp:positionH>
                    <wp:positionV relativeFrom="paragraph">
                      <wp:posOffset>381000</wp:posOffset>
                    </wp:positionV>
                    <wp:extent cx="0" cy="394970"/>
                    <wp:effectExtent l="0" t="0" r="19050" b="2413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576AE117">
                  <v:line id="Straight Connector 6" style="position:absolute;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04.55pt,30pt" to="104.55pt,61.1pt" w14:anchorId="42CCA3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658254" behindDoc="0" locked="0" layoutInCell="0" allowOverlap="1" wp14:anchorId="364A926E" wp14:editId="65E04B1E">
                    <wp:simplePos x="0" y="0"/>
                    <wp:positionH relativeFrom="column">
                      <wp:posOffset>1689735</wp:posOffset>
                    </wp:positionH>
                    <wp:positionV relativeFrom="paragraph">
                      <wp:posOffset>372110</wp:posOffset>
                    </wp:positionV>
                    <wp:extent cx="0" cy="394970"/>
                    <wp:effectExtent l="0" t="0" r="19050" b="2413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1159BE02">
                  <v:line id="Straight Connector 10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3.05pt,29.3pt" to="133.05pt,60.4pt" w14:anchorId="0D7135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">
                    <v:stroke startarrowwidth="narrow" startarrowlength="short" endarrowwidth="narrow" endarrowlength="short"/>
                  </v:line>
                </w:pict>
              </mc:Fallback>
            </mc:AlternateContent>
          </w:r>
          <w:r>
            <w:rPr>
              <w:b w:val="0"/>
              <w:szCs w:val="22"/>
            </w:rPr>
            <w:t xml:space="preserve">             19/08/2022</w:t>
          </w:r>
          <w:r w:rsidRPr="00EA4F84">
            <w:rPr>
              <w:b w:val="0"/>
              <w:szCs w:val="22"/>
            </w:rPr>
            <w:t xml:space="preserve">                                        </w:t>
          </w:r>
          <w:r>
            <w:rPr>
              <w:b w:val="0"/>
              <w:szCs w:val="22"/>
            </w:rPr>
            <w:t>Trạng thái / Status</w:t>
          </w:r>
        </w:p>
      </w:tc>
    </w:tr>
    <w:tr w:rsidR="00862E50" w:rsidTr="007E4D20" w14:paraId="146E4069" w14:textId="77777777">
      <w:trPr>
        <w:trHeight w:val="320"/>
      </w:trPr>
      <w:tc>
        <w:tcPr>
          <w:tcW w:w="4440" w:type="dxa"/>
          <w:gridSpan w:val="3"/>
          <w:vAlign w:val="center"/>
        </w:tcPr>
        <w:p w:rsidRPr="00EA4F84" w:rsidR="00862E50" w:rsidP="00F21B03" w:rsidRDefault="00862E50" w14:paraId="6F912307" w14:textId="77777777">
          <w:pPr>
            <w:pStyle w:val="HeaderFooter"/>
            <w:rPr>
              <w:sz w:val="26"/>
              <w:szCs w:val="26"/>
            </w:rPr>
          </w:pPr>
          <w:r w:rsidRPr="00EA4F84">
            <w:rPr>
              <w:sz w:val="26"/>
              <w:szCs w:val="26"/>
            </w:rPr>
            <mc:AlternateContent>
              <mc:Choice Requires="wps">
                <w:drawing>
                  <wp:anchor distT="0" distB="0" distL="114300" distR="114300" simplePos="0" relativeHeight="251658251" behindDoc="0" locked="0" layoutInCell="0" allowOverlap="1" wp14:anchorId="68AEB0D6" wp14:editId="10C2F403">
                    <wp:simplePos x="0" y="0"/>
                    <wp:positionH relativeFrom="column">
                      <wp:posOffset>981710</wp:posOffset>
                    </wp:positionH>
                    <wp:positionV relativeFrom="paragraph">
                      <wp:posOffset>-336550</wp:posOffset>
                    </wp:positionV>
                    <wp:extent cx="0" cy="323850"/>
                    <wp:effectExtent l="0" t="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2385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1B265ED4">
                  <v:line id="Straight Connector 103" style="position:absolute;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7.3pt,-26.5pt" to="77.3pt,-1pt" w14:anchorId="6E358D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">
                    <v:stroke startarrowwidth="narrow" startarrowlength="short" endarrowwidth="narrow" endarrowlength="short"/>
                  </v:line>
                </w:pict>
              </mc:Fallback>
            </mc:AlternateContent>
          </w:r>
          <w:r w:rsidRPr="00EA4F84">
            <w:rPr>
              <w:sz w:val="26"/>
              <w:szCs w:val="26"/>
            </w:rPr>
            <mc:AlternateContent>
              <mc:Choice Requires="wps">
                <w:drawing>
                  <wp:anchor distT="0" distB="0" distL="114300" distR="114300" simplePos="0" relativeHeight="251658252" behindDoc="0" locked="0" layoutInCell="0" allowOverlap="1" wp14:anchorId="2217CAA5" wp14:editId="05C5CE39">
                    <wp:simplePos x="0" y="0"/>
                    <wp:positionH relativeFrom="column">
                      <wp:posOffset>1467485</wp:posOffset>
                    </wp:positionH>
                    <wp:positionV relativeFrom="paragraph">
                      <wp:posOffset>-336551</wp:posOffset>
                    </wp:positionV>
                    <wp:extent cx="0" cy="314325"/>
                    <wp:effectExtent l="0" t="0" r="19050" b="2857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43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29D40AEC">
                  <v:line id="Straight Connector 104" style="position:absolute;flip:x;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15.55pt,-26.5pt" to="115.55pt,-1.75pt" w14:anchorId="6CEBFA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">
                    <v:stroke startarrowwidth="narrow" startarrowlength="short" endarrowwidth="narrow" endarrowlength="short"/>
                  </v:line>
                </w:pict>
              </mc:Fallback>
            </mc:AlternateContent>
          </w:r>
          <w:r w:rsidRPr="00EA4F84">
            <w:rPr>
              <w:sz w:val="26"/>
              <w:szCs w:val="26"/>
            </w:rPr>
            <w:t>VNPT Technology</w:t>
          </w:r>
        </w:p>
      </w:tc>
      <w:tc>
        <w:tcPr>
          <w:tcW w:w="566" w:type="dxa"/>
          <w:vAlign w:val="center"/>
        </w:tcPr>
        <w:p w:rsidRPr="00EA4F84" w:rsidR="00862E50" w:rsidP="00F21B03" w:rsidRDefault="00862E50" w14:paraId="2DF9BDE7" w14:textId="77777777">
          <w:pPr>
            <w:pStyle w:val="HeaderFooter"/>
            <w:rPr>
              <w:sz w:val="26"/>
              <w:szCs w:val="26"/>
            </w:rPr>
          </w:pPr>
        </w:p>
      </w:tc>
      <w:tc>
        <w:tcPr>
          <w:tcW w:w="4067" w:type="dxa"/>
          <w:vAlign w:val="center"/>
        </w:tcPr>
        <w:p w:rsidRPr="00EA4F84" w:rsidR="00862E50" w:rsidP="00F21B03" w:rsidRDefault="00862E50" w14:paraId="60F71238" w14:textId="77777777">
          <w:pPr>
            <w:pStyle w:val="HeaderFooter"/>
            <w:rPr>
              <w:sz w:val="26"/>
              <w:szCs w:val="26"/>
            </w:rPr>
          </w:pPr>
          <w:r w:rsidRPr="00EA4F84">
            <w:rPr>
              <w:b w:val="0"/>
              <w:szCs w:val="22"/>
            </w:rPr>
            <mc:AlternateContent>
              <mc:Choice Requires="wps">
                <w:drawing>
                  <wp:anchor distT="0" distB="0" distL="114300" distR="114300" simplePos="0" relativeHeight="251658255" behindDoc="0" locked="0" layoutInCell="0" allowOverlap="1" wp14:anchorId="10850F9E" wp14:editId="5BB4C8A2">
                    <wp:simplePos x="0" y="0"/>
                    <wp:positionH relativeFrom="column">
                      <wp:posOffset>2505710</wp:posOffset>
                    </wp:positionH>
                    <wp:positionV relativeFrom="paragraph">
                      <wp:posOffset>-2540</wp:posOffset>
                    </wp:positionV>
                    <wp:extent cx="635" cy="366395"/>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09E1D683">
                  <v:line id="Straight Connector 107" style="position:absolute;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97.3pt,-.2pt" to="197.35pt,28.65pt" w14:anchorId="48D808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">
                    <v:stroke startarrowwidth="narrow" startarrowlength="short" endarrowwidth="narrow" endarrowlength="short"/>
                  </v:line>
                </w:pict>
              </mc:Fallback>
            </mc:AlternateContent>
          </w:r>
          <w:r>
            <w:rPr>
              <w:sz w:val="26"/>
              <w:szCs w:val="26"/>
            </w:rPr>
            <w:t>ID Tài liệu</w:t>
          </w:r>
        </w:p>
      </w:tc>
      <w:tc>
        <w:tcPr>
          <w:tcW w:w="850" w:type="dxa"/>
          <w:vAlign w:val="center"/>
        </w:tcPr>
        <w:p w:rsidRPr="00EA4F84" w:rsidR="00862E50" w:rsidP="00F21B03" w:rsidRDefault="00862E50" w14:paraId="0182DD3E" w14:textId="17F07BDE">
          <w:pPr>
            <w:pStyle w:val="HeaderFooter"/>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Pr="003A7F31" w:rsidR="003A7F31">
            <w:rPr>
              <w:bCs/>
              <w:szCs w:val="26"/>
            </w:rPr>
            <w:t>55</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Pr="003A7F31" w:rsidR="003A7F31">
            <w:rPr>
              <w:bCs/>
              <w:szCs w:val="26"/>
            </w:rPr>
            <w:t>195</w:t>
          </w:r>
          <w:r w:rsidRPr="00EA4F84">
            <w:rPr>
              <w:bCs/>
              <w:sz w:val="26"/>
              <w:szCs w:val="26"/>
            </w:rPr>
            <w:fldChar w:fldCharType="end"/>
          </w:r>
        </w:p>
      </w:tc>
    </w:tr>
  </w:tbl>
  <w:p w:rsidRPr="00F21B03" w:rsidR="00862E50" w:rsidP="006C6448" w:rsidRDefault="00862E50" w14:paraId="64A9A80D" w14:textId="077829B8">
    <w:pPr>
      <w:pStyle w:val="Footer"/>
      <w:tabs>
        <w:tab w:val="clear" w:pos="4153"/>
        <w:tab w:val="clear" w:pos="8306"/>
        <w:tab w:val="left" w:pos="7485"/>
      </w:tabs>
    </w:pPr>
    <w:r w:rsidRPr="00EA4F84">
      <w:rPr>
        <w:noProof/>
        <w:sz w:val="24"/>
        <w:lang w:val="en-US" w:eastAsia="en-US"/>
      </w:rPr>
      <mc:AlternateContent>
        <mc:Choice Requires="wps">
          <w:drawing>
            <wp:anchor distT="0" distB="0" distL="114300" distR="114300" simplePos="0" relativeHeight="251658257" behindDoc="0" locked="0" layoutInCell="0" allowOverlap="1" wp14:anchorId="4181DD72" wp14:editId="2E193C27">
              <wp:simplePos x="0" y="0"/>
              <wp:positionH relativeFrom="column">
                <wp:posOffset>-171450</wp:posOffset>
              </wp:positionH>
              <wp:positionV relativeFrom="paragraph">
                <wp:posOffset>-967740</wp:posOffset>
              </wp:positionV>
              <wp:extent cx="6420485" cy="0"/>
              <wp:effectExtent l="0" t="0" r="37465" b="190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0485"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3A26D33D">
            <v:line id="Straight Connector 99" style="position:absolute;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13.5pt,-76.2pt" to="492.05pt,-76.2pt" w14:anchorId="6A2EF1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">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658253" behindDoc="0" locked="0" layoutInCell="0" allowOverlap="1" wp14:anchorId="19256090" wp14:editId="49F63739">
              <wp:simplePos x="0" y="0"/>
              <wp:positionH relativeFrom="margin">
                <wp:posOffset>3075223</wp:posOffset>
              </wp:positionH>
              <wp:positionV relativeFrom="paragraph">
                <wp:posOffset>65377</wp:posOffset>
              </wp:positionV>
              <wp:extent cx="0" cy="620202"/>
              <wp:effectExtent l="0" t="0" r="19050" b="2794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27726C76">
            <v:line id="Straight Connector 108" style="position:absolute;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1pt" from="242.15pt,5.15pt" to="242.15pt,54pt" w14:anchorId="157B14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">
              <v:stroke startarrowwidth="narrow" startarrowlength="short" endarrowwidth="narrow" endarrowlength="short"/>
              <w10:wrap anchorx="margin"/>
            </v:line>
          </w:pict>
        </mc:Fallback>
      </mc:AlternateContent>
    </w:r>
    <w:r>
      <w:rPr>
        <w:b/>
        <w:noProof/>
        <w:sz w:val="20"/>
        <w:lang w:val="en-US" w:eastAsia="en-US"/>
      </w:rPr>
      <mc:AlternateContent>
        <mc:Choice Requires="wps">
          <w:drawing>
            <wp:anchor distT="0" distB="0" distL="114300" distR="114300" simplePos="0" relativeHeight="251658248" behindDoc="0" locked="0" layoutInCell="0" allowOverlap="1" wp14:anchorId="05B1676B" wp14:editId="01D921F5">
              <wp:simplePos x="0" y="0"/>
              <wp:positionH relativeFrom="column">
                <wp:posOffset>-182374</wp:posOffset>
              </wp:positionH>
              <wp:positionV relativeFrom="paragraph">
                <wp:posOffset>57907</wp:posOffset>
              </wp:positionV>
              <wp:extent cx="6423240" cy="0"/>
              <wp:effectExtent l="0" t="0" r="34925" b="190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324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5F0CC0F8">
            <v:line id="Straight Connector 109"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35pt,4.55pt" to="491.4pt,4.55pt" w14:anchorId="0B8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">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658258" behindDoc="0" locked="0" layoutInCell="0" allowOverlap="1" wp14:anchorId="01F85C52" wp14:editId="2FFA5EA1">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w:pict w14:anchorId="32ACDA19">
            <v:line id="Straight Connector 110" style="position:absolute;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83.6pt,-329.55pt" to="837pt,-329.55pt" w14:anchorId="116A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v:stroke startarrowwidth="narrow" startarrowlength="short" endarrowwidth="narrow" endarrowlength="short"/>
            </v:line>
          </w:pict>
        </mc:Fallback>
      </mc:AlternateContent>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610" w:rsidRDefault="00983610" w14:paraId="4C4A3D29" w14:textId="77777777">
      <w:r>
        <w:separator/>
      </w:r>
    </w:p>
  </w:footnote>
  <w:footnote w:type="continuationSeparator" w:id="0">
    <w:p w:rsidR="00983610" w:rsidRDefault="00983610" w14:paraId="7DCDC9AB" w14:textId="77777777">
      <w:r>
        <w:continuationSeparator/>
      </w:r>
    </w:p>
  </w:footnote>
  <w:footnote w:type="continuationNotice" w:id="1">
    <w:p w:rsidR="00983610" w:rsidRDefault="00983610" w14:paraId="5ECDB36A" w14:textId="77777777">
      <w:pPr>
        <w:spacing w:after="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p14">
  <w:p w:rsidR="00862E50" w:rsidP="00F21B03" w:rsidRDefault="00862E50" w14:paraId="026C6064" w14:textId="77777777">
    <w:pPr>
      <w:pStyle w:val="Header"/>
      <w:jc w:val="center"/>
    </w:pPr>
    <w:r>
      <w:rPr>
        <w:rFonts w:ascii=".VnArial" w:hAnsi=".VnArial"/>
        <w:noProof/>
        <w:sz w:val="22"/>
        <w:lang w:val="en-US" w:eastAsia="en-US"/>
      </w:rPr>
      <mc:AlternateContent>
        <mc:Choice Requires="wps">
          <w:drawing>
            <wp:anchor distT="0" distB="0" distL="114300" distR="114300" simplePos="0" relativeHeight="251658241" behindDoc="0" locked="0" layoutInCell="0" allowOverlap="1" wp14:anchorId="64DD2B60" wp14:editId="13D5FC50">
              <wp:simplePos x="0" y="0"/>
              <wp:positionH relativeFrom="column">
                <wp:posOffset>-180975</wp:posOffset>
              </wp:positionH>
              <wp:positionV relativeFrom="paragraph">
                <wp:posOffset>5080</wp:posOffset>
              </wp:positionV>
              <wp:extent cx="10160" cy="9944100"/>
              <wp:effectExtent l="0" t="0" r="27940" b="19050"/>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99441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4736F215">
            <v:line id="Line 11"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25pt,.4pt" to="-13.45pt,783.4pt" w14:anchorId="149DB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">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658240" behindDoc="0" locked="0" layoutInCell="0" allowOverlap="1" wp14:anchorId="133D34E6" wp14:editId="2E2318FF">
              <wp:simplePos x="0" y="0"/>
              <wp:positionH relativeFrom="column">
                <wp:posOffset>6229349</wp:posOffset>
              </wp:positionH>
              <wp:positionV relativeFrom="paragraph">
                <wp:posOffset>5079</wp:posOffset>
              </wp:positionV>
              <wp:extent cx="19685" cy="9944100"/>
              <wp:effectExtent l="0" t="0" r="37465" b="19050"/>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685" cy="994410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4C4E5DE">
            <v:line id="Line 2"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490.5pt,.4pt" to="492.05pt,783.4pt" w14:anchorId="096444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">
              <v:stroke startarrowwidth="narrow" startarrowlength="short" endarrowwidth="narrow" endarrowlength="short"/>
            </v:line>
          </w:pict>
        </mc:Fallback>
      </mc:AlternateContent>
    </w:r>
    <w:r>
      <w:rPr>
        <w:noProof/>
        <w:lang w:val="en-US" w:eastAsia="en-US"/>
      </w:rPr>
      <w:drawing>
        <wp:anchor distT="0" distB="0" distL="114300" distR="114300" simplePos="0" relativeHeight="251658244" behindDoc="1" locked="0" layoutInCell="1" allowOverlap="1" wp14:anchorId="1382C661" wp14:editId="1B01459E">
          <wp:simplePos x="0" y="0"/>
          <wp:positionH relativeFrom="margin">
            <wp:posOffset>2240280</wp:posOffset>
          </wp:positionH>
          <wp:positionV relativeFrom="margin">
            <wp:posOffset>-655320</wp:posOffset>
          </wp:positionV>
          <wp:extent cx="1689100" cy="30797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00" cy="307975"/>
                  </a:xfrm>
                  <a:prstGeom prst="rect">
                    <a:avLst/>
                  </a:prstGeom>
                  <a:noFill/>
                  <a:ln>
                    <a:noFill/>
                  </a:ln>
                </pic:spPr>
              </pic:pic>
            </a:graphicData>
          </a:graphic>
        </wp:anchor>
      </w:drawing>
    </w:r>
    <w:r>
      <w:rPr>
        <w:noProof/>
        <w:sz w:val="20"/>
        <w:lang w:val="en-US" w:eastAsia="en-US"/>
      </w:rPr>
      <mc:AlternateContent>
        <mc:Choice Requires="wps">
          <w:drawing>
            <wp:anchor distT="0" distB="0" distL="114300" distR="114300" simplePos="0" relativeHeight="251658243" behindDoc="0" locked="0" layoutInCell="0" allowOverlap="1" wp14:anchorId="1AD871BA" wp14:editId="7C8FB04D">
              <wp:simplePos x="0" y="0"/>
              <wp:positionH relativeFrom="margin">
                <wp:posOffset>3078253</wp:posOffset>
              </wp:positionH>
              <wp:positionV relativeFrom="paragraph">
                <wp:posOffset>-455623</wp:posOffset>
              </wp:positionV>
              <wp:extent cx="635" cy="457835"/>
              <wp:effectExtent l="0" t="0" r="37465" b="18415"/>
              <wp:wrapNone/>
              <wp:docPr id="9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00399B86">
            <v:line id="Line 14" style="position:absolute;flip:y;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1pt" from="242.4pt,-35.9pt" to="242.45pt,.15pt" w14:anchorId="55BB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">
              <v:stroke startarrowwidth="narrow" startarrowlength="short" endarrowwidth="narrow" endarrowlength="short"/>
              <w10:wrap anchorx="margin"/>
            </v:line>
          </w:pict>
        </mc:Fallback>
      </mc:AlternateContent>
    </w:r>
    <w:r>
      <w:rPr>
        <w:noProof/>
        <w:sz w:val="20"/>
        <w:lang w:val="en-US" w:eastAsia="en-US"/>
      </w:rPr>
      <mc:AlternateContent>
        <mc:Choice Requires="wps">
          <w:drawing>
            <wp:anchor distT="0" distB="0" distL="114300" distR="114300" simplePos="0" relativeHeight="251658242" behindDoc="0" locked="0" layoutInCell="0" allowOverlap="1" wp14:anchorId="2F6B81F8" wp14:editId="4A65D4A5">
              <wp:simplePos x="0" y="0"/>
              <wp:positionH relativeFrom="column">
                <wp:posOffset>-167640</wp:posOffset>
              </wp:positionH>
              <wp:positionV relativeFrom="paragraph">
                <wp:posOffset>6350</wp:posOffset>
              </wp:positionV>
              <wp:extent cx="6401435" cy="635"/>
              <wp:effectExtent l="0" t="0" r="0" b="0"/>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09BA327">
            <v:line id="Line 12"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2pt,.5pt" to="490.85pt,.55pt" w14:anchorId="4B3F79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">
              <v:stroke startarrowwidth="narrow" startarrowlength="short" endarrowwidth="narrow" endarrowlength="short"/>
            </v:line>
          </w:pict>
        </mc:Fallback>
      </mc:AlternateContent>
    </w:r>
  </w:p>
  <w:p w:rsidRPr="00F21B03" w:rsidR="00862E50" w:rsidP="00F21B03" w:rsidRDefault="00862E50" w14:paraId="12BA86BE" w14:textId="77777777">
    <w:pPr>
      <w:pStyle w:val="Header"/>
    </w:pPr>
    <w:r>
      <w:rPr>
        <w:noProof/>
        <w:sz w:val="20"/>
        <w:lang w:val="en-US" w:eastAsia="en-US"/>
      </w:rPr>
      <mc:AlternateContent>
        <mc:Choice Requires="wps">
          <w:drawing>
            <wp:anchor distT="0" distB="0" distL="114300" distR="114300" simplePos="0" relativeHeight="251658247" behindDoc="0" locked="0" layoutInCell="1" allowOverlap="1" wp14:anchorId="3F9B97B5" wp14:editId="4F17C575">
              <wp:simplePos x="0" y="0"/>
              <wp:positionH relativeFrom="leftMargin">
                <wp:posOffset>-17780</wp:posOffset>
              </wp:positionH>
              <wp:positionV relativeFrom="paragraph">
                <wp:posOffset>525780</wp:posOffset>
              </wp:positionV>
              <wp:extent cx="633095" cy="2875915"/>
              <wp:effectExtent l="0" t="0" r="14605" b="19685"/>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875915"/>
                      </a:xfrm>
                      <a:prstGeom prst="rect">
                        <a:avLst/>
                      </a:prstGeom>
                      <a:solidFill>
                        <a:srgbClr val="FFFFFF"/>
                      </a:solidFill>
                      <a:ln w="9525">
                        <a:solidFill>
                          <a:srgbClr val="FFFFFF"/>
                        </a:solidFill>
                        <a:miter lim="800000"/>
                        <a:headEnd/>
                        <a:tailEnd/>
                      </a:ln>
                    </wps:spPr>
                    <wps:txbx>
                      <w:txbxContent>
                        <w:p w:rsidRPr="00EA4F84" w:rsidR="00862E50" w:rsidP="00F21B03" w:rsidRDefault="00862E50" w14:paraId="330D10BD" w14:textId="77777777">
                          <w:pPr>
                            <w:pStyle w:val="HeaderFooter2"/>
                          </w:pPr>
                          <w:r w:rsidRPr="00EA4F84">
                            <w:t>Bản quyền Công ty</w:t>
                          </w:r>
                        </w:p>
                        <w:p w:rsidRPr="00EA4F84" w:rsidR="00862E50" w:rsidP="00F21B03" w:rsidRDefault="00862E50" w14:paraId="1747F516" w14:textId="77777777">
                          <w:pPr>
                            <w:pStyle w:val="HeaderFooter2"/>
                          </w:pPr>
                          <w:r w:rsidRPr="00EA4F84">
                            <w:t>Không được sao chụp, phân phát, trao đổi, sử dụng dưới bất kỳ</w:t>
                          </w:r>
                        </w:p>
                        <w:p w:rsidRPr="00EA4F84" w:rsidR="00862E50" w:rsidP="00F21B03" w:rsidRDefault="00862E50" w14:paraId="3E91F8FA" w14:textId="77777777">
                          <w:pPr>
                            <w:pStyle w:val="HeaderFooter2"/>
                          </w:pPr>
                          <w:r w:rsidRPr="00EA4F84">
                            <w:t>hình thức nào nếu không được sự chấp thuận bằng văn bản của</w:t>
                          </w:r>
                        </w:p>
                        <w:p w:rsidRPr="00EA4F84" w:rsidR="00862E50" w:rsidP="00F21B03" w:rsidRDefault="00862E50" w14:paraId="01095A34" w14:textId="77777777">
                          <w:pPr>
                            <w:pStyle w:val="HeaderFooter2"/>
                          </w:pPr>
                          <w:r w:rsidRPr="00EA4F84">
                            <w:t>Công ty Cổ phần Công nghệ Công nghiệp BCVT (VNPT Technology)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CC47663">
            <v:shapetype id="_x0000_t202" coordsize="21600,21600" o:spt="202" path="m,l,21600r21600,l21600,xe" w14:anchorId="3F9B97B5">
              <v:stroke joinstyle="miter"/>
              <v:path gradientshapeok="t" o:connecttype="rect"/>
            </v:shapetype>
            <v:shape id="Text Box 17" style="position:absolute;left:0;text-align:left;margin-left:-1.4pt;margin-top:41.4pt;width:49.85pt;height:226.45pt;z-index:251658247;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spid="_x0000_s1026"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">
              <v:textbox style="layout-flow:vertical;mso-layout-flow-alt:bottom-to-top">
                <w:txbxContent>
                  <w:p w:rsidRPr="00EA4F84" w:rsidR="00862E50" w:rsidP="00F21B03" w:rsidRDefault="00862E50" w14:paraId="2713E649" w14:textId="77777777">
                    <w:pPr>
                      <w:pStyle w:val="HeaderFooter2"/>
                    </w:pPr>
                    <w:r w:rsidRPr="00EA4F84">
                      <w:t>Bản quyền Công ty</w:t>
                    </w:r>
                  </w:p>
                  <w:p w:rsidRPr="00EA4F84" w:rsidR="00862E50" w:rsidP="00F21B03" w:rsidRDefault="00862E50" w14:paraId="51B8D1D4" w14:textId="77777777">
                    <w:pPr>
                      <w:pStyle w:val="HeaderFooter2"/>
                    </w:pPr>
                    <w:r w:rsidRPr="00EA4F84">
                      <w:t>Không được sao chụp, phân phát, trao đổi, sử dụng dưới bất kỳ</w:t>
                    </w:r>
                  </w:p>
                  <w:p w:rsidRPr="00EA4F84" w:rsidR="00862E50" w:rsidP="00F21B03" w:rsidRDefault="00862E50" w14:paraId="734E07D3" w14:textId="77777777">
                    <w:pPr>
                      <w:pStyle w:val="HeaderFooter2"/>
                    </w:pPr>
                    <w:r w:rsidRPr="00EA4F84">
                      <w:t>hình thức nào nếu không được sự chấp thuận bằng văn bản của</w:t>
                    </w:r>
                  </w:p>
                  <w:p w:rsidRPr="00EA4F84" w:rsidR="00862E50" w:rsidP="00F21B03" w:rsidRDefault="00862E50" w14:paraId="10F1DC92" w14:textId="77777777">
                    <w:pPr>
                      <w:pStyle w:val="HeaderFooter2"/>
                    </w:pPr>
                    <w:r w:rsidRPr="00EA4F84">
                      <w:t>Công ty Cổ phần Công nghệ Công nghiệp BCVT (VNPT Technology)</w:t>
                    </w:r>
                  </w:p>
                </w:txbxContent>
              </v:textbox>
              <w10:wrap anchorx="margin"/>
            </v:shape>
          </w:pict>
        </mc:Fallback>
      </mc:AlternateContent>
    </w:r>
    <w:r w:rsidRPr="004A77C0">
      <w:rPr>
        <w:noProof/>
        <w:sz w:val="24"/>
        <w:szCs w:val="24"/>
        <w:lang w:val="en-US" w:eastAsia="en-US"/>
      </w:rPr>
      <mc:AlternateContent>
        <mc:Choice Requires="wps">
          <w:drawing>
            <wp:anchor distT="0" distB="0" distL="114300" distR="114300" simplePos="0" relativeHeight="251658246" behindDoc="0" locked="0" layoutInCell="0" allowOverlap="1" wp14:anchorId="5DFEF703" wp14:editId="1957224E">
              <wp:simplePos x="0" y="0"/>
              <wp:positionH relativeFrom="page">
                <wp:posOffset>7037070</wp:posOffset>
              </wp:positionH>
              <wp:positionV relativeFrom="paragraph">
                <wp:posOffset>4511040</wp:posOffset>
              </wp:positionV>
              <wp:extent cx="501650" cy="0"/>
              <wp:effectExtent l="0" t="0" r="12700"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1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03E4C062">
            <v:line id="Straight Connector 95" style="position:absolute;flip:x y;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o:allowincell="f" strokeweight="1pt" from="554.1pt,355.2pt" to="593.6pt,355.2pt" w14:anchorId="4D0D4B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">
              <v:stroke startarrowwidth="narrow" startarrowlength="short" endarrowwidth="narrow" endarrowlength="short"/>
              <w10:wrap anchorx="page"/>
            </v:line>
          </w:pict>
        </mc:Fallback>
      </mc:AlternateContent>
    </w:r>
    <w:r w:rsidRPr="004A77C0">
      <w:rPr>
        <w:noProof/>
        <w:sz w:val="24"/>
        <w:szCs w:val="24"/>
        <w:lang w:val="en-US" w:eastAsia="en-US"/>
      </w:rPr>
      <mc:AlternateContent>
        <mc:Choice Requires="wps">
          <w:drawing>
            <wp:anchor distT="0" distB="0" distL="114300" distR="114300" simplePos="0" relativeHeight="251658245" behindDoc="0" locked="0" layoutInCell="0" allowOverlap="1" wp14:anchorId="3ECBD99C" wp14:editId="2D681642">
              <wp:simplePos x="0" y="0"/>
              <wp:positionH relativeFrom="page">
                <wp:posOffset>0</wp:posOffset>
              </wp:positionH>
              <wp:positionV relativeFrom="page">
                <wp:posOffset>5143500</wp:posOffset>
              </wp:positionV>
              <wp:extent cx="628650" cy="0"/>
              <wp:effectExtent l="0" t="0" r="19050" b="190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9E497B7">
            <v:line id="Straight Connector 96" style="position:absolute;flip:x y;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0,405pt" to="49.5pt,405pt" w14:anchorId="5D77C0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">
              <v:stroke startarrowwidth="narrow" startarrowlength="short" endarrowwidth="narrow" endarrowlength="shor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44A0B0"/>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207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EBA297D"/>
    <w:multiLevelType w:val="hybridMultilevel"/>
    <w:tmpl w:val="B97EBA80"/>
    <w:lvl w:ilvl="0" w:tplc="9FE6D286">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0B6385C"/>
    <w:multiLevelType w:val="hybridMultilevel"/>
    <w:tmpl w:val="7B40C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7A9"/>
    <w:multiLevelType w:val="hybridMultilevel"/>
    <w:tmpl w:val="B4BE877A"/>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121F75A4"/>
    <w:multiLevelType w:val="hybridMultilevel"/>
    <w:tmpl w:val="DF56686A"/>
    <w:lvl w:ilvl="0" w:tplc="9FE6D286">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2283B8D"/>
    <w:multiLevelType w:val="multilevel"/>
    <w:tmpl w:val="A596EE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DEB7E84"/>
    <w:multiLevelType w:val="hybridMultilevel"/>
    <w:tmpl w:val="D7DEF6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1E629C5"/>
    <w:multiLevelType w:val="hybridMultilevel"/>
    <w:tmpl w:val="AF84F2F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24772BE6"/>
    <w:multiLevelType w:val="hybridMultilevel"/>
    <w:tmpl w:val="93A482E8"/>
    <w:lvl w:ilvl="0" w:tplc="04090003">
      <w:start w:val="1"/>
      <w:numFmt w:val="bullet"/>
      <w:lvlText w:val="o"/>
      <w:lvlJc w:val="left"/>
      <w:pPr>
        <w:ind w:left="1440" w:hanging="360"/>
      </w:pPr>
      <w:rPr>
        <w:rFonts w:hint="default" w:ascii="Courier New" w:hAnsi="Courier New" w:cs="Courier New"/>
      </w:rPr>
    </w:lvl>
    <w:lvl w:ilvl="1" w:tplc="04090005">
      <w:start w:val="1"/>
      <w:numFmt w:val="bullet"/>
      <w:lvlText w:val=""/>
      <w:lvlJc w:val="left"/>
      <w:pPr>
        <w:ind w:left="2160" w:hanging="360"/>
      </w:pPr>
      <w:rPr>
        <w:rFonts w:hint="default" w:ascii="Wingdings" w:hAnsi="Wingdings"/>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2832335C"/>
    <w:multiLevelType w:val="hybridMultilevel"/>
    <w:tmpl w:val="1AFCABA0"/>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28B43509"/>
    <w:multiLevelType w:val="multilevel"/>
    <w:tmpl w:val="CDF4B3C0"/>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8DE06E2"/>
    <w:multiLevelType w:val="hybridMultilevel"/>
    <w:tmpl w:val="C28AD35A"/>
    <w:lvl w:ilvl="0" w:tplc="08090003">
      <w:start w:val="1"/>
      <w:numFmt w:val="bullet"/>
      <w:lvlText w:val="o"/>
      <w:lvlJc w:val="left"/>
      <w:pPr>
        <w:ind w:left="1440" w:hanging="360"/>
      </w:pPr>
      <w:rPr>
        <w:rFonts w:hint="default" w:ascii="Courier New" w:hAnsi="Courier New" w:cs="Courier New"/>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2" w15:restartNumberingAfterBreak="0">
    <w:nsid w:val="2AF77D5F"/>
    <w:multiLevelType w:val="hybridMultilevel"/>
    <w:tmpl w:val="9EFEFCD0"/>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3" w15:restartNumberingAfterBreak="0">
    <w:nsid w:val="30433251"/>
    <w:multiLevelType w:val="hybridMultilevel"/>
    <w:tmpl w:val="0D32AA1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335A2F34"/>
    <w:multiLevelType w:val="hybridMultilevel"/>
    <w:tmpl w:val="1A1CFD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B1E36B6"/>
    <w:multiLevelType w:val="hybridMultilevel"/>
    <w:tmpl w:val="662AB51A"/>
    <w:lvl w:ilvl="0" w:tplc="04090003">
      <w:start w:val="1"/>
      <w:numFmt w:val="bullet"/>
      <w:lvlText w:val="o"/>
      <w:lvlJc w:val="left"/>
      <w:pPr>
        <w:ind w:left="1080" w:hanging="360"/>
      </w:pPr>
      <w:rPr>
        <w:rFonts w:hint="default" w:ascii="Courier New" w:hAnsi="Courier New" w:cs="Courier New"/>
      </w:rPr>
    </w:lvl>
    <w:lvl w:ilvl="1" w:tplc="412CC8C8">
      <w:start w:val="1"/>
      <w:numFmt w:val="bullet"/>
      <w:lvlText w:val="+"/>
      <w:lvlJc w:val="left"/>
      <w:pPr>
        <w:ind w:left="1800" w:hanging="360"/>
      </w:pPr>
      <w:rPr>
        <w:rFonts w:hint="default" w:ascii="Courier New" w:hAnsi="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3B735A39"/>
    <w:multiLevelType w:val="hybridMultilevel"/>
    <w:tmpl w:val="EC02B81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3C7F0BB5"/>
    <w:multiLevelType w:val="hybridMultilevel"/>
    <w:tmpl w:val="99A25FD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41337C07"/>
    <w:multiLevelType w:val="hybridMultilevel"/>
    <w:tmpl w:val="E374914A"/>
    <w:lvl w:ilvl="0" w:tplc="F9D897F2">
      <w:start w:val="2"/>
      <w:numFmt w:val="bullet"/>
      <w:pStyle w:val="FirstLevelBullet"/>
      <w:lvlText w:val="-"/>
      <w:lvlJc w:val="left"/>
      <w:pPr>
        <w:ind w:left="720" w:hanging="360"/>
      </w:pPr>
      <w:rPr>
        <w:rFonts w:hint="default" w:ascii="Times New Roman" w:hAnsi="Times New Roman" w:eastAsia="Times New Roman" w:cs="Times New Roman"/>
      </w:rPr>
    </w:lvl>
    <w:lvl w:ilvl="1" w:tplc="412CC8C8">
      <w:start w:val="1"/>
      <w:numFmt w:val="bullet"/>
      <w:lvlText w:val="+"/>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9E23550"/>
    <w:multiLevelType w:val="hybridMultilevel"/>
    <w:tmpl w:val="132CE71C"/>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4B52500B"/>
    <w:multiLevelType w:val="hybridMultilevel"/>
    <w:tmpl w:val="B0485982"/>
    <w:lvl w:ilvl="0" w:tplc="64F4411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D119A3"/>
    <w:multiLevelType w:val="hybridMultilevel"/>
    <w:tmpl w:val="5F1C24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518511D9"/>
    <w:multiLevelType w:val="hybridMultilevel"/>
    <w:tmpl w:val="D5EC5EE4"/>
    <w:lvl w:ilvl="0" w:tplc="E2127012">
      <w:start w:val="1"/>
      <w:numFmt w:val="bullet"/>
      <w:lvlText w:val=""/>
      <w:lvlJc w:val="left"/>
      <w:pPr>
        <w:tabs>
          <w:tab w:val="num" w:pos="720"/>
        </w:tabs>
        <w:ind w:left="720" w:hanging="360"/>
      </w:pPr>
      <w:rPr>
        <w:rFonts w:hint="default" w:ascii="Wingdings" w:hAnsi="Wingdings"/>
      </w:rPr>
    </w:lvl>
    <w:lvl w:ilvl="1" w:tplc="BA6087FE" w:tentative="1">
      <w:start w:val="1"/>
      <w:numFmt w:val="bullet"/>
      <w:lvlText w:val=""/>
      <w:lvlJc w:val="left"/>
      <w:pPr>
        <w:tabs>
          <w:tab w:val="num" w:pos="1440"/>
        </w:tabs>
        <w:ind w:left="1440" w:hanging="360"/>
      </w:pPr>
      <w:rPr>
        <w:rFonts w:hint="default" w:ascii="Wingdings" w:hAnsi="Wingdings"/>
      </w:rPr>
    </w:lvl>
    <w:lvl w:ilvl="2" w:tplc="AB543968" w:tentative="1">
      <w:start w:val="1"/>
      <w:numFmt w:val="bullet"/>
      <w:lvlText w:val=""/>
      <w:lvlJc w:val="left"/>
      <w:pPr>
        <w:tabs>
          <w:tab w:val="num" w:pos="2160"/>
        </w:tabs>
        <w:ind w:left="2160" w:hanging="360"/>
      </w:pPr>
      <w:rPr>
        <w:rFonts w:hint="default" w:ascii="Wingdings" w:hAnsi="Wingdings"/>
      </w:rPr>
    </w:lvl>
    <w:lvl w:ilvl="3" w:tplc="CDD0290E" w:tentative="1">
      <w:start w:val="1"/>
      <w:numFmt w:val="bullet"/>
      <w:lvlText w:val=""/>
      <w:lvlJc w:val="left"/>
      <w:pPr>
        <w:tabs>
          <w:tab w:val="num" w:pos="2880"/>
        </w:tabs>
        <w:ind w:left="2880" w:hanging="360"/>
      </w:pPr>
      <w:rPr>
        <w:rFonts w:hint="default" w:ascii="Wingdings" w:hAnsi="Wingdings"/>
      </w:rPr>
    </w:lvl>
    <w:lvl w:ilvl="4" w:tplc="7EDE8764" w:tentative="1">
      <w:start w:val="1"/>
      <w:numFmt w:val="bullet"/>
      <w:lvlText w:val=""/>
      <w:lvlJc w:val="left"/>
      <w:pPr>
        <w:tabs>
          <w:tab w:val="num" w:pos="3600"/>
        </w:tabs>
        <w:ind w:left="3600" w:hanging="360"/>
      </w:pPr>
      <w:rPr>
        <w:rFonts w:hint="default" w:ascii="Wingdings" w:hAnsi="Wingdings"/>
      </w:rPr>
    </w:lvl>
    <w:lvl w:ilvl="5" w:tplc="88F46F20" w:tentative="1">
      <w:start w:val="1"/>
      <w:numFmt w:val="bullet"/>
      <w:lvlText w:val=""/>
      <w:lvlJc w:val="left"/>
      <w:pPr>
        <w:tabs>
          <w:tab w:val="num" w:pos="4320"/>
        </w:tabs>
        <w:ind w:left="4320" w:hanging="360"/>
      </w:pPr>
      <w:rPr>
        <w:rFonts w:hint="default" w:ascii="Wingdings" w:hAnsi="Wingdings"/>
      </w:rPr>
    </w:lvl>
    <w:lvl w:ilvl="6" w:tplc="789C7BBC" w:tentative="1">
      <w:start w:val="1"/>
      <w:numFmt w:val="bullet"/>
      <w:lvlText w:val=""/>
      <w:lvlJc w:val="left"/>
      <w:pPr>
        <w:tabs>
          <w:tab w:val="num" w:pos="5040"/>
        </w:tabs>
        <w:ind w:left="5040" w:hanging="360"/>
      </w:pPr>
      <w:rPr>
        <w:rFonts w:hint="default" w:ascii="Wingdings" w:hAnsi="Wingdings"/>
      </w:rPr>
    </w:lvl>
    <w:lvl w:ilvl="7" w:tplc="421EDDF2" w:tentative="1">
      <w:start w:val="1"/>
      <w:numFmt w:val="bullet"/>
      <w:lvlText w:val=""/>
      <w:lvlJc w:val="left"/>
      <w:pPr>
        <w:tabs>
          <w:tab w:val="num" w:pos="5760"/>
        </w:tabs>
        <w:ind w:left="5760" w:hanging="360"/>
      </w:pPr>
      <w:rPr>
        <w:rFonts w:hint="default" w:ascii="Wingdings" w:hAnsi="Wingdings"/>
      </w:rPr>
    </w:lvl>
    <w:lvl w:ilvl="8" w:tplc="22E8807C"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53D96AD7"/>
    <w:multiLevelType w:val="hybridMultilevel"/>
    <w:tmpl w:val="DF266938"/>
    <w:lvl w:ilvl="0" w:tplc="9FE6D286">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882378D"/>
    <w:multiLevelType w:val="hybridMultilevel"/>
    <w:tmpl w:val="B510AC5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5" w15:restartNumberingAfterBreak="0">
    <w:nsid w:val="5F92280F"/>
    <w:multiLevelType w:val="hybridMultilevel"/>
    <w:tmpl w:val="2918C6C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63870F81"/>
    <w:multiLevelType w:val="hybridMultilevel"/>
    <w:tmpl w:val="3668A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1122F0"/>
    <w:multiLevelType w:val="hybridMultilevel"/>
    <w:tmpl w:val="F72C1EF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8" w15:restartNumberingAfterBreak="0">
    <w:nsid w:val="65B75A9E"/>
    <w:multiLevelType w:val="hybridMultilevel"/>
    <w:tmpl w:val="B628AC42"/>
    <w:lvl w:ilvl="0" w:tplc="D9726C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AA7C05"/>
    <w:multiLevelType w:val="hybridMultilevel"/>
    <w:tmpl w:val="3EC694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73EA25AA"/>
    <w:multiLevelType w:val="hybridMultilevel"/>
    <w:tmpl w:val="79F2BA0C"/>
    <w:lvl w:ilvl="0" w:tplc="F57EA592">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88E4075"/>
    <w:multiLevelType w:val="hybridMultilevel"/>
    <w:tmpl w:val="22766E5E"/>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1">
      <w:start w:val="1"/>
      <w:numFmt w:val="bullet"/>
      <w:lvlText w:val=""/>
      <w:lvlJc w:val="left"/>
      <w:pPr>
        <w:ind w:left="2520" w:hanging="360"/>
      </w:pPr>
      <w:rPr>
        <w:rFonts w:hint="default" w:ascii="Symbol" w:hAnsi="Symbol"/>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2" w15:restartNumberingAfterBreak="0">
    <w:nsid w:val="790328C0"/>
    <w:multiLevelType w:val="hybridMultilevel"/>
    <w:tmpl w:val="3244E29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A8D35FD"/>
    <w:multiLevelType w:val="hybridMultilevel"/>
    <w:tmpl w:val="65C4A55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C796FF4"/>
    <w:multiLevelType w:val="hybridMultilevel"/>
    <w:tmpl w:val="61F2E162"/>
    <w:lvl w:ilvl="0" w:tplc="04090005">
      <w:start w:val="1"/>
      <w:numFmt w:val="bullet"/>
      <w:lvlText w:val=""/>
      <w:lvlJc w:val="left"/>
      <w:pPr>
        <w:ind w:left="1800" w:hanging="360"/>
      </w:pPr>
      <w:rPr>
        <w:rFonts w:hint="default" w:ascii="Wingdings" w:hAnsi="Wingdings"/>
      </w:rPr>
    </w:lvl>
    <w:lvl w:ilvl="1" w:tplc="412CC8C8">
      <w:start w:val="1"/>
      <w:numFmt w:val="bullet"/>
      <w:lvlText w:val="+"/>
      <w:lvlJc w:val="left"/>
      <w:pPr>
        <w:ind w:left="2520" w:hanging="360"/>
      </w:pPr>
      <w:rPr>
        <w:rFonts w:hint="default" w:ascii="Courier New" w:hAnsi="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5" w15:restartNumberingAfterBreak="0">
    <w:nsid w:val="7D903EB6"/>
    <w:multiLevelType w:val="hybridMultilevel"/>
    <w:tmpl w:val="2A904188"/>
    <w:lvl w:ilvl="0" w:tplc="50C6253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33"/>
  </w:num>
  <w:num w:numId="4">
    <w:abstractNumId w:val="10"/>
  </w:num>
  <w:num w:numId="5">
    <w:abstractNumId w:val="20"/>
  </w:num>
  <w:num w:numId="6">
    <w:abstractNumId w:val="26"/>
  </w:num>
  <w:num w:numId="7">
    <w:abstractNumId w:val="28"/>
  </w:num>
  <w:num w:numId="8">
    <w:abstractNumId w:val="17"/>
  </w:num>
  <w:num w:numId="9">
    <w:abstractNumId w:val="7"/>
  </w:num>
  <w:num w:numId="10">
    <w:abstractNumId w:val="11"/>
  </w:num>
  <w:num w:numId="11">
    <w:abstractNumId w:val="23"/>
  </w:num>
  <w:num w:numId="12">
    <w:abstractNumId w:val="22"/>
  </w:num>
  <w:num w:numId="13">
    <w:abstractNumId w:val="0"/>
  </w:num>
  <w:num w:numId="14">
    <w:abstractNumId w:val="14"/>
  </w:num>
  <w:num w:numId="15">
    <w:abstractNumId w:val="9"/>
  </w:num>
  <w:num w:numId="16">
    <w:abstractNumId w:val="0"/>
  </w:num>
  <w:num w:numId="17">
    <w:abstractNumId w:val="4"/>
  </w:num>
  <w:num w:numId="18">
    <w:abstractNumId w:val="19"/>
  </w:num>
  <w:num w:numId="19">
    <w:abstractNumId w:val="16"/>
  </w:num>
  <w:num w:numId="20">
    <w:abstractNumId w:val="29"/>
  </w:num>
  <w:num w:numId="21">
    <w:abstractNumId w:val="34"/>
  </w:num>
  <w:num w:numId="22">
    <w:abstractNumId w:val="18"/>
  </w:num>
  <w:num w:numId="23">
    <w:abstractNumId w:val="18"/>
  </w:num>
  <w:num w:numId="24">
    <w:abstractNumId w:val="18"/>
  </w:num>
  <w:num w:numId="25">
    <w:abstractNumId w:val="15"/>
  </w:num>
  <w:num w:numId="26">
    <w:abstractNumId w:val="31"/>
  </w:num>
  <w:num w:numId="27">
    <w:abstractNumId w:val="24"/>
  </w:num>
  <w:num w:numId="28">
    <w:abstractNumId w:val="21"/>
  </w:num>
  <w:num w:numId="29">
    <w:abstractNumId w:val="25"/>
  </w:num>
  <w:num w:numId="30">
    <w:abstractNumId w:val="1"/>
  </w:num>
  <w:num w:numId="31">
    <w:abstractNumId w:val="8"/>
  </w:num>
  <w:num w:numId="32">
    <w:abstractNumId w:val="32"/>
  </w:num>
  <w:num w:numId="33">
    <w:abstractNumId w:val="6"/>
  </w:num>
  <w:num w:numId="34">
    <w:abstractNumId w:val="2"/>
  </w:num>
  <w:num w:numId="35">
    <w:abstractNumId w:val="35"/>
  </w:num>
  <w:num w:numId="36">
    <w:abstractNumId w:val="13"/>
  </w:num>
  <w:num w:numId="37">
    <w:abstractNumId w:val="3"/>
  </w:num>
  <w:num w:numId="38">
    <w:abstractNumId w:val="12"/>
  </w:num>
  <w:num w:numId="39">
    <w:abstractNumId w:val="30"/>
  </w:num>
  <w:num w:numId="40">
    <w:abstractNumId w:val="5"/>
  </w:num>
  <w:num w:numId="41">
    <w:abstractNumId w:val="27"/>
  </w:num>
  <w:numIdMacAtCleanup w:val="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 Van Hiep">
    <w15:presenceInfo w15:providerId="AD" w15:userId="S::hiepnv@vnpt-technology.vn::f367f3e4-8a23-4deb-a274-0fc9f9355fdc"/>
  </w15:person>
  <w15:person w15:author="Tran Khanh Toan">
    <w15:presenceInfo w15:providerId="None" w15:userId="Tran Khanh Toa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attachedTemplate r:id="rId1"/>
  <w:trackRevisions w:val="false"/>
  <w:defaultTabStop w:val="720"/>
  <w:drawingGridHorizontalSpacing w:val="13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162"/>
    <w:rsid w:val="000010A5"/>
    <w:rsid w:val="00003BA2"/>
    <w:rsid w:val="00005075"/>
    <w:rsid w:val="000062B1"/>
    <w:rsid w:val="000065BC"/>
    <w:rsid w:val="000067E9"/>
    <w:rsid w:val="0001007B"/>
    <w:rsid w:val="00011A9A"/>
    <w:rsid w:val="00011DEE"/>
    <w:rsid w:val="00012F9B"/>
    <w:rsid w:val="00014EAC"/>
    <w:rsid w:val="00015B2E"/>
    <w:rsid w:val="00016F50"/>
    <w:rsid w:val="00020A9F"/>
    <w:rsid w:val="000214C0"/>
    <w:rsid w:val="0002249C"/>
    <w:rsid w:val="000236A8"/>
    <w:rsid w:val="0003128D"/>
    <w:rsid w:val="00031300"/>
    <w:rsid w:val="000317A8"/>
    <w:rsid w:val="00032250"/>
    <w:rsid w:val="00033397"/>
    <w:rsid w:val="00035068"/>
    <w:rsid w:val="000359A1"/>
    <w:rsid w:val="00040882"/>
    <w:rsid w:val="000409DA"/>
    <w:rsid w:val="00042510"/>
    <w:rsid w:val="0004370A"/>
    <w:rsid w:val="00044E06"/>
    <w:rsid w:val="00045124"/>
    <w:rsid w:val="0004527D"/>
    <w:rsid w:val="00045C6B"/>
    <w:rsid w:val="000473F3"/>
    <w:rsid w:val="00051D29"/>
    <w:rsid w:val="00051E8D"/>
    <w:rsid w:val="0005252F"/>
    <w:rsid w:val="000557F9"/>
    <w:rsid w:val="00055F12"/>
    <w:rsid w:val="0006291A"/>
    <w:rsid w:val="00065305"/>
    <w:rsid w:val="0007057C"/>
    <w:rsid w:val="0007446D"/>
    <w:rsid w:val="00076894"/>
    <w:rsid w:val="000779A9"/>
    <w:rsid w:val="00077E7B"/>
    <w:rsid w:val="0008030F"/>
    <w:rsid w:val="00081C84"/>
    <w:rsid w:val="000822F3"/>
    <w:rsid w:val="0008701D"/>
    <w:rsid w:val="00087A18"/>
    <w:rsid w:val="00087B6B"/>
    <w:rsid w:val="00091866"/>
    <w:rsid w:val="00091FE1"/>
    <w:rsid w:val="00092049"/>
    <w:rsid w:val="00093A6A"/>
    <w:rsid w:val="0009466E"/>
    <w:rsid w:val="00095399"/>
    <w:rsid w:val="00096FBE"/>
    <w:rsid w:val="000A06E7"/>
    <w:rsid w:val="000A1799"/>
    <w:rsid w:val="000A34F5"/>
    <w:rsid w:val="000A4839"/>
    <w:rsid w:val="000A68C4"/>
    <w:rsid w:val="000A773A"/>
    <w:rsid w:val="000B08EC"/>
    <w:rsid w:val="000B0E8D"/>
    <w:rsid w:val="000B2353"/>
    <w:rsid w:val="000B240F"/>
    <w:rsid w:val="000B39CA"/>
    <w:rsid w:val="000B4FF6"/>
    <w:rsid w:val="000B55F2"/>
    <w:rsid w:val="000B765D"/>
    <w:rsid w:val="000C53C4"/>
    <w:rsid w:val="000C5CE3"/>
    <w:rsid w:val="000C6391"/>
    <w:rsid w:val="000D073C"/>
    <w:rsid w:val="000D24DB"/>
    <w:rsid w:val="000D3F55"/>
    <w:rsid w:val="000D4339"/>
    <w:rsid w:val="000D440F"/>
    <w:rsid w:val="000D51ED"/>
    <w:rsid w:val="000D6174"/>
    <w:rsid w:val="000D6F4D"/>
    <w:rsid w:val="000D6F86"/>
    <w:rsid w:val="000E1C79"/>
    <w:rsid w:val="000E42FE"/>
    <w:rsid w:val="000E4EA8"/>
    <w:rsid w:val="000E734B"/>
    <w:rsid w:val="000F0925"/>
    <w:rsid w:val="000F116A"/>
    <w:rsid w:val="000F1B15"/>
    <w:rsid w:val="000F5170"/>
    <w:rsid w:val="000F541E"/>
    <w:rsid w:val="000F72E1"/>
    <w:rsid w:val="001001D9"/>
    <w:rsid w:val="001007DC"/>
    <w:rsid w:val="00101452"/>
    <w:rsid w:val="001017B4"/>
    <w:rsid w:val="0010357C"/>
    <w:rsid w:val="00104519"/>
    <w:rsid w:val="00104707"/>
    <w:rsid w:val="00104BFD"/>
    <w:rsid w:val="0010539E"/>
    <w:rsid w:val="0010610F"/>
    <w:rsid w:val="00106A32"/>
    <w:rsid w:val="00106F18"/>
    <w:rsid w:val="0011043E"/>
    <w:rsid w:val="00110511"/>
    <w:rsid w:val="001110F8"/>
    <w:rsid w:val="00111C87"/>
    <w:rsid w:val="00120770"/>
    <w:rsid w:val="0012119E"/>
    <w:rsid w:val="001211E7"/>
    <w:rsid w:val="001217F5"/>
    <w:rsid w:val="00122367"/>
    <w:rsid w:val="00123EE7"/>
    <w:rsid w:val="00124E6F"/>
    <w:rsid w:val="001303FC"/>
    <w:rsid w:val="00132DE0"/>
    <w:rsid w:val="00133B98"/>
    <w:rsid w:val="00134059"/>
    <w:rsid w:val="0013480B"/>
    <w:rsid w:val="001366D7"/>
    <w:rsid w:val="00137961"/>
    <w:rsid w:val="001402E3"/>
    <w:rsid w:val="001428B6"/>
    <w:rsid w:val="00143431"/>
    <w:rsid w:val="001448CB"/>
    <w:rsid w:val="00146162"/>
    <w:rsid w:val="00147D97"/>
    <w:rsid w:val="00151D76"/>
    <w:rsid w:val="00154A36"/>
    <w:rsid w:val="001556E9"/>
    <w:rsid w:val="00160AE7"/>
    <w:rsid w:val="001611E8"/>
    <w:rsid w:val="0016178E"/>
    <w:rsid w:val="00161F88"/>
    <w:rsid w:val="001643E8"/>
    <w:rsid w:val="001658D1"/>
    <w:rsid w:val="00165D2F"/>
    <w:rsid w:val="00165D45"/>
    <w:rsid w:val="00165E2D"/>
    <w:rsid w:val="00170877"/>
    <w:rsid w:val="0017125D"/>
    <w:rsid w:val="00171CD1"/>
    <w:rsid w:val="00172747"/>
    <w:rsid w:val="00176B9C"/>
    <w:rsid w:val="00177287"/>
    <w:rsid w:val="00180ED0"/>
    <w:rsid w:val="00181158"/>
    <w:rsid w:val="00181C9D"/>
    <w:rsid w:val="00182844"/>
    <w:rsid w:val="00183521"/>
    <w:rsid w:val="00184483"/>
    <w:rsid w:val="00185099"/>
    <w:rsid w:val="0018597F"/>
    <w:rsid w:val="00185E2D"/>
    <w:rsid w:val="00187AA8"/>
    <w:rsid w:val="001914B8"/>
    <w:rsid w:val="00193B16"/>
    <w:rsid w:val="001A3DA1"/>
    <w:rsid w:val="001A5AE9"/>
    <w:rsid w:val="001A5DDF"/>
    <w:rsid w:val="001A70CB"/>
    <w:rsid w:val="001B1B05"/>
    <w:rsid w:val="001B3DA0"/>
    <w:rsid w:val="001B466D"/>
    <w:rsid w:val="001B55E6"/>
    <w:rsid w:val="001B5D4F"/>
    <w:rsid w:val="001C1136"/>
    <w:rsid w:val="001C28B8"/>
    <w:rsid w:val="001C708E"/>
    <w:rsid w:val="001C7AAC"/>
    <w:rsid w:val="001D0FE8"/>
    <w:rsid w:val="001D1AEB"/>
    <w:rsid w:val="001D4CFD"/>
    <w:rsid w:val="001D670B"/>
    <w:rsid w:val="001D6B55"/>
    <w:rsid w:val="001D7CE2"/>
    <w:rsid w:val="001D7E93"/>
    <w:rsid w:val="001E03FB"/>
    <w:rsid w:val="001E0BF7"/>
    <w:rsid w:val="001E1093"/>
    <w:rsid w:val="001E3CAE"/>
    <w:rsid w:val="001E5253"/>
    <w:rsid w:val="001E5639"/>
    <w:rsid w:val="001E58ED"/>
    <w:rsid w:val="001F02CC"/>
    <w:rsid w:val="001F1C9A"/>
    <w:rsid w:val="001F264B"/>
    <w:rsid w:val="001F3B55"/>
    <w:rsid w:val="001F691F"/>
    <w:rsid w:val="001F705C"/>
    <w:rsid w:val="001F72AB"/>
    <w:rsid w:val="0020318D"/>
    <w:rsid w:val="00205CBE"/>
    <w:rsid w:val="0020703E"/>
    <w:rsid w:val="0021332D"/>
    <w:rsid w:val="002151D2"/>
    <w:rsid w:val="00215646"/>
    <w:rsid w:val="00216637"/>
    <w:rsid w:val="00216D19"/>
    <w:rsid w:val="002178E9"/>
    <w:rsid w:val="002205C5"/>
    <w:rsid w:val="00220CBE"/>
    <w:rsid w:val="002213FB"/>
    <w:rsid w:val="00223389"/>
    <w:rsid w:val="00226424"/>
    <w:rsid w:val="002272B2"/>
    <w:rsid w:val="00231E84"/>
    <w:rsid w:val="00233088"/>
    <w:rsid w:val="002342A2"/>
    <w:rsid w:val="002363E5"/>
    <w:rsid w:val="00240083"/>
    <w:rsid w:val="00242855"/>
    <w:rsid w:val="00244EEF"/>
    <w:rsid w:val="00245135"/>
    <w:rsid w:val="00247A8D"/>
    <w:rsid w:val="00251080"/>
    <w:rsid w:val="00252552"/>
    <w:rsid w:val="00252A2E"/>
    <w:rsid w:val="00253D1D"/>
    <w:rsid w:val="00255740"/>
    <w:rsid w:val="00255E16"/>
    <w:rsid w:val="002611CE"/>
    <w:rsid w:val="002627E6"/>
    <w:rsid w:val="00263BB2"/>
    <w:rsid w:val="00263F0C"/>
    <w:rsid w:val="002650DD"/>
    <w:rsid w:val="00265B01"/>
    <w:rsid w:val="00274B0E"/>
    <w:rsid w:val="002757B0"/>
    <w:rsid w:val="0027671F"/>
    <w:rsid w:val="00276922"/>
    <w:rsid w:val="00276A01"/>
    <w:rsid w:val="00276CCE"/>
    <w:rsid w:val="002807AC"/>
    <w:rsid w:val="00280DBA"/>
    <w:rsid w:val="002826A3"/>
    <w:rsid w:val="0028285B"/>
    <w:rsid w:val="002829C7"/>
    <w:rsid w:val="00283664"/>
    <w:rsid w:val="0028472D"/>
    <w:rsid w:val="0028720D"/>
    <w:rsid w:val="00293841"/>
    <w:rsid w:val="002955E4"/>
    <w:rsid w:val="00295839"/>
    <w:rsid w:val="002958FF"/>
    <w:rsid w:val="00296A28"/>
    <w:rsid w:val="00297941"/>
    <w:rsid w:val="00297B9A"/>
    <w:rsid w:val="002A09E8"/>
    <w:rsid w:val="002A2223"/>
    <w:rsid w:val="002A7F58"/>
    <w:rsid w:val="002B04DE"/>
    <w:rsid w:val="002B1621"/>
    <w:rsid w:val="002B3D07"/>
    <w:rsid w:val="002B47AA"/>
    <w:rsid w:val="002B4C37"/>
    <w:rsid w:val="002B65FA"/>
    <w:rsid w:val="002C3531"/>
    <w:rsid w:val="002C4171"/>
    <w:rsid w:val="002C4956"/>
    <w:rsid w:val="002C5ABA"/>
    <w:rsid w:val="002C606F"/>
    <w:rsid w:val="002C63C8"/>
    <w:rsid w:val="002D24C9"/>
    <w:rsid w:val="002D3013"/>
    <w:rsid w:val="002D326D"/>
    <w:rsid w:val="002D33BE"/>
    <w:rsid w:val="002D434F"/>
    <w:rsid w:val="002D5BD1"/>
    <w:rsid w:val="002E1111"/>
    <w:rsid w:val="002E158B"/>
    <w:rsid w:val="002E2211"/>
    <w:rsid w:val="002E5BEE"/>
    <w:rsid w:val="002E5CA8"/>
    <w:rsid w:val="002E6574"/>
    <w:rsid w:val="002F06C2"/>
    <w:rsid w:val="002F4559"/>
    <w:rsid w:val="002F5D90"/>
    <w:rsid w:val="0030116D"/>
    <w:rsid w:val="0030134C"/>
    <w:rsid w:val="00303280"/>
    <w:rsid w:val="003052AE"/>
    <w:rsid w:val="0030608E"/>
    <w:rsid w:val="0030615C"/>
    <w:rsid w:val="003065CD"/>
    <w:rsid w:val="00306B39"/>
    <w:rsid w:val="00307BBB"/>
    <w:rsid w:val="00311E7F"/>
    <w:rsid w:val="0031508E"/>
    <w:rsid w:val="00315130"/>
    <w:rsid w:val="00315554"/>
    <w:rsid w:val="00315884"/>
    <w:rsid w:val="003173DF"/>
    <w:rsid w:val="00320BE6"/>
    <w:rsid w:val="00320D1D"/>
    <w:rsid w:val="00321574"/>
    <w:rsid w:val="003215B6"/>
    <w:rsid w:val="003225BB"/>
    <w:rsid w:val="00323482"/>
    <w:rsid w:val="00323D87"/>
    <w:rsid w:val="003241BA"/>
    <w:rsid w:val="003258E1"/>
    <w:rsid w:val="00325CB0"/>
    <w:rsid w:val="0033003F"/>
    <w:rsid w:val="00331C31"/>
    <w:rsid w:val="0033251E"/>
    <w:rsid w:val="00332FD3"/>
    <w:rsid w:val="00341A7B"/>
    <w:rsid w:val="0034292E"/>
    <w:rsid w:val="00344DE1"/>
    <w:rsid w:val="003468F4"/>
    <w:rsid w:val="00346EA2"/>
    <w:rsid w:val="0035117C"/>
    <w:rsid w:val="00352B51"/>
    <w:rsid w:val="00352D66"/>
    <w:rsid w:val="00353A9D"/>
    <w:rsid w:val="00353B5E"/>
    <w:rsid w:val="00353B82"/>
    <w:rsid w:val="00353BB9"/>
    <w:rsid w:val="00354B3B"/>
    <w:rsid w:val="003561E8"/>
    <w:rsid w:val="00357BF0"/>
    <w:rsid w:val="003610A8"/>
    <w:rsid w:val="00361FA6"/>
    <w:rsid w:val="0036226C"/>
    <w:rsid w:val="00362510"/>
    <w:rsid w:val="0036361D"/>
    <w:rsid w:val="0036606E"/>
    <w:rsid w:val="0036673D"/>
    <w:rsid w:val="00366E64"/>
    <w:rsid w:val="00370E58"/>
    <w:rsid w:val="003730BC"/>
    <w:rsid w:val="00374CA0"/>
    <w:rsid w:val="00374D2E"/>
    <w:rsid w:val="003759E5"/>
    <w:rsid w:val="00376676"/>
    <w:rsid w:val="00384705"/>
    <w:rsid w:val="00385FE4"/>
    <w:rsid w:val="00386B26"/>
    <w:rsid w:val="00386D79"/>
    <w:rsid w:val="00392D11"/>
    <w:rsid w:val="00394013"/>
    <w:rsid w:val="00394227"/>
    <w:rsid w:val="00394FD8"/>
    <w:rsid w:val="003959B0"/>
    <w:rsid w:val="00395A12"/>
    <w:rsid w:val="00396360"/>
    <w:rsid w:val="00396614"/>
    <w:rsid w:val="00397020"/>
    <w:rsid w:val="003972E0"/>
    <w:rsid w:val="00397B66"/>
    <w:rsid w:val="003A037E"/>
    <w:rsid w:val="003A06FF"/>
    <w:rsid w:val="003A11A7"/>
    <w:rsid w:val="003A33B0"/>
    <w:rsid w:val="003A4AC1"/>
    <w:rsid w:val="003A5D13"/>
    <w:rsid w:val="003A5DB2"/>
    <w:rsid w:val="003A62BA"/>
    <w:rsid w:val="003A6D09"/>
    <w:rsid w:val="003A7C1E"/>
    <w:rsid w:val="003A7D99"/>
    <w:rsid w:val="003A7F31"/>
    <w:rsid w:val="003B3778"/>
    <w:rsid w:val="003B3FD8"/>
    <w:rsid w:val="003B44C7"/>
    <w:rsid w:val="003B49FD"/>
    <w:rsid w:val="003B6332"/>
    <w:rsid w:val="003C0891"/>
    <w:rsid w:val="003C2629"/>
    <w:rsid w:val="003C44BD"/>
    <w:rsid w:val="003C7956"/>
    <w:rsid w:val="003D2A78"/>
    <w:rsid w:val="003D4214"/>
    <w:rsid w:val="003D580B"/>
    <w:rsid w:val="003D62C8"/>
    <w:rsid w:val="003D7577"/>
    <w:rsid w:val="003E0981"/>
    <w:rsid w:val="003E1A5F"/>
    <w:rsid w:val="003E4D3E"/>
    <w:rsid w:val="003E4E9B"/>
    <w:rsid w:val="003E5A9D"/>
    <w:rsid w:val="003F0BD0"/>
    <w:rsid w:val="003F5461"/>
    <w:rsid w:val="003F5B55"/>
    <w:rsid w:val="003F7DF2"/>
    <w:rsid w:val="00403DAF"/>
    <w:rsid w:val="00405D35"/>
    <w:rsid w:val="00406720"/>
    <w:rsid w:val="004108B5"/>
    <w:rsid w:val="00412E3F"/>
    <w:rsid w:val="00413097"/>
    <w:rsid w:val="00415AAB"/>
    <w:rsid w:val="0042153D"/>
    <w:rsid w:val="00422906"/>
    <w:rsid w:val="00422AF7"/>
    <w:rsid w:val="00422DCF"/>
    <w:rsid w:val="00426646"/>
    <w:rsid w:val="00430429"/>
    <w:rsid w:val="00431032"/>
    <w:rsid w:val="00431B28"/>
    <w:rsid w:val="004323CE"/>
    <w:rsid w:val="004323E1"/>
    <w:rsid w:val="0043240C"/>
    <w:rsid w:val="00434F43"/>
    <w:rsid w:val="0043581E"/>
    <w:rsid w:val="00435890"/>
    <w:rsid w:val="004363FA"/>
    <w:rsid w:val="004378CA"/>
    <w:rsid w:val="00440AB9"/>
    <w:rsid w:val="0044556E"/>
    <w:rsid w:val="0044656E"/>
    <w:rsid w:val="004479DD"/>
    <w:rsid w:val="00450202"/>
    <w:rsid w:val="004631BD"/>
    <w:rsid w:val="0046426E"/>
    <w:rsid w:val="00466098"/>
    <w:rsid w:val="00466FAB"/>
    <w:rsid w:val="00470612"/>
    <w:rsid w:val="00470895"/>
    <w:rsid w:val="00472EC9"/>
    <w:rsid w:val="00473396"/>
    <w:rsid w:val="00475C07"/>
    <w:rsid w:val="00475C63"/>
    <w:rsid w:val="00477099"/>
    <w:rsid w:val="00481913"/>
    <w:rsid w:val="004826DF"/>
    <w:rsid w:val="00484BA5"/>
    <w:rsid w:val="00484C17"/>
    <w:rsid w:val="00485550"/>
    <w:rsid w:val="00487011"/>
    <w:rsid w:val="00490791"/>
    <w:rsid w:val="00490836"/>
    <w:rsid w:val="004908EA"/>
    <w:rsid w:val="00491E53"/>
    <w:rsid w:val="004920B0"/>
    <w:rsid w:val="004A0471"/>
    <w:rsid w:val="004A33AB"/>
    <w:rsid w:val="004A3BA8"/>
    <w:rsid w:val="004A5694"/>
    <w:rsid w:val="004A5A92"/>
    <w:rsid w:val="004A6D3E"/>
    <w:rsid w:val="004A77C0"/>
    <w:rsid w:val="004B53A2"/>
    <w:rsid w:val="004B6DC3"/>
    <w:rsid w:val="004C06AD"/>
    <w:rsid w:val="004C0A6F"/>
    <w:rsid w:val="004C4AFE"/>
    <w:rsid w:val="004C66E4"/>
    <w:rsid w:val="004C730E"/>
    <w:rsid w:val="004D411D"/>
    <w:rsid w:val="004D4761"/>
    <w:rsid w:val="004D52F9"/>
    <w:rsid w:val="004D6AE8"/>
    <w:rsid w:val="004D732D"/>
    <w:rsid w:val="004E0178"/>
    <w:rsid w:val="004E0456"/>
    <w:rsid w:val="004E1F83"/>
    <w:rsid w:val="004E2639"/>
    <w:rsid w:val="004E3AF2"/>
    <w:rsid w:val="004E4929"/>
    <w:rsid w:val="004E67AD"/>
    <w:rsid w:val="004E7E76"/>
    <w:rsid w:val="004F15F7"/>
    <w:rsid w:val="004F17C7"/>
    <w:rsid w:val="004F1833"/>
    <w:rsid w:val="004F5829"/>
    <w:rsid w:val="004F5902"/>
    <w:rsid w:val="004F5EBF"/>
    <w:rsid w:val="004F65ED"/>
    <w:rsid w:val="004F6F20"/>
    <w:rsid w:val="004F777A"/>
    <w:rsid w:val="00500F91"/>
    <w:rsid w:val="00501BBB"/>
    <w:rsid w:val="00502108"/>
    <w:rsid w:val="00502C04"/>
    <w:rsid w:val="005032C6"/>
    <w:rsid w:val="00503D53"/>
    <w:rsid w:val="00504248"/>
    <w:rsid w:val="00507752"/>
    <w:rsid w:val="00510F49"/>
    <w:rsid w:val="00511C2E"/>
    <w:rsid w:val="00515625"/>
    <w:rsid w:val="005209D1"/>
    <w:rsid w:val="005229E7"/>
    <w:rsid w:val="00523CE3"/>
    <w:rsid w:val="00530E76"/>
    <w:rsid w:val="00532656"/>
    <w:rsid w:val="00533729"/>
    <w:rsid w:val="0053798D"/>
    <w:rsid w:val="00537B53"/>
    <w:rsid w:val="00542309"/>
    <w:rsid w:val="00542D27"/>
    <w:rsid w:val="00543800"/>
    <w:rsid w:val="00545483"/>
    <w:rsid w:val="00545944"/>
    <w:rsid w:val="00552CFE"/>
    <w:rsid w:val="00554B29"/>
    <w:rsid w:val="00555CE7"/>
    <w:rsid w:val="005564BA"/>
    <w:rsid w:val="00556FFA"/>
    <w:rsid w:val="00563A3F"/>
    <w:rsid w:val="005641B5"/>
    <w:rsid w:val="00565117"/>
    <w:rsid w:val="00567BE2"/>
    <w:rsid w:val="00572564"/>
    <w:rsid w:val="00572DF1"/>
    <w:rsid w:val="00573E9B"/>
    <w:rsid w:val="00574057"/>
    <w:rsid w:val="00574797"/>
    <w:rsid w:val="00576F5B"/>
    <w:rsid w:val="00577651"/>
    <w:rsid w:val="005802DD"/>
    <w:rsid w:val="005803A8"/>
    <w:rsid w:val="00580F04"/>
    <w:rsid w:val="005813E1"/>
    <w:rsid w:val="00583D45"/>
    <w:rsid w:val="00583F6B"/>
    <w:rsid w:val="00584A7D"/>
    <w:rsid w:val="00586723"/>
    <w:rsid w:val="005914C3"/>
    <w:rsid w:val="00591D06"/>
    <w:rsid w:val="00591F42"/>
    <w:rsid w:val="005921E3"/>
    <w:rsid w:val="005929B0"/>
    <w:rsid w:val="00593F10"/>
    <w:rsid w:val="005A0938"/>
    <w:rsid w:val="005A0D0F"/>
    <w:rsid w:val="005A2339"/>
    <w:rsid w:val="005A2B84"/>
    <w:rsid w:val="005A409F"/>
    <w:rsid w:val="005A4F74"/>
    <w:rsid w:val="005A5381"/>
    <w:rsid w:val="005A6666"/>
    <w:rsid w:val="005A6F28"/>
    <w:rsid w:val="005A6FC3"/>
    <w:rsid w:val="005B07A2"/>
    <w:rsid w:val="005B0958"/>
    <w:rsid w:val="005B2FD4"/>
    <w:rsid w:val="005B4237"/>
    <w:rsid w:val="005B436E"/>
    <w:rsid w:val="005B5519"/>
    <w:rsid w:val="005C11E8"/>
    <w:rsid w:val="005C28FF"/>
    <w:rsid w:val="005C4EE5"/>
    <w:rsid w:val="005C557F"/>
    <w:rsid w:val="005D0A98"/>
    <w:rsid w:val="005D154F"/>
    <w:rsid w:val="005D1EB8"/>
    <w:rsid w:val="005D4203"/>
    <w:rsid w:val="005D49E5"/>
    <w:rsid w:val="005D4AC4"/>
    <w:rsid w:val="005D5C66"/>
    <w:rsid w:val="005D6916"/>
    <w:rsid w:val="005D76AF"/>
    <w:rsid w:val="005E2410"/>
    <w:rsid w:val="005E26B8"/>
    <w:rsid w:val="005E38A5"/>
    <w:rsid w:val="005E427F"/>
    <w:rsid w:val="005E435A"/>
    <w:rsid w:val="005E6996"/>
    <w:rsid w:val="005E7525"/>
    <w:rsid w:val="005F0F51"/>
    <w:rsid w:val="005F3DFE"/>
    <w:rsid w:val="005F5A1E"/>
    <w:rsid w:val="005F6680"/>
    <w:rsid w:val="005F7785"/>
    <w:rsid w:val="006014D4"/>
    <w:rsid w:val="0060387E"/>
    <w:rsid w:val="00604518"/>
    <w:rsid w:val="00605943"/>
    <w:rsid w:val="00606331"/>
    <w:rsid w:val="00607502"/>
    <w:rsid w:val="00610DCA"/>
    <w:rsid w:val="00612114"/>
    <w:rsid w:val="006126F6"/>
    <w:rsid w:val="00615AF1"/>
    <w:rsid w:val="00616130"/>
    <w:rsid w:val="00616F29"/>
    <w:rsid w:val="0062010E"/>
    <w:rsid w:val="0062090A"/>
    <w:rsid w:val="00623447"/>
    <w:rsid w:val="00623E62"/>
    <w:rsid w:val="0062562A"/>
    <w:rsid w:val="00630EDC"/>
    <w:rsid w:val="00631AA8"/>
    <w:rsid w:val="00632643"/>
    <w:rsid w:val="00633976"/>
    <w:rsid w:val="0063612F"/>
    <w:rsid w:val="006366F4"/>
    <w:rsid w:val="0064039B"/>
    <w:rsid w:val="00641A99"/>
    <w:rsid w:val="00641BA3"/>
    <w:rsid w:val="0064280F"/>
    <w:rsid w:val="006429DE"/>
    <w:rsid w:val="00643AAB"/>
    <w:rsid w:val="00645C95"/>
    <w:rsid w:val="00647D0C"/>
    <w:rsid w:val="00647D53"/>
    <w:rsid w:val="00650863"/>
    <w:rsid w:val="00652A40"/>
    <w:rsid w:val="00653020"/>
    <w:rsid w:val="00653637"/>
    <w:rsid w:val="00653B24"/>
    <w:rsid w:val="0065504F"/>
    <w:rsid w:val="00655107"/>
    <w:rsid w:val="00655F3E"/>
    <w:rsid w:val="006563FB"/>
    <w:rsid w:val="00656A8B"/>
    <w:rsid w:val="006600B4"/>
    <w:rsid w:val="0066232C"/>
    <w:rsid w:val="00662DCC"/>
    <w:rsid w:val="00666D22"/>
    <w:rsid w:val="0067048B"/>
    <w:rsid w:val="00672E64"/>
    <w:rsid w:val="00672EDB"/>
    <w:rsid w:val="006730EB"/>
    <w:rsid w:val="00673A64"/>
    <w:rsid w:val="00680B2C"/>
    <w:rsid w:val="0068118D"/>
    <w:rsid w:val="00682E69"/>
    <w:rsid w:val="006830FB"/>
    <w:rsid w:val="006860F1"/>
    <w:rsid w:val="006862CE"/>
    <w:rsid w:val="006867D0"/>
    <w:rsid w:val="00687EAB"/>
    <w:rsid w:val="00692B5C"/>
    <w:rsid w:val="00695233"/>
    <w:rsid w:val="0069608A"/>
    <w:rsid w:val="006A7679"/>
    <w:rsid w:val="006B0120"/>
    <w:rsid w:val="006B0A05"/>
    <w:rsid w:val="006B0DED"/>
    <w:rsid w:val="006B177E"/>
    <w:rsid w:val="006B1F7F"/>
    <w:rsid w:val="006B48DC"/>
    <w:rsid w:val="006B5DB1"/>
    <w:rsid w:val="006B6295"/>
    <w:rsid w:val="006B7ACE"/>
    <w:rsid w:val="006C0711"/>
    <w:rsid w:val="006C1324"/>
    <w:rsid w:val="006C1B8E"/>
    <w:rsid w:val="006C2DAD"/>
    <w:rsid w:val="006C3008"/>
    <w:rsid w:val="006C610F"/>
    <w:rsid w:val="006C6448"/>
    <w:rsid w:val="006C72E4"/>
    <w:rsid w:val="006C73AB"/>
    <w:rsid w:val="006C7824"/>
    <w:rsid w:val="006D016B"/>
    <w:rsid w:val="006D1658"/>
    <w:rsid w:val="006D395E"/>
    <w:rsid w:val="006D4B2A"/>
    <w:rsid w:val="006D4C2F"/>
    <w:rsid w:val="006D62C8"/>
    <w:rsid w:val="006E1168"/>
    <w:rsid w:val="006E23B6"/>
    <w:rsid w:val="006E3AC0"/>
    <w:rsid w:val="006E44A5"/>
    <w:rsid w:val="006E6047"/>
    <w:rsid w:val="006E64A1"/>
    <w:rsid w:val="006E66B2"/>
    <w:rsid w:val="006E784C"/>
    <w:rsid w:val="006F0162"/>
    <w:rsid w:val="006F082A"/>
    <w:rsid w:val="006F2BA3"/>
    <w:rsid w:val="006F3B51"/>
    <w:rsid w:val="006F3D29"/>
    <w:rsid w:val="006F40D9"/>
    <w:rsid w:val="006F558A"/>
    <w:rsid w:val="006F5D48"/>
    <w:rsid w:val="006F60DE"/>
    <w:rsid w:val="006F6877"/>
    <w:rsid w:val="007006D5"/>
    <w:rsid w:val="00700DF5"/>
    <w:rsid w:val="0070167E"/>
    <w:rsid w:val="007021B9"/>
    <w:rsid w:val="007023EC"/>
    <w:rsid w:val="00702E6C"/>
    <w:rsid w:val="007131F0"/>
    <w:rsid w:val="00713AD3"/>
    <w:rsid w:val="007144FE"/>
    <w:rsid w:val="00714D99"/>
    <w:rsid w:val="0072075E"/>
    <w:rsid w:val="00720DA3"/>
    <w:rsid w:val="0072242D"/>
    <w:rsid w:val="007227BA"/>
    <w:rsid w:val="007239BF"/>
    <w:rsid w:val="00725ABB"/>
    <w:rsid w:val="00730BE6"/>
    <w:rsid w:val="00731F71"/>
    <w:rsid w:val="00732DF2"/>
    <w:rsid w:val="00734460"/>
    <w:rsid w:val="00737A17"/>
    <w:rsid w:val="00737EFF"/>
    <w:rsid w:val="00741312"/>
    <w:rsid w:val="0074188E"/>
    <w:rsid w:val="00742295"/>
    <w:rsid w:val="007422D2"/>
    <w:rsid w:val="007439F6"/>
    <w:rsid w:val="00745271"/>
    <w:rsid w:val="00745B76"/>
    <w:rsid w:val="00747ADD"/>
    <w:rsid w:val="00747D25"/>
    <w:rsid w:val="00750585"/>
    <w:rsid w:val="0075370A"/>
    <w:rsid w:val="00756672"/>
    <w:rsid w:val="00757749"/>
    <w:rsid w:val="00762363"/>
    <w:rsid w:val="00762CFB"/>
    <w:rsid w:val="0076383F"/>
    <w:rsid w:val="0076511A"/>
    <w:rsid w:val="00765F24"/>
    <w:rsid w:val="007666E9"/>
    <w:rsid w:val="00766C8A"/>
    <w:rsid w:val="00771908"/>
    <w:rsid w:val="00771E0E"/>
    <w:rsid w:val="00772142"/>
    <w:rsid w:val="00772CB4"/>
    <w:rsid w:val="007772D8"/>
    <w:rsid w:val="0078036D"/>
    <w:rsid w:val="00780BDC"/>
    <w:rsid w:val="007823ED"/>
    <w:rsid w:val="00782A91"/>
    <w:rsid w:val="0078453B"/>
    <w:rsid w:val="00785892"/>
    <w:rsid w:val="007858DD"/>
    <w:rsid w:val="00786A13"/>
    <w:rsid w:val="007901D4"/>
    <w:rsid w:val="007926D5"/>
    <w:rsid w:val="0079358A"/>
    <w:rsid w:val="00794208"/>
    <w:rsid w:val="0079509D"/>
    <w:rsid w:val="00795BDB"/>
    <w:rsid w:val="007979DD"/>
    <w:rsid w:val="007A30C6"/>
    <w:rsid w:val="007A4749"/>
    <w:rsid w:val="007A5F2F"/>
    <w:rsid w:val="007A6979"/>
    <w:rsid w:val="007A754F"/>
    <w:rsid w:val="007B319B"/>
    <w:rsid w:val="007B3340"/>
    <w:rsid w:val="007B3DEB"/>
    <w:rsid w:val="007B483A"/>
    <w:rsid w:val="007B7DB8"/>
    <w:rsid w:val="007C557F"/>
    <w:rsid w:val="007C6187"/>
    <w:rsid w:val="007C6F01"/>
    <w:rsid w:val="007D067A"/>
    <w:rsid w:val="007D3540"/>
    <w:rsid w:val="007D370D"/>
    <w:rsid w:val="007D4265"/>
    <w:rsid w:val="007D5AEE"/>
    <w:rsid w:val="007D5BBB"/>
    <w:rsid w:val="007D6639"/>
    <w:rsid w:val="007E0C86"/>
    <w:rsid w:val="007E0D54"/>
    <w:rsid w:val="007E25ED"/>
    <w:rsid w:val="007E28F8"/>
    <w:rsid w:val="007E2F24"/>
    <w:rsid w:val="007E2F9F"/>
    <w:rsid w:val="007E4309"/>
    <w:rsid w:val="007E4322"/>
    <w:rsid w:val="007E4D20"/>
    <w:rsid w:val="007E55B6"/>
    <w:rsid w:val="007E6B98"/>
    <w:rsid w:val="007F1090"/>
    <w:rsid w:val="007F2059"/>
    <w:rsid w:val="007F31C8"/>
    <w:rsid w:val="007F340A"/>
    <w:rsid w:val="007F3F49"/>
    <w:rsid w:val="007F581F"/>
    <w:rsid w:val="007F743B"/>
    <w:rsid w:val="007F75E1"/>
    <w:rsid w:val="00800B63"/>
    <w:rsid w:val="00802207"/>
    <w:rsid w:val="0080730C"/>
    <w:rsid w:val="00812045"/>
    <w:rsid w:val="008143E1"/>
    <w:rsid w:val="00816E0C"/>
    <w:rsid w:val="0082011E"/>
    <w:rsid w:val="00820762"/>
    <w:rsid w:val="00821A2E"/>
    <w:rsid w:val="0082217A"/>
    <w:rsid w:val="00823BE8"/>
    <w:rsid w:val="00824795"/>
    <w:rsid w:val="0082534C"/>
    <w:rsid w:val="0082578C"/>
    <w:rsid w:val="00826562"/>
    <w:rsid w:val="00826928"/>
    <w:rsid w:val="008309C2"/>
    <w:rsid w:val="00830C96"/>
    <w:rsid w:val="00831824"/>
    <w:rsid w:val="008335B3"/>
    <w:rsid w:val="008338B6"/>
    <w:rsid w:val="008346D1"/>
    <w:rsid w:val="008367A1"/>
    <w:rsid w:val="00836DB0"/>
    <w:rsid w:val="008403A8"/>
    <w:rsid w:val="00840E19"/>
    <w:rsid w:val="00841929"/>
    <w:rsid w:val="00841E9C"/>
    <w:rsid w:val="0084427D"/>
    <w:rsid w:val="00845A0E"/>
    <w:rsid w:val="00845D04"/>
    <w:rsid w:val="00846042"/>
    <w:rsid w:val="008479CA"/>
    <w:rsid w:val="008518B1"/>
    <w:rsid w:val="008526F1"/>
    <w:rsid w:val="00857E4C"/>
    <w:rsid w:val="00860D60"/>
    <w:rsid w:val="0086118E"/>
    <w:rsid w:val="008612E2"/>
    <w:rsid w:val="00861799"/>
    <w:rsid w:val="00862E50"/>
    <w:rsid w:val="0086326B"/>
    <w:rsid w:val="00863B27"/>
    <w:rsid w:val="00864C98"/>
    <w:rsid w:val="00864CD7"/>
    <w:rsid w:val="00866580"/>
    <w:rsid w:val="00866B1C"/>
    <w:rsid w:val="00870094"/>
    <w:rsid w:val="0087204C"/>
    <w:rsid w:val="008733B0"/>
    <w:rsid w:val="008739CA"/>
    <w:rsid w:val="00874B8A"/>
    <w:rsid w:val="00874F0D"/>
    <w:rsid w:val="008762E1"/>
    <w:rsid w:val="00877A48"/>
    <w:rsid w:val="00881A01"/>
    <w:rsid w:val="008821A2"/>
    <w:rsid w:val="008823A3"/>
    <w:rsid w:val="00882405"/>
    <w:rsid w:val="008831EE"/>
    <w:rsid w:val="00883D0F"/>
    <w:rsid w:val="00884B78"/>
    <w:rsid w:val="00885E92"/>
    <w:rsid w:val="00886F41"/>
    <w:rsid w:val="00890660"/>
    <w:rsid w:val="00890C66"/>
    <w:rsid w:val="0089173E"/>
    <w:rsid w:val="008931D7"/>
    <w:rsid w:val="00896873"/>
    <w:rsid w:val="00897147"/>
    <w:rsid w:val="008971FB"/>
    <w:rsid w:val="0089745A"/>
    <w:rsid w:val="008A0444"/>
    <w:rsid w:val="008A0551"/>
    <w:rsid w:val="008A0E88"/>
    <w:rsid w:val="008A3381"/>
    <w:rsid w:val="008A4569"/>
    <w:rsid w:val="008A5140"/>
    <w:rsid w:val="008A6AF0"/>
    <w:rsid w:val="008A7EE9"/>
    <w:rsid w:val="008B0F5C"/>
    <w:rsid w:val="008B1CA1"/>
    <w:rsid w:val="008B21FA"/>
    <w:rsid w:val="008B2E5D"/>
    <w:rsid w:val="008B31CC"/>
    <w:rsid w:val="008B7923"/>
    <w:rsid w:val="008B79D4"/>
    <w:rsid w:val="008B7FAA"/>
    <w:rsid w:val="008C0527"/>
    <w:rsid w:val="008C1764"/>
    <w:rsid w:val="008C2C73"/>
    <w:rsid w:val="008C2DAD"/>
    <w:rsid w:val="008C2E3F"/>
    <w:rsid w:val="008C31E6"/>
    <w:rsid w:val="008C3B15"/>
    <w:rsid w:val="008C6155"/>
    <w:rsid w:val="008C66C5"/>
    <w:rsid w:val="008C7896"/>
    <w:rsid w:val="008D2E3E"/>
    <w:rsid w:val="008D3B40"/>
    <w:rsid w:val="008D61EF"/>
    <w:rsid w:val="008D7EBC"/>
    <w:rsid w:val="008E18D9"/>
    <w:rsid w:val="008E76C5"/>
    <w:rsid w:val="008F1A9E"/>
    <w:rsid w:val="008F3EFA"/>
    <w:rsid w:val="008F426B"/>
    <w:rsid w:val="008F4DA4"/>
    <w:rsid w:val="009004F7"/>
    <w:rsid w:val="00900FE7"/>
    <w:rsid w:val="00901013"/>
    <w:rsid w:val="0090106F"/>
    <w:rsid w:val="009032DD"/>
    <w:rsid w:val="00906522"/>
    <w:rsid w:val="00906E21"/>
    <w:rsid w:val="00906F63"/>
    <w:rsid w:val="00911BFC"/>
    <w:rsid w:val="00911D94"/>
    <w:rsid w:val="00912E71"/>
    <w:rsid w:val="00913650"/>
    <w:rsid w:val="00915007"/>
    <w:rsid w:val="009152CA"/>
    <w:rsid w:val="009153DA"/>
    <w:rsid w:val="009171B8"/>
    <w:rsid w:val="009176DF"/>
    <w:rsid w:val="00917867"/>
    <w:rsid w:val="00917D6A"/>
    <w:rsid w:val="00921A5C"/>
    <w:rsid w:val="00921ADC"/>
    <w:rsid w:val="0092479B"/>
    <w:rsid w:val="00925782"/>
    <w:rsid w:val="00927061"/>
    <w:rsid w:val="009276E3"/>
    <w:rsid w:val="009301FE"/>
    <w:rsid w:val="0093052B"/>
    <w:rsid w:val="00930ABC"/>
    <w:rsid w:val="00930DF6"/>
    <w:rsid w:val="00933061"/>
    <w:rsid w:val="00933E12"/>
    <w:rsid w:val="009344E8"/>
    <w:rsid w:val="00935A6E"/>
    <w:rsid w:val="00936637"/>
    <w:rsid w:val="00936832"/>
    <w:rsid w:val="00937F5E"/>
    <w:rsid w:val="00941098"/>
    <w:rsid w:val="009419C0"/>
    <w:rsid w:val="00942D2E"/>
    <w:rsid w:val="00945042"/>
    <w:rsid w:val="00950C02"/>
    <w:rsid w:val="00950C90"/>
    <w:rsid w:val="00950DB0"/>
    <w:rsid w:val="00952FFE"/>
    <w:rsid w:val="0095481D"/>
    <w:rsid w:val="00954D37"/>
    <w:rsid w:val="009565C1"/>
    <w:rsid w:val="00960199"/>
    <w:rsid w:val="0096095B"/>
    <w:rsid w:val="00961C45"/>
    <w:rsid w:val="00962213"/>
    <w:rsid w:val="00962ADD"/>
    <w:rsid w:val="00963671"/>
    <w:rsid w:val="00963BDE"/>
    <w:rsid w:val="00967036"/>
    <w:rsid w:val="009701A8"/>
    <w:rsid w:val="009707D5"/>
    <w:rsid w:val="0097217B"/>
    <w:rsid w:val="009740E5"/>
    <w:rsid w:val="00974EC6"/>
    <w:rsid w:val="00975B74"/>
    <w:rsid w:val="00975D7E"/>
    <w:rsid w:val="009803C9"/>
    <w:rsid w:val="0098337D"/>
    <w:rsid w:val="00983610"/>
    <w:rsid w:val="00986C95"/>
    <w:rsid w:val="0098755A"/>
    <w:rsid w:val="00990C69"/>
    <w:rsid w:val="00990D5B"/>
    <w:rsid w:val="0099346F"/>
    <w:rsid w:val="00995E1C"/>
    <w:rsid w:val="00997C44"/>
    <w:rsid w:val="009A0AA6"/>
    <w:rsid w:val="009A108F"/>
    <w:rsid w:val="009A237A"/>
    <w:rsid w:val="009A2F74"/>
    <w:rsid w:val="009A3D2C"/>
    <w:rsid w:val="009A42FE"/>
    <w:rsid w:val="009A52AF"/>
    <w:rsid w:val="009A5BE8"/>
    <w:rsid w:val="009A7981"/>
    <w:rsid w:val="009B087E"/>
    <w:rsid w:val="009B2316"/>
    <w:rsid w:val="009B4108"/>
    <w:rsid w:val="009B4A6F"/>
    <w:rsid w:val="009B4CE2"/>
    <w:rsid w:val="009B5153"/>
    <w:rsid w:val="009B5B60"/>
    <w:rsid w:val="009B5EBD"/>
    <w:rsid w:val="009C2FC4"/>
    <w:rsid w:val="009C3AB7"/>
    <w:rsid w:val="009D02DF"/>
    <w:rsid w:val="009D0F58"/>
    <w:rsid w:val="009D1598"/>
    <w:rsid w:val="009D2FD6"/>
    <w:rsid w:val="009D457D"/>
    <w:rsid w:val="009E27DD"/>
    <w:rsid w:val="009E4232"/>
    <w:rsid w:val="009E4B17"/>
    <w:rsid w:val="009F0311"/>
    <w:rsid w:val="009F03D6"/>
    <w:rsid w:val="009F306E"/>
    <w:rsid w:val="009F36BD"/>
    <w:rsid w:val="009F4196"/>
    <w:rsid w:val="009F518C"/>
    <w:rsid w:val="009F69ED"/>
    <w:rsid w:val="009F7329"/>
    <w:rsid w:val="009F74C4"/>
    <w:rsid w:val="00A00E8A"/>
    <w:rsid w:val="00A02BCF"/>
    <w:rsid w:val="00A04836"/>
    <w:rsid w:val="00A04D9B"/>
    <w:rsid w:val="00A06A9C"/>
    <w:rsid w:val="00A06B89"/>
    <w:rsid w:val="00A0704A"/>
    <w:rsid w:val="00A07BE1"/>
    <w:rsid w:val="00A10EF1"/>
    <w:rsid w:val="00A13BC4"/>
    <w:rsid w:val="00A13CE7"/>
    <w:rsid w:val="00A1678D"/>
    <w:rsid w:val="00A2150E"/>
    <w:rsid w:val="00A2261A"/>
    <w:rsid w:val="00A23692"/>
    <w:rsid w:val="00A2551F"/>
    <w:rsid w:val="00A26B3B"/>
    <w:rsid w:val="00A329E0"/>
    <w:rsid w:val="00A33257"/>
    <w:rsid w:val="00A33A9D"/>
    <w:rsid w:val="00A35BC1"/>
    <w:rsid w:val="00A375C7"/>
    <w:rsid w:val="00A37867"/>
    <w:rsid w:val="00A40BD0"/>
    <w:rsid w:val="00A417DC"/>
    <w:rsid w:val="00A426C7"/>
    <w:rsid w:val="00A43DA2"/>
    <w:rsid w:val="00A444A2"/>
    <w:rsid w:val="00A4784B"/>
    <w:rsid w:val="00A47B5C"/>
    <w:rsid w:val="00A51396"/>
    <w:rsid w:val="00A51607"/>
    <w:rsid w:val="00A51C8C"/>
    <w:rsid w:val="00A52D79"/>
    <w:rsid w:val="00A53BB1"/>
    <w:rsid w:val="00A53CE4"/>
    <w:rsid w:val="00A5524E"/>
    <w:rsid w:val="00A5538B"/>
    <w:rsid w:val="00A55A44"/>
    <w:rsid w:val="00A56532"/>
    <w:rsid w:val="00A56D5F"/>
    <w:rsid w:val="00A60EC6"/>
    <w:rsid w:val="00A623AE"/>
    <w:rsid w:val="00A6330E"/>
    <w:rsid w:val="00A638D5"/>
    <w:rsid w:val="00A6477F"/>
    <w:rsid w:val="00A66416"/>
    <w:rsid w:val="00A66CCA"/>
    <w:rsid w:val="00A7234C"/>
    <w:rsid w:val="00A729C0"/>
    <w:rsid w:val="00A741DE"/>
    <w:rsid w:val="00A742D3"/>
    <w:rsid w:val="00A8048E"/>
    <w:rsid w:val="00A8369C"/>
    <w:rsid w:val="00A836A2"/>
    <w:rsid w:val="00A848DF"/>
    <w:rsid w:val="00A855C6"/>
    <w:rsid w:val="00A85A87"/>
    <w:rsid w:val="00A8650B"/>
    <w:rsid w:val="00A87875"/>
    <w:rsid w:val="00A90B5C"/>
    <w:rsid w:val="00A90BE3"/>
    <w:rsid w:val="00A92797"/>
    <w:rsid w:val="00A93971"/>
    <w:rsid w:val="00A949F9"/>
    <w:rsid w:val="00A94C8D"/>
    <w:rsid w:val="00A95009"/>
    <w:rsid w:val="00A95610"/>
    <w:rsid w:val="00A96C68"/>
    <w:rsid w:val="00A978FC"/>
    <w:rsid w:val="00A97C81"/>
    <w:rsid w:val="00AA2A5F"/>
    <w:rsid w:val="00AA36C3"/>
    <w:rsid w:val="00AA3FEA"/>
    <w:rsid w:val="00AA57DC"/>
    <w:rsid w:val="00AA737A"/>
    <w:rsid w:val="00AB0223"/>
    <w:rsid w:val="00AB0976"/>
    <w:rsid w:val="00AB0BDA"/>
    <w:rsid w:val="00AB22E8"/>
    <w:rsid w:val="00AB2E88"/>
    <w:rsid w:val="00AB2FEB"/>
    <w:rsid w:val="00AB3E75"/>
    <w:rsid w:val="00AB48CE"/>
    <w:rsid w:val="00AB4AD7"/>
    <w:rsid w:val="00AB575E"/>
    <w:rsid w:val="00AB5D04"/>
    <w:rsid w:val="00AB6440"/>
    <w:rsid w:val="00AB6FAB"/>
    <w:rsid w:val="00AB7254"/>
    <w:rsid w:val="00AC1155"/>
    <w:rsid w:val="00AC12A9"/>
    <w:rsid w:val="00AC1424"/>
    <w:rsid w:val="00AC6DEF"/>
    <w:rsid w:val="00AC7727"/>
    <w:rsid w:val="00AD19CD"/>
    <w:rsid w:val="00AD2260"/>
    <w:rsid w:val="00AD2E47"/>
    <w:rsid w:val="00AD2F0D"/>
    <w:rsid w:val="00AD5A15"/>
    <w:rsid w:val="00AD643E"/>
    <w:rsid w:val="00AE0623"/>
    <w:rsid w:val="00AE166A"/>
    <w:rsid w:val="00AE4EC3"/>
    <w:rsid w:val="00AE55E8"/>
    <w:rsid w:val="00AF0B27"/>
    <w:rsid w:val="00AF183D"/>
    <w:rsid w:val="00AF1E6B"/>
    <w:rsid w:val="00AF1E78"/>
    <w:rsid w:val="00AF260B"/>
    <w:rsid w:val="00AF2B33"/>
    <w:rsid w:val="00AF5152"/>
    <w:rsid w:val="00AF57C6"/>
    <w:rsid w:val="00AF69FE"/>
    <w:rsid w:val="00AF7022"/>
    <w:rsid w:val="00AF73EC"/>
    <w:rsid w:val="00B014C1"/>
    <w:rsid w:val="00B031B9"/>
    <w:rsid w:val="00B034BA"/>
    <w:rsid w:val="00B04BDD"/>
    <w:rsid w:val="00B05F6E"/>
    <w:rsid w:val="00B06C11"/>
    <w:rsid w:val="00B109C5"/>
    <w:rsid w:val="00B1176E"/>
    <w:rsid w:val="00B1224B"/>
    <w:rsid w:val="00B122CF"/>
    <w:rsid w:val="00B12513"/>
    <w:rsid w:val="00B12C12"/>
    <w:rsid w:val="00B12DB6"/>
    <w:rsid w:val="00B171FE"/>
    <w:rsid w:val="00B1761B"/>
    <w:rsid w:val="00B2322D"/>
    <w:rsid w:val="00B2651A"/>
    <w:rsid w:val="00B26D52"/>
    <w:rsid w:val="00B2742C"/>
    <w:rsid w:val="00B27D50"/>
    <w:rsid w:val="00B27DFD"/>
    <w:rsid w:val="00B3100F"/>
    <w:rsid w:val="00B34A55"/>
    <w:rsid w:val="00B36762"/>
    <w:rsid w:val="00B375C5"/>
    <w:rsid w:val="00B4074C"/>
    <w:rsid w:val="00B40B87"/>
    <w:rsid w:val="00B41E8F"/>
    <w:rsid w:val="00B424CC"/>
    <w:rsid w:val="00B4287C"/>
    <w:rsid w:val="00B43F59"/>
    <w:rsid w:val="00B46E3C"/>
    <w:rsid w:val="00B50F70"/>
    <w:rsid w:val="00B5206E"/>
    <w:rsid w:val="00B52111"/>
    <w:rsid w:val="00B52F48"/>
    <w:rsid w:val="00B53ED5"/>
    <w:rsid w:val="00B5440B"/>
    <w:rsid w:val="00B54BDA"/>
    <w:rsid w:val="00B55AAE"/>
    <w:rsid w:val="00B55E62"/>
    <w:rsid w:val="00B61CC8"/>
    <w:rsid w:val="00B62AB3"/>
    <w:rsid w:val="00B654B1"/>
    <w:rsid w:val="00B66EE2"/>
    <w:rsid w:val="00B70B59"/>
    <w:rsid w:val="00B7380E"/>
    <w:rsid w:val="00B748DF"/>
    <w:rsid w:val="00B74D88"/>
    <w:rsid w:val="00B800F3"/>
    <w:rsid w:val="00B80DCA"/>
    <w:rsid w:val="00B81874"/>
    <w:rsid w:val="00B82489"/>
    <w:rsid w:val="00B82DFD"/>
    <w:rsid w:val="00B831C3"/>
    <w:rsid w:val="00B835FF"/>
    <w:rsid w:val="00B84037"/>
    <w:rsid w:val="00B87911"/>
    <w:rsid w:val="00B87A88"/>
    <w:rsid w:val="00B9050B"/>
    <w:rsid w:val="00B91423"/>
    <w:rsid w:val="00B9226A"/>
    <w:rsid w:val="00B92C7A"/>
    <w:rsid w:val="00B943A6"/>
    <w:rsid w:val="00B94824"/>
    <w:rsid w:val="00B94D62"/>
    <w:rsid w:val="00B94DAA"/>
    <w:rsid w:val="00B95552"/>
    <w:rsid w:val="00B9736A"/>
    <w:rsid w:val="00BA139B"/>
    <w:rsid w:val="00BA2489"/>
    <w:rsid w:val="00BA385B"/>
    <w:rsid w:val="00BA48E3"/>
    <w:rsid w:val="00BA6CF4"/>
    <w:rsid w:val="00BB2E34"/>
    <w:rsid w:val="00BB2EC4"/>
    <w:rsid w:val="00BB4C39"/>
    <w:rsid w:val="00BC0F05"/>
    <w:rsid w:val="00BC1FC9"/>
    <w:rsid w:val="00BC2A53"/>
    <w:rsid w:val="00BC35BC"/>
    <w:rsid w:val="00BC38F2"/>
    <w:rsid w:val="00BC5B29"/>
    <w:rsid w:val="00BC5B8C"/>
    <w:rsid w:val="00BD01EC"/>
    <w:rsid w:val="00BD188D"/>
    <w:rsid w:val="00BD38AE"/>
    <w:rsid w:val="00BD4818"/>
    <w:rsid w:val="00BD6FD6"/>
    <w:rsid w:val="00BD7F06"/>
    <w:rsid w:val="00BE0775"/>
    <w:rsid w:val="00BE2806"/>
    <w:rsid w:val="00BE2F84"/>
    <w:rsid w:val="00BE2FB1"/>
    <w:rsid w:val="00BE4B06"/>
    <w:rsid w:val="00BE4CBF"/>
    <w:rsid w:val="00BF14D2"/>
    <w:rsid w:val="00BF150E"/>
    <w:rsid w:val="00BF2133"/>
    <w:rsid w:val="00BF3D90"/>
    <w:rsid w:val="00BF692C"/>
    <w:rsid w:val="00BF7098"/>
    <w:rsid w:val="00BF70F8"/>
    <w:rsid w:val="00C02164"/>
    <w:rsid w:val="00C0446D"/>
    <w:rsid w:val="00C06A9F"/>
    <w:rsid w:val="00C06DEB"/>
    <w:rsid w:val="00C10CD1"/>
    <w:rsid w:val="00C111AD"/>
    <w:rsid w:val="00C119E0"/>
    <w:rsid w:val="00C11B58"/>
    <w:rsid w:val="00C12C43"/>
    <w:rsid w:val="00C14395"/>
    <w:rsid w:val="00C164EC"/>
    <w:rsid w:val="00C1666E"/>
    <w:rsid w:val="00C172B1"/>
    <w:rsid w:val="00C17905"/>
    <w:rsid w:val="00C20BF2"/>
    <w:rsid w:val="00C22284"/>
    <w:rsid w:val="00C2410D"/>
    <w:rsid w:val="00C2417F"/>
    <w:rsid w:val="00C24753"/>
    <w:rsid w:val="00C24E40"/>
    <w:rsid w:val="00C24F1F"/>
    <w:rsid w:val="00C25A18"/>
    <w:rsid w:val="00C25B1E"/>
    <w:rsid w:val="00C25EE8"/>
    <w:rsid w:val="00C2782E"/>
    <w:rsid w:val="00C27F7E"/>
    <w:rsid w:val="00C31681"/>
    <w:rsid w:val="00C323DB"/>
    <w:rsid w:val="00C347A7"/>
    <w:rsid w:val="00C444DB"/>
    <w:rsid w:val="00C44DB8"/>
    <w:rsid w:val="00C466C1"/>
    <w:rsid w:val="00C47D96"/>
    <w:rsid w:val="00C51062"/>
    <w:rsid w:val="00C514B6"/>
    <w:rsid w:val="00C546C3"/>
    <w:rsid w:val="00C54702"/>
    <w:rsid w:val="00C553F5"/>
    <w:rsid w:val="00C57236"/>
    <w:rsid w:val="00C61DA3"/>
    <w:rsid w:val="00C640EE"/>
    <w:rsid w:val="00C650EB"/>
    <w:rsid w:val="00C65A5C"/>
    <w:rsid w:val="00C726A1"/>
    <w:rsid w:val="00C73027"/>
    <w:rsid w:val="00C73905"/>
    <w:rsid w:val="00C73B58"/>
    <w:rsid w:val="00C74A28"/>
    <w:rsid w:val="00C77198"/>
    <w:rsid w:val="00C81F51"/>
    <w:rsid w:val="00C87505"/>
    <w:rsid w:val="00C92EF9"/>
    <w:rsid w:val="00C9508E"/>
    <w:rsid w:val="00C9546B"/>
    <w:rsid w:val="00C955E2"/>
    <w:rsid w:val="00C95727"/>
    <w:rsid w:val="00C96293"/>
    <w:rsid w:val="00C9638F"/>
    <w:rsid w:val="00C97496"/>
    <w:rsid w:val="00C97B66"/>
    <w:rsid w:val="00CA1640"/>
    <w:rsid w:val="00CA2D30"/>
    <w:rsid w:val="00CB1136"/>
    <w:rsid w:val="00CB2570"/>
    <w:rsid w:val="00CB411A"/>
    <w:rsid w:val="00CB7713"/>
    <w:rsid w:val="00CC07AD"/>
    <w:rsid w:val="00CC0F6C"/>
    <w:rsid w:val="00CC1550"/>
    <w:rsid w:val="00CC183B"/>
    <w:rsid w:val="00CC190B"/>
    <w:rsid w:val="00CC1945"/>
    <w:rsid w:val="00CC3C17"/>
    <w:rsid w:val="00CC4008"/>
    <w:rsid w:val="00CC5E36"/>
    <w:rsid w:val="00CC5FEF"/>
    <w:rsid w:val="00CC61ED"/>
    <w:rsid w:val="00CC67A5"/>
    <w:rsid w:val="00CD0B3C"/>
    <w:rsid w:val="00CD0C49"/>
    <w:rsid w:val="00CD1E40"/>
    <w:rsid w:val="00CD266D"/>
    <w:rsid w:val="00CD2869"/>
    <w:rsid w:val="00CD3FAD"/>
    <w:rsid w:val="00CD4758"/>
    <w:rsid w:val="00CD4761"/>
    <w:rsid w:val="00CD56FC"/>
    <w:rsid w:val="00CD5D6C"/>
    <w:rsid w:val="00CD650F"/>
    <w:rsid w:val="00CD6FC6"/>
    <w:rsid w:val="00CE0B69"/>
    <w:rsid w:val="00CE2405"/>
    <w:rsid w:val="00CE3189"/>
    <w:rsid w:val="00CE35A2"/>
    <w:rsid w:val="00CE3D0F"/>
    <w:rsid w:val="00CE4DEE"/>
    <w:rsid w:val="00CE4F19"/>
    <w:rsid w:val="00CF0F89"/>
    <w:rsid w:val="00CF2A31"/>
    <w:rsid w:val="00CF35F9"/>
    <w:rsid w:val="00CF3E7A"/>
    <w:rsid w:val="00CF4C8A"/>
    <w:rsid w:val="00CF5224"/>
    <w:rsid w:val="00CF706D"/>
    <w:rsid w:val="00CF71BE"/>
    <w:rsid w:val="00D02181"/>
    <w:rsid w:val="00D02514"/>
    <w:rsid w:val="00D04EF1"/>
    <w:rsid w:val="00D05E89"/>
    <w:rsid w:val="00D06D68"/>
    <w:rsid w:val="00D079CE"/>
    <w:rsid w:val="00D11293"/>
    <w:rsid w:val="00D14DD9"/>
    <w:rsid w:val="00D14EF0"/>
    <w:rsid w:val="00D1559B"/>
    <w:rsid w:val="00D156B7"/>
    <w:rsid w:val="00D15E20"/>
    <w:rsid w:val="00D16AA5"/>
    <w:rsid w:val="00D16E99"/>
    <w:rsid w:val="00D170E2"/>
    <w:rsid w:val="00D17D8B"/>
    <w:rsid w:val="00D215BE"/>
    <w:rsid w:val="00D2164F"/>
    <w:rsid w:val="00D22F9D"/>
    <w:rsid w:val="00D24DA9"/>
    <w:rsid w:val="00D2517B"/>
    <w:rsid w:val="00D2524D"/>
    <w:rsid w:val="00D25817"/>
    <w:rsid w:val="00D272E4"/>
    <w:rsid w:val="00D3228E"/>
    <w:rsid w:val="00D32964"/>
    <w:rsid w:val="00D3404D"/>
    <w:rsid w:val="00D340E1"/>
    <w:rsid w:val="00D36238"/>
    <w:rsid w:val="00D4144B"/>
    <w:rsid w:val="00D42023"/>
    <w:rsid w:val="00D421DA"/>
    <w:rsid w:val="00D43480"/>
    <w:rsid w:val="00D4552C"/>
    <w:rsid w:val="00D504A5"/>
    <w:rsid w:val="00D51390"/>
    <w:rsid w:val="00D51A34"/>
    <w:rsid w:val="00D5247A"/>
    <w:rsid w:val="00D54AFE"/>
    <w:rsid w:val="00D55B1D"/>
    <w:rsid w:val="00D5671B"/>
    <w:rsid w:val="00D56743"/>
    <w:rsid w:val="00D5693D"/>
    <w:rsid w:val="00D57D23"/>
    <w:rsid w:val="00D60DEC"/>
    <w:rsid w:val="00D643E2"/>
    <w:rsid w:val="00D65217"/>
    <w:rsid w:val="00D6600D"/>
    <w:rsid w:val="00D663FC"/>
    <w:rsid w:val="00D66879"/>
    <w:rsid w:val="00D67922"/>
    <w:rsid w:val="00D71F6D"/>
    <w:rsid w:val="00D747DA"/>
    <w:rsid w:val="00D74A0F"/>
    <w:rsid w:val="00D74DA6"/>
    <w:rsid w:val="00D75ACF"/>
    <w:rsid w:val="00D76D35"/>
    <w:rsid w:val="00D80435"/>
    <w:rsid w:val="00D8043C"/>
    <w:rsid w:val="00D81ADE"/>
    <w:rsid w:val="00D81B3F"/>
    <w:rsid w:val="00D836BF"/>
    <w:rsid w:val="00D855BA"/>
    <w:rsid w:val="00D86771"/>
    <w:rsid w:val="00D8687D"/>
    <w:rsid w:val="00D86934"/>
    <w:rsid w:val="00D87653"/>
    <w:rsid w:val="00D87DC6"/>
    <w:rsid w:val="00D90ADD"/>
    <w:rsid w:val="00D90D82"/>
    <w:rsid w:val="00D91905"/>
    <w:rsid w:val="00D93029"/>
    <w:rsid w:val="00D93A20"/>
    <w:rsid w:val="00D953D0"/>
    <w:rsid w:val="00D95923"/>
    <w:rsid w:val="00D965D1"/>
    <w:rsid w:val="00D97805"/>
    <w:rsid w:val="00DA06BE"/>
    <w:rsid w:val="00DA0DEE"/>
    <w:rsid w:val="00DA32AB"/>
    <w:rsid w:val="00DA343E"/>
    <w:rsid w:val="00DA4C1D"/>
    <w:rsid w:val="00DA5187"/>
    <w:rsid w:val="00DB000F"/>
    <w:rsid w:val="00DB0651"/>
    <w:rsid w:val="00DB2A7E"/>
    <w:rsid w:val="00DB4064"/>
    <w:rsid w:val="00DB5A3B"/>
    <w:rsid w:val="00DB64DD"/>
    <w:rsid w:val="00DB77D1"/>
    <w:rsid w:val="00DC17B9"/>
    <w:rsid w:val="00DC23CE"/>
    <w:rsid w:val="00DC2458"/>
    <w:rsid w:val="00DC27BE"/>
    <w:rsid w:val="00DC3A0F"/>
    <w:rsid w:val="00DC6DCB"/>
    <w:rsid w:val="00DC7B42"/>
    <w:rsid w:val="00DD1801"/>
    <w:rsid w:val="00DD1C8F"/>
    <w:rsid w:val="00DD1F59"/>
    <w:rsid w:val="00DD2982"/>
    <w:rsid w:val="00DD57EC"/>
    <w:rsid w:val="00DD6183"/>
    <w:rsid w:val="00DD7619"/>
    <w:rsid w:val="00DE0AD6"/>
    <w:rsid w:val="00DE3987"/>
    <w:rsid w:val="00DE4F28"/>
    <w:rsid w:val="00DE5CD4"/>
    <w:rsid w:val="00DE5EC4"/>
    <w:rsid w:val="00DE6174"/>
    <w:rsid w:val="00DE7866"/>
    <w:rsid w:val="00DE7ED5"/>
    <w:rsid w:val="00DE7F62"/>
    <w:rsid w:val="00DF00DB"/>
    <w:rsid w:val="00DF092E"/>
    <w:rsid w:val="00DF09D5"/>
    <w:rsid w:val="00DF11EF"/>
    <w:rsid w:val="00DF22FD"/>
    <w:rsid w:val="00DF3D0D"/>
    <w:rsid w:val="00DF41C5"/>
    <w:rsid w:val="00DF7B9D"/>
    <w:rsid w:val="00DF7E81"/>
    <w:rsid w:val="00E020A1"/>
    <w:rsid w:val="00E02632"/>
    <w:rsid w:val="00E032BD"/>
    <w:rsid w:val="00E03B2D"/>
    <w:rsid w:val="00E05A1D"/>
    <w:rsid w:val="00E05B8D"/>
    <w:rsid w:val="00E061D9"/>
    <w:rsid w:val="00E066B7"/>
    <w:rsid w:val="00E07176"/>
    <w:rsid w:val="00E07840"/>
    <w:rsid w:val="00E10CA6"/>
    <w:rsid w:val="00E1306F"/>
    <w:rsid w:val="00E137DB"/>
    <w:rsid w:val="00E1498F"/>
    <w:rsid w:val="00E2246D"/>
    <w:rsid w:val="00E22926"/>
    <w:rsid w:val="00E249FC"/>
    <w:rsid w:val="00E25A80"/>
    <w:rsid w:val="00E35080"/>
    <w:rsid w:val="00E351CE"/>
    <w:rsid w:val="00E37AD7"/>
    <w:rsid w:val="00E40006"/>
    <w:rsid w:val="00E41E71"/>
    <w:rsid w:val="00E4267D"/>
    <w:rsid w:val="00E4438E"/>
    <w:rsid w:val="00E45D4B"/>
    <w:rsid w:val="00E4787E"/>
    <w:rsid w:val="00E47A46"/>
    <w:rsid w:val="00E5021C"/>
    <w:rsid w:val="00E512B7"/>
    <w:rsid w:val="00E52353"/>
    <w:rsid w:val="00E5406C"/>
    <w:rsid w:val="00E5596B"/>
    <w:rsid w:val="00E56C2B"/>
    <w:rsid w:val="00E5759F"/>
    <w:rsid w:val="00E57689"/>
    <w:rsid w:val="00E57DD0"/>
    <w:rsid w:val="00E66034"/>
    <w:rsid w:val="00E6640D"/>
    <w:rsid w:val="00E664E8"/>
    <w:rsid w:val="00E66740"/>
    <w:rsid w:val="00E67D14"/>
    <w:rsid w:val="00E71A83"/>
    <w:rsid w:val="00E723E8"/>
    <w:rsid w:val="00E72C73"/>
    <w:rsid w:val="00E73649"/>
    <w:rsid w:val="00E7589F"/>
    <w:rsid w:val="00E80435"/>
    <w:rsid w:val="00E8056D"/>
    <w:rsid w:val="00E80D1F"/>
    <w:rsid w:val="00E81EF6"/>
    <w:rsid w:val="00E820C4"/>
    <w:rsid w:val="00E83B03"/>
    <w:rsid w:val="00E83F5D"/>
    <w:rsid w:val="00E84822"/>
    <w:rsid w:val="00E84E9F"/>
    <w:rsid w:val="00E858A7"/>
    <w:rsid w:val="00E8653E"/>
    <w:rsid w:val="00E86FAE"/>
    <w:rsid w:val="00E87E4C"/>
    <w:rsid w:val="00E92038"/>
    <w:rsid w:val="00E92070"/>
    <w:rsid w:val="00E9269D"/>
    <w:rsid w:val="00E92B06"/>
    <w:rsid w:val="00E93EBE"/>
    <w:rsid w:val="00E943E6"/>
    <w:rsid w:val="00E9452F"/>
    <w:rsid w:val="00E96B89"/>
    <w:rsid w:val="00E96F8E"/>
    <w:rsid w:val="00E970C4"/>
    <w:rsid w:val="00E97DB4"/>
    <w:rsid w:val="00EA2086"/>
    <w:rsid w:val="00EA211A"/>
    <w:rsid w:val="00EA41B6"/>
    <w:rsid w:val="00EA46D2"/>
    <w:rsid w:val="00EA475E"/>
    <w:rsid w:val="00EA4C0A"/>
    <w:rsid w:val="00EA4F84"/>
    <w:rsid w:val="00EA6240"/>
    <w:rsid w:val="00EA6B8E"/>
    <w:rsid w:val="00EA6E85"/>
    <w:rsid w:val="00EB0457"/>
    <w:rsid w:val="00EB0680"/>
    <w:rsid w:val="00EB0AAB"/>
    <w:rsid w:val="00EB14A7"/>
    <w:rsid w:val="00EB47D2"/>
    <w:rsid w:val="00EB5A5F"/>
    <w:rsid w:val="00EC11BA"/>
    <w:rsid w:val="00EC2D75"/>
    <w:rsid w:val="00EC45CF"/>
    <w:rsid w:val="00EC500D"/>
    <w:rsid w:val="00EC67CA"/>
    <w:rsid w:val="00ED037D"/>
    <w:rsid w:val="00ED262F"/>
    <w:rsid w:val="00ED2787"/>
    <w:rsid w:val="00ED2DF3"/>
    <w:rsid w:val="00ED47F6"/>
    <w:rsid w:val="00ED4B72"/>
    <w:rsid w:val="00ED4BE1"/>
    <w:rsid w:val="00ED50FC"/>
    <w:rsid w:val="00ED52FB"/>
    <w:rsid w:val="00ED6A4A"/>
    <w:rsid w:val="00ED6F1D"/>
    <w:rsid w:val="00ED7FD7"/>
    <w:rsid w:val="00EE0261"/>
    <w:rsid w:val="00EE02D4"/>
    <w:rsid w:val="00EE56DB"/>
    <w:rsid w:val="00EE5CA5"/>
    <w:rsid w:val="00EE688D"/>
    <w:rsid w:val="00EE7D9E"/>
    <w:rsid w:val="00EF0FE4"/>
    <w:rsid w:val="00EF3648"/>
    <w:rsid w:val="00EF37DB"/>
    <w:rsid w:val="00EF6176"/>
    <w:rsid w:val="00EF68CF"/>
    <w:rsid w:val="00EF70BB"/>
    <w:rsid w:val="00EF7600"/>
    <w:rsid w:val="00EF78D6"/>
    <w:rsid w:val="00F00158"/>
    <w:rsid w:val="00F02801"/>
    <w:rsid w:val="00F040C5"/>
    <w:rsid w:val="00F04CC9"/>
    <w:rsid w:val="00F11295"/>
    <w:rsid w:val="00F13696"/>
    <w:rsid w:val="00F142D0"/>
    <w:rsid w:val="00F17359"/>
    <w:rsid w:val="00F17860"/>
    <w:rsid w:val="00F21775"/>
    <w:rsid w:val="00F21B03"/>
    <w:rsid w:val="00F21B33"/>
    <w:rsid w:val="00F227FB"/>
    <w:rsid w:val="00F23852"/>
    <w:rsid w:val="00F24307"/>
    <w:rsid w:val="00F24933"/>
    <w:rsid w:val="00F309B7"/>
    <w:rsid w:val="00F31D65"/>
    <w:rsid w:val="00F32683"/>
    <w:rsid w:val="00F3531F"/>
    <w:rsid w:val="00F4074B"/>
    <w:rsid w:val="00F40F2C"/>
    <w:rsid w:val="00F4126A"/>
    <w:rsid w:val="00F41E56"/>
    <w:rsid w:val="00F43A2A"/>
    <w:rsid w:val="00F457A5"/>
    <w:rsid w:val="00F46A7E"/>
    <w:rsid w:val="00F47479"/>
    <w:rsid w:val="00F50578"/>
    <w:rsid w:val="00F52508"/>
    <w:rsid w:val="00F53CDA"/>
    <w:rsid w:val="00F54C5D"/>
    <w:rsid w:val="00F54DB6"/>
    <w:rsid w:val="00F5577F"/>
    <w:rsid w:val="00F55A29"/>
    <w:rsid w:val="00F561A5"/>
    <w:rsid w:val="00F57DA1"/>
    <w:rsid w:val="00F60FD1"/>
    <w:rsid w:val="00F63169"/>
    <w:rsid w:val="00F64A3B"/>
    <w:rsid w:val="00F65A3C"/>
    <w:rsid w:val="00F65D75"/>
    <w:rsid w:val="00F66D61"/>
    <w:rsid w:val="00F67919"/>
    <w:rsid w:val="00F6799D"/>
    <w:rsid w:val="00F67F81"/>
    <w:rsid w:val="00F7045C"/>
    <w:rsid w:val="00F70EF5"/>
    <w:rsid w:val="00F71A57"/>
    <w:rsid w:val="00F7218C"/>
    <w:rsid w:val="00F779AD"/>
    <w:rsid w:val="00F82634"/>
    <w:rsid w:val="00F82F8B"/>
    <w:rsid w:val="00F833DD"/>
    <w:rsid w:val="00F83E78"/>
    <w:rsid w:val="00F84220"/>
    <w:rsid w:val="00F842EB"/>
    <w:rsid w:val="00F86672"/>
    <w:rsid w:val="00F9049A"/>
    <w:rsid w:val="00F90C4B"/>
    <w:rsid w:val="00F9148B"/>
    <w:rsid w:val="00F91B08"/>
    <w:rsid w:val="00F929FA"/>
    <w:rsid w:val="00F95579"/>
    <w:rsid w:val="00F96562"/>
    <w:rsid w:val="00F96831"/>
    <w:rsid w:val="00FA0420"/>
    <w:rsid w:val="00FA09D7"/>
    <w:rsid w:val="00FA26B2"/>
    <w:rsid w:val="00FA4DA3"/>
    <w:rsid w:val="00FA5A30"/>
    <w:rsid w:val="00FA5E0F"/>
    <w:rsid w:val="00FA6510"/>
    <w:rsid w:val="00FA6725"/>
    <w:rsid w:val="00FA68D6"/>
    <w:rsid w:val="00FB0DD5"/>
    <w:rsid w:val="00FB1527"/>
    <w:rsid w:val="00FB1B42"/>
    <w:rsid w:val="00FB2B11"/>
    <w:rsid w:val="00FB5FB5"/>
    <w:rsid w:val="00FB7FBB"/>
    <w:rsid w:val="00FC07A0"/>
    <w:rsid w:val="00FC28D0"/>
    <w:rsid w:val="00FC4A27"/>
    <w:rsid w:val="00FC6FF6"/>
    <w:rsid w:val="00FD2AA9"/>
    <w:rsid w:val="00FD76D6"/>
    <w:rsid w:val="00FD7735"/>
    <w:rsid w:val="00FE1A5E"/>
    <w:rsid w:val="00FE212A"/>
    <w:rsid w:val="00FE4260"/>
    <w:rsid w:val="00FE582B"/>
    <w:rsid w:val="00FE5900"/>
    <w:rsid w:val="00FE5927"/>
    <w:rsid w:val="00FF043E"/>
    <w:rsid w:val="00FF1CD3"/>
    <w:rsid w:val="00FF25D7"/>
    <w:rsid w:val="00FF6B04"/>
    <w:rsid w:val="012AFA5F"/>
    <w:rsid w:val="012F9156"/>
    <w:rsid w:val="0130652C"/>
    <w:rsid w:val="02339AEA"/>
    <w:rsid w:val="02461F17"/>
    <w:rsid w:val="02AD30A5"/>
    <w:rsid w:val="02B52700"/>
    <w:rsid w:val="0315DCE3"/>
    <w:rsid w:val="031E270D"/>
    <w:rsid w:val="03368B10"/>
    <w:rsid w:val="03458BD6"/>
    <w:rsid w:val="0374B7FD"/>
    <w:rsid w:val="03A35BB0"/>
    <w:rsid w:val="03D4C700"/>
    <w:rsid w:val="04A50FA0"/>
    <w:rsid w:val="0508F9EC"/>
    <w:rsid w:val="0568B187"/>
    <w:rsid w:val="057B78A8"/>
    <w:rsid w:val="05966073"/>
    <w:rsid w:val="059690AF"/>
    <w:rsid w:val="06EB1933"/>
    <w:rsid w:val="06F4E4E4"/>
    <w:rsid w:val="06FD7E91"/>
    <w:rsid w:val="0742365A"/>
    <w:rsid w:val="07E7C1C9"/>
    <w:rsid w:val="0824CE0B"/>
    <w:rsid w:val="0851BD34"/>
    <w:rsid w:val="08A57A68"/>
    <w:rsid w:val="08E093B7"/>
    <w:rsid w:val="0908DBF1"/>
    <w:rsid w:val="0917CA2D"/>
    <w:rsid w:val="098E90CF"/>
    <w:rsid w:val="0A0E8A9B"/>
    <w:rsid w:val="0A306C89"/>
    <w:rsid w:val="0A422DE6"/>
    <w:rsid w:val="0A76D977"/>
    <w:rsid w:val="0A84595A"/>
    <w:rsid w:val="0A88B88C"/>
    <w:rsid w:val="0AD42A3E"/>
    <w:rsid w:val="0AED8B2F"/>
    <w:rsid w:val="0B58BBEC"/>
    <w:rsid w:val="0BA4A477"/>
    <w:rsid w:val="0BB5C723"/>
    <w:rsid w:val="0BDC00AE"/>
    <w:rsid w:val="0BF5FF4B"/>
    <w:rsid w:val="0CB11717"/>
    <w:rsid w:val="0CD1692C"/>
    <w:rsid w:val="0CD3A98D"/>
    <w:rsid w:val="0CDFFEDD"/>
    <w:rsid w:val="0D20C766"/>
    <w:rsid w:val="0E421908"/>
    <w:rsid w:val="0E6519F3"/>
    <w:rsid w:val="0E83FA74"/>
    <w:rsid w:val="0F92A04F"/>
    <w:rsid w:val="0F9EB61F"/>
    <w:rsid w:val="102E7548"/>
    <w:rsid w:val="10B841E7"/>
    <w:rsid w:val="1199ADB5"/>
    <w:rsid w:val="11BA532D"/>
    <w:rsid w:val="1311B70B"/>
    <w:rsid w:val="131FDD32"/>
    <w:rsid w:val="134EF1A4"/>
    <w:rsid w:val="1393BC5A"/>
    <w:rsid w:val="13A1C13E"/>
    <w:rsid w:val="13B8935D"/>
    <w:rsid w:val="14536626"/>
    <w:rsid w:val="145F4F40"/>
    <w:rsid w:val="156AF104"/>
    <w:rsid w:val="15828C8E"/>
    <w:rsid w:val="16319E40"/>
    <w:rsid w:val="1649AA24"/>
    <w:rsid w:val="16BA8A83"/>
    <w:rsid w:val="16E3E61D"/>
    <w:rsid w:val="16F9F3D1"/>
    <w:rsid w:val="1777A7FC"/>
    <w:rsid w:val="177CA586"/>
    <w:rsid w:val="17B18168"/>
    <w:rsid w:val="18204A41"/>
    <w:rsid w:val="187E4442"/>
    <w:rsid w:val="18A18F92"/>
    <w:rsid w:val="18BBFF8B"/>
    <w:rsid w:val="18E5BE9A"/>
    <w:rsid w:val="1968AACC"/>
    <w:rsid w:val="19A00159"/>
    <w:rsid w:val="19C1076D"/>
    <w:rsid w:val="19D30015"/>
    <w:rsid w:val="19DC126E"/>
    <w:rsid w:val="19EE7E98"/>
    <w:rsid w:val="1A549E31"/>
    <w:rsid w:val="1A7340D0"/>
    <w:rsid w:val="1AA955A1"/>
    <w:rsid w:val="1C86ED6F"/>
    <w:rsid w:val="1C8ABDFA"/>
    <w:rsid w:val="1CB6374E"/>
    <w:rsid w:val="1D180B3D"/>
    <w:rsid w:val="1D95DE78"/>
    <w:rsid w:val="1DC13FC4"/>
    <w:rsid w:val="1DC171F2"/>
    <w:rsid w:val="1DF2EAD9"/>
    <w:rsid w:val="1E6DA841"/>
    <w:rsid w:val="1EEC8882"/>
    <w:rsid w:val="20BC89EC"/>
    <w:rsid w:val="20E25180"/>
    <w:rsid w:val="2217D581"/>
    <w:rsid w:val="225C27E7"/>
    <w:rsid w:val="2263453A"/>
    <w:rsid w:val="22EDD103"/>
    <w:rsid w:val="22F7B841"/>
    <w:rsid w:val="23407DBA"/>
    <w:rsid w:val="2351A6AD"/>
    <w:rsid w:val="2460AEE8"/>
    <w:rsid w:val="2464F70F"/>
    <w:rsid w:val="24D49B5B"/>
    <w:rsid w:val="251404F8"/>
    <w:rsid w:val="259BC956"/>
    <w:rsid w:val="259C3F17"/>
    <w:rsid w:val="25E33970"/>
    <w:rsid w:val="25FA8F6F"/>
    <w:rsid w:val="266338FF"/>
    <w:rsid w:val="27E2FB59"/>
    <w:rsid w:val="2816C76E"/>
    <w:rsid w:val="29BABFDA"/>
    <w:rsid w:val="29F70F5B"/>
    <w:rsid w:val="2AA5F485"/>
    <w:rsid w:val="2B0E4BB6"/>
    <w:rsid w:val="2C911D9A"/>
    <w:rsid w:val="2D3D697C"/>
    <w:rsid w:val="2D5DFDED"/>
    <w:rsid w:val="2D89BC7A"/>
    <w:rsid w:val="2DB00AA2"/>
    <w:rsid w:val="2DCF1C9A"/>
    <w:rsid w:val="2E818108"/>
    <w:rsid w:val="2EBA50FA"/>
    <w:rsid w:val="2F2A8386"/>
    <w:rsid w:val="2F789AB8"/>
    <w:rsid w:val="2FBEF0BA"/>
    <w:rsid w:val="2FE1A81E"/>
    <w:rsid w:val="3078697F"/>
    <w:rsid w:val="3125D9E6"/>
    <w:rsid w:val="314B2D73"/>
    <w:rsid w:val="31768D33"/>
    <w:rsid w:val="31AA4D9A"/>
    <w:rsid w:val="31B0CB7F"/>
    <w:rsid w:val="31BD040B"/>
    <w:rsid w:val="31CE4369"/>
    <w:rsid w:val="31F12241"/>
    <w:rsid w:val="326E244A"/>
    <w:rsid w:val="33AB7799"/>
    <w:rsid w:val="33B14516"/>
    <w:rsid w:val="34106C9D"/>
    <w:rsid w:val="343D81E4"/>
    <w:rsid w:val="34A7E34F"/>
    <w:rsid w:val="34DB0021"/>
    <w:rsid w:val="3529DA31"/>
    <w:rsid w:val="35B40FC3"/>
    <w:rsid w:val="366927FD"/>
    <w:rsid w:val="366A58B0"/>
    <w:rsid w:val="36BA27C1"/>
    <w:rsid w:val="36DA7AA5"/>
    <w:rsid w:val="36E69FE1"/>
    <w:rsid w:val="36F1169D"/>
    <w:rsid w:val="379FB78E"/>
    <w:rsid w:val="37E87B5E"/>
    <w:rsid w:val="38166175"/>
    <w:rsid w:val="391F8AED"/>
    <w:rsid w:val="39E435DB"/>
    <w:rsid w:val="39EFA53D"/>
    <w:rsid w:val="3A07BFD7"/>
    <w:rsid w:val="3A309510"/>
    <w:rsid w:val="3A7DA8D3"/>
    <w:rsid w:val="3AFA0B7E"/>
    <w:rsid w:val="3B27AF38"/>
    <w:rsid w:val="3BF1215F"/>
    <w:rsid w:val="3C4AA7B0"/>
    <w:rsid w:val="3C8A282F"/>
    <w:rsid w:val="3C9A8F24"/>
    <w:rsid w:val="3CBDACFB"/>
    <w:rsid w:val="3CC3BFCA"/>
    <w:rsid w:val="3CEDA227"/>
    <w:rsid w:val="3CF95809"/>
    <w:rsid w:val="3D1D2B03"/>
    <w:rsid w:val="3D49DE2D"/>
    <w:rsid w:val="3DD00A51"/>
    <w:rsid w:val="3E231D20"/>
    <w:rsid w:val="3E26D0C1"/>
    <w:rsid w:val="3E38203B"/>
    <w:rsid w:val="3E5E87E2"/>
    <w:rsid w:val="3E7EA944"/>
    <w:rsid w:val="3F290B3B"/>
    <w:rsid w:val="3FF96405"/>
    <w:rsid w:val="4082FC3B"/>
    <w:rsid w:val="40CFD1EC"/>
    <w:rsid w:val="413AE40D"/>
    <w:rsid w:val="418FCF1C"/>
    <w:rsid w:val="41AE47DB"/>
    <w:rsid w:val="421AE1FF"/>
    <w:rsid w:val="42ACD711"/>
    <w:rsid w:val="42FF7EDD"/>
    <w:rsid w:val="43F0A092"/>
    <w:rsid w:val="44255493"/>
    <w:rsid w:val="44BC85A1"/>
    <w:rsid w:val="4557D7B2"/>
    <w:rsid w:val="462930A3"/>
    <w:rsid w:val="46380B71"/>
    <w:rsid w:val="46660663"/>
    <w:rsid w:val="46995312"/>
    <w:rsid w:val="46D5A0AB"/>
    <w:rsid w:val="46E4E0E3"/>
    <w:rsid w:val="46FA693D"/>
    <w:rsid w:val="471B4F5A"/>
    <w:rsid w:val="48079210"/>
    <w:rsid w:val="483C43BF"/>
    <w:rsid w:val="484CE15E"/>
    <w:rsid w:val="48D2F226"/>
    <w:rsid w:val="49A5AC6C"/>
    <w:rsid w:val="4A104922"/>
    <w:rsid w:val="4A29DD0A"/>
    <w:rsid w:val="4A5C2D4A"/>
    <w:rsid w:val="4C206B61"/>
    <w:rsid w:val="4CCFD2C5"/>
    <w:rsid w:val="4D018C28"/>
    <w:rsid w:val="4D09E5A3"/>
    <w:rsid w:val="4D100610"/>
    <w:rsid w:val="4D284D9E"/>
    <w:rsid w:val="4D76166B"/>
    <w:rsid w:val="4D77549F"/>
    <w:rsid w:val="4E288C1C"/>
    <w:rsid w:val="4E386B69"/>
    <w:rsid w:val="4F20FE1C"/>
    <w:rsid w:val="5075F17E"/>
    <w:rsid w:val="5094F2AF"/>
    <w:rsid w:val="509CF333"/>
    <w:rsid w:val="50D19703"/>
    <w:rsid w:val="50F4D663"/>
    <w:rsid w:val="5101C278"/>
    <w:rsid w:val="5114A313"/>
    <w:rsid w:val="5152F835"/>
    <w:rsid w:val="51674D39"/>
    <w:rsid w:val="51786E25"/>
    <w:rsid w:val="51F2765A"/>
    <w:rsid w:val="538E0E24"/>
    <w:rsid w:val="54D0E4E1"/>
    <w:rsid w:val="54D54891"/>
    <w:rsid w:val="551F4F26"/>
    <w:rsid w:val="5546B18A"/>
    <w:rsid w:val="55ABF727"/>
    <w:rsid w:val="561DA7C5"/>
    <w:rsid w:val="56726F6C"/>
    <w:rsid w:val="5737009A"/>
    <w:rsid w:val="574C2DBA"/>
    <w:rsid w:val="579D6E8D"/>
    <w:rsid w:val="57A6B28A"/>
    <w:rsid w:val="57D179E9"/>
    <w:rsid w:val="58AD0BC7"/>
    <w:rsid w:val="590DCC26"/>
    <w:rsid w:val="5949D5E8"/>
    <w:rsid w:val="5958CD33"/>
    <w:rsid w:val="59770D61"/>
    <w:rsid w:val="59A3D2C7"/>
    <w:rsid w:val="59D45D81"/>
    <w:rsid w:val="5A206562"/>
    <w:rsid w:val="5AF7864D"/>
    <w:rsid w:val="5B088E56"/>
    <w:rsid w:val="5B120654"/>
    <w:rsid w:val="5BF8B47F"/>
    <w:rsid w:val="5C7476FE"/>
    <w:rsid w:val="5CB0231F"/>
    <w:rsid w:val="5CB2175D"/>
    <w:rsid w:val="5CF94CB0"/>
    <w:rsid w:val="5D1B2E22"/>
    <w:rsid w:val="5D48D7E5"/>
    <w:rsid w:val="5EDBA784"/>
    <w:rsid w:val="5F0759C5"/>
    <w:rsid w:val="5F43D547"/>
    <w:rsid w:val="5FB4998F"/>
    <w:rsid w:val="60A8A11E"/>
    <w:rsid w:val="60F0BF44"/>
    <w:rsid w:val="610ACA0B"/>
    <w:rsid w:val="611F7A8B"/>
    <w:rsid w:val="61C5DEF0"/>
    <w:rsid w:val="61FEDA74"/>
    <w:rsid w:val="63062AC5"/>
    <w:rsid w:val="633E3513"/>
    <w:rsid w:val="6347EB19"/>
    <w:rsid w:val="63C379F5"/>
    <w:rsid w:val="644869B0"/>
    <w:rsid w:val="6453D97B"/>
    <w:rsid w:val="6457C800"/>
    <w:rsid w:val="64C4CA39"/>
    <w:rsid w:val="65C83BE1"/>
    <w:rsid w:val="65CA5091"/>
    <w:rsid w:val="65DF3552"/>
    <w:rsid w:val="65F36B76"/>
    <w:rsid w:val="65F3B578"/>
    <w:rsid w:val="65F92303"/>
    <w:rsid w:val="66800ABD"/>
    <w:rsid w:val="669BCFDF"/>
    <w:rsid w:val="66B18DA1"/>
    <w:rsid w:val="67148C32"/>
    <w:rsid w:val="6728E86D"/>
    <w:rsid w:val="677283B4"/>
    <w:rsid w:val="6818AD19"/>
    <w:rsid w:val="682E6F3C"/>
    <w:rsid w:val="685B83CA"/>
    <w:rsid w:val="6868D59C"/>
    <w:rsid w:val="68A39B0C"/>
    <w:rsid w:val="68B2C8A0"/>
    <w:rsid w:val="6950D87C"/>
    <w:rsid w:val="69A6C589"/>
    <w:rsid w:val="69CD2113"/>
    <w:rsid w:val="69DB3AFD"/>
    <w:rsid w:val="6B5FBFDD"/>
    <w:rsid w:val="6C70CF8E"/>
    <w:rsid w:val="6C7EC3C0"/>
    <w:rsid w:val="6CE22940"/>
    <w:rsid w:val="6D42C02D"/>
    <w:rsid w:val="6E241834"/>
    <w:rsid w:val="6E4DBB7E"/>
    <w:rsid w:val="6EE56845"/>
    <w:rsid w:val="6F2641E4"/>
    <w:rsid w:val="6F4BFCCA"/>
    <w:rsid w:val="6F719B70"/>
    <w:rsid w:val="6FA24CB6"/>
    <w:rsid w:val="6FD64041"/>
    <w:rsid w:val="6FF76F3C"/>
    <w:rsid w:val="703DC3A4"/>
    <w:rsid w:val="704637C6"/>
    <w:rsid w:val="70638EAC"/>
    <w:rsid w:val="7193C6BC"/>
    <w:rsid w:val="71B625DE"/>
    <w:rsid w:val="71DB68E4"/>
    <w:rsid w:val="71EB280E"/>
    <w:rsid w:val="723BEA82"/>
    <w:rsid w:val="729F496D"/>
    <w:rsid w:val="72AD8695"/>
    <w:rsid w:val="7307E254"/>
    <w:rsid w:val="731C8F16"/>
    <w:rsid w:val="73713D3E"/>
    <w:rsid w:val="737A1565"/>
    <w:rsid w:val="73A45463"/>
    <w:rsid w:val="73BAA8E3"/>
    <w:rsid w:val="73D609CE"/>
    <w:rsid w:val="7456383E"/>
    <w:rsid w:val="7474FB95"/>
    <w:rsid w:val="74ACD55D"/>
    <w:rsid w:val="74AD14B5"/>
    <w:rsid w:val="74E086E1"/>
    <w:rsid w:val="74F17771"/>
    <w:rsid w:val="752A165A"/>
    <w:rsid w:val="755CD01A"/>
    <w:rsid w:val="758AECDE"/>
    <w:rsid w:val="759B8328"/>
    <w:rsid w:val="75B1F4E5"/>
    <w:rsid w:val="75C958A0"/>
    <w:rsid w:val="76BEABE6"/>
    <w:rsid w:val="76E673F1"/>
    <w:rsid w:val="7704C305"/>
    <w:rsid w:val="788658CE"/>
    <w:rsid w:val="78D2E6C6"/>
    <w:rsid w:val="78D481AE"/>
    <w:rsid w:val="796BA79F"/>
    <w:rsid w:val="7997FAC5"/>
    <w:rsid w:val="79F8BBEA"/>
    <w:rsid w:val="7A023235"/>
    <w:rsid w:val="7A3B8EC2"/>
    <w:rsid w:val="7A7C1CD3"/>
    <w:rsid w:val="7A85AB94"/>
    <w:rsid w:val="7B9170D2"/>
    <w:rsid w:val="7C0D77EF"/>
    <w:rsid w:val="7DE89328"/>
    <w:rsid w:val="7F83F34C"/>
    <w:rsid w:val="7FC07F80"/>
    <w:rsid w:val="7FE4E7F8"/>
    <w:rsid w:val="7FEDE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342DAC"/>
  <w15:chartTrackingRefBased/>
  <w15:docId w15:val="{C40C2822-4417-4654-8FB9-CC3FDFAF3E3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A4F84"/>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C25B1E"/>
    <w:pPr>
      <w:keepNext/>
      <w:numPr>
        <w:numId w:val="2"/>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B3100F"/>
    <w:pPr>
      <w:keepNext/>
      <w:numPr>
        <w:ilvl w:val="1"/>
        <w:numId w:val="2"/>
      </w:numPr>
      <w:overflowPunct/>
      <w:autoSpaceDE/>
      <w:autoSpaceDN/>
      <w:adjustRightInd/>
      <w:spacing w:before="120"/>
      <w:jc w:val="left"/>
      <w:textAlignment w:val="auto"/>
      <w:outlineLvl w:val="1"/>
    </w:pPr>
    <w:rPr>
      <w:rFonts w:cs="Arial"/>
      <w:b/>
      <w:szCs w:val="26"/>
    </w:rPr>
  </w:style>
  <w:style w:type="paragraph" w:styleId="Heading3">
    <w:name w:val="heading 3"/>
    <w:basedOn w:val="Normal"/>
    <w:next w:val="Normal"/>
    <w:link w:val="Heading3Char"/>
    <w:autoRedefine/>
    <w:unhideWhenUsed/>
    <w:qFormat/>
    <w:rsid w:val="003B6332"/>
    <w:pPr>
      <w:keepNext/>
      <w:numPr>
        <w:ilvl w:val="2"/>
        <w:numId w:val="2"/>
      </w:numPr>
      <w:overflowPunct/>
      <w:autoSpaceDE/>
      <w:autoSpaceDN/>
      <w:adjustRightInd/>
      <w:spacing w:before="120"/>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0F0925"/>
    <w:pPr>
      <w:numPr>
        <w:ilvl w:val="4"/>
        <w:numId w:val="2"/>
      </w:numPr>
      <w:overflowPunct/>
      <w:autoSpaceDE/>
      <w:autoSpaceDN/>
      <w:adjustRightInd/>
      <w:spacing w:before="120"/>
      <w:textAlignment w:val="auto"/>
      <w:outlineLvl w:val="4"/>
    </w:pPr>
    <w:rPr>
      <w:rFonts w:ascii="Arial" w:hAnsi="Arial"/>
      <w:i/>
    </w:rPr>
  </w:style>
  <w:style w:type="paragraph" w:styleId="Heading6">
    <w:name w:val="heading 6"/>
    <w:basedOn w:val="Normal"/>
    <w:next w:val="Normal"/>
    <w:link w:val="Heading6Char"/>
    <w:semiHidden/>
    <w:unhideWhenUsed/>
    <w:qFormat/>
    <w:rsid w:val="00C323DB"/>
    <w:pPr>
      <w:numPr>
        <w:ilvl w:val="5"/>
        <w:numId w:val="2"/>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2"/>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2"/>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2"/>
      </w:numPr>
      <w:overflowPunct/>
      <w:autoSpaceDE/>
      <w:autoSpaceDN/>
      <w:adjustRightInd/>
      <w:spacing w:before="240" w:after="60"/>
      <w:textAlignment w:val="auto"/>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semiHidden/>
    <w:pPr>
      <w:tabs>
        <w:tab w:val="center" w:pos="4153"/>
        <w:tab w:val="right" w:pos="8306"/>
      </w:tabs>
    </w:pPr>
    <w:rPr>
      <w:lang w:val="x-none" w:eastAsia="x-none"/>
    </w:rPr>
  </w:style>
  <w:style w:type="paragraph" w:styleId="Footer">
    <w:name w:val="footer"/>
    <w:basedOn w:val="Normal"/>
    <w:link w:val="FooterChar"/>
    <w:semiHidden/>
    <w:pPr>
      <w:tabs>
        <w:tab w:val="center" w:pos="4153"/>
        <w:tab w:val="right" w:pos="8306"/>
      </w:tabs>
    </w:pPr>
    <w:rPr>
      <w:lang w:val="x-none" w:eastAsia="x-none"/>
    </w:rPr>
  </w:style>
  <w:style w:type="character" w:styleId="PageNumber">
    <w:name w:val="page number"/>
    <w:basedOn w:val="DefaultParagraphFont"/>
    <w:semiHidden/>
  </w:style>
  <w:style w:type="paragraph" w:styleId="NormalFrancez" w:customStyle="1">
    <w:name w:val="Normal Francez"/>
    <w:basedOn w:val="Normal"/>
    <w:pPr>
      <w:widowControl w:val="0"/>
    </w:pPr>
    <w:rPr>
      <w:rFonts w:ascii="Arial" w:hAnsi="Arial"/>
      <w:b/>
      <w:sz w:val="22"/>
      <w:lang w:val="fr-FR"/>
    </w:rPr>
  </w:style>
  <w:style w:type="character" w:styleId="st" w:customStyle="1">
    <w:name w:val="st"/>
    <w:rsid w:val="00866B1C"/>
    <w:rPr>
      <w:rFonts w:cs=".VnTime"/>
    </w:rPr>
  </w:style>
  <w:style w:type="character" w:styleId="HeaderChar" w:customStyle="1">
    <w:name w:val="Header Char"/>
    <w:link w:val="Header"/>
    <w:semiHidden/>
    <w:locked/>
    <w:rsid w:val="00CD266D"/>
    <w:rPr>
      <w:rFonts w:ascii="VnTime" w:hAnsi="VnTime"/>
      <w:sz w:val="26"/>
    </w:rPr>
  </w:style>
  <w:style w:type="character" w:styleId="FooterChar" w:customStyle="1">
    <w:name w:val="Footer Char"/>
    <w:link w:val="Footer"/>
    <w:semiHidden/>
    <w:locked/>
    <w:rsid w:val="00CD266D"/>
    <w:rPr>
      <w:rFonts w:ascii="VnTime" w:hAnsi="VnTime"/>
      <w:sz w:val="26"/>
    </w:rPr>
  </w:style>
  <w:style w:type="table" w:styleId="TableGrid">
    <w:name w:val="Table Grid"/>
    <w:aliases w:val="Hidden Table"/>
    <w:basedOn w:val="TableNormal"/>
    <w:uiPriority w:val="39"/>
    <w:rsid w:val="00C2782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styleId="BalloonTextChar" w:customStyle="1">
    <w:name w:val="Balloon Text Char"/>
    <w:link w:val="BalloonText"/>
    <w:uiPriority w:val="99"/>
    <w:semiHidden/>
    <w:rsid w:val="004A77C0"/>
    <w:rPr>
      <w:rFonts w:ascii="Tahoma" w:hAnsi="Tahoma" w:cs="Tahoma"/>
      <w:sz w:val="16"/>
      <w:szCs w:val="16"/>
    </w:rPr>
  </w:style>
  <w:style w:type="character" w:styleId="Heading1Char" w:customStyle="1">
    <w:name w:val="Heading 1 Char"/>
    <w:basedOn w:val="DefaultParagraphFont"/>
    <w:link w:val="Heading1"/>
    <w:rsid w:val="00C25B1E"/>
    <w:rPr>
      <w:b/>
      <w:kern w:val="28"/>
      <w:sz w:val="28"/>
      <w:szCs w:val="24"/>
    </w:rPr>
  </w:style>
  <w:style w:type="character" w:styleId="Heading2Char" w:customStyle="1">
    <w:name w:val="Heading 2 Char"/>
    <w:basedOn w:val="DefaultParagraphFont"/>
    <w:link w:val="Heading2"/>
    <w:rsid w:val="00B3100F"/>
    <w:rPr>
      <w:rFonts w:cs="Arial"/>
      <w:b/>
      <w:sz w:val="26"/>
      <w:szCs w:val="26"/>
    </w:rPr>
  </w:style>
  <w:style w:type="character" w:styleId="Heading3Char" w:customStyle="1">
    <w:name w:val="Heading 3 Char"/>
    <w:basedOn w:val="DefaultParagraphFont"/>
    <w:link w:val="Heading3"/>
    <w:rsid w:val="003B6332"/>
    <w:rPr>
      <w:b/>
      <w:sz w:val="26"/>
      <w:szCs w:val="22"/>
    </w:rPr>
  </w:style>
  <w:style w:type="character" w:styleId="Heading4Char" w:customStyle="1">
    <w:name w:val="Heading 4 Char"/>
    <w:basedOn w:val="DefaultParagraphFont"/>
    <w:link w:val="Heading4"/>
    <w:rsid w:val="00B52F48"/>
    <w:rPr>
      <w:b/>
      <w:i/>
      <w:sz w:val="26"/>
    </w:rPr>
  </w:style>
  <w:style w:type="character" w:styleId="Heading5Char" w:customStyle="1">
    <w:name w:val="Heading 5 Char"/>
    <w:basedOn w:val="DefaultParagraphFont"/>
    <w:link w:val="Heading5"/>
    <w:rsid w:val="000F0925"/>
    <w:rPr>
      <w:rFonts w:ascii="Arial" w:hAnsi="Arial"/>
      <w:i/>
      <w:sz w:val="26"/>
    </w:rPr>
  </w:style>
  <w:style w:type="character" w:styleId="Heading6Char" w:customStyle="1">
    <w:name w:val="Heading 6 Char"/>
    <w:basedOn w:val="DefaultParagraphFont"/>
    <w:link w:val="Heading6"/>
    <w:semiHidden/>
    <w:rsid w:val="00C323DB"/>
    <w:rPr>
      <w:rFonts w:ascii="Arial" w:hAnsi="Arial"/>
      <w:i/>
      <w:sz w:val="22"/>
    </w:rPr>
  </w:style>
  <w:style w:type="character" w:styleId="Heading7Char" w:customStyle="1">
    <w:name w:val="Heading 7 Char"/>
    <w:basedOn w:val="DefaultParagraphFont"/>
    <w:link w:val="Heading7"/>
    <w:uiPriority w:val="99"/>
    <w:semiHidden/>
    <w:rsid w:val="00DC6DCB"/>
    <w:rPr>
      <w:rFonts w:ascii="Arial" w:hAnsi="Arial"/>
    </w:rPr>
  </w:style>
  <w:style w:type="character" w:styleId="Heading8Char" w:customStyle="1">
    <w:name w:val="Heading 8 Char"/>
    <w:basedOn w:val="DefaultParagraphFont"/>
    <w:link w:val="Heading8"/>
    <w:uiPriority w:val="99"/>
    <w:semiHidden/>
    <w:rsid w:val="00DC6DCB"/>
    <w:rPr>
      <w:rFonts w:ascii="Arial" w:hAnsi="Arial"/>
      <w:i/>
    </w:rPr>
  </w:style>
  <w:style w:type="character" w:styleId="Heading9Char" w:customStyle="1">
    <w:name w:val="Heading 9 Char"/>
    <w:basedOn w:val="DefaultParagraphFont"/>
    <w:link w:val="Heading9"/>
    <w:uiPriority w:val="99"/>
    <w:semiHidden/>
    <w:rsid w:val="00DC6DCB"/>
    <w:rPr>
      <w:rFonts w:ascii="Arial" w:hAnsi="Arial"/>
      <w:i/>
      <w:sz w:val="18"/>
    </w:rPr>
  </w:style>
  <w:style w:type="paragraph" w:styleId="ListParagraph">
    <w:name w:val="List Paragraph"/>
    <w:aliases w:val="head2"/>
    <w:basedOn w:val="Normal"/>
    <w:link w:val="ListParagraphChar"/>
    <w:uiPriority w:val="34"/>
    <w:qFormat/>
    <w:rsid w:val="00124E6F"/>
    <w:pPr>
      <w:ind w:left="720"/>
      <w:contextualSpacing/>
    </w:p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hAnsiTheme="majorHAnsi" w:eastAsiaTheme="majorEastAsia"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styleId="FirstLevelBullet" w:customStyle="1">
    <w:name w:val="First Level Bullet"/>
    <w:basedOn w:val="ListParagraph"/>
    <w:link w:val="FirstLevelBulletChar"/>
    <w:qFormat/>
    <w:rsid w:val="00C444DB"/>
    <w:pPr>
      <w:numPr>
        <w:numId w:val="1"/>
      </w:numPr>
      <w:spacing w:before="120"/>
    </w:pPr>
    <w:rPr>
      <w:szCs w:val="26"/>
    </w:rPr>
  </w:style>
  <w:style w:type="paragraph" w:styleId="SecondLevelBullet" w:customStyle="1">
    <w:name w:val="Second Level Bullet"/>
    <w:basedOn w:val="FirstLevelBullet"/>
    <w:link w:val="SecondLevelBulletChar"/>
    <w:qFormat/>
    <w:rsid w:val="00C444DB"/>
    <w:pPr>
      <w:numPr>
        <w:numId w:val="0"/>
      </w:numPr>
    </w:pPr>
  </w:style>
  <w:style w:type="character" w:styleId="ListParagraphChar" w:customStyle="1">
    <w:name w:val="List Paragraph Char"/>
    <w:aliases w:val="head2 Char"/>
    <w:basedOn w:val="DefaultParagraphFont"/>
    <w:link w:val="ListParagraph"/>
    <w:uiPriority w:val="34"/>
    <w:rsid w:val="00C444DB"/>
    <w:rPr>
      <w:rFonts w:ascii="VnTime" w:hAnsi="VnTime"/>
      <w:sz w:val="26"/>
    </w:rPr>
  </w:style>
  <w:style w:type="character" w:styleId="FirstLevelBulletChar" w:customStyle="1">
    <w:name w:val="First Level Bullet Char"/>
    <w:basedOn w:val="ListParagraphChar"/>
    <w:link w:val="FirstLevelBullet"/>
    <w:rsid w:val="00C444DB"/>
    <w:rPr>
      <w:rFonts w:ascii="VnTime" w:hAnsi="VnTime"/>
      <w:sz w:val="26"/>
      <w:szCs w:val="26"/>
    </w:rPr>
  </w:style>
  <w:style w:type="paragraph" w:styleId="TableHeader" w:customStyle="1">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character" w:styleId="SecondLevelBulletChar" w:customStyle="1">
    <w:name w:val="Second Level Bullet Char"/>
    <w:basedOn w:val="FirstLevelBulletChar"/>
    <w:link w:val="SecondLevelBullet"/>
    <w:rsid w:val="00C444DB"/>
    <w:rPr>
      <w:rFonts w:ascii="VnTime" w:hAnsi="VnTime"/>
      <w:sz w:val="26"/>
      <w:szCs w:val="26"/>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styleId="FootnoteTextChar" w:customStyle="1">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styleId="LandscapeHeading1" w:customStyle="1">
    <w:name w:val="Landscape Heading 1"/>
    <w:basedOn w:val="Heading1"/>
    <w:link w:val="LandscapeHeading1Char"/>
    <w:qFormat/>
    <w:rsid w:val="00845A0E"/>
    <w:pPr>
      <w:ind w:left="720"/>
    </w:pPr>
  </w:style>
  <w:style w:type="paragraph" w:styleId="LandscapeNormal" w:customStyle="1">
    <w:name w:val="Landscape Normal"/>
    <w:basedOn w:val="Normal"/>
    <w:link w:val="LandscapeNormalChar"/>
    <w:qFormat/>
    <w:rsid w:val="00EF0FE4"/>
    <w:pPr>
      <w:ind w:left="720"/>
    </w:pPr>
  </w:style>
  <w:style w:type="character" w:styleId="LandscapeHeading1Char" w:customStyle="1">
    <w:name w:val="Landscape Heading 1 Char"/>
    <w:basedOn w:val="Heading1Char"/>
    <w:link w:val="LandscapeHeading1"/>
    <w:rsid w:val="00845A0E"/>
    <w:rPr>
      <w:b/>
      <w:kern w:val="28"/>
      <w:sz w:val="28"/>
      <w:szCs w:val="24"/>
    </w:rPr>
  </w:style>
  <w:style w:type="paragraph" w:styleId="LandscapeHeading2" w:customStyle="1">
    <w:name w:val="Landscape Heading 2"/>
    <w:basedOn w:val="Heading2"/>
    <w:link w:val="LandscapeHeading2Char"/>
    <w:qFormat/>
    <w:rsid w:val="00F309B7"/>
    <w:pPr>
      <w:ind w:left="720"/>
    </w:pPr>
  </w:style>
  <w:style w:type="character" w:styleId="LandscapeNormalChar" w:customStyle="1">
    <w:name w:val="Landscape Normal Char"/>
    <w:basedOn w:val="DefaultParagraphFont"/>
    <w:link w:val="LandscapeNormal"/>
    <w:rsid w:val="00EF0FE4"/>
    <w:rPr>
      <w:sz w:val="26"/>
    </w:rPr>
  </w:style>
  <w:style w:type="paragraph" w:styleId="LandscapeHeading3" w:customStyle="1">
    <w:name w:val="Landscape Heading 3"/>
    <w:basedOn w:val="Heading3"/>
    <w:link w:val="LandscapeHeading3Char"/>
    <w:qFormat/>
    <w:rsid w:val="00F309B7"/>
    <w:pPr>
      <w:ind w:left="720"/>
    </w:pPr>
  </w:style>
  <w:style w:type="character" w:styleId="LandscapeHeading2Char" w:customStyle="1">
    <w:name w:val="Landscape Heading 2 Char"/>
    <w:basedOn w:val="Heading2Char"/>
    <w:link w:val="LandscapeHeading2"/>
    <w:rsid w:val="00F309B7"/>
    <w:rPr>
      <w:rFonts w:cs="Arial"/>
      <w:b/>
      <w:sz w:val="26"/>
      <w:szCs w:val="26"/>
    </w:rPr>
  </w:style>
  <w:style w:type="paragraph" w:styleId="LandscapeHeading4" w:customStyle="1">
    <w:name w:val="Landscape Heading 4"/>
    <w:basedOn w:val="Heading4"/>
    <w:link w:val="LandscapeHeading4Char"/>
    <w:qFormat/>
    <w:rsid w:val="00F309B7"/>
    <w:pPr>
      <w:ind w:left="720"/>
    </w:pPr>
  </w:style>
  <w:style w:type="character" w:styleId="LandscapeHeading3Char" w:customStyle="1">
    <w:name w:val="Landscape Heading 3 Char"/>
    <w:basedOn w:val="Heading3Char"/>
    <w:link w:val="LandscapeHeading3"/>
    <w:rsid w:val="00F309B7"/>
    <w:rPr>
      <w:b/>
      <w:sz w:val="26"/>
      <w:szCs w:val="22"/>
    </w:rPr>
  </w:style>
  <w:style w:type="paragraph" w:styleId="LandscapeHeading5" w:customStyle="1">
    <w:name w:val="Landscape Heading 5"/>
    <w:basedOn w:val="Heading5"/>
    <w:link w:val="LandscapeHeading5Char"/>
    <w:qFormat/>
    <w:rsid w:val="00A95610"/>
    <w:pPr>
      <w:ind w:left="720"/>
    </w:pPr>
    <w:rPr>
      <w:rFonts w:ascii="Times New Roman" w:hAnsi="Times New Roman"/>
    </w:rPr>
  </w:style>
  <w:style w:type="character" w:styleId="LandscapeHeading4Char" w:customStyle="1">
    <w:name w:val="Landscape Heading 4 Char"/>
    <w:basedOn w:val="Heading4Char"/>
    <w:link w:val="LandscapeHeading4"/>
    <w:rsid w:val="00F309B7"/>
    <w:rPr>
      <w:b/>
      <w:i/>
      <w:sz w:val="26"/>
    </w:rPr>
  </w:style>
  <w:style w:type="paragraph" w:styleId="LandscapeFirstLevelBullet" w:customStyle="1">
    <w:name w:val="Landscape First Level Bullet"/>
    <w:basedOn w:val="FirstLevelBullet"/>
    <w:link w:val="LandscapeFirstLevelBulletChar"/>
    <w:qFormat/>
    <w:rsid w:val="00C323DB"/>
    <w:pPr>
      <w:ind w:left="1080"/>
    </w:pPr>
  </w:style>
  <w:style w:type="character" w:styleId="LandscapeHeading5Char" w:customStyle="1">
    <w:name w:val="Landscape Heading 5 Char"/>
    <w:basedOn w:val="Heading5Char"/>
    <w:link w:val="LandscapeHeading5"/>
    <w:rsid w:val="00A95610"/>
    <w:rPr>
      <w:rFonts w:ascii="Arial" w:hAnsi="Arial"/>
      <w:i/>
      <w:sz w:val="26"/>
    </w:rPr>
  </w:style>
  <w:style w:type="paragraph" w:styleId="LandscapeSecondLevelBullet" w:customStyle="1">
    <w:name w:val="Landscape Second Level Bullet"/>
    <w:basedOn w:val="SecondLevelBullet"/>
    <w:link w:val="LandscapeSecondLevelBulletChar"/>
    <w:qFormat/>
    <w:rsid w:val="00F309B7"/>
  </w:style>
  <w:style w:type="character" w:styleId="LandscapeFirstLevelBulletChar" w:customStyle="1">
    <w:name w:val="Landscape First Level Bullet Char"/>
    <w:basedOn w:val="FirstLevelBulletChar"/>
    <w:link w:val="LandscapeFirstLevelBullet"/>
    <w:rsid w:val="00C323DB"/>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character" w:styleId="LandscapeSecondLevelBulletChar" w:customStyle="1">
    <w:name w:val="Landscape Second Level Bullet Char"/>
    <w:basedOn w:val="SecondLevelBulletChar"/>
    <w:link w:val="LandscapeSecondLevelBullet"/>
    <w:rsid w:val="00F309B7"/>
    <w:rPr>
      <w:rFonts w:ascii="VnTime" w:hAnsi="VnTime"/>
      <w:sz w:val="26"/>
      <w:szCs w:val="26"/>
    </w:rPr>
  </w:style>
  <w:style w:type="paragraph" w:styleId="HeaderFooter" w:customStyle="1">
    <w:name w:val="Header Footer"/>
    <w:link w:val="HeaderFooterChar"/>
    <w:qFormat/>
    <w:rsid w:val="00EA4F84"/>
    <w:pPr>
      <w:tabs>
        <w:tab w:val="center" w:pos="4153"/>
        <w:tab w:val="right" w:pos="8306"/>
      </w:tabs>
      <w:spacing w:before="200"/>
      <w:jc w:val="center"/>
    </w:pPr>
    <w:rPr>
      <w:b/>
      <w:noProof/>
      <w:sz w:val="22"/>
      <w:szCs w:val="24"/>
    </w:rPr>
  </w:style>
  <w:style w:type="paragraph" w:styleId="HeaderFooter2" w:customStyle="1">
    <w:name w:val="Header Footer 2"/>
    <w:link w:val="HeaderFooter2Char"/>
    <w:qFormat/>
    <w:rsid w:val="00EA4F84"/>
    <w:pPr>
      <w:jc w:val="center"/>
    </w:pPr>
    <w:rPr>
      <w:sz w:val="14"/>
      <w:szCs w:val="14"/>
    </w:rPr>
  </w:style>
  <w:style w:type="paragraph" w:styleId="BodyText">
    <w:name w:val="Body Text"/>
    <w:basedOn w:val="Normal"/>
    <w:link w:val="BodyTextChar"/>
    <w:uiPriority w:val="99"/>
    <w:semiHidden/>
    <w:unhideWhenUsed/>
    <w:rsid w:val="00655107"/>
  </w:style>
  <w:style w:type="character" w:styleId="BodyTextChar" w:customStyle="1">
    <w:name w:val="Body Text Char"/>
    <w:basedOn w:val="DefaultParagraphFont"/>
    <w:link w:val="BodyText"/>
    <w:uiPriority w:val="99"/>
    <w:semiHidden/>
    <w:rsid w:val="00655107"/>
    <w:rPr>
      <w:sz w:val="26"/>
    </w:rPr>
  </w:style>
  <w:style w:type="character" w:styleId="HeaderFooterChar" w:customStyle="1">
    <w:name w:val="Header Footer Char"/>
    <w:basedOn w:val="BodyTextChar"/>
    <w:link w:val="HeaderFooter"/>
    <w:rsid w:val="00EA4F84"/>
    <w:rPr>
      <w:b/>
      <w:noProof/>
      <w:sz w:val="22"/>
      <w:szCs w:val="24"/>
    </w:rPr>
  </w:style>
  <w:style w:type="character" w:styleId="HeaderFooter2Char" w:customStyle="1">
    <w:name w:val="Header Footer 2 Char"/>
    <w:basedOn w:val="DefaultParagraphFont"/>
    <w:link w:val="HeaderFooter2"/>
    <w:rsid w:val="00EA4F84"/>
    <w:rPr>
      <w:sz w:val="14"/>
      <w:szCs w:val="14"/>
    </w:rPr>
  </w:style>
  <w:style w:type="paragraph" w:styleId="ANSVNormal1" w:customStyle="1">
    <w:name w:val="ANSV Normal 1"/>
    <w:basedOn w:val="Normal"/>
    <w:link w:val="ANSVNormal1Char"/>
    <w:qFormat/>
    <w:rsid w:val="005E427F"/>
    <w:pPr>
      <w:overflowPunct/>
      <w:autoSpaceDE/>
      <w:autoSpaceDN/>
      <w:adjustRightInd/>
      <w:spacing w:line="360" w:lineRule="auto"/>
      <w:textAlignment w:val="auto"/>
    </w:pPr>
    <w:rPr>
      <w:rFonts w:ascii="Segoe UI" w:hAnsi="Segoe UI" w:eastAsia="Calibri" w:cs="Segoe UI"/>
      <w:noProof/>
      <w:sz w:val="24"/>
    </w:rPr>
  </w:style>
  <w:style w:type="character" w:styleId="ANSVNormal1Char" w:customStyle="1">
    <w:name w:val="ANSV Normal 1 Char"/>
    <w:basedOn w:val="DefaultParagraphFont"/>
    <w:link w:val="ANSVNormal1"/>
    <w:rsid w:val="005E427F"/>
    <w:rPr>
      <w:rFonts w:ascii="Segoe UI" w:hAnsi="Segoe UI" w:eastAsia="Calibri" w:cs="Segoe UI"/>
      <w:noProof/>
      <w:sz w:val="24"/>
    </w:rPr>
  </w:style>
  <w:style w:type="table" w:styleId="TableGridLight1" w:customStyle="1">
    <w:name w:val="Table Grid Light1"/>
    <w:basedOn w:val="TableNormal"/>
    <w:uiPriority w:val="40"/>
    <w:rsid w:val="00A741DE"/>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ANSVNormal" w:customStyle="1">
    <w:name w:val="ANSV Normal"/>
    <w:basedOn w:val="Normal"/>
    <w:autoRedefine/>
    <w:qFormat/>
    <w:rsid w:val="00263F0C"/>
    <w:pPr>
      <w:overflowPunct/>
      <w:autoSpaceDE/>
      <w:autoSpaceDN/>
      <w:adjustRightInd/>
      <w:spacing w:before="120"/>
      <w:ind w:left="1440"/>
      <w:jc w:val="left"/>
      <w:textAlignment w:val="auto"/>
    </w:pPr>
    <w:rPr>
      <w:rFonts w:eastAsia="Calibri" w:cs="Segoe UI"/>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semiHidden/>
    <w:unhideWhenUsed/>
    <w:rsid w:val="00B943A6"/>
    <w:rPr>
      <w:sz w:val="20"/>
    </w:rPr>
  </w:style>
  <w:style w:type="character" w:styleId="CommentTextChar" w:customStyle="1">
    <w:name w:val="Comment Text Char"/>
    <w:basedOn w:val="DefaultParagraphFont"/>
    <w:link w:val="CommentText"/>
    <w:uiPriority w:val="99"/>
    <w:semiHidden/>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styleId="CommentSubjectChar" w:customStyle="1">
    <w:name w:val="Comment Subject Char"/>
    <w:basedOn w:val="CommentTextChar"/>
    <w:link w:val="CommentSubject"/>
    <w:uiPriority w:val="99"/>
    <w:semiHidden/>
    <w:rsid w:val="00B943A6"/>
    <w:rPr>
      <w:b/>
      <w:bCs/>
    </w:rPr>
  </w:style>
  <w:style w:type="paragraph" w:styleId="Index1">
    <w:name w:val="index 1"/>
    <w:basedOn w:val="Normal"/>
    <w:next w:val="Normal"/>
    <w:autoRedefine/>
    <w:uiPriority w:val="99"/>
    <w:semiHidden/>
    <w:unhideWhenUsed/>
    <w:rsid w:val="001448CB"/>
    <w:pPr>
      <w:spacing w:after="0"/>
      <w:ind w:left="260" w:hanging="260"/>
    </w:pPr>
  </w:style>
  <w:style w:type="character" w:styleId="UnresolvedMention1" w:customStyle="1">
    <w:name w:val="Unresolved Mention1"/>
    <w:basedOn w:val="DefaultParagraphFont"/>
    <w:uiPriority w:val="99"/>
    <w:semiHidden/>
    <w:unhideWhenUsed/>
    <w:rsid w:val="001A5AE9"/>
    <w:rPr>
      <w:color w:val="605E5C"/>
      <w:shd w:val="clear" w:color="auto" w:fill="E1DFDD"/>
    </w:rPr>
  </w:style>
  <w:style w:type="character" w:styleId="fontstyle01" w:customStyle="1">
    <w:name w:val="fontstyle01"/>
    <w:basedOn w:val="DefaultParagraphFont"/>
    <w:rsid w:val="00CC183B"/>
    <w:rPr>
      <w:rFonts w:hint="default" w:ascii="CourierNewPSMT" w:hAnsi="CourierNewPSMT"/>
      <w:b w:val="0"/>
      <w:bCs w:val="0"/>
      <w:i w:val="0"/>
      <w:iCs w:val="0"/>
      <w:color w:val="000000"/>
      <w:sz w:val="20"/>
      <w:szCs w:val="20"/>
    </w:rPr>
  </w:style>
  <w:style w:type="character" w:styleId="fontstyle21" w:customStyle="1">
    <w:name w:val="fontstyle21"/>
    <w:basedOn w:val="DefaultParagraphFont"/>
    <w:rsid w:val="00CC183B"/>
    <w:rPr>
      <w:rFonts w:hint="default" w:ascii="TimesNewRomanPS-BoldMT" w:hAnsi="TimesNewRomanPS-BoldMT"/>
      <w:b/>
      <w:bCs/>
      <w:i w:val="0"/>
      <w:iCs w:val="0"/>
      <w:color w:val="000000"/>
      <w:sz w:val="22"/>
      <w:szCs w:val="22"/>
    </w:rPr>
  </w:style>
  <w:style w:type="paragraph" w:styleId="TOC4">
    <w:name w:val="toc 4"/>
    <w:basedOn w:val="Normal"/>
    <w:next w:val="Normal"/>
    <w:autoRedefine/>
    <w:uiPriority w:val="39"/>
    <w:unhideWhenUsed/>
    <w:rsid w:val="002757B0"/>
    <w:pPr>
      <w:overflowPunct/>
      <w:autoSpaceDE/>
      <w:autoSpaceDN/>
      <w:adjustRightInd/>
      <w:spacing w:after="100" w:line="259" w:lineRule="auto"/>
      <w:ind w:left="660"/>
      <w:jc w:val="left"/>
      <w:textAlignment w:val="auto"/>
    </w:pPr>
    <w:rPr>
      <w:rFonts w:asciiTheme="minorHAnsi" w:hAnsiTheme="minorHAnsi" w:eastAsiaTheme="minorEastAsia" w:cstheme="minorBidi"/>
      <w:sz w:val="22"/>
      <w:szCs w:val="22"/>
      <w:lang w:val="en-GB" w:eastAsia="en-GB"/>
    </w:rPr>
  </w:style>
  <w:style w:type="paragraph" w:styleId="TOC5">
    <w:name w:val="toc 5"/>
    <w:basedOn w:val="Normal"/>
    <w:next w:val="Normal"/>
    <w:autoRedefine/>
    <w:uiPriority w:val="39"/>
    <w:unhideWhenUsed/>
    <w:rsid w:val="002757B0"/>
    <w:pPr>
      <w:overflowPunct/>
      <w:autoSpaceDE/>
      <w:autoSpaceDN/>
      <w:adjustRightInd/>
      <w:spacing w:after="100" w:line="259" w:lineRule="auto"/>
      <w:ind w:left="880"/>
      <w:jc w:val="left"/>
      <w:textAlignment w:val="auto"/>
    </w:pPr>
    <w:rPr>
      <w:rFonts w:asciiTheme="minorHAnsi" w:hAnsiTheme="minorHAnsi" w:eastAsiaTheme="minorEastAsia" w:cstheme="minorBidi"/>
      <w:sz w:val="22"/>
      <w:szCs w:val="22"/>
      <w:lang w:val="en-GB" w:eastAsia="en-GB"/>
    </w:rPr>
  </w:style>
  <w:style w:type="paragraph" w:styleId="TOC6">
    <w:name w:val="toc 6"/>
    <w:basedOn w:val="Normal"/>
    <w:next w:val="Normal"/>
    <w:autoRedefine/>
    <w:uiPriority w:val="39"/>
    <w:unhideWhenUsed/>
    <w:rsid w:val="002757B0"/>
    <w:pPr>
      <w:overflowPunct/>
      <w:autoSpaceDE/>
      <w:autoSpaceDN/>
      <w:adjustRightInd/>
      <w:spacing w:after="100" w:line="259" w:lineRule="auto"/>
      <w:ind w:left="1100"/>
      <w:jc w:val="left"/>
      <w:textAlignment w:val="auto"/>
    </w:pPr>
    <w:rPr>
      <w:rFonts w:asciiTheme="minorHAnsi" w:hAnsiTheme="minorHAnsi" w:eastAsiaTheme="minorEastAsia" w:cstheme="minorBidi"/>
      <w:sz w:val="22"/>
      <w:szCs w:val="22"/>
      <w:lang w:val="en-GB" w:eastAsia="en-GB"/>
    </w:rPr>
  </w:style>
  <w:style w:type="paragraph" w:styleId="TOC7">
    <w:name w:val="toc 7"/>
    <w:basedOn w:val="Normal"/>
    <w:next w:val="Normal"/>
    <w:autoRedefine/>
    <w:uiPriority w:val="39"/>
    <w:unhideWhenUsed/>
    <w:rsid w:val="002757B0"/>
    <w:pPr>
      <w:overflowPunct/>
      <w:autoSpaceDE/>
      <w:autoSpaceDN/>
      <w:adjustRightInd/>
      <w:spacing w:after="100" w:line="259" w:lineRule="auto"/>
      <w:ind w:left="1320"/>
      <w:jc w:val="left"/>
      <w:textAlignment w:val="auto"/>
    </w:pPr>
    <w:rPr>
      <w:rFonts w:asciiTheme="minorHAnsi" w:hAnsiTheme="minorHAnsi" w:eastAsiaTheme="minorEastAsia" w:cstheme="minorBidi"/>
      <w:sz w:val="22"/>
      <w:szCs w:val="22"/>
      <w:lang w:val="en-GB" w:eastAsia="en-GB"/>
    </w:rPr>
  </w:style>
  <w:style w:type="paragraph" w:styleId="TOC8">
    <w:name w:val="toc 8"/>
    <w:basedOn w:val="Normal"/>
    <w:next w:val="Normal"/>
    <w:autoRedefine/>
    <w:uiPriority w:val="39"/>
    <w:unhideWhenUsed/>
    <w:rsid w:val="002757B0"/>
    <w:pPr>
      <w:overflowPunct/>
      <w:autoSpaceDE/>
      <w:autoSpaceDN/>
      <w:adjustRightInd/>
      <w:spacing w:after="100" w:line="259" w:lineRule="auto"/>
      <w:ind w:left="1540"/>
      <w:jc w:val="left"/>
      <w:textAlignment w:val="auto"/>
    </w:pPr>
    <w:rPr>
      <w:rFonts w:asciiTheme="minorHAnsi" w:hAnsiTheme="minorHAnsi" w:eastAsiaTheme="minorEastAsia" w:cstheme="minorBidi"/>
      <w:sz w:val="22"/>
      <w:szCs w:val="22"/>
      <w:lang w:val="en-GB" w:eastAsia="en-GB"/>
    </w:rPr>
  </w:style>
  <w:style w:type="paragraph" w:styleId="TOC9">
    <w:name w:val="toc 9"/>
    <w:basedOn w:val="Normal"/>
    <w:next w:val="Normal"/>
    <w:autoRedefine/>
    <w:uiPriority w:val="39"/>
    <w:unhideWhenUsed/>
    <w:rsid w:val="002757B0"/>
    <w:pPr>
      <w:overflowPunct/>
      <w:autoSpaceDE/>
      <w:autoSpaceDN/>
      <w:adjustRightInd/>
      <w:spacing w:after="100" w:line="259" w:lineRule="auto"/>
      <w:ind w:left="1760"/>
      <w:jc w:val="left"/>
      <w:textAlignment w:val="auto"/>
    </w:pPr>
    <w:rPr>
      <w:rFonts w:asciiTheme="minorHAnsi" w:hAnsiTheme="minorHAnsi" w:eastAsiaTheme="minorEastAsia" w:cstheme="minorBidi"/>
      <w:sz w:val="22"/>
      <w:szCs w:val="22"/>
      <w:lang w:val="en-GB" w:eastAsia="en-GB"/>
    </w:rPr>
  </w:style>
  <w:style w:type="paragraph" w:styleId="NormalTimes" w:customStyle="1">
    <w:name w:val="Normal Times"/>
    <w:basedOn w:val="Normal"/>
    <w:qFormat/>
    <w:rsid w:val="006C1324"/>
    <w:pPr>
      <w:spacing w:before="120" w:line="360" w:lineRule="auto"/>
      <w:ind w:firstLine="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9420">
      <w:bodyDiv w:val="1"/>
      <w:marLeft w:val="0"/>
      <w:marRight w:val="0"/>
      <w:marTop w:val="0"/>
      <w:marBottom w:val="0"/>
      <w:divBdr>
        <w:top w:val="none" w:sz="0" w:space="0" w:color="auto"/>
        <w:left w:val="none" w:sz="0" w:space="0" w:color="auto"/>
        <w:bottom w:val="none" w:sz="0" w:space="0" w:color="auto"/>
        <w:right w:val="none" w:sz="0" w:space="0" w:color="auto"/>
      </w:divBdr>
    </w:div>
    <w:div w:id="208955240">
      <w:bodyDiv w:val="1"/>
      <w:marLeft w:val="0"/>
      <w:marRight w:val="0"/>
      <w:marTop w:val="0"/>
      <w:marBottom w:val="0"/>
      <w:divBdr>
        <w:top w:val="none" w:sz="0" w:space="0" w:color="auto"/>
        <w:left w:val="none" w:sz="0" w:space="0" w:color="auto"/>
        <w:bottom w:val="none" w:sz="0" w:space="0" w:color="auto"/>
        <w:right w:val="none" w:sz="0" w:space="0" w:color="auto"/>
      </w:divBdr>
    </w:div>
    <w:div w:id="269943349">
      <w:bodyDiv w:val="1"/>
      <w:marLeft w:val="0"/>
      <w:marRight w:val="0"/>
      <w:marTop w:val="0"/>
      <w:marBottom w:val="0"/>
      <w:divBdr>
        <w:top w:val="none" w:sz="0" w:space="0" w:color="auto"/>
        <w:left w:val="none" w:sz="0" w:space="0" w:color="auto"/>
        <w:bottom w:val="none" w:sz="0" w:space="0" w:color="auto"/>
        <w:right w:val="none" w:sz="0" w:space="0" w:color="auto"/>
      </w:divBdr>
    </w:div>
    <w:div w:id="322202869">
      <w:bodyDiv w:val="1"/>
      <w:marLeft w:val="0"/>
      <w:marRight w:val="0"/>
      <w:marTop w:val="0"/>
      <w:marBottom w:val="0"/>
      <w:divBdr>
        <w:top w:val="none" w:sz="0" w:space="0" w:color="auto"/>
        <w:left w:val="none" w:sz="0" w:space="0" w:color="auto"/>
        <w:bottom w:val="none" w:sz="0" w:space="0" w:color="auto"/>
        <w:right w:val="none" w:sz="0" w:space="0" w:color="auto"/>
      </w:divBdr>
    </w:div>
    <w:div w:id="418717126">
      <w:bodyDiv w:val="1"/>
      <w:marLeft w:val="0"/>
      <w:marRight w:val="0"/>
      <w:marTop w:val="0"/>
      <w:marBottom w:val="0"/>
      <w:divBdr>
        <w:top w:val="none" w:sz="0" w:space="0" w:color="auto"/>
        <w:left w:val="none" w:sz="0" w:space="0" w:color="auto"/>
        <w:bottom w:val="none" w:sz="0" w:space="0" w:color="auto"/>
        <w:right w:val="none" w:sz="0" w:space="0" w:color="auto"/>
      </w:divBdr>
    </w:div>
    <w:div w:id="432093198">
      <w:bodyDiv w:val="1"/>
      <w:marLeft w:val="0"/>
      <w:marRight w:val="0"/>
      <w:marTop w:val="0"/>
      <w:marBottom w:val="0"/>
      <w:divBdr>
        <w:top w:val="none" w:sz="0" w:space="0" w:color="auto"/>
        <w:left w:val="none" w:sz="0" w:space="0" w:color="auto"/>
        <w:bottom w:val="none" w:sz="0" w:space="0" w:color="auto"/>
        <w:right w:val="none" w:sz="0" w:space="0" w:color="auto"/>
      </w:divBdr>
    </w:div>
    <w:div w:id="465121936">
      <w:bodyDiv w:val="1"/>
      <w:marLeft w:val="0"/>
      <w:marRight w:val="0"/>
      <w:marTop w:val="0"/>
      <w:marBottom w:val="0"/>
      <w:divBdr>
        <w:top w:val="none" w:sz="0" w:space="0" w:color="auto"/>
        <w:left w:val="none" w:sz="0" w:space="0" w:color="auto"/>
        <w:bottom w:val="none" w:sz="0" w:space="0" w:color="auto"/>
        <w:right w:val="none" w:sz="0" w:space="0" w:color="auto"/>
      </w:divBdr>
    </w:div>
    <w:div w:id="500583284">
      <w:bodyDiv w:val="1"/>
      <w:marLeft w:val="0"/>
      <w:marRight w:val="0"/>
      <w:marTop w:val="0"/>
      <w:marBottom w:val="0"/>
      <w:divBdr>
        <w:top w:val="none" w:sz="0" w:space="0" w:color="auto"/>
        <w:left w:val="none" w:sz="0" w:space="0" w:color="auto"/>
        <w:bottom w:val="none" w:sz="0" w:space="0" w:color="auto"/>
        <w:right w:val="none" w:sz="0" w:space="0" w:color="auto"/>
      </w:divBdr>
    </w:div>
    <w:div w:id="520900450">
      <w:bodyDiv w:val="1"/>
      <w:marLeft w:val="0"/>
      <w:marRight w:val="0"/>
      <w:marTop w:val="0"/>
      <w:marBottom w:val="0"/>
      <w:divBdr>
        <w:top w:val="none" w:sz="0" w:space="0" w:color="auto"/>
        <w:left w:val="none" w:sz="0" w:space="0" w:color="auto"/>
        <w:bottom w:val="none" w:sz="0" w:space="0" w:color="auto"/>
        <w:right w:val="none" w:sz="0" w:space="0" w:color="auto"/>
      </w:divBdr>
    </w:div>
    <w:div w:id="523132511">
      <w:bodyDiv w:val="1"/>
      <w:marLeft w:val="0"/>
      <w:marRight w:val="0"/>
      <w:marTop w:val="0"/>
      <w:marBottom w:val="0"/>
      <w:divBdr>
        <w:top w:val="none" w:sz="0" w:space="0" w:color="auto"/>
        <w:left w:val="none" w:sz="0" w:space="0" w:color="auto"/>
        <w:bottom w:val="none" w:sz="0" w:space="0" w:color="auto"/>
        <w:right w:val="none" w:sz="0" w:space="0" w:color="auto"/>
      </w:divBdr>
    </w:div>
    <w:div w:id="528840970">
      <w:bodyDiv w:val="1"/>
      <w:marLeft w:val="0"/>
      <w:marRight w:val="0"/>
      <w:marTop w:val="0"/>
      <w:marBottom w:val="0"/>
      <w:divBdr>
        <w:top w:val="none" w:sz="0" w:space="0" w:color="auto"/>
        <w:left w:val="none" w:sz="0" w:space="0" w:color="auto"/>
        <w:bottom w:val="none" w:sz="0" w:space="0" w:color="auto"/>
        <w:right w:val="none" w:sz="0" w:space="0" w:color="auto"/>
      </w:divBdr>
    </w:div>
    <w:div w:id="586236039">
      <w:bodyDiv w:val="1"/>
      <w:marLeft w:val="0"/>
      <w:marRight w:val="0"/>
      <w:marTop w:val="0"/>
      <w:marBottom w:val="0"/>
      <w:divBdr>
        <w:top w:val="none" w:sz="0" w:space="0" w:color="auto"/>
        <w:left w:val="none" w:sz="0" w:space="0" w:color="auto"/>
        <w:bottom w:val="none" w:sz="0" w:space="0" w:color="auto"/>
        <w:right w:val="none" w:sz="0" w:space="0" w:color="auto"/>
      </w:divBdr>
    </w:div>
    <w:div w:id="670641091">
      <w:bodyDiv w:val="1"/>
      <w:marLeft w:val="0"/>
      <w:marRight w:val="0"/>
      <w:marTop w:val="0"/>
      <w:marBottom w:val="0"/>
      <w:divBdr>
        <w:top w:val="none" w:sz="0" w:space="0" w:color="auto"/>
        <w:left w:val="none" w:sz="0" w:space="0" w:color="auto"/>
        <w:bottom w:val="none" w:sz="0" w:space="0" w:color="auto"/>
        <w:right w:val="none" w:sz="0" w:space="0" w:color="auto"/>
      </w:divBdr>
    </w:div>
    <w:div w:id="1036391612">
      <w:bodyDiv w:val="1"/>
      <w:marLeft w:val="0"/>
      <w:marRight w:val="0"/>
      <w:marTop w:val="0"/>
      <w:marBottom w:val="0"/>
      <w:divBdr>
        <w:top w:val="none" w:sz="0" w:space="0" w:color="auto"/>
        <w:left w:val="none" w:sz="0" w:space="0" w:color="auto"/>
        <w:bottom w:val="none" w:sz="0" w:space="0" w:color="auto"/>
        <w:right w:val="none" w:sz="0" w:space="0" w:color="auto"/>
      </w:divBdr>
    </w:div>
    <w:div w:id="1169058645">
      <w:bodyDiv w:val="1"/>
      <w:marLeft w:val="0"/>
      <w:marRight w:val="0"/>
      <w:marTop w:val="0"/>
      <w:marBottom w:val="0"/>
      <w:divBdr>
        <w:top w:val="none" w:sz="0" w:space="0" w:color="auto"/>
        <w:left w:val="none" w:sz="0" w:space="0" w:color="auto"/>
        <w:bottom w:val="none" w:sz="0" w:space="0" w:color="auto"/>
        <w:right w:val="none" w:sz="0" w:space="0" w:color="auto"/>
      </w:divBdr>
    </w:div>
    <w:div w:id="1186407373">
      <w:bodyDiv w:val="1"/>
      <w:marLeft w:val="0"/>
      <w:marRight w:val="0"/>
      <w:marTop w:val="0"/>
      <w:marBottom w:val="0"/>
      <w:divBdr>
        <w:top w:val="none" w:sz="0" w:space="0" w:color="auto"/>
        <w:left w:val="none" w:sz="0" w:space="0" w:color="auto"/>
        <w:bottom w:val="none" w:sz="0" w:space="0" w:color="auto"/>
        <w:right w:val="none" w:sz="0" w:space="0" w:color="auto"/>
      </w:divBdr>
    </w:div>
    <w:div w:id="1399864756">
      <w:bodyDiv w:val="1"/>
      <w:marLeft w:val="0"/>
      <w:marRight w:val="0"/>
      <w:marTop w:val="0"/>
      <w:marBottom w:val="0"/>
      <w:divBdr>
        <w:top w:val="none" w:sz="0" w:space="0" w:color="auto"/>
        <w:left w:val="none" w:sz="0" w:space="0" w:color="auto"/>
        <w:bottom w:val="none" w:sz="0" w:space="0" w:color="auto"/>
        <w:right w:val="none" w:sz="0" w:space="0" w:color="auto"/>
      </w:divBdr>
      <w:divsChild>
        <w:div w:id="152794402">
          <w:marLeft w:val="0"/>
          <w:marRight w:val="0"/>
          <w:marTop w:val="0"/>
          <w:marBottom w:val="0"/>
          <w:divBdr>
            <w:top w:val="none" w:sz="0" w:space="0" w:color="auto"/>
            <w:left w:val="none" w:sz="0" w:space="0" w:color="auto"/>
            <w:bottom w:val="none" w:sz="0" w:space="0" w:color="auto"/>
            <w:right w:val="none" w:sz="0" w:space="0" w:color="auto"/>
          </w:divBdr>
          <w:divsChild>
            <w:div w:id="273637756">
              <w:marLeft w:val="0"/>
              <w:marRight w:val="0"/>
              <w:marTop w:val="0"/>
              <w:marBottom w:val="0"/>
              <w:divBdr>
                <w:top w:val="none" w:sz="0" w:space="0" w:color="auto"/>
                <w:left w:val="none" w:sz="0" w:space="0" w:color="auto"/>
                <w:bottom w:val="none" w:sz="0" w:space="0" w:color="auto"/>
                <w:right w:val="none" w:sz="0" w:space="0" w:color="auto"/>
              </w:divBdr>
              <w:divsChild>
                <w:div w:id="5674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403">
      <w:bodyDiv w:val="1"/>
      <w:marLeft w:val="0"/>
      <w:marRight w:val="0"/>
      <w:marTop w:val="0"/>
      <w:marBottom w:val="0"/>
      <w:divBdr>
        <w:top w:val="none" w:sz="0" w:space="0" w:color="auto"/>
        <w:left w:val="none" w:sz="0" w:space="0" w:color="auto"/>
        <w:bottom w:val="none" w:sz="0" w:space="0" w:color="auto"/>
        <w:right w:val="none" w:sz="0" w:space="0" w:color="auto"/>
      </w:divBdr>
    </w:div>
    <w:div w:id="1509755664">
      <w:bodyDiv w:val="1"/>
      <w:marLeft w:val="0"/>
      <w:marRight w:val="0"/>
      <w:marTop w:val="0"/>
      <w:marBottom w:val="0"/>
      <w:divBdr>
        <w:top w:val="none" w:sz="0" w:space="0" w:color="auto"/>
        <w:left w:val="none" w:sz="0" w:space="0" w:color="auto"/>
        <w:bottom w:val="none" w:sz="0" w:space="0" w:color="auto"/>
        <w:right w:val="none" w:sz="0" w:space="0" w:color="auto"/>
      </w:divBdr>
    </w:div>
    <w:div w:id="1590578296">
      <w:bodyDiv w:val="1"/>
      <w:marLeft w:val="0"/>
      <w:marRight w:val="0"/>
      <w:marTop w:val="0"/>
      <w:marBottom w:val="0"/>
      <w:divBdr>
        <w:top w:val="none" w:sz="0" w:space="0" w:color="auto"/>
        <w:left w:val="none" w:sz="0" w:space="0" w:color="auto"/>
        <w:bottom w:val="none" w:sz="0" w:space="0" w:color="auto"/>
        <w:right w:val="none" w:sz="0" w:space="0" w:color="auto"/>
      </w:divBdr>
    </w:div>
    <w:div w:id="1699694550">
      <w:bodyDiv w:val="1"/>
      <w:marLeft w:val="0"/>
      <w:marRight w:val="0"/>
      <w:marTop w:val="0"/>
      <w:marBottom w:val="0"/>
      <w:divBdr>
        <w:top w:val="none" w:sz="0" w:space="0" w:color="auto"/>
        <w:left w:val="none" w:sz="0" w:space="0" w:color="auto"/>
        <w:bottom w:val="none" w:sz="0" w:space="0" w:color="auto"/>
        <w:right w:val="none" w:sz="0" w:space="0" w:color="auto"/>
      </w:divBdr>
      <w:divsChild>
        <w:div w:id="719090252">
          <w:marLeft w:val="547"/>
          <w:marRight w:val="0"/>
          <w:marTop w:val="200"/>
          <w:marBottom w:val="0"/>
          <w:divBdr>
            <w:top w:val="none" w:sz="0" w:space="0" w:color="auto"/>
            <w:left w:val="none" w:sz="0" w:space="0" w:color="auto"/>
            <w:bottom w:val="none" w:sz="0" w:space="0" w:color="auto"/>
            <w:right w:val="none" w:sz="0" w:space="0" w:color="auto"/>
          </w:divBdr>
        </w:div>
      </w:divsChild>
    </w:div>
    <w:div w:id="1931506403">
      <w:bodyDiv w:val="1"/>
      <w:marLeft w:val="0"/>
      <w:marRight w:val="0"/>
      <w:marTop w:val="0"/>
      <w:marBottom w:val="0"/>
      <w:divBdr>
        <w:top w:val="none" w:sz="0" w:space="0" w:color="auto"/>
        <w:left w:val="none" w:sz="0" w:space="0" w:color="auto"/>
        <w:bottom w:val="none" w:sz="0" w:space="0" w:color="auto"/>
        <w:right w:val="none" w:sz="0" w:space="0" w:color="auto"/>
      </w:divBdr>
    </w:div>
    <w:div w:id="2034186433">
      <w:bodyDiv w:val="1"/>
      <w:marLeft w:val="0"/>
      <w:marRight w:val="0"/>
      <w:marTop w:val="0"/>
      <w:marBottom w:val="0"/>
      <w:divBdr>
        <w:top w:val="none" w:sz="0" w:space="0" w:color="auto"/>
        <w:left w:val="none" w:sz="0" w:space="0" w:color="auto"/>
        <w:bottom w:val="none" w:sz="0" w:space="0" w:color="auto"/>
        <w:right w:val="none" w:sz="0" w:space="0" w:color="auto"/>
      </w:divBdr>
    </w:div>
    <w:div w:id="213714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jpeg"/><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0.emf"/><Relationship Id="rId68" Type="http://schemas.openxmlformats.org/officeDocument/2006/relationships/package" Target="embeddings/Microsoft_Visio_Drawing27.vsdx"/><Relationship Id="rId84" Type="http://schemas.openxmlformats.org/officeDocument/2006/relationships/hyperlink" Target="http://www.hn.org" TargetMode="External"/><Relationship Id="rId89" Type="http://schemas.openxmlformats.org/officeDocument/2006/relationships/image" Target="media/image36.emf"/><Relationship Id="rId112" Type="http://schemas.openxmlformats.org/officeDocument/2006/relationships/fontTable" Target="fontTable.xml"/><Relationship Id="rId138" Type="http://schemas.openxmlformats.org/officeDocument/2006/relationships/customXml" Target="../customXml/item4.xml"/><Relationship Id="rId16" Type="http://schemas.openxmlformats.org/officeDocument/2006/relationships/image" Target="media/image5.emf"/><Relationship Id="rId107" Type="http://schemas.openxmlformats.org/officeDocument/2006/relationships/image" Target="media/image52.jpeg"/><Relationship Id="rId11" Type="http://schemas.openxmlformats.org/officeDocument/2006/relationships/package" Target="embeddings/Microsoft_Visio_Drawing.vsdx"/><Relationship Id="rId32" Type="http://schemas.openxmlformats.org/officeDocument/2006/relationships/image" Target="media/image14.emf"/><Relationship Id="rId37" Type="http://schemas.openxmlformats.org/officeDocument/2006/relationships/image" Target="media/image17.jpeg"/><Relationship Id="rId53" Type="http://schemas.openxmlformats.org/officeDocument/2006/relationships/image" Target="media/image26.emf"/><Relationship Id="rId58" Type="http://schemas.openxmlformats.org/officeDocument/2006/relationships/package" Target="embeddings/Microsoft_Visio_Drawing23.vsdx"/><Relationship Id="rId74" Type="http://schemas.openxmlformats.org/officeDocument/2006/relationships/hyperlink" Target="http://www.dhs.org" TargetMode="External"/><Relationship Id="rId79" Type="http://schemas.openxmlformats.org/officeDocument/2006/relationships/hyperlink" Target="http://www.no-ip.com" TargetMode="External"/><Relationship Id="rId102" Type="http://schemas.openxmlformats.org/officeDocument/2006/relationships/image" Target="media/image47.jpeg"/><Relationship Id="rId5" Type="http://schemas.openxmlformats.org/officeDocument/2006/relationships/webSettings" Target="webSettings.xml"/><Relationship Id="rId90" Type="http://schemas.openxmlformats.org/officeDocument/2006/relationships/package" Target="embeddings/Microsoft_Visio_Drawing33.vsdx"/><Relationship Id="rId95" Type="http://schemas.openxmlformats.org/officeDocument/2006/relationships/image" Target="media/image40.jpeg"/><Relationship Id="rId22" Type="http://schemas.openxmlformats.org/officeDocument/2006/relationships/image" Target="media/image9.emf"/><Relationship Id="rId27" Type="http://schemas.openxmlformats.org/officeDocument/2006/relationships/package" Target="embeddings/Microsoft_Visio_Drawing9.vsdx"/><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3.jpeg"/><Relationship Id="rId113" Type="http://schemas.microsoft.com/office/2011/relationships/people" Target="people.xml"/><Relationship Id="rId134" Type="http://schemas.microsoft.com/office/2016/09/relationships/commentsIds" Target="commentsIds.xml"/><Relationship Id="rId80" Type="http://schemas.openxmlformats.org/officeDocument/2006/relationships/hyperlink" Target="http://www.dyndns.com" TargetMode="External"/><Relationship Id="rId85" Type="http://schemas.openxmlformats.org/officeDocument/2006/relationships/hyperlink" Target="http://www.ez-ip.net" TargetMode="External"/><Relationship Id="rId12" Type="http://schemas.openxmlformats.org/officeDocument/2006/relationships/image" Target="media/image3.jpeg"/><Relationship Id="rId17" Type="http://schemas.openxmlformats.org/officeDocument/2006/relationships/package" Target="embeddings/Microsoft_Visio_Drawing4.vsdx"/><Relationship Id="rId33" Type="http://schemas.openxmlformats.org/officeDocument/2006/relationships/package" Target="embeddings/Microsoft_Visio_Drawing12.vsdx"/><Relationship Id="rId38" Type="http://schemas.openxmlformats.org/officeDocument/2006/relationships/image" Target="media/image18.jpeg"/><Relationship Id="rId59" Type="http://schemas.openxmlformats.org/officeDocument/2006/relationships/comments" Target="comments.xml"/><Relationship Id="rId103" Type="http://schemas.openxmlformats.org/officeDocument/2006/relationships/image" Target="media/image48.jpeg"/><Relationship Id="rId108" Type="http://schemas.openxmlformats.org/officeDocument/2006/relationships/image" Target="media/image53.jpeg"/><Relationship Id="rId54" Type="http://schemas.openxmlformats.org/officeDocument/2006/relationships/package" Target="embeddings/Microsoft_Visio_Drawing21.vsdx"/><Relationship Id="rId70" Type="http://schemas.openxmlformats.org/officeDocument/2006/relationships/hyperlink" Target="http://www.no-ip.com" TargetMode="External"/><Relationship Id="rId75" Type="http://schemas.openxmlformats.org/officeDocument/2006/relationships/hyperlink" Target="http://www.hn.org" TargetMode="External"/><Relationship Id="rId91" Type="http://schemas.openxmlformats.org/officeDocument/2006/relationships/image" Target="media/image37.emf"/><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6.vsdx"/><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microsoft.com/office/2011/relationships/commentsExtended" Target="commentsExtended.xml"/><Relationship Id="rId65" Type="http://schemas.openxmlformats.org/officeDocument/2006/relationships/image" Target="media/image31.emf"/><Relationship Id="rId73" Type="http://schemas.openxmlformats.org/officeDocument/2006/relationships/hyperlink" Target="http://www.zoneedit.com" TargetMode="External"/><Relationship Id="rId78" Type="http://schemas.openxmlformats.org/officeDocument/2006/relationships/image" Target="media/image34.jpeg"/><Relationship Id="rId81" Type="http://schemas.openxmlformats.org/officeDocument/2006/relationships/hyperlink" Target="http://www.tzo.net" TargetMode="External"/><Relationship Id="rId86" Type="http://schemas.openxmlformats.org/officeDocument/2006/relationships/hyperlink" Target="http://www.easydns.com" TargetMode="External"/><Relationship Id="rId94" Type="http://schemas.openxmlformats.org/officeDocument/2006/relationships/image" Target="media/image39.jpeg"/><Relationship Id="rId99" Type="http://schemas.openxmlformats.org/officeDocument/2006/relationships/image" Target="media/image44.jpeg"/><Relationship Id="rId101" Type="http://schemas.openxmlformats.org/officeDocument/2006/relationships/image" Target="media/image46.jpeg"/><Relationship Id="rId135" Type="http://schemas.microsoft.com/office/2018/08/relationships/commentsExtensible" Target="commentsExtensible.xml"/><Relationship Id="R5caaeff0aaf1478e"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192.168.1.1:9000/onelinkagent" TargetMode="External"/><Relationship Id="rId18" Type="http://schemas.openxmlformats.org/officeDocument/2006/relationships/image" Target="media/image6.emf"/><Relationship Id="rId39" Type="http://schemas.openxmlformats.org/officeDocument/2006/relationships/image" Target="media/image19.emf"/><Relationship Id="rId109" Type="http://schemas.openxmlformats.org/officeDocument/2006/relationships/image" Target="media/image54.jpeg"/><Relationship Id="rId34" Type="http://schemas.openxmlformats.org/officeDocument/2006/relationships/image" Target="media/image15.emf"/><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hyperlink" Target="http://www.ez-ip.net" TargetMode="External"/><Relationship Id="rId97" Type="http://schemas.openxmlformats.org/officeDocument/2006/relationships/image" Target="media/image42.jpeg"/><Relationship Id="rId104"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hyperlink" Target="http://www.dyndns.com" TargetMode="External"/><Relationship Id="rId92" Type="http://schemas.openxmlformats.org/officeDocument/2006/relationships/package" Target="embeddings/Microsoft_Visio_Drawing34.vsdx"/><Relationship Id="rId2" Type="http://schemas.openxmlformats.org/officeDocument/2006/relationships/numbering" Target="numbering.xml"/><Relationship Id="rId29" Type="http://schemas.openxmlformats.org/officeDocument/2006/relationships/package" Target="embeddings/Microsoft_Visio_Drawing10.vsdx"/><Relationship Id="rId24" Type="http://schemas.openxmlformats.org/officeDocument/2006/relationships/image" Target="media/image10.emf"/><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35.emf"/><Relationship Id="rId110" Type="http://schemas.openxmlformats.org/officeDocument/2006/relationships/header" Target="header1.xml"/><Relationship Id="rId136" Type="http://schemas.openxmlformats.org/officeDocument/2006/relationships/customXml" Target="../customXml/item2.xml"/><Relationship Id="rId61" Type="http://schemas.openxmlformats.org/officeDocument/2006/relationships/image" Target="media/image29.emf"/><Relationship Id="rId82" Type="http://schemas.openxmlformats.org/officeDocument/2006/relationships/hyperlink" Target="http://www.zoneedit.com" TargetMode="External"/><Relationship Id="rId19" Type="http://schemas.openxmlformats.org/officeDocument/2006/relationships/package" Target="embeddings/Microsoft_Visio_Drawing5.vsdx"/><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package" Target="embeddings/Microsoft_Visio_Drawing13.vsdx"/><Relationship Id="rId56" Type="http://schemas.openxmlformats.org/officeDocument/2006/relationships/package" Target="embeddings/Microsoft_Visio_Drawing22.vsdx"/><Relationship Id="rId77" Type="http://schemas.openxmlformats.org/officeDocument/2006/relationships/hyperlink" Target="http://www.easydns.com" TargetMode="External"/><Relationship Id="rId100" Type="http://schemas.openxmlformats.org/officeDocument/2006/relationships/image" Target="media/image45.jpeg"/><Relationship Id="rId105" Type="http://schemas.openxmlformats.org/officeDocument/2006/relationships/image" Target="media/image50.jpeg"/><Relationship Id="rId8" Type="http://schemas.openxmlformats.org/officeDocument/2006/relationships/hyperlink" Target="http://www.this-page-intentionally-left-blank.org/" TargetMode="External"/><Relationship Id="rId51" Type="http://schemas.openxmlformats.org/officeDocument/2006/relationships/image" Target="media/image25.emf"/><Relationship Id="rId72" Type="http://schemas.openxmlformats.org/officeDocument/2006/relationships/hyperlink" Target="http://www.tzo.net" TargetMode="External"/><Relationship Id="rId93" Type="http://schemas.openxmlformats.org/officeDocument/2006/relationships/image" Target="media/image38.jpeg"/><Relationship Id="rId98" Type="http://schemas.openxmlformats.org/officeDocument/2006/relationships/image" Target="media/image43.jpeg"/><Relationship Id="rId3" Type="http://schemas.openxmlformats.org/officeDocument/2006/relationships/styles" Target="styles.xml"/><Relationship Id="rId25" Type="http://schemas.openxmlformats.org/officeDocument/2006/relationships/package" Target="embeddings/Microsoft_Visio_Drawing7.vsdx"/><Relationship Id="rId46" Type="http://schemas.openxmlformats.org/officeDocument/2006/relationships/package" Target="embeddings/Microsoft_Visio_Drawing17.vsdx"/><Relationship Id="rId67" Type="http://schemas.openxmlformats.org/officeDocument/2006/relationships/image" Target="media/image32.emf"/><Relationship Id="rId137" Type="http://schemas.openxmlformats.org/officeDocument/2006/relationships/customXml" Target="../customXml/item3.xml"/><Relationship Id="rId20" Type="http://schemas.openxmlformats.org/officeDocument/2006/relationships/image" Target="media/image7.jpeg"/><Relationship Id="rId41" Type="http://schemas.openxmlformats.org/officeDocument/2006/relationships/image" Target="media/image20.emf"/><Relationship Id="rId62" Type="http://schemas.openxmlformats.org/officeDocument/2006/relationships/package" Target="embeddings/Microsoft_Visio_Drawing24.vsdx"/><Relationship Id="rId83" Type="http://schemas.openxmlformats.org/officeDocument/2006/relationships/hyperlink" Target="http://www.dhs.org" TargetMode="External"/><Relationship Id="rId88" Type="http://schemas.openxmlformats.org/officeDocument/2006/relationships/package" Target="embeddings/Microsoft_Visio_Drawing28.vsdx"/><Relationship Id="rId111" Type="http://schemas.openxmlformats.org/officeDocument/2006/relationships/footer" Target="footer1.xml"/><Relationship Id="rId15" Type="http://schemas.openxmlformats.org/officeDocument/2006/relationships/package" Target="embeddings/Microsoft_Visio_Drawing3.vsdx"/><Relationship Id="rId36" Type="http://schemas.openxmlformats.org/officeDocument/2006/relationships/image" Target="media/image16.jpeg"/><Relationship Id="rId57" Type="http://schemas.openxmlformats.org/officeDocument/2006/relationships/image" Target="media/image28.emf"/><Relationship Id="rId106" Type="http://schemas.openxmlformats.org/officeDocument/2006/relationships/image" Target="media/image51.jpe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6c0fe0-8e19-476b-83d5-cc8bd6118627}"/>
      </w:docPartPr>
      <w:docPartBody>
        <w:p w14:paraId="087D05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D13D68B4-A1D0-4652-8A3D-323288473814}">
  <ds:schemaRefs>
    <ds:schemaRef ds:uri="http://schemas.openxmlformats.org/officeDocument/2006/bibliography"/>
  </ds:schemaRefs>
</ds:datastoreItem>
</file>

<file path=customXml/itemProps2.xml><?xml version="1.0" encoding="utf-8"?>
<ds:datastoreItem xmlns:ds="http://schemas.openxmlformats.org/officeDocument/2006/customXml" ds:itemID="{7F2D8FC0-D61B-4227-A790-DD9E1D6E17E2}"/>
</file>

<file path=customXml/itemProps3.xml><?xml version="1.0" encoding="utf-8"?>
<ds:datastoreItem xmlns:ds="http://schemas.openxmlformats.org/officeDocument/2006/customXml" ds:itemID="{17739048-AA8F-408F-BC06-240C968F9FFA}"/>
</file>

<file path=customXml/itemProps4.xml><?xml version="1.0" encoding="utf-8"?>
<ds:datastoreItem xmlns:ds="http://schemas.openxmlformats.org/officeDocument/2006/customXml" ds:itemID="{ACA1C9E1-5C4F-4A99-8ECF-97C0DA81C75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Bieu mau tai lieu PTSP v0 3</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Dao Minh Hien</cp:lastModifiedBy>
  <cp:revision>246</cp:revision>
  <cp:lastPrinted>2022-08-12T10:26:00Z</cp:lastPrinted>
  <dcterms:created xsi:type="dcterms:W3CDTF">2022-07-28T07:15:00Z</dcterms:created>
  <dcterms:modified xsi:type="dcterms:W3CDTF">2022-09-16T02:02:08Z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2488300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