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9"/>
        <w:tblW w:w="9747" w:type="dxa"/>
        <w:tblLayout w:type="fixed"/>
        <w:tblLook w:val="0000" w:firstRow="0" w:lastRow="0" w:firstColumn="0" w:lastColumn="0" w:noHBand="0" w:noVBand="0"/>
      </w:tblPr>
      <w:tblGrid>
        <w:gridCol w:w="2962"/>
        <w:gridCol w:w="6785"/>
      </w:tblGrid>
      <w:tr w:rsidR="00CD266D" w:rsidRPr="00823E1F" w14:paraId="4A2E258F" w14:textId="77777777" w:rsidTr="00C01A00">
        <w:trPr>
          <w:cantSplit/>
          <w:trHeight w:val="1321"/>
        </w:trPr>
        <w:tc>
          <w:tcPr>
            <w:tcW w:w="29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5A18E4E" w14:textId="77777777" w:rsidR="00252552" w:rsidRPr="00823E1F" w:rsidRDefault="0093052B" w:rsidP="00E87708">
            <w:pPr>
              <w:jc w:val="center"/>
              <w:rPr>
                <w:szCs w:val="26"/>
              </w:rPr>
            </w:pPr>
            <w:proofErr w:type="spellStart"/>
            <w:r w:rsidRPr="00823E1F">
              <w:rPr>
                <w:szCs w:val="26"/>
              </w:rPr>
              <w:t>Soạn</w:t>
            </w:r>
            <w:proofErr w:type="spellEnd"/>
            <w:r w:rsidRPr="00823E1F">
              <w:rPr>
                <w:szCs w:val="26"/>
              </w:rPr>
              <w:t xml:space="preserve"> </w:t>
            </w:r>
            <w:proofErr w:type="spellStart"/>
            <w:r w:rsidRPr="00823E1F">
              <w:rPr>
                <w:szCs w:val="26"/>
              </w:rPr>
              <w:t>thảo</w:t>
            </w:r>
            <w:proofErr w:type="spellEnd"/>
            <w:r w:rsidR="00252552" w:rsidRPr="00823E1F">
              <w:rPr>
                <w:szCs w:val="26"/>
              </w:rPr>
              <w:t>/ Editor</w:t>
            </w:r>
          </w:p>
          <w:p w14:paraId="6504F377" w14:textId="32BC14FC" w:rsidR="00E857C2" w:rsidRPr="00823E1F" w:rsidRDefault="00AA177B" w:rsidP="00E87708">
            <w:pPr>
              <w:spacing w:before="120"/>
              <w:jc w:val="center"/>
              <w:rPr>
                <w:szCs w:val="26"/>
              </w:rPr>
            </w:pPr>
            <w:r w:rsidRPr="00823E1F">
              <w:rPr>
                <w:szCs w:val="26"/>
              </w:rPr>
              <w:t>PHẠM THÁI LINH</w:t>
            </w:r>
          </w:p>
          <w:p w14:paraId="51DD4065" w14:textId="260AFD41" w:rsidR="00757B65" w:rsidRPr="00823E1F" w:rsidRDefault="00757B65" w:rsidP="00E87708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67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FC387C" w14:textId="77777777" w:rsidR="00EA46D2" w:rsidRPr="00823E1F" w:rsidRDefault="00EA46D2" w:rsidP="00E87708">
            <w:pPr>
              <w:spacing w:before="120"/>
              <w:jc w:val="center"/>
              <w:rPr>
                <w:b/>
                <w:szCs w:val="26"/>
              </w:rPr>
            </w:pPr>
            <w:r w:rsidRPr="00823E1F">
              <w:rPr>
                <w:b/>
                <w:szCs w:val="26"/>
              </w:rPr>
              <w:t>CÔNG TY CỔ PHẦN CÔNG NGHỆ CÔNG NGHIỆP BƯU CHÍNH VIỄN THÔNG</w:t>
            </w:r>
          </w:p>
          <w:p w14:paraId="7A0FC60F" w14:textId="77777777" w:rsidR="00CD266D" w:rsidRPr="00823E1F" w:rsidRDefault="00EA46D2" w:rsidP="00E87708">
            <w:pPr>
              <w:spacing w:before="120"/>
              <w:ind w:right="-20"/>
              <w:jc w:val="center"/>
              <w:rPr>
                <w:b/>
                <w:sz w:val="32"/>
                <w:szCs w:val="32"/>
              </w:rPr>
            </w:pPr>
            <w:r w:rsidRPr="00823E1F">
              <w:rPr>
                <w:b/>
                <w:sz w:val="32"/>
                <w:szCs w:val="32"/>
              </w:rPr>
              <w:t>VNPT Technology</w:t>
            </w:r>
          </w:p>
        </w:tc>
      </w:tr>
      <w:tr w:rsidR="00252552" w:rsidRPr="00823E1F" w14:paraId="5DA459F4" w14:textId="77777777" w:rsidTr="00C01A00">
        <w:trPr>
          <w:cantSplit/>
          <w:trHeight w:hRule="exact" w:val="1017"/>
        </w:trPr>
        <w:tc>
          <w:tcPr>
            <w:tcW w:w="296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3BF61" w14:textId="77777777" w:rsidR="00252552" w:rsidRPr="00823E1F" w:rsidRDefault="00252552" w:rsidP="00E87708">
            <w:pPr>
              <w:spacing w:before="120"/>
              <w:jc w:val="center"/>
              <w:rPr>
                <w:szCs w:val="26"/>
              </w:rPr>
            </w:pPr>
          </w:p>
          <w:p w14:paraId="78B1E3AC" w14:textId="77777777" w:rsidR="00252552" w:rsidRPr="00823E1F" w:rsidRDefault="00252552" w:rsidP="00E87708">
            <w:pPr>
              <w:spacing w:before="120"/>
              <w:jc w:val="center"/>
              <w:rPr>
                <w:szCs w:val="26"/>
              </w:rPr>
            </w:pPr>
          </w:p>
        </w:tc>
        <w:tc>
          <w:tcPr>
            <w:tcW w:w="67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782BDA" w14:textId="22EDA4CD" w:rsidR="00610DCA" w:rsidRPr="00823E1F" w:rsidRDefault="0068174F" w:rsidP="00E87708">
            <w:pPr>
              <w:spacing w:before="60" w:after="60"/>
              <w:ind w:right="-23"/>
              <w:jc w:val="center"/>
              <w:rPr>
                <w:b/>
                <w:szCs w:val="26"/>
              </w:rPr>
            </w:pPr>
            <w:r w:rsidRPr="00823E1F">
              <w:rPr>
                <w:b/>
                <w:szCs w:val="26"/>
              </w:rPr>
              <w:t>ĐẶC TẢ API</w:t>
            </w:r>
            <w:r w:rsidR="00DD5107">
              <w:rPr>
                <w:b/>
                <w:szCs w:val="26"/>
              </w:rPr>
              <w:t xml:space="preserve"> ONE LINK</w:t>
            </w:r>
          </w:p>
          <w:p w14:paraId="2C373977" w14:textId="0FD3EFDE" w:rsidR="00252552" w:rsidRPr="00823E1F" w:rsidRDefault="00DD5107" w:rsidP="00E87708">
            <w:pPr>
              <w:spacing w:before="60" w:after="60"/>
              <w:ind w:right="-23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ONE LINK - </w:t>
            </w:r>
            <w:r w:rsidR="0068174F" w:rsidRPr="00823E1F">
              <w:rPr>
                <w:b/>
                <w:szCs w:val="26"/>
              </w:rPr>
              <w:t>API SPECIFICATION</w:t>
            </w:r>
          </w:p>
        </w:tc>
      </w:tr>
    </w:tbl>
    <w:p w14:paraId="051BC9AC" w14:textId="77777777" w:rsidR="00CD266D" w:rsidRPr="00823E1F" w:rsidRDefault="00CD266D" w:rsidP="00E87708">
      <w:pPr>
        <w:rPr>
          <w:szCs w:val="26"/>
        </w:rPr>
      </w:pPr>
      <w:r w:rsidRPr="00823E1F">
        <w:rPr>
          <w:szCs w:val="26"/>
        </w:rPr>
        <w:t xml:space="preserve"> </w:t>
      </w:r>
    </w:p>
    <w:p w14:paraId="7A224814" w14:textId="77777777" w:rsidR="00C17DC1" w:rsidRPr="00823E1F" w:rsidRDefault="00C17DC1" w:rsidP="00E87708">
      <w:pPr>
        <w:rPr>
          <w:szCs w:val="26"/>
        </w:rPr>
      </w:pPr>
    </w:p>
    <w:tbl>
      <w:tblPr>
        <w:tblW w:w="9781" w:type="dxa"/>
        <w:jc w:val="center"/>
        <w:tblLayout w:type="fixed"/>
        <w:tblLook w:val="0000" w:firstRow="0" w:lastRow="0" w:firstColumn="0" w:lastColumn="0" w:noHBand="0" w:noVBand="0"/>
      </w:tblPr>
      <w:tblGrid>
        <w:gridCol w:w="3112"/>
        <w:gridCol w:w="426"/>
        <w:gridCol w:w="6243"/>
      </w:tblGrid>
      <w:tr w:rsidR="00C17DC1" w:rsidRPr="00823E1F" w14:paraId="65A4D38C" w14:textId="77777777" w:rsidTr="00D53874">
        <w:trPr>
          <w:cantSplit/>
          <w:trHeight w:val="1621"/>
          <w:jc w:val="center"/>
        </w:trPr>
        <w:tc>
          <w:tcPr>
            <w:tcW w:w="31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03423CD" w14:textId="77777777" w:rsidR="00C17DC1" w:rsidRPr="00823E1F" w:rsidRDefault="00C17DC1" w:rsidP="00E87708">
            <w:pPr>
              <w:tabs>
                <w:tab w:val="left" w:pos="9202"/>
              </w:tabs>
              <w:ind w:firstLine="460"/>
              <w:rPr>
                <w:szCs w:val="26"/>
              </w:rPr>
            </w:pPr>
            <w:proofErr w:type="spellStart"/>
            <w:r w:rsidRPr="00823E1F">
              <w:rPr>
                <w:szCs w:val="26"/>
              </w:rPr>
              <w:t>Lĩnh</w:t>
            </w:r>
            <w:proofErr w:type="spellEnd"/>
            <w:r w:rsidRPr="00823E1F">
              <w:rPr>
                <w:szCs w:val="26"/>
              </w:rPr>
              <w:t xml:space="preserve"> </w:t>
            </w:r>
            <w:proofErr w:type="spellStart"/>
            <w:r w:rsidRPr="00823E1F">
              <w:rPr>
                <w:szCs w:val="26"/>
              </w:rPr>
              <w:t>vực</w:t>
            </w:r>
            <w:proofErr w:type="spellEnd"/>
          </w:p>
          <w:p w14:paraId="3B4E1EC1" w14:textId="77777777" w:rsidR="00C17DC1" w:rsidRPr="00823E1F" w:rsidRDefault="00C17DC1" w:rsidP="00E87708">
            <w:pPr>
              <w:tabs>
                <w:tab w:val="left" w:pos="9202"/>
              </w:tabs>
              <w:ind w:firstLine="460"/>
              <w:rPr>
                <w:szCs w:val="26"/>
              </w:rPr>
            </w:pPr>
            <w:r w:rsidRPr="00823E1F">
              <w:rPr>
                <w:szCs w:val="26"/>
              </w:rPr>
              <w:t>Domain</w:t>
            </w:r>
          </w:p>
          <w:p w14:paraId="3EFE9D31" w14:textId="77777777" w:rsidR="00C17DC1" w:rsidRPr="00823E1F" w:rsidRDefault="00C17DC1" w:rsidP="00E87708">
            <w:pPr>
              <w:tabs>
                <w:tab w:val="left" w:pos="9202"/>
              </w:tabs>
              <w:ind w:firstLine="460"/>
              <w:rPr>
                <w:szCs w:val="26"/>
              </w:rPr>
            </w:pPr>
            <w:r w:rsidRPr="00823E1F">
              <w:rPr>
                <w:szCs w:val="26"/>
              </w:rPr>
              <w:t xml:space="preserve">Phòng, Ban, Bộ </w:t>
            </w:r>
            <w:proofErr w:type="spellStart"/>
            <w:r w:rsidRPr="00823E1F">
              <w:rPr>
                <w:szCs w:val="26"/>
              </w:rPr>
              <w:t>phận</w:t>
            </w:r>
            <w:proofErr w:type="spellEnd"/>
          </w:p>
          <w:p w14:paraId="48E13ACA" w14:textId="77777777" w:rsidR="00C17DC1" w:rsidRPr="00823E1F" w:rsidRDefault="00C17DC1" w:rsidP="00E87708">
            <w:pPr>
              <w:tabs>
                <w:tab w:val="left" w:pos="9202"/>
              </w:tabs>
              <w:ind w:firstLine="460"/>
              <w:rPr>
                <w:szCs w:val="26"/>
              </w:rPr>
            </w:pPr>
            <w:r w:rsidRPr="00823E1F">
              <w:rPr>
                <w:szCs w:val="26"/>
              </w:rPr>
              <w:t>Department, Service</w:t>
            </w:r>
          </w:p>
          <w:p w14:paraId="039936FF" w14:textId="77777777" w:rsidR="00C17DC1" w:rsidRPr="00823E1F" w:rsidRDefault="00C17DC1" w:rsidP="00E87708">
            <w:pPr>
              <w:tabs>
                <w:tab w:val="left" w:pos="9202"/>
              </w:tabs>
              <w:ind w:firstLine="460"/>
              <w:rPr>
                <w:szCs w:val="26"/>
              </w:rPr>
            </w:pPr>
            <w:proofErr w:type="spellStart"/>
            <w:r w:rsidRPr="00823E1F">
              <w:rPr>
                <w:szCs w:val="26"/>
              </w:rPr>
              <w:t>Loại</w:t>
            </w:r>
            <w:proofErr w:type="spellEnd"/>
            <w:r w:rsidRPr="00823E1F">
              <w:rPr>
                <w:szCs w:val="26"/>
              </w:rPr>
              <w:t xml:space="preserve"> tài liệu</w:t>
            </w:r>
          </w:p>
          <w:p w14:paraId="27DF7F6C" w14:textId="77777777" w:rsidR="00C17DC1" w:rsidRPr="00823E1F" w:rsidRDefault="00C17DC1" w:rsidP="00E87708">
            <w:pPr>
              <w:tabs>
                <w:tab w:val="left" w:pos="9202"/>
              </w:tabs>
              <w:ind w:firstLine="460"/>
              <w:rPr>
                <w:szCs w:val="26"/>
              </w:rPr>
            </w:pPr>
            <w:r w:rsidRPr="00823E1F">
              <w:rPr>
                <w:szCs w:val="26"/>
              </w:rPr>
              <w:t>Document type</w:t>
            </w:r>
          </w:p>
        </w:tc>
        <w:tc>
          <w:tcPr>
            <w:tcW w:w="426" w:type="dxa"/>
            <w:tcBorders>
              <w:top w:val="single" w:sz="12" w:space="0" w:color="auto"/>
              <w:bottom w:val="single" w:sz="12" w:space="0" w:color="auto"/>
            </w:tcBorders>
          </w:tcPr>
          <w:p w14:paraId="44282135" w14:textId="77777777" w:rsidR="00C17DC1" w:rsidRPr="00823E1F" w:rsidRDefault="00C17DC1" w:rsidP="00E87708">
            <w:pPr>
              <w:tabs>
                <w:tab w:val="left" w:pos="9202"/>
              </w:tabs>
              <w:rPr>
                <w:szCs w:val="26"/>
              </w:rPr>
            </w:pPr>
            <w:r w:rsidRPr="00823E1F">
              <w:rPr>
                <w:szCs w:val="26"/>
              </w:rPr>
              <w:t xml:space="preserve">: </w:t>
            </w:r>
          </w:p>
          <w:p w14:paraId="528ED953" w14:textId="77777777" w:rsidR="00C17DC1" w:rsidRPr="00823E1F" w:rsidRDefault="00C17DC1" w:rsidP="00E87708">
            <w:pPr>
              <w:tabs>
                <w:tab w:val="left" w:pos="9202"/>
              </w:tabs>
              <w:rPr>
                <w:szCs w:val="26"/>
              </w:rPr>
            </w:pPr>
          </w:p>
          <w:p w14:paraId="4D3434A5" w14:textId="77777777" w:rsidR="00C17DC1" w:rsidRPr="00823E1F" w:rsidRDefault="00C17DC1" w:rsidP="00E87708">
            <w:pPr>
              <w:tabs>
                <w:tab w:val="left" w:pos="9202"/>
              </w:tabs>
              <w:rPr>
                <w:szCs w:val="26"/>
              </w:rPr>
            </w:pPr>
            <w:r w:rsidRPr="00823E1F">
              <w:rPr>
                <w:szCs w:val="26"/>
              </w:rPr>
              <w:t>:</w:t>
            </w:r>
          </w:p>
          <w:p w14:paraId="66D48291" w14:textId="77777777" w:rsidR="00C17DC1" w:rsidRPr="00823E1F" w:rsidRDefault="00C17DC1" w:rsidP="00E87708">
            <w:pPr>
              <w:tabs>
                <w:tab w:val="left" w:pos="9202"/>
              </w:tabs>
              <w:rPr>
                <w:szCs w:val="26"/>
              </w:rPr>
            </w:pPr>
          </w:p>
          <w:p w14:paraId="01A1F2B6" w14:textId="77777777" w:rsidR="00C17DC1" w:rsidRPr="00823E1F" w:rsidRDefault="00C17DC1" w:rsidP="00E87708">
            <w:pPr>
              <w:tabs>
                <w:tab w:val="left" w:pos="9202"/>
              </w:tabs>
              <w:rPr>
                <w:szCs w:val="26"/>
              </w:rPr>
            </w:pPr>
            <w:r w:rsidRPr="00823E1F">
              <w:rPr>
                <w:szCs w:val="26"/>
              </w:rPr>
              <w:t>:</w:t>
            </w:r>
          </w:p>
        </w:tc>
        <w:tc>
          <w:tcPr>
            <w:tcW w:w="62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E8D129" w14:textId="4A48D5AC" w:rsidR="00C17DC1" w:rsidRPr="00823E1F" w:rsidRDefault="00DC7976" w:rsidP="00E87708">
            <w:pPr>
              <w:tabs>
                <w:tab w:val="left" w:pos="9202"/>
              </w:tabs>
              <w:ind w:left="113"/>
              <w:rPr>
                <w:szCs w:val="26"/>
              </w:rPr>
            </w:pPr>
            <w:r w:rsidRPr="00823E1F">
              <w:rPr>
                <w:szCs w:val="26"/>
              </w:rPr>
              <w:t>Viễn thông</w:t>
            </w:r>
          </w:p>
          <w:p w14:paraId="4AACEFB5" w14:textId="19C2B506" w:rsidR="00C17DC1" w:rsidRPr="00823E1F" w:rsidRDefault="00DC7976" w:rsidP="00E87708">
            <w:pPr>
              <w:tabs>
                <w:tab w:val="left" w:pos="9202"/>
              </w:tabs>
              <w:ind w:left="113"/>
              <w:rPr>
                <w:szCs w:val="26"/>
              </w:rPr>
            </w:pPr>
            <w:r w:rsidRPr="00823E1F">
              <w:rPr>
                <w:szCs w:val="26"/>
              </w:rPr>
              <w:t>Telecom</w:t>
            </w:r>
          </w:p>
          <w:p w14:paraId="6774C194" w14:textId="77777777" w:rsidR="00C17DC1" w:rsidRPr="00823E1F" w:rsidRDefault="00C17DC1" w:rsidP="00E87708">
            <w:pPr>
              <w:tabs>
                <w:tab w:val="left" w:pos="9202"/>
              </w:tabs>
              <w:ind w:left="113"/>
              <w:rPr>
                <w:szCs w:val="26"/>
              </w:rPr>
            </w:pPr>
            <w:r w:rsidRPr="00823E1F">
              <w:rPr>
                <w:szCs w:val="26"/>
              </w:rPr>
              <w:t xml:space="preserve">Trung tâm Công </w:t>
            </w:r>
            <w:proofErr w:type="spellStart"/>
            <w:r w:rsidRPr="00823E1F">
              <w:rPr>
                <w:szCs w:val="26"/>
              </w:rPr>
              <w:t>nghệ</w:t>
            </w:r>
            <w:proofErr w:type="spellEnd"/>
            <w:r w:rsidRPr="00823E1F">
              <w:rPr>
                <w:szCs w:val="26"/>
              </w:rPr>
              <w:t xml:space="preserve"> phần </w:t>
            </w:r>
            <w:proofErr w:type="spellStart"/>
            <w:r w:rsidRPr="00823E1F">
              <w:rPr>
                <w:szCs w:val="26"/>
              </w:rPr>
              <w:t>mềm</w:t>
            </w:r>
            <w:proofErr w:type="spellEnd"/>
          </w:p>
          <w:p w14:paraId="053327E8" w14:textId="77777777" w:rsidR="00C17DC1" w:rsidRPr="00823E1F" w:rsidRDefault="00C17DC1" w:rsidP="00E87708">
            <w:pPr>
              <w:tabs>
                <w:tab w:val="left" w:pos="9202"/>
              </w:tabs>
              <w:ind w:left="113"/>
              <w:rPr>
                <w:szCs w:val="26"/>
              </w:rPr>
            </w:pPr>
            <w:r w:rsidRPr="00823E1F">
              <w:rPr>
                <w:szCs w:val="26"/>
              </w:rPr>
              <w:t>STC</w:t>
            </w:r>
          </w:p>
          <w:p w14:paraId="74978FA8" w14:textId="5B2DEA74" w:rsidR="00C17DC1" w:rsidRPr="00823E1F" w:rsidRDefault="0068174F" w:rsidP="00E87708">
            <w:pPr>
              <w:tabs>
                <w:tab w:val="left" w:pos="9202"/>
              </w:tabs>
              <w:ind w:left="113"/>
              <w:rPr>
                <w:szCs w:val="26"/>
              </w:rPr>
            </w:pPr>
            <w:r w:rsidRPr="00823E1F">
              <w:rPr>
                <w:szCs w:val="26"/>
              </w:rPr>
              <w:t>Đặc tả API</w:t>
            </w:r>
          </w:p>
          <w:p w14:paraId="77C1ECC2" w14:textId="42409BD0" w:rsidR="0068174F" w:rsidRPr="00823E1F" w:rsidRDefault="0068174F" w:rsidP="00E87708">
            <w:pPr>
              <w:tabs>
                <w:tab w:val="left" w:pos="9202"/>
              </w:tabs>
              <w:ind w:left="113"/>
              <w:rPr>
                <w:szCs w:val="26"/>
              </w:rPr>
            </w:pPr>
            <w:r w:rsidRPr="00823E1F">
              <w:rPr>
                <w:szCs w:val="26"/>
              </w:rPr>
              <w:t>API Specification</w:t>
            </w:r>
          </w:p>
        </w:tc>
      </w:tr>
    </w:tbl>
    <w:p w14:paraId="7F549279" w14:textId="77777777" w:rsidR="00C17DC1" w:rsidRPr="00823E1F" w:rsidRDefault="00C17DC1" w:rsidP="00E87708">
      <w:pPr>
        <w:rPr>
          <w:szCs w:val="26"/>
        </w:rPr>
      </w:pPr>
    </w:p>
    <w:tbl>
      <w:tblPr>
        <w:tblW w:w="9780" w:type="dxa"/>
        <w:jc w:val="center"/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9780"/>
      </w:tblGrid>
      <w:tr w:rsidR="00C17DC1" w:rsidRPr="00823E1F" w14:paraId="6BA79253" w14:textId="77777777" w:rsidTr="00D53874">
        <w:trPr>
          <w:cantSplit/>
          <w:jc w:val="center"/>
        </w:trPr>
        <w:tc>
          <w:tcPr>
            <w:tcW w:w="97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842C62" w14:textId="77777777" w:rsidR="00C17DC1" w:rsidRPr="00823E1F" w:rsidRDefault="00C17DC1" w:rsidP="00E87708">
            <w:pPr>
              <w:spacing w:before="80" w:after="80"/>
              <w:jc w:val="center"/>
              <w:rPr>
                <w:b/>
                <w:szCs w:val="26"/>
              </w:rPr>
            </w:pPr>
            <w:r w:rsidRPr="00823E1F">
              <w:rPr>
                <w:b/>
                <w:szCs w:val="26"/>
              </w:rPr>
              <w:t>PHÊ CHUẨN/ APPROVAL</w:t>
            </w:r>
          </w:p>
        </w:tc>
      </w:tr>
      <w:tr w:rsidR="00C17DC1" w:rsidRPr="00823E1F" w14:paraId="6A82A995" w14:textId="77777777" w:rsidTr="00D53874">
        <w:trPr>
          <w:cantSplit/>
          <w:jc w:val="center"/>
        </w:trPr>
        <w:tc>
          <w:tcPr>
            <w:tcW w:w="97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A57B7B" w14:textId="77777777" w:rsidR="00C17DC1" w:rsidRPr="00823E1F" w:rsidRDefault="00C17DC1" w:rsidP="00E87708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823E1F">
              <w:rPr>
                <w:b/>
                <w:szCs w:val="26"/>
              </w:rPr>
              <w:t>Giám</w:t>
            </w:r>
            <w:proofErr w:type="spellEnd"/>
            <w:r w:rsidRPr="00823E1F">
              <w:rPr>
                <w:b/>
                <w:szCs w:val="26"/>
              </w:rPr>
              <w:t xml:space="preserve"> </w:t>
            </w:r>
            <w:proofErr w:type="spellStart"/>
            <w:r w:rsidRPr="00823E1F">
              <w:rPr>
                <w:b/>
                <w:szCs w:val="26"/>
              </w:rPr>
              <w:t>đốc</w:t>
            </w:r>
            <w:proofErr w:type="spellEnd"/>
            <w:r w:rsidRPr="00823E1F">
              <w:rPr>
                <w:b/>
                <w:szCs w:val="26"/>
              </w:rPr>
              <w:t xml:space="preserve"> Công </w:t>
            </w:r>
            <w:proofErr w:type="spellStart"/>
            <w:r w:rsidRPr="00823E1F">
              <w:rPr>
                <w:b/>
                <w:szCs w:val="26"/>
              </w:rPr>
              <w:t>nghệ</w:t>
            </w:r>
            <w:proofErr w:type="spellEnd"/>
            <w:r w:rsidRPr="00823E1F">
              <w:rPr>
                <w:b/>
                <w:szCs w:val="26"/>
              </w:rPr>
              <w:t xml:space="preserve"> / CTO</w:t>
            </w:r>
          </w:p>
          <w:p w14:paraId="657EE4F0" w14:textId="77777777" w:rsidR="00C17DC1" w:rsidRPr="00823E1F" w:rsidRDefault="00C17DC1" w:rsidP="00E87708">
            <w:pPr>
              <w:spacing w:before="120"/>
              <w:jc w:val="center"/>
              <w:rPr>
                <w:b/>
                <w:szCs w:val="26"/>
              </w:rPr>
            </w:pPr>
          </w:p>
          <w:p w14:paraId="5021C16C" w14:textId="77777777" w:rsidR="00C17DC1" w:rsidRPr="00823E1F" w:rsidRDefault="00C17DC1" w:rsidP="00E87708">
            <w:pPr>
              <w:spacing w:before="120"/>
              <w:jc w:val="center"/>
              <w:rPr>
                <w:b/>
                <w:szCs w:val="26"/>
              </w:rPr>
            </w:pPr>
          </w:p>
          <w:p w14:paraId="3A063E33" w14:textId="77777777" w:rsidR="00C17DC1" w:rsidRPr="00823E1F" w:rsidRDefault="00C17DC1" w:rsidP="00E87708">
            <w:pPr>
              <w:spacing w:before="120"/>
              <w:jc w:val="center"/>
              <w:rPr>
                <w:b/>
                <w:szCs w:val="26"/>
              </w:rPr>
            </w:pPr>
          </w:p>
          <w:p w14:paraId="1C8D0EEF" w14:textId="77777777" w:rsidR="00C17DC1" w:rsidRPr="00823E1F" w:rsidRDefault="00C17DC1" w:rsidP="00E87708">
            <w:pPr>
              <w:spacing w:before="120"/>
              <w:jc w:val="center"/>
              <w:rPr>
                <w:b/>
                <w:szCs w:val="26"/>
              </w:rPr>
            </w:pPr>
            <w:r w:rsidRPr="00823E1F">
              <w:rPr>
                <w:b/>
                <w:szCs w:val="26"/>
              </w:rPr>
              <w:t xml:space="preserve">Lý </w:t>
            </w:r>
            <w:proofErr w:type="spellStart"/>
            <w:r w:rsidRPr="00823E1F">
              <w:rPr>
                <w:b/>
                <w:szCs w:val="26"/>
              </w:rPr>
              <w:t>Quốc</w:t>
            </w:r>
            <w:proofErr w:type="spellEnd"/>
            <w:r w:rsidRPr="00823E1F">
              <w:rPr>
                <w:b/>
                <w:szCs w:val="26"/>
              </w:rPr>
              <w:t xml:space="preserve"> Chính</w:t>
            </w:r>
          </w:p>
        </w:tc>
      </w:tr>
    </w:tbl>
    <w:p w14:paraId="31B0B343" w14:textId="22697135" w:rsidR="00C17DC1" w:rsidRPr="00823E1F" w:rsidRDefault="00C17DC1" w:rsidP="00E87708">
      <w:pPr>
        <w:tabs>
          <w:tab w:val="left" w:pos="1418"/>
          <w:tab w:val="left" w:pos="4395"/>
          <w:tab w:val="left" w:pos="7655"/>
        </w:tabs>
        <w:rPr>
          <w:b/>
          <w:szCs w:val="26"/>
        </w:rPr>
      </w:pPr>
    </w:p>
    <w:p w14:paraId="078E420C" w14:textId="7DBF47BE" w:rsidR="00EF263C" w:rsidRPr="00823E1F" w:rsidRDefault="00C17DC1" w:rsidP="00E87708">
      <w:pPr>
        <w:tabs>
          <w:tab w:val="left" w:pos="1418"/>
          <w:tab w:val="left" w:pos="4395"/>
          <w:tab w:val="left" w:pos="7655"/>
        </w:tabs>
        <w:rPr>
          <w:szCs w:val="26"/>
        </w:rPr>
      </w:pPr>
      <w:r w:rsidRPr="00823E1F">
        <w:rPr>
          <w:b/>
          <w:szCs w:val="26"/>
        </w:rPr>
        <w:t>SOÁT XÉT/ REVIEW</w:t>
      </w:r>
      <w:r w:rsidRPr="00823E1F">
        <w:rPr>
          <w:szCs w:val="26"/>
        </w:rPr>
        <w:t xml:space="preserve">: Ngày/ </w:t>
      </w:r>
      <w:proofErr w:type="gramStart"/>
      <w:r w:rsidRPr="00823E1F">
        <w:rPr>
          <w:szCs w:val="26"/>
        </w:rPr>
        <w:t xml:space="preserve">Date </w:t>
      </w:r>
      <w:r w:rsidR="00DA3A85" w:rsidRPr="00823E1F">
        <w:rPr>
          <w:szCs w:val="26"/>
        </w:rPr>
        <w:t>:</w:t>
      </w:r>
      <w:proofErr w:type="gramEnd"/>
      <w:r w:rsidR="00DA3A85" w:rsidRPr="00823E1F">
        <w:rPr>
          <w:szCs w:val="26"/>
        </w:rPr>
        <w:t xml:space="preserve">     </w:t>
      </w:r>
      <w:r w:rsidR="00DD5107">
        <w:rPr>
          <w:szCs w:val="26"/>
        </w:rPr>
        <w:t>05</w:t>
      </w:r>
      <w:r w:rsidRPr="00823E1F">
        <w:rPr>
          <w:szCs w:val="26"/>
        </w:rPr>
        <w:t>/</w:t>
      </w:r>
      <w:r w:rsidR="00C01A00" w:rsidRPr="00823E1F">
        <w:rPr>
          <w:szCs w:val="26"/>
        </w:rPr>
        <w:t>0</w:t>
      </w:r>
      <w:r w:rsidR="00DD5107">
        <w:rPr>
          <w:szCs w:val="26"/>
        </w:rPr>
        <w:t>8</w:t>
      </w:r>
      <w:r w:rsidRPr="00823E1F">
        <w:rPr>
          <w:szCs w:val="26"/>
        </w:rPr>
        <w:t>/202</w:t>
      </w:r>
      <w:r w:rsidR="00E857C2" w:rsidRPr="00823E1F">
        <w:rPr>
          <w:szCs w:val="26"/>
        </w:rPr>
        <w:t>2</w:t>
      </w:r>
      <w:r w:rsidRPr="00823E1F">
        <w:rPr>
          <w:szCs w:val="26"/>
        </w:rPr>
        <w:t xml:space="preserve"> </w:t>
      </w:r>
    </w:p>
    <w:p w14:paraId="1869942C" w14:textId="77777777" w:rsidR="0028454E" w:rsidRPr="00823E1F" w:rsidRDefault="0028454E" w:rsidP="00E87708">
      <w:pPr>
        <w:tabs>
          <w:tab w:val="left" w:pos="1418"/>
          <w:tab w:val="left" w:pos="4395"/>
          <w:tab w:val="left" w:pos="7655"/>
        </w:tabs>
        <w:rPr>
          <w:szCs w:val="26"/>
        </w:rPr>
      </w:pPr>
    </w:p>
    <w:p w14:paraId="438DB031" w14:textId="7849B523" w:rsidR="00633906" w:rsidRPr="006C3BE1" w:rsidRDefault="00633906" w:rsidP="00E87708">
      <w:pPr>
        <w:tabs>
          <w:tab w:val="left" w:pos="284"/>
        </w:tabs>
        <w:rPr>
          <w:sz w:val="24"/>
          <w:szCs w:val="24"/>
        </w:rPr>
      </w:pPr>
      <w:bookmarkStart w:id="0" w:name="_Hlk111120871"/>
      <w:r>
        <w:rPr>
          <w:sz w:val="24"/>
          <w:szCs w:val="24"/>
        </w:rPr>
        <w:t xml:space="preserve">     </w:t>
      </w:r>
      <w:bookmarkStart w:id="1" w:name="_Hlk111126625"/>
      <w:r>
        <w:rPr>
          <w:sz w:val="24"/>
          <w:szCs w:val="24"/>
        </w:rPr>
        <w:t>STC</w:t>
      </w:r>
      <w:r w:rsidRPr="006C3BE1">
        <w:rPr>
          <w:sz w:val="24"/>
          <w:szCs w:val="24"/>
        </w:rPr>
        <w:t>: ____________</w:t>
      </w:r>
      <w:r>
        <w:rPr>
          <w:sz w:val="24"/>
          <w:szCs w:val="24"/>
        </w:rPr>
        <w:t>_Nguyễn Văn Trung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HEC: _____________Phạm Hùng Mạnh</w:t>
      </w:r>
    </w:p>
    <w:p w14:paraId="2DAD180D" w14:textId="77777777" w:rsidR="00633906" w:rsidRPr="006C3BE1" w:rsidRDefault="00633906" w:rsidP="00E87708">
      <w:pPr>
        <w:tabs>
          <w:tab w:val="left" w:pos="284"/>
          <w:tab w:val="left" w:pos="5954"/>
        </w:tabs>
        <w:rPr>
          <w:sz w:val="24"/>
          <w:szCs w:val="24"/>
        </w:rPr>
      </w:pPr>
    </w:p>
    <w:p w14:paraId="648072CD" w14:textId="77777777" w:rsidR="00633906" w:rsidRDefault="00633906" w:rsidP="00E87708">
      <w:pPr>
        <w:tabs>
          <w:tab w:val="left" w:pos="284"/>
          <w:tab w:val="left" w:pos="5954"/>
        </w:tabs>
        <w:rPr>
          <w:sz w:val="24"/>
          <w:szCs w:val="24"/>
        </w:rPr>
      </w:pPr>
      <w:r w:rsidRPr="006C3BE1">
        <w:rPr>
          <w:sz w:val="24"/>
          <w:szCs w:val="24"/>
        </w:rPr>
        <w:tab/>
      </w:r>
    </w:p>
    <w:p w14:paraId="2EC118A3" w14:textId="77777777" w:rsidR="00633906" w:rsidRPr="006C3BE1" w:rsidRDefault="00633906" w:rsidP="00E87708">
      <w:pPr>
        <w:tabs>
          <w:tab w:val="left" w:pos="284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6C3BE1">
        <w:rPr>
          <w:sz w:val="24"/>
          <w:szCs w:val="24"/>
        </w:rPr>
        <w:t>STC: ___________</w:t>
      </w:r>
      <w:r>
        <w:rPr>
          <w:sz w:val="24"/>
          <w:szCs w:val="24"/>
        </w:rPr>
        <w:t>__Bùi Thị Minh Yến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C3BE1">
        <w:rPr>
          <w:sz w:val="24"/>
          <w:szCs w:val="24"/>
        </w:rPr>
        <w:t>HEC:</w:t>
      </w:r>
      <w:r>
        <w:rPr>
          <w:sz w:val="24"/>
          <w:szCs w:val="24"/>
        </w:rPr>
        <w:t xml:space="preserve"> </w:t>
      </w:r>
      <w:r w:rsidRPr="006C3BE1">
        <w:rPr>
          <w:sz w:val="24"/>
          <w:szCs w:val="24"/>
        </w:rPr>
        <w:t xml:space="preserve">_____________Hoàng </w:t>
      </w:r>
      <w:proofErr w:type="spellStart"/>
      <w:r w:rsidRPr="006C3BE1">
        <w:rPr>
          <w:sz w:val="24"/>
          <w:szCs w:val="24"/>
        </w:rPr>
        <w:t>Quốc</w:t>
      </w:r>
      <w:proofErr w:type="spellEnd"/>
      <w:r w:rsidRPr="006C3BE1">
        <w:rPr>
          <w:sz w:val="24"/>
          <w:szCs w:val="24"/>
        </w:rPr>
        <w:t xml:space="preserve"> H</w:t>
      </w:r>
      <w:r>
        <w:rPr>
          <w:sz w:val="24"/>
          <w:szCs w:val="24"/>
        </w:rPr>
        <w:t>uy</w:t>
      </w:r>
    </w:p>
    <w:p w14:paraId="40DAE9D9" w14:textId="77777777" w:rsidR="00633906" w:rsidRPr="006C3BE1" w:rsidRDefault="00633906" w:rsidP="00E87708">
      <w:pPr>
        <w:tabs>
          <w:tab w:val="left" w:pos="284"/>
          <w:tab w:val="left" w:pos="5954"/>
        </w:tabs>
        <w:rPr>
          <w:sz w:val="24"/>
          <w:szCs w:val="24"/>
        </w:rPr>
      </w:pPr>
    </w:p>
    <w:p w14:paraId="294A125C" w14:textId="77777777" w:rsidR="00633906" w:rsidRDefault="00633906" w:rsidP="00E87708">
      <w:pPr>
        <w:tabs>
          <w:tab w:val="left" w:pos="284"/>
          <w:tab w:val="left" w:pos="5954"/>
        </w:tabs>
        <w:rPr>
          <w:sz w:val="24"/>
          <w:szCs w:val="24"/>
        </w:rPr>
      </w:pPr>
      <w:r w:rsidRPr="006C3BE1">
        <w:rPr>
          <w:sz w:val="24"/>
          <w:szCs w:val="24"/>
        </w:rPr>
        <w:t xml:space="preserve">    </w:t>
      </w:r>
    </w:p>
    <w:p w14:paraId="19AF15D0" w14:textId="77777777" w:rsidR="00633906" w:rsidRPr="006C3BE1" w:rsidRDefault="00633906" w:rsidP="00E87708">
      <w:pPr>
        <w:tabs>
          <w:tab w:val="left" w:pos="284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6C3BE1">
        <w:rPr>
          <w:sz w:val="24"/>
          <w:szCs w:val="24"/>
        </w:rPr>
        <w:t>SPC: ___________</w:t>
      </w:r>
      <w:r>
        <w:rPr>
          <w:sz w:val="24"/>
          <w:szCs w:val="24"/>
        </w:rPr>
        <w:t>__</w:t>
      </w:r>
      <w:r w:rsidRPr="006C3BE1">
        <w:rPr>
          <w:sz w:val="24"/>
          <w:szCs w:val="24"/>
        </w:rPr>
        <w:t>Nguyễn Thanh Hải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Cs w:val="26"/>
        </w:rPr>
        <w:t>HEC: ____________Nguyễn Công Anh</w:t>
      </w:r>
    </w:p>
    <w:bookmarkEnd w:id="0"/>
    <w:bookmarkEnd w:id="1"/>
    <w:p w14:paraId="0D453DF3" w14:textId="3A20AF24" w:rsidR="000A06E7" w:rsidRPr="00823E1F" w:rsidRDefault="000A06E7" w:rsidP="00E87708">
      <w:pPr>
        <w:spacing w:line="288" w:lineRule="auto"/>
        <w:rPr>
          <w:rStyle w:val="st"/>
          <w:rFonts w:cs="Times New Roman"/>
          <w:b/>
        </w:rPr>
      </w:pPr>
      <w:r w:rsidRPr="00823E1F">
        <w:rPr>
          <w:rStyle w:val="st"/>
          <w:rFonts w:cs="Times New Roman"/>
          <w:b/>
        </w:rPr>
        <w:lastRenderedPageBreak/>
        <w:t>LỊCH SỬ TÀI LIỆU</w:t>
      </w:r>
      <w:r w:rsidR="00C347A7" w:rsidRPr="00823E1F">
        <w:rPr>
          <w:rStyle w:val="st"/>
          <w:rFonts w:cs="Times New Roman"/>
          <w:b/>
        </w:rP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8"/>
        <w:gridCol w:w="1552"/>
        <w:gridCol w:w="2320"/>
        <w:gridCol w:w="4530"/>
      </w:tblGrid>
      <w:tr w:rsidR="006730EB" w:rsidRPr="00823E1F" w14:paraId="43C37D08" w14:textId="77777777" w:rsidTr="0068174F">
        <w:tc>
          <w:tcPr>
            <w:tcW w:w="1118" w:type="dxa"/>
            <w:vAlign w:val="center"/>
          </w:tcPr>
          <w:p w14:paraId="535EC427" w14:textId="77777777" w:rsidR="000A06E7" w:rsidRPr="00823E1F" w:rsidRDefault="00962ADD" w:rsidP="00E87708">
            <w:pPr>
              <w:spacing w:before="120" w:line="288" w:lineRule="auto"/>
              <w:jc w:val="center"/>
              <w:rPr>
                <w:rStyle w:val="st"/>
                <w:rFonts w:cs="Times New Roman"/>
                <w:b/>
              </w:rPr>
            </w:pPr>
            <w:proofErr w:type="spellStart"/>
            <w:r w:rsidRPr="00823E1F">
              <w:rPr>
                <w:rStyle w:val="st"/>
                <w:rFonts w:cs="Times New Roman"/>
                <w:b/>
              </w:rPr>
              <w:t>Phiên</w:t>
            </w:r>
            <w:proofErr w:type="spellEnd"/>
            <w:r w:rsidRPr="00823E1F">
              <w:rPr>
                <w:rStyle w:val="st"/>
                <w:rFonts w:cs="Times New Roman"/>
                <w:b/>
              </w:rPr>
              <w:t xml:space="preserve"> bản</w:t>
            </w:r>
          </w:p>
        </w:tc>
        <w:tc>
          <w:tcPr>
            <w:tcW w:w="1552" w:type="dxa"/>
            <w:vAlign w:val="center"/>
          </w:tcPr>
          <w:p w14:paraId="7597FEF5" w14:textId="77777777" w:rsidR="000A06E7" w:rsidRPr="00823E1F" w:rsidRDefault="000A06E7" w:rsidP="00E87708">
            <w:pPr>
              <w:spacing w:before="120" w:line="288" w:lineRule="auto"/>
              <w:jc w:val="center"/>
              <w:rPr>
                <w:rStyle w:val="st"/>
                <w:rFonts w:cs="Times New Roman"/>
                <w:b/>
              </w:rPr>
            </w:pPr>
            <w:r w:rsidRPr="00823E1F">
              <w:rPr>
                <w:rStyle w:val="st"/>
                <w:rFonts w:cs="Times New Roman"/>
                <w:b/>
              </w:rPr>
              <w:t>Ngày sửa đổi</w:t>
            </w:r>
          </w:p>
        </w:tc>
        <w:tc>
          <w:tcPr>
            <w:tcW w:w="2320" w:type="dxa"/>
            <w:vAlign w:val="center"/>
          </w:tcPr>
          <w:p w14:paraId="631CE155" w14:textId="77777777" w:rsidR="000A06E7" w:rsidRPr="00823E1F" w:rsidRDefault="006730EB" w:rsidP="00E87708">
            <w:pPr>
              <w:spacing w:before="120" w:line="288" w:lineRule="auto"/>
              <w:jc w:val="center"/>
              <w:rPr>
                <w:rStyle w:val="st"/>
                <w:rFonts w:cs="Times New Roman"/>
                <w:b/>
              </w:rPr>
            </w:pPr>
            <w:r w:rsidRPr="00823E1F">
              <w:rPr>
                <w:rStyle w:val="st"/>
                <w:rFonts w:cs="Times New Roman"/>
                <w:b/>
              </w:rPr>
              <w:t>Người thực hiện</w:t>
            </w:r>
          </w:p>
        </w:tc>
        <w:tc>
          <w:tcPr>
            <w:tcW w:w="4530" w:type="dxa"/>
            <w:vAlign w:val="center"/>
          </w:tcPr>
          <w:p w14:paraId="65FD5C1C" w14:textId="77777777" w:rsidR="000A06E7" w:rsidRPr="00823E1F" w:rsidRDefault="000A06E7" w:rsidP="00E87708">
            <w:pPr>
              <w:spacing w:before="120" w:line="288" w:lineRule="auto"/>
              <w:jc w:val="center"/>
              <w:rPr>
                <w:rStyle w:val="st"/>
                <w:rFonts w:cs="Times New Roman"/>
                <w:b/>
              </w:rPr>
            </w:pPr>
            <w:proofErr w:type="spellStart"/>
            <w:r w:rsidRPr="00823E1F">
              <w:rPr>
                <w:rStyle w:val="st"/>
                <w:rFonts w:cs="Times New Roman"/>
                <w:b/>
              </w:rPr>
              <w:t>Nội</w:t>
            </w:r>
            <w:proofErr w:type="spellEnd"/>
            <w:r w:rsidRPr="00823E1F">
              <w:rPr>
                <w:rStyle w:val="st"/>
                <w:rFonts w:cs="Times New Roman"/>
                <w:b/>
              </w:rPr>
              <w:t xml:space="preserve"> dung sửa đổi</w:t>
            </w:r>
          </w:p>
        </w:tc>
      </w:tr>
      <w:tr w:rsidR="006730EB" w:rsidRPr="00823E1F" w14:paraId="4EDD7D10" w14:textId="77777777" w:rsidTr="0068174F">
        <w:tc>
          <w:tcPr>
            <w:tcW w:w="1118" w:type="dxa"/>
            <w:vAlign w:val="center"/>
          </w:tcPr>
          <w:p w14:paraId="0F697AE4" w14:textId="5116C902" w:rsidR="000A06E7" w:rsidRPr="00823E1F" w:rsidRDefault="00893D92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 w:rsidRPr="00823E1F">
              <w:rPr>
                <w:rStyle w:val="st"/>
                <w:rFonts w:cs="Times New Roman"/>
              </w:rPr>
              <w:t>0.1</w:t>
            </w:r>
          </w:p>
        </w:tc>
        <w:tc>
          <w:tcPr>
            <w:tcW w:w="1552" w:type="dxa"/>
            <w:vAlign w:val="center"/>
          </w:tcPr>
          <w:p w14:paraId="5C9C3480" w14:textId="0837DB1B" w:rsidR="000A06E7" w:rsidRPr="00823E1F" w:rsidRDefault="0068174F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 w:rsidRPr="00823E1F">
              <w:rPr>
                <w:rStyle w:val="st"/>
                <w:rFonts w:cs="Times New Roman"/>
              </w:rPr>
              <w:t>20</w:t>
            </w:r>
            <w:r w:rsidR="001306A4" w:rsidRPr="00823E1F">
              <w:rPr>
                <w:rStyle w:val="st"/>
                <w:rFonts w:cs="Times New Roman"/>
              </w:rPr>
              <w:t>/</w:t>
            </w:r>
            <w:r w:rsidR="00C01A00" w:rsidRPr="00823E1F">
              <w:rPr>
                <w:rStyle w:val="st"/>
                <w:rFonts w:cs="Times New Roman"/>
              </w:rPr>
              <w:t>07/2022</w:t>
            </w:r>
          </w:p>
        </w:tc>
        <w:tc>
          <w:tcPr>
            <w:tcW w:w="2320" w:type="dxa"/>
            <w:vAlign w:val="center"/>
          </w:tcPr>
          <w:p w14:paraId="6F96EAC3" w14:textId="163EA8EA" w:rsidR="006B64F4" w:rsidRPr="00823E1F" w:rsidRDefault="00981C65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 w:rsidRPr="00823E1F">
              <w:rPr>
                <w:rStyle w:val="st"/>
                <w:rFonts w:cs="Times New Roman"/>
              </w:rPr>
              <w:t>P</w:t>
            </w:r>
            <w:r w:rsidRPr="00823E1F">
              <w:rPr>
                <w:rStyle w:val="st"/>
              </w:rPr>
              <w:t>hạm Thái Linh</w:t>
            </w:r>
          </w:p>
        </w:tc>
        <w:tc>
          <w:tcPr>
            <w:tcW w:w="4530" w:type="dxa"/>
            <w:vAlign w:val="center"/>
          </w:tcPr>
          <w:p w14:paraId="3CB6E0DE" w14:textId="7820F419" w:rsidR="000A06E7" w:rsidRPr="00823E1F" w:rsidRDefault="001306A4" w:rsidP="00E87708">
            <w:pPr>
              <w:spacing w:line="288" w:lineRule="auto"/>
              <w:jc w:val="left"/>
              <w:rPr>
                <w:rStyle w:val="st"/>
                <w:rFonts w:cs="Times New Roman"/>
                <w:szCs w:val="26"/>
              </w:rPr>
            </w:pPr>
            <w:proofErr w:type="spellStart"/>
            <w:r w:rsidRPr="00823E1F">
              <w:rPr>
                <w:rStyle w:val="st"/>
                <w:rFonts w:cs="Times New Roman"/>
              </w:rPr>
              <w:t>Khởi</w:t>
            </w:r>
            <w:proofErr w:type="spellEnd"/>
            <w:r w:rsidRPr="00823E1F">
              <w:rPr>
                <w:rStyle w:val="st"/>
                <w:rFonts w:cs="Times New Roman"/>
              </w:rPr>
              <w:t xml:space="preserve"> tạo tài liệu</w:t>
            </w:r>
          </w:p>
        </w:tc>
      </w:tr>
      <w:tr w:rsidR="00017E5F" w:rsidRPr="00823E1F" w14:paraId="134C17CF" w14:textId="77777777" w:rsidTr="0068174F">
        <w:tc>
          <w:tcPr>
            <w:tcW w:w="1118" w:type="dxa"/>
            <w:vAlign w:val="center"/>
          </w:tcPr>
          <w:p w14:paraId="29F20A75" w14:textId="10251685" w:rsidR="00017E5F" w:rsidRPr="00823E1F" w:rsidRDefault="00893D92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 w:rsidRPr="00823E1F">
              <w:rPr>
                <w:rStyle w:val="st"/>
                <w:rFonts w:cs="Times New Roman"/>
              </w:rPr>
              <w:t>0.2</w:t>
            </w:r>
          </w:p>
        </w:tc>
        <w:tc>
          <w:tcPr>
            <w:tcW w:w="1552" w:type="dxa"/>
            <w:vAlign w:val="center"/>
          </w:tcPr>
          <w:p w14:paraId="458806BE" w14:textId="7FD52E23" w:rsidR="00017E5F" w:rsidRPr="00823E1F" w:rsidRDefault="00893D92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 w:rsidRPr="00823E1F">
              <w:rPr>
                <w:rStyle w:val="st"/>
                <w:rFonts w:cs="Times New Roman"/>
              </w:rPr>
              <w:t>25/07</w:t>
            </w:r>
            <w:r w:rsidR="006A4120" w:rsidRPr="00823E1F">
              <w:rPr>
                <w:rStyle w:val="st"/>
                <w:rFonts w:cs="Times New Roman"/>
              </w:rPr>
              <w:t>/2022</w:t>
            </w:r>
          </w:p>
        </w:tc>
        <w:tc>
          <w:tcPr>
            <w:tcW w:w="2320" w:type="dxa"/>
            <w:vAlign w:val="center"/>
          </w:tcPr>
          <w:p w14:paraId="0E777181" w14:textId="767292A6" w:rsidR="00017E5F" w:rsidRPr="00823E1F" w:rsidRDefault="00893D92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 w:rsidRPr="00823E1F">
              <w:rPr>
                <w:rStyle w:val="st"/>
                <w:rFonts w:cs="Times New Roman"/>
              </w:rPr>
              <w:t>P</w:t>
            </w:r>
            <w:r w:rsidRPr="00823E1F">
              <w:rPr>
                <w:rStyle w:val="st"/>
              </w:rPr>
              <w:t>hạm Thái Linh</w:t>
            </w:r>
          </w:p>
        </w:tc>
        <w:tc>
          <w:tcPr>
            <w:tcW w:w="4530" w:type="dxa"/>
            <w:vAlign w:val="center"/>
          </w:tcPr>
          <w:p w14:paraId="174A2A79" w14:textId="6DBFCAFB" w:rsidR="00017E5F" w:rsidRPr="00823E1F" w:rsidRDefault="00893D92" w:rsidP="00E87708">
            <w:pPr>
              <w:spacing w:line="288" w:lineRule="auto"/>
              <w:jc w:val="left"/>
              <w:rPr>
                <w:rStyle w:val="st"/>
                <w:rFonts w:cs="Times New Roman"/>
              </w:rPr>
            </w:pPr>
            <w:r w:rsidRPr="00823E1F">
              <w:rPr>
                <w:rStyle w:val="st"/>
                <w:rFonts w:cs="Times New Roman"/>
              </w:rPr>
              <w:t xml:space="preserve">Updated </w:t>
            </w:r>
            <w:proofErr w:type="spellStart"/>
            <w:r w:rsidRPr="00823E1F">
              <w:rPr>
                <w:rStyle w:val="st"/>
                <w:rFonts w:cs="Times New Roman"/>
              </w:rPr>
              <w:t>theo</w:t>
            </w:r>
            <w:proofErr w:type="spellEnd"/>
            <w:r w:rsidRPr="00823E1F">
              <w:rPr>
                <w:rStyle w:val="st"/>
                <w:rFonts w:cs="Times New Roman"/>
              </w:rPr>
              <w:t xml:space="preserve"> comment</w:t>
            </w:r>
          </w:p>
        </w:tc>
      </w:tr>
      <w:tr w:rsidR="00022117" w:rsidRPr="00823E1F" w14:paraId="6C29D0E7" w14:textId="77777777" w:rsidTr="0068174F">
        <w:tc>
          <w:tcPr>
            <w:tcW w:w="1118" w:type="dxa"/>
            <w:vAlign w:val="center"/>
          </w:tcPr>
          <w:p w14:paraId="09988879" w14:textId="7D72A841" w:rsidR="00022117" w:rsidRPr="00823E1F" w:rsidRDefault="00DD5107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>
              <w:rPr>
                <w:rStyle w:val="st"/>
                <w:rFonts w:cs="Times New Roman"/>
              </w:rPr>
              <w:t>1</w:t>
            </w:r>
            <w:r>
              <w:rPr>
                <w:rStyle w:val="st"/>
              </w:rPr>
              <w:t>.0</w:t>
            </w:r>
          </w:p>
        </w:tc>
        <w:tc>
          <w:tcPr>
            <w:tcW w:w="1552" w:type="dxa"/>
            <w:vAlign w:val="center"/>
          </w:tcPr>
          <w:p w14:paraId="3BB8412E" w14:textId="5F487176" w:rsidR="00022117" w:rsidRPr="00823E1F" w:rsidRDefault="00DD5107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>
              <w:rPr>
                <w:rStyle w:val="st"/>
                <w:rFonts w:cs="Times New Roman"/>
              </w:rPr>
              <w:t>04/08/2022</w:t>
            </w:r>
          </w:p>
        </w:tc>
        <w:tc>
          <w:tcPr>
            <w:tcW w:w="2320" w:type="dxa"/>
            <w:vAlign w:val="center"/>
          </w:tcPr>
          <w:p w14:paraId="26A95688" w14:textId="0E3DAEAB" w:rsidR="00022117" w:rsidRPr="00823E1F" w:rsidRDefault="00DD5107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  <w:r>
              <w:rPr>
                <w:rStyle w:val="st"/>
                <w:rFonts w:cs="Times New Roman"/>
              </w:rPr>
              <w:t>Ngô Duy Tiệm</w:t>
            </w:r>
          </w:p>
        </w:tc>
        <w:tc>
          <w:tcPr>
            <w:tcW w:w="4530" w:type="dxa"/>
            <w:vAlign w:val="center"/>
          </w:tcPr>
          <w:p w14:paraId="49696A8F" w14:textId="2754F658" w:rsidR="00022117" w:rsidRPr="00823E1F" w:rsidRDefault="00DD5107" w:rsidP="00E87708">
            <w:pPr>
              <w:spacing w:line="288" w:lineRule="auto"/>
              <w:jc w:val="left"/>
              <w:rPr>
                <w:rStyle w:val="st"/>
                <w:rFonts w:cs="Times New Roman"/>
              </w:rPr>
            </w:pPr>
            <w:r>
              <w:rPr>
                <w:rStyle w:val="st"/>
                <w:rFonts w:cs="Times New Roman"/>
              </w:rPr>
              <w:t xml:space="preserve">Update API register 4.2.1 &amp; </w:t>
            </w:r>
            <w:proofErr w:type="spellStart"/>
            <w:r>
              <w:rPr>
                <w:rStyle w:val="st"/>
                <w:rFonts w:cs="Times New Roman"/>
              </w:rPr>
              <w:t>refreshToken</w:t>
            </w:r>
            <w:proofErr w:type="spellEnd"/>
            <w:r>
              <w:rPr>
                <w:rStyle w:val="st"/>
                <w:rFonts w:cs="Times New Roman"/>
              </w:rPr>
              <w:t xml:space="preserve"> 4.2.2</w:t>
            </w:r>
          </w:p>
        </w:tc>
      </w:tr>
      <w:tr w:rsidR="001C3190" w:rsidRPr="00823E1F" w14:paraId="5FEA8BD9" w14:textId="77777777" w:rsidTr="0068174F">
        <w:tc>
          <w:tcPr>
            <w:tcW w:w="1118" w:type="dxa"/>
            <w:vAlign w:val="center"/>
          </w:tcPr>
          <w:p w14:paraId="785F9DB2" w14:textId="197EC876" w:rsidR="001C3190" w:rsidRPr="00823E1F" w:rsidRDefault="001C3190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</w:p>
        </w:tc>
        <w:tc>
          <w:tcPr>
            <w:tcW w:w="1552" w:type="dxa"/>
            <w:vAlign w:val="center"/>
          </w:tcPr>
          <w:p w14:paraId="0731A3D0" w14:textId="550E1D16" w:rsidR="001C3190" w:rsidRPr="00823E1F" w:rsidRDefault="001C3190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</w:p>
        </w:tc>
        <w:tc>
          <w:tcPr>
            <w:tcW w:w="2320" w:type="dxa"/>
            <w:vAlign w:val="center"/>
          </w:tcPr>
          <w:p w14:paraId="166616A4" w14:textId="715B425F" w:rsidR="001C3190" w:rsidRPr="00823E1F" w:rsidRDefault="001C3190" w:rsidP="00E87708">
            <w:pPr>
              <w:spacing w:before="120" w:line="288" w:lineRule="auto"/>
              <w:jc w:val="left"/>
              <w:rPr>
                <w:rStyle w:val="st"/>
                <w:rFonts w:cs="Times New Roman"/>
              </w:rPr>
            </w:pPr>
          </w:p>
        </w:tc>
        <w:tc>
          <w:tcPr>
            <w:tcW w:w="4530" w:type="dxa"/>
            <w:vAlign w:val="center"/>
          </w:tcPr>
          <w:p w14:paraId="657F4E45" w14:textId="1385069C" w:rsidR="00AD28B5" w:rsidRPr="00823E1F" w:rsidRDefault="00AD28B5" w:rsidP="00E87708">
            <w:pPr>
              <w:spacing w:line="288" w:lineRule="auto"/>
              <w:jc w:val="left"/>
              <w:rPr>
                <w:rStyle w:val="st"/>
                <w:rFonts w:cs="Times New Roman"/>
              </w:rPr>
            </w:pPr>
          </w:p>
        </w:tc>
      </w:tr>
    </w:tbl>
    <w:p w14:paraId="2213B58B" w14:textId="5D48730B" w:rsidR="000A06E7" w:rsidRPr="00823E1F" w:rsidRDefault="000A06E7" w:rsidP="00E87708">
      <w:pPr>
        <w:spacing w:line="288" w:lineRule="auto"/>
        <w:rPr>
          <w:szCs w:val="26"/>
        </w:rPr>
      </w:pPr>
    </w:p>
    <w:p w14:paraId="173676BC" w14:textId="77777777" w:rsidR="00823E1F" w:rsidRPr="00823E1F" w:rsidRDefault="00FB0DD5" w:rsidP="00E87708">
      <w:pPr>
        <w:overflowPunct/>
        <w:autoSpaceDE/>
        <w:autoSpaceDN/>
        <w:adjustRightInd/>
        <w:spacing w:after="200" w:line="288" w:lineRule="auto"/>
        <w:textAlignment w:val="auto"/>
        <w:rPr>
          <w:szCs w:val="26"/>
        </w:rPr>
      </w:pPr>
      <w:r w:rsidRPr="00823E1F">
        <w:rPr>
          <w:szCs w:val="26"/>
        </w:rPr>
        <w:t xml:space="preserve">       </w:t>
      </w:r>
      <w:r w:rsidR="00937F5E" w:rsidRPr="00823E1F">
        <w:rPr>
          <w:szCs w:val="26"/>
        </w:rPr>
        <w:t xml:space="preserve"> </w:t>
      </w:r>
      <w:r w:rsidR="00DC6DCB" w:rsidRPr="00823E1F">
        <w:rPr>
          <w:szCs w:val="26"/>
        </w:rPr>
        <w:br w:type="page"/>
      </w:r>
    </w:p>
    <w:sdt>
      <w:sdtPr>
        <w:id w:val="-21027080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21C82A" w14:textId="55437042" w:rsidR="00C444DB" w:rsidRPr="00823E1F" w:rsidRDefault="00C444DB" w:rsidP="00E87708">
          <w:pPr>
            <w:overflowPunct/>
            <w:autoSpaceDE/>
            <w:autoSpaceDN/>
            <w:adjustRightInd/>
            <w:spacing w:after="200" w:line="288" w:lineRule="auto"/>
            <w:textAlignment w:val="auto"/>
            <w:rPr>
              <w:rStyle w:val="st"/>
              <w:rFonts w:cs="Times New Roman"/>
              <w:szCs w:val="26"/>
            </w:rPr>
          </w:pPr>
          <w:r w:rsidRPr="00823E1F">
            <w:rPr>
              <w:rStyle w:val="st"/>
              <w:rFonts w:cs="Times New Roman"/>
              <w:b/>
              <w:szCs w:val="26"/>
            </w:rPr>
            <w:t>MỤC LỤC / TABLE OF CONTENT</w:t>
          </w:r>
        </w:p>
        <w:p w14:paraId="3EF97D34" w14:textId="18FE7BAA" w:rsidR="00E87708" w:rsidRDefault="00C444DB">
          <w:pPr>
            <w:pStyle w:val="TOC1"/>
            <w:tabs>
              <w:tab w:val="left" w:pos="5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23E1F">
            <w:fldChar w:fldCharType="begin"/>
          </w:r>
          <w:r w:rsidRPr="00823E1F">
            <w:instrText xml:space="preserve"> TOC \o "1-3" \h \z \u </w:instrText>
          </w:r>
          <w:r w:rsidRPr="00823E1F">
            <w:fldChar w:fldCharType="separate"/>
          </w:r>
          <w:hyperlink w:anchor="_Toc111126285" w:history="1">
            <w:r w:rsidR="00E87708" w:rsidRPr="00377F97">
              <w:rPr>
                <w:rStyle w:val="Hyperlink"/>
                <w:noProof/>
              </w:rPr>
              <w:t>1.</w:t>
            </w:r>
            <w:r w:rsidR="00E877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7708" w:rsidRPr="00377F97">
              <w:rPr>
                <w:rStyle w:val="Hyperlink"/>
                <w:noProof/>
              </w:rPr>
              <w:t>Giới thiệu chung</w:t>
            </w:r>
            <w:r w:rsidR="00E87708">
              <w:rPr>
                <w:noProof/>
                <w:webHidden/>
              </w:rPr>
              <w:tab/>
            </w:r>
            <w:r w:rsidR="00E87708">
              <w:rPr>
                <w:noProof/>
                <w:webHidden/>
              </w:rPr>
              <w:fldChar w:fldCharType="begin"/>
            </w:r>
            <w:r w:rsidR="00E87708">
              <w:rPr>
                <w:noProof/>
                <w:webHidden/>
              </w:rPr>
              <w:instrText xml:space="preserve"> PAGEREF _Toc111126285 \h </w:instrText>
            </w:r>
            <w:r w:rsidR="00E87708">
              <w:rPr>
                <w:noProof/>
                <w:webHidden/>
              </w:rPr>
            </w:r>
            <w:r w:rsidR="00E87708"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5</w:t>
            </w:r>
            <w:r w:rsidR="00E87708">
              <w:rPr>
                <w:noProof/>
                <w:webHidden/>
              </w:rPr>
              <w:fldChar w:fldCharType="end"/>
            </w:r>
          </w:hyperlink>
        </w:p>
        <w:p w14:paraId="04450D0F" w14:textId="3AE73794" w:rsidR="00E87708" w:rsidRDefault="00E87708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86" w:history="1">
            <w:r w:rsidRPr="00377F97">
              <w:rPr>
                <w:rStyle w:val="Hyperlink"/>
                <w:noProof/>
              </w:rPr>
              <w:t>1.1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B1C4" w14:textId="23F05E4C" w:rsidR="00E87708" w:rsidRDefault="00E87708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87" w:history="1">
            <w:r w:rsidRPr="00377F97">
              <w:rPr>
                <w:rStyle w:val="Hyperlink"/>
                <w:noProof/>
              </w:rPr>
              <w:t>1.2 Định nghĩa và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AAAF" w14:textId="56687A82" w:rsidR="00E87708" w:rsidRDefault="00E87708">
          <w:pPr>
            <w:pStyle w:val="TOC1"/>
            <w:tabs>
              <w:tab w:val="left" w:pos="5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88" w:history="1">
            <w:r w:rsidRPr="00377F97">
              <w:rPr>
                <w:rStyle w:val="Hyperlink"/>
                <w:noProof/>
                <w:lang w:val="en-A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  <w:lang w:val="en-AU"/>
              </w:rPr>
              <w:t>Kiến trúc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C66D" w14:textId="41E51017" w:rsidR="00E87708" w:rsidRDefault="00E87708">
          <w:pPr>
            <w:pStyle w:val="TOC1"/>
            <w:tabs>
              <w:tab w:val="left" w:pos="5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89" w:history="1">
            <w:r w:rsidRPr="00377F97">
              <w:rPr>
                <w:rStyle w:val="Hyperlink"/>
                <w:noProof/>
                <w:lang w:val="en-A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  <w:lang w:val="en-AU"/>
              </w:rPr>
              <w:t>Luồng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2F0B" w14:textId="24F7470B" w:rsidR="00E87708" w:rsidRDefault="00E87708">
          <w:pPr>
            <w:pStyle w:val="TOC2"/>
            <w:tabs>
              <w:tab w:val="left" w:pos="88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0" w:history="1">
            <w:r w:rsidRPr="00377F9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Luồng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0A4F8" w14:textId="225BC241" w:rsidR="00E87708" w:rsidRDefault="00E87708">
          <w:pPr>
            <w:pStyle w:val="TOC2"/>
            <w:tabs>
              <w:tab w:val="left" w:pos="88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1" w:history="1">
            <w:r w:rsidRPr="00377F9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Luồng yêu cầu cấp lại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8E1F" w14:textId="42AF0490" w:rsidR="00E87708" w:rsidRDefault="00E87708">
          <w:pPr>
            <w:pStyle w:val="TOC2"/>
            <w:tabs>
              <w:tab w:val="left" w:pos="88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2" w:history="1">
            <w:r w:rsidRPr="00377F9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Luồng gửi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EE70" w14:textId="20DF1CFD" w:rsidR="00E87708" w:rsidRDefault="00E87708">
          <w:pPr>
            <w:pStyle w:val="TOC1"/>
            <w:tabs>
              <w:tab w:val="left" w:pos="5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3" w:history="1">
            <w:r w:rsidRPr="00377F97">
              <w:rPr>
                <w:rStyle w:val="Hyperlink"/>
                <w:noProof/>
                <w:lang w:val="en-A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  <w:lang w:val="en-AU"/>
              </w:rPr>
              <w:t>Đặc tả yêu cầu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1AD9" w14:textId="6C57B91B" w:rsidR="00E87708" w:rsidRDefault="00E87708">
          <w:pPr>
            <w:pStyle w:val="TOC2"/>
            <w:tabs>
              <w:tab w:val="left" w:pos="88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4" w:history="1">
            <w:r w:rsidRPr="00377F97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Danh sách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E0B6" w14:textId="5225D127" w:rsidR="00E87708" w:rsidRDefault="00E87708">
          <w:pPr>
            <w:pStyle w:val="TOC2"/>
            <w:tabs>
              <w:tab w:val="left" w:pos="88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5" w:history="1">
            <w:r w:rsidRPr="00377F97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Đặc tả chi tiết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84C8F" w14:textId="0FF47067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6" w:history="1">
            <w:r w:rsidRPr="00377F97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C465" w14:textId="31A48F1F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7" w:history="1">
            <w:r w:rsidRPr="00377F97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Refresh Token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243D" w14:textId="2DEB50B6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8" w:history="1">
            <w:r w:rsidRPr="00377F97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Reboot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384A" w14:textId="626D7B7D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299" w:history="1">
            <w:r w:rsidRPr="00377F97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Reset factory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F39BD" w14:textId="08D38182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0" w:history="1">
            <w:r w:rsidRPr="00377F97">
              <w:rPr>
                <w:rStyle w:val="Hyperlink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Restore cấu hình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CCBF" w14:textId="1135FBD7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1" w:history="1">
            <w:r w:rsidRPr="00377F97">
              <w:rPr>
                <w:rStyle w:val="Hyperlink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danh sách file backup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80FF" w14:textId="49048C6B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2" w:history="1">
            <w:r w:rsidRPr="00377F97">
              <w:rPr>
                <w:rStyle w:val="Hyperlink"/>
                <w:noProof/>
              </w:rPr>
              <w:t>4.2.7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Update Firmware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86A9" w14:textId="6533BA5A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3" w:history="1">
            <w:r w:rsidRPr="00377F97">
              <w:rPr>
                <w:rStyle w:val="Hyperlink"/>
                <w:noProof/>
              </w:rPr>
              <w:t>4.2.8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danh sách file firmware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DAEF" w14:textId="4B95FCB6" w:rsidR="00E87708" w:rsidRDefault="00E87708">
          <w:pPr>
            <w:pStyle w:val="TOC3"/>
            <w:tabs>
              <w:tab w:val="left" w:pos="132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4" w:history="1">
            <w:r w:rsidRPr="00377F97">
              <w:rPr>
                <w:rStyle w:val="Hyperlink"/>
                <w:noProof/>
              </w:rPr>
              <w:t>4.2.9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thông tin chi tiết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3DEFC" w14:textId="07F0C7DE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5" w:history="1">
            <w:r w:rsidRPr="00377F97">
              <w:rPr>
                <w:rStyle w:val="Hyperlink"/>
                <w:noProof/>
              </w:rPr>
              <w:t>4.2.10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thông tin LAN hiện có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E536C" w14:textId="43081144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6" w:history="1">
            <w:r w:rsidRPr="00377F97">
              <w:rPr>
                <w:rStyle w:val="Hyperlink"/>
                <w:noProof/>
              </w:rPr>
              <w:t>4.2.11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cấu hình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230A" w14:textId="23295DCF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7" w:history="1">
            <w:r w:rsidRPr="00377F97">
              <w:rPr>
                <w:rStyle w:val="Hyperlink"/>
                <w:noProof/>
              </w:rPr>
              <w:t>4.2.12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thông tin các WAN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F114" w14:textId="009B0E97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8" w:history="1">
            <w:r w:rsidRPr="00377F97">
              <w:rPr>
                <w:rStyle w:val="Hyperlink"/>
                <w:noProof/>
              </w:rPr>
              <w:t>4.2.13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tạo mới cấu hình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59D1" w14:textId="1BE54042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09" w:history="1">
            <w:r w:rsidRPr="00377F97">
              <w:rPr>
                <w:rStyle w:val="Hyperlink"/>
                <w:noProof/>
              </w:rPr>
              <w:t>4.2.14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sửa cấu hình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680B0" w14:textId="384EFD06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0" w:history="1">
            <w:r w:rsidRPr="00377F97">
              <w:rPr>
                <w:rStyle w:val="Hyperlink"/>
                <w:noProof/>
              </w:rPr>
              <w:t>4.2.15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xóa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D101" w14:textId="413AAEEE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1" w:history="1">
            <w:r w:rsidRPr="00377F97">
              <w:rPr>
                <w:rStyle w:val="Hyperlink"/>
                <w:noProof/>
              </w:rPr>
              <w:t>4.2.16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danh sách wifi hiện có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5F0E0" w14:textId="0C853A61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2" w:history="1">
            <w:r w:rsidRPr="00377F97">
              <w:rPr>
                <w:rStyle w:val="Hyperlink"/>
                <w:noProof/>
              </w:rPr>
              <w:t>4.2.17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cấu hình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68F3A" w14:textId="7547B550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3" w:history="1">
            <w:r w:rsidRPr="00377F97">
              <w:rPr>
                <w:rStyle w:val="Hyperlink"/>
                <w:noProof/>
              </w:rPr>
              <w:t>4.2.18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thông tin Port Forwarding hiện có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7358" w14:textId="3967CB4C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4" w:history="1">
            <w:r w:rsidRPr="00377F97">
              <w:rPr>
                <w:rStyle w:val="Hyperlink"/>
                <w:noProof/>
              </w:rPr>
              <w:t>4.2.19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thông tin DDNS hiện có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2D78E" w14:textId="31A8985C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5" w:history="1">
            <w:r w:rsidRPr="00377F97">
              <w:rPr>
                <w:rStyle w:val="Hyperlink"/>
                <w:noProof/>
              </w:rPr>
              <w:t>4.2.20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cấu hình Port Forwarding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1B3B" w14:textId="439C2163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6" w:history="1">
            <w:r w:rsidRPr="00377F97">
              <w:rPr>
                <w:rStyle w:val="Hyperlink"/>
                <w:noProof/>
              </w:rPr>
              <w:t>4.2.21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cấu hình DDNS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58C91" w14:textId="06B1A8D5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7" w:history="1">
            <w:r w:rsidRPr="00377F97">
              <w:rPr>
                <w:rStyle w:val="Hyperlink"/>
                <w:noProof/>
              </w:rPr>
              <w:t>4.2.22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thông tin mạng Mesh hiện có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39E4" w14:textId="5F4FEF37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8" w:history="1">
            <w:r w:rsidRPr="00377F97">
              <w:rPr>
                <w:rStyle w:val="Hyperlink"/>
                <w:noProof/>
              </w:rPr>
              <w:t>4.2.23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cấu hình mạng Mesh từ 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C7E7" w14:textId="41B0FB35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19" w:history="1">
            <w:r w:rsidRPr="00377F97">
              <w:rPr>
                <w:rStyle w:val="Hyperlink"/>
                <w:noProof/>
              </w:rPr>
              <w:t>4.2.24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lấy thông tin nhiệt độ, công suất thu phát của module quang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E539" w14:textId="0715FE26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20" w:history="1">
            <w:r w:rsidRPr="00377F97">
              <w:rPr>
                <w:rStyle w:val="Hyperlink"/>
                <w:noProof/>
              </w:rPr>
              <w:t>4.2.25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kiểm tra kết nối của thiết bị - 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AA2A8" w14:textId="7AB41925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21" w:history="1">
            <w:r w:rsidRPr="00377F97">
              <w:rPr>
                <w:rStyle w:val="Hyperlink"/>
                <w:noProof/>
              </w:rPr>
              <w:t>4.2.26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kiểm tra kết nối của thiết bị -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EF6E6" w14:textId="240AC697" w:rsidR="00E87708" w:rsidRDefault="00E87708">
          <w:pPr>
            <w:pStyle w:val="TOC3"/>
            <w:tabs>
              <w:tab w:val="left" w:pos="154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22" w:history="1">
            <w:r w:rsidRPr="00377F97">
              <w:rPr>
                <w:rStyle w:val="Hyperlink"/>
                <w:noProof/>
              </w:rPr>
              <w:t>4.2.27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API đo kiểm kết nối của thiết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2B6AA" w14:textId="32FE868A" w:rsidR="00E87708" w:rsidRDefault="00E87708">
          <w:pPr>
            <w:pStyle w:val="TOC2"/>
            <w:tabs>
              <w:tab w:val="left" w:pos="880"/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1126323" w:history="1">
            <w:r w:rsidRPr="00377F97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7F97">
              <w:rPr>
                <w:rStyle w:val="Hyperlink"/>
                <w:noProof/>
              </w:rPr>
              <w:t>Bảng mã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_Toc111126323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30D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8B15" w14:textId="59F65AD1" w:rsidR="00DC6DCB" w:rsidRPr="00823E1F" w:rsidRDefault="00C444DB" w:rsidP="00E87708">
          <w:pPr>
            <w:spacing w:line="288" w:lineRule="auto"/>
            <w:rPr>
              <w:rStyle w:val="st"/>
              <w:rFonts w:cs="Times New Roman"/>
            </w:rPr>
          </w:pPr>
          <w:r w:rsidRPr="00823E1F">
            <w:rPr>
              <w:b/>
              <w:bCs/>
              <w:noProof/>
            </w:rPr>
            <w:fldChar w:fldCharType="end"/>
          </w:r>
        </w:p>
      </w:sdtContent>
    </w:sdt>
    <w:p w14:paraId="627A86C8" w14:textId="45AB81C5" w:rsidR="00F57DA1" w:rsidRPr="00823E1F" w:rsidRDefault="00DC6DCB" w:rsidP="00E87708">
      <w:pPr>
        <w:spacing w:line="288" w:lineRule="auto"/>
        <w:jc w:val="center"/>
        <w:rPr>
          <w:szCs w:val="26"/>
        </w:rPr>
      </w:pPr>
      <w:r w:rsidRPr="00823E1F">
        <w:rPr>
          <w:szCs w:val="26"/>
        </w:rPr>
        <w:t xml:space="preserve"> </w:t>
      </w:r>
      <w:r w:rsidR="00CD266D" w:rsidRPr="00823E1F">
        <w:rPr>
          <w:szCs w:val="26"/>
        </w:rPr>
        <w:br w:type="page"/>
      </w:r>
    </w:p>
    <w:p w14:paraId="28670428" w14:textId="4C3C5F98" w:rsidR="00446A31" w:rsidRPr="00823E1F" w:rsidRDefault="00177287" w:rsidP="00E87708">
      <w:pPr>
        <w:pStyle w:val="Heading1"/>
        <w:spacing w:line="288" w:lineRule="auto"/>
      </w:pPr>
      <w:bookmarkStart w:id="2" w:name="_Toc111126285"/>
      <w:proofErr w:type="spellStart"/>
      <w:r w:rsidRPr="00823E1F">
        <w:rPr>
          <w:rStyle w:val="st"/>
          <w:rFonts w:cs="Times New Roman"/>
        </w:rPr>
        <w:lastRenderedPageBreak/>
        <w:t>G</w:t>
      </w:r>
      <w:r w:rsidR="00D340E1" w:rsidRPr="00823E1F">
        <w:rPr>
          <w:rStyle w:val="st"/>
          <w:rFonts w:cs="Times New Roman"/>
        </w:rPr>
        <w:t>iới</w:t>
      </w:r>
      <w:proofErr w:type="spellEnd"/>
      <w:r w:rsidR="00D340E1" w:rsidRPr="00823E1F">
        <w:rPr>
          <w:rStyle w:val="st"/>
          <w:rFonts w:cs="Times New Roman"/>
        </w:rPr>
        <w:t xml:space="preserve"> </w:t>
      </w:r>
      <w:proofErr w:type="spellStart"/>
      <w:r w:rsidR="00D340E1" w:rsidRPr="00823E1F">
        <w:rPr>
          <w:rStyle w:val="st"/>
          <w:rFonts w:cs="Times New Roman"/>
        </w:rPr>
        <w:t>thiệu</w:t>
      </w:r>
      <w:proofErr w:type="spellEnd"/>
      <w:r w:rsidR="005F3DFE" w:rsidRPr="00823E1F">
        <w:rPr>
          <w:rStyle w:val="st"/>
          <w:rFonts w:cs="Times New Roman"/>
        </w:rPr>
        <w:t xml:space="preserve"> </w:t>
      </w:r>
      <w:proofErr w:type="spellStart"/>
      <w:r w:rsidR="000F0925" w:rsidRPr="00823E1F">
        <w:rPr>
          <w:rStyle w:val="st"/>
          <w:rFonts w:cs="Times New Roman"/>
        </w:rPr>
        <w:t>chung</w:t>
      </w:r>
      <w:bookmarkEnd w:id="2"/>
      <w:proofErr w:type="spellEnd"/>
    </w:p>
    <w:p w14:paraId="1B705AF5" w14:textId="77777777" w:rsidR="001666D1" w:rsidRPr="00823E1F" w:rsidRDefault="001666D1" w:rsidP="00E87708">
      <w:pPr>
        <w:pStyle w:val="ANSVHeading2"/>
        <w:numPr>
          <w:ilvl w:val="1"/>
          <w:numId w:val="2"/>
        </w:numPr>
        <w:spacing w:line="288" w:lineRule="auto"/>
      </w:pPr>
      <w:bookmarkStart w:id="3" w:name="_Toc499306434"/>
      <w:bookmarkStart w:id="4" w:name="_Toc499624294"/>
      <w:bookmarkStart w:id="5" w:name="_Toc474824656"/>
      <w:bookmarkStart w:id="6" w:name="_Toc111126286"/>
      <w:r w:rsidRPr="00823E1F">
        <w:t xml:space="preserve">Mục </w:t>
      </w:r>
      <w:proofErr w:type="spellStart"/>
      <w:r w:rsidRPr="00823E1F">
        <w:t>đích</w:t>
      </w:r>
      <w:bookmarkEnd w:id="3"/>
      <w:bookmarkEnd w:id="4"/>
      <w:bookmarkEnd w:id="6"/>
      <w:proofErr w:type="spellEnd"/>
    </w:p>
    <w:p w14:paraId="01C38A62" w14:textId="09C16A69" w:rsidR="00E60B8D" w:rsidRPr="00823E1F" w:rsidRDefault="0068174F" w:rsidP="00E87708">
      <w:pPr>
        <w:spacing w:line="288" w:lineRule="auto"/>
      </w:pPr>
      <w:r w:rsidRPr="00823E1F">
        <w:t xml:space="preserve">Tài liệu </w:t>
      </w:r>
      <w:proofErr w:type="spellStart"/>
      <w:r w:rsidRPr="00823E1F">
        <w:t>nhằm</w:t>
      </w:r>
      <w:proofErr w:type="spellEnd"/>
      <w:r w:rsidRPr="00823E1F">
        <w:t xml:space="preserve"> </w:t>
      </w:r>
      <w:proofErr w:type="spellStart"/>
      <w:r w:rsidRPr="00823E1F">
        <w:t>mô</w:t>
      </w:r>
      <w:proofErr w:type="spellEnd"/>
      <w:r w:rsidRPr="00823E1F">
        <w:t xml:space="preserve"> tả chi tiết các API mà hệ </w:t>
      </w:r>
      <w:proofErr w:type="spellStart"/>
      <w:r w:rsidRPr="00823E1F">
        <w:t>thống</w:t>
      </w:r>
      <w:proofErr w:type="spellEnd"/>
      <w:r w:rsidRPr="00823E1F">
        <w:t xml:space="preserve"> ONE Link </w:t>
      </w:r>
      <w:proofErr w:type="spellStart"/>
      <w:r w:rsidRPr="00823E1F">
        <w:t>cung</w:t>
      </w:r>
      <w:proofErr w:type="spellEnd"/>
      <w:r w:rsidRPr="00823E1F">
        <w:t xml:space="preserve"> </w:t>
      </w:r>
      <w:proofErr w:type="spellStart"/>
      <w:r w:rsidRPr="00823E1F">
        <w:t>cấp</w:t>
      </w:r>
      <w:proofErr w:type="spellEnd"/>
      <w:r w:rsidRPr="00823E1F">
        <w:t xml:space="preserve"> </w:t>
      </w:r>
      <w:proofErr w:type="spellStart"/>
      <w:r w:rsidRPr="00823E1F">
        <w:t>cho</w:t>
      </w:r>
      <w:proofErr w:type="spellEnd"/>
      <w:r w:rsidRPr="00823E1F">
        <w:t xml:space="preserve"> các hệ </w:t>
      </w:r>
      <w:proofErr w:type="spellStart"/>
      <w:r w:rsidRPr="00823E1F">
        <w:t>thống</w:t>
      </w:r>
      <w:proofErr w:type="spellEnd"/>
      <w:r w:rsidRPr="00823E1F">
        <w:t>/</w:t>
      </w:r>
      <w:proofErr w:type="spellStart"/>
      <w:r w:rsidRPr="00823E1F">
        <w:t>ứng</w:t>
      </w:r>
      <w:proofErr w:type="spellEnd"/>
      <w:r w:rsidRPr="00823E1F">
        <w:t xml:space="preserve"> dụng bên ngoài kết nối đến để thực hiện truy vấn, </w:t>
      </w:r>
      <w:proofErr w:type="spellStart"/>
      <w:r w:rsidRPr="00823E1F">
        <w:t>điều</w:t>
      </w:r>
      <w:proofErr w:type="spellEnd"/>
      <w:r w:rsidRPr="00823E1F">
        <w:t xml:space="preserve"> </w:t>
      </w:r>
      <w:proofErr w:type="spellStart"/>
      <w:r w:rsidRPr="00823E1F">
        <w:t>khiển</w:t>
      </w:r>
      <w:proofErr w:type="spellEnd"/>
      <w:r w:rsidRPr="00823E1F">
        <w:t xml:space="preserve">, </w:t>
      </w:r>
      <w:proofErr w:type="spellStart"/>
      <w:r w:rsidRPr="00823E1F">
        <w:t>cấu</w:t>
      </w:r>
      <w:proofErr w:type="spellEnd"/>
      <w:r w:rsidRPr="00823E1F">
        <w:t xml:space="preserve"> hình thiết bị từ </w:t>
      </w:r>
      <w:proofErr w:type="spellStart"/>
      <w:r w:rsidRPr="00823E1F">
        <w:t>xa</w:t>
      </w:r>
      <w:proofErr w:type="spellEnd"/>
      <w:r w:rsidRPr="00823E1F">
        <w:t>.</w:t>
      </w:r>
    </w:p>
    <w:p w14:paraId="05AA0571" w14:textId="693FF6F0" w:rsidR="001666D1" w:rsidRPr="00823E1F" w:rsidRDefault="001666D1" w:rsidP="00E87708">
      <w:pPr>
        <w:pStyle w:val="ANSVHeading2"/>
        <w:numPr>
          <w:ilvl w:val="1"/>
          <w:numId w:val="2"/>
        </w:numPr>
        <w:spacing w:line="288" w:lineRule="auto"/>
      </w:pPr>
      <w:bookmarkStart w:id="7" w:name="_Toc474824653"/>
      <w:bookmarkStart w:id="8" w:name="_Toc499306438"/>
      <w:bookmarkStart w:id="9" w:name="_Toc499624298"/>
      <w:bookmarkStart w:id="10" w:name="_Toc111126287"/>
      <w:r w:rsidRPr="00823E1F">
        <w:t xml:space="preserve">Định nghĩa và </w:t>
      </w:r>
      <w:proofErr w:type="spellStart"/>
      <w:r w:rsidRPr="00823E1F">
        <w:t>viết</w:t>
      </w:r>
      <w:proofErr w:type="spellEnd"/>
      <w:r w:rsidRPr="00823E1F">
        <w:t xml:space="preserve"> </w:t>
      </w:r>
      <w:proofErr w:type="spellStart"/>
      <w:r w:rsidRPr="00823E1F">
        <w:t>tắt</w:t>
      </w:r>
      <w:bookmarkEnd w:id="7"/>
      <w:bookmarkEnd w:id="8"/>
      <w:bookmarkEnd w:id="9"/>
      <w:bookmarkEnd w:id="10"/>
      <w:proofErr w:type="spellEnd"/>
    </w:p>
    <w:p w14:paraId="0A32EC8F" w14:textId="0B323555" w:rsidR="009B7EE2" w:rsidRPr="00823E1F" w:rsidRDefault="009B7EE2" w:rsidP="00E87708">
      <w:pPr>
        <w:spacing w:line="288" w:lineRule="auto"/>
      </w:pPr>
      <w:r w:rsidRPr="00823E1F">
        <w:t xml:space="preserve">Đưa </w:t>
      </w:r>
      <w:proofErr w:type="spellStart"/>
      <w:r w:rsidRPr="00823E1F">
        <w:t>ra</w:t>
      </w:r>
      <w:proofErr w:type="spellEnd"/>
      <w:r w:rsidRPr="00823E1F">
        <w:t xml:space="preserve"> định nghĩa </w:t>
      </w:r>
      <w:proofErr w:type="spellStart"/>
      <w:r w:rsidRPr="00823E1F">
        <w:t>cho</w:t>
      </w:r>
      <w:proofErr w:type="spellEnd"/>
      <w:r w:rsidRPr="00823E1F">
        <w:t xml:space="preserve"> các thuật </w:t>
      </w:r>
      <w:proofErr w:type="spellStart"/>
      <w:r w:rsidRPr="00823E1F">
        <w:t>ngữ</w:t>
      </w:r>
      <w:proofErr w:type="spellEnd"/>
      <w:r w:rsidRPr="00823E1F">
        <w:t xml:space="preserve"> không </w:t>
      </w:r>
      <w:proofErr w:type="spellStart"/>
      <w:r w:rsidRPr="00823E1F">
        <w:t>phổ</w:t>
      </w:r>
      <w:proofErr w:type="spellEnd"/>
      <w:r w:rsidRPr="00823E1F">
        <w:t xml:space="preserve"> </w:t>
      </w:r>
      <w:proofErr w:type="spellStart"/>
      <w:r w:rsidRPr="00823E1F">
        <w:t>biến</w:t>
      </w:r>
      <w:proofErr w:type="spellEnd"/>
      <w:r w:rsidRPr="00823E1F">
        <w:t xml:space="preserve"> hoặc được hiểu </w:t>
      </w:r>
      <w:proofErr w:type="spellStart"/>
      <w:r w:rsidRPr="00823E1F">
        <w:t>khác</w:t>
      </w:r>
      <w:proofErr w:type="spellEnd"/>
      <w:r w:rsidRPr="00823E1F">
        <w:t xml:space="preserve"> so </w:t>
      </w:r>
      <w:proofErr w:type="spellStart"/>
      <w:r w:rsidRPr="00823E1F">
        <w:t>với</w:t>
      </w:r>
      <w:proofErr w:type="spellEnd"/>
      <w:r w:rsidRPr="00823E1F">
        <w:t xml:space="preserve"> bình thường.</w:t>
      </w:r>
    </w:p>
    <w:p w14:paraId="6A07440D" w14:textId="77777777" w:rsidR="007A1EC7" w:rsidRPr="00823E1F" w:rsidRDefault="007A1EC7" w:rsidP="00E87708">
      <w:pPr>
        <w:pStyle w:val="ANSVNormal"/>
        <w:spacing w:line="288" w:lineRule="auto"/>
        <w:rPr>
          <w:rFonts w:cs="Times New Roman"/>
          <w:color w:val="000000" w:themeColor="text1"/>
        </w:rPr>
      </w:pPr>
      <w:r w:rsidRPr="00823E1F">
        <w:rPr>
          <w:rFonts w:cs="Times New Roman"/>
          <w:color w:val="000000" w:themeColor="text1"/>
        </w:rPr>
        <w:t xml:space="preserve">Đưa </w:t>
      </w:r>
      <w:proofErr w:type="spellStart"/>
      <w:r w:rsidRPr="00823E1F">
        <w:rPr>
          <w:rFonts w:cs="Times New Roman"/>
          <w:color w:val="000000" w:themeColor="text1"/>
        </w:rPr>
        <w:t>ra</w:t>
      </w:r>
      <w:proofErr w:type="spellEnd"/>
      <w:r w:rsidRPr="00823E1F">
        <w:rPr>
          <w:rFonts w:cs="Times New Roman"/>
          <w:color w:val="000000" w:themeColor="text1"/>
        </w:rPr>
        <w:t xml:space="preserve"> </w:t>
      </w:r>
      <w:proofErr w:type="spellStart"/>
      <w:r w:rsidRPr="00823E1F">
        <w:rPr>
          <w:rFonts w:cs="Times New Roman"/>
          <w:color w:val="000000" w:themeColor="text1"/>
        </w:rPr>
        <w:t>diễn</w:t>
      </w:r>
      <w:proofErr w:type="spellEnd"/>
      <w:r w:rsidRPr="00823E1F">
        <w:rPr>
          <w:rFonts w:cs="Times New Roman"/>
          <w:color w:val="000000" w:themeColor="text1"/>
        </w:rPr>
        <w:t xml:space="preserve"> giải </w:t>
      </w:r>
      <w:proofErr w:type="spellStart"/>
      <w:r w:rsidRPr="00823E1F">
        <w:rPr>
          <w:rFonts w:cs="Times New Roman"/>
          <w:color w:val="000000" w:themeColor="text1"/>
        </w:rPr>
        <w:t>cho</w:t>
      </w:r>
      <w:proofErr w:type="spellEnd"/>
      <w:r w:rsidRPr="00823E1F">
        <w:rPr>
          <w:rFonts w:cs="Times New Roman"/>
          <w:color w:val="000000" w:themeColor="text1"/>
        </w:rPr>
        <w:t xml:space="preserve"> các từ </w:t>
      </w:r>
      <w:proofErr w:type="spellStart"/>
      <w:r w:rsidRPr="00823E1F">
        <w:rPr>
          <w:rFonts w:cs="Times New Roman"/>
          <w:color w:val="000000" w:themeColor="text1"/>
        </w:rPr>
        <w:t>viết</w:t>
      </w:r>
      <w:proofErr w:type="spellEnd"/>
      <w:r w:rsidRPr="00823E1F">
        <w:rPr>
          <w:rFonts w:cs="Times New Roman"/>
          <w:color w:val="000000" w:themeColor="text1"/>
        </w:rPr>
        <w:t xml:space="preserve"> </w:t>
      </w:r>
      <w:proofErr w:type="spellStart"/>
      <w:r w:rsidRPr="00823E1F">
        <w:rPr>
          <w:rFonts w:cs="Times New Roman"/>
          <w:color w:val="000000" w:themeColor="text1"/>
        </w:rPr>
        <w:t>tắt</w:t>
      </w:r>
      <w:proofErr w:type="spellEnd"/>
      <w:r w:rsidRPr="00823E1F">
        <w:rPr>
          <w:rFonts w:cs="Times New Roman"/>
          <w:color w:val="000000" w:themeColor="text1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9"/>
        <w:gridCol w:w="4806"/>
        <w:gridCol w:w="3430"/>
      </w:tblGrid>
      <w:tr w:rsidR="007A1EC7" w:rsidRPr="00823E1F" w14:paraId="3F156396" w14:textId="1223E5BD" w:rsidTr="00E46C9D">
        <w:trPr>
          <w:trHeight w:val="418"/>
        </w:trPr>
        <w:tc>
          <w:tcPr>
            <w:tcW w:w="726" w:type="pct"/>
            <w:shd w:val="clear" w:color="auto" w:fill="1F4E79" w:themeFill="accent1" w:themeFillShade="80"/>
          </w:tcPr>
          <w:p w14:paraId="669F6C2E" w14:textId="77777777" w:rsidR="007A1EC7" w:rsidRPr="00823E1F" w:rsidRDefault="007A1EC7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b/>
                <w:color w:val="FFFFFF" w:themeColor="background1"/>
                <w:lang w:val="de-DE"/>
              </w:rPr>
            </w:pPr>
            <w:r w:rsidRPr="00823E1F">
              <w:rPr>
                <w:b/>
                <w:color w:val="FFFFFF" w:themeColor="background1"/>
                <w:lang w:val="de-DE"/>
              </w:rPr>
              <w:t>Từ viết tắt</w:t>
            </w:r>
          </w:p>
        </w:tc>
        <w:tc>
          <w:tcPr>
            <w:tcW w:w="2494" w:type="pct"/>
            <w:shd w:val="clear" w:color="auto" w:fill="1F4E79" w:themeFill="accent1" w:themeFillShade="80"/>
          </w:tcPr>
          <w:p w14:paraId="0D062064" w14:textId="77777777" w:rsidR="007A1EC7" w:rsidRPr="00823E1F" w:rsidRDefault="007A1EC7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b/>
                <w:color w:val="FFFFFF" w:themeColor="background1"/>
                <w:lang w:val="vi-VN"/>
              </w:rPr>
            </w:pPr>
            <w:r w:rsidRPr="00823E1F">
              <w:rPr>
                <w:b/>
                <w:color w:val="FFFFFF" w:themeColor="background1"/>
                <w:lang w:val="de-DE"/>
              </w:rPr>
              <w:t>Mô tả</w:t>
            </w:r>
          </w:p>
        </w:tc>
        <w:tc>
          <w:tcPr>
            <w:tcW w:w="1780" w:type="pct"/>
            <w:shd w:val="clear" w:color="auto" w:fill="1F4E79" w:themeFill="accent1" w:themeFillShade="80"/>
          </w:tcPr>
          <w:p w14:paraId="06313DBC" w14:textId="77777777" w:rsidR="007A1EC7" w:rsidRPr="00823E1F" w:rsidRDefault="007A1EC7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b/>
                <w:color w:val="FFFFFF" w:themeColor="background1"/>
                <w:lang w:val="de-DE"/>
              </w:rPr>
            </w:pPr>
          </w:p>
        </w:tc>
      </w:tr>
      <w:tr w:rsidR="007A1EC7" w:rsidRPr="00823E1F" w14:paraId="0D6D7028" w14:textId="2A1A0002" w:rsidTr="00E46C9D">
        <w:trPr>
          <w:trHeight w:val="376"/>
        </w:trPr>
        <w:tc>
          <w:tcPr>
            <w:tcW w:w="726" w:type="pct"/>
            <w:shd w:val="clear" w:color="auto" w:fill="auto"/>
          </w:tcPr>
          <w:p w14:paraId="329A415E" w14:textId="77777777" w:rsidR="007A1EC7" w:rsidRPr="00823E1F" w:rsidRDefault="007A1EC7" w:rsidP="00E87708">
            <w:pPr>
              <w:pStyle w:val="ANSVNormal"/>
              <w:spacing w:line="288" w:lineRule="auto"/>
              <w:rPr>
                <w:rFonts w:cs="Times New Roman"/>
                <w:lang w:val="de-DE"/>
              </w:rPr>
            </w:pPr>
            <w:r w:rsidRPr="00823E1F">
              <w:rPr>
                <w:rFonts w:cs="Times New Roman"/>
              </w:rPr>
              <w:t>HLD</w:t>
            </w:r>
          </w:p>
        </w:tc>
        <w:tc>
          <w:tcPr>
            <w:tcW w:w="2494" w:type="pct"/>
            <w:shd w:val="clear" w:color="auto" w:fill="auto"/>
          </w:tcPr>
          <w:p w14:paraId="62CA7EC0" w14:textId="77777777" w:rsidR="007A1EC7" w:rsidRPr="00823E1F" w:rsidRDefault="007A1EC7" w:rsidP="00E87708">
            <w:pPr>
              <w:pStyle w:val="ANSVNormal"/>
              <w:spacing w:line="288" w:lineRule="auto"/>
              <w:rPr>
                <w:rFonts w:cs="Times New Roman"/>
              </w:rPr>
            </w:pPr>
            <w:r w:rsidRPr="00823E1F">
              <w:rPr>
                <w:rFonts w:cs="Times New Roman"/>
              </w:rPr>
              <w:t>High Level Design</w:t>
            </w:r>
          </w:p>
        </w:tc>
        <w:tc>
          <w:tcPr>
            <w:tcW w:w="1780" w:type="pct"/>
          </w:tcPr>
          <w:p w14:paraId="427F14BC" w14:textId="77777777" w:rsidR="007A1EC7" w:rsidRPr="00823E1F" w:rsidRDefault="007A1EC7" w:rsidP="00E87708">
            <w:pPr>
              <w:pStyle w:val="ANSVNormal"/>
              <w:spacing w:line="288" w:lineRule="auto"/>
              <w:rPr>
                <w:rFonts w:cs="Times New Roman"/>
              </w:rPr>
            </w:pPr>
          </w:p>
        </w:tc>
      </w:tr>
      <w:tr w:rsidR="007A1EC7" w:rsidRPr="00823E1F" w14:paraId="312B5C24" w14:textId="204B3921" w:rsidTr="00E46C9D">
        <w:trPr>
          <w:trHeight w:val="321"/>
        </w:trPr>
        <w:tc>
          <w:tcPr>
            <w:tcW w:w="726" w:type="pct"/>
            <w:shd w:val="clear" w:color="auto" w:fill="auto"/>
          </w:tcPr>
          <w:p w14:paraId="3A74714B" w14:textId="31A92F2B" w:rsidR="007A1EC7" w:rsidRPr="00823E1F" w:rsidRDefault="00E91DF7" w:rsidP="00E87708">
            <w:pPr>
              <w:pStyle w:val="ANSVNormal"/>
              <w:spacing w:line="288" w:lineRule="auto"/>
              <w:rPr>
                <w:rFonts w:cs="Times New Roman"/>
              </w:rPr>
            </w:pPr>
            <w:r w:rsidRPr="00823E1F">
              <w:rPr>
                <w:rFonts w:cs="Times New Roman"/>
              </w:rPr>
              <w:t>LLD</w:t>
            </w:r>
          </w:p>
        </w:tc>
        <w:tc>
          <w:tcPr>
            <w:tcW w:w="2494" w:type="pct"/>
            <w:shd w:val="clear" w:color="auto" w:fill="auto"/>
          </w:tcPr>
          <w:p w14:paraId="202B1E05" w14:textId="1283086E" w:rsidR="007A1EC7" w:rsidRPr="00823E1F" w:rsidRDefault="007404CA" w:rsidP="00E87708">
            <w:pPr>
              <w:pStyle w:val="ANSVNormal"/>
              <w:spacing w:line="288" w:lineRule="auto"/>
              <w:rPr>
                <w:rFonts w:cs="Times New Roman"/>
                <w:lang w:val="de-DE"/>
              </w:rPr>
            </w:pPr>
            <w:r w:rsidRPr="00823E1F">
              <w:rPr>
                <w:rFonts w:cs="Times New Roman"/>
                <w:lang w:val="de-DE"/>
              </w:rPr>
              <w:t xml:space="preserve">Low Level </w:t>
            </w:r>
            <w:r w:rsidR="00362767" w:rsidRPr="00823E1F">
              <w:rPr>
                <w:rFonts w:cs="Times New Roman"/>
                <w:lang w:val="de-DE"/>
              </w:rPr>
              <w:t>D</w:t>
            </w:r>
            <w:r w:rsidRPr="00823E1F">
              <w:rPr>
                <w:rFonts w:cs="Times New Roman"/>
                <w:lang w:val="de-DE"/>
              </w:rPr>
              <w:t>esign</w:t>
            </w:r>
          </w:p>
        </w:tc>
        <w:tc>
          <w:tcPr>
            <w:tcW w:w="1780" w:type="pct"/>
          </w:tcPr>
          <w:p w14:paraId="00DB6FBF" w14:textId="77777777" w:rsidR="007A1EC7" w:rsidRPr="00823E1F" w:rsidRDefault="007A1EC7" w:rsidP="00E87708">
            <w:pPr>
              <w:pStyle w:val="ANSVNormal"/>
              <w:spacing w:line="288" w:lineRule="auto"/>
              <w:rPr>
                <w:rFonts w:cs="Times New Roman"/>
                <w:lang w:val="de-DE"/>
              </w:rPr>
            </w:pPr>
          </w:p>
        </w:tc>
      </w:tr>
      <w:tr w:rsidR="00845CAC" w:rsidRPr="00823E1F" w14:paraId="287EF4D9" w14:textId="77777777" w:rsidTr="00E46C9D">
        <w:trPr>
          <w:trHeight w:val="349"/>
        </w:trPr>
        <w:tc>
          <w:tcPr>
            <w:tcW w:w="726" w:type="pct"/>
            <w:shd w:val="clear" w:color="auto" w:fill="auto"/>
          </w:tcPr>
          <w:p w14:paraId="79F38D69" w14:textId="34033C5E" w:rsidR="00845CAC" w:rsidRPr="00823E1F" w:rsidRDefault="008A3BE9" w:rsidP="00E87708">
            <w:pPr>
              <w:pStyle w:val="ANSVNormal"/>
              <w:spacing w:line="288" w:lineRule="auto"/>
              <w:rPr>
                <w:rFonts w:cs="Times New Roman"/>
              </w:rPr>
            </w:pPr>
            <w:bookmarkStart w:id="11" w:name="_Toc376933976"/>
            <w:bookmarkStart w:id="12" w:name="_Toc463622875"/>
            <w:bookmarkStart w:id="13" w:name="_Toc437438798"/>
            <w:bookmarkStart w:id="14" w:name="_Toc437507962"/>
            <w:bookmarkStart w:id="15" w:name="_Toc499306442"/>
            <w:bookmarkStart w:id="16" w:name="_Toc499624299"/>
            <w:r w:rsidRPr="00823E1F">
              <w:rPr>
                <w:rFonts w:cs="Times New Roman"/>
              </w:rPr>
              <w:t>HTTP</w:t>
            </w:r>
          </w:p>
        </w:tc>
        <w:tc>
          <w:tcPr>
            <w:tcW w:w="2494" w:type="pct"/>
            <w:shd w:val="clear" w:color="auto" w:fill="auto"/>
          </w:tcPr>
          <w:p w14:paraId="0F84E34B" w14:textId="3427CF1B" w:rsidR="00845CAC" w:rsidRPr="00823E1F" w:rsidRDefault="008A3BE9" w:rsidP="00E87708">
            <w:pPr>
              <w:pStyle w:val="ANSVNormal"/>
              <w:spacing w:line="288" w:lineRule="auto"/>
              <w:rPr>
                <w:rFonts w:cs="Times New Roman"/>
              </w:rPr>
            </w:pPr>
            <w:r w:rsidRPr="00823E1F">
              <w:rPr>
                <w:rFonts w:cs="Times New Roman"/>
              </w:rPr>
              <w:t>Hypertext Transfer Protocol</w:t>
            </w:r>
          </w:p>
        </w:tc>
        <w:tc>
          <w:tcPr>
            <w:tcW w:w="1780" w:type="pct"/>
          </w:tcPr>
          <w:p w14:paraId="78106851" w14:textId="77777777" w:rsidR="00845CAC" w:rsidRPr="00823E1F" w:rsidRDefault="00845CAC" w:rsidP="00E87708">
            <w:pPr>
              <w:pStyle w:val="ANSVNormal"/>
              <w:spacing w:line="288" w:lineRule="auto"/>
              <w:rPr>
                <w:rFonts w:cs="Times New Roman"/>
                <w:lang w:val="de-DE"/>
              </w:rPr>
            </w:pPr>
          </w:p>
        </w:tc>
      </w:tr>
      <w:tr w:rsidR="00845CAC" w:rsidRPr="00823E1F" w14:paraId="01F8E65C" w14:textId="77777777" w:rsidTr="00E46C9D">
        <w:trPr>
          <w:trHeight w:val="349"/>
        </w:trPr>
        <w:tc>
          <w:tcPr>
            <w:tcW w:w="726" w:type="pct"/>
            <w:shd w:val="clear" w:color="auto" w:fill="auto"/>
          </w:tcPr>
          <w:p w14:paraId="3B502C72" w14:textId="42B0C097" w:rsidR="00845CAC" w:rsidRPr="00823E1F" w:rsidRDefault="00097FDF" w:rsidP="00E87708">
            <w:pPr>
              <w:pStyle w:val="ANSVNormal"/>
              <w:spacing w:line="288" w:lineRule="auto"/>
              <w:rPr>
                <w:rFonts w:cs="Times New Roman"/>
              </w:rPr>
            </w:pPr>
            <w:r w:rsidRPr="00823E1F">
              <w:rPr>
                <w:rFonts w:cs="Times New Roman"/>
              </w:rPr>
              <w:t>REST</w:t>
            </w:r>
            <w:r w:rsidR="009A586C" w:rsidRPr="00823E1F">
              <w:rPr>
                <w:rFonts w:cs="Times New Roman"/>
              </w:rPr>
              <w:t xml:space="preserve"> API</w:t>
            </w:r>
          </w:p>
        </w:tc>
        <w:tc>
          <w:tcPr>
            <w:tcW w:w="2494" w:type="pct"/>
            <w:shd w:val="clear" w:color="auto" w:fill="auto"/>
          </w:tcPr>
          <w:p w14:paraId="0DC5DD3F" w14:textId="7CCC3D18" w:rsidR="00845CAC" w:rsidRPr="00823E1F" w:rsidRDefault="00097FDF" w:rsidP="00E87708">
            <w:pPr>
              <w:pStyle w:val="ANSVNormal"/>
              <w:spacing w:line="288" w:lineRule="auto"/>
              <w:rPr>
                <w:rFonts w:cs="Times New Roman"/>
              </w:rPr>
            </w:pPr>
            <w:r w:rsidRPr="00823E1F">
              <w:rPr>
                <w:rFonts w:cs="Times New Roman"/>
              </w:rPr>
              <w:t xml:space="preserve">Representational </w:t>
            </w:r>
            <w:r w:rsidR="00AE0434" w:rsidRPr="00823E1F">
              <w:rPr>
                <w:rFonts w:cs="Times New Roman"/>
              </w:rPr>
              <w:t>S</w:t>
            </w:r>
            <w:r w:rsidRPr="00823E1F">
              <w:rPr>
                <w:rFonts w:cs="Times New Roman"/>
              </w:rPr>
              <w:t xml:space="preserve">tate </w:t>
            </w:r>
            <w:r w:rsidR="00AE0434" w:rsidRPr="00823E1F">
              <w:rPr>
                <w:rFonts w:cs="Times New Roman"/>
              </w:rPr>
              <w:t>T</w:t>
            </w:r>
            <w:r w:rsidRPr="00823E1F">
              <w:rPr>
                <w:rFonts w:cs="Times New Roman"/>
              </w:rPr>
              <w:t>ransfer</w:t>
            </w:r>
          </w:p>
        </w:tc>
        <w:tc>
          <w:tcPr>
            <w:tcW w:w="1780" w:type="pct"/>
          </w:tcPr>
          <w:p w14:paraId="7AC56677" w14:textId="77777777" w:rsidR="00845CAC" w:rsidRPr="00823E1F" w:rsidRDefault="00845CAC" w:rsidP="00E87708">
            <w:pPr>
              <w:pStyle w:val="ANSVNormal"/>
              <w:spacing w:line="288" w:lineRule="auto"/>
              <w:rPr>
                <w:rFonts w:cs="Times New Roman"/>
                <w:lang w:val="de-DE"/>
              </w:rPr>
            </w:pPr>
          </w:p>
        </w:tc>
      </w:tr>
    </w:tbl>
    <w:p w14:paraId="28CAFF0B" w14:textId="77777777" w:rsidR="0068174F" w:rsidRPr="00823E1F" w:rsidRDefault="0068174F" w:rsidP="00E87708">
      <w:pPr>
        <w:pStyle w:val="Heading1"/>
        <w:spacing w:line="288" w:lineRule="auto"/>
        <w:rPr>
          <w:sz w:val="24"/>
          <w:lang w:val="en-AU"/>
        </w:rPr>
      </w:pPr>
      <w:bookmarkStart w:id="17" w:name="_Toc106029344"/>
      <w:bookmarkStart w:id="18" w:name="_Toc111126288"/>
      <w:bookmarkEnd w:id="5"/>
      <w:bookmarkEnd w:id="11"/>
      <w:bookmarkEnd w:id="12"/>
      <w:bookmarkEnd w:id="13"/>
      <w:bookmarkEnd w:id="14"/>
      <w:bookmarkEnd w:id="15"/>
      <w:bookmarkEnd w:id="16"/>
      <w:proofErr w:type="spellStart"/>
      <w:r w:rsidRPr="00823E1F">
        <w:rPr>
          <w:sz w:val="24"/>
          <w:lang w:val="en-AU"/>
        </w:rPr>
        <w:t>Kiến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trúc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sản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phẩm</w:t>
      </w:r>
      <w:bookmarkEnd w:id="17"/>
      <w:bookmarkEnd w:id="18"/>
      <w:proofErr w:type="spellEnd"/>
    </w:p>
    <w:p w14:paraId="0EA70BB0" w14:textId="78B0C1EA" w:rsidR="0068174F" w:rsidRPr="00823E1F" w:rsidRDefault="00AA177B" w:rsidP="00E87708">
      <w:pPr>
        <w:spacing w:line="288" w:lineRule="auto"/>
        <w:rPr>
          <w:sz w:val="24"/>
          <w:szCs w:val="24"/>
          <w:lang w:val="en-AU"/>
        </w:rPr>
      </w:pPr>
      <w:r w:rsidRPr="00823E1F">
        <w:object w:dxaOrig="15881" w:dyaOrig="9770" w14:anchorId="291C34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97pt" o:ole="">
            <v:imagedata r:id="rId8" o:title=""/>
          </v:shape>
          <o:OLEObject Type="Embed" ProgID="Visio.Drawing.15" ShapeID="_x0000_i1025" DrawAspect="Content" ObjectID="_1721823255" r:id="rId9"/>
        </w:object>
      </w:r>
    </w:p>
    <w:p w14:paraId="39780560" w14:textId="0C5D9A40" w:rsidR="0068174F" w:rsidRPr="00823E1F" w:rsidRDefault="00E60DC0" w:rsidP="00E87708">
      <w:pPr>
        <w:pStyle w:val="Heading1"/>
        <w:spacing w:line="288" w:lineRule="auto"/>
        <w:rPr>
          <w:sz w:val="24"/>
          <w:lang w:val="en-AU"/>
        </w:rPr>
      </w:pPr>
      <w:bookmarkStart w:id="19" w:name="_Toc111126289"/>
      <w:proofErr w:type="spellStart"/>
      <w:r w:rsidRPr="00823E1F">
        <w:rPr>
          <w:sz w:val="24"/>
          <w:lang w:val="en-AU"/>
        </w:rPr>
        <w:lastRenderedPageBreak/>
        <w:t>Luồng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nghiệp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vụ</w:t>
      </w:r>
      <w:bookmarkEnd w:id="19"/>
      <w:proofErr w:type="spellEnd"/>
    </w:p>
    <w:p w14:paraId="65F4B2AE" w14:textId="77777777" w:rsidR="006C0046" w:rsidRPr="00823E1F" w:rsidRDefault="006C0046" w:rsidP="00E87708">
      <w:pPr>
        <w:pStyle w:val="Heading2"/>
        <w:spacing w:line="288" w:lineRule="auto"/>
        <w:rPr>
          <w:rFonts w:cs="Times New Roman"/>
          <w:sz w:val="24"/>
          <w:szCs w:val="24"/>
        </w:rPr>
      </w:pPr>
      <w:bookmarkStart w:id="20" w:name="_Toc109400505"/>
      <w:bookmarkStart w:id="21" w:name="_Toc111126290"/>
      <w:proofErr w:type="spellStart"/>
      <w:r w:rsidRPr="00823E1F">
        <w:rPr>
          <w:rFonts w:cs="Times New Roman"/>
          <w:sz w:val="24"/>
          <w:szCs w:val="24"/>
        </w:rPr>
        <w:t>Luồng</w:t>
      </w:r>
      <w:proofErr w:type="spellEnd"/>
      <w:r w:rsidRPr="00823E1F">
        <w:rPr>
          <w:rFonts w:cs="Times New Roman"/>
          <w:sz w:val="24"/>
          <w:szCs w:val="24"/>
        </w:rPr>
        <w:t xml:space="preserve"> đăng ký</w:t>
      </w:r>
      <w:bookmarkEnd w:id="20"/>
      <w:bookmarkEnd w:id="21"/>
    </w:p>
    <w:p w14:paraId="7777B3AB" w14:textId="79402EFA" w:rsidR="006C0046" w:rsidRPr="00823E1F" w:rsidRDefault="006C0046" w:rsidP="00E87708">
      <w:pPr>
        <w:overflowPunct/>
        <w:autoSpaceDE/>
        <w:autoSpaceDN/>
        <w:adjustRightInd/>
        <w:spacing w:before="120" w:after="0" w:line="288" w:lineRule="auto"/>
        <w:textAlignment w:val="auto"/>
        <w:rPr>
          <w:color w:val="000000"/>
          <w:sz w:val="24"/>
          <w:szCs w:val="24"/>
        </w:rPr>
      </w:pPr>
      <w:r w:rsidRPr="00823E1F">
        <w:rPr>
          <w:color w:val="000000"/>
          <w:sz w:val="24"/>
          <w:szCs w:val="24"/>
        </w:rPr>
        <w:t xml:space="preserve">ONE Link </w:t>
      </w:r>
      <w:proofErr w:type="spellStart"/>
      <w:r w:rsidRPr="00823E1F">
        <w:rPr>
          <w:color w:val="000000"/>
          <w:sz w:val="24"/>
          <w:szCs w:val="24"/>
        </w:rPr>
        <w:t>cung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cấp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appKey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cho</w:t>
      </w:r>
      <w:proofErr w:type="spellEnd"/>
      <w:r w:rsidRPr="00823E1F">
        <w:rPr>
          <w:color w:val="000000"/>
          <w:sz w:val="24"/>
          <w:szCs w:val="24"/>
        </w:rPr>
        <w:t xml:space="preserve"> client để thực hiện </w:t>
      </w:r>
      <w:proofErr w:type="spellStart"/>
      <w:r w:rsidRPr="00823E1F">
        <w:rPr>
          <w:color w:val="000000"/>
          <w:sz w:val="24"/>
          <w:szCs w:val="24"/>
        </w:rPr>
        <w:t>mã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hóa</w:t>
      </w:r>
      <w:proofErr w:type="spellEnd"/>
      <w:r w:rsidRPr="00823E1F">
        <w:rPr>
          <w:color w:val="000000"/>
          <w:sz w:val="24"/>
          <w:szCs w:val="24"/>
        </w:rPr>
        <w:t xml:space="preserve"> bản tin khi đăng ký.</w:t>
      </w:r>
    </w:p>
    <w:p w14:paraId="4634ADFE" w14:textId="77777777" w:rsidR="006C0046" w:rsidRPr="00823E1F" w:rsidRDefault="006C0046" w:rsidP="00E87708">
      <w:pPr>
        <w:pStyle w:val="ListParagraph"/>
        <w:numPr>
          <w:ilvl w:val="0"/>
          <w:numId w:val="10"/>
        </w:numPr>
        <w:overflowPunct/>
        <w:autoSpaceDE/>
        <w:autoSpaceDN/>
        <w:adjustRightInd/>
        <w:spacing w:before="120" w:after="0" w:line="288" w:lineRule="auto"/>
        <w:textAlignment w:val="auto"/>
        <w:rPr>
          <w:color w:val="000000"/>
          <w:sz w:val="24"/>
          <w:szCs w:val="24"/>
        </w:rPr>
      </w:pPr>
      <w:r w:rsidRPr="00823E1F">
        <w:rPr>
          <w:color w:val="000000"/>
          <w:sz w:val="24"/>
          <w:szCs w:val="24"/>
        </w:rPr>
        <w:t>3</w:t>
      </w:r>
      <w:r w:rsidRPr="00823E1F">
        <w:rPr>
          <w:color w:val="000000"/>
          <w:sz w:val="24"/>
          <w:szCs w:val="24"/>
          <w:vertAlign w:val="superscript"/>
        </w:rPr>
        <w:t>rd</w:t>
      </w:r>
      <w:r w:rsidRPr="00823E1F">
        <w:rPr>
          <w:color w:val="000000"/>
          <w:sz w:val="24"/>
          <w:szCs w:val="24"/>
        </w:rPr>
        <w:t xml:space="preserve"> App sử dụng </w:t>
      </w:r>
      <w:proofErr w:type="spellStart"/>
      <w:r w:rsidRPr="00823E1F">
        <w:rPr>
          <w:color w:val="000000"/>
          <w:sz w:val="24"/>
          <w:szCs w:val="24"/>
        </w:rPr>
        <w:t>appKey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mã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hóa</w:t>
      </w:r>
      <w:proofErr w:type="spellEnd"/>
      <w:r w:rsidRPr="00823E1F">
        <w:rPr>
          <w:color w:val="000000"/>
          <w:sz w:val="24"/>
          <w:szCs w:val="24"/>
        </w:rPr>
        <w:t xml:space="preserve"> các thông tin (</w:t>
      </w:r>
      <w:proofErr w:type="spellStart"/>
      <w:r w:rsidRPr="00823E1F">
        <w:rPr>
          <w:color w:val="000000"/>
          <w:sz w:val="24"/>
          <w:szCs w:val="24"/>
        </w:rPr>
        <w:t>appKey</w:t>
      </w:r>
      <w:proofErr w:type="spellEnd"/>
      <w:r w:rsidRPr="00823E1F">
        <w:rPr>
          <w:color w:val="000000"/>
          <w:sz w:val="24"/>
          <w:szCs w:val="24"/>
        </w:rPr>
        <w:t xml:space="preserve">) </w:t>
      </w:r>
    </w:p>
    <w:p w14:paraId="6E03C150" w14:textId="77777777" w:rsidR="006C0046" w:rsidRPr="00823E1F" w:rsidRDefault="006C0046" w:rsidP="00E87708">
      <w:pPr>
        <w:pStyle w:val="ListParagraph"/>
        <w:numPr>
          <w:ilvl w:val="0"/>
          <w:numId w:val="10"/>
        </w:numPr>
        <w:overflowPunct/>
        <w:autoSpaceDE/>
        <w:autoSpaceDN/>
        <w:adjustRightInd/>
        <w:spacing w:before="120" w:after="0" w:line="288" w:lineRule="auto"/>
        <w:textAlignment w:val="auto"/>
        <w:rPr>
          <w:color w:val="000000"/>
          <w:sz w:val="24"/>
          <w:szCs w:val="24"/>
        </w:rPr>
      </w:pPr>
      <w:r w:rsidRPr="00823E1F">
        <w:rPr>
          <w:color w:val="000000"/>
          <w:sz w:val="24"/>
          <w:szCs w:val="24"/>
        </w:rPr>
        <w:t>3</w:t>
      </w:r>
      <w:r w:rsidRPr="00823E1F">
        <w:rPr>
          <w:color w:val="000000"/>
          <w:sz w:val="24"/>
          <w:szCs w:val="24"/>
          <w:vertAlign w:val="superscript"/>
        </w:rPr>
        <w:t>rd</w:t>
      </w:r>
      <w:r w:rsidRPr="00823E1F">
        <w:rPr>
          <w:color w:val="000000"/>
          <w:sz w:val="24"/>
          <w:szCs w:val="24"/>
        </w:rPr>
        <w:t xml:space="preserve"> app gửi </w:t>
      </w:r>
      <w:proofErr w:type="spellStart"/>
      <w:r w:rsidRPr="00823E1F">
        <w:rPr>
          <w:color w:val="000000"/>
          <w:sz w:val="24"/>
          <w:szCs w:val="24"/>
        </w:rPr>
        <w:t>appId</w:t>
      </w:r>
      <w:proofErr w:type="spellEnd"/>
      <w:r w:rsidRPr="00823E1F">
        <w:rPr>
          <w:color w:val="000000"/>
          <w:sz w:val="24"/>
          <w:szCs w:val="24"/>
        </w:rPr>
        <w:t xml:space="preserve">, version (của </w:t>
      </w:r>
      <w:proofErr w:type="spellStart"/>
      <w:r w:rsidRPr="00823E1F">
        <w:rPr>
          <w:color w:val="000000"/>
          <w:sz w:val="24"/>
          <w:szCs w:val="24"/>
        </w:rPr>
        <w:t>appKey</w:t>
      </w:r>
      <w:proofErr w:type="spellEnd"/>
      <w:r w:rsidRPr="00823E1F">
        <w:rPr>
          <w:color w:val="000000"/>
          <w:sz w:val="24"/>
          <w:szCs w:val="24"/>
        </w:rPr>
        <w:t xml:space="preserve">) trong header của bản tin </w:t>
      </w:r>
    </w:p>
    <w:p w14:paraId="211C0450" w14:textId="7183DED1" w:rsidR="006C0046" w:rsidRPr="00823E1F" w:rsidRDefault="006C0046" w:rsidP="00E87708">
      <w:pPr>
        <w:pStyle w:val="ListParagraph"/>
        <w:numPr>
          <w:ilvl w:val="0"/>
          <w:numId w:val="10"/>
        </w:numPr>
        <w:overflowPunct/>
        <w:autoSpaceDE/>
        <w:autoSpaceDN/>
        <w:adjustRightInd/>
        <w:spacing w:before="120" w:after="0" w:line="288" w:lineRule="auto"/>
        <w:textAlignment w:val="auto"/>
        <w:rPr>
          <w:color w:val="000000"/>
          <w:sz w:val="24"/>
          <w:szCs w:val="24"/>
        </w:rPr>
      </w:pPr>
      <w:r w:rsidRPr="00823E1F">
        <w:rPr>
          <w:color w:val="000000"/>
          <w:sz w:val="24"/>
          <w:szCs w:val="24"/>
        </w:rPr>
        <w:t xml:space="preserve">Gửi đăng ký lên </w:t>
      </w:r>
      <w:proofErr w:type="spellStart"/>
      <w:r w:rsidRPr="00823E1F">
        <w:rPr>
          <w:color w:val="000000"/>
          <w:sz w:val="24"/>
          <w:szCs w:val="24"/>
        </w:rPr>
        <w:t>cho</w:t>
      </w:r>
      <w:proofErr w:type="spellEnd"/>
      <w:r w:rsidRPr="00823E1F">
        <w:rPr>
          <w:color w:val="000000"/>
          <w:sz w:val="24"/>
          <w:szCs w:val="24"/>
        </w:rPr>
        <w:t xml:space="preserve"> ONE Link. </w:t>
      </w:r>
    </w:p>
    <w:p w14:paraId="4ADE3A6B" w14:textId="2C98B239" w:rsidR="006C0046" w:rsidRPr="00823E1F" w:rsidRDefault="006C0046" w:rsidP="00E87708">
      <w:pPr>
        <w:overflowPunct/>
        <w:autoSpaceDE/>
        <w:autoSpaceDN/>
        <w:adjustRightInd/>
        <w:spacing w:before="120" w:after="0" w:line="288" w:lineRule="auto"/>
        <w:textAlignment w:val="auto"/>
        <w:rPr>
          <w:color w:val="000000"/>
          <w:sz w:val="24"/>
          <w:szCs w:val="24"/>
        </w:rPr>
      </w:pPr>
      <w:r w:rsidRPr="00823E1F">
        <w:rPr>
          <w:color w:val="000000"/>
          <w:sz w:val="24"/>
          <w:szCs w:val="24"/>
        </w:rPr>
        <w:t>ONE Link gửi trả về 3</w:t>
      </w:r>
      <w:r w:rsidRPr="00823E1F">
        <w:rPr>
          <w:color w:val="000000"/>
          <w:sz w:val="24"/>
          <w:szCs w:val="24"/>
          <w:vertAlign w:val="superscript"/>
        </w:rPr>
        <w:t>rd</w:t>
      </w:r>
      <w:r w:rsidRPr="00823E1F">
        <w:rPr>
          <w:color w:val="000000"/>
          <w:sz w:val="24"/>
          <w:szCs w:val="24"/>
        </w:rPr>
        <w:t xml:space="preserve"> app </w:t>
      </w:r>
      <w:proofErr w:type="spellStart"/>
      <w:r w:rsidRPr="00823E1F">
        <w:rPr>
          <w:color w:val="000000"/>
          <w:sz w:val="24"/>
          <w:szCs w:val="24"/>
        </w:rPr>
        <w:t>accessKey</w:t>
      </w:r>
      <w:proofErr w:type="spellEnd"/>
      <w:r w:rsidRPr="00823E1F">
        <w:rPr>
          <w:color w:val="000000"/>
          <w:sz w:val="24"/>
          <w:szCs w:val="24"/>
        </w:rPr>
        <w:t xml:space="preserve"> và thời </w:t>
      </w:r>
      <w:proofErr w:type="spellStart"/>
      <w:r w:rsidRPr="00823E1F">
        <w:rPr>
          <w:color w:val="000000"/>
          <w:sz w:val="24"/>
          <w:szCs w:val="24"/>
        </w:rPr>
        <w:t>gian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keyExpired</w:t>
      </w:r>
      <w:proofErr w:type="spellEnd"/>
      <w:r w:rsidRPr="00823E1F">
        <w:rPr>
          <w:color w:val="000000"/>
          <w:sz w:val="24"/>
          <w:szCs w:val="24"/>
        </w:rPr>
        <w:t xml:space="preserve"> (dùng </w:t>
      </w:r>
      <w:proofErr w:type="spellStart"/>
      <w:r w:rsidRPr="00823E1F">
        <w:rPr>
          <w:color w:val="000000"/>
          <w:sz w:val="24"/>
          <w:szCs w:val="24"/>
        </w:rPr>
        <w:t>appKey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mã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hóa</w:t>
      </w:r>
      <w:proofErr w:type="spellEnd"/>
      <w:r w:rsidRPr="00823E1F">
        <w:rPr>
          <w:color w:val="000000"/>
          <w:sz w:val="24"/>
          <w:szCs w:val="24"/>
        </w:rPr>
        <w:t xml:space="preserve"> </w:t>
      </w:r>
      <w:proofErr w:type="spellStart"/>
      <w:r w:rsidRPr="00823E1F">
        <w:rPr>
          <w:color w:val="000000"/>
          <w:sz w:val="24"/>
          <w:szCs w:val="24"/>
        </w:rPr>
        <w:t>cặp</w:t>
      </w:r>
      <w:proofErr w:type="spellEnd"/>
      <w:r w:rsidRPr="00823E1F">
        <w:rPr>
          <w:color w:val="000000"/>
          <w:sz w:val="24"/>
          <w:szCs w:val="24"/>
        </w:rPr>
        <w:t xml:space="preserve"> thông tin: </w:t>
      </w:r>
      <w:proofErr w:type="spellStart"/>
      <w:r w:rsidRPr="00823E1F">
        <w:rPr>
          <w:color w:val="000000"/>
          <w:sz w:val="24"/>
          <w:szCs w:val="24"/>
        </w:rPr>
        <w:t>accessKey</w:t>
      </w:r>
      <w:proofErr w:type="spellEnd"/>
      <w:r w:rsidRPr="00823E1F">
        <w:rPr>
          <w:color w:val="000000"/>
          <w:sz w:val="24"/>
          <w:szCs w:val="24"/>
        </w:rPr>
        <w:t xml:space="preserve">, </w:t>
      </w:r>
      <w:proofErr w:type="spellStart"/>
      <w:r w:rsidRPr="00823E1F">
        <w:rPr>
          <w:color w:val="000000"/>
          <w:sz w:val="24"/>
          <w:szCs w:val="24"/>
        </w:rPr>
        <w:t>keyExpired</w:t>
      </w:r>
      <w:proofErr w:type="spellEnd"/>
      <w:r w:rsidRPr="00823E1F">
        <w:rPr>
          <w:color w:val="000000"/>
          <w:sz w:val="24"/>
          <w:szCs w:val="24"/>
        </w:rPr>
        <w:t>)</w:t>
      </w:r>
    </w:p>
    <w:p w14:paraId="4A73EE0B" w14:textId="77777777" w:rsidR="006C0046" w:rsidRPr="00823E1F" w:rsidRDefault="006C0046" w:rsidP="00E87708">
      <w:pPr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API này chỉ dùng ở lần đầu </w:t>
      </w:r>
      <w:proofErr w:type="spellStart"/>
      <w:r w:rsidRPr="00823E1F">
        <w:rPr>
          <w:sz w:val="24"/>
          <w:szCs w:val="24"/>
        </w:rPr>
        <w:t>tiên</w:t>
      </w:r>
      <w:proofErr w:type="spellEnd"/>
      <w:r w:rsidRPr="00823E1F">
        <w:rPr>
          <w:sz w:val="24"/>
          <w:szCs w:val="24"/>
        </w:rPr>
        <w:t xml:space="preserve"> cài đặt app </w:t>
      </w:r>
      <w:proofErr w:type="spellStart"/>
      <w:r w:rsidRPr="00823E1F">
        <w:rPr>
          <w:sz w:val="24"/>
          <w:szCs w:val="24"/>
        </w:rPr>
        <w:t>trên</w:t>
      </w:r>
      <w:proofErr w:type="spellEnd"/>
      <w:r w:rsidRPr="00823E1F">
        <w:rPr>
          <w:sz w:val="24"/>
          <w:szCs w:val="24"/>
        </w:rPr>
        <w:t xml:space="preserve"> thiết bị của người dùng.</w:t>
      </w:r>
    </w:p>
    <w:p w14:paraId="5C7FE74C" w14:textId="77777777" w:rsidR="006C0046" w:rsidRPr="00823E1F" w:rsidRDefault="006C0046" w:rsidP="00E87708">
      <w:pPr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Thông tin chi tiết </w:t>
      </w:r>
      <w:proofErr w:type="spellStart"/>
      <w:r w:rsidRPr="00823E1F">
        <w:rPr>
          <w:sz w:val="24"/>
          <w:szCs w:val="24"/>
        </w:rPr>
        <w:t>cho</w:t>
      </w:r>
      <w:proofErr w:type="spellEnd"/>
      <w:r w:rsidRPr="00823E1F">
        <w:rPr>
          <w:sz w:val="24"/>
          <w:szCs w:val="24"/>
        </w:rPr>
        <w:t xml:space="preserve"> API được </w:t>
      </w: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ở </w:t>
      </w:r>
      <w:proofErr w:type="spellStart"/>
      <w:r w:rsidRPr="00823E1F">
        <w:rPr>
          <w:sz w:val="24"/>
          <w:szCs w:val="24"/>
        </w:rPr>
        <w:t>mục</w:t>
      </w:r>
      <w:proofErr w:type="spellEnd"/>
      <w:r w:rsidRPr="00823E1F">
        <w:rPr>
          <w:sz w:val="24"/>
          <w:szCs w:val="24"/>
        </w:rPr>
        <w:t xml:space="preserve"> 4.2.1</w:t>
      </w:r>
    </w:p>
    <w:p w14:paraId="31D93D81" w14:textId="04FD015A" w:rsidR="006C0046" w:rsidRPr="00823E1F" w:rsidRDefault="006C0046" w:rsidP="00E87708">
      <w:pPr>
        <w:spacing w:line="288" w:lineRule="auto"/>
        <w:jc w:val="center"/>
      </w:pPr>
      <w:r w:rsidRPr="00823E1F">
        <w:object w:dxaOrig="10401" w:dyaOrig="6050" w14:anchorId="2C40C23A">
          <v:shape id="_x0000_i1026" type="#_x0000_t75" style="width:267.75pt;height:157.5pt" o:ole="">
            <v:imagedata r:id="rId10" o:title=""/>
          </v:shape>
          <o:OLEObject Type="Embed" ProgID="Visio.Drawing.15" ShapeID="_x0000_i1026" DrawAspect="Content" ObjectID="_1721823256" r:id="rId11"/>
        </w:object>
      </w:r>
    </w:p>
    <w:p w14:paraId="44497171" w14:textId="345AC585" w:rsidR="006C0046" w:rsidRPr="00823E1F" w:rsidRDefault="006C0046" w:rsidP="00E87708">
      <w:pPr>
        <w:pStyle w:val="Heading2"/>
        <w:spacing w:line="288" w:lineRule="auto"/>
        <w:rPr>
          <w:rFonts w:cs="Times New Roman"/>
          <w:sz w:val="24"/>
          <w:szCs w:val="24"/>
        </w:rPr>
      </w:pPr>
      <w:bookmarkStart w:id="22" w:name="_Toc109400506"/>
      <w:bookmarkStart w:id="23" w:name="_Toc111126291"/>
      <w:proofErr w:type="spellStart"/>
      <w:r w:rsidRPr="00823E1F">
        <w:rPr>
          <w:rFonts w:cs="Times New Roman"/>
          <w:sz w:val="24"/>
          <w:szCs w:val="24"/>
        </w:rPr>
        <w:t>Luồng</w:t>
      </w:r>
      <w:proofErr w:type="spellEnd"/>
      <w:r w:rsidRPr="00823E1F">
        <w:rPr>
          <w:rFonts w:cs="Times New Roman"/>
          <w:sz w:val="24"/>
          <w:szCs w:val="24"/>
        </w:rPr>
        <w:t xml:space="preserve"> yêu cầu </w:t>
      </w:r>
      <w:proofErr w:type="spellStart"/>
      <w:r w:rsidRPr="00823E1F">
        <w:rPr>
          <w:rFonts w:cs="Times New Roman"/>
          <w:sz w:val="24"/>
          <w:szCs w:val="24"/>
        </w:rPr>
        <w:t>cấp</w:t>
      </w:r>
      <w:proofErr w:type="spellEnd"/>
      <w:r w:rsidRPr="00823E1F">
        <w:rPr>
          <w:rFonts w:cs="Times New Roman"/>
          <w:sz w:val="24"/>
          <w:szCs w:val="24"/>
        </w:rPr>
        <w:t xml:space="preserve"> </w:t>
      </w:r>
      <w:r w:rsidR="0081557F">
        <w:rPr>
          <w:rFonts w:cs="Times New Roman"/>
          <w:sz w:val="24"/>
          <w:szCs w:val="24"/>
        </w:rPr>
        <w:t xml:space="preserve">lại </w:t>
      </w:r>
      <w:r w:rsidRPr="00823E1F">
        <w:rPr>
          <w:rFonts w:cs="Times New Roman"/>
          <w:sz w:val="24"/>
          <w:szCs w:val="24"/>
        </w:rPr>
        <w:t>token</w:t>
      </w:r>
      <w:bookmarkEnd w:id="22"/>
      <w:bookmarkEnd w:id="23"/>
    </w:p>
    <w:p w14:paraId="660C3452" w14:textId="77777777" w:rsidR="0081557F" w:rsidRDefault="0081557F" w:rsidP="00E87708">
      <w:pPr>
        <w:overflowPunct/>
        <w:autoSpaceDE/>
        <w:autoSpaceDN/>
        <w:adjustRightInd/>
        <w:spacing w:before="120" w:after="0" w:line="288" w:lineRule="auto"/>
        <w:textAlignment w:val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Khi </w:t>
      </w:r>
      <w:proofErr w:type="spellStart"/>
      <w:r>
        <w:rPr>
          <w:color w:val="000000"/>
          <w:sz w:val="24"/>
          <w:szCs w:val="24"/>
        </w:rPr>
        <w:t>accessToken</w:t>
      </w:r>
      <w:proofErr w:type="spellEnd"/>
      <w:r>
        <w:rPr>
          <w:color w:val="000000"/>
          <w:sz w:val="24"/>
          <w:szCs w:val="24"/>
        </w:rPr>
        <w:t xml:space="preserve"> hết </w:t>
      </w:r>
      <w:proofErr w:type="spellStart"/>
      <w:r>
        <w:rPr>
          <w:color w:val="000000"/>
          <w:sz w:val="24"/>
          <w:szCs w:val="24"/>
        </w:rPr>
        <w:t>hạn</w:t>
      </w:r>
      <w:proofErr w:type="spellEnd"/>
      <w:r>
        <w:rPr>
          <w:color w:val="000000"/>
          <w:sz w:val="24"/>
          <w:szCs w:val="24"/>
        </w:rPr>
        <w:t xml:space="preserve">, </w:t>
      </w:r>
      <w:r w:rsidRPr="00A35952">
        <w:rPr>
          <w:color w:val="000000"/>
          <w:sz w:val="24"/>
          <w:szCs w:val="24"/>
        </w:rPr>
        <w:t>3</w:t>
      </w:r>
      <w:r w:rsidRPr="00A35952">
        <w:rPr>
          <w:color w:val="000000"/>
          <w:sz w:val="24"/>
          <w:szCs w:val="24"/>
          <w:vertAlign w:val="superscript"/>
        </w:rPr>
        <w:t>rd</w:t>
      </w:r>
      <w:r w:rsidRPr="00A35952">
        <w:rPr>
          <w:color w:val="000000"/>
          <w:sz w:val="24"/>
          <w:szCs w:val="24"/>
        </w:rPr>
        <w:t xml:space="preserve"> App </w:t>
      </w:r>
      <w:r>
        <w:rPr>
          <w:color w:val="000000"/>
          <w:sz w:val="24"/>
          <w:szCs w:val="24"/>
        </w:rPr>
        <w:t xml:space="preserve">cần thực hiện yêu cầu </w:t>
      </w:r>
      <w:proofErr w:type="spellStart"/>
      <w:r>
        <w:rPr>
          <w:color w:val="000000"/>
          <w:sz w:val="24"/>
          <w:szCs w:val="24"/>
        </w:rPr>
        <w:t>cấp</w:t>
      </w:r>
      <w:proofErr w:type="spellEnd"/>
      <w:r>
        <w:rPr>
          <w:color w:val="000000"/>
          <w:sz w:val="24"/>
          <w:szCs w:val="24"/>
        </w:rPr>
        <w:t xml:space="preserve"> lại access Token.</w:t>
      </w:r>
    </w:p>
    <w:p w14:paraId="7D401676" w14:textId="77777777" w:rsidR="0081557F" w:rsidRPr="00A35952" w:rsidRDefault="0081557F" w:rsidP="00E87708">
      <w:pPr>
        <w:overflowPunct/>
        <w:autoSpaceDE/>
        <w:autoSpaceDN/>
        <w:adjustRightInd/>
        <w:spacing w:before="120" w:after="0" w:line="288" w:lineRule="auto"/>
        <w:textAlignment w:val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  <w:r w:rsidRPr="00A35952">
        <w:rPr>
          <w:color w:val="000000"/>
          <w:sz w:val="24"/>
          <w:szCs w:val="24"/>
          <w:vertAlign w:val="superscript"/>
        </w:rPr>
        <w:t>rd</w:t>
      </w:r>
      <w:r>
        <w:rPr>
          <w:color w:val="000000"/>
          <w:sz w:val="24"/>
          <w:szCs w:val="24"/>
        </w:rPr>
        <w:t xml:space="preserve"> app</w:t>
      </w:r>
      <w:r w:rsidRPr="00A35952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gửi thông tin </w:t>
      </w:r>
      <w:proofErr w:type="spellStart"/>
      <w:r>
        <w:rPr>
          <w:color w:val="000000"/>
          <w:sz w:val="24"/>
          <w:szCs w:val="24"/>
        </w:rPr>
        <w:t>refreshToken</w:t>
      </w:r>
      <w:proofErr w:type="spellEnd"/>
      <w:r>
        <w:rPr>
          <w:color w:val="000000"/>
          <w:sz w:val="24"/>
          <w:szCs w:val="24"/>
        </w:rPr>
        <w:t xml:space="preserve"> được </w:t>
      </w:r>
      <w:proofErr w:type="spellStart"/>
      <w:r>
        <w:rPr>
          <w:color w:val="000000"/>
          <w:sz w:val="24"/>
          <w:szCs w:val="24"/>
        </w:rPr>
        <w:t>cấp</w:t>
      </w:r>
      <w:proofErr w:type="spellEnd"/>
      <w:r>
        <w:rPr>
          <w:color w:val="000000"/>
          <w:sz w:val="24"/>
          <w:szCs w:val="24"/>
        </w:rPr>
        <w:t xml:space="preserve"> ở quá trình đăng ký, nếu thông tin </w:t>
      </w:r>
      <w:proofErr w:type="spellStart"/>
      <w:r>
        <w:rPr>
          <w:color w:val="000000"/>
          <w:sz w:val="24"/>
          <w:szCs w:val="24"/>
        </w:rPr>
        <w:t>refreshToken</w:t>
      </w:r>
      <w:proofErr w:type="spellEnd"/>
      <w:r>
        <w:rPr>
          <w:color w:val="000000"/>
          <w:sz w:val="24"/>
          <w:szCs w:val="24"/>
        </w:rPr>
        <w:t xml:space="preserve"> là chính xác và </w:t>
      </w:r>
      <w:proofErr w:type="spellStart"/>
      <w:r>
        <w:rPr>
          <w:color w:val="000000"/>
          <w:sz w:val="24"/>
          <w:szCs w:val="24"/>
        </w:rPr>
        <w:t>chưa</w:t>
      </w:r>
      <w:proofErr w:type="spellEnd"/>
      <w:r>
        <w:rPr>
          <w:color w:val="000000"/>
          <w:sz w:val="24"/>
          <w:szCs w:val="24"/>
        </w:rPr>
        <w:t xml:space="preserve"> hết </w:t>
      </w:r>
      <w:proofErr w:type="spellStart"/>
      <w:r>
        <w:rPr>
          <w:color w:val="000000"/>
          <w:sz w:val="24"/>
          <w:szCs w:val="24"/>
        </w:rPr>
        <w:t>hạn</w:t>
      </w:r>
      <w:proofErr w:type="spellEnd"/>
      <w:r>
        <w:rPr>
          <w:color w:val="000000"/>
          <w:sz w:val="24"/>
          <w:szCs w:val="24"/>
        </w:rPr>
        <w:t xml:space="preserve">, hệ </w:t>
      </w:r>
      <w:proofErr w:type="spellStart"/>
      <w:r>
        <w:rPr>
          <w:color w:val="000000"/>
          <w:sz w:val="24"/>
          <w:szCs w:val="24"/>
        </w:rPr>
        <w:t>thống</w:t>
      </w:r>
      <w:proofErr w:type="spellEnd"/>
      <w:r>
        <w:rPr>
          <w:color w:val="000000"/>
          <w:sz w:val="24"/>
          <w:szCs w:val="24"/>
        </w:rPr>
        <w:t xml:space="preserve"> sẽ gửi trả về 3</w:t>
      </w:r>
      <w:r w:rsidRPr="00DF15EF">
        <w:rPr>
          <w:color w:val="000000"/>
          <w:sz w:val="24"/>
          <w:szCs w:val="24"/>
          <w:vertAlign w:val="superscript"/>
        </w:rPr>
        <w:t>rd</w:t>
      </w:r>
      <w:r>
        <w:rPr>
          <w:color w:val="000000"/>
          <w:sz w:val="24"/>
          <w:szCs w:val="24"/>
        </w:rPr>
        <w:t xml:space="preserve"> App 1 </w:t>
      </w:r>
      <w:proofErr w:type="spellStart"/>
      <w:r>
        <w:rPr>
          <w:color w:val="000000"/>
          <w:sz w:val="24"/>
          <w:szCs w:val="24"/>
        </w:rPr>
        <w:t>cặp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accessToken</w:t>
      </w:r>
      <w:proofErr w:type="spellEnd"/>
      <w:r>
        <w:rPr>
          <w:color w:val="000000"/>
          <w:sz w:val="24"/>
          <w:szCs w:val="24"/>
        </w:rPr>
        <w:t xml:space="preserve"> &amp; </w:t>
      </w:r>
      <w:proofErr w:type="spellStart"/>
      <w:r>
        <w:rPr>
          <w:color w:val="000000"/>
          <w:sz w:val="24"/>
          <w:szCs w:val="24"/>
        </w:rPr>
        <w:t>refreshToken</w:t>
      </w:r>
      <w:proofErr w:type="spellEnd"/>
      <w:r>
        <w:rPr>
          <w:color w:val="000000"/>
          <w:sz w:val="24"/>
          <w:szCs w:val="24"/>
        </w:rPr>
        <w:t xml:space="preserve"> mới</w:t>
      </w:r>
      <w:r w:rsidRPr="00A35952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3</w:t>
      </w:r>
      <w:r w:rsidRPr="004657B2">
        <w:rPr>
          <w:color w:val="000000"/>
          <w:sz w:val="24"/>
          <w:szCs w:val="24"/>
          <w:vertAlign w:val="superscript"/>
        </w:rPr>
        <w:t>rd</w:t>
      </w:r>
      <w:r>
        <w:rPr>
          <w:color w:val="000000"/>
          <w:sz w:val="24"/>
          <w:szCs w:val="24"/>
        </w:rPr>
        <w:t xml:space="preserve"> app cần lưu lại các thông tin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để sử dụng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các </w:t>
      </w:r>
      <w:r w:rsidRPr="00A35952">
        <w:rPr>
          <w:color w:val="000000"/>
          <w:sz w:val="24"/>
          <w:szCs w:val="24"/>
        </w:rPr>
        <w:t>business command</w:t>
      </w:r>
      <w:r>
        <w:rPr>
          <w:color w:val="000000"/>
          <w:sz w:val="24"/>
          <w:szCs w:val="24"/>
        </w:rPr>
        <w:t xml:space="preserve"> và nghiệp vụ </w:t>
      </w:r>
      <w:proofErr w:type="spellStart"/>
      <w:r>
        <w:rPr>
          <w:color w:val="000000"/>
          <w:sz w:val="24"/>
          <w:szCs w:val="24"/>
        </w:rPr>
        <w:t>cấp</w:t>
      </w:r>
      <w:proofErr w:type="spellEnd"/>
      <w:r>
        <w:rPr>
          <w:color w:val="000000"/>
          <w:sz w:val="24"/>
          <w:szCs w:val="24"/>
        </w:rPr>
        <w:t xml:space="preserve"> lại token </w:t>
      </w:r>
      <w:proofErr w:type="spellStart"/>
      <w:r>
        <w:rPr>
          <w:color w:val="000000"/>
          <w:sz w:val="24"/>
          <w:szCs w:val="24"/>
        </w:rPr>
        <w:t>sau</w:t>
      </w:r>
      <w:proofErr w:type="spellEnd"/>
      <w:r>
        <w:rPr>
          <w:color w:val="000000"/>
          <w:sz w:val="24"/>
          <w:szCs w:val="24"/>
        </w:rPr>
        <w:t xml:space="preserve"> này.</w:t>
      </w:r>
    </w:p>
    <w:p w14:paraId="1EAAA38E" w14:textId="77777777" w:rsidR="0081557F" w:rsidRPr="006A2F9B" w:rsidRDefault="0081557F" w:rsidP="00E87708">
      <w:pPr>
        <w:spacing w:line="288" w:lineRule="auto"/>
        <w:rPr>
          <w:sz w:val="24"/>
          <w:szCs w:val="24"/>
        </w:rPr>
      </w:pPr>
      <w:r w:rsidRPr="006A2F9B">
        <w:rPr>
          <w:sz w:val="24"/>
          <w:szCs w:val="24"/>
        </w:rPr>
        <w:t xml:space="preserve">Thông tin chi tiết </w:t>
      </w:r>
      <w:proofErr w:type="spellStart"/>
      <w:r w:rsidRPr="006A2F9B">
        <w:rPr>
          <w:sz w:val="24"/>
          <w:szCs w:val="24"/>
        </w:rPr>
        <w:t>cho</w:t>
      </w:r>
      <w:proofErr w:type="spellEnd"/>
      <w:r w:rsidRPr="006A2F9B">
        <w:rPr>
          <w:sz w:val="24"/>
          <w:szCs w:val="24"/>
        </w:rPr>
        <w:t xml:space="preserve"> API được </w:t>
      </w:r>
      <w:proofErr w:type="spellStart"/>
      <w:r w:rsidRPr="006A2F9B">
        <w:rPr>
          <w:sz w:val="24"/>
          <w:szCs w:val="24"/>
        </w:rPr>
        <w:t>mô</w:t>
      </w:r>
      <w:proofErr w:type="spellEnd"/>
      <w:r w:rsidRPr="006A2F9B">
        <w:rPr>
          <w:sz w:val="24"/>
          <w:szCs w:val="24"/>
        </w:rPr>
        <w:t xml:space="preserve"> tả ở </w:t>
      </w:r>
      <w:proofErr w:type="spellStart"/>
      <w:r w:rsidRPr="006A2F9B">
        <w:rPr>
          <w:sz w:val="24"/>
          <w:szCs w:val="24"/>
        </w:rPr>
        <w:t>mục</w:t>
      </w:r>
      <w:proofErr w:type="spellEnd"/>
      <w:r w:rsidRPr="006A2F9B">
        <w:rPr>
          <w:sz w:val="24"/>
          <w:szCs w:val="24"/>
        </w:rPr>
        <w:t xml:space="preserve"> 4.2.2</w:t>
      </w:r>
    </w:p>
    <w:p w14:paraId="4303F749" w14:textId="13514DA3" w:rsidR="006C0046" w:rsidRPr="00823E1F" w:rsidRDefault="0081557F" w:rsidP="00E87708">
      <w:pPr>
        <w:spacing w:line="288" w:lineRule="auto"/>
        <w:jc w:val="center"/>
      </w:pPr>
      <w:r>
        <w:object w:dxaOrig="10401" w:dyaOrig="6140" w14:anchorId="49E4B54D">
          <v:shape id="_x0000_i1038" type="#_x0000_t75" style="width:352.5pt;height:206.25pt" o:ole="">
            <v:imagedata r:id="rId12" o:title=""/>
          </v:shape>
          <o:OLEObject Type="Embed" ProgID="Visio.Drawing.15" ShapeID="_x0000_i1038" DrawAspect="Content" ObjectID="_1721823257" r:id="rId13"/>
        </w:object>
      </w:r>
    </w:p>
    <w:p w14:paraId="0A3279FA" w14:textId="77777777" w:rsidR="006C0046" w:rsidRPr="00823E1F" w:rsidRDefault="006C0046" w:rsidP="00E87708">
      <w:pPr>
        <w:pStyle w:val="Heading2"/>
        <w:spacing w:line="288" w:lineRule="auto"/>
        <w:rPr>
          <w:rFonts w:cs="Times New Roman"/>
          <w:sz w:val="24"/>
          <w:szCs w:val="24"/>
        </w:rPr>
      </w:pPr>
      <w:bookmarkStart w:id="24" w:name="_Toc109400507"/>
      <w:bookmarkStart w:id="25" w:name="_Toc111126292"/>
      <w:proofErr w:type="spellStart"/>
      <w:r w:rsidRPr="00823E1F">
        <w:rPr>
          <w:rFonts w:cs="Times New Roman"/>
          <w:sz w:val="24"/>
          <w:szCs w:val="24"/>
        </w:rPr>
        <w:t>Luồng</w:t>
      </w:r>
      <w:proofErr w:type="spellEnd"/>
      <w:r w:rsidRPr="00823E1F">
        <w:rPr>
          <w:rFonts w:cs="Times New Roman"/>
          <w:sz w:val="24"/>
          <w:szCs w:val="24"/>
        </w:rPr>
        <w:t xml:space="preserve"> gửi request</w:t>
      </w:r>
      <w:bookmarkEnd w:id="24"/>
      <w:bookmarkEnd w:id="25"/>
    </w:p>
    <w:p w14:paraId="4D7E16C1" w14:textId="07FA9DDE" w:rsidR="006C0046" w:rsidRPr="00823E1F" w:rsidRDefault="006C0046" w:rsidP="00E87708">
      <w:pPr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Trong các business command gửi lên, 3</w:t>
      </w:r>
      <w:r w:rsidRPr="00823E1F">
        <w:rPr>
          <w:sz w:val="24"/>
          <w:szCs w:val="24"/>
          <w:vertAlign w:val="superscript"/>
        </w:rPr>
        <w:t>rd</w:t>
      </w:r>
      <w:r w:rsidRPr="00823E1F">
        <w:rPr>
          <w:sz w:val="24"/>
          <w:szCs w:val="24"/>
        </w:rPr>
        <w:t xml:space="preserve"> app sử dụng </w:t>
      </w:r>
      <w:proofErr w:type="spellStart"/>
      <w:r w:rsidRPr="00823E1F">
        <w:rPr>
          <w:sz w:val="24"/>
          <w:szCs w:val="24"/>
        </w:rPr>
        <w:t>accessKey</w:t>
      </w:r>
      <w:proofErr w:type="spellEnd"/>
      <w:r w:rsidRPr="00823E1F">
        <w:rPr>
          <w:sz w:val="24"/>
          <w:szCs w:val="24"/>
        </w:rPr>
        <w:t xml:space="preserve"> để </w:t>
      </w:r>
      <w:proofErr w:type="spellStart"/>
      <w:r w:rsidRPr="00823E1F">
        <w:rPr>
          <w:sz w:val="24"/>
          <w:szCs w:val="24"/>
        </w:rPr>
        <w:t>mã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hóa</w:t>
      </w:r>
      <w:proofErr w:type="spellEnd"/>
      <w:r w:rsidRPr="00823E1F">
        <w:rPr>
          <w:sz w:val="24"/>
          <w:szCs w:val="24"/>
        </w:rPr>
        <w:t xml:space="preserve"> các thông tin và gửi </w:t>
      </w:r>
      <w:proofErr w:type="spellStart"/>
      <w:r w:rsidRPr="00823E1F">
        <w:rPr>
          <w:sz w:val="24"/>
          <w:szCs w:val="24"/>
        </w:rPr>
        <w:t>kèm</w:t>
      </w:r>
      <w:proofErr w:type="spellEnd"/>
      <w:r w:rsidRPr="00823E1F">
        <w:rPr>
          <w:sz w:val="24"/>
          <w:szCs w:val="24"/>
        </w:rPr>
        <w:t xml:space="preserve"> token đã được </w:t>
      </w:r>
      <w:proofErr w:type="spellStart"/>
      <w:r w:rsidRPr="00823E1F">
        <w:rPr>
          <w:sz w:val="24"/>
          <w:szCs w:val="24"/>
        </w:rPr>
        <w:t>cấp</w:t>
      </w:r>
      <w:proofErr w:type="spellEnd"/>
      <w:r w:rsidRPr="00823E1F">
        <w:rPr>
          <w:sz w:val="24"/>
          <w:szCs w:val="24"/>
        </w:rPr>
        <w:t xml:space="preserve"> trước đó. ONE </w:t>
      </w:r>
      <w:r w:rsidR="00A9609F" w:rsidRPr="00823E1F">
        <w:rPr>
          <w:color w:val="000000"/>
          <w:sz w:val="24"/>
          <w:szCs w:val="24"/>
        </w:rPr>
        <w:t xml:space="preserve">Link </w:t>
      </w:r>
      <w:r w:rsidRPr="00823E1F">
        <w:rPr>
          <w:sz w:val="24"/>
          <w:szCs w:val="24"/>
        </w:rPr>
        <w:t xml:space="preserve">sẽ </w:t>
      </w:r>
      <w:proofErr w:type="spellStart"/>
      <w:r w:rsidRPr="00823E1F">
        <w:rPr>
          <w:sz w:val="24"/>
          <w:szCs w:val="24"/>
        </w:rPr>
        <w:t>dựa</w:t>
      </w:r>
      <w:proofErr w:type="spellEnd"/>
      <w:r w:rsidRPr="00823E1F">
        <w:rPr>
          <w:sz w:val="24"/>
          <w:szCs w:val="24"/>
        </w:rPr>
        <w:t xml:space="preserve"> vào thông tin này để trusted request từ 3</w:t>
      </w:r>
      <w:r w:rsidRPr="00823E1F">
        <w:rPr>
          <w:sz w:val="24"/>
          <w:szCs w:val="24"/>
          <w:vertAlign w:val="superscript"/>
        </w:rPr>
        <w:t>rd</w:t>
      </w:r>
      <w:r w:rsidRPr="00823E1F">
        <w:rPr>
          <w:sz w:val="24"/>
          <w:szCs w:val="24"/>
        </w:rPr>
        <w:t xml:space="preserve"> app.</w:t>
      </w:r>
    </w:p>
    <w:p w14:paraId="793BC705" w14:textId="77777777" w:rsidR="006C0046" w:rsidRPr="00823E1F" w:rsidRDefault="006C0046" w:rsidP="00E87708">
      <w:pPr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Thông tin chi tiết </w:t>
      </w:r>
      <w:proofErr w:type="spellStart"/>
      <w:r w:rsidRPr="00823E1F">
        <w:rPr>
          <w:sz w:val="24"/>
          <w:szCs w:val="24"/>
        </w:rPr>
        <w:t>cho</w:t>
      </w:r>
      <w:proofErr w:type="spellEnd"/>
      <w:r w:rsidRPr="00823E1F">
        <w:rPr>
          <w:sz w:val="24"/>
          <w:szCs w:val="24"/>
        </w:rPr>
        <w:t xml:space="preserve"> các API được </w:t>
      </w: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ở </w:t>
      </w:r>
      <w:proofErr w:type="spellStart"/>
      <w:r w:rsidRPr="00823E1F">
        <w:rPr>
          <w:sz w:val="24"/>
          <w:szCs w:val="24"/>
        </w:rPr>
        <w:t>mục</w:t>
      </w:r>
      <w:proofErr w:type="spellEnd"/>
      <w:r w:rsidRPr="00823E1F">
        <w:rPr>
          <w:sz w:val="24"/>
          <w:szCs w:val="24"/>
        </w:rPr>
        <w:t xml:space="preserve"> 4.2.3 đến 4.2.16</w:t>
      </w:r>
    </w:p>
    <w:p w14:paraId="4C7314AF" w14:textId="067EF680" w:rsidR="0068174F" w:rsidRPr="00823E1F" w:rsidRDefault="00253565" w:rsidP="00E87708">
      <w:pPr>
        <w:spacing w:line="288" w:lineRule="auto"/>
        <w:jc w:val="center"/>
        <w:rPr>
          <w:sz w:val="24"/>
          <w:szCs w:val="24"/>
          <w:lang w:val="en-AU"/>
        </w:rPr>
      </w:pPr>
      <w:r w:rsidRPr="00823E1F">
        <w:object w:dxaOrig="10401" w:dyaOrig="6231" w14:anchorId="6E524A2E">
          <v:shape id="_x0000_i1028" type="#_x0000_t75" style="width:345pt;height:207pt" o:ole="">
            <v:imagedata r:id="rId14" o:title=""/>
          </v:shape>
          <o:OLEObject Type="Embed" ProgID="Visio.Drawing.15" ShapeID="_x0000_i1028" DrawAspect="Content" ObjectID="_1721823258" r:id="rId15"/>
        </w:object>
      </w:r>
    </w:p>
    <w:p w14:paraId="75ED4B1F" w14:textId="77777777" w:rsidR="0068174F" w:rsidRPr="00823E1F" w:rsidRDefault="0068174F" w:rsidP="00E87708">
      <w:pPr>
        <w:spacing w:line="288" w:lineRule="auto"/>
        <w:rPr>
          <w:sz w:val="24"/>
          <w:szCs w:val="24"/>
          <w:lang w:val="en-AU"/>
        </w:rPr>
      </w:pPr>
    </w:p>
    <w:p w14:paraId="2B67E464" w14:textId="77777777" w:rsidR="0068174F" w:rsidRPr="00823E1F" w:rsidRDefault="0068174F" w:rsidP="00E87708">
      <w:pPr>
        <w:pStyle w:val="Heading1"/>
        <w:spacing w:line="288" w:lineRule="auto"/>
        <w:rPr>
          <w:sz w:val="24"/>
          <w:lang w:val="en-AU"/>
        </w:rPr>
      </w:pPr>
      <w:bookmarkStart w:id="26" w:name="_Toc106029346"/>
      <w:bookmarkStart w:id="27" w:name="_Toc111126293"/>
      <w:proofErr w:type="spellStart"/>
      <w:r w:rsidRPr="00823E1F">
        <w:rPr>
          <w:sz w:val="24"/>
          <w:lang w:val="en-AU"/>
        </w:rPr>
        <w:t>Đặc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tả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yêu</w:t>
      </w:r>
      <w:proofErr w:type="spellEnd"/>
      <w:r w:rsidRPr="00823E1F">
        <w:rPr>
          <w:sz w:val="24"/>
          <w:lang w:val="en-AU"/>
        </w:rPr>
        <w:t xml:space="preserve"> </w:t>
      </w:r>
      <w:proofErr w:type="spellStart"/>
      <w:r w:rsidRPr="00823E1F">
        <w:rPr>
          <w:sz w:val="24"/>
          <w:lang w:val="en-AU"/>
        </w:rPr>
        <w:t>cầu</w:t>
      </w:r>
      <w:proofErr w:type="spellEnd"/>
      <w:r w:rsidRPr="00823E1F">
        <w:rPr>
          <w:sz w:val="24"/>
          <w:lang w:val="en-AU"/>
        </w:rPr>
        <w:t xml:space="preserve"> API</w:t>
      </w:r>
      <w:bookmarkEnd w:id="26"/>
      <w:bookmarkEnd w:id="27"/>
    </w:p>
    <w:p w14:paraId="4BB19B2E" w14:textId="77777777" w:rsidR="0068174F" w:rsidRPr="00823E1F" w:rsidRDefault="0068174F" w:rsidP="00E87708">
      <w:pPr>
        <w:pStyle w:val="Heading2"/>
        <w:spacing w:line="288" w:lineRule="auto"/>
        <w:rPr>
          <w:rFonts w:cs="Times New Roman"/>
          <w:sz w:val="24"/>
          <w:szCs w:val="24"/>
        </w:rPr>
      </w:pPr>
      <w:bookmarkStart w:id="28" w:name="_Toc106029347"/>
      <w:bookmarkStart w:id="29" w:name="_Toc111126294"/>
      <w:r w:rsidRPr="00823E1F">
        <w:rPr>
          <w:rFonts w:cs="Times New Roman"/>
          <w:sz w:val="24"/>
          <w:szCs w:val="24"/>
        </w:rPr>
        <w:t>Danh sách API</w:t>
      </w:r>
      <w:bookmarkEnd w:id="28"/>
      <w:bookmarkEnd w:id="29"/>
    </w:p>
    <w:tbl>
      <w:tblPr>
        <w:tblW w:w="5088" w:type="pct"/>
        <w:tblLayout w:type="fixed"/>
        <w:tblLook w:val="04A0" w:firstRow="1" w:lastRow="0" w:firstColumn="1" w:lastColumn="0" w:noHBand="0" w:noVBand="1"/>
      </w:tblPr>
      <w:tblGrid>
        <w:gridCol w:w="827"/>
        <w:gridCol w:w="2226"/>
        <w:gridCol w:w="6752"/>
      </w:tblGrid>
      <w:tr w:rsidR="0068174F" w:rsidRPr="00823E1F" w14:paraId="1D1226E1" w14:textId="77777777" w:rsidTr="00B0237A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B1F28" w14:textId="77777777" w:rsidR="0068174F" w:rsidRPr="00823E1F" w:rsidRDefault="0068174F" w:rsidP="00E87708">
            <w:pPr>
              <w:spacing w:after="0" w:line="288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823E1F">
              <w:rPr>
                <w:b/>
                <w:b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72D82" w14:textId="77777777" w:rsidR="0068174F" w:rsidRPr="00823E1F" w:rsidRDefault="0068174F" w:rsidP="00E87708">
            <w:pPr>
              <w:spacing w:after="0" w:line="288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823E1F">
              <w:rPr>
                <w:b/>
                <w:bCs/>
                <w:color w:val="000000"/>
                <w:sz w:val="24"/>
                <w:szCs w:val="24"/>
              </w:rPr>
              <w:t>API name</w:t>
            </w: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97DF6" w14:textId="77777777" w:rsidR="0068174F" w:rsidRPr="00823E1F" w:rsidRDefault="0068174F" w:rsidP="00E87708">
            <w:pPr>
              <w:spacing w:after="0" w:line="288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823E1F">
              <w:rPr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68174F" w:rsidRPr="00823E1F" w14:paraId="0E20CCE3" w14:textId="77777777" w:rsidTr="00B0237A">
        <w:trPr>
          <w:trHeight w:val="432"/>
        </w:trPr>
        <w:tc>
          <w:tcPr>
            <w:tcW w:w="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376A" w14:textId="77777777" w:rsidR="0068174F" w:rsidRPr="00823E1F" w:rsidRDefault="0068174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1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DCC7C1" w14:textId="6C8B64A4" w:rsidR="0068174F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register</w:t>
            </w:r>
          </w:p>
        </w:tc>
        <w:tc>
          <w:tcPr>
            <w:tcW w:w="3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E826AF" w14:textId="67333195" w:rsidR="0068174F" w:rsidRPr="00823E1F" w:rsidRDefault="002E515C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App đăng ký hệ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thống</w:t>
            </w:r>
            <w:proofErr w:type="spellEnd"/>
          </w:p>
        </w:tc>
      </w:tr>
      <w:tr w:rsidR="0068174F" w:rsidRPr="00823E1F" w14:paraId="1DF77949" w14:textId="77777777" w:rsidTr="00B0237A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0D49E" w14:textId="77777777" w:rsidR="0068174F" w:rsidRPr="00823E1F" w:rsidRDefault="0068174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9750E" w14:textId="0A7257D7" w:rsidR="0068174F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accessRequest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C9B1E" w14:textId="5FD2BF97" w:rsidR="0068174F" w:rsidRPr="00823E1F" w:rsidRDefault="002E515C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App đăng nhập hệ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thống</w:t>
            </w:r>
            <w:proofErr w:type="spellEnd"/>
          </w:p>
        </w:tc>
      </w:tr>
      <w:tr w:rsidR="006F07CF" w:rsidRPr="00823E1F" w14:paraId="3C97B239" w14:textId="77777777" w:rsidTr="00B0237A">
        <w:trPr>
          <w:trHeight w:val="432"/>
        </w:trPr>
        <w:tc>
          <w:tcPr>
            <w:tcW w:w="4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9F84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113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898550E" w14:textId="7165435E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03EC95" w14:textId="18E7B651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Reboot thiết bị, command = reboot</w:t>
            </w:r>
          </w:p>
        </w:tc>
      </w:tr>
      <w:tr w:rsidR="006F07CF" w:rsidRPr="00823E1F" w14:paraId="06D4C789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0F695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0A309377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95EDE9" w14:textId="5BF27B9C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Restore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thiết bị, command = restore</w:t>
            </w:r>
          </w:p>
        </w:tc>
      </w:tr>
      <w:tr w:rsidR="006F07CF" w:rsidRPr="00823E1F" w14:paraId="517B80D8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3669A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86419D5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FCBD5" w14:textId="715B3F95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Update Firmware thiết bị,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updateFirm</w:t>
            </w:r>
            <w:proofErr w:type="spellEnd"/>
          </w:p>
        </w:tc>
      </w:tr>
      <w:tr w:rsidR="006F07CF" w:rsidRPr="00823E1F" w14:paraId="495C395B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C05B3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1038549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D1284" w14:textId="3BD9E722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LAN,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lanConfig</w:t>
            </w:r>
            <w:proofErr w:type="spellEnd"/>
          </w:p>
        </w:tc>
      </w:tr>
      <w:tr w:rsidR="006F07CF" w:rsidRPr="00823E1F" w14:paraId="1C1FA286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55D27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CA35D7D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46405A" w14:textId="00AEF00D" w:rsidR="006F07CF" w:rsidRPr="00823E1F" w:rsidRDefault="002F4366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Tạo mới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</w:t>
            </w:r>
            <w:r w:rsidR="006F07CF" w:rsidRPr="00823E1F">
              <w:rPr>
                <w:color w:val="000000"/>
                <w:sz w:val="24"/>
                <w:szCs w:val="24"/>
              </w:rPr>
              <w:t>ấu</w:t>
            </w:r>
            <w:proofErr w:type="spellEnd"/>
            <w:r w:rsidR="006F07CF" w:rsidRPr="00823E1F">
              <w:rPr>
                <w:color w:val="000000"/>
                <w:sz w:val="24"/>
                <w:szCs w:val="24"/>
              </w:rPr>
              <w:t xml:space="preserve"> hình WAN, command = </w:t>
            </w:r>
            <w:proofErr w:type="spellStart"/>
            <w:r w:rsidR="006F07CF" w:rsidRPr="00823E1F">
              <w:rPr>
                <w:color w:val="000000"/>
                <w:sz w:val="24"/>
                <w:szCs w:val="24"/>
              </w:rPr>
              <w:t>wan</w:t>
            </w:r>
            <w:r w:rsidRPr="00823E1F">
              <w:rPr>
                <w:color w:val="000000"/>
                <w:sz w:val="24"/>
                <w:szCs w:val="24"/>
              </w:rPr>
              <w:t>Create</w:t>
            </w:r>
            <w:proofErr w:type="spellEnd"/>
          </w:p>
        </w:tc>
      </w:tr>
      <w:tr w:rsidR="002F4366" w:rsidRPr="00823E1F" w14:paraId="244D2BB2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67DF9C" w14:textId="77777777" w:rsidR="002F4366" w:rsidRPr="00823E1F" w:rsidRDefault="002F4366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3FA3292" w14:textId="77777777" w:rsidR="002F4366" w:rsidRPr="00823E1F" w:rsidRDefault="002F4366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2EF26" w14:textId="3B5B92BD" w:rsidR="002F4366" w:rsidRPr="00823E1F" w:rsidRDefault="002F4366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Sửa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WAN,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wanUpdate</w:t>
            </w:r>
            <w:proofErr w:type="spellEnd"/>
          </w:p>
        </w:tc>
      </w:tr>
      <w:tr w:rsidR="002F4366" w:rsidRPr="00823E1F" w14:paraId="2EB2D14E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84ACF4" w14:textId="77777777" w:rsidR="002F4366" w:rsidRPr="00823E1F" w:rsidRDefault="002F4366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0EEBE06A" w14:textId="77777777" w:rsidR="002F4366" w:rsidRPr="00823E1F" w:rsidRDefault="002F4366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CF8D6" w14:textId="4D355905" w:rsidR="002F4366" w:rsidRPr="00823E1F" w:rsidRDefault="002F4366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Xóa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WAN,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wanDelete</w:t>
            </w:r>
            <w:proofErr w:type="spellEnd"/>
          </w:p>
        </w:tc>
      </w:tr>
      <w:tr w:rsidR="006F07CF" w:rsidRPr="00823E1F" w14:paraId="6E82E92A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8A953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064B284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131DE" w14:textId="703C50A3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commentRangeStart w:id="30"/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Wifi</w:t>
            </w:r>
            <w:commentRangeEnd w:id="30"/>
            <w:proofErr w:type="spellEnd"/>
            <w:r w:rsidRPr="00823E1F">
              <w:rPr>
                <w:rStyle w:val="CommentReference"/>
              </w:rPr>
              <w:commentReference w:id="30"/>
            </w:r>
            <w:r w:rsidRPr="00823E1F">
              <w:rPr>
                <w:color w:val="000000"/>
                <w:sz w:val="24"/>
                <w:szCs w:val="24"/>
              </w:rPr>
              <w:t xml:space="preserve">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wifiConfig</w:t>
            </w:r>
            <w:proofErr w:type="spellEnd"/>
          </w:p>
        </w:tc>
      </w:tr>
      <w:tr w:rsidR="006F07CF" w:rsidRPr="00823E1F" w14:paraId="4154FD02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2B665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56BEC60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7F4BE" w14:textId="4DC8AE18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Port Forwarding,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portFwdConfig</w:t>
            </w:r>
            <w:proofErr w:type="spellEnd"/>
          </w:p>
        </w:tc>
      </w:tr>
      <w:tr w:rsidR="006F07CF" w:rsidRPr="00823E1F" w14:paraId="0791AECF" w14:textId="77777777" w:rsidTr="00DA4C5D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7F4BD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02F4C1D1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C2986" w14:textId="7B7F01E2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DDNS,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ddnsConfig</w:t>
            </w:r>
            <w:proofErr w:type="spellEnd"/>
          </w:p>
        </w:tc>
      </w:tr>
      <w:tr w:rsidR="006F07CF" w:rsidRPr="00823E1F" w14:paraId="77EE83F7" w14:textId="77777777" w:rsidTr="00B0237A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1331A0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3A7B5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5A9C4" w14:textId="7DCB7162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mạng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Wifi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Mesh,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meshWifiConfig</w:t>
            </w:r>
            <w:proofErr w:type="spellEnd"/>
          </w:p>
        </w:tc>
      </w:tr>
      <w:tr w:rsidR="00356791" w:rsidRPr="00823E1F" w14:paraId="0B909AB5" w14:textId="77777777" w:rsidTr="00B0237A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36A54F" w14:textId="7DB85A34" w:rsidR="00356791" w:rsidRPr="00823E1F" w:rsidRDefault="007B6BD1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0BB2A" w14:textId="018EE74C" w:rsidR="00356791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getBackupList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910A7" w14:textId="3B4408BF" w:rsidR="00356791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Lấy danh sách file backup của thiết bị</w:t>
            </w:r>
          </w:p>
        </w:tc>
      </w:tr>
      <w:tr w:rsidR="00356791" w:rsidRPr="00823E1F" w14:paraId="49BF05D5" w14:textId="77777777" w:rsidTr="00B0237A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634F9" w14:textId="3429D60A" w:rsidR="00356791" w:rsidRPr="00823E1F" w:rsidRDefault="007B6BD1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24A0" w14:textId="42562E7E" w:rsidR="00356791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getFirmwareList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8E4D2" w14:textId="35B10489" w:rsidR="00356791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Lấy danh sách file firmware của thiết bị</w:t>
            </w:r>
          </w:p>
        </w:tc>
      </w:tr>
      <w:tr w:rsidR="00356791" w:rsidRPr="00823E1F" w14:paraId="6D3B751A" w14:textId="77777777" w:rsidTr="00B0237A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E86D2" w14:textId="69C7158D" w:rsidR="00356791" w:rsidRPr="00823E1F" w:rsidRDefault="007B6BD1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6E562" w14:textId="60561CB8" w:rsidR="00356791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getDeviceInfo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AA8D4" w14:textId="381B539C" w:rsidR="00356791" w:rsidRPr="00823E1F" w:rsidRDefault="00356791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Lấy thông tin chi tiết thiết bị</w:t>
            </w:r>
          </w:p>
        </w:tc>
      </w:tr>
      <w:tr w:rsidR="00401BD2" w:rsidRPr="00823E1F" w14:paraId="0C8B256C" w14:textId="77777777" w:rsidTr="00B0237A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FAF15" w14:textId="7CF784FE" w:rsidR="00401BD2" w:rsidRPr="00823E1F" w:rsidRDefault="00B0237A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FCB888" w14:textId="357B0958" w:rsidR="00401BD2" w:rsidRPr="00823E1F" w:rsidRDefault="00401BD2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getOpticalInfo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015A5" w14:textId="2EBFA303" w:rsidR="00401BD2" w:rsidRPr="00823E1F" w:rsidRDefault="00401BD2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Lấy thông tin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nhiệt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độ, công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suất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thu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phát module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quang</w:t>
            </w:r>
            <w:proofErr w:type="spellEnd"/>
          </w:p>
        </w:tc>
      </w:tr>
      <w:tr w:rsidR="006F07CF" w:rsidRPr="00823E1F" w14:paraId="41AFF2B5" w14:textId="77777777" w:rsidTr="00DA4C5D">
        <w:trPr>
          <w:trHeight w:val="432"/>
        </w:trPr>
        <w:tc>
          <w:tcPr>
            <w:tcW w:w="4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35848" w14:textId="11098A7F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13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16E8BCF" w14:textId="3F7B65EB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getDeviceConfig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6733F" w14:textId="5A059D5B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Lấy thông tin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wan thiết bị,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getWanConfig</w:t>
            </w:r>
            <w:proofErr w:type="spellEnd"/>
          </w:p>
        </w:tc>
      </w:tr>
      <w:tr w:rsidR="006F07CF" w:rsidRPr="00823E1F" w14:paraId="645852EF" w14:textId="77777777" w:rsidTr="00DA4C5D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ED3C9" w14:textId="55E890E2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C0F8B2D" w14:textId="310C8A6B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B304A" w14:textId="54E70024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Lấy thông tin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lan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thiết bị, command = </w:t>
            </w:r>
            <w:proofErr w:type="spellStart"/>
            <w:r w:rsidRPr="00823E1F">
              <w:rPr>
                <w:sz w:val="24"/>
                <w:szCs w:val="24"/>
              </w:rPr>
              <w:t>getLanConfig</w:t>
            </w:r>
            <w:proofErr w:type="spellEnd"/>
          </w:p>
        </w:tc>
      </w:tr>
      <w:tr w:rsidR="006F07CF" w:rsidRPr="00823E1F" w14:paraId="191AC0D5" w14:textId="77777777" w:rsidTr="00DA4C5D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45506" w14:textId="560B12BB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93EB9AB" w14:textId="4926F619" w:rsidR="006F07CF" w:rsidRPr="00823E1F" w:rsidRDefault="006F07CF" w:rsidP="00E87708">
            <w:pPr>
              <w:spacing w:after="0" w:line="288" w:lineRule="auto"/>
              <w:rPr>
                <w:sz w:val="24"/>
                <w:szCs w:val="24"/>
              </w:rPr>
            </w:pPr>
            <w:commentRangeStart w:id="31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65C3F0" w14:textId="76384B6F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Lấy thông tin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wifi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thiết bị</w:t>
            </w:r>
            <w:commentRangeEnd w:id="31"/>
            <w:r w:rsidRPr="00823E1F">
              <w:rPr>
                <w:rStyle w:val="CommentReference"/>
              </w:rPr>
              <w:commentReference w:id="31"/>
            </w:r>
            <w:r w:rsidRPr="00823E1F">
              <w:rPr>
                <w:color w:val="000000"/>
                <w:sz w:val="24"/>
                <w:szCs w:val="24"/>
              </w:rPr>
              <w:t xml:space="preserve">, command = </w:t>
            </w:r>
            <w:proofErr w:type="spellStart"/>
            <w:r w:rsidRPr="00823E1F">
              <w:rPr>
                <w:sz w:val="24"/>
                <w:szCs w:val="24"/>
              </w:rPr>
              <w:t>getWifiConfig</w:t>
            </w:r>
            <w:proofErr w:type="spellEnd"/>
          </w:p>
        </w:tc>
      </w:tr>
      <w:tr w:rsidR="006F07CF" w:rsidRPr="00823E1F" w14:paraId="236AE8D7" w14:textId="77777777" w:rsidTr="00DA4C5D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7282AD" w14:textId="01DA679B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30BF73E" w14:textId="76BC0501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901E7" w14:textId="27939B6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Lấy thông tin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port forwarding thiết bị, command = </w:t>
            </w:r>
            <w:proofErr w:type="spellStart"/>
            <w:r w:rsidRPr="00823E1F">
              <w:rPr>
                <w:sz w:val="24"/>
                <w:szCs w:val="24"/>
              </w:rPr>
              <w:t>getPortFwdConfig</w:t>
            </w:r>
            <w:proofErr w:type="spellEnd"/>
          </w:p>
        </w:tc>
      </w:tr>
      <w:tr w:rsidR="006F07CF" w:rsidRPr="00823E1F" w14:paraId="7957CFD1" w14:textId="77777777" w:rsidTr="00DA4C5D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FB5EB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272B0F1" w14:textId="77777777" w:rsidR="006F07CF" w:rsidRPr="00823E1F" w:rsidRDefault="006F07CF" w:rsidP="00E87708">
            <w:pPr>
              <w:spacing w:after="0" w:line="288" w:lineRule="auto"/>
              <w:rPr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FAECB6" w14:textId="1D275A98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Lấy thông tin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cấu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hình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ddns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thiết bị, command =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getDdnsConfig</w:t>
            </w:r>
            <w:proofErr w:type="spellEnd"/>
          </w:p>
        </w:tc>
      </w:tr>
      <w:tr w:rsidR="006F07CF" w:rsidRPr="00823E1F" w14:paraId="7F19DAD1" w14:textId="77777777" w:rsidTr="00DA4C5D">
        <w:trPr>
          <w:trHeight w:val="432"/>
        </w:trPr>
        <w:tc>
          <w:tcPr>
            <w:tcW w:w="42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8E60C2" w14:textId="77777777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3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2DBC0" w14:textId="77777777" w:rsidR="006F07CF" w:rsidRPr="00823E1F" w:rsidRDefault="006F07CF" w:rsidP="00E87708">
            <w:pPr>
              <w:spacing w:after="0" w:line="288" w:lineRule="auto"/>
              <w:rPr>
                <w:sz w:val="24"/>
                <w:szCs w:val="24"/>
              </w:rPr>
            </w:pPr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53688" w14:textId="662BD452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 xml:space="preserve">Lấy thông tin mạng </w:t>
            </w:r>
            <w:proofErr w:type="spellStart"/>
            <w:r w:rsidRPr="00823E1F">
              <w:rPr>
                <w:color w:val="000000"/>
                <w:sz w:val="24"/>
                <w:szCs w:val="24"/>
              </w:rPr>
              <w:t>Wifi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Mesh, command = </w:t>
            </w:r>
            <w:proofErr w:type="spellStart"/>
            <w:r w:rsidRPr="00823E1F">
              <w:rPr>
                <w:sz w:val="24"/>
                <w:szCs w:val="24"/>
              </w:rPr>
              <w:t>getMeshWifiConfig</w:t>
            </w:r>
            <w:proofErr w:type="spellEnd"/>
          </w:p>
        </w:tc>
      </w:tr>
      <w:tr w:rsidR="006F07CF" w:rsidRPr="00823E1F" w14:paraId="1FC785F9" w14:textId="77777777" w:rsidTr="00DA4C5D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3457D" w14:textId="3FE8E5FE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DADE3" w14:textId="715C4186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ping</w:t>
            </w:r>
          </w:p>
        </w:tc>
        <w:tc>
          <w:tcPr>
            <w:tcW w:w="3443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44E9BB" w14:textId="00477BD2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Kiểm tra kết nối thiết bị</w:t>
            </w:r>
          </w:p>
        </w:tc>
      </w:tr>
      <w:tr w:rsidR="006F07CF" w:rsidRPr="00823E1F" w14:paraId="566EFCE2" w14:textId="77777777" w:rsidTr="00DA4C5D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3D7ADC" w14:textId="038AE019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F4DCC" w14:textId="5EBB2FC5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trace</w:t>
            </w:r>
          </w:p>
        </w:tc>
        <w:tc>
          <w:tcPr>
            <w:tcW w:w="3443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87009" w14:textId="77777777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</w:p>
        </w:tc>
      </w:tr>
      <w:tr w:rsidR="006F07CF" w:rsidRPr="00823E1F" w14:paraId="2F21330D" w14:textId="77777777" w:rsidTr="00B0237A">
        <w:trPr>
          <w:trHeight w:val="432"/>
        </w:trPr>
        <w:tc>
          <w:tcPr>
            <w:tcW w:w="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3C1E4" w14:textId="1AF3EFCF" w:rsidR="006F07CF" w:rsidRPr="00823E1F" w:rsidRDefault="006F07CF" w:rsidP="00E87708">
            <w:pPr>
              <w:spacing w:after="0" w:line="288" w:lineRule="auto"/>
              <w:jc w:val="center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0FE8" w14:textId="12EEB786" w:rsidR="006F07CF" w:rsidRPr="00823E1F" w:rsidRDefault="00F42329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speedTest</w:t>
            </w:r>
            <w:proofErr w:type="spellEnd"/>
          </w:p>
        </w:tc>
        <w:tc>
          <w:tcPr>
            <w:tcW w:w="3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092D71" w14:textId="79838575" w:rsidR="006F07CF" w:rsidRPr="00823E1F" w:rsidRDefault="006F07CF" w:rsidP="00E87708">
            <w:pPr>
              <w:spacing w:after="0"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color w:val="000000"/>
                <w:sz w:val="24"/>
                <w:szCs w:val="24"/>
              </w:rPr>
              <w:t>Đo</w:t>
            </w:r>
            <w:proofErr w:type="spellEnd"/>
            <w:r w:rsidRPr="00823E1F">
              <w:rPr>
                <w:color w:val="000000"/>
                <w:sz w:val="24"/>
                <w:szCs w:val="24"/>
              </w:rPr>
              <w:t xml:space="preserve"> kiểm kết nối thiết bị (download, upload)</w:t>
            </w:r>
          </w:p>
        </w:tc>
      </w:tr>
    </w:tbl>
    <w:p w14:paraId="5EE8C051" w14:textId="77777777" w:rsidR="0068174F" w:rsidRPr="00823E1F" w:rsidRDefault="0068174F" w:rsidP="00E87708">
      <w:pPr>
        <w:spacing w:line="288" w:lineRule="auto"/>
        <w:rPr>
          <w:sz w:val="24"/>
          <w:szCs w:val="24"/>
        </w:rPr>
      </w:pPr>
    </w:p>
    <w:p w14:paraId="2226C822" w14:textId="77777777" w:rsidR="0068174F" w:rsidRPr="00823E1F" w:rsidRDefault="0068174F" w:rsidP="00E87708">
      <w:pPr>
        <w:pStyle w:val="Heading2"/>
        <w:spacing w:line="288" w:lineRule="auto"/>
        <w:rPr>
          <w:rFonts w:cs="Times New Roman"/>
          <w:sz w:val="24"/>
          <w:szCs w:val="24"/>
        </w:rPr>
      </w:pPr>
      <w:bookmarkStart w:id="32" w:name="_Toc106029348"/>
      <w:bookmarkStart w:id="33" w:name="_Toc111126295"/>
      <w:r w:rsidRPr="00823E1F">
        <w:rPr>
          <w:rFonts w:cs="Times New Roman"/>
          <w:sz w:val="24"/>
          <w:szCs w:val="24"/>
        </w:rPr>
        <w:t>Đặc tả chi tiết API</w:t>
      </w:r>
      <w:bookmarkEnd w:id="32"/>
      <w:bookmarkEnd w:id="33"/>
    </w:p>
    <w:p w14:paraId="75CC7328" w14:textId="77777777" w:rsidR="00B1734A" w:rsidRPr="00823E1F" w:rsidRDefault="00B1734A" w:rsidP="00E87708">
      <w:pPr>
        <w:pStyle w:val="Heading3"/>
        <w:spacing w:line="288" w:lineRule="auto"/>
        <w:rPr>
          <w:sz w:val="24"/>
          <w:szCs w:val="24"/>
        </w:rPr>
      </w:pPr>
      <w:bookmarkStart w:id="34" w:name="_Toc109400511"/>
      <w:bookmarkStart w:id="35" w:name="_Toc111126296"/>
      <w:r w:rsidRPr="00823E1F">
        <w:rPr>
          <w:sz w:val="24"/>
          <w:szCs w:val="24"/>
        </w:rPr>
        <w:t>Register</w:t>
      </w:r>
      <w:bookmarkEnd w:id="34"/>
      <w:bookmarkEnd w:id="35"/>
    </w:p>
    <w:p w14:paraId="3F6AB34D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36" w:name="_Toc106029350"/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  <w:bookmarkEnd w:id="36"/>
    </w:p>
    <w:tbl>
      <w:tblPr>
        <w:tblStyle w:val="TableGridLight1"/>
        <w:tblW w:w="49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80" w:firstRow="0" w:lastRow="0" w:firstColumn="1" w:lastColumn="0" w:noHBand="0" w:noVBand="1"/>
      </w:tblPr>
      <w:tblGrid>
        <w:gridCol w:w="1849"/>
        <w:gridCol w:w="7605"/>
      </w:tblGrid>
      <w:tr w:rsidR="00B1734A" w:rsidRPr="00823E1F" w14:paraId="0AA35049" w14:textId="77777777" w:rsidTr="0015710E">
        <w:tc>
          <w:tcPr>
            <w:tcW w:w="978" w:type="pct"/>
            <w:shd w:val="clear" w:color="auto" w:fill="BFBFBF" w:themeFill="background1" w:themeFillShade="BF"/>
          </w:tcPr>
          <w:p w14:paraId="7B6D6EDB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Tên API</w:t>
            </w:r>
          </w:p>
        </w:tc>
        <w:tc>
          <w:tcPr>
            <w:tcW w:w="4022" w:type="pct"/>
            <w:shd w:val="clear" w:color="auto" w:fill="BFBFBF" w:themeFill="background1" w:themeFillShade="BF"/>
          </w:tcPr>
          <w:p w14:paraId="3042B841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Mô</w:t>
            </w:r>
            <w:proofErr w:type="spellEnd"/>
            <w:r w:rsidRPr="00823E1F">
              <w:rPr>
                <w:sz w:val="24"/>
                <w:szCs w:val="24"/>
              </w:rPr>
              <w:t xml:space="preserve"> tả</w:t>
            </w:r>
          </w:p>
        </w:tc>
      </w:tr>
      <w:tr w:rsidR="00B1734A" w:rsidRPr="00823E1F" w14:paraId="2B0AB484" w14:textId="77777777" w:rsidTr="0015710E">
        <w:trPr>
          <w:trHeight w:val="362"/>
        </w:trPr>
        <w:tc>
          <w:tcPr>
            <w:tcW w:w="978" w:type="pct"/>
          </w:tcPr>
          <w:p w14:paraId="364BBC9D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lastRenderedPageBreak/>
              <w:t>register</w:t>
            </w:r>
          </w:p>
        </w:tc>
        <w:tc>
          <w:tcPr>
            <w:tcW w:w="4022" w:type="pct"/>
          </w:tcPr>
          <w:p w14:paraId="128FA070" w14:textId="09F4ADBB" w:rsidR="00B1734A" w:rsidRPr="00823E1F" w:rsidRDefault="00B87BD4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</w:t>
            </w:r>
            <w:r w:rsidR="00B1734A" w:rsidRPr="00823E1F">
              <w:rPr>
                <w:sz w:val="24"/>
                <w:szCs w:val="24"/>
              </w:rPr>
              <w:t>/</w:t>
            </w:r>
            <w:r w:rsidR="00DA4C5D" w:rsidRPr="00823E1F">
              <w:t>register</w:t>
            </w:r>
          </w:p>
        </w:tc>
      </w:tr>
      <w:tr w:rsidR="00B1734A" w:rsidRPr="00823E1F" w14:paraId="55E2EA52" w14:textId="77777777" w:rsidTr="0015710E">
        <w:tc>
          <w:tcPr>
            <w:tcW w:w="978" w:type="pct"/>
          </w:tcPr>
          <w:p w14:paraId="54BBFEE6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Method</w:t>
            </w:r>
          </w:p>
        </w:tc>
        <w:tc>
          <w:tcPr>
            <w:tcW w:w="4022" w:type="pct"/>
          </w:tcPr>
          <w:p w14:paraId="4B2E9A51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B1734A" w:rsidRPr="00823E1F" w14:paraId="59E85A9F" w14:textId="77777777" w:rsidTr="0015710E">
        <w:tc>
          <w:tcPr>
            <w:tcW w:w="978" w:type="pct"/>
          </w:tcPr>
          <w:p w14:paraId="7D441DE8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Content Type</w:t>
            </w:r>
          </w:p>
        </w:tc>
        <w:tc>
          <w:tcPr>
            <w:tcW w:w="4022" w:type="pct"/>
          </w:tcPr>
          <w:p w14:paraId="393C507B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application/</w:t>
            </w:r>
            <w:proofErr w:type="spellStart"/>
            <w:r w:rsidRPr="00823E1F">
              <w:rPr>
                <w:sz w:val="24"/>
                <w:szCs w:val="24"/>
              </w:rPr>
              <w:t>json</w:t>
            </w:r>
            <w:proofErr w:type="spellEnd"/>
          </w:p>
        </w:tc>
      </w:tr>
      <w:tr w:rsidR="00B1734A" w:rsidRPr="00823E1F" w14:paraId="37AA6BE5" w14:textId="77777777" w:rsidTr="0015710E">
        <w:tc>
          <w:tcPr>
            <w:tcW w:w="978" w:type="pct"/>
          </w:tcPr>
          <w:p w14:paraId="41E95ABB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4022" w:type="pct"/>
          </w:tcPr>
          <w:p w14:paraId="304A9106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1FFA0C6E" w14:textId="77777777" w:rsidR="00B1734A" w:rsidRPr="00823E1F" w:rsidRDefault="00B1734A" w:rsidP="00E87708">
      <w:pPr>
        <w:spacing w:line="288" w:lineRule="auto"/>
        <w:rPr>
          <w:sz w:val="24"/>
          <w:szCs w:val="24"/>
        </w:rPr>
      </w:pPr>
    </w:p>
    <w:p w14:paraId="56BBA270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37" w:name="_Toc106029351"/>
      <w:r w:rsidRPr="00823E1F">
        <w:rPr>
          <w:sz w:val="24"/>
          <w:szCs w:val="24"/>
        </w:rPr>
        <w:t>Request</w:t>
      </w:r>
      <w:bookmarkEnd w:id="37"/>
      <w:r w:rsidRPr="00823E1F">
        <w:rPr>
          <w:sz w:val="24"/>
          <w:szCs w:val="24"/>
        </w:rPr>
        <w:t xml:space="preserve"> </w:t>
      </w:r>
    </w:p>
    <w:p w14:paraId="775391A7" w14:textId="77777777" w:rsidR="00B1734A" w:rsidRPr="00823E1F" w:rsidRDefault="00B1734A" w:rsidP="00E87708">
      <w:pPr>
        <w:pStyle w:val="Heading5"/>
        <w:spacing w:line="288" w:lineRule="auto"/>
      </w:pPr>
      <w:r w:rsidRPr="00823E1F">
        <w:t>Request header</w:t>
      </w:r>
    </w:p>
    <w:tbl>
      <w:tblPr>
        <w:tblW w:w="9175" w:type="dxa"/>
        <w:tblLayout w:type="fixed"/>
        <w:tblLook w:val="0000" w:firstRow="0" w:lastRow="0" w:firstColumn="0" w:lastColumn="0" w:noHBand="0" w:noVBand="0"/>
      </w:tblPr>
      <w:tblGrid>
        <w:gridCol w:w="625"/>
        <w:gridCol w:w="1620"/>
        <w:gridCol w:w="1440"/>
        <w:gridCol w:w="1080"/>
        <w:gridCol w:w="1440"/>
        <w:gridCol w:w="2970"/>
      </w:tblGrid>
      <w:tr w:rsidR="00B1734A" w:rsidRPr="00823E1F" w14:paraId="6744D38E" w14:textId="77777777" w:rsidTr="0015710E">
        <w:trPr>
          <w:trHeight w:val="255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7B43E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AA30A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D7B6A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2487F8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115AD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96CF0" w14:textId="54084C18" w:rsidR="00B1734A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B1734A" w:rsidRPr="00823E1F" w14:paraId="2110F621" w14:textId="77777777" w:rsidTr="0015710E">
        <w:trPr>
          <w:trHeight w:val="255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4DA69" w14:textId="7E1DD30E" w:rsidR="00B1734A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BC73C" w14:textId="5C847EF2" w:rsidR="00B1734A" w:rsidRPr="00823E1F" w:rsidRDefault="00A90C1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A90C16">
              <w:rPr>
                <w:sz w:val="24"/>
                <w:szCs w:val="24"/>
              </w:rPr>
              <w:t>Content-Type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472182" w14:textId="77081E1F" w:rsidR="00B1734A" w:rsidRPr="00823E1F" w:rsidRDefault="00A90C1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D7AD3" w14:textId="147AA09B" w:rsidR="00B1734A" w:rsidRPr="00A90C16" w:rsidRDefault="00A90C16" w:rsidP="00E87708">
            <w:pPr>
              <w:spacing w:line="288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DE191" w14:textId="2793AC05" w:rsidR="00B1734A" w:rsidRPr="00823E1F" w:rsidRDefault="00B1734A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36D9C" w14:textId="4A941EDB" w:rsidR="00B1734A" w:rsidRPr="00823E1F" w:rsidRDefault="00A90C1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A90C16">
              <w:rPr>
                <w:sz w:val="24"/>
                <w:szCs w:val="24"/>
                <w:lang w:eastAsia="en-AU"/>
              </w:rPr>
              <w:t>application/</w:t>
            </w:r>
            <w:proofErr w:type="spellStart"/>
            <w:r w:rsidRPr="00A90C16">
              <w:rPr>
                <w:sz w:val="24"/>
                <w:szCs w:val="24"/>
                <w:lang w:eastAsia="en-AU"/>
              </w:rPr>
              <w:t>json</w:t>
            </w:r>
            <w:proofErr w:type="spellEnd"/>
          </w:p>
        </w:tc>
      </w:tr>
    </w:tbl>
    <w:p w14:paraId="4948088F" w14:textId="77777777" w:rsidR="00B1734A" w:rsidRPr="00823E1F" w:rsidRDefault="00B1734A" w:rsidP="00E87708">
      <w:pPr>
        <w:pStyle w:val="Heading5"/>
        <w:spacing w:line="288" w:lineRule="auto"/>
      </w:pPr>
      <w:r w:rsidRPr="00823E1F">
        <w:t>Request body</w:t>
      </w:r>
    </w:p>
    <w:tbl>
      <w:tblPr>
        <w:tblW w:w="9265" w:type="dxa"/>
        <w:tblLayout w:type="fixed"/>
        <w:tblLook w:val="0000" w:firstRow="0" w:lastRow="0" w:firstColumn="0" w:lastColumn="0" w:noHBand="0" w:noVBand="0"/>
      </w:tblPr>
      <w:tblGrid>
        <w:gridCol w:w="805"/>
        <w:gridCol w:w="1350"/>
        <w:gridCol w:w="1440"/>
        <w:gridCol w:w="1362"/>
        <w:gridCol w:w="888"/>
        <w:gridCol w:w="3420"/>
      </w:tblGrid>
      <w:tr w:rsidR="00B1734A" w:rsidRPr="00823E1F" w14:paraId="75AD6FCA" w14:textId="77777777" w:rsidTr="00C75F3E">
        <w:trPr>
          <w:trHeight w:val="255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2718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1B90F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5394F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E462C5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DD596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E7DA45" w14:textId="3BC421A9" w:rsidR="00B1734A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A90C16" w:rsidRPr="00823E1F" w14:paraId="1E03971A" w14:textId="77777777" w:rsidTr="00C75F3E">
        <w:trPr>
          <w:trHeight w:val="255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699B6" w14:textId="306E9CC2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3A260" w14:textId="1E807C5F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appId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90CC0" w14:textId="422FFD56" w:rsidR="00A90C16" w:rsidRPr="00823E1F" w:rsidRDefault="00A90C1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AED5A" w14:textId="4616A841" w:rsidR="00A90C16" w:rsidRPr="00823E1F" w:rsidRDefault="00A90C1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07A19" w14:textId="6E41A18C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D8FA36" w14:textId="66DF7330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appId</w:t>
            </w:r>
            <w:proofErr w:type="spellEnd"/>
          </w:p>
        </w:tc>
      </w:tr>
      <w:tr w:rsidR="00A90C16" w:rsidRPr="00823E1F" w14:paraId="16278292" w14:textId="77777777" w:rsidTr="00C75F3E">
        <w:trPr>
          <w:trHeight w:val="255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CDF3A" w14:textId="04C8D6E9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C9ED8" w14:textId="50D6AFC2" w:rsidR="00A90C16" w:rsidRPr="00823E1F" w:rsidRDefault="00A90C16" w:rsidP="00E87708">
            <w:pPr>
              <w:spacing w:line="28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823E1F">
              <w:rPr>
                <w:sz w:val="24"/>
                <w:szCs w:val="24"/>
              </w:rPr>
              <w:t>ersion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869817" w14:textId="3F407A45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5791B" w14:textId="279F7AE4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3D6FA" w14:textId="2C3A3DCB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8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B0A50" w14:textId="51615ABA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app version</w:t>
            </w:r>
          </w:p>
        </w:tc>
      </w:tr>
      <w:tr w:rsidR="00A90C16" w:rsidRPr="00823E1F" w14:paraId="7F6F96D1" w14:textId="77777777" w:rsidTr="00C75F3E">
        <w:trPr>
          <w:trHeight w:val="255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0D94B" w14:textId="76F9CC61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D7B5" w14:textId="3881B05C" w:rsidR="00A90C16" w:rsidRPr="00823E1F" w:rsidRDefault="00A90C16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A90C16">
              <w:rPr>
                <w:sz w:val="24"/>
                <w:szCs w:val="24"/>
              </w:rPr>
              <w:t>appToken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BFCD8" w14:textId="12828533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8FA5E4" w14:textId="343CB3DE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BD0E1" w14:textId="17CD2A49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256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9124A" w14:textId="65FC508E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AppT</w:t>
            </w:r>
            <w:r>
              <w:rPr>
                <w:sz w:val="24"/>
                <w:szCs w:val="24"/>
                <w:lang w:eastAsia="en-AU"/>
              </w:rPr>
              <w:t>oken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AU"/>
              </w:rPr>
              <w:t>mã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AU"/>
              </w:rPr>
              <w:t>hóa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các thông tin </w:t>
            </w:r>
            <w:proofErr w:type="spellStart"/>
            <w:r>
              <w:rPr>
                <w:sz w:val="24"/>
                <w:szCs w:val="24"/>
                <w:lang w:eastAsia="en-AU"/>
              </w:rPr>
              <w:t>appId</w:t>
            </w:r>
            <w:proofErr w:type="spellEnd"/>
            <w:r>
              <w:rPr>
                <w:sz w:val="24"/>
                <w:szCs w:val="24"/>
                <w:lang w:eastAsia="en-AU"/>
              </w:rPr>
              <w:t>,</w:t>
            </w:r>
            <w:r w:rsidRPr="00823E1F">
              <w:rPr>
                <w:sz w:val="24"/>
                <w:szCs w:val="24"/>
                <w:lang w:eastAsia="en-AU"/>
              </w:rPr>
              <w:t xml:space="preserve"> </w:t>
            </w:r>
            <w:r>
              <w:rPr>
                <w:sz w:val="24"/>
                <w:szCs w:val="24"/>
                <w:lang w:eastAsia="en-AU"/>
              </w:rPr>
              <w:t xml:space="preserve">version,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deviceId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của thiết bị </w:t>
            </w:r>
            <w:proofErr w:type="spellStart"/>
            <w:r>
              <w:rPr>
                <w:sz w:val="24"/>
                <w:szCs w:val="24"/>
                <w:lang w:eastAsia="en-AU"/>
              </w:rPr>
              <w:t>với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secret key là </w:t>
            </w:r>
            <w:proofErr w:type="spellStart"/>
            <w:r>
              <w:rPr>
                <w:sz w:val="24"/>
                <w:szCs w:val="24"/>
                <w:lang w:eastAsia="en-AU"/>
              </w:rPr>
              <w:t>appKey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eastAsia="en-AU"/>
              </w:rPr>
              <w:t>cấp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AU"/>
              </w:rPr>
              <w:t>cho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từng </w:t>
            </w:r>
            <w:proofErr w:type="spellStart"/>
            <w:r>
              <w:rPr>
                <w:sz w:val="24"/>
                <w:szCs w:val="24"/>
                <w:lang w:eastAsia="en-AU"/>
              </w:rPr>
              <w:t>ứng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dụng.</w:t>
            </w:r>
          </w:p>
        </w:tc>
      </w:tr>
    </w:tbl>
    <w:p w14:paraId="1FB9D47A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38" w:name="_Toc106029352"/>
      <w:r w:rsidRPr="00823E1F">
        <w:rPr>
          <w:sz w:val="24"/>
          <w:szCs w:val="24"/>
        </w:rPr>
        <w:t>Response</w:t>
      </w:r>
      <w:bookmarkEnd w:id="38"/>
    </w:p>
    <w:tbl>
      <w:tblPr>
        <w:tblW w:w="9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1530"/>
        <w:gridCol w:w="1384"/>
        <w:gridCol w:w="1418"/>
        <w:gridCol w:w="888"/>
        <w:gridCol w:w="3420"/>
      </w:tblGrid>
      <w:tr w:rsidR="00B1734A" w:rsidRPr="00823E1F" w14:paraId="4D618B5A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371903C5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14:paraId="55B25FED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1384" w:type="dxa"/>
            <w:shd w:val="clear" w:color="auto" w:fill="auto"/>
            <w:noWrap/>
            <w:vAlign w:val="center"/>
          </w:tcPr>
          <w:p w14:paraId="3716EC40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  <w:vAlign w:val="center"/>
          </w:tcPr>
          <w:p w14:paraId="05723556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888" w:type="dxa"/>
          </w:tcPr>
          <w:p w14:paraId="0974CECE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3420" w:type="dxa"/>
            <w:shd w:val="clear" w:color="auto" w:fill="auto"/>
            <w:noWrap/>
            <w:vAlign w:val="center"/>
          </w:tcPr>
          <w:p w14:paraId="612E6EE7" w14:textId="2FD8A999" w:rsidR="00B1734A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b/>
                <w:bCs/>
                <w:sz w:val="24"/>
                <w:szCs w:val="24"/>
                <w:lang w:eastAsia="en-AU"/>
              </w:rPr>
              <w:t>Desription</w:t>
            </w:r>
            <w:proofErr w:type="spellEnd"/>
          </w:p>
        </w:tc>
      </w:tr>
      <w:tr w:rsidR="00A90C16" w:rsidRPr="00823E1F" w14:paraId="001AE721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47E7EBAD" w14:textId="13D80BDB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14:paraId="27492FF4" w14:textId="21D70603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1384" w:type="dxa"/>
            <w:shd w:val="clear" w:color="auto" w:fill="auto"/>
            <w:noWrap/>
            <w:vAlign w:val="center"/>
          </w:tcPr>
          <w:p w14:paraId="3DC170E4" w14:textId="510E705D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</w:tcPr>
          <w:p w14:paraId="4114BF15" w14:textId="31F9805E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88" w:type="dxa"/>
            <w:vAlign w:val="center"/>
          </w:tcPr>
          <w:p w14:paraId="53F363D1" w14:textId="4BBE7528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3420" w:type="dxa"/>
            <w:shd w:val="clear" w:color="auto" w:fill="auto"/>
            <w:noWrap/>
            <w:vAlign w:val="center"/>
          </w:tcPr>
          <w:p w14:paraId="3B4924F0" w14:textId="64A165A8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A90C16" w:rsidRPr="00823E1F" w14:paraId="13291124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5021B5F5" w14:textId="624B9A96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14:paraId="384E54EA" w14:textId="1EC5CDFA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1384" w:type="dxa"/>
            <w:shd w:val="clear" w:color="auto" w:fill="auto"/>
            <w:noWrap/>
            <w:vAlign w:val="center"/>
          </w:tcPr>
          <w:p w14:paraId="301C77D7" w14:textId="656E787D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</w:tcPr>
          <w:p w14:paraId="4F2E3CFC" w14:textId="155693B6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88" w:type="dxa"/>
            <w:vAlign w:val="center"/>
          </w:tcPr>
          <w:p w14:paraId="3BE66D22" w14:textId="356D76C6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3420" w:type="dxa"/>
            <w:shd w:val="clear" w:color="auto" w:fill="auto"/>
            <w:noWrap/>
            <w:vAlign w:val="center"/>
          </w:tcPr>
          <w:p w14:paraId="11F5862C" w14:textId="4372529C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A90C16" w:rsidRPr="00823E1F" w14:paraId="7C0DD8D9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6ED1FAF1" w14:textId="661D81CC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14:paraId="0894E0FF" w14:textId="3A0721ED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1384" w:type="dxa"/>
            <w:shd w:val="clear" w:color="auto" w:fill="auto"/>
            <w:noWrap/>
            <w:vAlign w:val="center"/>
          </w:tcPr>
          <w:p w14:paraId="52884A69" w14:textId="79B2DE36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</w:tcPr>
          <w:p w14:paraId="519B8BB0" w14:textId="71F5A3F6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>
              <w:rPr>
                <w:sz w:val="24"/>
                <w:szCs w:val="24"/>
                <w:lang w:eastAsia="en-AU"/>
              </w:rPr>
              <w:t>Json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Object</w:t>
            </w:r>
          </w:p>
        </w:tc>
        <w:tc>
          <w:tcPr>
            <w:tcW w:w="888" w:type="dxa"/>
            <w:vAlign w:val="center"/>
          </w:tcPr>
          <w:p w14:paraId="574ACE34" w14:textId="77777777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3420" w:type="dxa"/>
            <w:shd w:val="clear" w:color="auto" w:fill="auto"/>
            <w:noWrap/>
            <w:vAlign w:val="center"/>
          </w:tcPr>
          <w:p w14:paraId="6BD596FA" w14:textId="7774C39D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Danh sách các tham </w:t>
            </w:r>
            <w:proofErr w:type="spellStart"/>
            <w:r>
              <w:rPr>
                <w:sz w:val="24"/>
                <w:szCs w:val="24"/>
                <w:lang w:eastAsia="en-AU"/>
              </w:rPr>
              <w:t>số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trả về</w:t>
            </w:r>
          </w:p>
        </w:tc>
      </w:tr>
      <w:tr w:rsidR="00A90C16" w:rsidRPr="00823E1F" w14:paraId="07FCDCF3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322BEA11" w14:textId="6067CC21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14:paraId="59BF5701" w14:textId="72B34CA4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accessToken</w:t>
            </w:r>
            <w:proofErr w:type="spellEnd"/>
          </w:p>
        </w:tc>
        <w:tc>
          <w:tcPr>
            <w:tcW w:w="1384" w:type="dxa"/>
            <w:shd w:val="clear" w:color="auto" w:fill="auto"/>
            <w:noWrap/>
            <w:vAlign w:val="center"/>
          </w:tcPr>
          <w:p w14:paraId="1C79B07C" w14:textId="34EAEC02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1418" w:type="dxa"/>
          </w:tcPr>
          <w:p w14:paraId="037446D7" w14:textId="77777777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88" w:type="dxa"/>
            <w:vAlign w:val="center"/>
          </w:tcPr>
          <w:p w14:paraId="1ECE45A7" w14:textId="60649036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256</w:t>
            </w:r>
          </w:p>
        </w:tc>
        <w:tc>
          <w:tcPr>
            <w:tcW w:w="3420" w:type="dxa"/>
            <w:shd w:val="clear" w:color="auto" w:fill="auto"/>
            <w:noWrap/>
            <w:vAlign w:val="center"/>
          </w:tcPr>
          <w:p w14:paraId="6A52DD33" w14:textId="532E1137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Token sử dụng để xác thực các API.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AccessToken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được sử dụng trong header “Authorization” của các API configuration gửi vào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OneLink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A90C16" w:rsidRPr="00823E1F" w14:paraId="55870200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15703F22" w14:textId="1C3F5D6C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lastRenderedPageBreak/>
              <w:t>5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14:paraId="0E32B3DA" w14:textId="032CF2B7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refreshToken</w:t>
            </w:r>
            <w:proofErr w:type="spellEnd"/>
          </w:p>
        </w:tc>
        <w:tc>
          <w:tcPr>
            <w:tcW w:w="1384" w:type="dxa"/>
            <w:shd w:val="clear" w:color="auto" w:fill="auto"/>
            <w:noWrap/>
            <w:vAlign w:val="center"/>
          </w:tcPr>
          <w:p w14:paraId="4A2A6406" w14:textId="305A9E5E" w:rsidR="00A90C16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1418" w:type="dxa"/>
          </w:tcPr>
          <w:p w14:paraId="574C0C00" w14:textId="7D90335D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88" w:type="dxa"/>
            <w:vAlign w:val="center"/>
          </w:tcPr>
          <w:p w14:paraId="1B754354" w14:textId="61B82619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256</w:t>
            </w:r>
          </w:p>
        </w:tc>
        <w:tc>
          <w:tcPr>
            <w:tcW w:w="3420" w:type="dxa"/>
            <w:shd w:val="clear" w:color="auto" w:fill="auto"/>
            <w:noWrap/>
            <w:vAlign w:val="center"/>
          </w:tcPr>
          <w:p w14:paraId="7CA4B37F" w14:textId="17EB3A33" w:rsidR="00A90C16" w:rsidRPr="00823E1F" w:rsidRDefault="00A90C1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Token sử dụng để xác thực khi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ứng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dụng yêu cầu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phiên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truy nhập mới.</w:t>
            </w:r>
          </w:p>
        </w:tc>
      </w:tr>
      <w:tr w:rsidR="00C75F3E" w:rsidRPr="00823E1F" w14:paraId="643FB28B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470D7292" w14:textId="032BCF2C" w:rsidR="00C75F3E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6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14:paraId="69F120AE" w14:textId="7AB16991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C75F3E">
              <w:rPr>
                <w:sz w:val="24"/>
                <w:szCs w:val="24"/>
              </w:rPr>
              <w:t>expiredTime</w:t>
            </w:r>
            <w:proofErr w:type="spellEnd"/>
          </w:p>
        </w:tc>
        <w:tc>
          <w:tcPr>
            <w:tcW w:w="1384" w:type="dxa"/>
            <w:shd w:val="clear" w:color="auto" w:fill="auto"/>
            <w:noWrap/>
            <w:vAlign w:val="center"/>
          </w:tcPr>
          <w:p w14:paraId="627FA4A7" w14:textId="3397D8B4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1418" w:type="dxa"/>
          </w:tcPr>
          <w:p w14:paraId="55DC74A8" w14:textId="2536F7A0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Timestamp</w:t>
            </w:r>
          </w:p>
        </w:tc>
        <w:tc>
          <w:tcPr>
            <w:tcW w:w="888" w:type="dxa"/>
            <w:vAlign w:val="center"/>
          </w:tcPr>
          <w:p w14:paraId="057430A5" w14:textId="07F75AEB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13</w:t>
            </w:r>
          </w:p>
        </w:tc>
        <w:tc>
          <w:tcPr>
            <w:tcW w:w="3420" w:type="dxa"/>
            <w:shd w:val="clear" w:color="auto" w:fill="auto"/>
            <w:noWrap/>
            <w:vAlign w:val="center"/>
          </w:tcPr>
          <w:p w14:paraId="557AD4B9" w14:textId="1A751F7A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Thời điểm hết </w:t>
            </w:r>
            <w:proofErr w:type="spellStart"/>
            <w:r>
              <w:rPr>
                <w:sz w:val="24"/>
                <w:szCs w:val="24"/>
                <w:lang w:eastAsia="en-AU"/>
              </w:rPr>
              <w:t>hạn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của token</w:t>
            </w:r>
          </w:p>
        </w:tc>
      </w:tr>
    </w:tbl>
    <w:p w14:paraId="02FEEA2D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39" w:name="_Toc106029353"/>
      <w:r w:rsidRPr="00823E1F">
        <w:rPr>
          <w:sz w:val="24"/>
          <w:szCs w:val="24"/>
        </w:rPr>
        <w:t>Example</w:t>
      </w:r>
      <w:bookmarkEnd w:id="39"/>
    </w:p>
    <w:p w14:paraId="086A6DD5" w14:textId="77777777" w:rsidR="00B1734A" w:rsidRPr="00823E1F" w:rsidRDefault="00B1734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760441AB" w14:textId="4052659C" w:rsidR="00B1734A" w:rsidRPr="00823E1F" w:rsidRDefault="00000000" w:rsidP="00E87708">
      <w:pPr>
        <w:spacing w:line="288" w:lineRule="auto"/>
        <w:rPr>
          <w:sz w:val="24"/>
          <w:szCs w:val="24"/>
        </w:rPr>
      </w:pPr>
      <w:hyperlink r:id="rId19" w:history="1">
        <w:r w:rsidR="00B87BD4" w:rsidRPr="00823E1F">
          <w:rPr>
            <w:sz w:val="24"/>
            <w:szCs w:val="24"/>
          </w:rPr>
          <w:t xml:space="preserve"> https://203.162.94.34:8443/one-link</w:t>
        </w:r>
        <w:r w:rsidR="00B1734A" w:rsidRPr="00823E1F">
          <w:rPr>
            <w:rStyle w:val="Hyperlink"/>
            <w:sz w:val="24"/>
            <w:szCs w:val="24"/>
          </w:rPr>
          <w:t>/register</w:t>
        </w:r>
      </w:hyperlink>
    </w:p>
    <w:p w14:paraId="1C584449" w14:textId="77777777" w:rsidR="00B1734A" w:rsidRPr="00823E1F" w:rsidRDefault="00B1734A" w:rsidP="00E87708">
      <w:pPr>
        <w:spacing w:line="288" w:lineRule="auto"/>
        <w:ind w:left="720"/>
        <w:rPr>
          <w:sz w:val="24"/>
          <w:szCs w:val="24"/>
        </w:rPr>
      </w:pPr>
      <w:r w:rsidRPr="00823E1F">
        <w:rPr>
          <w:b/>
          <w:bCs/>
          <w:i/>
          <w:iCs/>
          <w:sz w:val="24"/>
          <w:szCs w:val="24"/>
        </w:rPr>
        <w:t>Header</w:t>
      </w:r>
      <w:r w:rsidRPr="00823E1F">
        <w:rPr>
          <w:sz w:val="24"/>
          <w:szCs w:val="24"/>
        </w:rPr>
        <w:t>:</w:t>
      </w:r>
    </w:p>
    <w:p w14:paraId="014062F0" w14:textId="1EFCFB32" w:rsidR="00B1734A" w:rsidRPr="00823E1F" w:rsidRDefault="00B1734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r w:rsidR="00A90C16" w:rsidRPr="00A90C16">
        <w:rPr>
          <w:rFonts w:ascii="Times New Roman" w:hAnsi="Times New Roman" w:cs="Times New Roman"/>
          <w:sz w:val="24"/>
          <w:szCs w:val="24"/>
        </w:rPr>
        <w:t>Content-Type</w:t>
      </w:r>
      <w:r w:rsidRPr="00823E1F">
        <w:rPr>
          <w:rFonts w:ascii="Times New Roman" w:hAnsi="Times New Roman" w:cs="Times New Roman"/>
          <w:sz w:val="24"/>
          <w:szCs w:val="24"/>
        </w:rPr>
        <w:t>": "</w:t>
      </w:r>
      <w:r w:rsidR="00A90C16" w:rsidRPr="00A90C16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="00A90C16" w:rsidRPr="00A90C1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C75F3E">
        <w:rPr>
          <w:rFonts w:ascii="Times New Roman" w:hAnsi="Times New Roman" w:cs="Times New Roman"/>
          <w:sz w:val="24"/>
          <w:szCs w:val="24"/>
        </w:rPr>
        <w:t>"</w:t>
      </w:r>
    </w:p>
    <w:p w14:paraId="58BA4B20" w14:textId="77777777" w:rsidR="00B1734A" w:rsidRDefault="00B1734A" w:rsidP="00E87708">
      <w:pPr>
        <w:spacing w:line="288" w:lineRule="auto"/>
        <w:ind w:left="720"/>
        <w:rPr>
          <w:sz w:val="24"/>
          <w:szCs w:val="24"/>
        </w:rPr>
      </w:pPr>
      <w:r w:rsidRPr="00823E1F">
        <w:rPr>
          <w:b/>
          <w:bCs/>
          <w:i/>
          <w:iCs/>
          <w:sz w:val="24"/>
          <w:szCs w:val="24"/>
        </w:rPr>
        <w:t>Body</w:t>
      </w:r>
      <w:r w:rsidRPr="00823E1F">
        <w:rPr>
          <w:sz w:val="24"/>
          <w:szCs w:val="24"/>
        </w:rPr>
        <w:t>:</w:t>
      </w:r>
    </w:p>
    <w:p w14:paraId="661C5A5B" w14:textId="65ECAD78" w:rsidR="00A90C16" w:rsidRDefault="00A90C16" w:rsidP="00E87708">
      <w:pPr>
        <w:pStyle w:val="HTMLPreformatted"/>
        <w:spacing w:line="288" w:lineRule="auto"/>
        <w:ind w:left="1440"/>
        <w:rPr>
          <w:sz w:val="24"/>
          <w:szCs w:val="24"/>
        </w:rPr>
      </w:pPr>
      <w:r w:rsidRPr="00A90C1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90C16">
        <w:rPr>
          <w:rFonts w:ascii="Times New Roman" w:hAnsi="Times New Roman" w:cs="Times New Roman"/>
          <w:sz w:val="24"/>
          <w:szCs w:val="24"/>
        </w:rPr>
        <w:t>appId</w:t>
      </w:r>
      <w:proofErr w:type="spellEnd"/>
      <w:r w:rsidRPr="00A90C16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A90C16">
        <w:rPr>
          <w:rFonts w:ascii="Times New Roman" w:hAnsi="Times New Roman" w:cs="Times New Roman"/>
          <w:sz w:val="24"/>
          <w:szCs w:val="24"/>
        </w:rPr>
        <w:t>one_app</w:t>
      </w:r>
      <w:proofErr w:type="spellEnd"/>
      <w:r w:rsidRPr="00A90C16">
        <w:rPr>
          <w:rFonts w:ascii="Times New Roman" w:hAnsi="Times New Roman" w:cs="Times New Roman"/>
          <w:sz w:val="24"/>
          <w:szCs w:val="24"/>
        </w:rPr>
        <w:t>",</w:t>
      </w:r>
    </w:p>
    <w:p w14:paraId="143095F8" w14:textId="48C91AF7" w:rsidR="00A90C16" w:rsidRPr="00823E1F" w:rsidRDefault="00A90C16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"version": "1.0",</w:t>
      </w:r>
    </w:p>
    <w:p w14:paraId="26F60FCE" w14:textId="77777777" w:rsidR="00A90C16" w:rsidRPr="00823E1F" w:rsidRDefault="00A90C16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appToken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"lIjoibXlWTlBUIn0.X4DwHT7v_CD8zzqMAuW7iEpm1aBxgm1n8OYGhx8YdiA"</w:t>
      </w:r>
    </w:p>
    <w:p w14:paraId="4CEF3EB0" w14:textId="1144B717" w:rsidR="00A90C16" w:rsidRPr="00823E1F" w:rsidRDefault="00A90C16" w:rsidP="00E87708">
      <w:pPr>
        <w:spacing w:line="288" w:lineRule="auto"/>
        <w:ind w:left="720"/>
        <w:rPr>
          <w:sz w:val="24"/>
          <w:szCs w:val="24"/>
        </w:rPr>
      </w:pPr>
    </w:p>
    <w:p w14:paraId="2C9AB023" w14:textId="77777777" w:rsidR="00B1734A" w:rsidRPr="00823E1F" w:rsidRDefault="00B1734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456404BC" w14:textId="77777777" w:rsidR="00B1734A" w:rsidRPr="00823E1F" w:rsidRDefault="00B1734A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1AB5E7BF" w14:textId="7878E32F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>"</w:t>
      </w:r>
      <w:proofErr w:type="spellStart"/>
      <w:r w:rsidRPr="00C75F3E">
        <w:rPr>
          <w:sz w:val="24"/>
          <w:szCs w:val="24"/>
        </w:rPr>
        <w:t>errorCode</w:t>
      </w:r>
      <w:proofErr w:type="spellEnd"/>
      <w:r w:rsidRPr="00C75F3E">
        <w:rPr>
          <w:sz w:val="24"/>
          <w:szCs w:val="24"/>
        </w:rPr>
        <w:t>": 200,</w:t>
      </w:r>
    </w:p>
    <w:p w14:paraId="4F884606" w14:textId="50B07CBB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>"</w:t>
      </w:r>
      <w:proofErr w:type="spellStart"/>
      <w:r w:rsidRPr="00C75F3E">
        <w:rPr>
          <w:sz w:val="24"/>
          <w:szCs w:val="24"/>
        </w:rPr>
        <w:t>errorMessage</w:t>
      </w:r>
      <w:proofErr w:type="spellEnd"/>
      <w:r w:rsidRPr="00C75F3E">
        <w:rPr>
          <w:sz w:val="24"/>
          <w:szCs w:val="24"/>
        </w:rPr>
        <w:t>": "Success",</w:t>
      </w:r>
    </w:p>
    <w:p w14:paraId="39F3315B" w14:textId="1DADF91D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>"body": {</w:t>
      </w:r>
    </w:p>
    <w:p w14:paraId="41B931B2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 xml:space="preserve">        "</w:t>
      </w:r>
      <w:proofErr w:type="spellStart"/>
      <w:r w:rsidRPr="00C75F3E">
        <w:rPr>
          <w:sz w:val="24"/>
          <w:szCs w:val="24"/>
        </w:rPr>
        <w:t>accessToken</w:t>
      </w:r>
      <w:proofErr w:type="spellEnd"/>
      <w:r w:rsidRPr="00C75F3E">
        <w:rPr>
          <w:sz w:val="24"/>
          <w:szCs w:val="24"/>
        </w:rPr>
        <w:t>": "eyJ0eXAiOiJKV1QiLCJhbGciOiJIUzI1NiJ9.eyJyZXF1ZXN0VGltZSI6MTY1OTk0NzIwMjc3NywibmJmIjoxNjU5OTQ3MjAyLCJ0b2tlbklkIjoxMiwiYXBwSWQiOiJvbmVfYXBwIiwiaXBBZGRyZXNzIjoiMTQuMTc3LjIzNS4xNTMiLCJleHAiOjE2NTk5NTA4MDIsImRldmljZUlkIjoiMTIyMzM0NDMzMzMifQ.w4d0LGAG-OKsuOWk2gIY1JerGJvSw8WX0gA96h0R7f8",</w:t>
      </w:r>
    </w:p>
    <w:p w14:paraId="78B457FF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 xml:space="preserve">        "</w:t>
      </w:r>
      <w:proofErr w:type="spellStart"/>
      <w:r w:rsidRPr="00C75F3E">
        <w:rPr>
          <w:sz w:val="24"/>
          <w:szCs w:val="24"/>
        </w:rPr>
        <w:t>refreshToken</w:t>
      </w:r>
      <w:proofErr w:type="spellEnd"/>
      <w:r w:rsidRPr="00C75F3E">
        <w:rPr>
          <w:sz w:val="24"/>
          <w:szCs w:val="24"/>
        </w:rPr>
        <w:t>": "eyJ0eXAiOiJKV1QiLCJhbGciOiJIUzI1NiJ9.eyJyZXF1ZXN0VGltZSI6MTY1OTk0NzIwMjc3OCwibmJmIjoxNjU5OTQ3MjAyLCJ0b2tlbklkIjoxMiwiYXBwSWQiOiJvbmVfYXBwIiwiZXhwIjoxNjU4MjQ0MjM1LCJkZXZpY2VJZCI6IjEyMjMzNDQzMzMzIn0.eGphTqmfn1aSMpm3ysgFW1SvD2AuAPLvsbq83D49lhw",</w:t>
      </w:r>
    </w:p>
    <w:p w14:paraId="39A0C5C7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 xml:space="preserve">        "</w:t>
      </w:r>
      <w:proofErr w:type="spellStart"/>
      <w:r w:rsidRPr="00C75F3E">
        <w:rPr>
          <w:sz w:val="24"/>
          <w:szCs w:val="24"/>
        </w:rPr>
        <w:t>expiredTime</w:t>
      </w:r>
      <w:proofErr w:type="spellEnd"/>
      <w:r w:rsidRPr="00C75F3E">
        <w:rPr>
          <w:sz w:val="24"/>
          <w:szCs w:val="24"/>
        </w:rPr>
        <w:t>": 1659950802777</w:t>
      </w:r>
    </w:p>
    <w:p w14:paraId="67D02BBF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 xml:space="preserve">    }</w:t>
      </w:r>
    </w:p>
    <w:p w14:paraId="64A65C08" w14:textId="382B3107" w:rsidR="00B1734A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lastRenderedPageBreak/>
        <w:t>}</w:t>
      </w:r>
    </w:p>
    <w:p w14:paraId="13E99598" w14:textId="77777777" w:rsidR="00C75F3E" w:rsidRPr="00823E1F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</w:p>
    <w:p w14:paraId="5D2584CF" w14:textId="77777777" w:rsidR="00B1734A" w:rsidRPr="00823E1F" w:rsidRDefault="00B1734A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364D43E" w14:textId="57A23116" w:rsidR="00B1734A" w:rsidRPr="00823E1F" w:rsidRDefault="00EF18AB" w:rsidP="00E87708">
      <w:pPr>
        <w:pStyle w:val="Heading3"/>
        <w:spacing w:line="288" w:lineRule="auto"/>
        <w:rPr>
          <w:sz w:val="24"/>
          <w:szCs w:val="24"/>
        </w:rPr>
      </w:pPr>
      <w:bookmarkStart w:id="40" w:name="_Toc109400512"/>
      <w:bookmarkStart w:id="41" w:name="_Toc111126297"/>
      <w:r w:rsidRPr="00823E1F">
        <w:rPr>
          <w:sz w:val="24"/>
          <w:szCs w:val="24"/>
          <w:lang w:val="en-US"/>
        </w:rPr>
        <w:t>Refresh</w:t>
      </w:r>
      <w:r w:rsidR="00A31063">
        <w:rPr>
          <w:sz w:val="24"/>
          <w:szCs w:val="24"/>
          <w:lang w:val="en-US"/>
        </w:rPr>
        <w:t xml:space="preserve"> Token</w:t>
      </w:r>
      <w:r w:rsidR="00B1734A" w:rsidRPr="00823E1F">
        <w:rPr>
          <w:sz w:val="24"/>
          <w:szCs w:val="24"/>
        </w:rPr>
        <w:t xml:space="preserve"> request</w:t>
      </w:r>
      <w:bookmarkEnd w:id="40"/>
      <w:bookmarkEnd w:id="41"/>
    </w:p>
    <w:p w14:paraId="4E2EF63C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42" w:name="_Toc106029355"/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  <w:bookmarkEnd w:id="42"/>
    </w:p>
    <w:tbl>
      <w:tblPr>
        <w:tblStyle w:val="TableGridLight1"/>
        <w:tblW w:w="49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80" w:firstRow="0" w:lastRow="0" w:firstColumn="1" w:lastColumn="0" w:noHBand="0" w:noVBand="1"/>
      </w:tblPr>
      <w:tblGrid>
        <w:gridCol w:w="1849"/>
        <w:gridCol w:w="7605"/>
      </w:tblGrid>
      <w:tr w:rsidR="00B1734A" w:rsidRPr="00823E1F" w14:paraId="36DB15C4" w14:textId="77777777" w:rsidTr="0015710E">
        <w:tc>
          <w:tcPr>
            <w:tcW w:w="978" w:type="pct"/>
            <w:shd w:val="clear" w:color="auto" w:fill="BFBFBF" w:themeFill="background1" w:themeFillShade="BF"/>
          </w:tcPr>
          <w:p w14:paraId="7AA93FF9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Tên API</w:t>
            </w:r>
          </w:p>
        </w:tc>
        <w:tc>
          <w:tcPr>
            <w:tcW w:w="4022" w:type="pct"/>
            <w:shd w:val="clear" w:color="auto" w:fill="BFBFBF" w:themeFill="background1" w:themeFillShade="BF"/>
          </w:tcPr>
          <w:p w14:paraId="4A082E0A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Mô</w:t>
            </w:r>
            <w:proofErr w:type="spellEnd"/>
            <w:r w:rsidRPr="00823E1F">
              <w:rPr>
                <w:sz w:val="24"/>
                <w:szCs w:val="24"/>
              </w:rPr>
              <w:t xml:space="preserve"> tả</w:t>
            </w:r>
          </w:p>
        </w:tc>
      </w:tr>
      <w:tr w:rsidR="00B1734A" w:rsidRPr="00823E1F" w14:paraId="0E506200" w14:textId="77777777" w:rsidTr="0015710E">
        <w:trPr>
          <w:trHeight w:val="362"/>
        </w:trPr>
        <w:tc>
          <w:tcPr>
            <w:tcW w:w="978" w:type="pct"/>
          </w:tcPr>
          <w:p w14:paraId="0DDEDBC5" w14:textId="2E18D408" w:rsidR="00B1734A" w:rsidRPr="00823E1F" w:rsidRDefault="0063390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refreshToken</w:t>
            </w:r>
            <w:proofErr w:type="spellEnd"/>
          </w:p>
        </w:tc>
        <w:tc>
          <w:tcPr>
            <w:tcW w:w="4022" w:type="pct"/>
          </w:tcPr>
          <w:p w14:paraId="39A1C6B2" w14:textId="33F69612" w:rsidR="00B1734A" w:rsidRPr="00823E1F" w:rsidRDefault="00CD596E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r w:rsidR="00EF18AB" w:rsidRPr="00823E1F">
              <w:rPr>
                <w:sz w:val="24"/>
                <w:szCs w:val="24"/>
              </w:rPr>
              <w:t>refresh</w:t>
            </w:r>
            <w:r w:rsidR="00633906">
              <w:rPr>
                <w:sz w:val="24"/>
                <w:szCs w:val="24"/>
              </w:rPr>
              <w:t>Token</w:t>
            </w:r>
          </w:p>
        </w:tc>
      </w:tr>
      <w:tr w:rsidR="00B1734A" w:rsidRPr="00823E1F" w14:paraId="5C75E809" w14:textId="77777777" w:rsidTr="0015710E">
        <w:tc>
          <w:tcPr>
            <w:tcW w:w="978" w:type="pct"/>
          </w:tcPr>
          <w:p w14:paraId="3CCC4A7B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Method</w:t>
            </w:r>
          </w:p>
        </w:tc>
        <w:tc>
          <w:tcPr>
            <w:tcW w:w="4022" w:type="pct"/>
          </w:tcPr>
          <w:p w14:paraId="0452182B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B1734A" w:rsidRPr="00823E1F" w14:paraId="0256D2B2" w14:textId="77777777" w:rsidTr="0015710E">
        <w:tc>
          <w:tcPr>
            <w:tcW w:w="978" w:type="pct"/>
          </w:tcPr>
          <w:p w14:paraId="325386E0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Content Type</w:t>
            </w:r>
          </w:p>
        </w:tc>
        <w:tc>
          <w:tcPr>
            <w:tcW w:w="4022" w:type="pct"/>
          </w:tcPr>
          <w:p w14:paraId="4969FE8A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application/</w:t>
            </w:r>
            <w:proofErr w:type="spellStart"/>
            <w:r w:rsidRPr="00823E1F">
              <w:rPr>
                <w:sz w:val="24"/>
                <w:szCs w:val="24"/>
              </w:rPr>
              <w:t>json</w:t>
            </w:r>
            <w:proofErr w:type="spellEnd"/>
          </w:p>
        </w:tc>
      </w:tr>
      <w:tr w:rsidR="00B1734A" w:rsidRPr="00823E1F" w14:paraId="72CC9D3D" w14:textId="77777777" w:rsidTr="0015710E">
        <w:tc>
          <w:tcPr>
            <w:tcW w:w="978" w:type="pct"/>
          </w:tcPr>
          <w:p w14:paraId="57DDB2FB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4022" w:type="pct"/>
          </w:tcPr>
          <w:p w14:paraId="6F28297D" w14:textId="77777777" w:rsidR="00B1734A" w:rsidRPr="00823E1F" w:rsidRDefault="00B1734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2EB91EAE" w14:textId="77777777" w:rsidR="00B1734A" w:rsidRPr="00823E1F" w:rsidRDefault="00B1734A" w:rsidP="00E87708">
      <w:pPr>
        <w:spacing w:line="288" w:lineRule="auto"/>
        <w:rPr>
          <w:sz w:val="24"/>
          <w:szCs w:val="24"/>
        </w:rPr>
      </w:pPr>
    </w:p>
    <w:p w14:paraId="0EDAB3E2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43" w:name="_Toc106029356"/>
      <w:r w:rsidRPr="00823E1F">
        <w:rPr>
          <w:sz w:val="24"/>
          <w:szCs w:val="24"/>
        </w:rPr>
        <w:t>Request</w:t>
      </w:r>
      <w:bookmarkEnd w:id="43"/>
    </w:p>
    <w:p w14:paraId="7733A131" w14:textId="77777777" w:rsidR="00B1734A" w:rsidRPr="00823E1F" w:rsidRDefault="00B1734A" w:rsidP="00E87708">
      <w:pPr>
        <w:pStyle w:val="Heading5"/>
        <w:spacing w:line="288" w:lineRule="auto"/>
      </w:pPr>
      <w:r w:rsidRPr="00823E1F">
        <w:t>Request header</w:t>
      </w:r>
    </w:p>
    <w:tbl>
      <w:tblPr>
        <w:tblW w:w="9175" w:type="dxa"/>
        <w:tblLayout w:type="fixed"/>
        <w:tblLook w:val="0000" w:firstRow="0" w:lastRow="0" w:firstColumn="0" w:lastColumn="0" w:noHBand="0" w:noVBand="0"/>
      </w:tblPr>
      <w:tblGrid>
        <w:gridCol w:w="625"/>
        <w:gridCol w:w="1620"/>
        <w:gridCol w:w="1440"/>
        <w:gridCol w:w="1080"/>
        <w:gridCol w:w="1440"/>
        <w:gridCol w:w="2970"/>
      </w:tblGrid>
      <w:tr w:rsidR="00B1734A" w:rsidRPr="00823E1F" w14:paraId="0BB24EB0" w14:textId="77777777" w:rsidTr="0015710E">
        <w:trPr>
          <w:trHeight w:val="255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BC891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A2E94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9BDAE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DE94DA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14476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C57D5" w14:textId="6AF77A48" w:rsidR="00B1734A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75F3E" w:rsidRPr="00823E1F" w14:paraId="52EF49FE" w14:textId="77777777" w:rsidTr="0015710E">
        <w:trPr>
          <w:trHeight w:val="255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17447" w14:textId="4306681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6A66D" w14:textId="40451309" w:rsidR="00C75F3E" w:rsidRPr="00823E1F" w:rsidRDefault="00C75F3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A90C16">
              <w:rPr>
                <w:sz w:val="24"/>
                <w:szCs w:val="24"/>
              </w:rPr>
              <w:t>Content-Type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B8D3F" w14:textId="2E5906F9" w:rsidR="00C75F3E" w:rsidRPr="00823E1F" w:rsidRDefault="00C75F3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A68812" w14:textId="03C7A578" w:rsidR="00C75F3E" w:rsidRPr="00823E1F" w:rsidRDefault="00C75F3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F00BE" w14:textId="1D23A2FF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C4992" w14:textId="1822A6BF" w:rsidR="00C75F3E" w:rsidRPr="00823E1F" w:rsidRDefault="00C75F3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A90C16">
              <w:rPr>
                <w:sz w:val="24"/>
                <w:szCs w:val="24"/>
                <w:lang w:eastAsia="en-AU"/>
              </w:rPr>
              <w:t>application/</w:t>
            </w:r>
            <w:proofErr w:type="spellStart"/>
            <w:r w:rsidRPr="00A90C16">
              <w:rPr>
                <w:sz w:val="24"/>
                <w:szCs w:val="24"/>
                <w:lang w:eastAsia="en-AU"/>
              </w:rPr>
              <w:t>json</w:t>
            </w:r>
            <w:proofErr w:type="spellEnd"/>
          </w:p>
        </w:tc>
      </w:tr>
    </w:tbl>
    <w:p w14:paraId="419DF7A3" w14:textId="77777777" w:rsidR="00B1734A" w:rsidRPr="00823E1F" w:rsidRDefault="00B1734A" w:rsidP="00E87708">
      <w:pPr>
        <w:pStyle w:val="Heading5"/>
        <w:spacing w:line="288" w:lineRule="auto"/>
      </w:pPr>
      <w:r w:rsidRPr="00823E1F">
        <w:t>Request body</w:t>
      </w:r>
    </w:p>
    <w:tbl>
      <w:tblPr>
        <w:tblW w:w="9265" w:type="dxa"/>
        <w:tblLayout w:type="fixed"/>
        <w:tblLook w:val="0000" w:firstRow="0" w:lastRow="0" w:firstColumn="0" w:lastColumn="0" w:noHBand="0" w:noVBand="0"/>
      </w:tblPr>
      <w:tblGrid>
        <w:gridCol w:w="562"/>
        <w:gridCol w:w="1701"/>
        <w:gridCol w:w="1418"/>
        <w:gridCol w:w="1134"/>
        <w:gridCol w:w="1030"/>
        <w:gridCol w:w="3420"/>
      </w:tblGrid>
      <w:tr w:rsidR="00B1734A" w:rsidRPr="00823E1F" w14:paraId="03474A39" w14:textId="77777777" w:rsidTr="00C75F3E">
        <w:trPr>
          <w:trHeight w:val="25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F1B8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1300F3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853B3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4FE9BE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7178E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DF9441" w14:textId="3F0AAA82" w:rsidR="00B1734A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75F3E" w:rsidRPr="00823E1F" w14:paraId="76DB8C59" w14:textId="77777777" w:rsidTr="00C75F3E">
        <w:trPr>
          <w:trHeight w:val="25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208E" w14:textId="6F619B93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A8DC1B" w14:textId="0E9A3C88" w:rsidR="00C75F3E" w:rsidRPr="00823E1F" w:rsidRDefault="00C75F3E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appId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0AD3D" w14:textId="4E10F70F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D29DD5" w14:textId="7BE2E97D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AF5A" w14:textId="4B2467F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3CCEEF" w14:textId="4EB4EC1B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appId</w:t>
            </w:r>
            <w:proofErr w:type="spellEnd"/>
          </w:p>
        </w:tc>
      </w:tr>
      <w:tr w:rsidR="00C75F3E" w:rsidRPr="00823E1F" w14:paraId="593AEBF4" w14:textId="77777777" w:rsidTr="00C75F3E">
        <w:trPr>
          <w:trHeight w:val="25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EAED0" w14:textId="39F57ED9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E53B19" w14:textId="1A101E14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</w:rPr>
              <w:t>v</w:t>
            </w:r>
            <w:r w:rsidRPr="00823E1F">
              <w:rPr>
                <w:sz w:val="24"/>
                <w:szCs w:val="24"/>
              </w:rPr>
              <w:t>ersion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9309C" w14:textId="775EB789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6A9454" w14:textId="07B3ED8C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95B8A" w14:textId="1CACC132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8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C9B53E" w14:textId="2A7C4A8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app version</w:t>
            </w:r>
          </w:p>
        </w:tc>
      </w:tr>
      <w:tr w:rsidR="00C75F3E" w:rsidRPr="00823E1F" w14:paraId="66FF82D8" w14:textId="77777777" w:rsidTr="00C75F3E">
        <w:trPr>
          <w:trHeight w:val="25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4A447" w14:textId="734B967F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EE5B9" w14:textId="35D973E8" w:rsidR="00C75F3E" w:rsidRPr="00823E1F" w:rsidRDefault="00C75F3E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deviceId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FD14E" w14:textId="7240692A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0D9B24" w14:textId="2C0F60F4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58D04" w14:textId="65072B4F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128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FFC398" w14:textId="5F155827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thiết bị cài đặt app</w:t>
            </w:r>
          </w:p>
        </w:tc>
      </w:tr>
      <w:tr w:rsidR="00C75F3E" w:rsidRPr="00823E1F" w14:paraId="1D75B5EC" w14:textId="77777777" w:rsidTr="00C75F3E">
        <w:trPr>
          <w:trHeight w:val="25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8D7C1" w14:textId="47D0EA7D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89DEDA" w14:textId="623DA6C2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>
              <w:rPr>
                <w:sz w:val="24"/>
                <w:szCs w:val="24"/>
              </w:rPr>
              <w:t>refreshToken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3745EF" w14:textId="59637BD9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82BBAA" w14:textId="5893085A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63A6E" w14:textId="1BB43A57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256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C675A" w14:textId="6C2EE6AE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RefreshToken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hóa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để xác thực yêu cầu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cấp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phiên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mới của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ứng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dụng</w:t>
            </w:r>
          </w:p>
        </w:tc>
      </w:tr>
    </w:tbl>
    <w:p w14:paraId="5FA43741" w14:textId="77777777" w:rsidR="00B1734A" w:rsidRPr="00823E1F" w:rsidRDefault="00B1734A" w:rsidP="00E87708">
      <w:pPr>
        <w:pStyle w:val="ANSVNormal"/>
        <w:spacing w:line="288" w:lineRule="auto"/>
        <w:rPr>
          <w:sz w:val="24"/>
          <w:szCs w:val="24"/>
        </w:rPr>
      </w:pPr>
    </w:p>
    <w:p w14:paraId="39E89B72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44" w:name="_Toc106029357"/>
      <w:r w:rsidRPr="00823E1F">
        <w:rPr>
          <w:sz w:val="24"/>
          <w:szCs w:val="24"/>
        </w:rPr>
        <w:t>Response</w:t>
      </w:r>
      <w:bookmarkEnd w:id="44"/>
    </w:p>
    <w:tbl>
      <w:tblPr>
        <w:tblW w:w="9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1620"/>
        <w:gridCol w:w="1294"/>
        <w:gridCol w:w="1418"/>
        <w:gridCol w:w="1068"/>
        <w:gridCol w:w="3150"/>
      </w:tblGrid>
      <w:tr w:rsidR="00B1734A" w:rsidRPr="00823E1F" w14:paraId="5C94CB6F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2BA02E4C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3B1CD0D5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5B845032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  <w:vAlign w:val="center"/>
          </w:tcPr>
          <w:p w14:paraId="7E057FAD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1068" w:type="dxa"/>
            <w:vAlign w:val="center"/>
          </w:tcPr>
          <w:p w14:paraId="3400172B" w14:textId="77777777" w:rsidR="00B1734A" w:rsidRPr="00823E1F" w:rsidRDefault="00B1734A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3150" w:type="dxa"/>
            <w:shd w:val="clear" w:color="auto" w:fill="auto"/>
            <w:noWrap/>
            <w:vAlign w:val="center"/>
          </w:tcPr>
          <w:p w14:paraId="0285A843" w14:textId="6592E26C" w:rsidR="00B1734A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75F3E" w:rsidRPr="00823E1F" w14:paraId="0CE9CC10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534D4AE6" w14:textId="6673ECA8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lastRenderedPageBreak/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573F47C6" w14:textId="39DD3742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31B15830" w14:textId="1B1E633B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</w:tcPr>
          <w:p w14:paraId="7B90FA6F" w14:textId="3D548397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68" w:type="dxa"/>
            <w:vAlign w:val="center"/>
          </w:tcPr>
          <w:p w14:paraId="03E45BBB" w14:textId="03E82EF6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3150" w:type="dxa"/>
            <w:shd w:val="clear" w:color="auto" w:fill="auto"/>
            <w:noWrap/>
            <w:vAlign w:val="center"/>
          </w:tcPr>
          <w:p w14:paraId="6A9FBB85" w14:textId="24D09E2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C75F3E" w:rsidRPr="00823E1F" w14:paraId="4BF3282A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00464720" w14:textId="746B1D8F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23234AC7" w14:textId="2F188B32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1BF877F5" w14:textId="4434353C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</w:tcPr>
          <w:p w14:paraId="261EB4B1" w14:textId="520BE32C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68" w:type="dxa"/>
            <w:vAlign w:val="center"/>
          </w:tcPr>
          <w:p w14:paraId="0306B71B" w14:textId="640B4B8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3150" w:type="dxa"/>
            <w:shd w:val="clear" w:color="auto" w:fill="auto"/>
            <w:noWrap/>
            <w:vAlign w:val="center"/>
          </w:tcPr>
          <w:p w14:paraId="33AB4141" w14:textId="2DF0A3CC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C75F3E" w:rsidRPr="00823E1F" w14:paraId="73EAEEF3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4A58C406" w14:textId="4082541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4A65022E" w14:textId="5A3A431A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20117D0C" w14:textId="44DC5EC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1418" w:type="dxa"/>
          </w:tcPr>
          <w:p w14:paraId="59F70322" w14:textId="26EA2542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>
              <w:rPr>
                <w:sz w:val="24"/>
                <w:szCs w:val="24"/>
                <w:lang w:eastAsia="en-AU"/>
              </w:rPr>
              <w:t>Json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Object</w:t>
            </w:r>
          </w:p>
        </w:tc>
        <w:tc>
          <w:tcPr>
            <w:tcW w:w="1068" w:type="dxa"/>
            <w:vAlign w:val="center"/>
          </w:tcPr>
          <w:p w14:paraId="74401E05" w14:textId="7FA4205A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3150" w:type="dxa"/>
            <w:shd w:val="clear" w:color="auto" w:fill="auto"/>
            <w:noWrap/>
            <w:vAlign w:val="center"/>
          </w:tcPr>
          <w:p w14:paraId="5ACC8A85" w14:textId="2426C727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Danh sách các tham </w:t>
            </w:r>
            <w:proofErr w:type="spellStart"/>
            <w:r>
              <w:rPr>
                <w:sz w:val="24"/>
                <w:szCs w:val="24"/>
                <w:lang w:eastAsia="en-AU"/>
              </w:rPr>
              <w:t>số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trả về</w:t>
            </w:r>
          </w:p>
        </w:tc>
      </w:tr>
      <w:tr w:rsidR="00C75F3E" w:rsidRPr="00823E1F" w14:paraId="2B2F7B95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16DDC9EE" w14:textId="2DD8AA01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5598676E" w14:textId="23794416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accessToken</w:t>
            </w:r>
            <w:proofErr w:type="spellEnd"/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52C4DB19" w14:textId="71D31EFB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1418" w:type="dxa"/>
          </w:tcPr>
          <w:p w14:paraId="65163CC0" w14:textId="1C2E504D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68" w:type="dxa"/>
            <w:vAlign w:val="center"/>
          </w:tcPr>
          <w:p w14:paraId="21257675" w14:textId="11E1F2DA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256</w:t>
            </w:r>
          </w:p>
        </w:tc>
        <w:tc>
          <w:tcPr>
            <w:tcW w:w="3150" w:type="dxa"/>
            <w:shd w:val="clear" w:color="auto" w:fill="auto"/>
            <w:noWrap/>
            <w:vAlign w:val="center"/>
          </w:tcPr>
          <w:p w14:paraId="353E1EC7" w14:textId="1F6197C1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Token sử dụng để xác thực các API.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AccessToken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được sử dụng trong header “Authorization” của các API configuration gửi vào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OneLink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C75F3E" w:rsidRPr="00823E1F" w14:paraId="424B3F5C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0DC71908" w14:textId="5BCA79E5" w:rsidR="00C75F3E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2A17F5FD" w14:textId="01B33F5B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refreshToken</w:t>
            </w:r>
            <w:proofErr w:type="spellEnd"/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7444B995" w14:textId="54922E8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1418" w:type="dxa"/>
          </w:tcPr>
          <w:p w14:paraId="0B907EB2" w14:textId="070F8175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1068" w:type="dxa"/>
            <w:vAlign w:val="center"/>
          </w:tcPr>
          <w:p w14:paraId="415925FD" w14:textId="78E62783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256</w:t>
            </w:r>
          </w:p>
        </w:tc>
        <w:tc>
          <w:tcPr>
            <w:tcW w:w="3150" w:type="dxa"/>
            <w:shd w:val="clear" w:color="auto" w:fill="auto"/>
            <w:noWrap/>
            <w:vAlign w:val="center"/>
          </w:tcPr>
          <w:p w14:paraId="14134503" w14:textId="3086CDC4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Token sử dụng để xác thực khi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ứng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dụng yêu cầu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phiên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truy nhập mới.</w:t>
            </w:r>
          </w:p>
        </w:tc>
      </w:tr>
      <w:tr w:rsidR="00C75F3E" w:rsidRPr="00823E1F" w14:paraId="07C1C56B" w14:textId="77777777" w:rsidTr="00C75F3E">
        <w:trPr>
          <w:trHeight w:val="255"/>
        </w:trPr>
        <w:tc>
          <w:tcPr>
            <w:tcW w:w="625" w:type="dxa"/>
            <w:vAlign w:val="center"/>
          </w:tcPr>
          <w:p w14:paraId="267D670F" w14:textId="2FBF3BAA" w:rsidR="00C75F3E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6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33E78377" w14:textId="5660BF86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C75F3E">
              <w:rPr>
                <w:sz w:val="24"/>
                <w:szCs w:val="24"/>
              </w:rPr>
              <w:t>expiredTime</w:t>
            </w:r>
            <w:proofErr w:type="spellEnd"/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53AB3DFA" w14:textId="58A05E8E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1418" w:type="dxa"/>
          </w:tcPr>
          <w:p w14:paraId="6B75802D" w14:textId="1B58567D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Timestamp</w:t>
            </w:r>
          </w:p>
        </w:tc>
        <w:tc>
          <w:tcPr>
            <w:tcW w:w="1068" w:type="dxa"/>
            <w:vAlign w:val="center"/>
          </w:tcPr>
          <w:p w14:paraId="15C32ED1" w14:textId="26FAB847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13</w:t>
            </w:r>
          </w:p>
        </w:tc>
        <w:tc>
          <w:tcPr>
            <w:tcW w:w="3150" w:type="dxa"/>
            <w:shd w:val="clear" w:color="auto" w:fill="auto"/>
            <w:noWrap/>
            <w:vAlign w:val="center"/>
          </w:tcPr>
          <w:p w14:paraId="7BE7D420" w14:textId="7B7C3E7A" w:rsidR="00C75F3E" w:rsidRPr="00823E1F" w:rsidRDefault="00C75F3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Thời điểm hết </w:t>
            </w:r>
            <w:proofErr w:type="spellStart"/>
            <w:r>
              <w:rPr>
                <w:sz w:val="24"/>
                <w:szCs w:val="24"/>
                <w:lang w:eastAsia="en-AU"/>
              </w:rPr>
              <w:t>hạn</w:t>
            </w:r>
            <w:proofErr w:type="spellEnd"/>
            <w:r>
              <w:rPr>
                <w:sz w:val="24"/>
                <w:szCs w:val="24"/>
                <w:lang w:eastAsia="en-AU"/>
              </w:rPr>
              <w:t xml:space="preserve"> của token</w:t>
            </w:r>
          </w:p>
        </w:tc>
      </w:tr>
    </w:tbl>
    <w:p w14:paraId="57A4BAF3" w14:textId="77777777" w:rsidR="00B1734A" w:rsidRPr="00823E1F" w:rsidRDefault="00B1734A" w:rsidP="00E87708">
      <w:pPr>
        <w:pStyle w:val="Heading4"/>
        <w:spacing w:line="288" w:lineRule="auto"/>
        <w:rPr>
          <w:sz w:val="24"/>
          <w:szCs w:val="24"/>
        </w:rPr>
      </w:pPr>
      <w:bookmarkStart w:id="45" w:name="_Toc106029358"/>
      <w:r w:rsidRPr="00823E1F">
        <w:rPr>
          <w:sz w:val="24"/>
          <w:szCs w:val="24"/>
        </w:rPr>
        <w:t>Example</w:t>
      </w:r>
      <w:bookmarkEnd w:id="45"/>
    </w:p>
    <w:p w14:paraId="65A4E27A" w14:textId="77777777" w:rsidR="00B1734A" w:rsidRPr="00823E1F" w:rsidRDefault="00B1734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0191593C" w14:textId="4E77439F" w:rsidR="00B1734A" w:rsidRPr="00823E1F" w:rsidRDefault="00000000" w:rsidP="00E87708">
      <w:pPr>
        <w:shd w:val="clear" w:color="auto" w:fill="FFFFFE"/>
        <w:spacing w:line="288" w:lineRule="auto"/>
        <w:ind w:left="720"/>
        <w:rPr>
          <w:rFonts w:eastAsia="Calibri"/>
          <w:sz w:val="24"/>
          <w:szCs w:val="24"/>
        </w:rPr>
      </w:pPr>
      <w:hyperlink r:id="rId20" w:history="1">
        <w:r w:rsidR="00192945" w:rsidRPr="00823E1F">
          <w:rPr>
            <w:rStyle w:val="Hyperlink"/>
          </w:rPr>
          <w:t xml:space="preserve"> </w:t>
        </w:r>
        <w:r w:rsidR="00192945" w:rsidRPr="00823E1F">
          <w:rPr>
            <w:rStyle w:val="Hyperlink"/>
            <w:sz w:val="24"/>
            <w:szCs w:val="24"/>
          </w:rPr>
          <w:t>https://203.162.94.34:8443/one-link/refresh</w:t>
        </w:r>
      </w:hyperlink>
    </w:p>
    <w:p w14:paraId="40191063" w14:textId="77777777" w:rsidR="00B1734A" w:rsidRPr="00823E1F" w:rsidRDefault="00B1734A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23E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Header:</w:t>
      </w:r>
    </w:p>
    <w:p w14:paraId="48688898" w14:textId="3BE54F06" w:rsidR="00EF18AB" w:rsidRPr="00823E1F" w:rsidRDefault="00C75F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r w:rsidRPr="00A90C16">
        <w:rPr>
          <w:rFonts w:ascii="Times New Roman" w:hAnsi="Times New Roman" w:cs="Times New Roman"/>
          <w:sz w:val="24"/>
          <w:szCs w:val="24"/>
        </w:rPr>
        <w:t>Content-Type</w:t>
      </w:r>
      <w:r w:rsidRPr="00823E1F">
        <w:rPr>
          <w:rFonts w:ascii="Times New Roman" w:hAnsi="Times New Roman" w:cs="Times New Roman"/>
          <w:sz w:val="24"/>
          <w:szCs w:val="24"/>
        </w:rPr>
        <w:t>": "</w:t>
      </w:r>
      <w:r w:rsidRPr="00A90C16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Pr="00A90C16"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5639228E" w14:textId="77777777" w:rsidR="00B1734A" w:rsidRDefault="00B1734A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23E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Body:</w:t>
      </w:r>
    </w:p>
    <w:p w14:paraId="373F5550" w14:textId="77777777" w:rsidR="00C75F3E" w:rsidRPr="00C75F3E" w:rsidRDefault="00C75F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  <w:lang w:eastAsia="en-AU"/>
        </w:rPr>
      </w:pPr>
      <w:r w:rsidRPr="00C75F3E">
        <w:rPr>
          <w:rFonts w:ascii="Times New Roman" w:hAnsi="Times New Roman" w:cs="Times New Roman"/>
          <w:sz w:val="24"/>
          <w:szCs w:val="24"/>
          <w:lang w:eastAsia="en-AU"/>
        </w:rPr>
        <w:t>"</w:t>
      </w:r>
      <w:proofErr w:type="spellStart"/>
      <w:r w:rsidRPr="00C75F3E">
        <w:rPr>
          <w:rFonts w:ascii="Times New Roman" w:hAnsi="Times New Roman" w:cs="Times New Roman"/>
          <w:sz w:val="24"/>
          <w:szCs w:val="24"/>
          <w:lang w:eastAsia="en-AU"/>
        </w:rPr>
        <w:t>appId</w:t>
      </w:r>
      <w:proofErr w:type="spellEnd"/>
      <w:r w:rsidRPr="00C75F3E">
        <w:rPr>
          <w:rFonts w:ascii="Times New Roman" w:hAnsi="Times New Roman" w:cs="Times New Roman"/>
          <w:sz w:val="24"/>
          <w:szCs w:val="24"/>
          <w:lang w:eastAsia="en-AU"/>
        </w:rPr>
        <w:t>": "</w:t>
      </w:r>
      <w:proofErr w:type="spellStart"/>
      <w:r w:rsidRPr="00C75F3E">
        <w:rPr>
          <w:rFonts w:ascii="Times New Roman" w:hAnsi="Times New Roman" w:cs="Times New Roman"/>
          <w:sz w:val="24"/>
          <w:szCs w:val="24"/>
          <w:lang w:eastAsia="en-AU"/>
        </w:rPr>
        <w:t>one_app</w:t>
      </w:r>
      <w:proofErr w:type="spellEnd"/>
      <w:r w:rsidRPr="00C75F3E">
        <w:rPr>
          <w:rFonts w:ascii="Times New Roman" w:hAnsi="Times New Roman" w:cs="Times New Roman"/>
          <w:sz w:val="24"/>
          <w:szCs w:val="24"/>
          <w:lang w:eastAsia="en-AU"/>
        </w:rPr>
        <w:t>",</w:t>
      </w:r>
    </w:p>
    <w:p w14:paraId="13B8A3C0" w14:textId="58F98C2D" w:rsidR="00C75F3E" w:rsidRPr="00C75F3E" w:rsidRDefault="00C75F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  <w:lang w:eastAsia="en-AU"/>
        </w:rPr>
      </w:pPr>
      <w:r w:rsidRPr="00C75F3E">
        <w:rPr>
          <w:rFonts w:ascii="Times New Roman" w:hAnsi="Times New Roman" w:cs="Times New Roman"/>
          <w:sz w:val="24"/>
          <w:szCs w:val="24"/>
          <w:lang w:eastAsia="en-AU"/>
        </w:rPr>
        <w:t>"</w:t>
      </w:r>
      <w:proofErr w:type="spellStart"/>
      <w:r w:rsidRPr="00C75F3E">
        <w:rPr>
          <w:rFonts w:ascii="Times New Roman" w:hAnsi="Times New Roman" w:cs="Times New Roman"/>
          <w:sz w:val="24"/>
          <w:szCs w:val="24"/>
          <w:lang w:eastAsia="en-AU"/>
        </w:rPr>
        <w:t>deviceId</w:t>
      </w:r>
      <w:proofErr w:type="spellEnd"/>
      <w:r w:rsidRPr="00C75F3E">
        <w:rPr>
          <w:rFonts w:ascii="Times New Roman" w:hAnsi="Times New Roman" w:cs="Times New Roman"/>
          <w:sz w:val="24"/>
          <w:szCs w:val="24"/>
          <w:lang w:eastAsia="en-AU"/>
        </w:rPr>
        <w:t>": "12233443333",</w:t>
      </w:r>
    </w:p>
    <w:p w14:paraId="2D6EAD61" w14:textId="788383FE" w:rsidR="00C75F3E" w:rsidRPr="00C75F3E" w:rsidRDefault="00C75F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  <w:lang w:eastAsia="en-AU"/>
        </w:rPr>
      </w:pPr>
      <w:r w:rsidRPr="00C75F3E">
        <w:rPr>
          <w:rFonts w:ascii="Times New Roman" w:hAnsi="Times New Roman" w:cs="Times New Roman"/>
          <w:sz w:val="24"/>
          <w:szCs w:val="24"/>
          <w:lang w:eastAsia="en-AU"/>
        </w:rPr>
        <w:t>"</w:t>
      </w:r>
      <w:proofErr w:type="spellStart"/>
      <w:r w:rsidRPr="00C75F3E">
        <w:rPr>
          <w:rFonts w:ascii="Times New Roman" w:hAnsi="Times New Roman" w:cs="Times New Roman"/>
          <w:sz w:val="24"/>
          <w:szCs w:val="24"/>
          <w:lang w:eastAsia="en-AU"/>
        </w:rPr>
        <w:t>refreshToken</w:t>
      </w:r>
      <w:proofErr w:type="spellEnd"/>
      <w:r w:rsidRPr="00C75F3E">
        <w:rPr>
          <w:rFonts w:ascii="Times New Roman" w:hAnsi="Times New Roman" w:cs="Times New Roman"/>
          <w:sz w:val="24"/>
          <w:szCs w:val="24"/>
          <w:lang w:eastAsia="en-AU"/>
        </w:rPr>
        <w:t>": "eyJ0eXAiOiJKV1QiLCJhbGciOiJIUzI1NiJ9.eyJyZXF1ZXN0VGltZSI6MTY1OTk0ODAyNTM3MSwibmJmIjoxNjU5OTQ4MDI1LCJ0b2tlbklkIjoxMiwiYXBwSWQiOiJvbmVfYXBwIiwiZXhwIjoxNjU4MjQ1MDU4LCJkZXZpY2VJZCI6IjEyMjMzNDQzMzMzIn0.l8IAeo2Fy-pgtVy_DOZlMTotSxgI9TJ-eiop83E4xtY",</w:t>
      </w:r>
    </w:p>
    <w:p w14:paraId="3FA68DE3" w14:textId="686BABD2" w:rsidR="00C75F3E" w:rsidRPr="00C75F3E" w:rsidRDefault="00C75F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  <w:lang w:eastAsia="en-AU"/>
        </w:rPr>
      </w:pPr>
      <w:r w:rsidRPr="00C75F3E">
        <w:rPr>
          <w:rFonts w:ascii="Times New Roman" w:hAnsi="Times New Roman" w:cs="Times New Roman"/>
          <w:sz w:val="24"/>
          <w:szCs w:val="24"/>
          <w:lang w:eastAsia="en-AU"/>
        </w:rPr>
        <w:t>"version": "1.0"</w:t>
      </w:r>
    </w:p>
    <w:p w14:paraId="084F7875" w14:textId="77777777" w:rsidR="00B1734A" w:rsidRPr="00823E1F" w:rsidRDefault="00B1734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6BCCCCC9" w14:textId="77777777" w:rsidR="00B1734A" w:rsidRPr="00823E1F" w:rsidRDefault="00B1734A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4CEBAC7A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>"</w:t>
      </w:r>
      <w:proofErr w:type="spellStart"/>
      <w:r w:rsidRPr="00C75F3E">
        <w:rPr>
          <w:sz w:val="24"/>
          <w:szCs w:val="24"/>
        </w:rPr>
        <w:t>errorCode</w:t>
      </w:r>
      <w:proofErr w:type="spellEnd"/>
      <w:r w:rsidRPr="00C75F3E">
        <w:rPr>
          <w:sz w:val="24"/>
          <w:szCs w:val="24"/>
        </w:rPr>
        <w:t>": 200,</w:t>
      </w:r>
    </w:p>
    <w:p w14:paraId="0844ABCD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>"</w:t>
      </w:r>
      <w:proofErr w:type="spellStart"/>
      <w:r w:rsidRPr="00C75F3E">
        <w:rPr>
          <w:sz w:val="24"/>
          <w:szCs w:val="24"/>
        </w:rPr>
        <w:t>errorMessage</w:t>
      </w:r>
      <w:proofErr w:type="spellEnd"/>
      <w:r w:rsidRPr="00C75F3E">
        <w:rPr>
          <w:sz w:val="24"/>
          <w:szCs w:val="24"/>
        </w:rPr>
        <w:t>": "Success",</w:t>
      </w:r>
    </w:p>
    <w:p w14:paraId="4D7F8507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>"body": {</w:t>
      </w:r>
    </w:p>
    <w:p w14:paraId="301F482B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lastRenderedPageBreak/>
        <w:t xml:space="preserve">        "</w:t>
      </w:r>
      <w:proofErr w:type="spellStart"/>
      <w:r w:rsidRPr="00C75F3E">
        <w:rPr>
          <w:sz w:val="24"/>
          <w:szCs w:val="24"/>
        </w:rPr>
        <w:t>accessToken</w:t>
      </w:r>
      <w:proofErr w:type="spellEnd"/>
      <w:r w:rsidRPr="00C75F3E">
        <w:rPr>
          <w:sz w:val="24"/>
          <w:szCs w:val="24"/>
        </w:rPr>
        <w:t>": "eyJ0eXAiOiJKV1QiLCJhbGciOiJIUzI1NiJ9.eyJyZXF1ZXN0VGltZSI6MTY1OTk0NzIwMjc3NywibmJmIjoxNjU5OTQ3MjAyLCJ0b2tlbklkIjoxMiwiYXBwSWQiOiJvbmVfYXBwIiwiaXBBZGRyZXNzIjoiMTQuMTc3LjIzNS4xNTMiLCJleHAiOjE2NTk5NTA4MDIsImRldmljZUlkIjoiMTIyMzM0NDMzMzMifQ.w4d0LGAG-OKsuOWk2gIY1JerGJvSw8WX0gA96h0R7f8",</w:t>
      </w:r>
    </w:p>
    <w:p w14:paraId="3B205F4E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 xml:space="preserve">        "</w:t>
      </w:r>
      <w:proofErr w:type="spellStart"/>
      <w:r w:rsidRPr="00C75F3E">
        <w:rPr>
          <w:sz w:val="24"/>
          <w:szCs w:val="24"/>
        </w:rPr>
        <w:t>refreshToken</w:t>
      </w:r>
      <w:proofErr w:type="spellEnd"/>
      <w:r w:rsidRPr="00C75F3E">
        <w:rPr>
          <w:sz w:val="24"/>
          <w:szCs w:val="24"/>
        </w:rPr>
        <w:t>": "eyJ0eXAiOiJKV1QiLCJhbGciOiJIUzI1NiJ9.eyJyZXF1ZXN0VGltZSI6MTY1OTk0NzIwMjc3OCwibmJmIjoxNjU5OTQ3MjAyLCJ0b2tlbklkIjoxMiwiYXBwSWQiOiJvbmVfYXBwIiwiZXhwIjoxNjU4MjQ0MjM1LCJkZXZpY2VJZCI6IjEyMjMzNDQzMzMzIn0.eGphTqmfn1aSMpm3ysgFW1SvD2AuAPLvsbq83D49lhw",</w:t>
      </w:r>
    </w:p>
    <w:p w14:paraId="63F50A53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 xml:space="preserve">        "</w:t>
      </w:r>
      <w:proofErr w:type="spellStart"/>
      <w:r w:rsidRPr="00C75F3E">
        <w:rPr>
          <w:sz w:val="24"/>
          <w:szCs w:val="24"/>
        </w:rPr>
        <w:t>expiredTime</w:t>
      </w:r>
      <w:proofErr w:type="spellEnd"/>
      <w:r w:rsidRPr="00C75F3E">
        <w:rPr>
          <w:sz w:val="24"/>
          <w:szCs w:val="24"/>
        </w:rPr>
        <w:t>": 1659950802777</w:t>
      </w:r>
    </w:p>
    <w:p w14:paraId="4A9A0DEF" w14:textId="77777777" w:rsidR="00C75F3E" w:rsidRPr="00C75F3E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 xml:space="preserve">    }</w:t>
      </w:r>
    </w:p>
    <w:p w14:paraId="70F36BF9" w14:textId="3704BDC6" w:rsidR="00B1734A" w:rsidRPr="00823E1F" w:rsidRDefault="00C75F3E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C75F3E">
        <w:rPr>
          <w:sz w:val="24"/>
          <w:szCs w:val="24"/>
        </w:rPr>
        <w:t>}</w:t>
      </w:r>
    </w:p>
    <w:p w14:paraId="6E61BCC9" w14:textId="6E802E41" w:rsidR="00B1734A" w:rsidRPr="00823E1F" w:rsidRDefault="00B1734A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262C3CC3" w14:textId="67D4EBAA" w:rsidR="00D22AE2" w:rsidRPr="00823E1F" w:rsidRDefault="00D22AE2" w:rsidP="00E87708">
      <w:pPr>
        <w:pStyle w:val="Heading3"/>
        <w:spacing w:line="288" w:lineRule="auto"/>
        <w:rPr>
          <w:sz w:val="24"/>
          <w:szCs w:val="24"/>
        </w:rPr>
      </w:pPr>
      <w:bookmarkStart w:id="46" w:name="_Toc111126298"/>
      <w:r w:rsidRPr="00823E1F">
        <w:rPr>
          <w:sz w:val="24"/>
          <w:szCs w:val="24"/>
        </w:rPr>
        <w:t xml:space="preserve">API Reboot </w:t>
      </w:r>
      <w:r w:rsidRPr="00823E1F">
        <w:rPr>
          <w:sz w:val="24"/>
          <w:szCs w:val="24"/>
          <w:lang w:val="en-US"/>
        </w:rPr>
        <w:t>thiết bị</w:t>
      </w:r>
      <w:bookmarkEnd w:id="46"/>
    </w:p>
    <w:p w14:paraId="0A23B8F5" w14:textId="77777777" w:rsidR="00D22AE2" w:rsidRPr="00823E1F" w:rsidRDefault="00D22AE2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D22AE2" w:rsidRPr="00823E1F" w14:paraId="421BC357" w14:textId="77777777" w:rsidTr="005D1622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177B5301" w14:textId="77777777" w:rsidR="00D22AE2" w:rsidRPr="00823E1F" w:rsidRDefault="00D22AE2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712C0DD6" w14:textId="77777777" w:rsidR="00D22AE2" w:rsidRPr="00823E1F" w:rsidRDefault="00D22AE2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D22AE2" w:rsidRPr="00823E1F" w14:paraId="1D1CAAB2" w14:textId="77777777" w:rsidTr="005D1622">
        <w:trPr>
          <w:trHeight w:val="362"/>
        </w:trPr>
        <w:tc>
          <w:tcPr>
            <w:tcW w:w="1540" w:type="pct"/>
            <w:vAlign w:val="center"/>
          </w:tcPr>
          <w:p w14:paraId="3E21B4C0" w14:textId="13AA4CA8" w:rsidR="00D22AE2" w:rsidRPr="00823E1F" w:rsidRDefault="00CD596E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2E2002EB" w14:textId="525F665B" w:rsidR="00D22AE2" w:rsidRPr="00823E1F" w:rsidRDefault="00D22AE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r w:rsidR="00F05CD5" w:rsidRPr="00823E1F">
              <w:rPr>
                <w:sz w:val="24"/>
                <w:szCs w:val="24"/>
              </w:rPr>
              <w:t>deviceConfig</w:t>
            </w:r>
          </w:p>
        </w:tc>
      </w:tr>
      <w:tr w:rsidR="00D22AE2" w:rsidRPr="00823E1F" w14:paraId="54A16BBA" w14:textId="77777777" w:rsidTr="005D1622">
        <w:tc>
          <w:tcPr>
            <w:tcW w:w="1540" w:type="pct"/>
            <w:vAlign w:val="center"/>
          </w:tcPr>
          <w:p w14:paraId="6FCD206A" w14:textId="77777777" w:rsidR="00D22AE2" w:rsidRPr="00823E1F" w:rsidRDefault="00D22AE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2B6173BA" w14:textId="788DF5A7" w:rsidR="00D22AE2" w:rsidRPr="00823E1F" w:rsidRDefault="00F56D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D22AE2" w:rsidRPr="00823E1F" w14:paraId="5DEB4DB0" w14:textId="77777777" w:rsidTr="005D1622">
        <w:tc>
          <w:tcPr>
            <w:tcW w:w="1540" w:type="pct"/>
            <w:vAlign w:val="center"/>
          </w:tcPr>
          <w:p w14:paraId="4FAEB182" w14:textId="77777777" w:rsidR="00D22AE2" w:rsidRPr="00823E1F" w:rsidRDefault="00D22AE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7BDCBA7D" w14:textId="77777777" w:rsidR="00D22AE2" w:rsidRPr="00823E1F" w:rsidRDefault="00D22AE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27103194" w14:textId="77777777" w:rsidR="00D22AE2" w:rsidRPr="00823E1F" w:rsidRDefault="00D22AE2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098"/>
        <w:gridCol w:w="1158"/>
        <w:gridCol w:w="3970"/>
      </w:tblGrid>
      <w:tr w:rsidR="00B87BD4" w:rsidRPr="00823E1F" w14:paraId="69C0AB35" w14:textId="77777777" w:rsidTr="00B87BD4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AD009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BB7DE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9AE3E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4E5E43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0AC1" w14:textId="0D2B861F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2ECBB" w14:textId="2BE5A5A9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B87BD4" w:rsidRPr="00823E1F" w14:paraId="1165FAAE" w14:textId="77777777" w:rsidTr="00B87BD4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08F7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E5B71B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E7CAB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F1A19C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80A6A" w14:textId="10D07ED9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1B052" w14:textId="3CD65718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B87BD4" w:rsidRPr="00823E1F" w14:paraId="3364CF89" w14:textId="77777777" w:rsidTr="00B87BD4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EA43B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FF15B2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01239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F7F644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D65BE" w14:textId="4B1971AF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F5535" w14:textId="4C143E0D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B87BD4" w:rsidRPr="00823E1F" w14:paraId="6E4A5FA5" w14:textId="77777777" w:rsidTr="00B87BD4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A8938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F0A01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F87FB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063D4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93F3" w14:textId="418B2654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461605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353285F9" w14:textId="05470C36" w:rsidR="00CD596E" w:rsidRPr="00823E1F" w:rsidRDefault="00CD596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Command = reboot</w:t>
            </w:r>
          </w:p>
        </w:tc>
      </w:tr>
    </w:tbl>
    <w:p w14:paraId="4AE6C0FF" w14:textId="77777777" w:rsidR="00D22AE2" w:rsidRPr="00823E1F" w:rsidRDefault="00D22AE2" w:rsidP="00E87708">
      <w:pPr>
        <w:spacing w:line="288" w:lineRule="auto"/>
      </w:pPr>
    </w:p>
    <w:p w14:paraId="1186D3DA" w14:textId="77777777" w:rsidR="00D22AE2" w:rsidRPr="00823E1F" w:rsidRDefault="00D22AE2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175"/>
        <w:gridCol w:w="1351"/>
        <w:gridCol w:w="3700"/>
      </w:tblGrid>
      <w:tr w:rsidR="00B87BD4" w:rsidRPr="00823E1F" w14:paraId="0A475569" w14:textId="77777777" w:rsidTr="00B87BD4">
        <w:trPr>
          <w:trHeight w:val="255"/>
        </w:trPr>
        <w:tc>
          <w:tcPr>
            <w:tcW w:w="265" w:type="pct"/>
            <w:vAlign w:val="center"/>
          </w:tcPr>
          <w:p w14:paraId="7C7A042B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6FFEEBBD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1A6B742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13D133B9" w14:textId="77777777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701" w:type="pct"/>
          </w:tcPr>
          <w:p w14:paraId="1B5CD575" w14:textId="6BC23865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20" w:type="pct"/>
            <w:shd w:val="clear" w:color="auto" w:fill="auto"/>
            <w:noWrap/>
            <w:vAlign w:val="center"/>
          </w:tcPr>
          <w:p w14:paraId="5BBA0464" w14:textId="021FDC8E" w:rsidR="00B87BD4" w:rsidRPr="00823E1F" w:rsidRDefault="00B87BD4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B87BD4" w:rsidRPr="00823E1F" w14:paraId="06D81DE5" w14:textId="77777777" w:rsidTr="00B87BD4">
        <w:trPr>
          <w:trHeight w:val="255"/>
        </w:trPr>
        <w:tc>
          <w:tcPr>
            <w:tcW w:w="265" w:type="pct"/>
            <w:vAlign w:val="center"/>
          </w:tcPr>
          <w:p w14:paraId="6DA451E4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3E6933C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FAB44EE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</w:tcPr>
          <w:p w14:paraId="78803A05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701" w:type="pct"/>
          </w:tcPr>
          <w:p w14:paraId="62A9AB22" w14:textId="37CE46E1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20" w:type="pct"/>
            <w:shd w:val="clear" w:color="auto" w:fill="auto"/>
            <w:noWrap/>
            <w:vAlign w:val="center"/>
          </w:tcPr>
          <w:p w14:paraId="6A3ED0AB" w14:textId="5375A0E1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B87BD4" w:rsidRPr="00823E1F" w14:paraId="77646A39" w14:textId="77777777" w:rsidTr="00B87BD4">
        <w:trPr>
          <w:trHeight w:val="255"/>
        </w:trPr>
        <w:tc>
          <w:tcPr>
            <w:tcW w:w="265" w:type="pct"/>
            <w:vAlign w:val="center"/>
          </w:tcPr>
          <w:p w14:paraId="2BFF91A4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068303F1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B3AF357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</w:tcPr>
          <w:p w14:paraId="4F9632B0" w14:textId="77777777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701" w:type="pct"/>
          </w:tcPr>
          <w:p w14:paraId="6AEFAB7A" w14:textId="61007F0A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20" w:type="pct"/>
            <w:shd w:val="clear" w:color="auto" w:fill="auto"/>
            <w:noWrap/>
            <w:vAlign w:val="center"/>
          </w:tcPr>
          <w:p w14:paraId="50235AEF" w14:textId="22171790" w:rsidR="00B87BD4" w:rsidRPr="00823E1F" w:rsidRDefault="00B87BD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624C0005" w14:textId="77777777" w:rsidR="00D22AE2" w:rsidRPr="00823E1F" w:rsidRDefault="00D22AE2" w:rsidP="00E87708">
      <w:pPr>
        <w:spacing w:line="288" w:lineRule="auto"/>
      </w:pPr>
    </w:p>
    <w:p w14:paraId="18A9AEA3" w14:textId="77777777" w:rsidR="00D22AE2" w:rsidRPr="00823E1F" w:rsidRDefault="00D22AE2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409D6F7E" w14:textId="77777777" w:rsidR="00D22AE2" w:rsidRPr="00823E1F" w:rsidRDefault="00D22AE2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3D8730D5" w14:textId="41A4A8F5" w:rsidR="00A6597D" w:rsidRPr="00823E1F" w:rsidRDefault="0000000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F05CD5" w:rsidRPr="00823E1F">
          <w:rPr>
            <w:rStyle w:val="Hyperlink"/>
            <w:rFonts w:ascii="Times New Roman" w:hAnsi="Times New Roman" w:cs="Times New Roman"/>
            <w:sz w:val="24"/>
            <w:szCs w:val="24"/>
          </w:rPr>
          <w:t>https://203.162.94.34:8443/one-link/</w:t>
        </w:r>
      </w:hyperlink>
      <w:r w:rsidR="00F05CD5" w:rsidRPr="00823E1F">
        <w:rPr>
          <w:rFonts w:ascii="Times New Roman" w:hAnsi="Times New Roman" w:cs="Times New Roman"/>
          <w:sz w:val="24"/>
          <w:szCs w:val="24"/>
        </w:rPr>
        <w:t>deviceConfig</w:t>
      </w:r>
    </w:p>
    <w:p w14:paraId="727834A7" w14:textId="182AD056" w:rsidR="00D22AE2" w:rsidRPr="00823E1F" w:rsidRDefault="00D22AE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888E82D" w14:textId="1DDEDD0C" w:rsidR="00D22AE2" w:rsidRPr="00823E1F" w:rsidRDefault="00D22AE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r w:rsidR="00F56D2B" w:rsidRPr="00823E1F">
        <w:rPr>
          <w:rFonts w:ascii="Times New Roman" w:hAnsi="Times New Roman" w:cs="Times New Roman"/>
          <w:sz w:val="24"/>
          <w:szCs w:val="24"/>
        </w:rPr>
        <w:t>reboot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73FC36B" w14:textId="77777777" w:rsidR="00D22AE2" w:rsidRPr="00823E1F" w:rsidRDefault="00D22AE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6971B6A4" w14:textId="793008EA" w:rsidR="00D22AE2" w:rsidRPr="00823E1F" w:rsidRDefault="00D22AE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</w:t>
      </w:r>
      <w:r w:rsidR="00F56D2B" w:rsidRPr="00823E1F">
        <w:rPr>
          <w:rFonts w:ascii="Times New Roman" w:hAnsi="Times New Roman" w:cs="Times New Roman"/>
          <w:sz w:val="24"/>
          <w:szCs w:val="24"/>
        </w:rPr>
        <w:t>"</w:t>
      </w:r>
    </w:p>
    <w:p w14:paraId="4A78AAE3" w14:textId="77777777" w:rsidR="00D22AE2" w:rsidRPr="00823E1F" w:rsidRDefault="00D22AE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240A33B" w14:textId="77777777" w:rsidR="00D22AE2" w:rsidRPr="00823E1F" w:rsidRDefault="00D22AE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54C2BCF7" w14:textId="77777777" w:rsidR="00D22AE2" w:rsidRPr="00823E1F" w:rsidRDefault="00D22AE2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4DD821DA" w14:textId="77777777" w:rsidR="00D22AE2" w:rsidRPr="00823E1F" w:rsidRDefault="00D22AE2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77978507" w14:textId="77777777" w:rsidR="00D22AE2" w:rsidRPr="00823E1F" w:rsidRDefault="00D22AE2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AD75FC6" w14:textId="77777777" w:rsidR="00D22AE2" w:rsidRPr="00823E1F" w:rsidRDefault="00D22AE2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0381D6B8" w14:textId="337361A1" w:rsidR="00D22AE2" w:rsidRDefault="00D22AE2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693BDE4A" w14:textId="4C39D6AC" w:rsidR="00355975" w:rsidRPr="00823E1F" w:rsidRDefault="00355975" w:rsidP="00E87708">
      <w:pPr>
        <w:pStyle w:val="Heading3"/>
        <w:spacing w:line="288" w:lineRule="auto"/>
        <w:rPr>
          <w:sz w:val="24"/>
          <w:szCs w:val="24"/>
        </w:rPr>
      </w:pPr>
      <w:bookmarkStart w:id="47" w:name="_Toc111126299"/>
      <w:r w:rsidRPr="00823E1F">
        <w:rPr>
          <w:sz w:val="24"/>
          <w:szCs w:val="24"/>
        </w:rPr>
        <w:t xml:space="preserve">API </w:t>
      </w:r>
      <w:r>
        <w:rPr>
          <w:sz w:val="24"/>
          <w:szCs w:val="24"/>
          <w:lang w:val="en-US"/>
        </w:rPr>
        <w:t>Reset factory</w:t>
      </w:r>
      <w:r w:rsidRPr="00823E1F">
        <w:rPr>
          <w:sz w:val="24"/>
          <w:szCs w:val="24"/>
        </w:rPr>
        <w:t xml:space="preserve"> </w:t>
      </w:r>
      <w:r w:rsidRPr="00823E1F">
        <w:rPr>
          <w:sz w:val="24"/>
          <w:szCs w:val="24"/>
          <w:lang w:val="en-US"/>
        </w:rPr>
        <w:t>thiết bị</w:t>
      </w:r>
      <w:bookmarkEnd w:id="47"/>
    </w:p>
    <w:p w14:paraId="38CB9CDE" w14:textId="77777777" w:rsidR="00355975" w:rsidRPr="00823E1F" w:rsidRDefault="00355975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355975" w:rsidRPr="00823E1F" w14:paraId="74D465EA" w14:textId="77777777" w:rsidTr="00282BF0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764DBE45" w14:textId="77777777" w:rsidR="00355975" w:rsidRPr="00823E1F" w:rsidRDefault="00355975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1F89642A" w14:textId="77777777" w:rsidR="00355975" w:rsidRPr="00823E1F" w:rsidRDefault="00355975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355975" w:rsidRPr="00823E1F" w14:paraId="4C3FACEC" w14:textId="77777777" w:rsidTr="00282BF0">
        <w:trPr>
          <w:trHeight w:val="362"/>
        </w:trPr>
        <w:tc>
          <w:tcPr>
            <w:tcW w:w="1540" w:type="pct"/>
            <w:vAlign w:val="center"/>
          </w:tcPr>
          <w:p w14:paraId="1356A6DD" w14:textId="77777777" w:rsidR="00355975" w:rsidRPr="00823E1F" w:rsidRDefault="00355975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7E4C32A4" w14:textId="77777777" w:rsidR="00355975" w:rsidRPr="00823E1F" w:rsidRDefault="003559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https://203.162.94.34:8443/one-link/deviceConfig</w:t>
            </w:r>
          </w:p>
        </w:tc>
      </w:tr>
      <w:tr w:rsidR="00355975" w:rsidRPr="00823E1F" w14:paraId="620286AA" w14:textId="77777777" w:rsidTr="00282BF0">
        <w:tc>
          <w:tcPr>
            <w:tcW w:w="1540" w:type="pct"/>
            <w:vAlign w:val="center"/>
          </w:tcPr>
          <w:p w14:paraId="41D9B094" w14:textId="77777777" w:rsidR="00355975" w:rsidRPr="00823E1F" w:rsidRDefault="003559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5757E53F" w14:textId="77777777" w:rsidR="00355975" w:rsidRPr="00823E1F" w:rsidRDefault="003559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355975" w:rsidRPr="00823E1F" w14:paraId="44B6B3D6" w14:textId="77777777" w:rsidTr="00282BF0">
        <w:tc>
          <w:tcPr>
            <w:tcW w:w="1540" w:type="pct"/>
            <w:vAlign w:val="center"/>
          </w:tcPr>
          <w:p w14:paraId="15F50D5D" w14:textId="77777777" w:rsidR="00355975" w:rsidRPr="00823E1F" w:rsidRDefault="003559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750E67F2" w14:textId="77777777" w:rsidR="00355975" w:rsidRPr="00823E1F" w:rsidRDefault="003559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301DFB93" w14:textId="77777777" w:rsidR="00355975" w:rsidRPr="00823E1F" w:rsidRDefault="00355975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098"/>
        <w:gridCol w:w="1158"/>
        <w:gridCol w:w="3970"/>
      </w:tblGrid>
      <w:tr w:rsidR="00355975" w:rsidRPr="00823E1F" w14:paraId="611A1D66" w14:textId="77777777" w:rsidTr="00282BF0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90049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9CA7BE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BF8D8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E641A0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051B9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BDB55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355975" w:rsidRPr="00823E1F" w14:paraId="2AED1330" w14:textId="77777777" w:rsidTr="00282BF0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6C3DF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5187A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B8F1AF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CBFF5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FDBB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EE612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355975" w:rsidRPr="00823E1F" w14:paraId="0C6CD7A4" w14:textId="77777777" w:rsidTr="00282BF0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5D953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F2A88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F7407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D31B78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85DD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93CC2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355975" w:rsidRPr="00823E1F" w14:paraId="24C73F03" w14:textId="77777777" w:rsidTr="00282BF0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9570A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ACF7C6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A11F1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7F0812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52E3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2998B7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1CD4A4E9" w14:textId="3157E821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>
              <w:rPr>
                <w:sz w:val="24"/>
                <w:szCs w:val="24"/>
                <w:lang w:eastAsia="en-AU"/>
              </w:rPr>
              <w:t>resetFactory</w:t>
            </w:r>
            <w:proofErr w:type="spellEnd"/>
          </w:p>
        </w:tc>
      </w:tr>
    </w:tbl>
    <w:p w14:paraId="0AC90AB1" w14:textId="77777777" w:rsidR="00355975" w:rsidRPr="00823E1F" w:rsidRDefault="00355975" w:rsidP="00E87708">
      <w:pPr>
        <w:spacing w:line="288" w:lineRule="auto"/>
      </w:pPr>
    </w:p>
    <w:p w14:paraId="5DABEF68" w14:textId="77777777" w:rsidR="00355975" w:rsidRPr="00823E1F" w:rsidRDefault="00355975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175"/>
        <w:gridCol w:w="1351"/>
        <w:gridCol w:w="3700"/>
      </w:tblGrid>
      <w:tr w:rsidR="00355975" w:rsidRPr="00823E1F" w14:paraId="2CFF37FD" w14:textId="77777777" w:rsidTr="00282BF0">
        <w:trPr>
          <w:trHeight w:val="255"/>
        </w:trPr>
        <w:tc>
          <w:tcPr>
            <w:tcW w:w="265" w:type="pct"/>
            <w:vAlign w:val="center"/>
          </w:tcPr>
          <w:p w14:paraId="280C5115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B8F6678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75B139D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0C0C37FE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701" w:type="pct"/>
          </w:tcPr>
          <w:p w14:paraId="4BCCC977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20" w:type="pct"/>
            <w:shd w:val="clear" w:color="auto" w:fill="auto"/>
            <w:noWrap/>
            <w:vAlign w:val="center"/>
          </w:tcPr>
          <w:p w14:paraId="0A59AAEF" w14:textId="77777777" w:rsidR="00355975" w:rsidRPr="00823E1F" w:rsidRDefault="00355975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355975" w:rsidRPr="00823E1F" w14:paraId="4C60B069" w14:textId="77777777" w:rsidTr="00282BF0">
        <w:trPr>
          <w:trHeight w:val="255"/>
        </w:trPr>
        <w:tc>
          <w:tcPr>
            <w:tcW w:w="265" w:type="pct"/>
            <w:vAlign w:val="center"/>
          </w:tcPr>
          <w:p w14:paraId="5613C258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4F139737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D9CEC60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</w:tcPr>
          <w:p w14:paraId="4824FF15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701" w:type="pct"/>
          </w:tcPr>
          <w:p w14:paraId="4E5AAB29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20" w:type="pct"/>
            <w:shd w:val="clear" w:color="auto" w:fill="auto"/>
            <w:noWrap/>
            <w:vAlign w:val="center"/>
          </w:tcPr>
          <w:p w14:paraId="07651844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355975" w:rsidRPr="00823E1F" w14:paraId="0D97906C" w14:textId="77777777" w:rsidTr="00282BF0">
        <w:trPr>
          <w:trHeight w:val="255"/>
        </w:trPr>
        <w:tc>
          <w:tcPr>
            <w:tcW w:w="265" w:type="pct"/>
            <w:vAlign w:val="center"/>
          </w:tcPr>
          <w:p w14:paraId="345C7F77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B92D178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A7ACF3F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</w:tcPr>
          <w:p w14:paraId="446D77E2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701" w:type="pct"/>
          </w:tcPr>
          <w:p w14:paraId="369CE455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20" w:type="pct"/>
            <w:shd w:val="clear" w:color="auto" w:fill="auto"/>
            <w:noWrap/>
            <w:vAlign w:val="center"/>
          </w:tcPr>
          <w:p w14:paraId="3BF05271" w14:textId="77777777" w:rsidR="00355975" w:rsidRPr="00823E1F" w:rsidRDefault="00355975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0A8C2AC5" w14:textId="77777777" w:rsidR="00355975" w:rsidRPr="00823E1F" w:rsidRDefault="00355975" w:rsidP="00E87708">
      <w:pPr>
        <w:spacing w:line="288" w:lineRule="auto"/>
      </w:pPr>
    </w:p>
    <w:p w14:paraId="3E518F7F" w14:textId="77777777" w:rsidR="00355975" w:rsidRPr="00823E1F" w:rsidRDefault="00355975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59FAE35C" w14:textId="77777777" w:rsidR="00355975" w:rsidRPr="00823E1F" w:rsidRDefault="00355975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08F133AA" w14:textId="77777777" w:rsidR="00355975" w:rsidRPr="00823E1F" w:rsidRDefault="0000000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355975" w:rsidRPr="00823E1F">
          <w:rPr>
            <w:rStyle w:val="Hyperlink"/>
            <w:rFonts w:ascii="Times New Roman" w:hAnsi="Times New Roman" w:cs="Times New Roman"/>
            <w:sz w:val="24"/>
            <w:szCs w:val="24"/>
          </w:rPr>
          <w:t>https://203.162.94.34:8443/one-link/</w:t>
        </w:r>
      </w:hyperlink>
      <w:r w:rsidR="00355975" w:rsidRPr="00823E1F">
        <w:rPr>
          <w:rFonts w:ascii="Times New Roman" w:hAnsi="Times New Roman" w:cs="Times New Roman"/>
          <w:sz w:val="24"/>
          <w:szCs w:val="24"/>
        </w:rPr>
        <w:t>deviceConfig</w:t>
      </w:r>
    </w:p>
    <w:p w14:paraId="2857C22C" w14:textId="77777777" w:rsidR="00355975" w:rsidRPr="00823E1F" w:rsidRDefault="003559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49C0DB6A" w14:textId="1759531E" w:rsidR="00355975" w:rsidRPr="00823E1F" w:rsidRDefault="003559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="00287F94" w:rsidRPr="00287F94">
        <w:rPr>
          <w:rFonts w:ascii="Times New Roman" w:hAnsi="Times New Roman" w:cs="Times New Roman"/>
          <w:sz w:val="24"/>
          <w:szCs w:val="24"/>
        </w:rPr>
        <w:t>resetFactory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6AE4BA6" w14:textId="77777777" w:rsidR="00355975" w:rsidRPr="00823E1F" w:rsidRDefault="003559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6798E67C" w14:textId="77777777" w:rsidR="00355975" w:rsidRPr="00823E1F" w:rsidRDefault="003559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</w:t>
      </w:r>
    </w:p>
    <w:p w14:paraId="6FCF1250" w14:textId="77777777" w:rsidR="00355975" w:rsidRPr="00823E1F" w:rsidRDefault="003559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75FE7D26" w14:textId="77777777" w:rsidR="00355975" w:rsidRPr="00823E1F" w:rsidRDefault="003559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F13FED6" w14:textId="77777777" w:rsidR="00355975" w:rsidRPr="00823E1F" w:rsidRDefault="00355975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7D241E19" w14:textId="77777777" w:rsidR="00355975" w:rsidRPr="00823E1F" w:rsidRDefault="00355975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6DA3946C" w14:textId="77777777" w:rsidR="00355975" w:rsidRPr="00823E1F" w:rsidRDefault="00355975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3781F071" w14:textId="77777777" w:rsidR="00355975" w:rsidRPr="00823E1F" w:rsidRDefault="00355975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58344B5C" w14:textId="3D3D82A4" w:rsidR="00355975" w:rsidRPr="00823E1F" w:rsidRDefault="00355975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117EB66E" w14:textId="01FD9A32" w:rsidR="00F56D2B" w:rsidRPr="00823E1F" w:rsidRDefault="00F56D2B" w:rsidP="00E87708">
      <w:pPr>
        <w:pStyle w:val="Heading3"/>
        <w:spacing w:line="288" w:lineRule="auto"/>
        <w:rPr>
          <w:sz w:val="24"/>
          <w:szCs w:val="24"/>
        </w:rPr>
      </w:pPr>
      <w:bookmarkStart w:id="48" w:name="_Toc111126300"/>
      <w:r w:rsidRPr="00823E1F">
        <w:rPr>
          <w:sz w:val="24"/>
          <w:szCs w:val="24"/>
        </w:rPr>
        <w:lastRenderedPageBreak/>
        <w:t xml:space="preserve">API </w:t>
      </w:r>
      <w:r w:rsidR="00A205D3" w:rsidRPr="00823E1F">
        <w:rPr>
          <w:sz w:val="24"/>
          <w:szCs w:val="24"/>
          <w:lang w:val="en-US"/>
        </w:rPr>
        <w:t>R</w:t>
      </w:r>
      <w:r w:rsidRPr="00823E1F">
        <w:rPr>
          <w:sz w:val="24"/>
          <w:szCs w:val="24"/>
          <w:lang w:val="en-US"/>
        </w:rPr>
        <w:t xml:space="preserve">estore </w:t>
      </w:r>
      <w:proofErr w:type="spellStart"/>
      <w:r w:rsidRPr="00823E1F">
        <w:rPr>
          <w:sz w:val="24"/>
          <w:szCs w:val="24"/>
          <w:lang w:val="en-US"/>
        </w:rPr>
        <w:t>cấu</w:t>
      </w:r>
      <w:proofErr w:type="spellEnd"/>
      <w:r w:rsidRPr="00823E1F">
        <w:rPr>
          <w:sz w:val="24"/>
          <w:szCs w:val="24"/>
          <w:lang w:val="en-US"/>
        </w:rPr>
        <w:t xml:space="preserve"> hình thiết bị</w:t>
      </w:r>
      <w:bookmarkEnd w:id="48"/>
    </w:p>
    <w:p w14:paraId="452959A6" w14:textId="77777777" w:rsidR="00F56D2B" w:rsidRPr="00823E1F" w:rsidRDefault="00F56D2B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F56D2B" w:rsidRPr="00823E1F" w14:paraId="21624FD7" w14:textId="77777777" w:rsidTr="005D1622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5E611E47" w14:textId="77777777" w:rsidR="00F56D2B" w:rsidRPr="00823E1F" w:rsidRDefault="00F56D2B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4ED375FD" w14:textId="77777777" w:rsidR="00F56D2B" w:rsidRPr="00823E1F" w:rsidRDefault="00F56D2B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F56D2B" w:rsidRPr="00823E1F" w14:paraId="552CF15C" w14:textId="77777777" w:rsidTr="005D1622">
        <w:trPr>
          <w:trHeight w:val="362"/>
        </w:trPr>
        <w:tc>
          <w:tcPr>
            <w:tcW w:w="1540" w:type="pct"/>
            <w:vAlign w:val="center"/>
          </w:tcPr>
          <w:p w14:paraId="539DB848" w14:textId="3F8DF2EB" w:rsidR="00F56D2B" w:rsidRPr="00823E1F" w:rsidRDefault="00CD596E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64B37F71" w14:textId="4782C0FC" w:rsidR="00F56D2B" w:rsidRPr="00823E1F" w:rsidRDefault="00F56D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r w:rsidR="00F05CD5" w:rsidRPr="00823E1F">
              <w:rPr>
                <w:rFonts w:cs="Times New Roman"/>
                <w:sz w:val="24"/>
                <w:szCs w:val="24"/>
              </w:rPr>
              <w:t>deviceConfig</w:t>
            </w:r>
          </w:p>
        </w:tc>
      </w:tr>
      <w:tr w:rsidR="00F56D2B" w:rsidRPr="00823E1F" w14:paraId="2606D5DB" w14:textId="77777777" w:rsidTr="005D1622">
        <w:tc>
          <w:tcPr>
            <w:tcW w:w="1540" w:type="pct"/>
            <w:vAlign w:val="center"/>
          </w:tcPr>
          <w:p w14:paraId="3834320F" w14:textId="77777777" w:rsidR="00F56D2B" w:rsidRPr="00823E1F" w:rsidRDefault="00F56D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457148E8" w14:textId="77777777" w:rsidR="00F56D2B" w:rsidRPr="00823E1F" w:rsidRDefault="00F56D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F56D2B" w:rsidRPr="00823E1F" w14:paraId="533E1CDC" w14:textId="77777777" w:rsidTr="005D1622">
        <w:tc>
          <w:tcPr>
            <w:tcW w:w="1540" w:type="pct"/>
            <w:vAlign w:val="center"/>
          </w:tcPr>
          <w:p w14:paraId="6F4709C6" w14:textId="77777777" w:rsidR="00F56D2B" w:rsidRPr="00823E1F" w:rsidRDefault="00F56D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134EDB42" w14:textId="77777777" w:rsidR="00F56D2B" w:rsidRPr="00823E1F" w:rsidRDefault="00F56D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10E6125F" w14:textId="77777777" w:rsidR="00F56D2B" w:rsidRPr="00823E1F" w:rsidRDefault="00F56D2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175"/>
        <w:gridCol w:w="1351"/>
        <w:gridCol w:w="3700"/>
      </w:tblGrid>
      <w:tr w:rsidR="00B11D68" w:rsidRPr="00823E1F" w14:paraId="105714CF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B6FF2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281E8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EB02C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D94A71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7145D" w14:textId="115C25F2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09D5AD" w14:textId="4559EF1D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B11D68" w:rsidRPr="00823E1F" w14:paraId="4F9EBDCC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5FD32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F699E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38F0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226445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5F61" w14:textId="7519493D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6D8BF3" w14:textId="2A14EBAF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B11D68" w:rsidRPr="00823E1F" w14:paraId="14B12B49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410C1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638732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63CCA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96F0FD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193E0" w14:textId="6BCC64FD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A8116C" w14:textId="1331FF08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B11D68" w:rsidRPr="00823E1F" w14:paraId="308FFA10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5B32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75788A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E04D9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2CD3F2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6AD84" w14:textId="79C9FAFD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F57D9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71CBBFF4" w14:textId="75D09F10" w:rsidR="00CD596E" w:rsidRPr="00823E1F" w:rsidRDefault="00CD596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Command = restore</w:t>
            </w:r>
          </w:p>
        </w:tc>
      </w:tr>
      <w:tr w:rsidR="00B11D68" w:rsidRPr="00823E1F" w14:paraId="27C02AF9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0C8F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E38E2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0936E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4BE14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CD5D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ECB3F3" w14:textId="2B5B648A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123D670E" w14:textId="77777777" w:rsidR="00F56D2B" w:rsidRPr="00823E1F" w:rsidRDefault="00F56D2B" w:rsidP="00E87708">
      <w:pPr>
        <w:spacing w:line="288" w:lineRule="auto"/>
      </w:pPr>
    </w:p>
    <w:p w14:paraId="58A73A55" w14:textId="77777777" w:rsidR="00F56D2B" w:rsidRPr="00823E1F" w:rsidRDefault="00F56D2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445"/>
        <w:gridCol w:w="1172"/>
        <w:gridCol w:w="3609"/>
      </w:tblGrid>
      <w:tr w:rsidR="00B11D68" w:rsidRPr="00823E1F" w14:paraId="191C3B1A" w14:textId="77777777" w:rsidTr="00B11D68">
        <w:trPr>
          <w:trHeight w:val="255"/>
        </w:trPr>
        <w:tc>
          <w:tcPr>
            <w:tcW w:w="265" w:type="pct"/>
            <w:vAlign w:val="center"/>
          </w:tcPr>
          <w:p w14:paraId="2275BC34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19C1CAE5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A9168EA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750" w:type="pct"/>
            <w:vAlign w:val="center"/>
          </w:tcPr>
          <w:p w14:paraId="7772BBE9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08" w:type="pct"/>
          </w:tcPr>
          <w:p w14:paraId="62058921" w14:textId="4E322CD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873" w:type="pct"/>
            <w:shd w:val="clear" w:color="auto" w:fill="auto"/>
            <w:noWrap/>
            <w:vAlign w:val="center"/>
          </w:tcPr>
          <w:p w14:paraId="079FD0DC" w14:textId="685D6556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B11D68" w:rsidRPr="00823E1F" w14:paraId="39156EAF" w14:textId="77777777" w:rsidTr="00B11D68">
        <w:trPr>
          <w:trHeight w:val="255"/>
        </w:trPr>
        <w:tc>
          <w:tcPr>
            <w:tcW w:w="265" w:type="pct"/>
            <w:vAlign w:val="center"/>
          </w:tcPr>
          <w:p w14:paraId="6B140A3E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AD9D665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202D3DC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750" w:type="pct"/>
          </w:tcPr>
          <w:p w14:paraId="11865972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8" w:type="pct"/>
          </w:tcPr>
          <w:p w14:paraId="5A53CEE4" w14:textId="04B9CC4D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873" w:type="pct"/>
            <w:shd w:val="clear" w:color="auto" w:fill="auto"/>
            <w:noWrap/>
            <w:vAlign w:val="center"/>
          </w:tcPr>
          <w:p w14:paraId="6A221891" w14:textId="096A9E9E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B11D68" w:rsidRPr="00823E1F" w14:paraId="3A9D0792" w14:textId="77777777" w:rsidTr="00B11D68">
        <w:trPr>
          <w:trHeight w:val="255"/>
        </w:trPr>
        <w:tc>
          <w:tcPr>
            <w:tcW w:w="265" w:type="pct"/>
            <w:vAlign w:val="center"/>
          </w:tcPr>
          <w:p w14:paraId="0643FAA8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8F3B2A7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819B6A4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750" w:type="pct"/>
          </w:tcPr>
          <w:p w14:paraId="4D8082BA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8" w:type="pct"/>
          </w:tcPr>
          <w:p w14:paraId="73FD550C" w14:textId="1871C788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873" w:type="pct"/>
            <w:shd w:val="clear" w:color="auto" w:fill="auto"/>
            <w:noWrap/>
            <w:vAlign w:val="center"/>
          </w:tcPr>
          <w:p w14:paraId="5623E88B" w14:textId="5C34E335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3538352C" w14:textId="77777777" w:rsidR="00F56D2B" w:rsidRPr="00823E1F" w:rsidRDefault="00F56D2B" w:rsidP="00E87708">
      <w:pPr>
        <w:spacing w:line="288" w:lineRule="auto"/>
      </w:pPr>
    </w:p>
    <w:p w14:paraId="485C9740" w14:textId="77777777" w:rsidR="00F56D2B" w:rsidRPr="00823E1F" w:rsidRDefault="00F56D2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232349EB" w14:textId="77777777" w:rsidR="00F56D2B" w:rsidRPr="00823E1F" w:rsidRDefault="00F56D2B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2ABCF884" w14:textId="69F23B95" w:rsidR="00A205D3" w:rsidRPr="00823E1F" w:rsidRDefault="00A205D3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</w:t>
      </w:r>
      <w:r w:rsidR="00F05CD5" w:rsidRPr="00823E1F">
        <w:rPr>
          <w:rFonts w:cs="Times New Roman"/>
          <w:sz w:val="24"/>
          <w:szCs w:val="24"/>
        </w:rPr>
        <w:t>deviceConfig</w:t>
      </w:r>
    </w:p>
    <w:p w14:paraId="35E7471B" w14:textId="77777777" w:rsidR="00F56D2B" w:rsidRPr="00823E1F" w:rsidRDefault="00F56D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49F9A2C" w14:textId="6D5C1FB9" w:rsidR="00F56D2B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"restore</w:t>
      </w:r>
      <w:r w:rsidR="00F56D2B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9EA48C5" w14:textId="77777777" w:rsidR="00F56D2B" w:rsidRPr="00823E1F" w:rsidRDefault="00F56D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2BF6B603" w14:textId="77777777" w:rsidR="00F56D2B" w:rsidRPr="00823E1F" w:rsidRDefault="00F56D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32B16217" w14:textId="77777777" w:rsidR="00F56D2B" w:rsidRPr="00823E1F" w:rsidRDefault="00F56D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5A0CCD64" w14:textId="77777777" w:rsidR="00F56D2B" w:rsidRPr="00823E1F" w:rsidRDefault="00F56D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5017D1AA" w14:textId="77777777" w:rsidR="00A205D3" w:rsidRPr="00823E1F" w:rsidRDefault="00A205D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backup_date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1516415394000,</w:t>
      </w:r>
    </w:p>
    <w:p w14:paraId="59173D4F" w14:textId="37B05BA8" w:rsidR="00224B07" w:rsidRPr="00823E1F" w:rsidRDefault="00224B07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"http://203.162.94.34:8443/one-link/upload/files/20180120/2105107/gw_12345_20180120092951",</w:t>
      </w:r>
    </w:p>
    <w:p w14:paraId="0F2881D8" w14:textId="781B83CA" w:rsidR="00A205D3" w:rsidRPr="00823E1F" w:rsidRDefault="00A205D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</w:t>
      </w:r>
      <w:r w:rsidR="00192945" w:rsidRPr="00823E1F">
        <w:rPr>
          <w:rFonts w:ascii="Times New Roman" w:hAnsi="Times New Roman" w:cs="Times New Roman"/>
          <w:sz w:val="24"/>
          <w:szCs w:val="24"/>
        </w:rPr>
        <w:t>"type": “auto”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2009F431" w14:textId="75D67B2C" w:rsidR="00A205D3" w:rsidRPr="00823E1F" w:rsidRDefault="00A205D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softwareVersion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r w:rsidR="00970172" w:rsidRPr="00823E1F">
        <w:rPr>
          <w:rFonts w:ascii="Times New Roman" w:hAnsi="Times New Roman" w:cs="Times New Roman"/>
          <w:sz w:val="24"/>
          <w:szCs w:val="24"/>
        </w:rPr>
        <w:t xml:space="preserve"> G040DEVN03T002"</w:t>
      </w:r>
    </w:p>
    <w:p w14:paraId="40402CD0" w14:textId="70656A42" w:rsidR="00970172" w:rsidRPr="00823E1F" w:rsidRDefault="00970172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areaName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Phủ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 Lý"</w:t>
      </w:r>
    </w:p>
    <w:p w14:paraId="45C3E7F6" w14:textId="77777777" w:rsidR="00F56D2B" w:rsidRPr="00823E1F" w:rsidRDefault="00F56D2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07A69ACB" w14:textId="77777777" w:rsidR="00F56D2B" w:rsidRPr="00823E1F" w:rsidRDefault="00F56D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D8D09BB" w14:textId="77777777" w:rsidR="00F56D2B" w:rsidRPr="00823E1F" w:rsidRDefault="00F56D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6BB1650" w14:textId="77777777" w:rsidR="00F56D2B" w:rsidRPr="00823E1F" w:rsidRDefault="00F56D2B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1253CA91" w14:textId="77777777" w:rsidR="00F56D2B" w:rsidRPr="00823E1F" w:rsidRDefault="00F56D2B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338EC570" w14:textId="77777777" w:rsidR="00F56D2B" w:rsidRPr="00823E1F" w:rsidRDefault="00F56D2B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7392C56" w14:textId="77777777" w:rsidR="00F56D2B" w:rsidRPr="00823E1F" w:rsidRDefault="00F56D2B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6C7529B0" w14:textId="4CB75EB0" w:rsidR="00F56D2B" w:rsidRPr="00823E1F" w:rsidRDefault="00F56D2B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6982C80" w14:textId="7A3EAACA" w:rsidR="00C0353F" w:rsidRPr="00823E1F" w:rsidRDefault="00C0353F" w:rsidP="00E87708">
      <w:pPr>
        <w:pStyle w:val="Heading3"/>
        <w:spacing w:line="288" w:lineRule="auto"/>
        <w:rPr>
          <w:sz w:val="24"/>
          <w:szCs w:val="24"/>
        </w:rPr>
      </w:pPr>
      <w:bookmarkStart w:id="49" w:name="_Toc111126301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 xml:space="preserve">lấy </w:t>
      </w:r>
      <w:r w:rsidR="00384433" w:rsidRPr="00823E1F">
        <w:rPr>
          <w:sz w:val="24"/>
          <w:szCs w:val="24"/>
          <w:lang w:val="en-US"/>
        </w:rPr>
        <w:t>danh sách</w:t>
      </w:r>
      <w:r w:rsidRPr="00823E1F">
        <w:rPr>
          <w:sz w:val="24"/>
          <w:szCs w:val="24"/>
          <w:lang w:val="en-US"/>
        </w:rPr>
        <w:t xml:space="preserve"> </w:t>
      </w:r>
      <w:r w:rsidR="00384433" w:rsidRPr="00823E1F">
        <w:rPr>
          <w:sz w:val="24"/>
          <w:szCs w:val="24"/>
          <w:lang w:val="en-US"/>
        </w:rPr>
        <w:t>file backup của</w:t>
      </w:r>
      <w:r w:rsidRPr="00823E1F">
        <w:rPr>
          <w:sz w:val="24"/>
          <w:szCs w:val="24"/>
          <w:lang w:val="en-US"/>
        </w:rPr>
        <w:t xml:space="preserve"> thiết bị</w:t>
      </w:r>
      <w:bookmarkEnd w:id="49"/>
    </w:p>
    <w:p w14:paraId="16EFD43D" w14:textId="77777777" w:rsidR="00C0353F" w:rsidRPr="00823E1F" w:rsidRDefault="00C0353F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C0353F" w:rsidRPr="00823E1F" w14:paraId="2E952720" w14:textId="77777777" w:rsidTr="00384433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09ADE24F" w14:textId="77777777" w:rsidR="00C0353F" w:rsidRPr="00823E1F" w:rsidRDefault="00C0353F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6ECFA260" w14:textId="77777777" w:rsidR="00C0353F" w:rsidRPr="00823E1F" w:rsidRDefault="00C0353F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C0353F" w:rsidRPr="00823E1F" w14:paraId="3480155D" w14:textId="77777777" w:rsidTr="00384433">
        <w:trPr>
          <w:trHeight w:val="362"/>
        </w:trPr>
        <w:tc>
          <w:tcPr>
            <w:tcW w:w="1540" w:type="pct"/>
            <w:vAlign w:val="center"/>
          </w:tcPr>
          <w:p w14:paraId="2B0ABFFB" w14:textId="316FC058" w:rsidR="00C0353F" w:rsidRPr="00823E1F" w:rsidRDefault="00CD596E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getBackupList</w:t>
            </w:r>
            <w:proofErr w:type="spellEnd"/>
          </w:p>
        </w:tc>
        <w:tc>
          <w:tcPr>
            <w:tcW w:w="3460" w:type="pct"/>
            <w:vAlign w:val="center"/>
          </w:tcPr>
          <w:p w14:paraId="5673D35A" w14:textId="1A56B7A0" w:rsidR="00C0353F" w:rsidRPr="00823E1F" w:rsidRDefault="00C0353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https://203.162.94.34:8443/one-link/get</w:t>
            </w:r>
            <w:r w:rsidR="00384433" w:rsidRPr="00823E1F">
              <w:rPr>
                <w:sz w:val="24"/>
                <w:szCs w:val="24"/>
              </w:rPr>
              <w:t>BackupList</w:t>
            </w:r>
          </w:p>
        </w:tc>
      </w:tr>
      <w:tr w:rsidR="00C0353F" w:rsidRPr="00823E1F" w14:paraId="5776D7C1" w14:textId="77777777" w:rsidTr="00384433">
        <w:tc>
          <w:tcPr>
            <w:tcW w:w="1540" w:type="pct"/>
            <w:vAlign w:val="center"/>
          </w:tcPr>
          <w:p w14:paraId="30C05951" w14:textId="77777777" w:rsidR="00C0353F" w:rsidRPr="00823E1F" w:rsidRDefault="00C0353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5E2F4BAB" w14:textId="77777777" w:rsidR="00C0353F" w:rsidRPr="00823E1F" w:rsidRDefault="00C0353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C0353F" w:rsidRPr="00823E1F" w14:paraId="1245CBBF" w14:textId="77777777" w:rsidTr="00384433">
        <w:tc>
          <w:tcPr>
            <w:tcW w:w="1540" w:type="pct"/>
            <w:vAlign w:val="center"/>
          </w:tcPr>
          <w:p w14:paraId="053FF1E4" w14:textId="77777777" w:rsidR="00C0353F" w:rsidRPr="00823E1F" w:rsidRDefault="00C0353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012F6517" w14:textId="77777777" w:rsidR="00C0353F" w:rsidRPr="00823E1F" w:rsidRDefault="00C0353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1AA60E32" w14:textId="77777777" w:rsidR="00C0353F" w:rsidRPr="00823E1F" w:rsidRDefault="00C0353F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C0353F" w:rsidRPr="00823E1F" w14:paraId="0ED461B3" w14:textId="77777777" w:rsidTr="0038443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B4ECB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AB3E6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24613D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B31D1B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05447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DD580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0353F" w:rsidRPr="00823E1F" w14:paraId="501FC476" w14:textId="77777777" w:rsidTr="0038443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4CD79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B4C56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C4D9E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A8017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0B617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671FD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C0353F" w:rsidRPr="00823E1F" w14:paraId="4E8D9D23" w14:textId="77777777" w:rsidTr="0038443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0BCA1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15D8F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EEE2C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43E2CE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0C3FE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4BA1DD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</w:tbl>
    <w:p w14:paraId="29D21950" w14:textId="77777777" w:rsidR="00C0353F" w:rsidRPr="00823E1F" w:rsidRDefault="00C0353F" w:rsidP="00E87708">
      <w:pPr>
        <w:spacing w:line="288" w:lineRule="auto"/>
      </w:pPr>
    </w:p>
    <w:p w14:paraId="7C21E47B" w14:textId="77777777" w:rsidR="00C0353F" w:rsidRPr="00823E1F" w:rsidRDefault="00C0353F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Response</w:t>
      </w:r>
    </w:p>
    <w:p w14:paraId="3B473B65" w14:textId="3B705FCC" w:rsidR="00C0353F" w:rsidRPr="00823E1F" w:rsidRDefault="00C0353F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các thông tin</w:t>
      </w:r>
      <w:r w:rsidR="00384433" w:rsidRPr="00823E1F">
        <w:rPr>
          <w:sz w:val="24"/>
          <w:szCs w:val="24"/>
        </w:rPr>
        <w:t xml:space="preserve"> file backup</w:t>
      </w:r>
      <w:r w:rsidRPr="00823E1F">
        <w:rPr>
          <w:sz w:val="24"/>
          <w:szCs w:val="24"/>
        </w:rPr>
        <w:t xml:space="preserve"> thiết bị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087"/>
        <w:gridCol w:w="1258"/>
        <w:gridCol w:w="3879"/>
      </w:tblGrid>
      <w:tr w:rsidR="00C0353F" w:rsidRPr="00823E1F" w14:paraId="29E1EB06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36BE5D25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40082AE9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462F7A7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33C36E54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6B6C49E1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345B33E0" w14:textId="77777777" w:rsidR="00C0353F" w:rsidRPr="00823E1F" w:rsidRDefault="00C0353F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0353F" w:rsidRPr="00823E1F" w14:paraId="47D72C4D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5B020611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7AF9F8D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788DB36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</w:tcPr>
          <w:p w14:paraId="484E6B2D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03727EE9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5A7B50CA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C0353F" w:rsidRPr="00823E1F" w14:paraId="74464C3A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24CB546D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77293E5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1A077CE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64" w:type="pct"/>
          </w:tcPr>
          <w:p w14:paraId="3420FBD8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706A576C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3AA8AECA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C0353F" w:rsidRPr="00823E1F" w14:paraId="253BA304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47E74CE6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0F7DE8E7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C5C951F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36D1B0BC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3" w:type="pct"/>
          </w:tcPr>
          <w:p w14:paraId="2575FA7C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3A1726E3" w14:textId="77777777" w:rsidR="00C0353F" w:rsidRPr="00823E1F" w:rsidRDefault="00C0353F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thiết bị</w:t>
            </w:r>
          </w:p>
        </w:tc>
      </w:tr>
    </w:tbl>
    <w:p w14:paraId="7BE98E0A" w14:textId="77777777" w:rsidR="00C0353F" w:rsidRPr="00823E1F" w:rsidRDefault="00C0353F" w:rsidP="00E87708">
      <w:pPr>
        <w:spacing w:line="288" w:lineRule="auto"/>
      </w:pPr>
    </w:p>
    <w:p w14:paraId="49FB21AC" w14:textId="77777777" w:rsidR="00C0353F" w:rsidRPr="00823E1F" w:rsidRDefault="00C0353F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4247B00E" w14:textId="77777777" w:rsidR="00C0353F" w:rsidRPr="00823E1F" w:rsidRDefault="00C0353F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339EA7E" w14:textId="15B11B5D" w:rsidR="00C0353F" w:rsidRPr="00823E1F" w:rsidRDefault="00C0353F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https://203.162.94.34:8443/one-link/get</w:t>
      </w:r>
      <w:r w:rsidR="00384433" w:rsidRPr="00823E1F">
        <w:rPr>
          <w:sz w:val="24"/>
          <w:szCs w:val="24"/>
        </w:rPr>
        <w:t>BackupList</w:t>
      </w:r>
    </w:p>
    <w:p w14:paraId="6FE5C2B4" w14:textId="77777777" w:rsidR="00C0353F" w:rsidRPr="00823E1F" w:rsidRDefault="00C0353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5C6B78E9" w14:textId="77777777" w:rsidR="00C0353F" w:rsidRPr="00823E1F" w:rsidRDefault="00C0353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220A76DC" w14:textId="77777777" w:rsidR="00C0353F" w:rsidRPr="00823E1F" w:rsidRDefault="00C0353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</w:t>
      </w:r>
    </w:p>
    <w:p w14:paraId="067EA533" w14:textId="77777777" w:rsidR="00C0353F" w:rsidRPr="00823E1F" w:rsidRDefault="00C0353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43944FBF" w14:textId="77777777" w:rsidR="00C0353F" w:rsidRPr="00823E1F" w:rsidRDefault="00C0353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BC43166" w14:textId="77777777" w:rsidR="00C0353F" w:rsidRPr="00823E1F" w:rsidRDefault="00C0353F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0A7D5D2" w14:textId="77777777" w:rsidR="00C0353F" w:rsidRPr="00823E1F" w:rsidRDefault="00C0353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61C2A2DE" w14:textId="77777777" w:rsidR="00C0353F" w:rsidRPr="00823E1F" w:rsidRDefault="00C0353F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2EF06BA" w14:textId="77777777" w:rsidR="00C0353F" w:rsidRPr="00823E1F" w:rsidRDefault="00C0353F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26E1CC83" w14:textId="77777777" w:rsidR="00C0353F" w:rsidRPr="00823E1F" w:rsidRDefault="00C0353F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7E5D2BD1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5766DA46" w14:textId="69223C34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"url":"http://203.162.94.34:8443/one</w:t>
      </w:r>
      <w:r w:rsidR="00E87708">
        <w:rPr>
          <w:sz w:val="24"/>
          <w:szCs w:val="24"/>
        </w:rPr>
        <w:t>-</w:t>
      </w:r>
      <w:r w:rsidRPr="00823E1F">
        <w:rPr>
          <w:sz w:val="24"/>
          <w:szCs w:val="24"/>
        </w:rPr>
        <w:t>link/upload/files/20180120/2105107/gw_12345_20180120092951",</w:t>
      </w:r>
    </w:p>
    <w:p w14:paraId="2BC79F07" w14:textId="43F75C54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"</w:t>
      </w:r>
      <w:proofErr w:type="spellStart"/>
      <w:r w:rsidRPr="00823E1F">
        <w:rPr>
          <w:sz w:val="24"/>
          <w:szCs w:val="24"/>
        </w:rPr>
        <w:t>backup_date</w:t>
      </w:r>
      <w:proofErr w:type="spellEnd"/>
      <w:r w:rsidRPr="00823E1F">
        <w:rPr>
          <w:sz w:val="24"/>
          <w:szCs w:val="24"/>
        </w:rPr>
        <w:t>": 1516415394000,</w:t>
      </w:r>
    </w:p>
    <w:p w14:paraId="321F6974" w14:textId="74D18051" w:rsidR="002F2EB7" w:rsidRPr="00823E1F" w:rsidRDefault="002B22D0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"type": auto</w:t>
      </w:r>
      <w:r w:rsidR="002F2EB7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528EC0D5" w14:textId="056E3F99" w:rsidR="002F2EB7" w:rsidRPr="00823E1F" w:rsidRDefault="002F2EB7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softwareVersion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 G040DEVN03T002"</w:t>
      </w:r>
      <w:r w:rsidR="002B22D0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1BD0BE40" w14:textId="18FA2CB5" w:rsidR="002F2EB7" w:rsidRPr="00823E1F" w:rsidRDefault="002B22D0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"area":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Phủ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 Lý"</w:t>
      </w:r>
    </w:p>
    <w:p w14:paraId="242C936E" w14:textId="5E5551D5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},</w:t>
      </w:r>
    </w:p>
    <w:p w14:paraId="5D20AC2A" w14:textId="1DF5ADC8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4979B2DB" w14:textId="7518A56C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"url":"http://203.162.94.34:8443/one-link/upload/files/20180115/-2/gw_Abc13579_20180115101128",</w:t>
      </w:r>
    </w:p>
    <w:p w14:paraId="5CCF4F1A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"</w:t>
      </w:r>
      <w:proofErr w:type="spellStart"/>
      <w:r w:rsidRPr="00823E1F">
        <w:rPr>
          <w:sz w:val="24"/>
          <w:szCs w:val="24"/>
        </w:rPr>
        <w:t>backup_date</w:t>
      </w:r>
      <w:proofErr w:type="spellEnd"/>
      <w:r w:rsidRPr="00823E1F">
        <w:rPr>
          <w:sz w:val="24"/>
          <w:szCs w:val="24"/>
        </w:rPr>
        <w:t>": 1515985890000,</w:t>
      </w:r>
    </w:p>
    <w:p w14:paraId="4B6B8577" w14:textId="06B08620" w:rsidR="002F2EB7" w:rsidRPr="00823E1F" w:rsidRDefault="002B22D0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"type": manual</w:t>
      </w:r>
      <w:r w:rsidR="002F2EB7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599D03C0" w14:textId="153AA23A" w:rsidR="002F2EB7" w:rsidRPr="00823E1F" w:rsidRDefault="002F2EB7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softwareVersion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 G040DEVN03T002"</w:t>
      </w:r>
      <w:r w:rsidR="002B22D0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6C951BF3" w14:textId="7ECE5A1A" w:rsidR="002F2EB7" w:rsidRPr="00823E1F" w:rsidRDefault="002B22D0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areaName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Phủ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 Lý"</w:t>
      </w:r>
    </w:p>
    <w:p w14:paraId="061C4A3F" w14:textId="5A27EB3B" w:rsidR="00C0353F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}</w:t>
      </w:r>
    </w:p>
    <w:p w14:paraId="5569EF38" w14:textId="4C72D506" w:rsidR="00C0353F" w:rsidRPr="00823E1F" w:rsidRDefault="00C0353F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7FF4EFD2" w14:textId="6AA3E434" w:rsidR="00A205D3" w:rsidRPr="00823E1F" w:rsidRDefault="00A205D3" w:rsidP="00E87708">
      <w:pPr>
        <w:pStyle w:val="Heading3"/>
        <w:spacing w:line="288" w:lineRule="auto"/>
        <w:rPr>
          <w:sz w:val="24"/>
          <w:szCs w:val="24"/>
        </w:rPr>
      </w:pPr>
      <w:bookmarkStart w:id="50" w:name="_Toc111126302"/>
      <w:commentRangeStart w:id="51"/>
      <w:r w:rsidRPr="00823E1F">
        <w:rPr>
          <w:sz w:val="24"/>
          <w:szCs w:val="24"/>
        </w:rPr>
        <w:t>API</w:t>
      </w:r>
      <w:commentRangeEnd w:id="51"/>
      <w:r w:rsidR="005D3323" w:rsidRPr="00823E1F">
        <w:rPr>
          <w:rStyle w:val="CommentReference"/>
          <w:b w:val="0"/>
          <w:lang w:val="en-US"/>
        </w:rPr>
        <w:commentReference w:id="51"/>
      </w:r>
      <w:r w:rsidRPr="00823E1F">
        <w:rPr>
          <w:sz w:val="24"/>
          <w:szCs w:val="24"/>
        </w:rPr>
        <w:t xml:space="preserve"> </w:t>
      </w:r>
      <w:r w:rsidRPr="00823E1F">
        <w:rPr>
          <w:sz w:val="24"/>
          <w:szCs w:val="24"/>
          <w:lang w:val="en-US"/>
        </w:rPr>
        <w:t>Update Firmware thiết bị</w:t>
      </w:r>
      <w:bookmarkEnd w:id="50"/>
    </w:p>
    <w:p w14:paraId="72A13CBA" w14:textId="77777777" w:rsidR="00A205D3" w:rsidRPr="00823E1F" w:rsidRDefault="00A205D3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A205D3" w:rsidRPr="00823E1F" w14:paraId="09FE20C6" w14:textId="77777777" w:rsidTr="005D1622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2EA3AC13" w14:textId="77777777" w:rsidR="00A205D3" w:rsidRPr="00823E1F" w:rsidRDefault="00A205D3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580D1C28" w14:textId="77777777" w:rsidR="00A205D3" w:rsidRPr="00823E1F" w:rsidRDefault="00A205D3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A205D3" w:rsidRPr="00823E1F" w14:paraId="6BD5464D" w14:textId="77777777" w:rsidTr="005D1622">
        <w:trPr>
          <w:trHeight w:val="362"/>
        </w:trPr>
        <w:tc>
          <w:tcPr>
            <w:tcW w:w="1540" w:type="pct"/>
            <w:vAlign w:val="center"/>
          </w:tcPr>
          <w:p w14:paraId="753BF12B" w14:textId="654265C1" w:rsidR="00A205D3" w:rsidRPr="00823E1F" w:rsidRDefault="00CD596E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179FE307" w14:textId="34317FFE" w:rsidR="00A205D3" w:rsidRPr="00823E1F" w:rsidRDefault="00A205D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r w:rsidR="00F05CD5" w:rsidRPr="00823E1F">
              <w:rPr>
                <w:rFonts w:cs="Times New Roman"/>
                <w:sz w:val="24"/>
                <w:szCs w:val="24"/>
              </w:rPr>
              <w:t>deviceConfig</w:t>
            </w:r>
          </w:p>
        </w:tc>
      </w:tr>
      <w:tr w:rsidR="00A205D3" w:rsidRPr="00823E1F" w14:paraId="3A47DFE1" w14:textId="77777777" w:rsidTr="005D1622">
        <w:tc>
          <w:tcPr>
            <w:tcW w:w="1540" w:type="pct"/>
            <w:vAlign w:val="center"/>
          </w:tcPr>
          <w:p w14:paraId="6FF6F21A" w14:textId="77777777" w:rsidR="00A205D3" w:rsidRPr="00823E1F" w:rsidRDefault="00A205D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6FB2D2A4" w14:textId="77777777" w:rsidR="00A205D3" w:rsidRPr="00823E1F" w:rsidRDefault="00A205D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A205D3" w:rsidRPr="00823E1F" w14:paraId="1550003A" w14:textId="77777777" w:rsidTr="005D1622">
        <w:tc>
          <w:tcPr>
            <w:tcW w:w="1540" w:type="pct"/>
            <w:vAlign w:val="center"/>
          </w:tcPr>
          <w:p w14:paraId="72648FC7" w14:textId="77777777" w:rsidR="00A205D3" w:rsidRPr="00823E1F" w:rsidRDefault="00A205D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16ECCBB8" w14:textId="77777777" w:rsidR="00A205D3" w:rsidRPr="00823E1F" w:rsidRDefault="00A205D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39257541" w14:textId="77777777" w:rsidR="00A205D3" w:rsidRPr="00823E1F" w:rsidRDefault="00A205D3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175"/>
        <w:gridCol w:w="1170"/>
        <w:gridCol w:w="3879"/>
      </w:tblGrid>
      <w:tr w:rsidR="00B11D68" w:rsidRPr="00823E1F" w14:paraId="2600BC1B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023B0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36186A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36F8C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EB5449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AD56" w14:textId="203A7E65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0D22E7" w14:textId="7EFC567B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B11D68" w:rsidRPr="00823E1F" w14:paraId="2BB7F74C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D1687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95EDCC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059C9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117A71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3D52" w14:textId="1EFC663B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9315CC" w14:textId="499C916F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B11D68" w:rsidRPr="00823E1F" w14:paraId="556A393A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6DD5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5944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05C9BF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198485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0256F" w14:textId="0ACC2FE6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DBDE1" w14:textId="6A313F24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B11D68" w:rsidRPr="00823E1F" w14:paraId="0A3C5DCB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253C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45D0C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25CD6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D088E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C1E52" w14:textId="22EC6C9F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CC6C7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41202BC8" w14:textId="55F10A11" w:rsidR="00CD596E" w:rsidRPr="00823E1F" w:rsidRDefault="00CD596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updateFirm</w:t>
            </w:r>
            <w:r w:rsidR="00CB199A" w:rsidRPr="00823E1F">
              <w:rPr>
                <w:sz w:val="24"/>
                <w:szCs w:val="24"/>
                <w:lang w:eastAsia="en-AU"/>
              </w:rPr>
              <w:t>ware</w:t>
            </w:r>
            <w:proofErr w:type="spellEnd"/>
          </w:p>
        </w:tc>
      </w:tr>
      <w:tr w:rsidR="00B11D68" w:rsidRPr="00823E1F" w14:paraId="009AE508" w14:textId="77777777" w:rsidTr="00B11D68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6E8D2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EA358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D45C0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79CE56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380C9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D8F2F" w14:textId="7BF41696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5151070C" w14:textId="77777777" w:rsidR="00A205D3" w:rsidRPr="00823E1F" w:rsidRDefault="00A205D3" w:rsidP="00E87708">
      <w:pPr>
        <w:spacing w:line="288" w:lineRule="auto"/>
      </w:pPr>
    </w:p>
    <w:p w14:paraId="2C883878" w14:textId="77777777" w:rsidR="00A205D3" w:rsidRPr="00823E1F" w:rsidRDefault="00A205D3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B11D68" w:rsidRPr="00823E1F" w14:paraId="30A85B2B" w14:textId="77777777" w:rsidTr="00B11D68">
        <w:trPr>
          <w:trHeight w:val="255"/>
        </w:trPr>
        <w:tc>
          <w:tcPr>
            <w:tcW w:w="265" w:type="pct"/>
            <w:vAlign w:val="center"/>
          </w:tcPr>
          <w:p w14:paraId="00EB221F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788C086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44EB68A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4ABD939D" w14:textId="77777777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</w:tcPr>
          <w:p w14:paraId="07977AE0" w14:textId="0B790F82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65D4D2D0" w14:textId="10D64811" w:rsidR="00B11D68" w:rsidRPr="00823E1F" w:rsidRDefault="00B11D6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B11D68" w:rsidRPr="00823E1F" w14:paraId="7D03518D" w14:textId="77777777" w:rsidTr="00B11D68">
        <w:trPr>
          <w:trHeight w:val="255"/>
        </w:trPr>
        <w:tc>
          <w:tcPr>
            <w:tcW w:w="265" w:type="pct"/>
            <w:vAlign w:val="center"/>
          </w:tcPr>
          <w:p w14:paraId="45BE3FC9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EA1E095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3317073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</w:tcPr>
          <w:p w14:paraId="6AB3A7B8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296152F4" w14:textId="79119E62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093623AD" w14:textId="5951922B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B11D68" w:rsidRPr="00823E1F" w14:paraId="1B9C0AD4" w14:textId="77777777" w:rsidTr="00B11D68">
        <w:trPr>
          <w:trHeight w:val="255"/>
        </w:trPr>
        <w:tc>
          <w:tcPr>
            <w:tcW w:w="265" w:type="pct"/>
            <w:vAlign w:val="center"/>
          </w:tcPr>
          <w:p w14:paraId="035C86C9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0FAB8A8A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2EE887B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</w:tcPr>
          <w:p w14:paraId="53F6A0F0" w14:textId="77777777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522A7940" w14:textId="6857F745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3788F141" w14:textId="15B815D6" w:rsidR="00B11D68" w:rsidRPr="00823E1F" w:rsidRDefault="00B11D6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4C58340B" w14:textId="77777777" w:rsidR="00A205D3" w:rsidRPr="00823E1F" w:rsidRDefault="00A205D3" w:rsidP="00E87708">
      <w:pPr>
        <w:spacing w:line="288" w:lineRule="auto"/>
      </w:pPr>
    </w:p>
    <w:p w14:paraId="6ED15958" w14:textId="77777777" w:rsidR="00A205D3" w:rsidRPr="00823E1F" w:rsidRDefault="00A205D3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705D6C84" w14:textId="77777777" w:rsidR="00A205D3" w:rsidRPr="00823E1F" w:rsidRDefault="00A205D3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4B19055B" w14:textId="54D67F7E" w:rsidR="00A205D3" w:rsidRPr="00823E1F" w:rsidRDefault="00A205D3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</w:t>
      </w:r>
      <w:r w:rsidR="00F05CD5" w:rsidRPr="00823E1F">
        <w:rPr>
          <w:rFonts w:cs="Times New Roman"/>
          <w:sz w:val="24"/>
          <w:szCs w:val="24"/>
        </w:rPr>
        <w:t>deviceConfig</w:t>
      </w:r>
    </w:p>
    <w:p w14:paraId="19EF4236" w14:textId="77777777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ACBD668" w14:textId="07F26D55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updateFirm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8ECFD84" w14:textId="77777777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46C69176" w14:textId="77777777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4AC733E8" w14:textId="77777777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571F3587" w14:textId="77777777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63556B9C" w14:textId="4D67225C" w:rsidR="00A205D3" w:rsidRPr="00823E1F" w:rsidRDefault="00A205D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F05CD5" w:rsidRPr="00823E1F">
        <w:rPr>
          <w:rFonts w:ascii="Times New Roman" w:hAnsi="Times New Roman" w:cs="Times New Roman"/>
          <w:sz w:val="24"/>
          <w:szCs w:val="24"/>
        </w:rPr>
        <w:t>fileURL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": </w:t>
      </w:r>
      <w:r w:rsidR="00F05CD5" w:rsidRPr="00823E1F">
        <w:rPr>
          <w:rFonts w:ascii="Times New Roman" w:hAnsi="Times New Roman" w:cs="Times New Roman"/>
          <w:sz w:val="24"/>
          <w:szCs w:val="24"/>
        </w:rPr>
        <w:t>“https://203.162.94.34:8443/</w:t>
      </w:r>
      <w:r w:rsidR="00CB199A" w:rsidRPr="00823E1F">
        <w:rPr>
          <w:rFonts w:ascii="Times New Roman" w:hAnsi="Times New Roman" w:cs="Times New Roman"/>
          <w:sz w:val="24"/>
          <w:szCs w:val="24"/>
        </w:rPr>
        <w:t>/upload/files/firmwareStore/492419/G6.17A.07RTMP2_220311_1100</w:t>
      </w:r>
      <w:r w:rsidR="00F05CD5" w:rsidRPr="00823E1F">
        <w:rPr>
          <w:rFonts w:ascii="Times New Roman" w:hAnsi="Times New Roman" w:cs="Times New Roman"/>
          <w:sz w:val="24"/>
          <w:szCs w:val="24"/>
        </w:rPr>
        <w:t>”</w:t>
      </w:r>
    </w:p>
    <w:p w14:paraId="0032DAA6" w14:textId="7CEDBF8B" w:rsidR="00A205D3" w:rsidRPr="00823E1F" w:rsidRDefault="00A205D3" w:rsidP="00E87708">
      <w:pPr>
        <w:pStyle w:val="HTMLPreformatted"/>
        <w:spacing w:line="288" w:lineRule="auto"/>
        <w:ind w:firstLine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9FAC8EE" w14:textId="77777777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64FB15E5" w14:textId="77777777" w:rsidR="00A205D3" w:rsidRPr="00823E1F" w:rsidRDefault="00A205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F83ECB4" w14:textId="77777777" w:rsidR="00A205D3" w:rsidRPr="00823E1F" w:rsidRDefault="00A205D3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531C6831" w14:textId="77777777" w:rsidR="00A205D3" w:rsidRPr="00823E1F" w:rsidRDefault="00A205D3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03D5FF7D" w14:textId="77777777" w:rsidR="00A205D3" w:rsidRPr="00823E1F" w:rsidRDefault="00A205D3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43B7102A" w14:textId="77777777" w:rsidR="00A205D3" w:rsidRPr="00823E1F" w:rsidRDefault="00A205D3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390BE858" w14:textId="710288A2" w:rsidR="00D22AE2" w:rsidRPr="00823E1F" w:rsidRDefault="00A205D3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5F46DB56" w14:textId="1BB41406" w:rsidR="00384433" w:rsidRPr="00823E1F" w:rsidRDefault="00384433" w:rsidP="00E87708">
      <w:pPr>
        <w:pStyle w:val="Heading3"/>
        <w:spacing w:line="288" w:lineRule="auto"/>
        <w:rPr>
          <w:sz w:val="24"/>
          <w:szCs w:val="24"/>
        </w:rPr>
      </w:pPr>
      <w:bookmarkStart w:id="52" w:name="_Toc111126303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>lấy danh sách file firmware của thiết bị</w:t>
      </w:r>
      <w:bookmarkEnd w:id="52"/>
    </w:p>
    <w:p w14:paraId="3C596E53" w14:textId="77777777" w:rsidR="00384433" w:rsidRPr="00823E1F" w:rsidRDefault="00384433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384433" w:rsidRPr="00823E1F" w14:paraId="5BE64CAC" w14:textId="77777777" w:rsidTr="00384433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4DEA3833" w14:textId="77777777" w:rsidR="00384433" w:rsidRPr="00823E1F" w:rsidRDefault="00384433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2D7AD266" w14:textId="77777777" w:rsidR="00384433" w:rsidRPr="00823E1F" w:rsidRDefault="00384433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384433" w:rsidRPr="00823E1F" w14:paraId="19508CE3" w14:textId="77777777" w:rsidTr="00384433">
        <w:trPr>
          <w:trHeight w:val="362"/>
        </w:trPr>
        <w:tc>
          <w:tcPr>
            <w:tcW w:w="1540" w:type="pct"/>
            <w:vAlign w:val="center"/>
          </w:tcPr>
          <w:p w14:paraId="2D18567A" w14:textId="1DAA8F4F" w:rsidR="00384433" w:rsidRPr="00823E1F" w:rsidRDefault="00CD596E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getFirmwareList</w:t>
            </w:r>
            <w:proofErr w:type="spellEnd"/>
          </w:p>
        </w:tc>
        <w:tc>
          <w:tcPr>
            <w:tcW w:w="3460" w:type="pct"/>
            <w:vAlign w:val="center"/>
          </w:tcPr>
          <w:p w14:paraId="19BA40B1" w14:textId="7FC57184" w:rsidR="00384433" w:rsidRPr="00823E1F" w:rsidRDefault="0038443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https://203.162.94.34:8443/one-link/getFirmwareList</w:t>
            </w:r>
          </w:p>
        </w:tc>
      </w:tr>
      <w:tr w:rsidR="00384433" w:rsidRPr="00823E1F" w14:paraId="2FEBF832" w14:textId="77777777" w:rsidTr="00384433">
        <w:tc>
          <w:tcPr>
            <w:tcW w:w="1540" w:type="pct"/>
            <w:vAlign w:val="center"/>
          </w:tcPr>
          <w:p w14:paraId="423997FD" w14:textId="16895F0C" w:rsidR="00384433" w:rsidRPr="00823E1F" w:rsidRDefault="00CD596E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Request</w:t>
            </w:r>
          </w:p>
        </w:tc>
        <w:tc>
          <w:tcPr>
            <w:tcW w:w="3460" w:type="pct"/>
            <w:vAlign w:val="center"/>
          </w:tcPr>
          <w:p w14:paraId="36888F3D" w14:textId="77777777" w:rsidR="00384433" w:rsidRPr="00823E1F" w:rsidRDefault="0038443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384433" w:rsidRPr="00823E1F" w14:paraId="79AF0410" w14:textId="77777777" w:rsidTr="00384433">
        <w:tc>
          <w:tcPr>
            <w:tcW w:w="1540" w:type="pct"/>
            <w:vAlign w:val="center"/>
          </w:tcPr>
          <w:p w14:paraId="0A9D5243" w14:textId="77777777" w:rsidR="00384433" w:rsidRPr="00823E1F" w:rsidRDefault="0038443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50697B60" w14:textId="77777777" w:rsidR="00384433" w:rsidRPr="00823E1F" w:rsidRDefault="00384433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4A3BD31F" w14:textId="77777777" w:rsidR="00384433" w:rsidRPr="00823E1F" w:rsidRDefault="00384433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384433" w:rsidRPr="00823E1F" w14:paraId="1DD495B4" w14:textId="77777777" w:rsidTr="0038443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F2918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87FF1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13511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ED91F7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55A78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6C67BE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384433" w:rsidRPr="00823E1F" w14:paraId="2449BC1F" w14:textId="77777777" w:rsidTr="0038443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FDE46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F12FF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8AC50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C72D37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E5AA4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88203D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384433" w:rsidRPr="00823E1F" w14:paraId="656E6EA5" w14:textId="77777777" w:rsidTr="0038443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2C3C2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CC2CB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9AD00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DECF3E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122C4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F773F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</w:tbl>
    <w:p w14:paraId="5897AA13" w14:textId="77777777" w:rsidR="00384433" w:rsidRPr="00823E1F" w:rsidRDefault="00384433" w:rsidP="00E87708">
      <w:pPr>
        <w:spacing w:line="288" w:lineRule="auto"/>
      </w:pPr>
    </w:p>
    <w:p w14:paraId="4D647797" w14:textId="77777777" w:rsidR="00384433" w:rsidRPr="00823E1F" w:rsidRDefault="00384433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224CA9C8" w14:textId="77777777" w:rsidR="00384433" w:rsidRPr="00823E1F" w:rsidRDefault="00384433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các thông tin file backup thiết bị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087"/>
        <w:gridCol w:w="1258"/>
        <w:gridCol w:w="3879"/>
      </w:tblGrid>
      <w:tr w:rsidR="00384433" w:rsidRPr="00823E1F" w14:paraId="11650512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721A33E5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245DB03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CF007FC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1F6F3F2B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09D70866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1969F83D" w14:textId="77777777" w:rsidR="00384433" w:rsidRPr="00823E1F" w:rsidRDefault="0038443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384433" w:rsidRPr="00823E1F" w14:paraId="3BCF2A27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6B802CE6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F475796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EF7DBD9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</w:tcPr>
          <w:p w14:paraId="65BA032C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2C18AC0B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498CDB8A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384433" w:rsidRPr="00823E1F" w14:paraId="1730D326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1590FF06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6944F62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2B66A5F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64" w:type="pct"/>
          </w:tcPr>
          <w:p w14:paraId="1B1B9D73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0D73FD94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35D3BE1B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384433" w:rsidRPr="00823E1F" w14:paraId="61A5DA2B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47211B44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C1FDDF6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D93138A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1E616190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3" w:type="pct"/>
          </w:tcPr>
          <w:p w14:paraId="18E88F48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2CCD78F3" w14:textId="77777777" w:rsidR="00384433" w:rsidRPr="00823E1F" w:rsidRDefault="0038443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thiết bị</w:t>
            </w:r>
          </w:p>
        </w:tc>
      </w:tr>
    </w:tbl>
    <w:p w14:paraId="32AF7FEF" w14:textId="77777777" w:rsidR="00384433" w:rsidRPr="00823E1F" w:rsidRDefault="00384433" w:rsidP="00E87708">
      <w:pPr>
        <w:spacing w:line="288" w:lineRule="auto"/>
      </w:pPr>
    </w:p>
    <w:p w14:paraId="11CBC546" w14:textId="77777777" w:rsidR="00384433" w:rsidRPr="00823E1F" w:rsidRDefault="00384433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515BD2EA" w14:textId="77777777" w:rsidR="00384433" w:rsidRPr="00823E1F" w:rsidRDefault="00384433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4AB73599" w14:textId="7F16DF34" w:rsidR="00384433" w:rsidRPr="00823E1F" w:rsidRDefault="00384433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https://203.162.94.34:8443/one-link/getFirmwareList</w:t>
      </w:r>
    </w:p>
    <w:p w14:paraId="718FF935" w14:textId="77777777" w:rsidR="00384433" w:rsidRPr="00823E1F" w:rsidRDefault="0038443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3B586329" w14:textId="77777777" w:rsidR="00384433" w:rsidRPr="00823E1F" w:rsidRDefault="0038443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48E0EDF1" w14:textId="77777777" w:rsidR="00384433" w:rsidRPr="00823E1F" w:rsidRDefault="0038443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</w:t>
      </w:r>
    </w:p>
    <w:p w14:paraId="78150C6A" w14:textId="77777777" w:rsidR="00384433" w:rsidRPr="00823E1F" w:rsidRDefault="0038443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5A8A44DA" w14:textId="77777777" w:rsidR="00384433" w:rsidRPr="00823E1F" w:rsidRDefault="0038443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5805343" w14:textId="77777777" w:rsidR="00384433" w:rsidRPr="00823E1F" w:rsidRDefault="00384433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706F2AE" w14:textId="77777777" w:rsidR="00384433" w:rsidRPr="00823E1F" w:rsidRDefault="0038443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5098BFAC" w14:textId="77777777" w:rsidR="00384433" w:rsidRPr="00823E1F" w:rsidRDefault="00384433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EFE07BF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427BF132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27E0D798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77BBA02E" w14:textId="7D83EFBE" w:rsidR="00384433" w:rsidRPr="00823E1F" w:rsidRDefault="00DC135B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="009975F7" w:rsidRPr="00823E1F">
        <w:rPr>
          <w:sz w:val="24"/>
          <w:szCs w:val="24"/>
        </w:rPr>
        <w:t>"url":</w:t>
      </w:r>
      <w:r w:rsidR="00384433" w:rsidRPr="00823E1F">
        <w:rPr>
          <w:sz w:val="24"/>
          <w:szCs w:val="24"/>
        </w:rPr>
        <w:t>"http://203.162.94.34:8443/one-link</w:t>
      </w:r>
      <w:r w:rsidR="00CB199A" w:rsidRPr="00823E1F">
        <w:rPr>
          <w:sz w:val="24"/>
          <w:szCs w:val="24"/>
        </w:rPr>
        <w:t>/upload/files/firmwareStore/491084/tclinux.bin.signed.G040DEVN00T005_211027_101236</w:t>
      </w:r>
      <w:r w:rsidR="00384433" w:rsidRPr="00823E1F">
        <w:rPr>
          <w:sz w:val="24"/>
          <w:szCs w:val="24"/>
        </w:rPr>
        <w:t>",</w:t>
      </w:r>
    </w:p>
    <w:p w14:paraId="73FD0D3A" w14:textId="0683E7AD" w:rsidR="00384433" w:rsidRPr="00823E1F" w:rsidRDefault="00AC023F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"</w:t>
      </w:r>
      <w:proofErr w:type="spellStart"/>
      <w:r w:rsidRPr="00823E1F">
        <w:rPr>
          <w:sz w:val="24"/>
          <w:szCs w:val="24"/>
        </w:rPr>
        <w:t>update</w:t>
      </w:r>
      <w:r w:rsidR="00384433" w:rsidRPr="00823E1F">
        <w:rPr>
          <w:sz w:val="24"/>
          <w:szCs w:val="24"/>
        </w:rPr>
        <w:t>_date</w:t>
      </w:r>
      <w:proofErr w:type="spellEnd"/>
      <w:r w:rsidR="00384433" w:rsidRPr="00823E1F">
        <w:rPr>
          <w:sz w:val="24"/>
          <w:szCs w:val="24"/>
        </w:rPr>
        <w:t>": 1516415394000,</w:t>
      </w:r>
    </w:p>
    <w:p w14:paraId="4DF16879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},</w:t>
      </w:r>
    </w:p>
    <w:p w14:paraId="4141D448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{</w:t>
      </w:r>
    </w:p>
    <w:p w14:paraId="15799E55" w14:textId="66627C06" w:rsidR="00384433" w:rsidRPr="00823E1F" w:rsidRDefault="00DC135B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="009975F7" w:rsidRPr="00823E1F">
        <w:rPr>
          <w:sz w:val="24"/>
          <w:szCs w:val="24"/>
        </w:rPr>
        <w:t>"url":</w:t>
      </w:r>
      <w:r w:rsidR="00384433" w:rsidRPr="00823E1F">
        <w:rPr>
          <w:sz w:val="24"/>
          <w:szCs w:val="24"/>
        </w:rPr>
        <w:t>"http://203.162.94.34:8443/one-link</w:t>
      </w:r>
      <w:r w:rsidR="00CB199A" w:rsidRPr="00823E1F">
        <w:rPr>
          <w:sz w:val="24"/>
          <w:szCs w:val="24"/>
        </w:rPr>
        <w:t>/upload/files/firmwareStore/492419/tclinux.bin.signed.G040DE0000M005_210715_111306</w:t>
      </w:r>
      <w:r w:rsidR="00384433" w:rsidRPr="00823E1F">
        <w:rPr>
          <w:sz w:val="24"/>
          <w:szCs w:val="24"/>
        </w:rPr>
        <w:t>",</w:t>
      </w:r>
    </w:p>
    <w:p w14:paraId="75BBE3FD" w14:textId="30989E35" w:rsidR="00384433" w:rsidRPr="00823E1F" w:rsidRDefault="00AC023F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"</w:t>
      </w:r>
      <w:proofErr w:type="spellStart"/>
      <w:r w:rsidRPr="00823E1F">
        <w:rPr>
          <w:sz w:val="24"/>
          <w:szCs w:val="24"/>
        </w:rPr>
        <w:t>update</w:t>
      </w:r>
      <w:r w:rsidR="00384433" w:rsidRPr="00823E1F">
        <w:rPr>
          <w:sz w:val="24"/>
          <w:szCs w:val="24"/>
        </w:rPr>
        <w:t>_date</w:t>
      </w:r>
      <w:proofErr w:type="spellEnd"/>
      <w:r w:rsidR="00384433" w:rsidRPr="00823E1F">
        <w:rPr>
          <w:sz w:val="24"/>
          <w:szCs w:val="24"/>
        </w:rPr>
        <w:t>": 1515985890000,</w:t>
      </w:r>
    </w:p>
    <w:p w14:paraId="44265B31" w14:textId="77777777" w:rsidR="00384433" w:rsidRPr="00823E1F" w:rsidRDefault="00384433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 xml:space="preserve">  }</w:t>
      </w:r>
    </w:p>
    <w:p w14:paraId="0940974E" w14:textId="0E85516D" w:rsidR="00384433" w:rsidRPr="00823E1F" w:rsidRDefault="00384433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23BF290F" w14:textId="670398A5" w:rsidR="00A6597D" w:rsidRPr="00823E1F" w:rsidRDefault="00A6597D" w:rsidP="00E87708">
      <w:pPr>
        <w:pStyle w:val="Heading3"/>
        <w:spacing w:line="288" w:lineRule="auto"/>
        <w:rPr>
          <w:sz w:val="24"/>
          <w:szCs w:val="24"/>
        </w:rPr>
      </w:pPr>
      <w:bookmarkStart w:id="53" w:name="_Toc111126304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>lấy thông tin chi tiết thiết bị</w:t>
      </w:r>
      <w:bookmarkEnd w:id="53"/>
    </w:p>
    <w:p w14:paraId="7796F0F3" w14:textId="77777777" w:rsidR="00A6597D" w:rsidRPr="00823E1F" w:rsidRDefault="00A6597D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A6597D" w:rsidRPr="00823E1F" w14:paraId="66B83F07" w14:textId="77777777" w:rsidTr="005D1622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74A68592" w14:textId="77777777" w:rsidR="00A6597D" w:rsidRPr="00823E1F" w:rsidRDefault="00A6597D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335F3670" w14:textId="77777777" w:rsidR="00A6597D" w:rsidRPr="00823E1F" w:rsidRDefault="00A6597D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A6597D" w:rsidRPr="00823E1F" w14:paraId="0B7EB22F" w14:textId="77777777" w:rsidTr="005D1622">
        <w:trPr>
          <w:trHeight w:val="362"/>
        </w:trPr>
        <w:tc>
          <w:tcPr>
            <w:tcW w:w="1540" w:type="pct"/>
            <w:vAlign w:val="center"/>
          </w:tcPr>
          <w:p w14:paraId="4556CF4D" w14:textId="7E3CE6F0" w:rsidR="00A6597D" w:rsidRPr="00823E1F" w:rsidRDefault="00894732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getDevice</w:t>
            </w:r>
            <w:r w:rsidR="009D6FFA" w:rsidRPr="00823E1F">
              <w:rPr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3460" w:type="pct"/>
            <w:vAlign w:val="center"/>
          </w:tcPr>
          <w:p w14:paraId="2E5B9C0F" w14:textId="4329F149" w:rsidR="00A6597D" w:rsidRPr="00823E1F" w:rsidRDefault="00A6597D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commentRangeStart w:id="54"/>
            <w:r w:rsidR="00894732" w:rsidRPr="00823E1F">
              <w:rPr>
                <w:sz w:val="24"/>
                <w:szCs w:val="24"/>
              </w:rPr>
              <w:t>getD</w:t>
            </w:r>
            <w:r w:rsidRPr="00823E1F">
              <w:rPr>
                <w:sz w:val="24"/>
                <w:szCs w:val="24"/>
              </w:rPr>
              <w:t>evice</w:t>
            </w:r>
            <w:commentRangeEnd w:id="54"/>
            <w:r w:rsidR="00896239" w:rsidRPr="00823E1F">
              <w:rPr>
                <w:rStyle w:val="CommentReference"/>
                <w:rFonts w:eastAsia="Times New Roman" w:cs="Times New Roman"/>
              </w:rPr>
              <w:commentReference w:id="54"/>
            </w:r>
            <w:r w:rsidR="00336BB3" w:rsidRPr="00823E1F">
              <w:rPr>
                <w:sz w:val="24"/>
                <w:szCs w:val="24"/>
              </w:rPr>
              <w:t>Info</w:t>
            </w:r>
          </w:p>
        </w:tc>
      </w:tr>
      <w:tr w:rsidR="00A6597D" w:rsidRPr="00823E1F" w14:paraId="64C30257" w14:textId="77777777" w:rsidTr="005D1622">
        <w:tc>
          <w:tcPr>
            <w:tcW w:w="1540" w:type="pct"/>
            <w:vAlign w:val="center"/>
          </w:tcPr>
          <w:p w14:paraId="16867A89" w14:textId="77777777" w:rsidR="00A6597D" w:rsidRPr="00823E1F" w:rsidRDefault="00A6597D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40179BDB" w14:textId="61C6EF3A" w:rsidR="00A6597D" w:rsidRPr="00823E1F" w:rsidRDefault="0089473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A6597D" w:rsidRPr="00823E1F" w14:paraId="29470516" w14:textId="77777777" w:rsidTr="005D1622">
        <w:tc>
          <w:tcPr>
            <w:tcW w:w="1540" w:type="pct"/>
            <w:vAlign w:val="center"/>
          </w:tcPr>
          <w:p w14:paraId="283D9F05" w14:textId="77777777" w:rsidR="00A6597D" w:rsidRPr="00823E1F" w:rsidRDefault="00A6597D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5F0A4D5E" w14:textId="77777777" w:rsidR="00A6597D" w:rsidRPr="00823E1F" w:rsidRDefault="00A6597D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249AF316" w14:textId="77777777" w:rsidR="00A6597D" w:rsidRPr="00823E1F" w:rsidRDefault="00A6597D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FB604E" w:rsidRPr="00823E1F" w14:paraId="161DAB54" w14:textId="77777777" w:rsidTr="00FB604E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C6184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E5EC94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1CB9F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DD7524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56D1" w14:textId="1E11D04D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E3D2E0" w14:textId="3BF1B63F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FB604E" w:rsidRPr="00823E1F" w14:paraId="7AD6563A" w14:textId="77777777" w:rsidTr="00FB604E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61BA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ABD67E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5062E9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EF54E5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23D0C" w14:textId="6F34A0D2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989D45" w14:textId="0CB47828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FB604E" w:rsidRPr="00823E1F" w14:paraId="3CB729BF" w14:textId="77777777" w:rsidTr="00FB604E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6DA25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DB86A7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9538B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96A8AE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C935C" w14:textId="41021572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1EE7E" w14:textId="739CB6C5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</w:tbl>
    <w:p w14:paraId="5184DE51" w14:textId="77777777" w:rsidR="00A6597D" w:rsidRPr="00823E1F" w:rsidRDefault="00A6597D" w:rsidP="00E87708">
      <w:pPr>
        <w:spacing w:line="288" w:lineRule="auto"/>
      </w:pPr>
    </w:p>
    <w:p w14:paraId="7151A044" w14:textId="29F1141D" w:rsidR="00A6597D" w:rsidRPr="00823E1F" w:rsidRDefault="00A6597D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209D7328" w14:textId="22A29965" w:rsidR="00A6597D" w:rsidRPr="00823E1F" w:rsidRDefault="00A6597D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</w:t>
      </w:r>
      <w:r w:rsidR="00721C61" w:rsidRPr="00823E1F">
        <w:rPr>
          <w:sz w:val="24"/>
          <w:szCs w:val="24"/>
        </w:rPr>
        <w:t xml:space="preserve"> các thông tin thiết bị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087"/>
        <w:gridCol w:w="1258"/>
        <w:gridCol w:w="3879"/>
      </w:tblGrid>
      <w:tr w:rsidR="00721C61" w:rsidRPr="00823E1F" w14:paraId="1E063105" w14:textId="77777777" w:rsidTr="00721C61">
        <w:trPr>
          <w:trHeight w:val="255"/>
        </w:trPr>
        <w:tc>
          <w:tcPr>
            <w:tcW w:w="265" w:type="pct"/>
            <w:vAlign w:val="center"/>
          </w:tcPr>
          <w:p w14:paraId="69807063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F64869D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E8D3084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198B1EFB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33881B48" w14:textId="6DE7D10D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093053A9" w14:textId="338C96F6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721C61" w:rsidRPr="00823E1F" w14:paraId="5D4189B6" w14:textId="77777777" w:rsidTr="00721C61">
        <w:trPr>
          <w:trHeight w:val="255"/>
        </w:trPr>
        <w:tc>
          <w:tcPr>
            <w:tcW w:w="265" w:type="pct"/>
            <w:vAlign w:val="center"/>
          </w:tcPr>
          <w:p w14:paraId="6E935040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47A9360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D74818D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</w:tcPr>
          <w:p w14:paraId="499AB020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0B6E5652" w14:textId="613C6B35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4E63946A" w14:textId="078B70AD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721C61" w:rsidRPr="00823E1F" w14:paraId="32DFB43F" w14:textId="77777777" w:rsidTr="00721C61">
        <w:trPr>
          <w:trHeight w:val="255"/>
        </w:trPr>
        <w:tc>
          <w:tcPr>
            <w:tcW w:w="265" w:type="pct"/>
            <w:vAlign w:val="center"/>
          </w:tcPr>
          <w:p w14:paraId="364CF7D7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41CCBC16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6586EAF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64" w:type="pct"/>
          </w:tcPr>
          <w:p w14:paraId="699B0F7B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43ACFC4C" w14:textId="36608ECB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7CADCEB3" w14:textId="22F2477B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721C61" w:rsidRPr="00823E1F" w14:paraId="0A885B87" w14:textId="77777777" w:rsidTr="00721C61">
        <w:trPr>
          <w:trHeight w:val="255"/>
        </w:trPr>
        <w:tc>
          <w:tcPr>
            <w:tcW w:w="265" w:type="pct"/>
            <w:vAlign w:val="center"/>
          </w:tcPr>
          <w:p w14:paraId="4B129B3E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3DA88DE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1C18358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47D88083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3" w:type="pct"/>
          </w:tcPr>
          <w:p w14:paraId="65D894FA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57C70E9C" w14:textId="5E57B571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thiết bị</w:t>
            </w:r>
          </w:p>
        </w:tc>
      </w:tr>
    </w:tbl>
    <w:p w14:paraId="1A03F992" w14:textId="6F1BB85B" w:rsidR="00A6597D" w:rsidRPr="00823E1F" w:rsidRDefault="00A6597D" w:rsidP="00E87708">
      <w:pPr>
        <w:spacing w:line="288" w:lineRule="auto"/>
      </w:pPr>
    </w:p>
    <w:p w14:paraId="258A17E7" w14:textId="77777777" w:rsidR="00A6597D" w:rsidRPr="00823E1F" w:rsidRDefault="00A6597D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Example</w:t>
      </w:r>
    </w:p>
    <w:p w14:paraId="3DC3C5CB" w14:textId="77777777" w:rsidR="00A6597D" w:rsidRPr="00823E1F" w:rsidRDefault="00A6597D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1A87E486" w14:textId="16C21729" w:rsidR="00A6597D" w:rsidRPr="00823E1F" w:rsidRDefault="00A6597D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</w:t>
      </w:r>
      <w:r w:rsidR="00894732" w:rsidRPr="00823E1F">
        <w:rPr>
          <w:sz w:val="24"/>
          <w:szCs w:val="24"/>
        </w:rPr>
        <w:t>getDevice</w:t>
      </w:r>
      <w:r w:rsidR="00B84768" w:rsidRPr="00823E1F">
        <w:rPr>
          <w:sz w:val="24"/>
          <w:szCs w:val="24"/>
        </w:rPr>
        <w:t>Info</w:t>
      </w:r>
    </w:p>
    <w:p w14:paraId="1AFBB650" w14:textId="7308CF5F" w:rsidR="00A6597D" w:rsidRPr="00823E1F" w:rsidRDefault="00A6597D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458DE23F" w14:textId="77777777" w:rsidR="00A6597D" w:rsidRPr="00823E1F" w:rsidRDefault="00A6597D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6F2D53CA" w14:textId="56ED9A1C" w:rsidR="00A6597D" w:rsidRPr="00823E1F" w:rsidRDefault="00A6597D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721C61" w:rsidRPr="00823E1F">
        <w:rPr>
          <w:rFonts w:ascii="Times New Roman" w:hAnsi="Times New Roman" w:cs="Times New Roman"/>
          <w:sz w:val="24"/>
          <w:szCs w:val="24"/>
        </w:rPr>
        <w:t>H"</w:t>
      </w:r>
    </w:p>
    <w:p w14:paraId="35F995BD" w14:textId="77777777" w:rsidR="00A6597D" w:rsidRPr="00823E1F" w:rsidRDefault="00A6597D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42F24688" w14:textId="77777777" w:rsidR="00A6597D" w:rsidRPr="00823E1F" w:rsidRDefault="00A6597D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6388A533" w14:textId="77777777" w:rsidR="00A6597D" w:rsidRPr="00823E1F" w:rsidRDefault="00A6597D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4370625" w14:textId="1A811D64" w:rsidR="00180BCC" w:rsidRPr="00823E1F" w:rsidRDefault="00180BC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3DD7F1F1" w14:textId="77777777" w:rsidR="00721C61" w:rsidRPr="00823E1F" w:rsidRDefault="00721C61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5DD57359" w14:textId="77777777" w:rsidR="00721C61" w:rsidRPr="00823E1F" w:rsidRDefault="00721C61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66514E62" w14:textId="17BF72E1" w:rsidR="00721C61" w:rsidRPr="00823E1F" w:rsidRDefault="00721C61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26A6EDF1" w14:textId="0508B459" w:rsidR="00721C61" w:rsidRPr="00823E1F" w:rsidRDefault="00721C61" w:rsidP="00E87708">
      <w:pPr>
        <w:shd w:val="clear" w:color="auto" w:fill="FFFFFE"/>
        <w:spacing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6DF37F46" w14:textId="1B18DBA3" w:rsidR="00180BCC" w:rsidRPr="00823E1F" w:rsidRDefault="00B84768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device</w:t>
      </w:r>
      <w:r w:rsidR="00180BCC" w:rsidRPr="00823E1F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180BCC"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="00180BCC" w:rsidRPr="00823E1F">
        <w:rPr>
          <w:rFonts w:ascii="Times New Roman" w:hAnsi="Times New Roman" w:cs="Times New Roman"/>
          <w:sz w:val="24"/>
          <w:szCs w:val="24"/>
        </w:rPr>
        <w:t>VuHang</w:t>
      </w:r>
      <w:proofErr w:type="spellEnd"/>
      <w:r w:rsidR="00180BCC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166855C" w14:textId="4EE6B4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="00B84768" w:rsidRPr="00823E1F">
        <w:rPr>
          <w:rFonts w:ascii="Times New Roman" w:hAnsi="Times New Roman" w:cs="Times New Roman"/>
          <w:sz w:val="24"/>
          <w:szCs w:val="24"/>
        </w:rPr>
        <w:t>s</w:t>
      </w:r>
      <w:r w:rsidRPr="00823E1F">
        <w:rPr>
          <w:rFonts w:ascii="Times New Roman" w:hAnsi="Times New Roman" w:cs="Times New Roman"/>
          <w:sz w:val="24"/>
          <w:szCs w:val="24"/>
        </w:rPr>
        <w:t>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"VNPT00828c52",</w:t>
      </w:r>
    </w:p>
    <w:p w14:paraId="4516E7AC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productClass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"968380GERG",</w:t>
      </w:r>
    </w:p>
    <w:p w14:paraId="1AC295BE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oui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"a06518",</w:t>
      </w:r>
    </w:p>
    <w:p w14:paraId="35F74ED9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"manufacturer": "Broadcom",</w:t>
      </w:r>
    </w:p>
    <w:p w14:paraId="6B98B6D7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hardwareVersion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"tmp_hardware1.0",</w:t>
      </w:r>
    </w:p>
    <w:p w14:paraId="346B62D3" w14:textId="4CB7BAE6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softwareVersion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"G6.16A.04RTMP3",</w:t>
      </w:r>
    </w:p>
    <w:p w14:paraId="16BB18B7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connectionRequest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"http://10.84.3.137:30005/",</w:t>
      </w:r>
    </w:p>
    <w:p w14:paraId="22AFD2B7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ipAddress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"10.84.3.137",</w:t>
      </w:r>
    </w:p>
    <w:p w14:paraId="4E336CBA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"GW040_2015",</w:t>
      </w:r>
    </w:p>
    <w:p w14:paraId="52EC4CE3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menID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"ansv02",</w:t>
      </w:r>
    </w:p>
    <w:p w14:paraId="4E4E8372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2,</w:t>
      </w:r>
    </w:p>
    <w:p w14:paraId="157EA0C8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lastInformTime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1516415525000,</w:t>
      </w:r>
    </w:p>
    <w:p w14:paraId="35EAC7DD" w14:textId="77777777" w:rsidR="00180BCC" w:rsidRPr="00823E1F" w:rsidRDefault="00180BCC" w:rsidP="00E87708">
      <w:pPr>
        <w:pStyle w:val="HTMLPreformatted"/>
        <w:spacing w:line="288" w:lineRule="auto"/>
        <w:ind w:left="916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joinTime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1506939458000</w:t>
      </w:r>
    </w:p>
    <w:p w14:paraId="5EC9BCD1" w14:textId="444150A9" w:rsidR="0068174F" w:rsidRPr="00823E1F" w:rsidRDefault="00721C61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B05DEF"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8C04C86" w14:textId="0238A044" w:rsidR="00721C61" w:rsidRPr="00823E1F" w:rsidRDefault="00721C61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516913B0" w14:textId="680BCB4F" w:rsidR="00721C61" w:rsidRPr="00823E1F" w:rsidRDefault="00721C61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B127F76" w14:textId="37DB26DA" w:rsidR="00721C61" w:rsidRPr="00823E1F" w:rsidRDefault="00721C61" w:rsidP="00E87708">
      <w:pPr>
        <w:pStyle w:val="Heading3"/>
        <w:spacing w:line="288" w:lineRule="auto"/>
        <w:rPr>
          <w:sz w:val="24"/>
          <w:szCs w:val="24"/>
        </w:rPr>
      </w:pPr>
      <w:bookmarkStart w:id="55" w:name="_Toc111126305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 xml:space="preserve">lấy </w:t>
      </w:r>
      <w:r w:rsidR="006B1246" w:rsidRPr="00823E1F">
        <w:rPr>
          <w:sz w:val="24"/>
          <w:szCs w:val="24"/>
          <w:lang w:val="en-US"/>
        </w:rPr>
        <w:t>thông tin</w:t>
      </w:r>
      <w:r w:rsidRPr="00823E1F">
        <w:rPr>
          <w:sz w:val="24"/>
          <w:szCs w:val="24"/>
          <w:lang w:val="en-US"/>
        </w:rPr>
        <w:t xml:space="preserve"> LAN hiện có của thiết bị</w:t>
      </w:r>
      <w:bookmarkEnd w:id="55"/>
    </w:p>
    <w:p w14:paraId="0FB0DA17" w14:textId="77777777" w:rsidR="00721C61" w:rsidRPr="00823E1F" w:rsidRDefault="00721C61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721C61" w:rsidRPr="00823E1F" w14:paraId="0307BF6F" w14:textId="77777777" w:rsidTr="00384433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0EAB6087" w14:textId="77777777" w:rsidR="00721C61" w:rsidRPr="00823E1F" w:rsidRDefault="00721C61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5FA2C90C" w14:textId="77777777" w:rsidR="00721C61" w:rsidRPr="00823E1F" w:rsidRDefault="00721C61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721C61" w:rsidRPr="00823E1F" w14:paraId="5C991958" w14:textId="77777777" w:rsidTr="00384433">
        <w:trPr>
          <w:trHeight w:val="362"/>
        </w:trPr>
        <w:tc>
          <w:tcPr>
            <w:tcW w:w="1540" w:type="pct"/>
            <w:vAlign w:val="center"/>
          </w:tcPr>
          <w:p w14:paraId="5B47B248" w14:textId="40D058C7" w:rsidR="00721C61" w:rsidRPr="00823E1F" w:rsidRDefault="00FA32BB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688F4D65" w14:textId="77777777" w:rsidR="00721C61" w:rsidRPr="00823E1F" w:rsidRDefault="00721C61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https://203.162.94.34:8443/one-link/getDeviceConfig</w:t>
            </w:r>
          </w:p>
        </w:tc>
      </w:tr>
      <w:tr w:rsidR="00721C61" w:rsidRPr="00823E1F" w14:paraId="0C920842" w14:textId="77777777" w:rsidTr="00384433">
        <w:tc>
          <w:tcPr>
            <w:tcW w:w="1540" w:type="pct"/>
            <w:vAlign w:val="center"/>
          </w:tcPr>
          <w:p w14:paraId="786E3642" w14:textId="77777777" w:rsidR="00721C61" w:rsidRPr="00823E1F" w:rsidRDefault="00721C61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37247465" w14:textId="77777777" w:rsidR="00721C61" w:rsidRPr="00823E1F" w:rsidRDefault="00721C61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721C61" w:rsidRPr="00823E1F" w14:paraId="41F49C8F" w14:textId="77777777" w:rsidTr="00384433">
        <w:tc>
          <w:tcPr>
            <w:tcW w:w="1540" w:type="pct"/>
            <w:vAlign w:val="center"/>
          </w:tcPr>
          <w:p w14:paraId="59537CFA" w14:textId="77777777" w:rsidR="00721C61" w:rsidRPr="00823E1F" w:rsidRDefault="00721C61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72EE7B14" w14:textId="77777777" w:rsidR="00721C61" w:rsidRPr="00823E1F" w:rsidRDefault="00721C61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6027022C" w14:textId="77777777" w:rsidR="00721C61" w:rsidRPr="00823E1F" w:rsidRDefault="00721C61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721C61" w:rsidRPr="00823E1F" w14:paraId="253714A1" w14:textId="77777777" w:rsidTr="00721C6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B4539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B837C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FF57B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192376" w14:textId="77777777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7BFD1" w14:textId="7A02F40B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22D0D" w14:textId="6B1B2A00" w:rsidR="00721C61" w:rsidRPr="00823E1F" w:rsidRDefault="00721C61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721C61" w:rsidRPr="00823E1F" w14:paraId="383BF046" w14:textId="77777777" w:rsidTr="00721C6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F3436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2DFA6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AA996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78C7DE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EAEE8" w14:textId="5E5940C2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986A88" w14:textId="54696D28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721C61" w:rsidRPr="00823E1F" w14:paraId="29F27CFE" w14:textId="77777777" w:rsidTr="00721C6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D737C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C455E1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F8010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80D228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8A47E" w14:textId="21162892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B3B65" w14:textId="2F931509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721C61" w:rsidRPr="00823E1F" w14:paraId="6DAF5667" w14:textId="77777777" w:rsidTr="00721C6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1D3F2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CC32D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789481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5D5C7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E7D93" w14:textId="6A1F3790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63EBB" w14:textId="77777777" w:rsidR="00721C61" w:rsidRPr="00823E1F" w:rsidRDefault="00721C6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3D4726FC" w14:textId="5A78AD02" w:rsidR="00FA3BCB" w:rsidRPr="00823E1F" w:rsidRDefault="00FA3BC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getLanConfig</w:t>
            </w:r>
            <w:proofErr w:type="spellEnd"/>
          </w:p>
        </w:tc>
      </w:tr>
    </w:tbl>
    <w:p w14:paraId="7A92AAD8" w14:textId="77777777" w:rsidR="00721C61" w:rsidRPr="00823E1F" w:rsidRDefault="00721C61" w:rsidP="00E87708">
      <w:pPr>
        <w:spacing w:line="288" w:lineRule="auto"/>
      </w:pPr>
    </w:p>
    <w:p w14:paraId="67B1235E" w14:textId="77777777" w:rsidR="00721C61" w:rsidRPr="00823E1F" w:rsidRDefault="00721C61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11A6B394" w14:textId="0C1DFB55" w:rsidR="00721C61" w:rsidRPr="00823E1F" w:rsidRDefault="00721C61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Kết q</w:t>
      </w:r>
      <w:r w:rsidR="00FA3BCB" w:rsidRPr="00823E1F">
        <w:rPr>
          <w:sz w:val="24"/>
          <w:szCs w:val="24"/>
        </w:rPr>
        <w:t xml:space="preserve">uả trả về là </w:t>
      </w:r>
      <w:proofErr w:type="spellStart"/>
      <w:r w:rsidR="00FA3BCB" w:rsidRPr="00823E1F">
        <w:rPr>
          <w:sz w:val="24"/>
          <w:szCs w:val="24"/>
        </w:rPr>
        <w:t>một</w:t>
      </w:r>
      <w:proofErr w:type="spellEnd"/>
      <w:r w:rsidR="00FA3BCB" w:rsidRPr="00823E1F">
        <w:rPr>
          <w:sz w:val="24"/>
          <w:szCs w:val="24"/>
        </w:rPr>
        <w:t xml:space="preserve"> </w:t>
      </w:r>
      <w:proofErr w:type="spellStart"/>
      <w:r w:rsidR="00FA3BCB" w:rsidRPr="00823E1F">
        <w:rPr>
          <w:sz w:val="24"/>
          <w:szCs w:val="24"/>
        </w:rPr>
        <w:t>Json</w:t>
      </w:r>
      <w:proofErr w:type="spellEnd"/>
      <w:r w:rsidR="00FA3BCB" w:rsidRPr="00823E1F">
        <w:rPr>
          <w:sz w:val="24"/>
          <w:szCs w:val="24"/>
        </w:rPr>
        <w:t xml:space="preserve"> object thông tin Lan của thiết bị.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233"/>
        <w:gridCol w:w="1202"/>
        <w:gridCol w:w="3790"/>
      </w:tblGrid>
      <w:tr w:rsidR="000D55DD" w:rsidRPr="00823E1F" w14:paraId="6FD600E6" w14:textId="77777777" w:rsidTr="000D55DD">
        <w:trPr>
          <w:trHeight w:val="255"/>
        </w:trPr>
        <w:tc>
          <w:tcPr>
            <w:tcW w:w="265" w:type="pct"/>
            <w:vAlign w:val="center"/>
          </w:tcPr>
          <w:p w14:paraId="4343F3DB" w14:textId="77777777" w:rsidR="000D55DD" w:rsidRPr="00823E1F" w:rsidRDefault="000D55D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0EEF027" w14:textId="77777777" w:rsidR="000D55DD" w:rsidRPr="00823E1F" w:rsidRDefault="000D55D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97FC89C" w14:textId="77777777" w:rsidR="000D55DD" w:rsidRPr="00823E1F" w:rsidRDefault="000D55D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063FC43E" w14:textId="77777777" w:rsidR="000D55DD" w:rsidRPr="00823E1F" w:rsidRDefault="000D55D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24" w:type="pct"/>
          </w:tcPr>
          <w:p w14:paraId="2F8EC7AC" w14:textId="5B697E86" w:rsidR="000D55DD" w:rsidRPr="00823E1F" w:rsidRDefault="000D55D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57584182" w14:textId="53AD0467" w:rsidR="000D55DD" w:rsidRPr="00823E1F" w:rsidRDefault="000D55D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0D55DD" w:rsidRPr="00823E1F" w14:paraId="70936AB0" w14:textId="77777777" w:rsidTr="000D55DD">
        <w:trPr>
          <w:trHeight w:val="255"/>
        </w:trPr>
        <w:tc>
          <w:tcPr>
            <w:tcW w:w="265" w:type="pct"/>
            <w:vAlign w:val="center"/>
          </w:tcPr>
          <w:p w14:paraId="7FED6E3D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2AB0F92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7814629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056D3883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6D1A5E7E" w14:textId="1E408ACA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4A1DB41C" w14:textId="138EECAD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0D55DD" w:rsidRPr="00823E1F" w14:paraId="6EA9F4F0" w14:textId="77777777" w:rsidTr="000D55DD">
        <w:trPr>
          <w:trHeight w:val="255"/>
        </w:trPr>
        <w:tc>
          <w:tcPr>
            <w:tcW w:w="265" w:type="pct"/>
            <w:vAlign w:val="center"/>
          </w:tcPr>
          <w:p w14:paraId="6270DDF1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1EFF5812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4E26522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40" w:type="pct"/>
            <w:vAlign w:val="center"/>
          </w:tcPr>
          <w:p w14:paraId="3C4EA4D7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74974FF1" w14:textId="505F5616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30169DA1" w14:textId="27A80A13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0D55DD" w:rsidRPr="00823E1F" w14:paraId="05772C89" w14:textId="77777777" w:rsidTr="000D55DD">
        <w:trPr>
          <w:trHeight w:val="255"/>
        </w:trPr>
        <w:tc>
          <w:tcPr>
            <w:tcW w:w="265" w:type="pct"/>
            <w:vAlign w:val="center"/>
          </w:tcPr>
          <w:p w14:paraId="09269806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8A2C2F9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71E850E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38E31F36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24" w:type="pct"/>
          </w:tcPr>
          <w:p w14:paraId="785DE333" w14:textId="77777777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7C312C23" w14:textId="6BE2D6F8" w:rsidR="000D55DD" w:rsidRPr="00823E1F" w:rsidRDefault="000D55D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thông tin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Lan</w:t>
            </w:r>
          </w:p>
        </w:tc>
      </w:tr>
    </w:tbl>
    <w:p w14:paraId="47F433F3" w14:textId="77777777" w:rsidR="00721C61" w:rsidRPr="00823E1F" w:rsidRDefault="00721C61" w:rsidP="00E87708">
      <w:pPr>
        <w:spacing w:line="288" w:lineRule="auto"/>
      </w:pPr>
    </w:p>
    <w:p w14:paraId="7E79C33F" w14:textId="77777777" w:rsidR="00721C61" w:rsidRPr="00823E1F" w:rsidRDefault="00721C61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20443D27" w14:textId="77777777" w:rsidR="00721C61" w:rsidRPr="00823E1F" w:rsidRDefault="00721C61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74EABEFB" w14:textId="77777777" w:rsidR="00721C61" w:rsidRPr="00823E1F" w:rsidRDefault="00721C61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https://203.162.94.34:8443/one-link/getDeviceConfig</w:t>
      </w:r>
    </w:p>
    <w:p w14:paraId="6CAD9DC4" w14:textId="77777777" w:rsidR="00721C61" w:rsidRPr="00823E1F" w:rsidRDefault="00721C61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5B8A4856" w14:textId="37271A8C" w:rsidR="00721C61" w:rsidRPr="00823E1F" w:rsidRDefault="00FA3BC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getLan</w:t>
      </w:r>
      <w:r w:rsidR="00721C61" w:rsidRPr="00823E1F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721C61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305E6E1" w14:textId="77777777" w:rsidR="00721C61" w:rsidRPr="00823E1F" w:rsidRDefault="00721C61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74772532" w14:textId="77777777" w:rsidR="00721C61" w:rsidRPr="00823E1F" w:rsidRDefault="00721C61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7BB9A1F3" w14:textId="1BADC90C" w:rsidR="00721C61" w:rsidRPr="00E87708" w:rsidRDefault="00721C61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1B86D892" w14:textId="77777777" w:rsidR="00721C61" w:rsidRPr="00823E1F" w:rsidRDefault="00721C61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1F2F2518" w14:textId="77777777" w:rsidR="00721C61" w:rsidRPr="00823E1F" w:rsidRDefault="00721C61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6EAECB34" w14:textId="77777777" w:rsidR="00721C61" w:rsidRPr="00823E1F" w:rsidRDefault="00721C61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42B680A7" w14:textId="77777777" w:rsidR="00721C61" w:rsidRPr="00823E1F" w:rsidRDefault="00721C61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6E725CC2" w14:textId="77777777" w:rsidR="00721C61" w:rsidRPr="00823E1F" w:rsidRDefault="00721C61" w:rsidP="00E87708">
      <w:pPr>
        <w:spacing w:before="120"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345D735E" w14:textId="77777777" w:rsidR="00721C61" w:rsidRPr="00823E1F" w:rsidRDefault="00721C61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001F9E6A" w14:textId="4B6734D4" w:rsidR="00721C61" w:rsidRPr="00823E1F" w:rsidRDefault="00721C61" w:rsidP="00E87708">
      <w:pPr>
        <w:spacing w:before="120" w:line="288" w:lineRule="auto"/>
        <w:ind w:left="1440"/>
        <w:rPr>
          <w:sz w:val="24"/>
          <w:szCs w:val="24"/>
        </w:rPr>
      </w:pPr>
      <w:r w:rsidRPr="00823E1F">
        <w:rPr>
          <w:sz w:val="24"/>
          <w:szCs w:val="24"/>
        </w:rPr>
        <w:t xml:space="preserve">"enable": </w:t>
      </w:r>
      <w:r w:rsidR="003209E4" w:rsidRPr="00823E1F">
        <w:rPr>
          <w:sz w:val="24"/>
          <w:szCs w:val="24"/>
        </w:rPr>
        <w:t>yes</w:t>
      </w:r>
      <w:r w:rsidRPr="00823E1F">
        <w:rPr>
          <w:sz w:val="24"/>
          <w:szCs w:val="24"/>
        </w:rPr>
        <w:t>,</w:t>
      </w:r>
    </w:p>
    <w:p w14:paraId="580D0400" w14:textId="39AE8044" w:rsidR="00721C61" w:rsidRPr="00823E1F" w:rsidRDefault="00721C61" w:rsidP="00E87708">
      <w:pPr>
        <w:spacing w:before="120" w:line="288" w:lineRule="auto"/>
        <w:ind w:left="144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="003209E4" w:rsidRPr="00823E1F">
        <w:rPr>
          <w:sz w:val="24"/>
          <w:szCs w:val="24"/>
        </w:rPr>
        <w:t>ipAddress</w:t>
      </w:r>
      <w:proofErr w:type="spellEnd"/>
      <w:r w:rsidRPr="00823E1F">
        <w:rPr>
          <w:sz w:val="24"/>
          <w:szCs w:val="24"/>
        </w:rPr>
        <w:t>": "</w:t>
      </w:r>
      <w:r w:rsidR="003209E4" w:rsidRPr="00823E1F">
        <w:rPr>
          <w:sz w:val="24"/>
          <w:szCs w:val="24"/>
        </w:rPr>
        <w:t>192.168.1.1</w:t>
      </w:r>
      <w:r w:rsidRPr="00823E1F">
        <w:rPr>
          <w:sz w:val="24"/>
          <w:szCs w:val="24"/>
        </w:rPr>
        <w:t>",</w:t>
      </w:r>
    </w:p>
    <w:p w14:paraId="4A5DFA97" w14:textId="3ACD419E" w:rsidR="003209E4" w:rsidRPr="00823E1F" w:rsidRDefault="00721C61" w:rsidP="00E87708">
      <w:pPr>
        <w:spacing w:before="120" w:line="288" w:lineRule="auto"/>
        <w:ind w:left="144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="003209E4" w:rsidRPr="00823E1F">
        <w:rPr>
          <w:sz w:val="24"/>
          <w:szCs w:val="24"/>
        </w:rPr>
        <w:t>startIP</w:t>
      </w:r>
      <w:proofErr w:type="spellEnd"/>
      <w:r w:rsidRPr="00823E1F">
        <w:rPr>
          <w:sz w:val="24"/>
          <w:szCs w:val="24"/>
        </w:rPr>
        <w:t>": "</w:t>
      </w:r>
      <w:r w:rsidR="003209E4" w:rsidRPr="00823E1F">
        <w:rPr>
          <w:sz w:val="24"/>
          <w:szCs w:val="24"/>
        </w:rPr>
        <w:t>192.168.1.2</w:t>
      </w:r>
      <w:r w:rsidRPr="00823E1F">
        <w:rPr>
          <w:sz w:val="24"/>
          <w:szCs w:val="24"/>
        </w:rPr>
        <w:t>",</w:t>
      </w:r>
    </w:p>
    <w:p w14:paraId="22127FFB" w14:textId="71BAF6B5" w:rsidR="003209E4" w:rsidRPr="00823E1F" w:rsidRDefault="003209E4" w:rsidP="00E87708">
      <w:pPr>
        <w:spacing w:before="120" w:line="288" w:lineRule="auto"/>
        <w:ind w:left="720" w:firstLine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endIP</w:t>
      </w:r>
      <w:proofErr w:type="spellEnd"/>
      <w:r w:rsidRPr="00823E1F">
        <w:rPr>
          <w:sz w:val="24"/>
          <w:szCs w:val="24"/>
        </w:rPr>
        <w:t>": "192.168.1.252",</w:t>
      </w:r>
    </w:p>
    <w:p w14:paraId="2C977D5C" w14:textId="554F2C51" w:rsidR="003209E4" w:rsidRPr="00823E1F" w:rsidRDefault="003209E4" w:rsidP="00E87708">
      <w:pPr>
        <w:spacing w:before="120" w:line="288" w:lineRule="auto"/>
        <w:ind w:left="1440"/>
        <w:rPr>
          <w:sz w:val="24"/>
          <w:szCs w:val="24"/>
        </w:rPr>
      </w:pPr>
      <w:r w:rsidRPr="00823E1F">
        <w:rPr>
          <w:sz w:val="24"/>
          <w:szCs w:val="24"/>
        </w:rPr>
        <w:t>“</w:t>
      </w:r>
      <w:proofErr w:type="spellStart"/>
      <w:r w:rsidRPr="00823E1F">
        <w:rPr>
          <w:sz w:val="24"/>
          <w:szCs w:val="24"/>
        </w:rPr>
        <w:t>netMask</w:t>
      </w:r>
      <w:proofErr w:type="spellEnd"/>
      <w:r w:rsidRPr="00823E1F">
        <w:rPr>
          <w:sz w:val="24"/>
          <w:szCs w:val="24"/>
        </w:rPr>
        <w:t>": "255.255.255.0",</w:t>
      </w:r>
    </w:p>
    <w:p w14:paraId="1281C26C" w14:textId="2F382CFD" w:rsidR="00721C61" w:rsidRPr="00823E1F" w:rsidRDefault="00721C61" w:rsidP="00E87708">
      <w:pPr>
        <w:spacing w:before="120" w:line="288" w:lineRule="auto"/>
        <w:ind w:left="144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="003209E4" w:rsidRPr="00823E1F">
        <w:rPr>
          <w:sz w:val="24"/>
          <w:szCs w:val="24"/>
        </w:rPr>
        <w:t>leaseTime</w:t>
      </w:r>
      <w:proofErr w:type="spellEnd"/>
      <w:r w:rsidR="003209E4" w:rsidRPr="00823E1F">
        <w:rPr>
          <w:sz w:val="24"/>
          <w:szCs w:val="24"/>
        </w:rPr>
        <w:t>": 86400</w:t>
      </w:r>
    </w:p>
    <w:p w14:paraId="00ED44A2" w14:textId="580F3553" w:rsidR="00721C61" w:rsidRPr="00823E1F" w:rsidRDefault="00721C61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2622DD6C" w14:textId="57364AFD" w:rsidR="0068174F" w:rsidRPr="00823E1F" w:rsidRDefault="00721C61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147619C7" w14:textId="3E3043CF" w:rsidR="008E7EAA" w:rsidRPr="00823E1F" w:rsidRDefault="008E7EAA" w:rsidP="00E87708">
      <w:pPr>
        <w:pStyle w:val="Heading3"/>
        <w:spacing w:line="288" w:lineRule="auto"/>
        <w:rPr>
          <w:sz w:val="24"/>
          <w:szCs w:val="24"/>
        </w:rPr>
      </w:pPr>
      <w:bookmarkStart w:id="56" w:name="_Toc111126306"/>
      <w:r w:rsidRPr="00823E1F">
        <w:rPr>
          <w:sz w:val="24"/>
          <w:szCs w:val="24"/>
        </w:rPr>
        <w:t>API cấu hình LAN</w:t>
      </w:r>
      <w:bookmarkEnd w:id="56"/>
    </w:p>
    <w:p w14:paraId="11C7A70F" w14:textId="77777777" w:rsidR="008E7EAA" w:rsidRPr="00823E1F" w:rsidRDefault="008E7EAA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8E7EAA" w:rsidRPr="00823E1F" w14:paraId="093F8AB5" w14:textId="77777777" w:rsidTr="008E7EAA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3360B408" w14:textId="77777777" w:rsidR="008E7EAA" w:rsidRPr="00823E1F" w:rsidRDefault="008E7EAA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1FE7589F" w14:textId="77777777" w:rsidR="008E7EAA" w:rsidRPr="00823E1F" w:rsidRDefault="008E7EAA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8E7EAA" w:rsidRPr="00823E1F" w14:paraId="53B54ED0" w14:textId="77777777" w:rsidTr="008E7EAA">
        <w:trPr>
          <w:trHeight w:val="362"/>
        </w:trPr>
        <w:tc>
          <w:tcPr>
            <w:tcW w:w="1540" w:type="pct"/>
            <w:vAlign w:val="center"/>
          </w:tcPr>
          <w:p w14:paraId="65B8E50B" w14:textId="2A4A789B" w:rsidR="008E7EAA" w:rsidRPr="00823E1F" w:rsidRDefault="005F409E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</w:t>
            </w:r>
            <w:r w:rsidR="008E7EAA" w:rsidRPr="00823E1F">
              <w:rPr>
                <w:sz w:val="24"/>
                <w:szCs w:val="24"/>
              </w:rPr>
              <w:t>onfig</w:t>
            </w:r>
            <w:proofErr w:type="spellEnd"/>
          </w:p>
        </w:tc>
        <w:tc>
          <w:tcPr>
            <w:tcW w:w="3460" w:type="pct"/>
            <w:vAlign w:val="center"/>
          </w:tcPr>
          <w:p w14:paraId="0137C60B" w14:textId="08DF1017" w:rsidR="008E7EAA" w:rsidRPr="00823E1F" w:rsidRDefault="00BA70E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</w:t>
            </w:r>
            <w:r w:rsidR="00BE1519" w:rsidRPr="00823E1F">
              <w:rPr>
                <w:sz w:val="24"/>
                <w:szCs w:val="24"/>
              </w:rPr>
              <w:t>/</w:t>
            </w:r>
            <w:r w:rsidR="005F409E" w:rsidRPr="00823E1F">
              <w:rPr>
                <w:sz w:val="24"/>
                <w:szCs w:val="24"/>
              </w:rPr>
              <w:t>deviceC</w:t>
            </w:r>
            <w:r w:rsidR="00BE1519" w:rsidRPr="00823E1F">
              <w:rPr>
                <w:sz w:val="24"/>
                <w:szCs w:val="24"/>
              </w:rPr>
              <w:t>onfig</w:t>
            </w:r>
          </w:p>
        </w:tc>
      </w:tr>
      <w:tr w:rsidR="008E7EAA" w:rsidRPr="00823E1F" w14:paraId="7237A90C" w14:textId="77777777" w:rsidTr="008E7EAA">
        <w:tc>
          <w:tcPr>
            <w:tcW w:w="1540" w:type="pct"/>
            <w:vAlign w:val="center"/>
          </w:tcPr>
          <w:p w14:paraId="6D9D71F4" w14:textId="77777777" w:rsidR="008E7EAA" w:rsidRPr="00823E1F" w:rsidRDefault="008E7E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4C2994A0" w14:textId="77777777" w:rsidR="008E7EAA" w:rsidRPr="00823E1F" w:rsidRDefault="008E7E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8E7EAA" w:rsidRPr="00823E1F" w14:paraId="448E5966" w14:textId="77777777" w:rsidTr="008E7EAA">
        <w:tc>
          <w:tcPr>
            <w:tcW w:w="1540" w:type="pct"/>
            <w:vAlign w:val="center"/>
          </w:tcPr>
          <w:p w14:paraId="5C5D12EA" w14:textId="77777777" w:rsidR="008E7EAA" w:rsidRPr="00823E1F" w:rsidRDefault="008E7E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79AB8806" w14:textId="77777777" w:rsidR="008E7EAA" w:rsidRPr="00823E1F" w:rsidRDefault="008E7E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2408646A" w14:textId="116E6EF2" w:rsidR="008E7EAA" w:rsidRPr="00823E1F" w:rsidRDefault="008E7EAA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682"/>
        <w:gridCol w:w="1114"/>
        <w:gridCol w:w="3430"/>
      </w:tblGrid>
      <w:tr w:rsidR="00AE5D42" w:rsidRPr="00823E1F" w14:paraId="3B10F47C" w14:textId="77777777" w:rsidTr="0000542B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87FA9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66969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6B417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47B31F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B1201" w14:textId="337D7404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3AEFDE" w14:textId="127C7221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AE5D42" w:rsidRPr="00823E1F" w14:paraId="34A71608" w14:textId="77777777" w:rsidTr="0000542B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D03F4" w14:textId="42F6BB9D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3D80BC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05EA7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BBE28B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B72FF" w14:textId="6ED8841C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D33BF" w14:textId="04E18BFF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AE5D42" w:rsidRPr="00823E1F" w14:paraId="7222DEE1" w14:textId="77777777" w:rsidTr="0000542B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63661" w14:textId="3B7EBB53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lastRenderedPageBreak/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20FBFC" w14:textId="20C81E8D" w:rsidR="00AE5D42" w:rsidRPr="00823E1F" w:rsidRDefault="00AE5D42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FB6BC" w14:textId="7D127D43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C20903" w14:textId="495C6A8D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541C3" w14:textId="0351196A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C06EF" w14:textId="1829B8E9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AE5D42" w:rsidRPr="00823E1F" w14:paraId="67BFD6C0" w14:textId="77777777" w:rsidTr="0000542B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62C29" w14:textId="0C96747D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8F3C4" w14:textId="14FADAD4" w:rsidR="00AE5D42" w:rsidRPr="00823E1F" w:rsidRDefault="00AE5D42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C7BFF" w14:textId="25F8B6BC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BDBEA7" w14:textId="51871EAA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D7088" w14:textId="5948B912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EA292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692C68DD" w14:textId="56AB7B1B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lanConfig</w:t>
            </w:r>
            <w:proofErr w:type="spellEnd"/>
          </w:p>
        </w:tc>
      </w:tr>
      <w:tr w:rsidR="00AE5D42" w:rsidRPr="00823E1F" w14:paraId="3D755C53" w14:textId="77777777" w:rsidTr="0000542B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F1061" w14:textId="3898305F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444AC1" w14:textId="26B4988A" w:rsidR="00AE5D42" w:rsidRPr="00823E1F" w:rsidRDefault="00AE5D42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F4AF25" w14:textId="6D3309D6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F000E5" w14:textId="3BFC430A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1612F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536D4" w14:textId="04BC0718" w:rsidR="00AE5D42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20290C8E" w14:textId="77777777" w:rsidR="007B006E" w:rsidRPr="00823E1F" w:rsidRDefault="007B006E" w:rsidP="00E87708">
      <w:pPr>
        <w:spacing w:line="288" w:lineRule="auto"/>
      </w:pPr>
    </w:p>
    <w:p w14:paraId="3D12D1F0" w14:textId="77777777" w:rsidR="008E7EAA" w:rsidRPr="00823E1F" w:rsidRDefault="008E7EAA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6"/>
        <w:gridCol w:w="1642"/>
        <w:gridCol w:w="1438"/>
        <w:gridCol w:w="994"/>
        <w:gridCol w:w="1258"/>
        <w:gridCol w:w="3787"/>
      </w:tblGrid>
      <w:tr w:rsidR="00AE5D42" w:rsidRPr="00823E1F" w14:paraId="4DE6D1A8" w14:textId="77777777" w:rsidTr="00AE5D42">
        <w:trPr>
          <w:trHeight w:val="255"/>
        </w:trPr>
        <w:tc>
          <w:tcPr>
            <w:tcW w:w="268" w:type="pct"/>
            <w:vAlign w:val="center"/>
          </w:tcPr>
          <w:p w14:paraId="160CC693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032AA0F1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156CDF1F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16" w:type="pct"/>
            <w:vAlign w:val="center"/>
          </w:tcPr>
          <w:p w14:paraId="0CB86A21" w14:textId="77777777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2A39E6A9" w14:textId="203D9D2C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49940093" w14:textId="54646314" w:rsidR="00AE5D42" w:rsidRPr="00823E1F" w:rsidRDefault="00AE5D4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AE5D42" w:rsidRPr="00823E1F" w14:paraId="07316FB9" w14:textId="77777777" w:rsidTr="00AE5D42">
        <w:trPr>
          <w:trHeight w:val="255"/>
        </w:trPr>
        <w:tc>
          <w:tcPr>
            <w:tcW w:w="268" w:type="pct"/>
            <w:vAlign w:val="center"/>
          </w:tcPr>
          <w:p w14:paraId="3F5E0678" w14:textId="41E4747C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152AFD11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2D3B35FD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16" w:type="pct"/>
          </w:tcPr>
          <w:p w14:paraId="53930952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1FCC622A" w14:textId="6EFEFCBD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10CC42F5" w14:textId="0A52A68F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AE5D42" w:rsidRPr="00823E1F" w14:paraId="2147535E" w14:textId="77777777" w:rsidTr="00AE5D42">
        <w:trPr>
          <w:trHeight w:val="255"/>
        </w:trPr>
        <w:tc>
          <w:tcPr>
            <w:tcW w:w="268" w:type="pct"/>
            <w:vAlign w:val="center"/>
          </w:tcPr>
          <w:p w14:paraId="0E97C0F6" w14:textId="722CE10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6ED24C0C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14BC486C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16" w:type="pct"/>
          </w:tcPr>
          <w:p w14:paraId="1633059E" w14:textId="77777777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403F4BCF" w14:textId="5229C265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33E63335" w14:textId="7EDEB128" w:rsidR="00AE5D42" w:rsidRPr="00823E1F" w:rsidRDefault="00AE5D4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48561231" w14:textId="77777777" w:rsidR="008E7EAA" w:rsidRPr="00823E1F" w:rsidRDefault="008E7EAA" w:rsidP="00E87708">
      <w:pPr>
        <w:spacing w:line="288" w:lineRule="auto"/>
      </w:pPr>
    </w:p>
    <w:p w14:paraId="6596660E" w14:textId="0B8A2E9C" w:rsidR="00A0224F" w:rsidRPr="00823E1F" w:rsidRDefault="008E7EAA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368DE984" w14:textId="6ACD6B33" w:rsidR="008E7EAA" w:rsidRPr="00823E1F" w:rsidRDefault="008E7EA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74EC8DF5" w14:textId="77777777" w:rsidR="00F2556E" w:rsidRPr="00823E1F" w:rsidRDefault="00F2556E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2339C54B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7A52865D" w14:textId="56AFAAE6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="0015710E" w:rsidRPr="00823E1F">
        <w:rPr>
          <w:rFonts w:ascii="Times New Roman" w:hAnsi="Times New Roman" w:cs="Times New Roman"/>
          <w:sz w:val="24"/>
          <w:szCs w:val="24"/>
        </w:rPr>
        <w:t>lan</w:t>
      </w:r>
      <w:commentRangeStart w:id="57"/>
      <w:r w:rsidRPr="00823E1F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  <w:commentRangeEnd w:id="57"/>
      <w:r w:rsidR="005D3323" w:rsidRPr="00823E1F">
        <w:rPr>
          <w:rStyle w:val="CommentReference"/>
          <w:rFonts w:ascii="Times New Roman" w:hAnsi="Times New Roman" w:cs="Times New Roman"/>
          <w:lang w:eastAsia="en-US"/>
        </w:rPr>
        <w:commentReference w:id="57"/>
      </w:r>
    </w:p>
    <w:p w14:paraId="4AF99FDC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6576A159" w14:textId="35626334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7B00EB" w:rsidRPr="00823E1F">
        <w:rPr>
          <w:rFonts w:ascii="Times New Roman" w:hAnsi="Times New Roman" w:cs="Times New Roman"/>
          <w:sz w:val="24"/>
          <w:szCs w:val="24"/>
        </w:rPr>
        <w:t>H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318B8CA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3675CE9D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5D615F2D" w14:textId="72B72CBC" w:rsidR="000146D2" w:rsidRPr="00823E1F" w:rsidRDefault="000E202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6B0A7C" w:rsidRPr="00823E1F">
        <w:rPr>
          <w:rFonts w:ascii="Times New Roman" w:hAnsi="Times New Roman" w:cs="Times New Roman"/>
          <w:sz w:val="24"/>
          <w:szCs w:val="24"/>
        </w:rPr>
        <w:tab/>
      </w:r>
      <w:r w:rsidR="000146D2" w:rsidRPr="00823E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61434F" w:rsidRPr="00823E1F">
        <w:rPr>
          <w:rFonts w:ascii="Times New Roman" w:hAnsi="Times New Roman" w:cs="Times New Roman"/>
          <w:sz w:val="24"/>
          <w:szCs w:val="24"/>
        </w:rPr>
        <w:t>e</w:t>
      </w:r>
      <w:r w:rsidR="000146D2" w:rsidRPr="00823E1F">
        <w:rPr>
          <w:rFonts w:ascii="Times New Roman" w:hAnsi="Times New Roman" w:cs="Times New Roman"/>
          <w:sz w:val="24"/>
          <w:szCs w:val="24"/>
        </w:rPr>
        <w:t>nableDHCP</w:t>
      </w:r>
      <w:proofErr w:type="spellEnd"/>
      <w:r w:rsidR="000146D2" w:rsidRPr="00823E1F">
        <w:rPr>
          <w:rFonts w:ascii="Times New Roman" w:hAnsi="Times New Roman" w:cs="Times New Roman"/>
          <w:sz w:val="24"/>
          <w:szCs w:val="24"/>
        </w:rPr>
        <w:t>”: Yes</w:t>
      </w:r>
      <w:r w:rsidR="005F409E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7B8D3A6E" w14:textId="16731A9F" w:rsidR="000146D2" w:rsidRPr="00823E1F" w:rsidRDefault="000E2027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6B0A7C" w:rsidRPr="00823E1F">
        <w:rPr>
          <w:rFonts w:ascii="Times New Roman" w:hAnsi="Times New Roman" w:cs="Times New Roman"/>
          <w:sz w:val="24"/>
          <w:szCs w:val="24"/>
        </w:rPr>
        <w:tab/>
      </w:r>
      <w:r w:rsidR="000146D2" w:rsidRPr="00823E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61434F" w:rsidRPr="00823E1F">
        <w:rPr>
          <w:rFonts w:ascii="Times New Roman" w:hAnsi="Times New Roman" w:cs="Times New Roman"/>
          <w:sz w:val="24"/>
          <w:szCs w:val="24"/>
        </w:rPr>
        <w:t>dhcpStartIP</w:t>
      </w:r>
      <w:proofErr w:type="spellEnd"/>
      <w:r w:rsidR="000146D2" w:rsidRPr="00823E1F">
        <w:rPr>
          <w:rFonts w:ascii="Times New Roman" w:hAnsi="Times New Roman" w:cs="Times New Roman"/>
          <w:sz w:val="24"/>
          <w:szCs w:val="24"/>
        </w:rPr>
        <w:t>”: “192.168.1.2”</w:t>
      </w:r>
      <w:r w:rsidR="005F409E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74077C2D" w14:textId="041D457B" w:rsidR="000146D2" w:rsidRPr="00823E1F" w:rsidRDefault="000E2027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6B0A7C" w:rsidRPr="00823E1F">
        <w:rPr>
          <w:rFonts w:ascii="Times New Roman" w:hAnsi="Times New Roman" w:cs="Times New Roman"/>
          <w:sz w:val="24"/>
          <w:szCs w:val="24"/>
        </w:rPr>
        <w:tab/>
      </w:r>
      <w:r w:rsidR="000146D2" w:rsidRPr="00823E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61434F" w:rsidRPr="00823E1F">
        <w:rPr>
          <w:rFonts w:ascii="Times New Roman" w:hAnsi="Times New Roman" w:cs="Times New Roman"/>
          <w:sz w:val="24"/>
          <w:szCs w:val="24"/>
        </w:rPr>
        <w:t>dhcpE</w:t>
      </w:r>
      <w:r w:rsidR="000146D2" w:rsidRPr="00823E1F">
        <w:rPr>
          <w:rFonts w:ascii="Times New Roman" w:hAnsi="Times New Roman" w:cs="Times New Roman"/>
          <w:sz w:val="24"/>
          <w:szCs w:val="24"/>
        </w:rPr>
        <w:t>ndIP</w:t>
      </w:r>
      <w:proofErr w:type="spellEnd"/>
      <w:r w:rsidR="000146D2" w:rsidRPr="00823E1F">
        <w:rPr>
          <w:rFonts w:ascii="Times New Roman" w:hAnsi="Times New Roman" w:cs="Times New Roman"/>
          <w:sz w:val="24"/>
          <w:szCs w:val="24"/>
        </w:rPr>
        <w:t>”: “192.168.1.254”</w:t>
      </w:r>
      <w:r w:rsidR="005F409E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5E33D20B" w14:textId="4D8A8B5C" w:rsidR="000146D2" w:rsidRPr="00823E1F" w:rsidRDefault="000E2027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6B0A7C" w:rsidRPr="00823E1F">
        <w:rPr>
          <w:rFonts w:ascii="Times New Roman" w:hAnsi="Times New Roman" w:cs="Times New Roman"/>
          <w:sz w:val="24"/>
          <w:szCs w:val="24"/>
        </w:rPr>
        <w:tab/>
      </w:r>
      <w:r w:rsidR="000146D2" w:rsidRPr="00823E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61434F" w:rsidRPr="00823E1F">
        <w:rPr>
          <w:rFonts w:ascii="Times New Roman" w:hAnsi="Times New Roman" w:cs="Times New Roman"/>
          <w:sz w:val="24"/>
          <w:szCs w:val="24"/>
        </w:rPr>
        <w:t>ipa</w:t>
      </w:r>
      <w:r w:rsidR="000146D2" w:rsidRPr="00823E1F">
        <w:rPr>
          <w:rFonts w:ascii="Times New Roman" w:hAnsi="Times New Roman" w:cs="Times New Roman"/>
          <w:sz w:val="24"/>
          <w:szCs w:val="24"/>
        </w:rPr>
        <w:t>ddress</w:t>
      </w:r>
      <w:proofErr w:type="spellEnd"/>
      <w:r w:rsidR="000146D2" w:rsidRPr="00823E1F">
        <w:rPr>
          <w:rFonts w:ascii="Times New Roman" w:hAnsi="Times New Roman" w:cs="Times New Roman"/>
          <w:sz w:val="24"/>
          <w:szCs w:val="24"/>
        </w:rPr>
        <w:t>”: “192.168.1.1”</w:t>
      </w:r>
      <w:r w:rsidR="005F409E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050DC80A" w14:textId="39588D46" w:rsidR="000146D2" w:rsidRPr="00823E1F" w:rsidRDefault="000E2027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6B0A7C" w:rsidRPr="00823E1F">
        <w:rPr>
          <w:rFonts w:ascii="Times New Roman" w:hAnsi="Times New Roman" w:cs="Times New Roman"/>
          <w:sz w:val="24"/>
          <w:szCs w:val="24"/>
        </w:rPr>
        <w:tab/>
      </w:r>
      <w:r w:rsidR="000146D2" w:rsidRPr="00823E1F">
        <w:rPr>
          <w:rFonts w:ascii="Times New Roman" w:hAnsi="Times New Roman" w:cs="Times New Roman"/>
          <w:sz w:val="24"/>
          <w:szCs w:val="24"/>
        </w:rPr>
        <w:t>“</w:t>
      </w:r>
      <w:r w:rsidR="0061434F" w:rsidRPr="00823E1F">
        <w:rPr>
          <w:rFonts w:ascii="Times New Roman" w:hAnsi="Times New Roman" w:cs="Times New Roman"/>
          <w:sz w:val="24"/>
          <w:szCs w:val="24"/>
        </w:rPr>
        <w:t>n</w:t>
      </w:r>
      <w:r w:rsidR="000146D2" w:rsidRPr="00823E1F">
        <w:rPr>
          <w:rFonts w:ascii="Times New Roman" w:hAnsi="Times New Roman" w:cs="Times New Roman"/>
          <w:sz w:val="24"/>
          <w:szCs w:val="24"/>
        </w:rPr>
        <w:t>etmask”: “255.255.255.0”</w:t>
      </w:r>
      <w:r w:rsidR="005F409E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746C9610" w14:textId="2978B65D" w:rsidR="000146D2" w:rsidRPr="00823E1F" w:rsidRDefault="000E2027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6B0A7C" w:rsidRPr="00823E1F">
        <w:rPr>
          <w:rFonts w:ascii="Times New Roman" w:hAnsi="Times New Roman" w:cs="Times New Roman"/>
          <w:sz w:val="24"/>
          <w:szCs w:val="24"/>
        </w:rPr>
        <w:tab/>
      </w:r>
      <w:r w:rsidR="000146D2" w:rsidRPr="00823E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61434F" w:rsidRPr="00823E1F">
        <w:rPr>
          <w:rFonts w:ascii="Times New Roman" w:hAnsi="Times New Roman" w:cs="Times New Roman"/>
          <w:sz w:val="24"/>
          <w:szCs w:val="24"/>
        </w:rPr>
        <w:t>l</w:t>
      </w:r>
      <w:r w:rsidR="000146D2" w:rsidRPr="00823E1F">
        <w:rPr>
          <w:rFonts w:ascii="Times New Roman" w:hAnsi="Times New Roman" w:cs="Times New Roman"/>
          <w:sz w:val="24"/>
          <w:szCs w:val="24"/>
        </w:rPr>
        <w:t>easeTime</w:t>
      </w:r>
      <w:proofErr w:type="spellEnd"/>
      <w:r w:rsidR="000146D2" w:rsidRPr="00823E1F">
        <w:rPr>
          <w:rFonts w:ascii="Times New Roman" w:hAnsi="Times New Roman" w:cs="Times New Roman"/>
          <w:sz w:val="24"/>
          <w:szCs w:val="24"/>
        </w:rPr>
        <w:t>”: 86400</w:t>
      </w:r>
    </w:p>
    <w:p w14:paraId="0E99FD27" w14:textId="055C2E4F" w:rsidR="00A0224F" w:rsidRPr="00823E1F" w:rsidRDefault="00A0224F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659CEEA" w14:textId="75069DA2" w:rsidR="00A0224F" w:rsidRPr="00823E1F" w:rsidRDefault="008E7EA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0D49FD10" w14:textId="77777777" w:rsidR="008E7EAA" w:rsidRPr="00823E1F" w:rsidRDefault="008E7EA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6A7E0967" w14:textId="77777777" w:rsidR="008E7EAA" w:rsidRPr="00823E1F" w:rsidRDefault="008E7EAA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0DCC4697" w14:textId="77777777" w:rsidR="008E7EAA" w:rsidRPr="00823E1F" w:rsidRDefault="008E7EAA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70BCDA4F" w14:textId="77777777" w:rsidR="008E7EAA" w:rsidRPr="00823E1F" w:rsidRDefault="008E7EAA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24448F02" w14:textId="2F246550" w:rsidR="008E7EAA" w:rsidRPr="00823E1F" w:rsidRDefault="008E7EAA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BB68C23" w14:textId="51459597" w:rsidR="00544662" w:rsidRPr="00823E1F" w:rsidRDefault="00544662" w:rsidP="00E87708">
      <w:pPr>
        <w:pStyle w:val="Heading3"/>
        <w:spacing w:line="288" w:lineRule="auto"/>
        <w:rPr>
          <w:sz w:val="24"/>
          <w:szCs w:val="24"/>
        </w:rPr>
      </w:pPr>
      <w:bookmarkStart w:id="58" w:name="_Toc111126307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>lấy thông tin các WAN của thiết bị</w:t>
      </w:r>
      <w:bookmarkEnd w:id="58"/>
    </w:p>
    <w:p w14:paraId="752AD036" w14:textId="77777777" w:rsidR="00544662" w:rsidRPr="00823E1F" w:rsidRDefault="00544662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544662" w:rsidRPr="00823E1F" w14:paraId="288BDFE7" w14:textId="77777777" w:rsidTr="005D1622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06829BFC" w14:textId="77777777" w:rsidR="00544662" w:rsidRPr="00823E1F" w:rsidRDefault="00544662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5BA6C978" w14:textId="77777777" w:rsidR="00544662" w:rsidRPr="00823E1F" w:rsidRDefault="00544662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544662" w:rsidRPr="00823E1F" w14:paraId="11CF1693" w14:textId="77777777" w:rsidTr="005D1622">
        <w:trPr>
          <w:trHeight w:val="362"/>
        </w:trPr>
        <w:tc>
          <w:tcPr>
            <w:tcW w:w="1540" w:type="pct"/>
            <w:vAlign w:val="center"/>
          </w:tcPr>
          <w:p w14:paraId="19197C8F" w14:textId="61CD9987" w:rsidR="00544662" w:rsidRPr="00823E1F" w:rsidRDefault="00833DC4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01CC330C" w14:textId="4F325F7A" w:rsidR="00544662" w:rsidRPr="00823E1F" w:rsidRDefault="0054466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commentRangeStart w:id="59"/>
            <w:r w:rsidRPr="00823E1F">
              <w:rPr>
                <w:sz w:val="24"/>
                <w:szCs w:val="24"/>
              </w:rPr>
              <w:t>get</w:t>
            </w:r>
            <w:r w:rsidR="0015710E" w:rsidRPr="00823E1F">
              <w:rPr>
                <w:sz w:val="24"/>
                <w:szCs w:val="24"/>
              </w:rPr>
              <w:t>DeviceConfig</w:t>
            </w:r>
            <w:commentRangeEnd w:id="59"/>
            <w:r w:rsidR="005D3323" w:rsidRPr="00823E1F">
              <w:rPr>
                <w:rStyle w:val="CommentReference"/>
                <w:rFonts w:eastAsia="Times New Roman" w:cs="Times New Roman"/>
              </w:rPr>
              <w:commentReference w:id="59"/>
            </w:r>
          </w:p>
        </w:tc>
      </w:tr>
      <w:tr w:rsidR="00544662" w:rsidRPr="00823E1F" w14:paraId="4EFDD0A8" w14:textId="77777777" w:rsidTr="005D1622">
        <w:tc>
          <w:tcPr>
            <w:tcW w:w="1540" w:type="pct"/>
            <w:vAlign w:val="center"/>
          </w:tcPr>
          <w:p w14:paraId="50A1B642" w14:textId="77777777" w:rsidR="00544662" w:rsidRPr="00823E1F" w:rsidRDefault="0054466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66D9DCF0" w14:textId="77777777" w:rsidR="00544662" w:rsidRPr="00823E1F" w:rsidRDefault="0054466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544662" w:rsidRPr="00823E1F" w14:paraId="1DAE79F0" w14:textId="77777777" w:rsidTr="005D1622">
        <w:tc>
          <w:tcPr>
            <w:tcW w:w="1540" w:type="pct"/>
            <w:vAlign w:val="center"/>
          </w:tcPr>
          <w:p w14:paraId="7A3AA554" w14:textId="77777777" w:rsidR="00544662" w:rsidRPr="00823E1F" w:rsidRDefault="0054466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36E581B9" w14:textId="77777777" w:rsidR="00544662" w:rsidRPr="00823E1F" w:rsidRDefault="00544662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4988BCF6" w14:textId="77777777" w:rsidR="00544662" w:rsidRPr="00823E1F" w:rsidRDefault="00544662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175"/>
        <w:gridCol w:w="1596"/>
        <w:gridCol w:w="3453"/>
      </w:tblGrid>
      <w:tr w:rsidR="00FB604E" w:rsidRPr="00823E1F" w14:paraId="43E83C51" w14:textId="77777777" w:rsidTr="00FB604E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5FBDE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C2699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1A934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4FFC3" w14:textId="7777777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CFB5D" w14:textId="0B1587F7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4CDCF" w14:textId="38C06705" w:rsidR="00FB604E" w:rsidRPr="00823E1F" w:rsidRDefault="00FB604E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FB604E" w:rsidRPr="00823E1F" w14:paraId="6642E804" w14:textId="77777777" w:rsidTr="00FB604E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EB928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2032E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70D8C5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38EE55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F256" w14:textId="3A54DE43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C1AF5" w14:textId="668402BD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FB604E" w:rsidRPr="00823E1F" w14:paraId="15E1180C" w14:textId="77777777" w:rsidTr="00FB604E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BD871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3B2B9C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4E13B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15AF1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621A" w14:textId="50EFD850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AA678" w14:textId="0882B9BE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FB604E" w:rsidRPr="00823E1F" w14:paraId="073EE6D1" w14:textId="77777777" w:rsidTr="00FB604E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43EA7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472A5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6F0606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46E51B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E97F" w14:textId="0DD023D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392E0B" w14:textId="77777777" w:rsidR="00FB604E" w:rsidRPr="00823E1F" w:rsidRDefault="00FB604E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</w:t>
            </w:r>
            <w:commentRangeStart w:id="60"/>
            <w:r w:rsidRPr="00823E1F">
              <w:rPr>
                <w:sz w:val="24"/>
                <w:szCs w:val="24"/>
                <w:lang w:eastAsia="en-AU"/>
              </w:rPr>
              <w:t>bị</w:t>
            </w:r>
            <w:commentRangeEnd w:id="60"/>
            <w:r w:rsidRPr="00823E1F">
              <w:rPr>
                <w:rStyle w:val="CommentReference"/>
              </w:rPr>
              <w:commentReference w:id="60"/>
            </w:r>
          </w:p>
          <w:p w14:paraId="2ACFF6E1" w14:textId="760ABCE5" w:rsidR="00833DC4" w:rsidRPr="00823E1F" w:rsidRDefault="00833DC4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getWanConfig</w:t>
            </w:r>
            <w:proofErr w:type="spellEnd"/>
          </w:p>
        </w:tc>
      </w:tr>
    </w:tbl>
    <w:p w14:paraId="687CA195" w14:textId="77777777" w:rsidR="00544662" w:rsidRPr="00823E1F" w:rsidRDefault="00544662" w:rsidP="00E87708">
      <w:pPr>
        <w:spacing w:line="288" w:lineRule="auto"/>
      </w:pPr>
    </w:p>
    <w:p w14:paraId="3A5C86DF" w14:textId="77777777" w:rsidR="00544662" w:rsidRPr="00823E1F" w:rsidRDefault="00544662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0AAEE1C5" w14:textId="0DEA19CC" w:rsidR="00544662" w:rsidRPr="00823E1F" w:rsidRDefault="00544662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</w:t>
      </w:r>
      <w:proofErr w:type="spellStart"/>
      <w:r w:rsidRPr="00823E1F">
        <w:rPr>
          <w:sz w:val="24"/>
          <w:szCs w:val="24"/>
        </w:rPr>
        <w:t>chứa</w:t>
      </w:r>
      <w:proofErr w:type="spellEnd"/>
      <w:r w:rsidRPr="00823E1F">
        <w:rPr>
          <w:sz w:val="24"/>
          <w:szCs w:val="24"/>
        </w:rPr>
        <w:t xml:space="preserve"> danh sách các WAN của thiết </w:t>
      </w:r>
      <w:r w:rsidR="00C87074" w:rsidRPr="00823E1F">
        <w:rPr>
          <w:sz w:val="24"/>
          <w:szCs w:val="24"/>
        </w:rPr>
        <w:t>bị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F87B27" w:rsidRPr="00823E1F" w14:paraId="451CC727" w14:textId="77777777" w:rsidTr="00F87B27">
        <w:trPr>
          <w:trHeight w:val="255"/>
        </w:trPr>
        <w:tc>
          <w:tcPr>
            <w:tcW w:w="265" w:type="pct"/>
            <w:vAlign w:val="center"/>
          </w:tcPr>
          <w:p w14:paraId="36619E21" w14:textId="77777777" w:rsidR="00F87B27" w:rsidRPr="00823E1F" w:rsidRDefault="00F87B2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9FC399E" w14:textId="77777777" w:rsidR="00F87B27" w:rsidRPr="00823E1F" w:rsidRDefault="00F87B2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C3B563D" w14:textId="77777777" w:rsidR="00F87B27" w:rsidRPr="00823E1F" w:rsidRDefault="00F87B2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4B6834F5" w14:textId="77777777" w:rsidR="00F87B27" w:rsidRPr="00823E1F" w:rsidRDefault="00F87B2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</w:tcPr>
          <w:p w14:paraId="13AB7945" w14:textId="68347F2D" w:rsidR="00F87B27" w:rsidRPr="00823E1F" w:rsidRDefault="00F87B2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77C469D3" w14:textId="1C90134D" w:rsidR="00F87B27" w:rsidRPr="00823E1F" w:rsidRDefault="00F87B2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F87B27" w:rsidRPr="00823E1F" w14:paraId="061B02BF" w14:textId="77777777" w:rsidTr="00F87B27">
        <w:trPr>
          <w:trHeight w:val="255"/>
        </w:trPr>
        <w:tc>
          <w:tcPr>
            <w:tcW w:w="265" w:type="pct"/>
            <w:vAlign w:val="center"/>
          </w:tcPr>
          <w:p w14:paraId="7C10F49D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18515E2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9A559D7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</w:tcPr>
          <w:p w14:paraId="377465AC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327700B1" w14:textId="40FFBE7C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076D45CA" w14:textId="0506171B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F87B27" w:rsidRPr="00823E1F" w14:paraId="7F12700E" w14:textId="77777777" w:rsidTr="00F87B27">
        <w:trPr>
          <w:trHeight w:val="255"/>
        </w:trPr>
        <w:tc>
          <w:tcPr>
            <w:tcW w:w="265" w:type="pct"/>
            <w:vAlign w:val="center"/>
          </w:tcPr>
          <w:p w14:paraId="5544FAE1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2596AFF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B6A89A2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</w:tcPr>
          <w:p w14:paraId="512EF340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4768E0C8" w14:textId="2E3B6C6C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1136D191" w14:textId="088EDA12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F87B27" w:rsidRPr="00823E1F" w14:paraId="045E2778" w14:textId="77777777" w:rsidTr="00F87B27">
        <w:trPr>
          <w:trHeight w:val="255"/>
        </w:trPr>
        <w:tc>
          <w:tcPr>
            <w:tcW w:w="265" w:type="pct"/>
            <w:vAlign w:val="center"/>
          </w:tcPr>
          <w:p w14:paraId="115808A9" w14:textId="43F4A025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950F683" w14:textId="7DFEB402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20DF0FF" w14:textId="2AA019CA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5BE329FF" w14:textId="5B0A2E60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4" w:type="pct"/>
          </w:tcPr>
          <w:p w14:paraId="72FF6A67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273B34B5" w14:textId="77777777" w:rsidR="00F87B27" w:rsidRPr="00823E1F" w:rsidRDefault="00F87B2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thông tin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Wan</w:t>
            </w:r>
          </w:p>
          <w:p w14:paraId="34CF00CA" w14:textId="34C2CB98" w:rsidR="00E75CE0" w:rsidRPr="00823E1F" w:rsidRDefault="00E75CE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getWanConfig</w:t>
            </w:r>
            <w:proofErr w:type="spellEnd"/>
          </w:p>
        </w:tc>
      </w:tr>
    </w:tbl>
    <w:p w14:paraId="68EC54D0" w14:textId="77777777" w:rsidR="004F2349" w:rsidRPr="00823E1F" w:rsidRDefault="004F2349" w:rsidP="00E87708">
      <w:pPr>
        <w:spacing w:before="120" w:line="288" w:lineRule="auto"/>
        <w:rPr>
          <w:sz w:val="24"/>
          <w:szCs w:val="24"/>
        </w:rPr>
      </w:pPr>
    </w:p>
    <w:p w14:paraId="1D6BCC88" w14:textId="45A7FCFB" w:rsidR="00B97C96" w:rsidRPr="00823E1F" w:rsidRDefault="00B97C9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6F6A273F" w14:textId="77777777" w:rsidR="00B97C96" w:rsidRPr="00823E1F" w:rsidRDefault="00B97C9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670975E" w14:textId="03BB341B" w:rsidR="00B97C96" w:rsidRPr="00823E1F" w:rsidRDefault="00B97C96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</w:t>
      </w:r>
      <w:commentRangeStart w:id="61"/>
      <w:r w:rsidR="004F2349" w:rsidRPr="00823E1F">
        <w:rPr>
          <w:sz w:val="24"/>
          <w:szCs w:val="24"/>
        </w:rPr>
        <w:t>getDeviceConfig</w:t>
      </w:r>
      <w:commentRangeEnd w:id="61"/>
      <w:r w:rsidR="004F2349" w:rsidRPr="00823E1F">
        <w:rPr>
          <w:rStyle w:val="CommentReference"/>
          <w:rFonts w:eastAsia="Times New Roman" w:cs="Times New Roman"/>
        </w:rPr>
        <w:commentReference w:id="61"/>
      </w:r>
    </w:p>
    <w:p w14:paraId="386BD82D" w14:textId="77777777" w:rsidR="00B97C96" w:rsidRPr="00823E1F" w:rsidRDefault="00B97C9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C5106D3" w14:textId="29F89684" w:rsidR="00B97C96" w:rsidRPr="00823E1F" w:rsidRDefault="004F234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getWanConfig</w:t>
      </w:r>
      <w:proofErr w:type="spellEnd"/>
      <w:r w:rsidR="00B97C96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B7F8346" w14:textId="77777777" w:rsidR="00B97C96" w:rsidRPr="00823E1F" w:rsidRDefault="00B97C9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15DBFE3B" w14:textId="77777777" w:rsidR="00B97C96" w:rsidRPr="00823E1F" w:rsidRDefault="00B97C9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33B4E331" w14:textId="77777777" w:rsidR="00B97C96" w:rsidRPr="00823E1F" w:rsidRDefault="00B97C96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3D7CACC3" w14:textId="77777777" w:rsidR="00B97C96" w:rsidRPr="00823E1F" w:rsidRDefault="00B97C96" w:rsidP="00E87708">
      <w:pPr>
        <w:spacing w:line="288" w:lineRule="auto"/>
        <w:rPr>
          <w:sz w:val="24"/>
          <w:szCs w:val="24"/>
        </w:rPr>
      </w:pPr>
    </w:p>
    <w:p w14:paraId="72FC8622" w14:textId="77777777" w:rsidR="00B97C96" w:rsidRPr="00823E1F" w:rsidRDefault="00B97C9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5CB2C9A0" w14:textId="77777777" w:rsidR="00B97C96" w:rsidRPr="00823E1F" w:rsidRDefault="00B97C96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51EDE1F4" w14:textId="77777777" w:rsidR="00B97C96" w:rsidRPr="00823E1F" w:rsidRDefault="00B97C9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2E023DE2" w14:textId="77777777" w:rsidR="00B97C96" w:rsidRPr="00823E1F" w:rsidRDefault="00B97C9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6A19EBFA" w14:textId="4CA26C48" w:rsidR="00B97C96" w:rsidRPr="00823E1F" w:rsidRDefault="004F2349" w:rsidP="00E87708">
      <w:pPr>
        <w:spacing w:line="288" w:lineRule="auto"/>
        <w:ind w:firstLine="720"/>
        <w:rPr>
          <w:b/>
          <w:bCs/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3AE25B91" w14:textId="6903CBC9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commentRangeStart w:id="62"/>
      <w:r w:rsidRPr="00823E1F">
        <w:rPr>
          <w:sz w:val="24"/>
          <w:szCs w:val="24"/>
        </w:rPr>
        <w:t xml:space="preserve">    </w:t>
      </w:r>
      <w:r w:rsidR="004F2349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>{</w:t>
      </w:r>
    </w:p>
    <w:p w14:paraId="18DF962E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wanIfname</w:t>
      </w:r>
      <w:proofErr w:type="spellEnd"/>
      <w:r w:rsidRPr="00823E1F">
        <w:rPr>
          <w:sz w:val="24"/>
          <w:szCs w:val="24"/>
        </w:rPr>
        <w:t>": "ppp0.4",</w:t>
      </w:r>
    </w:p>
    <w:p w14:paraId="549127A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wanName</w:t>
      </w:r>
      <w:proofErr w:type="spellEnd"/>
      <w:r w:rsidRPr="00823E1F">
        <w:rPr>
          <w:sz w:val="24"/>
          <w:szCs w:val="24"/>
        </w:rPr>
        <w:t>": "pppoe_veip0",</w:t>
      </w:r>
    </w:p>
    <w:p w14:paraId="5FAAC2F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wanInstancePath</w:t>
      </w:r>
      <w:proofErr w:type="spellEnd"/>
      <w:r w:rsidRPr="00823E1F">
        <w:rPr>
          <w:sz w:val="24"/>
          <w:szCs w:val="24"/>
        </w:rPr>
        <w:t>": "InternetGatewayDevice.WANDevice.</w:t>
      </w:r>
      <w:proofErr w:type="gramStart"/>
      <w:r w:rsidRPr="00823E1F">
        <w:rPr>
          <w:sz w:val="24"/>
          <w:szCs w:val="24"/>
        </w:rPr>
        <w:t>5.WANConnectionDevice</w:t>
      </w:r>
      <w:proofErr w:type="gramEnd"/>
      <w:r w:rsidRPr="00823E1F">
        <w:rPr>
          <w:sz w:val="24"/>
          <w:szCs w:val="24"/>
        </w:rPr>
        <w:t>.1.WANPPPConnection.1",</w:t>
      </w:r>
    </w:p>
    <w:p w14:paraId="3506C91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WANPPPConnection</w:t>
      </w:r>
      <w:proofErr w:type="spellEnd"/>
      <w:r w:rsidRPr="00823E1F">
        <w:rPr>
          <w:sz w:val="24"/>
          <w:szCs w:val="24"/>
        </w:rPr>
        <w:t>",</w:t>
      </w:r>
    </w:p>
    <w:p w14:paraId="605D29C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IP_Routed</w:t>
      </w:r>
      <w:proofErr w:type="spellEnd"/>
      <w:r w:rsidRPr="00823E1F">
        <w:rPr>
          <w:sz w:val="24"/>
          <w:szCs w:val="24"/>
        </w:rPr>
        <w:t>",</w:t>
      </w:r>
    </w:p>
    <w:p w14:paraId="7118C0D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connectionStatus</w:t>
      </w:r>
      <w:proofErr w:type="spellEnd"/>
      <w:r w:rsidRPr="00823E1F">
        <w:rPr>
          <w:sz w:val="24"/>
          <w:szCs w:val="24"/>
        </w:rPr>
        <w:t>": "Connected",</w:t>
      </w:r>
    </w:p>
    <w:p w14:paraId="5DABA4A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vlanPriority</w:t>
      </w:r>
      <w:proofErr w:type="spellEnd"/>
      <w:r w:rsidRPr="00823E1F">
        <w:rPr>
          <w:sz w:val="24"/>
          <w:szCs w:val="24"/>
        </w:rPr>
        <w:t>": 0,</w:t>
      </w:r>
    </w:p>
    <w:p w14:paraId="1CD81700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vlanMuxID</w:t>
      </w:r>
      <w:proofErr w:type="spellEnd"/>
      <w:r w:rsidRPr="00823E1F">
        <w:rPr>
          <w:sz w:val="24"/>
          <w:szCs w:val="24"/>
        </w:rPr>
        <w:t>": 11,</w:t>
      </w:r>
    </w:p>
    <w:p w14:paraId="28F7124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vlanTPID</w:t>
      </w:r>
      <w:proofErr w:type="spellEnd"/>
      <w:r w:rsidRPr="00823E1F">
        <w:rPr>
          <w:sz w:val="24"/>
          <w:szCs w:val="24"/>
        </w:rPr>
        <w:t>": 33024,</w:t>
      </w:r>
    </w:p>
    <w:p w14:paraId="2985C96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"ipv4Enable": true,</w:t>
      </w:r>
      <w:commentRangeEnd w:id="62"/>
      <w:r w:rsidR="00245F22" w:rsidRPr="00823E1F">
        <w:rPr>
          <w:rStyle w:val="CommentReference"/>
        </w:rPr>
        <w:commentReference w:id="62"/>
      </w:r>
    </w:p>
    <w:p w14:paraId="0C8C151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"ipv6Enable": true,</w:t>
      </w:r>
    </w:p>
    <w:p w14:paraId="7511CE5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natEnable</w:t>
      </w:r>
      <w:proofErr w:type="spellEnd"/>
      <w:r w:rsidRPr="00823E1F">
        <w:rPr>
          <w:sz w:val="24"/>
          <w:szCs w:val="24"/>
        </w:rPr>
        <w:t>": true,</w:t>
      </w:r>
    </w:p>
    <w:p w14:paraId="47251E1E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firewallEnable</w:t>
      </w:r>
      <w:proofErr w:type="spellEnd"/>
      <w:r w:rsidRPr="00823E1F">
        <w:rPr>
          <w:sz w:val="24"/>
          <w:szCs w:val="24"/>
        </w:rPr>
        <w:t>": true,</w:t>
      </w:r>
    </w:p>
    <w:p w14:paraId="7601485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igmpSourceEnable</w:t>
      </w:r>
      <w:proofErr w:type="spellEnd"/>
      <w:r w:rsidRPr="00823E1F">
        <w:rPr>
          <w:sz w:val="24"/>
          <w:szCs w:val="24"/>
        </w:rPr>
        <w:t>": false,</w:t>
      </w:r>
    </w:p>
    <w:p w14:paraId="2A4099C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mldSourceEnable</w:t>
      </w:r>
      <w:proofErr w:type="spellEnd"/>
      <w:r w:rsidRPr="00823E1F">
        <w:rPr>
          <w:sz w:val="24"/>
          <w:szCs w:val="24"/>
        </w:rPr>
        <w:t>": false,</w:t>
      </w:r>
    </w:p>
    <w:p w14:paraId="0B584A6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igmpEnabled</w:t>
      </w:r>
      <w:proofErr w:type="spellEnd"/>
      <w:r w:rsidRPr="00823E1F">
        <w:rPr>
          <w:sz w:val="24"/>
          <w:szCs w:val="24"/>
        </w:rPr>
        <w:t>": false,</w:t>
      </w:r>
    </w:p>
    <w:p w14:paraId="552BF6F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mldEnabled</w:t>
      </w:r>
      <w:proofErr w:type="spellEnd"/>
      <w:r w:rsidRPr="00823E1F">
        <w:rPr>
          <w:sz w:val="24"/>
          <w:szCs w:val="24"/>
        </w:rPr>
        <w:t>": false,</w:t>
      </w:r>
    </w:p>
    <w:p w14:paraId="12AF150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fullConeNatEnable</w:t>
      </w:r>
      <w:proofErr w:type="spellEnd"/>
      <w:r w:rsidRPr="00823E1F">
        <w:rPr>
          <w:sz w:val="24"/>
          <w:szCs w:val="24"/>
        </w:rPr>
        <w:t>": false,</w:t>
      </w:r>
    </w:p>
    <w:p w14:paraId="61C5EA6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true,</w:t>
      </w:r>
    </w:p>
    <w:p w14:paraId="00BE7B3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connectionID</w:t>
      </w:r>
      <w:proofErr w:type="spellEnd"/>
      <w:r w:rsidRPr="00823E1F">
        <w:rPr>
          <w:sz w:val="24"/>
          <w:szCs w:val="24"/>
        </w:rPr>
        <w:t>": 4,</w:t>
      </w:r>
    </w:p>
    <w:p w14:paraId="2689A1E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wanIndex</w:t>
      </w:r>
      <w:proofErr w:type="spellEnd"/>
      <w:r w:rsidRPr="00823E1F">
        <w:rPr>
          <w:sz w:val="24"/>
          <w:szCs w:val="24"/>
        </w:rPr>
        <w:t>": 2,</w:t>
      </w:r>
    </w:p>
    <w:p w14:paraId="091417B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userName</w:t>
      </w:r>
      <w:proofErr w:type="spellEnd"/>
      <w:r w:rsidRPr="00823E1F">
        <w:rPr>
          <w:sz w:val="24"/>
          <w:szCs w:val="24"/>
        </w:rPr>
        <w:t>": "0943492115",</w:t>
      </w:r>
    </w:p>
    <w:p w14:paraId="62DED12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"password": "",</w:t>
      </w:r>
    </w:p>
    <w:p w14:paraId="190AF5E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vpiValue</w:t>
      </w:r>
      <w:proofErr w:type="spellEnd"/>
      <w:r w:rsidRPr="00823E1F">
        <w:rPr>
          <w:sz w:val="24"/>
          <w:szCs w:val="24"/>
        </w:rPr>
        <w:t>": 0,</w:t>
      </w:r>
    </w:p>
    <w:p w14:paraId="5487DB7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vciValue</w:t>
      </w:r>
      <w:proofErr w:type="spellEnd"/>
      <w:r w:rsidRPr="00823E1F">
        <w:rPr>
          <w:sz w:val="24"/>
          <w:szCs w:val="24"/>
        </w:rPr>
        <w:t>": 0,</w:t>
      </w:r>
    </w:p>
    <w:p w14:paraId="7AFBEB9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addressingType</w:t>
      </w:r>
      <w:proofErr w:type="spellEnd"/>
      <w:r w:rsidRPr="00823E1F">
        <w:rPr>
          <w:sz w:val="24"/>
          <w:szCs w:val="24"/>
        </w:rPr>
        <w:t>": null,</w:t>
      </w:r>
    </w:p>
    <w:p w14:paraId="2D8A5EB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externalIPAdress</w:t>
      </w:r>
      <w:proofErr w:type="spellEnd"/>
      <w:r w:rsidRPr="00823E1F">
        <w:rPr>
          <w:sz w:val="24"/>
          <w:szCs w:val="24"/>
        </w:rPr>
        <w:t>": "14.232.120.202",</w:t>
      </w:r>
    </w:p>
    <w:p w14:paraId="305F8DE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subnetMask</w:t>
      </w:r>
      <w:proofErr w:type="spellEnd"/>
      <w:r w:rsidRPr="00823E1F">
        <w:rPr>
          <w:sz w:val="24"/>
          <w:szCs w:val="24"/>
        </w:rPr>
        <w:t>": null,</w:t>
      </w:r>
    </w:p>
    <w:p w14:paraId="5CD4D74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defaultGateway</w:t>
      </w:r>
      <w:proofErr w:type="spellEnd"/>
      <w:r w:rsidRPr="00823E1F">
        <w:rPr>
          <w:sz w:val="24"/>
          <w:szCs w:val="24"/>
        </w:rPr>
        <w:t>": null,</w:t>
      </w:r>
    </w:p>
    <w:p w14:paraId="6C5477C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dnsServers</w:t>
      </w:r>
      <w:proofErr w:type="spellEnd"/>
      <w:r w:rsidRPr="00823E1F">
        <w:rPr>
          <w:sz w:val="24"/>
          <w:szCs w:val="24"/>
        </w:rPr>
        <w:t>": "203.162.0.181,203.162.0.182",</w:t>
      </w:r>
    </w:p>
    <w:p w14:paraId="7F838F6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dnsIfName</w:t>
      </w:r>
      <w:proofErr w:type="spellEnd"/>
      <w:r w:rsidRPr="00823E1F">
        <w:rPr>
          <w:sz w:val="24"/>
          <w:szCs w:val="24"/>
        </w:rPr>
        <w:t>": null,</w:t>
      </w:r>
    </w:p>
    <w:p w14:paraId="7520CC7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"ipv6AddressingType": "DHCP",</w:t>
      </w:r>
    </w:p>
    <w:p w14:paraId="0650C2AE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"ipv6Status": "Connected",</w:t>
      </w:r>
    </w:p>
    <w:p w14:paraId="634951C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unnumberedModel</w:t>
      </w:r>
      <w:proofErr w:type="spellEnd"/>
      <w:r w:rsidRPr="00823E1F">
        <w:rPr>
          <w:sz w:val="24"/>
          <w:szCs w:val="24"/>
        </w:rPr>
        <w:t>": true,</w:t>
      </w:r>
    </w:p>
    <w:p w14:paraId="0ED2D420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"dhcp6cForAddress": "0",</w:t>
      </w:r>
    </w:p>
    <w:p w14:paraId="4920962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"dhcp6cForPrefixDelegation": "1",</w:t>
      </w:r>
    </w:p>
    <w:p w14:paraId="022C6D4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"dhcp6cPrefixDelegationEnable": "1",</w:t>
      </w:r>
    </w:p>
    <w:p w14:paraId="7D68BE8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"externalIPv6Address": "2001:0ee0:40c2:0ad9:c53d:7174:a5fd:a28c/64",</w:t>
      </w:r>
    </w:p>
    <w:p w14:paraId="3661AE9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"defaultIPv6Gateway": "fe80::32b6:4</w:t>
      </w:r>
      <w:proofErr w:type="gramStart"/>
      <w:r w:rsidRPr="00823E1F">
        <w:rPr>
          <w:sz w:val="24"/>
          <w:szCs w:val="24"/>
        </w:rPr>
        <w:t>fff:fe</w:t>
      </w:r>
      <w:proofErr w:type="gramEnd"/>
      <w:r w:rsidRPr="00823E1F">
        <w:rPr>
          <w:sz w:val="24"/>
          <w:szCs w:val="24"/>
        </w:rPr>
        <w:t>34:afc0",</w:t>
      </w:r>
    </w:p>
    <w:p w14:paraId="5C7493B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"ipv6DnsServer": "2001:4860:4860::8888,2001:4860:4860::8844"</w:t>
      </w:r>
    </w:p>
    <w:p w14:paraId="7F54267A" w14:textId="36EE2C62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="006A35E2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>},</w:t>
      </w:r>
    </w:p>
    <w:p w14:paraId="5A550357" w14:textId="52CD71F3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="006A35E2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>{</w:t>
      </w:r>
    </w:p>
    <w:p w14:paraId="0A6E058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wanIfname</w:t>
      </w:r>
      <w:proofErr w:type="spellEnd"/>
      <w:r w:rsidRPr="00823E1F">
        <w:rPr>
          <w:sz w:val="24"/>
          <w:szCs w:val="24"/>
        </w:rPr>
        <w:t>": "veip0.1",</w:t>
      </w:r>
    </w:p>
    <w:p w14:paraId="39D725F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wanName</w:t>
      </w:r>
      <w:proofErr w:type="spellEnd"/>
      <w:r w:rsidRPr="00823E1F">
        <w:rPr>
          <w:sz w:val="24"/>
          <w:szCs w:val="24"/>
        </w:rPr>
        <w:t>": "ipoe_veip0",</w:t>
      </w:r>
    </w:p>
    <w:p w14:paraId="0DD7923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wanInstancePath</w:t>
      </w:r>
      <w:proofErr w:type="spellEnd"/>
      <w:r w:rsidRPr="00823E1F">
        <w:rPr>
          <w:sz w:val="24"/>
          <w:szCs w:val="24"/>
        </w:rPr>
        <w:t>": "InternetGatewayDevice.WANDevice.</w:t>
      </w:r>
      <w:proofErr w:type="gramStart"/>
      <w:r w:rsidRPr="00823E1F">
        <w:rPr>
          <w:sz w:val="24"/>
          <w:szCs w:val="24"/>
        </w:rPr>
        <w:t>5.WANConnectionDevice</w:t>
      </w:r>
      <w:proofErr w:type="gramEnd"/>
      <w:r w:rsidRPr="00823E1F">
        <w:rPr>
          <w:sz w:val="24"/>
          <w:szCs w:val="24"/>
        </w:rPr>
        <w:t>.1.WANIPConnection.1",</w:t>
      </w:r>
    </w:p>
    <w:p w14:paraId="22108DD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WANIPConnection</w:t>
      </w:r>
      <w:proofErr w:type="spellEnd"/>
      <w:r w:rsidRPr="00823E1F">
        <w:rPr>
          <w:sz w:val="24"/>
          <w:szCs w:val="24"/>
        </w:rPr>
        <w:t>",</w:t>
      </w:r>
    </w:p>
    <w:p w14:paraId="701E2660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IP_Routed</w:t>
      </w:r>
      <w:proofErr w:type="spellEnd"/>
      <w:r w:rsidRPr="00823E1F">
        <w:rPr>
          <w:sz w:val="24"/>
          <w:szCs w:val="24"/>
        </w:rPr>
        <w:t>",</w:t>
      </w:r>
    </w:p>
    <w:p w14:paraId="4FB336B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connectionStatus</w:t>
      </w:r>
      <w:proofErr w:type="spellEnd"/>
      <w:r w:rsidRPr="00823E1F">
        <w:rPr>
          <w:sz w:val="24"/>
          <w:szCs w:val="24"/>
        </w:rPr>
        <w:t>": "Connected",</w:t>
      </w:r>
    </w:p>
    <w:p w14:paraId="2946346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vlanPriority</w:t>
      </w:r>
      <w:proofErr w:type="spellEnd"/>
      <w:r w:rsidRPr="00823E1F">
        <w:rPr>
          <w:sz w:val="24"/>
          <w:szCs w:val="24"/>
        </w:rPr>
        <w:t>": 0,</w:t>
      </w:r>
    </w:p>
    <w:p w14:paraId="05549F1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vlanMuxID</w:t>
      </w:r>
      <w:proofErr w:type="spellEnd"/>
      <w:r w:rsidRPr="00823E1F">
        <w:rPr>
          <w:sz w:val="24"/>
          <w:szCs w:val="24"/>
        </w:rPr>
        <w:t>": 4000,</w:t>
      </w:r>
    </w:p>
    <w:p w14:paraId="1A6923F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vlanTPID</w:t>
      </w:r>
      <w:proofErr w:type="spellEnd"/>
      <w:r w:rsidRPr="00823E1F">
        <w:rPr>
          <w:sz w:val="24"/>
          <w:szCs w:val="24"/>
        </w:rPr>
        <w:t>": 33024,</w:t>
      </w:r>
    </w:p>
    <w:p w14:paraId="4E96251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"ipv4Enable": true,</w:t>
      </w:r>
    </w:p>
    <w:p w14:paraId="711A5D3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"ipv6Enable": false,</w:t>
      </w:r>
    </w:p>
    <w:p w14:paraId="1B77E49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natEnable</w:t>
      </w:r>
      <w:proofErr w:type="spellEnd"/>
      <w:r w:rsidRPr="00823E1F">
        <w:rPr>
          <w:sz w:val="24"/>
          <w:szCs w:val="24"/>
        </w:rPr>
        <w:t>": false,</w:t>
      </w:r>
    </w:p>
    <w:p w14:paraId="618989B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firewallEnable</w:t>
      </w:r>
      <w:proofErr w:type="spellEnd"/>
      <w:r w:rsidRPr="00823E1F">
        <w:rPr>
          <w:sz w:val="24"/>
          <w:szCs w:val="24"/>
        </w:rPr>
        <w:t>": false,</w:t>
      </w:r>
    </w:p>
    <w:p w14:paraId="7475EE6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igmpSourceEnable</w:t>
      </w:r>
      <w:proofErr w:type="spellEnd"/>
      <w:r w:rsidRPr="00823E1F">
        <w:rPr>
          <w:sz w:val="24"/>
          <w:szCs w:val="24"/>
        </w:rPr>
        <w:t>": false,</w:t>
      </w:r>
    </w:p>
    <w:p w14:paraId="6B48B27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mldSourceEnable</w:t>
      </w:r>
      <w:proofErr w:type="spellEnd"/>
      <w:r w:rsidRPr="00823E1F">
        <w:rPr>
          <w:sz w:val="24"/>
          <w:szCs w:val="24"/>
        </w:rPr>
        <w:t>": false,</w:t>
      </w:r>
    </w:p>
    <w:p w14:paraId="5EF3B4EE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igmpEnabled</w:t>
      </w:r>
      <w:proofErr w:type="spellEnd"/>
      <w:r w:rsidRPr="00823E1F">
        <w:rPr>
          <w:sz w:val="24"/>
          <w:szCs w:val="24"/>
        </w:rPr>
        <w:t>": false,</w:t>
      </w:r>
    </w:p>
    <w:p w14:paraId="4670FAB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mldEnabled</w:t>
      </w:r>
      <w:proofErr w:type="spellEnd"/>
      <w:r w:rsidRPr="00823E1F">
        <w:rPr>
          <w:sz w:val="24"/>
          <w:szCs w:val="24"/>
        </w:rPr>
        <w:t>": false,</w:t>
      </w:r>
    </w:p>
    <w:p w14:paraId="774FC3D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fullConeNatEnable</w:t>
      </w:r>
      <w:proofErr w:type="spellEnd"/>
      <w:r w:rsidRPr="00823E1F">
        <w:rPr>
          <w:sz w:val="24"/>
          <w:szCs w:val="24"/>
        </w:rPr>
        <w:t>": false,</w:t>
      </w:r>
    </w:p>
    <w:p w14:paraId="4A188B6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true,</w:t>
      </w:r>
    </w:p>
    <w:p w14:paraId="2AA9FF10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</w:t>
      </w:r>
      <w:proofErr w:type="spellStart"/>
      <w:r w:rsidRPr="00823E1F">
        <w:rPr>
          <w:sz w:val="24"/>
          <w:szCs w:val="24"/>
        </w:rPr>
        <w:t>connectionID</w:t>
      </w:r>
      <w:proofErr w:type="spellEnd"/>
      <w:r w:rsidRPr="00823E1F">
        <w:rPr>
          <w:sz w:val="24"/>
          <w:szCs w:val="24"/>
        </w:rPr>
        <w:t>": 1,</w:t>
      </w:r>
    </w:p>
    <w:p w14:paraId="56AAC53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wanIndex</w:t>
      </w:r>
      <w:proofErr w:type="spellEnd"/>
      <w:r w:rsidRPr="00823E1F">
        <w:rPr>
          <w:sz w:val="24"/>
          <w:szCs w:val="24"/>
        </w:rPr>
        <w:t>": 1,</w:t>
      </w:r>
    </w:p>
    <w:p w14:paraId="705C452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userName</w:t>
      </w:r>
      <w:proofErr w:type="spellEnd"/>
      <w:r w:rsidRPr="00823E1F">
        <w:rPr>
          <w:sz w:val="24"/>
          <w:szCs w:val="24"/>
        </w:rPr>
        <w:t>": null,</w:t>
      </w:r>
    </w:p>
    <w:p w14:paraId="1ED63DF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null,</w:t>
      </w:r>
    </w:p>
    <w:p w14:paraId="1C14012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vpiValue</w:t>
      </w:r>
      <w:proofErr w:type="spellEnd"/>
      <w:r w:rsidRPr="00823E1F">
        <w:rPr>
          <w:sz w:val="24"/>
          <w:szCs w:val="24"/>
        </w:rPr>
        <w:t>": 0,</w:t>
      </w:r>
    </w:p>
    <w:p w14:paraId="467DEA0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vciValue</w:t>
      </w:r>
      <w:proofErr w:type="spellEnd"/>
      <w:r w:rsidRPr="00823E1F">
        <w:rPr>
          <w:sz w:val="24"/>
          <w:szCs w:val="24"/>
        </w:rPr>
        <w:t>": 0,</w:t>
      </w:r>
    </w:p>
    <w:p w14:paraId="6787B760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addressingType</w:t>
      </w:r>
      <w:proofErr w:type="spellEnd"/>
      <w:r w:rsidRPr="00823E1F">
        <w:rPr>
          <w:sz w:val="24"/>
          <w:szCs w:val="24"/>
        </w:rPr>
        <w:t>": "DHCP",</w:t>
      </w:r>
    </w:p>
    <w:p w14:paraId="5C92DDD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externalIPAdress</w:t>
      </w:r>
      <w:proofErr w:type="spellEnd"/>
      <w:r w:rsidRPr="00823E1F">
        <w:rPr>
          <w:sz w:val="24"/>
          <w:szCs w:val="24"/>
        </w:rPr>
        <w:t>": "10.17.133.41",</w:t>
      </w:r>
    </w:p>
    <w:p w14:paraId="0955D75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subnetMask</w:t>
      </w:r>
      <w:proofErr w:type="spellEnd"/>
      <w:r w:rsidRPr="00823E1F">
        <w:rPr>
          <w:sz w:val="24"/>
          <w:szCs w:val="24"/>
        </w:rPr>
        <w:t>": "255.255.248.0",</w:t>
      </w:r>
    </w:p>
    <w:p w14:paraId="3D3270E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defaultGateway</w:t>
      </w:r>
      <w:proofErr w:type="spellEnd"/>
      <w:r w:rsidRPr="00823E1F">
        <w:rPr>
          <w:sz w:val="24"/>
          <w:szCs w:val="24"/>
        </w:rPr>
        <w:t>": "10.17.128.1",</w:t>
      </w:r>
    </w:p>
    <w:p w14:paraId="5322416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dnsServers</w:t>
      </w:r>
      <w:proofErr w:type="spellEnd"/>
      <w:r w:rsidRPr="00823E1F">
        <w:rPr>
          <w:sz w:val="24"/>
          <w:szCs w:val="24"/>
        </w:rPr>
        <w:t>": "",</w:t>
      </w:r>
    </w:p>
    <w:p w14:paraId="643322E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dnsIfName</w:t>
      </w:r>
      <w:proofErr w:type="spellEnd"/>
      <w:r w:rsidRPr="00823E1F">
        <w:rPr>
          <w:sz w:val="24"/>
          <w:szCs w:val="24"/>
        </w:rPr>
        <w:t>": null,</w:t>
      </w:r>
    </w:p>
    <w:p w14:paraId="18CF74CE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"ipv6AddressingType": "DHCP",</w:t>
      </w:r>
    </w:p>
    <w:p w14:paraId="69C0B7B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"ipv6Status": "Unconfigured",</w:t>
      </w:r>
    </w:p>
    <w:p w14:paraId="21558A4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unnumberedModel</w:t>
      </w:r>
      <w:proofErr w:type="spellEnd"/>
      <w:r w:rsidRPr="00823E1F">
        <w:rPr>
          <w:sz w:val="24"/>
          <w:szCs w:val="24"/>
        </w:rPr>
        <w:t>": false,</w:t>
      </w:r>
    </w:p>
    <w:p w14:paraId="69A69D9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"dhcp6cForAddress": "0",</w:t>
      </w:r>
    </w:p>
    <w:p w14:paraId="37F93F0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"dhcp6cForPrefixDelegation": "1",</w:t>
      </w:r>
    </w:p>
    <w:p w14:paraId="6FF3520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"dhcp6cPrefixDelegationEnable": "0",</w:t>
      </w:r>
    </w:p>
    <w:p w14:paraId="649E744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"externalIPv6Address": "",</w:t>
      </w:r>
    </w:p>
    <w:p w14:paraId="2DE0191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"defaultIPv6Gateway": "",</w:t>
      </w:r>
    </w:p>
    <w:p w14:paraId="092E876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"ipv6DnsServer": ""</w:t>
      </w:r>
    </w:p>
    <w:p w14:paraId="590C64C9" w14:textId="51402197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</w:t>
      </w:r>
      <w:r w:rsidR="006A35E2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 xml:space="preserve"> },</w:t>
      </w:r>
    </w:p>
    <w:p w14:paraId="4B8356F9" w14:textId="00EF23E8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</w:t>
      </w:r>
      <w:r w:rsidR="006A35E2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 xml:space="preserve"> {</w:t>
      </w:r>
    </w:p>
    <w:p w14:paraId="08AC742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wanIfname</w:t>
      </w:r>
      <w:proofErr w:type="spellEnd"/>
      <w:r w:rsidRPr="00823E1F">
        <w:rPr>
          <w:sz w:val="24"/>
          <w:szCs w:val="24"/>
        </w:rPr>
        <w:t>": "veip0.3",</w:t>
      </w:r>
    </w:p>
    <w:p w14:paraId="5AF028D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wanName</w:t>
      </w:r>
      <w:proofErr w:type="spellEnd"/>
      <w:r w:rsidRPr="00823E1F">
        <w:rPr>
          <w:sz w:val="24"/>
          <w:szCs w:val="24"/>
        </w:rPr>
        <w:t>": "ipoe_veip0",</w:t>
      </w:r>
    </w:p>
    <w:p w14:paraId="4A5BE74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wanInstancePath</w:t>
      </w:r>
      <w:proofErr w:type="spellEnd"/>
      <w:r w:rsidRPr="00823E1F">
        <w:rPr>
          <w:sz w:val="24"/>
          <w:szCs w:val="24"/>
        </w:rPr>
        <w:t>": "InternetGatewayDevice.WANDevice.</w:t>
      </w:r>
      <w:proofErr w:type="gramStart"/>
      <w:r w:rsidRPr="00823E1F">
        <w:rPr>
          <w:sz w:val="24"/>
          <w:szCs w:val="24"/>
        </w:rPr>
        <w:t>5.WANConnectionDevice</w:t>
      </w:r>
      <w:proofErr w:type="gramEnd"/>
      <w:r w:rsidRPr="00823E1F">
        <w:rPr>
          <w:sz w:val="24"/>
          <w:szCs w:val="24"/>
        </w:rPr>
        <w:t>.1.WANIPConnection.3",</w:t>
      </w:r>
    </w:p>
    <w:p w14:paraId="42C4251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WANIPConnection</w:t>
      </w:r>
      <w:proofErr w:type="spellEnd"/>
      <w:r w:rsidRPr="00823E1F">
        <w:rPr>
          <w:sz w:val="24"/>
          <w:szCs w:val="24"/>
        </w:rPr>
        <w:t>",</w:t>
      </w:r>
    </w:p>
    <w:p w14:paraId="79D0F50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IP_Routed</w:t>
      </w:r>
      <w:proofErr w:type="spellEnd"/>
      <w:r w:rsidRPr="00823E1F">
        <w:rPr>
          <w:sz w:val="24"/>
          <w:szCs w:val="24"/>
        </w:rPr>
        <w:t>",</w:t>
      </w:r>
    </w:p>
    <w:p w14:paraId="60559E9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connectionStatus</w:t>
      </w:r>
      <w:proofErr w:type="spellEnd"/>
      <w:r w:rsidRPr="00823E1F">
        <w:rPr>
          <w:sz w:val="24"/>
          <w:szCs w:val="24"/>
        </w:rPr>
        <w:t>": "Connecting",</w:t>
      </w:r>
    </w:p>
    <w:p w14:paraId="4FB1901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vlanPriority</w:t>
      </w:r>
      <w:proofErr w:type="spellEnd"/>
      <w:r w:rsidRPr="00823E1F">
        <w:rPr>
          <w:sz w:val="24"/>
          <w:szCs w:val="24"/>
        </w:rPr>
        <w:t>": 0,</w:t>
      </w:r>
    </w:p>
    <w:p w14:paraId="69F0E97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vlanMuxID</w:t>
      </w:r>
      <w:proofErr w:type="spellEnd"/>
      <w:r w:rsidRPr="00823E1F">
        <w:rPr>
          <w:sz w:val="24"/>
          <w:szCs w:val="24"/>
        </w:rPr>
        <w:t>": 400,</w:t>
      </w:r>
    </w:p>
    <w:p w14:paraId="5A3A504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vlanTPID</w:t>
      </w:r>
      <w:proofErr w:type="spellEnd"/>
      <w:r w:rsidRPr="00823E1F">
        <w:rPr>
          <w:sz w:val="24"/>
          <w:szCs w:val="24"/>
        </w:rPr>
        <w:t>": 33024,</w:t>
      </w:r>
    </w:p>
    <w:p w14:paraId="0A2694E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"ipv4Enable": true,</w:t>
      </w:r>
    </w:p>
    <w:p w14:paraId="052B24F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"ipv6Enable": false,</w:t>
      </w:r>
    </w:p>
    <w:p w14:paraId="63367A7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natEnable</w:t>
      </w:r>
      <w:proofErr w:type="spellEnd"/>
      <w:r w:rsidRPr="00823E1F">
        <w:rPr>
          <w:sz w:val="24"/>
          <w:szCs w:val="24"/>
        </w:rPr>
        <w:t>": true,</w:t>
      </w:r>
    </w:p>
    <w:p w14:paraId="3C04F36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firewallEnable</w:t>
      </w:r>
      <w:proofErr w:type="spellEnd"/>
      <w:r w:rsidRPr="00823E1F">
        <w:rPr>
          <w:sz w:val="24"/>
          <w:szCs w:val="24"/>
        </w:rPr>
        <w:t>": true,</w:t>
      </w:r>
    </w:p>
    <w:p w14:paraId="24FBB8C0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igmpSourceEnable</w:t>
      </w:r>
      <w:proofErr w:type="spellEnd"/>
      <w:r w:rsidRPr="00823E1F">
        <w:rPr>
          <w:sz w:val="24"/>
          <w:szCs w:val="24"/>
        </w:rPr>
        <w:t>": false,</w:t>
      </w:r>
    </w:p>
    <w:p w14:paraId="67EB65E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mldSourceEnable</w:t>
      </w:r>
      <w:proofErr w:type="spellEnd"/>
      <w:r w:rsidRPr="00823E1F">
        <w:rPr>
          <w:sz w:val="24"/>
          <w:szCs w:val="24"/>
        </w:rPr>
        <w:t>": false,</w:t>
      </w:r>
    </w:p>
    <w:p w14:paraId="4CB14C0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igmpEnabled</w:t>
      </w:r>
      <w:proofErr w:type="spellEnd"/>
      <w:r w:rsidRPr="00823E1F">
        <w:rPr>
          <w:sz w:val="24"/>
          <w:szCs w:val="24"/>
        </w:rPr>
        <w:t>": false,</w:t>
      </w:r>
    </w:p>
    <w:p w14:paraId="48BF4F3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</w:t>
      </w:r>
      <w:proofErr w:type="spellStart"/>
      <w:r w:rsidRPr="00823E1F">
        <w:rPr>
          <w:sz w:val="24"/>
          <w:szCs w:val="24"/>
        </w:rPr>
        <w:t>mldEnabled</w:t>
      </w:r>
      <w:proofErr w:type="spellEnd"/>
      <w:r w:rsidRPr="00823E1F">
        <w:rPr>
          <w:sz w:val="24"/>
          <w:szCs w:val="24"/>
        </w:rPr>
        <w:t>": false,</w:t>
      </w:r>
    </w:p>
    <w:p w14:paraId="6E4F99B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fullConeNatEnable</w:t>
      </w:r>
      <w:proofErr w:type="spellEnd"/>
      <w:r w:rsidRPr="00823E1F">
        <w:rPr>
          <w:sz w:val="24"/>
          <w:szCs w:val="24"/>
        </w:rPr>
        <w:t>": false,</w:t>
      </w:r>
    </w:p>
    <w:p w14:paraId="7EC826E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true,</w:t>
      </w:r>
    </w:p>
    <w:p w14:paraId="5F88E1F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connectionID</w:t>
      </w:r>
      <w:proofErr w:type="spellEnd"/>
      <w:r w:rsidRPr="00823E1F">
        <w:rPr>
          <w:sz w:val="24"/>
          <w:szCs w:val="24"/>
        </w:rPr>
        <w:t>": 3,</w:t>
      </w:r>
    </w:p>
    <w:p w14:paraId="2151217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wanIndex</w:t>
      </w:r>
      <w:proofErr w:type="spellEnd"/>
      <w:r w:rsidRPr="00823E1F">
        <w:rPr>
          <w:sz w:val="24"/>
          <w:szCs w:val="24"/>
        </w:rPr>
        <w:t>": 8,</w:t>
      </w:r>
    </w:p>
    <w:p w14:paraId="407E75B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userName</w:t>
      </w:r>
      <w:proofErr w:type="spellEnd"/>
      <w:r w:rsidRPr="00823E1F">
        <w:rPr>
          <w:sz w:val="24"/>
          <w:szCs w:val="24"/>
        </w:rPr>
        <w:t>": null,</w:t>
      </w:r>
    </w:p>
    <w:p w14:paraId="4E76443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null,</w:t>
      </w:r>
    </w:p>
    <w:p w14:paraId="2A2308C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vpiValue</w:t>
      </w:r>
      <w:proofErr w:type="spellEnd"/>
      <w:r w:rsidRPr="00823E1F">
        <w:rPr>
          <w:sz w:val="24"/>
          <w:szCs w:val="24"/>
        </w:rPr>
        <w:t>": 0,</w:t>
      </w:r>
    </w:p>
    <w:p w14:paraId="1D14B99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vciValue</w:t>
      </w:r>
      <w:proofErr w:type="spellEnd"/>
      <w:r w:rsidRPr="00823E1F">
        <w:rPr>
          <w:sz w:val="24"/>
          <w:szCs w:val="24"/>
        </w:rPr>
        <w:t>": 0,</w:t>
      </w:r>
    </w:p>
    <w:p w14:paraId="3F20ED5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addressingType</w:t>
      </w:r>
      <w:proofErr w:type="spellEnd"/>
      <w:r w:rsidRPr="00823E1F">
        <w:rPr>
          <w:sz w:val="24"/>
          <w:szCs w:val="24"/>
        </w:rPr>
        <w:t>": "DHCP",</w:t>
      </w:r>
    </w:p>
    <w:p w14:paraId="6D3EC6E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externalIPAdress</w:t>
      </w:r>
      <w:proofErr w:type="spellEnd"/>
      <w:r w:rsidRPr="00823E1F">
        <w:rPr>
          <w:sz w:val="24"/>
          <w:szCs w:val="24"/>
        </w:rPr>
        <w:t>": "0.0.0.0",</w:t>
      </w:r>
    </w:p>
    <w:p w14:paraId="1C6155A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subnetMask</w:t>
      </w:r>
      <w:proofErr w:type="spellEnd"/>
      <w:r w:rsidRPr="00823E1F">
        <w:rPr>
          <w:sz w:val="24"/>
          <w:szCs w:val="24"/>
        </w:rPr>
        <w:t>": "0.0.0.0",</w:t>
      </w:r>
    </w:p>
    <w:p w14:paraId="5D1F90F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defaultGateway</w:t>
      </w:r>
      <w:proofErr w:type="spellEnd"/>
      <w:r w:rsidRPr="00823E1F">
        <w:rPr>
          <w:sz w:val="24"/>
          <w:szCs w:val="24"/>
        </w:rPr>
        <w:t>": "0.0.0.0",</w:t>
      </w:r>
    </w:p>
    <w:p w14:paraId="1F08BDB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dnsServers</w:t>
      </w:r>
      <w:proofErr w:type="spellEnd"/>
      <w:r w:rsidRPr="00823E1F">
        <w:rPr>
          <w:sz w:val="24"/>
          <w:szCs w:val="24"/>
        </w:rPr>
        <w:t>": "",</w:t>
      </w:r>
    </w:p>
    <w:p w14:paraId="2D626CC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dnsIfName</w:t>
      </w:r>
      <w:proofErr w:type="spellEnd"/>
      <w:r w:rsidRPr="00823E1F">
        <w:rPr>
          <w:sz w:val="24"/>
          <w:szCs w:val="24"/>
        </w:rPr>
        <w:t>": null,</w:t>
      </w:r>
    </w:p>
    <w:p w14:paraId="33F48FB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"ipv6AddressingType": "DHCP",</w:t>
      </w:r>
    </w:p>
    <w:p w14:paraId="483B70B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"ipv6Status": "Unconfigured",</w:t>
      </w:r>
    </w:p>
    <w:p w14:paraId="2B6036F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unnumberedModel</w:t>
      </w:r>
      <w:proofErr w:type="spellEnd"/>
      <w:r w:rsidRPr="00823E1F">
        <w:rPr>
          <w:sz w:val="24"/>
          <w:szCs w:val="24"/>
        </w:rPr>
        <w:t>": false,</w:t>
      </w:r>
    </w:p>
    <w:p w14:paraId="252A29D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"dhcp6cForAddress": "0",</w:t>
      </w:r>
    </w:p>
    <w:p w14:paraId="5D9474E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"dhcp6cForPrefixDelegation": "1",</w:t>
      </w:r>
    </w:p>
    <w:p w14:paraId="23557A31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"dhcp6cPrefixDelegationEnable": "0",</w:t>
      </w:r>
    </w:p>
    <w:p w14:paraId="213D6D1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"externalIPv6Address": "",</w:t>
      </w:r>
    </w:p>
    <w:p w14:paraId="4C8EC32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"defaultIPv6Gateway": "",</w:t>
      </w:r>
    </w:p>
    <w:p w14:paraId="1BE27B8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"ipv6DnsServer": ""</w:t>
      </w:r>
    </w:p>
    <w:p w14:paraId="5AAAA0C5" w14:textId="2F9AC551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</w:t>
      </w:r>
      <w:r w:rsidR="006A35E2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 xml:space="preserve"> },</w:t>
      </w:r>
    </w:p>
    <w:p w14:paraId="5EE68985" w14:textId="5BB39225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="006A35E2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>{</w:t>
      </w:r>
    </w:p>
    <w:p w14:paraId="4D3698FE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wanIfname</w:t>
      </w:r>
      <w:proofErr w:type="spellEnd"/>
      <w:r w:rsidRPr="00823E1F">
        <w:rPr>
          <w:sz w:val="24"/>
          <w:szCs w:val="24"/>
        </w:rPr>
        <w:t>": "veip0.2",</w:t>
      </w:r>
    </w:p>
    <w:p w14:paraId="429834C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wanName</w:t>
      </w:r>
      <w:proofErr w:type="spellEnd"/>
      <w:r w:rsidRPr="00823E1F">
        <w:rPr>
          <w:sz w:val="24"/>
          <w:szCs w:val="24"/>
        </w:rPr>
        <w:t>": "ipoe_veip0",</w:t>
      </w:r>
    </w:p>
    <w:p w14:paraId="642D4401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wanInstancePath</w:t>
      </w:r>
      <w:proofErr w:type="spellEnd"/>
      <w:r w:rsidRPr="00823E1F">
        <w:rPr>
          <w:sz w:val="24"/>
          <w:szCs w:val="24"/>
        </w:rPr>
        <w:t>": "InternetGatewayDevice.WANDevice.</w:t>
      </w:r>
      <w:proofErr w:type="gramStart"/>
      <w:r w:rsidRPr="00823E1F">
        <w:rPr>
          <w:sz w:val="24"/>
          <w:szCs w:val="24"/>
        </w:rPr>
        <w:t>5.WANConnectionDevice</w:t>
      </w:r>
      <w:proofErr w:type="gramEnd"/>
      <w:r w:rsidRPr="00823E1F">
        <w:rPr>
          <w:sz w:val="24"/>
          <w:szCs w:val="24"/>
        </w:rPr>
        <w:t>.1.WANIPConnection.2",</w:t>
      </w:r>
    </w:p>
    <w:p w14:paraId="3796BD6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WANIPConnection</w:t>
      </w:r>
      <w:proofErr w:type="spellEnd"/>
      <w:r w:rsidRPr="00823E1F">
        <w:rPr>
          <w:sz w:val="24"/>
          <w:szCs w:val="24"/>
        </w:rPr>
        <w:t>",</w:t>
      </w:r>
    </w:p>
    <w:p w14:paraId="2CED90A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connectionType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IP_Routed</w:t>
      </w:r>
      <w:proofErr w:type="spellEnd"/>
      <w:r w:rsidRPr="00823E1F">
        <w:rPr>
          <w:sz w:val="24"/>
          <w:szCs w:val="24"/>
        </w:rPr>
        <w:t>",</w:t>
      </w:r>
    </w:p>
    <w:p w14:paraId="30D34E41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connectionStatus</w:t>
      </w:r>
      <w:proofErr w:type="spellEnd"/>
      <w:r w:rsidRPr="00823E1F">
        <w:rPr>
          <w:sz w:val="24"/>
          <w:szCs w:val="24"/>
        </w:rPr>
        <w:t>": "Connecting",</w:t>
      </w:r>
    </w:p>
    <w:p w14:paraId="356DE98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vlanPriority</w:t>
      </w:r>
      <w:proofErr w:type="spellEnd"/>
      <w:r w:rsidRPr="00823E1F">
        <w:rPr>
          <w:sz w:val="24"/>
          <w:szCs w:val="24"/>
        </w:rPr>
        <w:t>": 0,</w:t>
      </w:r>
    </w:p>
    <w:p w14:paraId="54A5D389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vlanMuxID</w:t>
      </w:r>
      <w:proofErr w:type="spellEnd"/>
      <w:r w:rsidRPr="00823E1F">
        <w:rPr>
          <w:sz w:val="24"/>
          <w:szCs w:val="24"/>
        </w:rPr>
        <w:t>": 441,</w:t>
      </w:r>
    </w:p>
    <w:p w14:paraId="78B11EA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vlanTPID</w:t>
      </w:r>
      <w:proofErr w:type="spellEnd"/>
      <w:r w:rsidRPr="00823E1F">
        <w:rPr>
          <w:sz w:val="24"/>
          <w:szCs w:val="24"/>
        </w:rPr>
        <w:t>": 33024,</w:t>
      </w:r>
    </w:p>
    <w:p w14:paraId="3DF1345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"ipv4Enable": true,</w:t>
      </w:r>
    </w:p>
    <w:p w14:paraId="6971173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"ipv6Enable": false,</w:t>
      </w:r>
    </w:p>
    <w:p w14:paraId="3294624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natEnable</w:t>
      </w:r>
      <w:proofErr w:type="spellEnd"/>
      <w:r w:rsidRPr="00823E1F">
        <w:rPr>
          <w:sz w:val="24"/>
          <w:szCs w:val="24"/>
        </w:rPr>
        <w:t>": true,</w:t>
      </w:r>
    </w:p>
    <w:p w14:paraId="018A708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firewallEnable</w:t>
      </w:r>
      <w:proofErr w:type="spellEnd"/>
      <w:r w:rsidRPr="00823E1F">
        <w:rPr>
          <w:sz w:val="24"/>
          <w:szCs w:val="24"/>
        </w:rPr>
        <w:t>": true,</w:t>
      </w:r>
    </w:p>
    <w:p w14:paraId="370C53EC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</w:t>
      </w:r>
      <w:proofErr w:type="spellStart"/>
      <w:r w:rsidRPr="00823E1F">
        <w:rPr>
          <w:sz w:val="24"/>
          <w:szCs w:val="24"/>
        </w:rPr>
        <w:t>igmpSourceEnable</w:t>
      </w:r>
      <w:proofErr w:type="spellEnd"/>
      <w:r w:rsidRPr="00823E1F">
        <w:rPr>
          <w:sz w:val="24"/>
          <w:szCs w:val="24"/>
        </w:rPr>
        <w:t>": false,</w:t>
      </w:r>
    </w:p>
    <w:p w14:paraId="6EFC4CE4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mldSourceEnable</w:t>
      </w:r>
      <w:proofErr w:type="spellEnd"/>
      <w:r w:rsidRPr="00823E1F">
        <w:rPr>
          <w:sz w:val="24"/>
          <w:szCs w:val="24"/>
        </w:rPr>
        <w:t>": false,</w:t>
      </w:r>
    </w:p>
    <w:p w14:paraId="601EA90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igmpEnabled</w:t>
      </w:r>
      <w:proofErr w:type="spellEnd"/>
      <w:r w:rsidRPr="00823E1F">
        <w:rPr>
          <w:sz w:val="24"/>
          <w:szCs w:val="24"/>
        </w:rPr>
        <w:t>": false,</w:t>
      </w:r>
    </w:p>
    <w:p w14:paraId="1348836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mldEnabled</w:t>
      </w:r>
      <w:proofErr w:type="spellEnd"/>
      <w:r w:rsidRPr="00823E1F">
        <w:rPr>
          <w:sz w:val="24"/>
          <w:szCs w:val="24"/>
        </w:rPr>
        <w:t>": false,</w:t>
      </w:r>
    </w:p>
    <w:p w14:paraId="5FE525C2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fullConeNatEnable</w:t>
      </w:r>
      <w:proofErr w:type="spellEnd"/>
      <w:r w:rsidRPr="00823E1F">
        <w:rPr>
          <w:sz w:val="24"/>
          <w:szCs w:val="24"/>
        </w:rPr>
        <w:t>": false,</w:t>
      </w:r>
    </w:p>
    <w:p w14:paraId="74E6778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true,</w:t>
      </w:r>
    </w:p>
    <w:p w14:paraId="4884D0D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connectionID</w:t>
      </w:r>
      <w:proofErr w:type="spellEnd"/>
      <w:r w:rsidRPr="00823E1F">
        <w:rPr>
          <w:sz w:val="24"/>
          <w:szCs w:val="24"/>
        </w:rPr>
        <w:t>": 2,</w:t>
      </w:r>
    </w:p>
    <w:p w14:paraId="2A4C643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wanIndex</w:t>
      </w:r>
      <w:proofErr w:type="spellEnd"/>
      <w:r w:rsidRPr="00823E1F">
        <w:rPr>
          <w:sz w:val="24"/>
          <w:szCs w:val="24"/>
        </w:rPr>
        <w:t>": 7,</w:t>
      </w:r>
    </w:p>
    <w:p w14:paraId="4FACFD26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userName</w:t>
      </w:r>
      <w:proofErr w:type="spellEnd"/>
      <w:r w:rsidRPr="00823E1F">
        <w:rPr>
          <w:sz w:val="24"/>
          <w:szCs w:val="24"/>
        </w:rPr>
        <w:t>": null,</w:t>
      </w:r>
    </w:p>
    <w:p w14:paraId="3A7887F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null,</w:t>
      </w:r>
    </w:p>
    <w:p w14:paraId="3D054E3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vpiValue</w:t>
      </w:r>
      <w:proofErr w:type="spellEnd"/>
      <w:r w:rsidRPr="00823E1F">
        <w:rPr>
          <w:sz w:val="24"/>
          <w:szCs w:val="24"/>
        </w:rPr>
        <w:t>": 0,</w:t>
      </w:r>
    </w:p>
    <w:p w14:paraId="0F97AB3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vciValue</w:t>
      </w:r>
      <w:proofErr w:type="spellEnd"/>
      <w:r w:rsidRPr="00823E1F">
        <w:rPr>
          <w:sz w:val="24"/>
          <w:szCs w:val="24"/>
        </w:rPr>
        <w:t>": 0,</w:t>
      </w:r>
    </w:p>
    <w:p w14:paraId="48903F2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addressingType</w:t>
      </w:r>
      <w:proofErr w:type="spellEnd"/>
      <w:r w:rsidRPr="00823E1F">
        <w:rPr>
          <w:sz w:val="24"/>
          <w:szCs w:val="24"/>
        </w:rPr>
        <w:t>": "DHCP",</w:t>
      </w:r>
    </w:p>
    <w:p w14:paraId="60D2F99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externalIPAdress</w:t>
      </w:r>
      <w:proofErr w:type="spellEnd"/>
      <w:r w:rsidRPr="00823E1F">
        <w:rPr>
          <w:sz w:val="24"/>
          <w:szCs w:val="24"/>
        </w:rPr>
        <w:t>": "0.0.0.0",</w:t>
      </w:r>
    </w:p>
    <w:p w14:paraId="18BE8B9F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subnetMask</w:t>
      </w:r>
      <w:proofErr w:type="spellEnd"/>
      <w:r w:rsidRPr="00823E1F">
        <w:rPr>
          <w:sz w:val="24"/>
          <w:szCs w:val="24"/>
        </w:rPr>
        <w:t>": "0.0.0.0",</w:t>
      </w:r>
    </w:p>
    <w:p w14:paraId="60FF2435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defaultGateway</w:t>
      </w:r>
      <w:proofErr w:type="spellEnd"/>
      <w:r w:rsidRPr="00823E1F">
        <w:rPr>
          <w:sz w:val="24"/>
          <w:szCs w:val="24"/>
        </w:rPr>
        <w:t>": "0.0.0.0",</w:t>
      </w:r>
    </w:p>
    <w:p w14:paraId="371CF01A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dnsServers</w:t>
      </w:r>
      <w:proofErr w:type="spellEnd"/>
      <w:r w:rsidRPr="00823E1F">
        <w:rPr>
          <w:sz w:val="24"/>
          <w:szCs w:val="24"/>
        </w:rPr>
        <w:t>": "",</w:t>
      </w:r>
    </w:p>
    <w:p w14:paraId="6C33F00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dnsIfName</w:t>
      </w:r>
      <w:proofErr w:type="spellEnd"/>
      <w:r w:rsidRPr="00823E1F">
        <w:rPr>
          <w:sz w:val="24"/>
          <w:szCs w:val="24"/>
        </w:rPr>
        <w:t>": null,</w:t>
      </w:r>
    </w:p>
    <w:p w14:paraId="1F8C53E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"ipv6AddressingType": "DHCP",</w:t>
      </w:r>
    </w:p>
    <w:p w14:paraId="657B7518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"ipv6Status": "Unconfigured",</w:t>
      </w:r>
    </w:p>
    <w:p w14:paraId="4C48120E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unnumberedModel</w:t>
      </w:r>
      <w:proofErr w:type="spellEnd"/>
      <w:r w:rsidRPr="00823E1F">
        <w:rPr>
          <w:sz w:val="24"/>
          <w:szCs w:val="24"/>
        </w:rPr>
        <w:t>": false,</w:t>
      </w:r>
    </w:p>
    <w:p w14:paraId="03E971FD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"dhcp6cForAddress": "0",</w:t>
      </w:r>
    </w:p>
    <w:p w14:paraId="2DC6B4A7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"dhcp6cForPrefixDelegation": "1",</w:t>
      </w:r>
    </w:p>
    <w:p w14:paraId="3B0D37EB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"dhcp6cPrefixDelegationEnable": "0",</w:t>
      </w:r>
    </w:p>
    <w:p w14:paraId="052716A1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"externalIPv6Address": "",</w:t>
      </w:r>
    </w:p>
    <w:p w14:paraId="479BD350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"defaultIPv6Gateway": "",</w:t>
      </w:r>
    </w:p>
    <w:p w14:paraId="40068013" w14:textId="77777777" w:rsidR="00544662" w:rsidRPr="00823E1F" w:rsidRDefault="00544662" w:rsidP="00E87708">
      <w:pPr>
        <w:spacing w:before="120" w:line="288" w:lineRule="auto"/>
        <w:ind w:left="720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"ipv6DnsServer": ""</w:t>
      </w:r>
    </w:p>
    <w:p w14:paraId="546C34D7" w14:textId="547651FB" w:rsidR="00544662" w:rsidRPr="00823E1F" w:rsidRDefault="00544662" w:rsidP="00E87708">
      <w:pPr>
        <w:spacing w:before="120" w:line="288" w:lineRule="auto"/>
        <w:contextualSpacing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="006A35E2" w:rsidRPr="00823E1F">
        <w:rPr>
          <w:sz w:val="24"/>
          <w:szCs w:val="24"/>
        </w:rPr>
        <w:tab/>
      </w:r>
      <w:r w:rsidRPr="00823E1F">
        <w:rPr>
          <w:sz w:val="24"/>
          <w:szCs w:val="24"/>
        </w:rPr>
        <w:t>}</w:t>
      </w:r>
    </w:p>
    <w:p w14:paraId="224F820F" w14:textId="68969E0A" w:rsidR="00544662" w:rsidRPr="00823E1F" w:rsidRDefault="004F234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9015931" w14:textId="2DF9F08F" w:rsidR="00A0224F" w:rsidRPr="00823E1F" w:rsidRDefault="00A0224F" w:rsidP="00E87708">
      <w:pPr>
        <w:pStyle w:val="Heading3"/>
        <w:spacing w:line="288" w:lineRule="auto"/>
        <w:rPr>
          <w:sz w:val="24"/>
          <w:szCs w:val="24"/>
        </w:rPr>
      </w:pPr>
      <w:bookmarkStart w:id="63" w:name="_Toc111126308"/>
      <w:r w:rsidRPr="00823E1F">
        <w:rPr>
          <w:sz w:val="24"/>
          <w:szCs w:val="24"/>
        </w:rPr>
        <w:t xml:space="preserve">API </w:t>
      </w:r>
      <w:r w:rsidR="00A16958" w:rsidRPr="00823E1F">
        <w:rPr>
          <w:sz w:val="24"/>
          <w:szCs w:val="24"/>
          <w:lang w:val="en-US"/>
        </w:rPr>
        <w:t>tạo mới</w:t>
      </w:r>
      <w:r w:rsidR="008A1FB7" w:rsidRPr="00823E1F">
        <w:rPr>
          <w:sz w:val="24"/>
          <w:szCs w:val="24"/>
          <w:lang w:val="en-US"/>
        </w:rPr>
        <w:t xml:space="preserve"> </w:t>
      </w:r>
      <w:proofErr w:type="spellStart"/>
      <w:r w:rsidR="008A1FB7" w:rsidRPr="00823E1F">
        <w:rPr>
          <w:sz w:val="24"/>
          <w:szCs w:val="24"/>
          <w:lang w:val="en-US"/>
        </w:rPr>
        <w:t>cấu</w:t>
      </w:r>
      <w:proofErr w:type="spellEnd"/>
      <w:r w:rsidR="008A1FB7" w:rsidRPr="00823E1F">
        <w:rPr>
          <w:sz w:val="24"/>
          <w:szCs w:val="24"/>
          <w:lang w:val="en-US"/>
        </w:rPr>
        <w:t xml:space="preserve"> hình</w:t>
      </w:r>
      <w:r w:rsidRPr="00823E1F">
        <w:rPr>
          <w:sz w:val="24"/>
          <w:szCs w:val="24"/>
        </w:rPr>
        <w:t xml:space="preserve"> WAN</w:t>
      </w:r>
      <w:bookmarkEnd w:id="63"/>
    </w:p>
    <w:p w14:paraId="03C7884B" w14:textId="77777777" w:rsidR="00A0224F" w:rsidRPr="00823E1F" w:rsidRDefault="00A0224F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A0224F" w:rsidRPr="00823E1F" w14:paraId="3BFDE144" w14:textId="77777777" w:rsidTr="006B0A7C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18C45068" w14:textId="77777777" w:rsidR="00A0224F" w:rsidRPr="00823E1F" w:rsidRDefault="00A0224F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3E4D713C" w14:textId="77777777" w:rsidR="00A0224F" w:rsidRPr="00823E1F" w:rsidRDefault="00A0224F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A0224F" w:rsidRPr="00823E1F" w14:paraId="5EB0F1A8" w14:textId="77777777" w:rsidTr="006B0A7C">
        <w:trPr>
          <w:trHeight w:val="362"/>
        </w:trPr>
        <w:tc>
          <w:tcPr>
            <w:tcW w:w="1540" w:type="pct"/>
            <w:vAlign w:val="center"/>
          </w:tcPr>
          <w:p w14:paraId="15B7B8B6" w14:textId="551206D3" w:rsidR="00A0224F" w:rsidRPr="00823E1F" w:rsidRDefault="00E0357B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</w:t>
            </w:r>
            <w:r w:rsidR="00A0224F" w:rsidRPr="00823E1F">
              <w:rPr>
                <w:sz w:val="24"/>
                <w:szCs w:val="24"/>
              </w:rPr>
              <w:t>onfig</w:t>
            </w:r>
            <w:proofErr w:type="spellEnd"/>
          </w:p>
        </w:tc>
        <w:tc>
          <w:tcPr>
            <w:tcW w:w="3460" w:type="pct"/>
            <w:vAlign w:val="center"/>
          </w:tcPr>
          <w:p w14:paraId="4435CAC6" w14:textId="2C99750A" w:rsidR="00A0224F" w:rsidRPr="00823E1F" w:rsidRDefault="00A0224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</w:t>
            </w:r>
            <w:r w:rsidR="00E0357B" w:rsidRPr="00823E1F">
              <w:rPr>
                <w:sz w:val="24"/>
                <w:szCs w:val="24"/>
              </w:rPr>
              <w:t>/deviceConfig</w:t>
            </w:r>
          </w:p>
        </w:tc>
      </w:tr>
      <w:tr w:rsidR="00A0224F" w:rsidRPr="00823E1F" w14:paraId="5B6C0536" w14:textId="77777777" w:rsidTr="006B0A7C">
        <w:tc>
          <w:tcPr>
            <w:tcW w:w="1540" w:type="pct"/>
            <w:vAlign w:val="center"/>
          </w:tcPr>
          <w:p w14:paraId="4533B12B" w14:textId="77777777" w:rsidR="00A0224F" w:rsidRPr="00823E1F" w:rsidRDefault="00A0224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6B20911D" w14:textId="77777777" w:rsidR="00A0224F" w:rsidRPr="00823E1F" w:rsidRDefault="00A0224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A0224F" w:rsidRPr="00823E1F" w14:paraId="0375CEE0" w14:textId="77777777" w:rsidTr="006B0A7C">
        <w:tc>
          <w:tcPr>
            <w:tcW w:w="1540" w:type="pct"/>
            <w:vAlign w:val="center"/>
          </w:tcPr>
          <w:p w14:paraId="5A10D63C" w14:textId="77777777" w:rsidR="00A0224F" w:rsidRPr="00823E1F" w:rsidRDefault="00A0224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52F7B208" w14:textId="77777777" w:rsidR="00A0224F" w:rsidRPr="00823E1F" w:rsidRDefault="00A0224F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598E256A" w14:textId="77777777" w:rsidR="00A0224F" w:rsidRPr="00823E1F" w:rsidRDefault="00A0224F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CE0263" w:rsidRPr="00823E1F" w14:paraId="56349D50" w14:textId="77777777" w:rsidTr="00CE026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E3CA2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A8E6A0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43E73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FC8FB4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15878" w14:textId="1DC2B991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21C2A3" w14:textId="1F5DFA8B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E0263" w:rsidRPr="00823E1F" w14:paraId="35D3E637" w14:textId="77777777" w:rsidTr="00CE026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2213D" w14:textId="270D90EF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1D0AB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EE9BD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29EBA6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7C0B7" w14:textId="51F0355A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22009" w14:textId="788BF9B6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CE0263" w:rsidRPr="00823E1F" w14:paraId="20468D2F" w14:textId="77777777" w:rsidTr="00CE026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3A9DE" w14:textId="7CF6AD6B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0873FA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61ED9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EA73A6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D241" w14:textId="7B398823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39B37" w14:textId="37A9013A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CE0263" w:rsidRPr="00823E1F" w14:paraId="3B3E44BE" w14:textId="77777777" w:rsidTr="00CE026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315D2" w14:textId="2BE42200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8F9A7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E1F69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67CB47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1D6A" w14:textId="418133ED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F90FE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79EE04E2" w14:textId="37E39458" w:rsidR="00AC5151" w:rsidRPr="00823E1F" w:rsidRDefault="00AC5151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Comman</w:t>
            </w:r>
            <w:r w:rsidR="008A1FB7" w:rsidRPr="00823E1F">
              <w:rPr>
                <w:sz w:val="24"/>
                <w:szCs w:val="24"/>
                <w:lang w:eastAsia="en-AU"/>
              </w:rPr>
              <w:t xml:space="preserve">d = </w:t>
            </w:r>
            <w:proofErr w:type="spellStart"/>
            <w:r w:rsidR="008A1FB7" w:rsidRPr="00823E1F">
              <w:rPr>
                <w:sz w:val="24"/>
                <w:szCs w:val="24"/>
                <w:lang w:eastAsia="en-AU"/>
              </w:rPr>
              <w:t>wan</w:t>
            </w:r>
            <w:r w:rsidR="00A16958" w:rsidRPr="00823E1F">
              <w:rPr>
                <w:sz w:val="24"/>
                <w:szCs w:val="24"/>
                <w:lang w:eastAsia="en-AU"/>
              </w:rPr>
              <w:t>Create</w:t>
            </w:r>
            <w:proofErr w:type="spellEnd"/>
          </w:p>
        </w:tc>
      </w:tr>
      <w:tr w:rsidR="00CE0263" w:rsidRPr="00823E1F" w14:paraId="0D6F1BB9" w14:textId="77777777" w:rsidTr="00CE0263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00390" w14:textId="0C413654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F5A3A6" w14:textId="17848BB9" w:rsidR="00CE0263" w:rsidRPr="00823E1F" w:rsidRDefault="00CE0263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3E635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F33CFF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D4147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7CFE4" w14:textId="7364408C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463EAE82" w14:textId="25CC9976" w:rsidR="00A0224F" w:rsidRPr="00823E1F" w:rsidRDefault="00A0224F" w:rsidP="00E87708">
      <w:pPr>
        <w:spacing w:line="288" w:lineRule="auto"/>
      </w:pPr>
    </w:p>
    <w:p w14:paraId="6DB985D1" w14:textId="77777777" w:rsidR="00A0224F" w:rsidRPr="00823E1F" w:rsidRDefault="00A0224F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CE0263" w:rsidRPr="00823E1F" w14:paraId="3032EB1C" w14:textId="77777777" w:rsidTr="00CE0263">
        <w:trPr>
          <w:trHeight w:val="255"/>
        </w:trPr>
        <w:tc>
          <w:tcPr>
            <w:tcW w:w="265" w:type="pct"/>
            <w:vAlign w:val="center"/>
          </w:tcPr>
          <w:p w14:paraId="014FA5E8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679C55DF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3974CBD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0E67D637" w14:textId="77777777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</w:tcPr>
          <w:p w14:paraId="501ED821" w14:textId="164942FB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4091B0A8" w14:textId="2168E4D1" w:rsidR="00CE0263" w:rsidRPr="00823E1F" w:rsidRDefault="00CE026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E0263" w:rsidRPr="00823E1F" w14:paraId="4336290D" w14:textId="77777777" w:rsidTr="00CE0263">
        <w:trPr>
          <w:trHeight w:val="255"/>
        </w:trPr>
        <w:tc>
          <w:tcPr>
            <w:tcW w:w="265" w:type="pct"/>
            <w:vAlign w:val="center"/>
          </w:tcPr>
          <w:p w14:paraId="283B5A63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08074842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A6BB99C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</w:tcPr>
          <w:p w14:paraId="31BC60E7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0AADEF85" w14:textId="67F48343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22DE3F7B" w14:textId="4C739F2A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CE0263" w:rsidRPr="00823E1F" w14:paraId="34B1CD20" w14:textId="77777777" w:rsidTr="00CE0263">
        <w:trPr>
          <w:trHeight w:val="255"/>
        </w:trPr>
        <w:tc>
          <w:tcPr>
            <w:tcW w:w="265" w:type="pct"/>
            <w:vAlign w:val="center"/>
          </w:tcPr>
          <w:p w14:paraId="0FD1A99F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96500B1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2D86E87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</w:tcPr>
          <w:p w14:paraId="3414FDFF" w14:textId="77777777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699C30AD" w14:textId="197CB249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2460E805" w14:textId="4DCA6BF3" w:rsidR="00CE0263" w:rsidRPr="00823E1F" w:rsidRDefault="00CE026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24171F24" w14:textId="77777777" w:rsidR="00A0224F" w:rsidRPr="00823E1F" w:rsidRDefault="00A0224F" w:rsidP="00E87708">
      <w:pPr>
        <w:spacing w:line="288" w:lineRule="auto"/>
      </w:pPr>
    </w:p>
    <w:p w14:paraId="26126BBE" w14:textId="77777777" w:rsidR="00A0224F" w:rsidRPr="00823E1F" w:rsidRDefault="00A0224F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5B067E64" w14:textId="238C306B" w:rsidR="00A0224F" w:rsidRPr="00823E1F" w:rsidRDefault="00A0224F" w:rsidP="00E87708">
      <w:pPr>
        <w:pStyle w:val="Heading5"/>
        <w:spacing w:line="288" w:lineRule="auto"/>
      </w:pPr>
      <w:r w:rsidRPr="00823E1F">
        <w:t xml:space="preserve">Tạo mới WAN </w:t>
      </w:r>
      <w:proofErr w:type="spellStart"/>
      <w:r w:rsidRPr="00823E1F">
        <w:t>PPPoE</w:t>
      </w:r>
      <w:proofErr w:type="spellEnd"/>
      <w:r w:rsidR="006B0A7C" w:rsidRPr="00823E1F">
        <w:t xml:space="preserve"> IPv4</w:t>
      </w:r>
    </w:p>
    <w:p w14:paraId="2BBC0C53" w14:textId="05564E4C" w:rsidR="00A0224F" w:rsidRPr="00823E1F" w:rsidRDefault="00A0224F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68319DBF" w14:textId="06CE5342" w:rsidR="00A0224F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23" w:history="1">
        <w:r w:rsidR="005F409E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527DA12C" w14:textId="77777777" w:rsidR="00A0224F" w:rsidRPr="00823E1F" w:rsidRDefault="00A0224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76637341" w14:textId="528C491E" w:rsidR="00A0224F" w:rsidRPr="00823E1F" w:rsidRDefault="00A0224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commentRangeStart w:id="64"/>
      <w:r w:rsidRPr="00823E1F">
        <w:rPr>
          <w:rFonts w:ascii="Times New Roman" w:hAnsi="Times New Roman" w:cs="Times New Roman"/>
          <w:sz w:val="24"/>
          <w:szCs w:val="24"/>
        </w:rPr>
        <w:t>command": "</w:t>
      </w:r>
      <w:proofErr w:type="spellStart"/>
      <w:r w:rsidR="004F2349"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  <w:r w:rsidR="005F409E" w:rsidRPr="00823E1F">
        <w:rPr>
          <w:rFonts w:ascii="Times New Roman" w:hAnsi="Times New Roman" w:cs="Times New Roman"/>
          <w:sz w:val="24"/>
          <w:szCs w:val="24"/>
        </w:rPr>
        <w:t>,</w:t>
      </w:r>
      <w:commentRangeEnd w:id="64"/>
      <w:r w:rsidR="005D3323" w:rsidRPr="00823E1F">
        <w:rPr>
          <w:rStyle w:val="CommentReference"/>
          <w:rFonts w:ascii="Times New Roman" w:hAnsi="Times New Roman" w:cs="Times New Roman"/>
          <w:lang w:eastAsia="en-US"/>
        </w:rPr>
        <w:commentReference w:id="64"/>
      </w:r>
    </w:p>
    <w:p w14:paraId="60497A79" w14:textId="094962BC" w:rsidR="00A0224F" w:rsidRPr="00823E1F" w:rsidRDefault="00A0224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</w:t>
      </w:r>
      <w:r w:rsidR="005F409E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7DEC6984" w14:textId="525256BC" w:rsidR="00A0224F" w:rsidRPr="00823E1F" w:rsidRDefault="00A0224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7B00EB" w:rsidRPr="00823E1F">
        <w:rPr>
          <w:rFonts w:ascii="Times New Roman" w:hAnsi="Times New Roman" w:cs="Times New Roman"/>
          <w:sz w:val="24"/>
          <w:szCs w:val="24"/>
        </w:rPr>
        <w:t>H</w:t>
      </w:r>
      <w:r w:rsidRPr="00823E1F">
        <w:rPr>
          <w:rFonts w:ascii="Times New Roman" w:hAnsi="Times New Roman" w:cs="Times New Roman"/>
          <w:sz w:val="24"/>
          <w:szCs w:val="24"/>
        </w:rPr>
        <w:t>"</w:t>
      </w:r>
      <w:r w:rsidR="00D66419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0D60914F" w14:textId="77777777" w:rsidR="00D66419" w:rsidRPr="00823E1F" w:rsidRDefault="00D6641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“b</w:t>
      </w:r>
      <w:r w:rsidR="00A0224F" w:rsidRPr="00823E1F">
        <w:rPr>
          <w:rFonts w:ascii="Times New Roman" w:hAnsi="Times New Roman" w:cs="Times New Roman"/>
          <w:sz w:val="24"/>
          <w:szCs w:val="24"/>
        </w:rPr>
        <w:t>ody</w:t>
      </w:r>
      <w:r w:rsidRPr="00823E1F">
        <w:rPr>
          <w:rFonts w:ascii="Times New Roman" w:hAnsi="Times New Roman" w:cs="Times New Roman"/>
          <w:sz w:val="24"/>
          <w:szCs w:val="24"/>
        </w:rPr>
        <w:t>”:</w:t>
      </w:r>
      <w:r w:rsidR="00A0224F" w:rsidRPr="00823E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98ECEE" w14:textId="4CB345C9" w:rsidR="00A0224F" w:rsidRPr="00823E1F" w:rsidRDefault="00D6641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A0224F" w:rsidRPr="00823E1F">
        <w:rPr>
          <w:rFonts w:ascii="Times New Roman" w:hAnsi="Times New Roman" w:cs="Times New Roman"/>
          <w:sz w:val="24"/>
          <w:szCs w:val="24"/>
        </w:rPr>
        <w:t>{</w:t>
      </w:r>
    </w:p>
    <w:p w14:paraId="465926F2" w14:textId="20D77D11" w:rsidR="006B0A7C" w:rsidRPr="00823E1F" w:rsidRDefault="00A0224F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D66419" w:rsidRPr="00823E1F">
        <w:rPr>
          <w:rFonts w:ascii="Times New Roman" w:hAnsi="Times New Roman" w:cs="Times New Roman"/>
          <w:sz w:val="24"/>
          <w:szCs w:val="24"/>
        </w:rPr>
        <w:tab/>
      </w:r>
      <w:r w:rsidR="006B0A7C"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6B0A7C"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="006B0A7C"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="006B0A7C" w:rsidRPr="00823E1F">
        <w:rPr>
          <w:rFonts w:ascii="Times New Roman" w:hAnsi="Times New Roman" w:cs="Times New Roman"/>
          <w:sz w:val="24"/>
          <w:szCs w:val="24"/>
        </w:rPr>
        <w:t>WANPPPConnection</w:t>
      </w:r>
      <w:proofErr w:type="spellEnd"/>
      <w:r w:rsidR="006B0A7C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51EEF15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</w:p>
    <w:p w14:paraId="2857DD9D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"pppoe_eth0",</w:t>
      </w:r>
    </w:p>
    <w:p w14:paraId="6BB4B233" w14:textId="78A60AF5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r w:rsidR="00E824B8" w:rsidRPr="00823E1F">
        <w:rPr>
          <w:rFonts w:ascii="Times New Roman" w:hAnsi="Times New Roman" w:cs="Times New Roman"/>
          <w:sz w:val="24"/>
          <w:szCs w:val="24"/>
        </w:rPr>
        <w:t>admin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F8C3116" w14:textId="28D376FC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"password": "</w:t>
      </w:r>
      <w:r w:rsidR="00E824B8" w:rsidRPr="00823E1F">
        <w:rPr>
          <w:rFonts w:ascii="Times New Roman" w:hAnsi="Times New Roman" w:cs="Times New Roman"/>
          <w:sz w:val="24"/>
          <w:szCs w:val="24"/>
        </w:rPr>
        <w:t>12345678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8DA30EE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"ipv4Enable": "true",</w:t>
      </w:r>
    </w:p>
    <w:p w14:paraId="7989E785" w14:textId="2B9633A8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"ipv6Enable": "false",</w:t>
      </w:r>
    </w:p>
    <w:p w14:paraId="41203871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6BC17D27" w14:textId="58AB5D1E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78EB2D10" w14:textId="6EB85222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712CAE3A" w14:textId="4A750119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5,</w:t>
      </w:r>
    </w:p>
    <w:p w14:paraId="5A24EB2B" w14:textId="0F59F426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555EB373" w14:textId="07F9A58F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5,</w:t>
      </w:r>
    </w:p>
    <w:p w14:paraId="2D173305" w14:textId="734C071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unnumberedModel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"false",</w:t>
      </w:r>
    </w:p>
    <w:p w14:paraId="7AEFB77E" w14:textId="3D366CA6" w:rsidR="00E0357B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</w:t>
      </w:r>
    </w:p>
    <w:p w14:paraId="3FE235D3" w14:textId="697CC0E2" w:rsidR="00A0224F" w:rsidRPr="00823E1F" w:rsidRDefault="00D6641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A0224F" w:rsidRPr="00823E1F">
        <w:rPr>
          <w:rFonts w:ascii="Times New Roman" w:hAnsi="Times New Roman" w:cs="Times New Roman"/>
          <w:sz w:val="24"/>
          <w:szCs w:val="24"/>
        </w:rPr>
        <w:t>}</w:t>
      </w:r>
    </w:p>
    <w:p w14:paraId="2C93ECC6" w14:textId="71C07BEE" w:rsidR="002C4256" w:rsidRPr="00823E1F" w:rsidRDefault="00A0224F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535B1512" w14:textId="77777777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43"/>
        <w:gridCol w:w="1099"/>
        <w:gridCol w:w="2297"/>
        <w:gridCol w:w="1176"/>
        <w:gridCol w:w="3020"/>
      </w:tblGrid>
      <w:tr w:rsidR="006B0A7C" w:rsidRPr="00823E1F" w14:paraId="51828C3E" w14:textId="77777777" w:rsidTr="006B0A7C">
        <w:trPr>
          <w:trHeight w:val="567"/>
        </w:trPr>
        <w:tc>
          <w:tcPr>
            <w:tcW w:w="2043" w:type="dxa"/>
            <w:shd w:val="clear" w:color="auto" w:fill="BFBFBF" w:themeFill="background1" w:themeFillShade="BF"/>
            <w:vAlign w:val="center"/>
          </w:tcPr>
          <w:p w14:paraId="6D4B29CC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1099" w:type="dxa"/>
            <w:shd w:val="clear" w:color="auto" w:fill="BFBFBF" w:themeFill="background1" w:themeFillShade="BF"/>
            <w:vAlign w:val="center"/>
          </w:tcPr>
          <w:p w14:paraId="778F5883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297" w:type="dxa"/>
            <w:shd w:val="clear" w:color="auto" w:fill="BFBFBF" w:themeFill="background1" w:themeFillShade="BF"/>
            <w:vAlign w:val="center"/>
          </w:tcPr>
          <w:p w14:paraId="51439EE3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Example Value</w:t>
            </w:r>
          </w:p>
        </w:tc>
        <w:tc>
          <w:tcPr>
            <w:tcW w:w="1167" w:type="dxa"/>
            <w:shd w:val="clear" w:color="auto" w:fill="BFBFBF" w:themeFill="background1" w:themeFillShade="BF"/>
            <w:vAlign w:val="center"/>
          </w:tcPr>
          <w:p w14:paraId="2A3349B3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Required</w:t>
            </w:r>
          </w:p>
        </w:tc>
        <w:tc>
          <w:tcPr>
            <w:tcW w:w="3029" w:type="dxa"/>
            <w:shd w:val="clear" w:color="auto" w:fill="BFBFBF" w:themeFill="background1" w:themeFillShade="BF"/>
            <w:vAlign w:val="center"/>
          </w:tcPr>
          <w:p w14:paraId="0C9F2CB3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6B0A7C" w:rsidRPr="00823E1F" w14:paraId="45292AEC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184B0FB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wanType</w:t>
            </w:r>
            <w:proofErr w:type="spellEnd"/>
          </w:p>
        </w:tc>
        <w:tc>
          <w:tcPr>
            <w:tcW w:w="1099" w:type="dxa"/>
            <w:vAlign w:val="center"/>
          </w:tcPr>
          <w:p w14:paraId="12A706F3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297" w:type="dxa"/>
            <w:vAlign w:val="center"/>
          </w:tcPr>
          <w:p w14:paraId="2CC24A7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WANIPConnection</w:t>
            </w:r>
            <w:proofErr w:type="spellEnd"/>
            <w:r w:rsidRPr="00823E1F">
              <w:rPr>
                <w:sz w:val="24"/>
                <w:szCs w:val="24"/>
              </w:rPr>
              <w:t xml:space="preserve">, </w:t>
            </w:r>
            <w:proofErr w:type="spellStart"/>
            <w:r w:rsidRPr="00823E1F">
              <w:rPr>
                <w:sz w:val="24"/>
                <w:szCs w:val="24"/>
              </w:rPr>
              <w:t>WANPPPConnection</w:t>
            </w:r>
            <w:proofErr w:type="spellEnd"/>
          </w:p>
        </w:tc>
        <w:tc>
          <w:tcPr>
            <w:tcW w:w="1167" w:type="dxa"/>
            <w:vAlign w:val="center"/>
          </w:tcPr>
          <w:p w14:paraId="34B01EFC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63A17C4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Type</w:t>
            </w:r>
          </w:p>
        </w:tc>
      </w:tr>
      <w:tr w:rsidR="006B0A7C" w:rsidRPr="00823E1F" w14:paraId="25EE62DB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576080F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connectionType</w:t>
            </w:r>
            <w:proofErr w:type="spellEnd"/>
          </w:p>
        </w:tc>
        <w:tc>
          <w:tcPr>
            <w:tcW w:w="1099" w:type="dxa"/>
            <w:vAlign w:val="center"/>
          </w:tcPr>
          <w:p w14:paraId="2C416146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297" w:type="dxa"/>
            <w:vAlign w:val="center"/>
          </w:tcPr>
          <w:p w14:paraId="633D7B7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Unconfigured,</w:t>
            </w:r>
          </w:p>
          <w:p w14:paraId="48B6778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IP_Routed</w:t>
            </w:r>
            <w:proofErr w:type="spellEnd"/>
            <w:r w:rsidRPr="00823E1F">
              <w:rPr>
                <w:sz w:val="24"/>
                <w:szCs w:val="24"/>
              </w:rPr>
              <w:t>,</w:t>
            </w:r>
          </w:p>
          <w:p w14:paraId="1B14FE3E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IP_Bridged</w:t>
            </w:r>
            <w:proofErr w:type="spellEnd"/>
          </w:p>
        </w:tc>
        <w:tc>
          <w:tcPr>
            <w:tcW w:w="1167" w:type="dxa"/>
            <w:vAlign w:val="center"/>
          </w:tcPr>
          <w:p w14:paraId="0F6A55D6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7D6BA6E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Type</w:t>
            </w:r>
          </w:p>
        </w:tc>
      </w:tr>
      <w:tr w:rsidR="006B0A7C" w:rsidRPr="00823E1F" w14:paraId="5C036F36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45531FEF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wanName</w:t>
            </w:r>
            <w:proofErr w:type="spellEnd"/>
          </w:p>
        </w:tc>
        <w:tc>
          <w:tcPr>
            <w:tcW w:w="1099" w:type="dxa"/>
            <w:vAlign w:val="center"/>
          </w:tcPr>
          <w:p w14:paraId="20FCEC6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297" w:type="dxa"/>
            <w:vAlign w:val="center"/>
          </w:tcPr>
          <w:p w14:paraId="220586A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67" w:type="dxa"/>
            <w:vAlign w:val="center"/>
          </w:tcPr>
          <w:p w14:paraId="490AA135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37D75C79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Service Description</w:t>
            </w:r>
          </w:p>
        </w:tc>
      </w:tr>
      <w:tr w:rsidR="006B0A7C" w:rsidRPr="00823E1F" w14:paraId="02803A76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0ACE61F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099" w:type="dxa"/>
            <w:vAlign w:val="center"/>
          </w:tcPr>
          <w:p w14:paraId="2A919B3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297" w:type="dxa"/>
            <w:vAlign w:val="center"/>
          </w:tcPr>
          <w:p w14:paraId="2EFCA6A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67" w:type="dxa"/>
            <w:vAlign w:val="center"/>
          </w:tcPr>
          <w:p w14:paraId="2D9269C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64F0BC9A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User Name</w:t>
            </w:r>
          </w:p>
        </w:tc>
      </w:tr>
      <w:tr w:rsidR="006B0A7C" w:rsidRPr="00823E1F" w14:paraId="1933FAEF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0C4F8488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password</w:t>
            </w:r>
          </w:p>
        </w:tc>
        <w:tc>
          <w:tcPr>
            <w:tcW w:w="1099" w:type="dxa"/>
            <w:vAlign w:val="center"/>
          </w:tcPr>
          <w:p w14:paraId="619C09B5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297" w:type="dxa"/>
            <w:vAlign w:val="center"/>
          </w:tcPr>
          <w:p w14:paraId="3A2D4D58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67" w:type="dxa"/>
            <w:vAlign w:val="center"/>
          </w:tcPr>
          <w:p w14:paraId="76FD0966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645E857D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Password</w:t>
            </w:r>
          </w:p>
        </w:tc>
      </w:tr>
      <w:tr w:rsidR="006B0A7C" w:rsidRPr="00823E1F" w14:paraId="21E3FF55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7A2E533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ipv4Enable</w:t>
            </w:r>
          </w:p>
        </w:tc>
        <w:tc>
          <w:tcPr>
            <w:tcW w:w="1099" w:type="dxa"/>
            <w:vAlign w:val="center"/>
          </w:tcPr>
          <w:p w14:paraId="5E3BBEF2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297" w:type="dxa"/>
            <w:vAlign w:val="center"/>
          </w:tcPr>
          <w:p w14:paraId="351932E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67" w:type="dxa"/>
            <w:vAlign w:val="center"/>
          </w:tcPr>
          <w:p w14:paraId="22C21AA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0B85AA54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 if add for IPv4</w:t>
            </w:r>
          </w:p>
        </w:tc>
      </w:tr>
      <w:tr w:rsidR="006B0A7C" w:rsidRPr="00823E1F" w14:paraId="2719BA06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42C716C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lastRenderedPageBreak/>
              <w:t>ipv6Enable</w:t>
            </w:r>
          </w:p>
        </w:tc>
        <w:tc>
          <w:tcPr>
            <w:tcW w:w="1099" w:type="dxa"/>
            <w:vAlign w:val="center"/>
          </w:tcPr>
          <w:p w14:paraId="6AC295C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297" w:type="dxa"/>
            <w:vAlign w:val="center"/>
          </w:tcPr>
          <w:p w14:paraId="45F8F54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67" w:type="dxa"/>
            <w:vAlign w:val="center"/>
          </w:tcPr>
          <w:p w14:paraId="7AE71DB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0F6B6BF8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Flase</w:t>
            </w:r>
            <w:proofErr w:type="spellEnd"/>
            <w:r w:rsidRPr="00823E1F">
              <w:rPr>
                <w:sz w:val="24"/>
                <w:szCs w:val="24"/>
              </w:rPr>
              <w:t xml:space="preserve"> if no add for IPv6</w:t>
            </w:r>
          </w:p>
        </w:tc>
      </w:tr>
      <w:tr w:rsidR="006B0A7C" w:rsidRPr="00823E1F" w14:paraId="39C15C67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2102431C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vlanPriority</w:t>
            </w:r>
            <w:proofErr w:type="spellEnd"/>
          </w:p>
        </w:tc>
        <w:tc>
          <w:tcPr>
            <w:tcW w:w="1099" w:type="dxa"/>
            <w:vAlign w:val="center"/>
          </w:tcPr>
          <w:p w14:paraId="6ED5553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297" w:type="dxa"/>
            <w:vAlign w:val="center"/>
          </w:tcPr>
          <w:p w14:paraId="0933539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[0-7]</w:t>
            </w:r>
          </w:p>
        </w:tc>
        <w:tc>
          <w:tcPr>
            <w:tcW w:w="1167" w:type="dxa"/>
            <w:vAlign w:val="center"/>
          </w:tcPr>
          <w:p w14:paraId="1119658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16579D18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Enter 802.1P Priority </w:t>
            </w:r>
          </w:p>
          <w:p w14:paraId="3A326109" w14:textId="77777777" w:rsidR="006B0A7C" w:rsidRPr="00823E1F" w:rsidRDefault="006B0A7C" w:rsidP="00E87708">
            <w:pPr>
              <w:spacing w:before="60" w:after="60" w:line="288" w:lineRule="auto"/>
              <w:jc w:val="center"/>
              <w:rPr>
                <w:sz w:val="24"/>
                <w:szCs w:val="24"/>
              </w:rPr>
            </w:pPr>
          </w:p>
        </w:tc>
      </w:tr>
      <w:tr w:rsidR="006B0A7C" w:rsidRPr="00823E1F" w14:paraId="1708526F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4A02B5D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vlanMuxID</w:t>
            </w:r>
            <w:proofErr w:type="spellEnd"/>
          </w:p>
        </w:tc>
        <w:tc>
          <w:tcPr>
            <w:tcW w:w="1099" w:type="dxa"/>
            <w:vAlign w:val="center"/>
          </w:tcPr>
          <w:p w14:paraId="6507759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297" w:type="dxa"/>
            <w:vAlign w:val="center"/>
          </w:tcPr>
          <w:p w14:paraId="6A37E6D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[0-4094]</w:t>
            </w:r>
          </w:p>
        </w:tc>
        <w:tc>
          <w:tcPr>
            <w:tcW w:w="1167" w:type="dxa"/>
            <w:vAlign w:val="center"/>
          </w:tcPr>
          <w:p w14:paraId="7D9ED782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51BE9288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802.1Q VLAN ID</w:t>
            </w:r>
          </w:p>
        </w:tc>
      </w:tr>
      <w:tr w:rsidR="006B0A7C" w:rsidRPr="00823E1F" w14:paraId="6FE416BB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354F3CCC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connectionID</w:t>
            </w:r>
            <w:proofErr w:type="spellEnd"/>
          </w:p>
        </w:tc>
        <w:tc>
          <w:tcPr>
            <w:tcW w:w="1099" w:type="dxa"/>
            <w:vAlign w:val="center"/>
          </w:tcPr>
          <w:p w14:paraId="3BDC3B1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297" w:type="dxa"/>
            <w:vAlign w:val="center"/>
          </w:tcPr>
          <w:p w14:paraId="0AD3F185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67" w:type="dxa"/>
            <w:vAlign w:val="center"/>
          </w:tcPr>
          <w:p w14:paraId="7FE54112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18FE53DD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ID</w:t>
            </w:r>
          </w:p>
        </w:tc>
      </w:tr>
      <w:tr w:rsidR="006B0A7C" w:rsidRPr="00823E1F" w14:paraId="52348FAE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1C48EEC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wanIndex</w:t>
            </w:r>
            <w:proofErr w:type="spellEnd"/>
          </w:p>
        </w:tc>
        <w:tc>
          <w:tcPr>
            <w:tcW w:w="1099" w:type="dxa"/>
            <w:vAlign w:val="center"/>
          </w:tcPr>
          <w:p w14:paraId="34FD4965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297" w:type="dxa"/>
            <w:vAlign w:val="center"/>
          </w:tcPr>
          <w:p w14:paraId="73F5804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67" w:type="dxa"/>
            <w:vAlign w:val="center"/>
          </w:tcPr>
          <w:p w14:paraId="2C46324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1C03A097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Index</w:t>
            </w:r>
          </w:p>
        </w:tc>
      </w:tr>
      <w:tr w:rsidR="006B0A7C" w:rsidRPr="00823E1F" w14:paraId="7A366CFF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4578E35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igmpSourceEnable</w:t>
            </w:r>
            <w:proofErr w:type="spellEnd"/>
          </w:p>
        </w:tc>
        <w:tc>
          <w:tcPr>
            <w:tcW w:w="1099" w:type="dxa"/>
            <w:vAlign w:val="center"/>
          </w:tcPr>
          <w:p w14:paraId="49B69EB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297" w:type="dxa"/>
            <w:vAlign w:val="center"/>
          </w:tcPr>
          <w:p w14:paraId="7DF3434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True, False</w:t>
            </w:r>
          </w:p>
        </w:tc>
        <w:tc>
          <w:tcPr>
            <w:tcW w:w="1167" w:type="dxa"/>
            <w:vAlign w:val="center"/>
          </w:tcPr>
          <w:p w14:paraId="78688CC6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5DED788C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Allow as IGMP Multicast Source</w:t>
            </w:r>
          </w:p>
        </w:tc>
      </w:tr>
      <w:tr w:rsidR="006B0A7C" w:rsidRPr="00823E1F" w14:paraId="6A08C514" w14:textId="77777777" w:rsidTr="006B0A7C">
        <w:trPr>
          <w:trHeight w:val="947"/>
        </w:trPr>
        <w:tc>
          <w:tcPr>
            <w:tcW w:w="2043" w:type="dxa"/>
            <w:vAlign w:val="center"/>
          </w:tcPr>
          <w:p w14:paraId="1500602F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mldSourceEnable</w:t>
            </w:r>
            <w:proofErr w:type="spellEnd"/>
          </w:p>
        </w:tc>
        <w:tc>
          <w:tcPr>
            <w:tcW w:w="1099" w:type="dxa"/>
            <w:vAlign w:val="center"/>
          </w:tcPr>
          <w:p w14:paraId="4A76B42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297" w:type="dxa"/>
            <w:vAlign w:val="center"/>
          </w:tcPr>
          <w:p w14:paraId="46E933A6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True, False</w:t>
            </w:r>
          </w:p>
        </w:tc>
        <w:tc>
          <w:tcPr>
            <w:tcW w:w="1167" w:type="dxa"/>
            <w:vAlign w:val="center"/>
          </w:tcPr>
          <w:p w14:paraId="7B6F431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3029" w:type="dxa"/>
            <w:vAlign w:val="center"/>
          </w:tcPr>
          <w:p w14:paraId="766DB6BF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Allow as MLD Multicast Source</w:t>
            </w:r>
          </w:p>
        </w:tc>
      </w:tr>
    </w:tbl>
    <w:p w14:paraId="268F9A42" w14:textId="25BF079E" w:rsidR="002C4256" w:rsidRPr="00823E1F" w:rsidRDefault="002C425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6E1DA10D" w14:textId="77777777" w:rsidR="002C4256" w:rsidRPr="00823E1F" w:rsidRDefault="002C4256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01B87014" w14:textId="77777777" w:rsidR="002C4256" w:rsidRPr="00823E1F" w:rsidRDefault="002C425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1BB06897" w14:textId="77777777" w:rsidR="002C4256" w:rsidRPr="00823E1F" w:rsidRDefault="002C425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6C9CB918" w14:textId="60BBF62D" w:rsidR="005F409E" w:rsidRPr="00823E1F" w:rsidRDefault="002C4256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339212FF" w14:textId="21610D70" w:rsidR="006B0A7C" w:rsidRPr="00823E1F" w:rsidRDefault="006B0A7C" w:rsidP="00E87708">
      <w:pPr>
        <w:pStyle w:val="Heading5"/>
        <w:spacing w:line="288" w:lineRule="auto"/>
      </w:pPr>
      <w:r w:rsidRPr="00823E1F">
        <w:t xml:space="preserve">Tạo mới WAN </w:t>
      </w:r>
      <w:proofErr w:type="spellStart"/>
      <w:r w:rsidRPr="00823E1F">
        <w:t>PPPoE</w:t>
      </w:r>
      <w:proofErr w:type="spellEnd"/>
      <w:r w:rsidRPr="00823E1F">
        <w:t xml:space="preserve"> IPv6</w:t>
      </w:r>
    </w:p>
    <w:p w14:paraId="05EF89EC" w14:textId="77777777" w:rsidR="006B0A7C" w:rsidRPr="00823E1F" w:rsidRDefault="006B0A7C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18AC893" w14:textId="77777777" w:rsidR="006B0A7C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24" w:history="1">
        <w:r w:rsidR="006B0A7C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543D7ED3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5637532C" w14:textId="04F6D443" w:rsidR="006B0A7C" w:rsidRPr="00823E1F" w:rsidRDefault="004F234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6B0A7C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37E95C1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4A43CDA0" w14:textId="7B756815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7B00EB" w:rsidRPr="00823E1F">
        <w:rPr>
          <w:rFonts w:ascii="Times New Roman" w:hAnsi="Times New Roman" w:cs="Times New Roman"/>
          <w:sz w:val="24"/>
          <w:szCs w:val="24"/>
        </w:rPr>
        <w:t>H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6345C07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41BB3768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464979D5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WANPPPConnection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BD3AD2F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</w:p>
    <w:p w14:paraId="52A79E84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"pppoe_eth0",</w:t>
      </w:r>
    </w:p>
    <w:p w14:paraId="037921DF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minhtien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9151B69" w14:textId="77777777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"password":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minhtien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9C97C37" w14:textId="2D1ED381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"ipv4Enable": "false",</w:t>
      </w:r>
    </w:p>
    <w:p w14:paraId="61AF0120" w14:textId="14D09425" w:rsidR="006B0A7C" w:rsidRPr="00823E1F" w:rsidRDefault="006B0A7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"ipv6Enable": "true",</w:t>
      </w:r>
    </w:p>
    <w:p w14:paraId="11CB1CD8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381E3361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79A5F0D1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6E14874C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5,</w:t>
      </w:r>
    </w:p>
    <w:p w14:paraId="249754BD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5C9AA050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5,</w:t>
      </w:r>
    </w:p>
    <w:p w14:paraId="33050C1B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unnumberedModel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"false",</w:t>
      </w:r>
    </w:p>
    <w:p w14:paraId="63AE48FD" w14:textId="77777777" w:rsidR="006B0A7C" w:rsidRPr="00823E1F" w:rsidRDefault="006B0A7C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</w:t>
      </w:r>
    </w:p>
    <w:p w14:paraId="3033024E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2FEC2F7F" w14:textId="39589FBC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06FCDED4" w14:textId="570805C9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44"/>
        <w:gridCol w:w="1191"/>
        <w:gridCol w:w="2519"/>
        <w:gridCol w:w="1176"/>
        <w:gridCol w:w="2705"/>
      </w:tblGrid>
      <w:tr w:rsidR="006B0A7C" w:rsidRPr="00823E1F" w14:paraId="135DB52B" w14:textId="77777777" w:rsidTr="00915901">
        <w:trPr>
          <w:trHeight w:val="567"/>
        </w:trPr>
        <w:tc>
          <w:tcPr>
            <w:tcW w:w="2043" w:type="dxa"/>
            <w:shd w:val="clear" w:color="auto" w:fill="BFBFBF" w:themeFill="background1" w:themeFillShade="BF"/>
            <w:vAlign w:val="center"/>
          </w:tcPr>
          <w:p w14:paraId="0F6E20FE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1192" w:type="dxa"/>
            <w:shd w:val="clear" w:color="auto" w:fill="BFBFBF" w:themeFill="background1" w:themeFillShade="BF"/>
            <w:vAlign w:val="center"/>
          </w:tcPr>
          <w:p w14:paraId="0EF4610E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503C1314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Example Value</w:t>
            </w:r>
          </w:p>
        </w:tc>
        <w:tc>
          <w:tcPr>
            <w:tcW w:w="1170" w:type="dxa"/>
            <w:shd w:val="clear" w:color="auto" w:fill="BFBFBF" w:themeFill="background1" w:themeFillShade="BF"/>
            <w:vAlign w:val="center"/>
          </w:tcPr>
          <w:p w14:paraId="2BB4BA90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Required</w:t>
            </w:r>
          </w:p>
        </w:tc>
        <w:tc>
          <w:tcPr>
            <w:tcW w:w="2710" w:type="dxa"/>
            <w:shd w:val="clear" w:color="auto" w:fill="BFBFBF" w:themeFill="background1" w:themeFillShade="BF"/>
            <w:vAlign w:val="center"/>
          </w:tcPr>
          <w:p w14:paraId="4F65E70D" w14:textId="77777777" w:rsidR="006B0A7C" w:rsidRPr="00823E1F" w:rsidRDefault="006B0A7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6B0A7C" w:rsidRPr="00823E1F" w14:paraId="7056F05D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0CFBE52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wanType</w:t>
            </w:r>
            <w:proofErr w:type="spellEnd"/>
          </w:p>
        </w:tc>
        <w:tc>
          <w:tcPr>
            <w:tcW w:w="1192" w:type="dxa"/>
            <w:vAlign w:val="center"/>
          </w:tcPr>
          <w:p w14:paraId="3691C07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10904AE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WANIPConnection</w:t>
            </w:r>
            <w:proofErr w:type="spellEnd"/>
            <w:r w:rsidRPr="00823E1F">
              <w:rPr>
                <w:sz w:val="24"/>
                <w:szCs w:val="24"/>
              </w:rPr>
              <w:t xml:space="preserve">, </w:t>
            </w:r>
            <w:proofErr w:type="spellStart"/>
            <w:r w:rsidRPr="00823E1F">
              <w:rPr>
                <w:sz w:val="24"/>
                <w:szCs w:val="24"/>
              </w:rPr>
              <w:t>WANPPPConnection</w:t>
            </w:r>
            <w:proofErr w:type="spellEnd"/>
          </w:p>
        </w:tc>
        <w:tc>
          <w:tcPr>
            <w:tcW w:w="1170" w:type="dxa"/>
            <w:vAlign w:val="center"/>
          </w:tcPr>
          <w:p w14:paraId="0A972F75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6504484F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Type</w:t>
            </w:r>
          </w:p>
        </w:tc>
      </w:tr>
      <w:tr w:rsidR="006B0A7C" w:rsidRPr="00823E1F" w14:paraId="20092721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52500EAE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connectionType</w:t>
            </w:r>
            <w:proofErr w:type="spellEnd"/>
          </w:p>
        </w:tc>
        <w:tc>
          <w:tcPr>
            <w:tcW w:w="1192" w:type="dxa"/>
            <w:vAlign w:val="center"/>
          </w:tcPr>
          <w:p w14:paraId="644FFC7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6B94E6C6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Unconfigured,</w:t>
            </w:r>
          </w:p>
          <w:p w14:paraId="4A6624B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IP_Routed</w:t>
            </w:r>
            <w:proofErr w:type="spellEnd"/>
            <w:r w:rsidRPr="00823E1F">
              <w:rPr>
                <w:sz w:val="24"/>
                <w:szCs w:val="24"/>
              </w:rPr>
              <w:t>,</w:t>
            </w:r>
          </w:p>
          <w:p w14:paraId="4B9AE116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IP_Bridged</w:t>
            </w:r>
            <w:proofErr w:type="spellEnd"/>
          </w:p>
        </w:tc>
        <w:tc>
          <w:tcPr>
            <w:tcW w:w="1170" w:type="dxa"/>
            <w:vAlign w:val="center"/>
          </w:tcPr>
          <w:p w14:paraId="0FB9DEB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68A1BE2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Type</w:t>
            </w:r>
          </w:p>
        </w:tc>
      </w:tr>
      <w:tr w:rsidR="006B0A7C" w:rsidRPr="00823E1F" w14:paraId="146DC581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1A2ED69C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wanName</w:t>
            </w:r>
            <w:proofErr w:type="spellEnd"/>
          </w:p>
        </w:tc>
        <w:tc>
          <w:tcPr>
            <w:tcW w:w="1192" w:type="dxa"/>
            <w:vAlign w:val="center"/>
          </w:tcPr>
          <w:p w14:paraId="11EBEC4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22D50058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0" w:type="dxa"/>
            <w:vAlign w:val="center"/>
          </w:tcPr>
          <w:p w14:paraId="607AF68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68515D1B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Service Description</w:t>
            </w:r>
          </w:p>
        </w:tc>
      </w:tr>
      <w:tr w:rsidR="006B0A7C" w:rsidRPr="00823E1F" w14:paraId="7066E590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523EA088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192" w:type="dxa"/>
            <w:vAlign w:val="center"/>
          </w:tcPr>
          <w:p w14:paraId="47A163D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1580E2B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0" w:type="dxa"/>
            <w:vAlign w:val="center"/>
          </w:tcPr>
          <w:p w14:paraId="0C8545C5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6FD24325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User Name</w:t>
            </w:r>
          </w:p>
        </w:tc>
      </w:tr>
      <w:tr w:rsidR="006B0A7C" w:rsidRPr="00823E1F" w14:paraId="5154DD90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3681C0B8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lastRenderedPageBreak/>
              <w:t>password</w:t>
            </w:r>
          </w:p>
        </w:tc>
        <w:tc>
          <w:tcPr>
            <w:tcW w:w="1192" w:type="dxa"/>
            <w:vAlign w:val="center"/>
          </w:tcPr>
          <w:p w14:paraId="2ACB32F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506F7C62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0" w:type="dxa"/>
            <w:vAlign w:val="center"/>
          </w:tcPr>
          <w:p w14:paraId="6003941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0455240E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Password</w:t>
            </w:r>
          </w:p>
        </w:tc>
      </w:tr>
      <w:tr w:rsidR="006B0A7C" w:rsidRPr="00823E1F" w14:paraId="4323F048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3FC4CB28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ipv4Enable</w:t>
            </w:r>
          </w:p>
        </w:tc>
        <w:tc>
          <w:tcPr>
            <w:tcW w:w="1192" w:type="dxa"/>
            <w:vAlign w:val="center"/>
          </w:tcPr>
          <w:p w14:paraId="7BB2A24E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520" w:type="dxa"/>
            <w:vAlign w:val="center"/>
          </w:tcPr>
          <w:p w14:paraId="0F09964E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0" w:type="dxa"/>
            <w:vAlign w:val="center"/>
          </w:tcPr>
          <w:p w14:paraId="7DD7ED7F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5FBF260F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False if no add for IPv4</w:t>
            </w:r>
          </w:p>
        </w:tc>
      </w:tr>
      <w:tr w:rsidR="006B0A7C" w:rsidRPr="00823E1F" w14:paraId="396CD128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54C5C40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ipv6Enable</w:t>
            </w:r>
          </w:p>
        </w:tc>
        <w:tc>
          <w:tcPr>
            <w:tcW w:w="1192" w:type="dxa"/>
            <w:vAlign w:val="center"/>
          </w:tcPr>
          <w:p w14:paraId="41FE6AD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520" w:type="dxa"/>
            <w:vAlign w:val="center"/>
          </w:tcPr>
          <w:p w14:paraId="5856286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0" w:type="dxa"/>
            <w:vAlign w:val="center"/>
          </w:tcPr>
          <w:p w14:paraId="7C57DC63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51AEC949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 if add for IPv6</w:t>
            </w:r>
          </w:p>
        </w:tc>
      </w:tr>
      <w:tr w:rsidR="006B0A7C" w:rsidRPr="00823E1F" w14:paraId="44AEEBCF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1EA0CAFE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natEnable</w:t>
            </w:r>
            <w:proofErr w:type="spellEnd"/>
          </w:p>
        </w:tc>
        <w:tc>
          <w:tcPr>
            <w:tcW w:w="1192" w:type="dxa"/>
            <w:vAlign w:val="center"/>
          </w:tcPr>
          <w:p w14:paraId="1998357D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520" w:type="dxa"/>
            <w:vAlign w:val="center"/>
          </w:tcPr>
          <w:p w14:paraId="7F48AD43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0" w:type="dxa"/>
            <w:vAlign w:val="center"/>
          </w:tcPr>
          <w:p w14:paraId="222BCDA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057DC303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NAT</w:t>
            </w:r>
          </w:p>
        </w:tc>
      </w:tr>
      <w:tr w:rsidR="006B0A7C" w:rsidRPr="00823E1F" w14:paraId="650EB6CC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0599340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firewallEnable</w:t>
            </w:r>
            <w:proofErr w:type="spellEnd"/>
          </w:p>
        </w:tc>
        <w:tc>
          <w:tcPr>
            <w:tcW w:w="1192" w:type="dxa"/>
            <w:vAlign w:val="center"/>
          </w:tcPr>
          <w:p w14:paraId="616CA8A2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520" w:type="dxa"/>
            <w:vAlign w:val="center"/>
          </w:tcPr>
          <w:p w14:paraId="208E376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0" w:type="dxa"/>
            <w:vAlign w:val="center"/>
          </w:tcPr>
          <w:p w14:paraId="0AEF46A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18753F6B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Firewall</w:t>
            </w:r>
          </w:p>
        </w:tc>
      </w:tr>
      <w:tr w:rsidR="006B0A7C" w:rsidRPr="00823E1F" w14:paraId="61F6F555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0087A28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vlanPriority</w:t>
            </w:r>
            <w:proofErr w:type="spellEnd"/>
          </w:p>
        </w:tc>
        <w:tc>
          <w:tcPr>
            <w:tcW w:w="1192" w:type="dxa"/>
            <w:vAlign w:val="center"/>
          </w:tcPr>
          <w:p w14:paraId="6E72D68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469CEFCE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[0-7]</w:t>
            </w:r>
          </w:p>
        </w:tc>
        <w:tc>
          <w:tcPr>
            <w:tcW w:w="1170" w:type="dxa"/>
            <w:vAlign w:val="center"/>
          </w:tcPr>
          <w:p w14:paraId="0DA89379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172E3013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Enter 802.1P Priority </w:t>
            </w:r>
          </w:p>
        </w:tc>
      </w:tr>
      <w:tr w:rsidR="006B0A7C" w:rsidRPr="00823E1F" w14:paraId="22C6EF34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5A2EB31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vlanMuxID</w:t>
            </w:r>
            <w:proofErr w:type="spellEnd"/>
          </w:p>
        </w:tc>
        <w:tc>
          <w:tcPr>
            <w:tcW w:w="1192" w:type="dxa"/>
            <w:vAlign w:val="center"/>
          </w:tcPr>
          <w:p w14:paraId="4C98705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0F197E7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[0-4094]</w:t>
            </w:r>
          </w:p>
        </w:tc>
        <w:tc>
          <w:tcPr>
            <w:tcW w:w="1170" w:type="dxa"/>
            <w:vAlign w:val="center"/>
          </w:tcPr>
          <w:p w14:paraId="60144C3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05BC459B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802.1Q VLAN ID</w:t>
            </w:r>
          </w:p>
        </w:tc>
      </w:tr>
      <w:tr w:rsidR="006B0A7C" w:rsidRPr="00823E1F" w14:paraId="49D619BF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44D3519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connectionID</w:t>
            </w:r>
            <w:proofErr w:type="spellEnd"/>
          </w:p>
        </w:tc>
        <w:tc>
          <w:tcPr>
            <w:tcW w:w="1192" w:type="dxa"/>
            <w:vAlign w:val="center"/>
          </w:tcPr>
          <w:p w14:paraId="79EDF46E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38C7135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0" w:type="dxa"/>
            <w:vAlign w:val="center"/>
          </w:tcPr>
          <w:p w14:paraId="483E330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1539148D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ID</w:t>
            </w:r>
          </w:p>
        </w:tc>
      </w:tr>
      <w:tr w:rsidR="006B0A7C" w:rsidRPr="00823E1F" w14:paraId="09F143C3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35A69AE4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wanIndex</w:t>
            </w:r>
            <w:proofErr w:type="spellEnd"/>
          </w:p>
        </w:tc>
        <w:tc>
          <w:tcPr>
            <w:tcW w:w="1192" w:type="dxa"/>
            <w:vAlign w:val="center"/>
          </w:tcPr>
          <w:p w14:paraId="5390E2E3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785CF1EF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0" w:type="dxa"/>
            <w:vAlign w:val="center"/>
          </w:tcPr>
          <w:p w14:paraId="20BA4501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24F5EF7D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Index</w:t>
            </w:r>
          </w:p>
        </w:tc>
      </w:tr>
      <w:tr w:rsidR="006B0A7C" w:rsidRPr="00823E1F" w14:paraId="4DE0AB59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07C14FE8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unnumberedModel</w:t>
            </w:r>
            <w:proofErr w:type="spellEnd"/>
          </w:p>
        </w:tc>
        <w:tc>
          <w:tcPr>
            <w:tcW w:w="1192" w:type="dxa"/>
            <w:vAlign w:val="center"/>
          </w:tcPr>
          <w:p w14:paraId="1E233660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520" w:type="dxa"/>
            <w:vAlign w:val="center"/>
          </w:tcPr>
          <w:p w14:paraId="47E9B21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True, False</w:t>
            </w:r>
          </w:p>
        </w:tc>
        <w:tc>
          <w:tcPr>
            <w:tcW w:w="1170" w:type="dxa"/>
            <w:vAlign w:val="center"/>
          </w:tcPr>
          <w:p w14:paraId="6B62763F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3B5F30D2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Enable IPv6 Unnumbered Model</w:t>
            </w:r>
          </w:p>
        </w:tc>
      </w:tr>
      <w:tr w:rsidR="006B0A7C" w:rsidRPr="00823E1F" w14:paraId="63019E83" w14:textId="77777777" w:rsidTr="00915901">
        <w:trPr>
          <w:trHeight w:val="947"/>
        </w:trPr>
        <w:tc>
          <w:tcPr>
            <w:tcW w:w="2043" w:type="dxa"/>
            <w:vAlign w:val="center"/>
          </w:tcPr>
          <w:p w14:paraId="3F1A64FA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addressingType</w:t>
            </w:r>
            <w:proofErr w:type="spellEnd"/>
          </w:p>
        </w:tc>
        <w:tc>
          <w:tcPr>
            <w:tcW w:w="1192" w:type="dxa"/>
            <w:vAlign w:val="center"/>
          </w:tcPr>
          <w:p w14:paraId="72A09705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15CE909B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Static, DHCP</w:t>
            </w:r>
          </w:p>
        </w:tc>
        <w:tc>
          <w:tcPr>
            <w:tcW w:w="1170" w:type="dxa"/>
            <w:vAlign w:val="center"/>
          </w:tcPr>
          <w:p w14:paraId="308E5277" w14:textId="77777777" w:rsidR="006B0A7C" w:rsidRPr="00823E1F" w:rsidRDefault="006B0A7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10" w:type="dxa"/>
            <w:vAlign w:val="center"/>
          </w:tcPr>
          <w:p w14:paraId="5EFE75FF" w14:textId="77777777" w:rsidR="006B0A7C" w:rsidRPr="00823E1F" w:rsidRDefault="006B0A7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Addressing Type</w:t>
            </w:r>
          </w:p>
        </w:tc>
      </w:tr>
    </w:tbl>
    <w:p w14:paraId="3D2A5D58" w14:textId="77777777" w:rsidR="006B0A7C" w:rsidRPr="00823E1F" w:rsidRDefault="006B0A7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12E6E7B7" w14:textId="77777777" w:rsidR="006B0A7C" w:rsidRPr="00823E1F" w:rsidRDefault="006B0A7C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3F542362" w14:textId="77777777" w:rsidR="006B0A7C" w:rsidRPr="00823E1F" w:rsidRDefault="006B0A7C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19DE4085" w14:textId="77777777" w:rsidR="006B0A7C" w:rsidRPr="00823E1F" w:rsidRDefault="006B0A7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7E5DE097" w14:textId="77777777" w:rsidR="006B0A7C" w:rsidRPr="00823E1F" w:rsidRDefault="006B0A7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1D59AAEA" w14:textId="1BD632BA" w:rsidR="006B0A7C" w:rsidRPr="00823E1F" w:rsidRDefault="006B0A7C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15D52A6F" w14:textId="1CE8FCC3" w:rsidR="005F409E" w:rsidRPr="00823E1F" w:rsidRDefault="005F409E" w:rsidP="00E87708">
      <w:pPr>
        <w:pStyle w:val="Heading5"/>
        <w:spacing w:line="288" w:lineRule="auto"/>
      </w:pPr>
      <w:r w:rsidRPr="00823E1F">
        <w:lastRenderedPageBreak/>
        <w:t>Tạo mới WAN</w:t>
      </w:r>
      <w:r w:rsidR="00571D14" w:rsidRPr="00823E1F">
        <w:t xml:space="preserve"> </w:t>
      </w:r>
      <w:proofErr w:type="spellStart"/>
      <w:r w:rsidR="00571D14" w:rsidRPr="00823E1F">
        <w:t>PP</w:t>
      </w:r>
      <w:r w:rsidRPr="00823E1F">
        <w:t>PoE</w:t>
      </w:r>
      <w:proofErr w:type="spellEnd"/>
      <w:r w:rsidR="00571D14" w:rsidRPr="00823E1F">
        <w:t xml:space="preserve"> IPv4&amp;IPv6</w:t>
      </w:r>
    </w:p>
    <w:p w14:paraId="2DC994BB" w14:textId="77777777" w:rsidR="005F409E" w:rsidRPr="00823E1F" w:rsidRDefault="005F409E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295B8A73" w14:textId="1A7F0B68" w:rsidR="005F409E" w:rsidRPr="00823E1F" w:rsidRDefault="005F409E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5860303A" w14:textId="77777777" w:rsidR="00571D14" w:rsidRPr="00823E1F" w:rsidRDefault="00571D1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7D270D43" w14:textId="05429D25" w:rsidR="00571D14" w:rsidRPr="00823E1F" w:rsidRDefault="00571D1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="00FE2CEE"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E34CEA1" w14:textId="77777777" w:rsidR="00571D14" w:rsidRPr="00823E1F" w:rsidRDefault="00571D1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2AE7EA1B" w14:textId="665A9411" w:rsidR="00571D14" w:rsidRPr="00823E1F" w:rsidRDefault="00571D1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7B00EB" w:rsidRPr="00823E1F">
        <w:rPr>
          <w:rFonts w:ascii="Times New Roman" w:hAnsi="Times New Roman" w:cs="Times New Roman"/>
          <w:sz w:val="24"/>
          <w:szCs w:val="24"/>
        </w:rPr>
        <w:t>H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E0CCBB4" w14:textId="77777777" w:rsidR="00571D14" w:rsidRPr="00823E1F" w:rsidRDefault="00571D1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6BEF6D36" w14:textId="77777777" w:rsidR="00571D14" w:rsidRPr="00823E1F" w:rsidRDefault="00571D1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4A82E509" w14:textId="5CC5F32F" w:rsidR="00571D14" w:rsidRPr="00823E1F" w:rsidRDefault="005F409E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571D14"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="00571D14"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="00571D14"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="00571D14" w:rsidRPr="00823E1F">
        <w:rPr>
          <w:rFonts w:ascii="Times New Roman" w:hAnsi="Times New Roman" w:cs="Times New Roman"/>
          <w:sz w:val="24"/>
          <w:szCs w:val="24"/>
        </w:rPr>
        <w:t>WANPPPConnection</w:t>
      </w:r>
      <w:proofErr w:type="spellEnd"/>
      <w:r w:rsidR="00571D14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A9967B5" w14:textId="77777777" w:rsidR="00571D14" w:rsidRPr="00823E1F" w:rsidRDefault="00571D14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</w:p>
    <w:p w14:paraId="0A2C51A4" w14:textId="77777777" w:rsidR="00571D14" w:rsidRPr="00823E1F" w:rsidRDefault="00571D14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"pppoe_eth0",</w:t>
      </w:r>
    </w:p>
    <w:p w14:paraId="6144AD9C" w14:textId="77777777" w:rsidR="00571D14" w:rsidRPr="00823E1F" w:rsidRDefault="00571D14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minhtien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2C519E2" w14:textId="77777777" w:rsidR="00571D14" w:rsidRPr="00823E1F" w:rsidRDefault="00571D14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"password":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minhtien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E7EAF44" w14:textId="245D19F5" w:rsidR="00571D14" w:rsidRPr="00823E1F" w:rsidRDefault="00571D14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"ipv4Enable": "true",</w:t>
      </w:r>
    </w:p>
    <w:p w14:paraId="5D16BE6F" w14:textId="77777777" w:rsidR="00571D14" w:rsidRPr="00823E1F" w:rsidRDefault="00571D14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"ipv6Enable": "true",</w:t>
      </w:r>
    </w:p>
    <w:p w14:paraId="4C94968B" w14:textId="77777777" w:rsidR="00571D14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7B6033C0" w14:textId="77777777" w:rsidR="00571D14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34AE441D" w14:textId="77777777" w:rsidR="00571D14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1C77CDA6" w14:textId="77777777" w:rsidR="00571D14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5,</w:t>
      </w:r>
    </w:p>
    <w:p w14:paraId="3B192D3A" w14:textId="77777777" w:rsidR="00571D14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4FE8CE54" w14:textId="77777777" w:rsidR="00571D14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5,</w:t>
      </w:r>
    </w:p>
    <w:p w14:paraId="31405890" w14:textId="77777777" w:rsidR="00571D14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unnumberedModel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"false",</w:t>
      </w:r>
    </w:p>
    <w:p w14:paraId="50112638" w14:textId="22E3FE54" w:rsidR="005F409E" w:rsidRPr="00823E1F" w:rsidRDefault="00571D14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</w:t>
      </w:r>
    </w:p>
    <w:p w14:paraId="78286864" w14:textId="77777777" w:rsidR="005F409E" w:rsidRPr="00823E1F" w:rsidRDefault="005F409E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432AAA45" w14:textId="43D82A7F" w:rsidR="002C4256" w:rsidRPr="00823E1F" w:rsidRDefault="005F409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43"/>
        <w:gridCol w:w="1192"/>
        <w:gridCol w:w="2430"/>
        <w:gridCol w:w="1176"/>
        <w:gridCol w:w="2792"/>
      </w:tblGrid>
      <w:tr w:rsidR="00571D14" w:rsidRPr="00823E1F" w14:paraId="675F4460" w14:textId="77777777" w:rsidTr="00E87708">
        <w:trPr>
          <w:trHeight w:val="20"/>
        </w:trPr>
        <w:tc>
          <w:tcPr>
            <w:tcW w:w="2043" w:type="dxa"/>
            <w:shd w:val="clear" w:color="auto" w:fill="BFBFBF" w:themeFill="background1" w:themeFillShade="BF"/>
            <w:vAlign w:val="center"/>
          </w:tcPr>
          <w:p w14:paraId="081F55A7" w14:textId="77777777" w:rsidR="00571D14" w:rsidRPr="00823E1F" w:rsidRDefault="00571D14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1192" w:type="dxa"/>
            <w:shd w:val="clear" w:color="auto" w:fill="BFBFBF" w:themeFill="background1" w:themeFillShade="BF"/>
            <w:vAlign w:val="center"/>
          </w:tcPr>
          <w:p w14:paraId="35259081" w14:textId="77777777" w:rsidR="00571D14" w:rsidRPr="00823E1F" w:rsidRDefault="00571D14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430" w:type="dxa"/>
            <w:shd w:val="clear" w:color="auto" w:fill="BFBFBF" w:themeFill="background1" w:themeFillShade="BF"/>
            <w:vAlign w:val="center"/>
          </w:tcPr>
          <w:p w14:paraId="7D257E79" w14:textId="77777777" w:rsidR="00571D14" w:rsidRPr="00823E1F" w:rsidRDefault="00571D14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Example Value</w:t>
            </w:r>
          </w:p>
        </w:tc>
        <w:tc>
          <w:tcPr>
            <w:tcW w:w="1171" w:type="dxa"/>
            <w:shd w:val="clear" w:color="auto" w:fill="BFBFBF" w:themeFill="background1" w:themeFillShade="BF"/>
            <w:vAlign w:val="center"/>
          </w:tcPr>
          <w:p w14:paraId="2271F174" w14:textId="77777777" w:rsidR="00571D14" w:rsidRPr="00823E1F" w:rsidRDefault="00571D14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Required</w:t>
            </w:r>
          </w:p>
        </w:tc>
        <w:tc>
          <w:tcPr>
            <w:tcW w:w="2792" w:type="dxa"/>
            <w:shd w:val="clear" w:color="auto" w:fill="BFBFBF" w:themeFill="background1" w:themeFillShade="BF"/>
            <w:vAlign w:val="center"/>
          </w:tcPr>
          <w:p w14:paraId="0848AE9C" w14:textId="77777777" w:rsidR="00571D14" w:rsidRPr="00823E1F" w:rsidRDefault="00571D14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571D14" w:rsidRPr="00823E1F" w14:paraId="78E05A0F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CCF0F6F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wanType</w:t>
            </w:r>
            <w:proofErr w:type="spellEnd"/>
          </w:p>
        </w:tc>
        <w:tc>
          <w:tcPr>
            <w:tcW w:w="1192" w:type="dxa"/>
            <w:vAlign w:val="center"/>
          </w:tcPr>
          <w:p w14:paraId="3E8FF921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34553EBB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WANIPConnection</w:t>
            </w:r>
            <w:proofErr w:type="spellEnd"/>
            <w:r w:rsidRPr="00823E1F">
              <w:rPr>
                <w:sz w:val="24"/>
                <w:szCs w:val="24"/>
              </w:rPr>
              <w:t xml:space="preserve">, </w:t>
            </w:r>
            <w:proofErr w:type="spellStart"/>
            <w:r w:rsidRPr="00823E1F">
              <w:rPr>
                <w:sz w:val="24"/>
                <w:szCs w:val="24"/>
              </w:rPr>
              <w:t>WANPPPConnection</w:t>
            </w:r>
            <w:proofErr w:type="spellEnd"/>
          </w:p>
        </w:tc>
        <w:tc>
          <w:tcPr>
            <w:tcW w:w="1171" w:type="dxa"/>
            <w:vAlign w:val="center"/>
          </w:tcPr>
          <w:p w14:paraId="45545A4F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50196263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Type</w:t>
            </w:r>
          </w:p>
        </w:tc>
      </w:tr>
      <w:tr w:rsidR="00571D14" w:rsidRPr="00823E1F" w14:paraId="6DD08943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51EBF971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lastRenderedPageBreak/>
              <w:t>connectionType</w:t>
            </w:r>
            <w:proofErr w:type="spellEnd"/>
          </w:p>
        </w:tc>
        <w:tc>
          <w:tcPr>
            <w:tcW w:w="1192" w:type="dxa"/>
            <w:vAlign w:val="center"/>
          </w:tcPr>
          <w:p w14:paraId="64CD57F7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34B4787F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Unconfigured,</w:t>
            </w:r>
          </w:p>
          <w:p w14:paraId="0A7F6AD8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IP_Routed</w:t>
            </w:r>
            <w:proofErr w:type="spellEnd"/>
            <w:r w:rsidRPr="00823E1F">
              <w:rPr>
                <w:sz w:val="24"/>
                <w:szCs w:val="24"/>
              </w:rPr>
              <w:t>,</w:t>
            </w:r>
          </w:p>
          <w:p w14:paraId="5532979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IP_Bridged</w:t>
            </w:r>
            <w:proofErr w:type="spellEnd"/>
          </w:p>
        </w:tc>
        <w:tc>
          <w:tcPr>
            <w:tcW w:w="1171" w:type="dxa"/>
            <w:vAlign w:val="center"/>
          </w:tcPr>
          <w:p w14:paraId="10EF5641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48CCA486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Type</w:t>
            </w:r>
          </w:p>
        </w:tc>
      </w:tr>
      <w:tr w:rsidR="00571D14" w:rsidRPr="00823E1F" w14:paraId="62ECB556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742EAE59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wanName</w:t>
            </w:r>
            <w:proofErr w:type="spellEnd"/>
          </w:p>
        </w:tc>
        <w:tc>
          <w:tcPr>
            <w:tcW w:w="1192" w:type="dxa"/>
            <w:vAlign w:val="center"/>
          </w:tcPr>
          <w:p w14:paraId="3DE37276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59AAE285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1" w:type="dxa"/>
            <w:vAlign w:val="center"/>
          </w:tcPr>
          <w:p w14:paraId="0BC0F75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04DE659C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Service Description</w:t>
            </w:r>
          </w:p>
        </w:tc>
      </w:tr>
      <w:tr w:rsidR="00571D14" w:rsidRPr="00823E1F" w14:paraId="77C4C870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2DF58FC4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192" w:type="dxa"/>
            <w:vAlign w:val="center"/>
          </w:tcPr>
          <w:p w14:paraId="40991EC8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4D3EAA8F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1" w:type="dxa"/>
            <w:vAlign w:val="center"/>
          </w:tcPr>
          <w:p w14:paraId="782209DC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4CE13BED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User Name</w:t>
            </w:r>
          </w:p>
        </w:tc>
      </w:tr>
      <w:tr w:rsidR="00571D14" w:rsidRPr="00823E1F" w14:paraId="31A2B128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534A6C9E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password</w:t>
            </w:r>
          </w:p>
        </w:tc>
        <w:tc>
          <w:tcPr>
            <w:tcW w:w="1192" w:type="dxa"/>
            <w:vAlign w:val="center"/>
          </w:tcPr>
          <w:p w14:paraId="6935D405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5113AFD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1" w:type="dxa"/>
            <w:vAlign w:val="center"/>
          </w:tcPr>
          <w:p w14:paraId="7B4E8846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0ECEE137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Password</w:t>
            </w:r>
          </w:p>
        </w:tc>
      </w:tr>
      <w:tr w:rsidR="00571D14" w:rsidRPr="00823E1F" w14:paraId="6029273B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9730B85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natEnable</w:t>
            </w:r>
            <w:proofErr w:type="spellEnd"/>
          </w:p>
        </w:tc>
        <w:tc>
          <w:tcPr>
            <w:tcW w:w="1192" w:type="dxa"/>
            <w:vAlign w:val="center"/>
          </w:tcPr>
          <w:p w14:paraId="5D8DCBC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23D05330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0A141881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3FFCCBF4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NAT</w:t>
            </w:r>
          </w:p>
        </w:tc>
      </w:tr>
      <w:tr w:rsidR="00571D14" w:rsidRPr="00823E1F" w14:paraId="2607607F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25D2E93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firewallEnable</w:t>
            </w:r>
            <w:proofErr w:type="spellEnd"/>
          </w:p>
        </w:tc>
        <w:tc>
          <w:tcPr>
            <w:tcW w:w="1192" w:type="dxa"/>
            <w:vAlign w:val="center"/>
          </w:tcPr>
          <w:p w14:paraId="274A84BB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70D2BCEB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5FA66C0B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0E8BD8C3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Firewall</w:t>
            </w:r>
          </w:p>
        </w:tc>
      </w:tr>
      <w:tr w:rsidR="00571D14" w:rsidRPr="00823E1F" w14:paraId="6DE0F3F8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040DAFB2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vlanPriority</w:t>
            </w:r>
            <w:proofErr w:type="spellEnd"/>
          </w:p>
        </w:tc>
        <w:tc>
          <w:tcPr>
            <w:tcW w:w="1192" w:type="dxa"/>
            <w:vAlign w:val="center"/>
          </w:tcPr>
          <w:p w14:paraId="1C1A050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2D407ED8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[0-7]</w:t>
            </w:r>
          </w:p>
        </w:tc>
        <w:tc>
          <w:tcPr>
            <w:tcW w:w="1171" w:type="dxa"/>
            <w:vAlign w:val="center"/>
          </w:tcPr>
          <w:p w14:paraId="1E4EE403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538DFBC3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Enter 802.1P Priority </w:t>
            </w:r>
          </w:p>
          <w:p w14:paraId="09005C48" w14:textId="77777777" w:rsidR="00571D14" w:rsidRPr="00823E1F" w:rsidRDefault="00571D14" w:rsidP="00E87708">
            <w:pPr>
              <w:spacing w:before="60" w:after="60" w:line="288" w:lineRule="auto"/>
              <w:jc w:val="center"/>
              <w:rPr>
                <w:sz w:val="24"/>
                <w:szCs w:val="24"/>
              </w:rPr>
            </w:pPr>
          </w:p>
        </w:tc>
      </w:tr>
      <w:tr w:rsidR="00571D14" w:rsidRPr="00823E1F" w14:paraId="76F70E61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69FC6BA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vlanMuxID</w:t>
            </w:r>
            <w:proofErr w:type="spellEnd"/>
          </w:p>
        </w:tc>
        <w:tc>
          <w:tcPr>
            <w:tcW w:w="1192" w:type="dxa"/>
            <w:vAlign w:val="center"/>
          </w:tcPr>
          <w:p w14:paraId="13BBABFC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21C197C0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[0-4094]</w:t>
            </w:r>
          </w:p>
        </w:tc>
        <w:tc>
          <w:tcPr>
            <w:tcW w:w="1171" w:type="dxa"/>
            <w:vAlign w:val="center"/>
          </w:tcPr>
          <w:p w14:paraId="1AE752E1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37634912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802.1Q VLAN ID</w:t>
            </w:r>
          </w:p>
        </w:tc>
      </w:tr>
      <w:tr w:rsidR="00571D14" w:rsidRPr="00823E1F" w14:paraId="30C7838F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7EEF8D14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connectionID</w:t>
            </w:r>
            <w:proofErr w:type="spellEnd"/>
          </w:p>
        </w:tc>
        <w:tc>
          <w:tcPr>
            <w:tcW w:w="1192" w:type="dxa"/>
            <w:vAlign w:val="center"/>
          </w:tcPr>
          <w:p w14:paraId="4704438F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09A09234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1" w:type="dxa"/>
            <w:vAlign w:val="center"/>
          </w:tcPr>
          <w:p w14:paraId="701592C7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06ACDDD9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ID</w:t>
            </w:r>
          </w:p>
        </w:tc>
      </w:tr>
      <w:tr w:rsidR="00571D14" w:rsidRPr="00823E1F" w14:paraId="1A24ADCD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710EC17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wanIndex</w:t>
            </w:r>
            <w:proofErr w:type="spellEnd"/>
          </w:p>
        </w:tc>
        <w:tc>
          <w:tcPr>
            <w:tcW w:w="1192" w:type="dxa"/>
            <w:vAlign w:val="center"/>
          </w:tcPr>
          <w:p w14:paraId="5E21CF9F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5226E04D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1" w:type="dxa"/>
            <w:vAlign w:val="center"/>
          </w:tcPr>
          <w:p w14:paraId="3877C623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65F8F039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Index</w:t>
            </w:r>
          </w:p>
        </w:tc>
      </w:tr>
      <w:tr w:rsidR="00571D14" w:rsidRPr="00823E1F" w14:paraId="35243DF8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0C2C44F4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unnumberedModel</w:t>
            </w:r>
            <w:proofErr w:type="spellEnd"/>
          </w:p>
        </w:tc>
        <w:tc>
          <w:tcPr>
            <w:tcW w:w="1192" w:type="dxa"/>
            <w:vAlign w:val="center"/>
          </w:tcPr>
          <w:p w14:paraId="195DEFF4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43CB16AB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True, False</w:t>
            </w:r>
          </w:p>
        </w:tc>
        <w:tc>
          <w:tcPr>
            <w:tcW w:w="1171" w:type="dxa"/>
            <w:vAlign w:val="center"/>
          </w:tcPr>
          <w:p w14:paraId="61316C58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40165E16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Enable IPv6 Unnumbered Model</w:t>
            </w:r>
          </w:p>
        </w:tc>
      </w:tr>
      <w:tr w:rsidR="00571D14" w:rsidRPr="00823E1F" w14:paraId="09A5A37A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A6A33FA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addressingType</w:t>
            </w:r>
            <w:proofErr w:type="spellEnd"/>
          </w:p>
        </w:tc>
        <w:tc>
          <w:tcPr>
            <w:tcW w:w="1192" w:type="dxa"/>
            <w:vAlign w:val="center"/>
          </w:tcPr>
          <w:p w14:paraId="6758D256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558A293F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Static, DHCP</w:t>
            </w:r>
          </w:p>
        </w:tc>
        <w:tc>
          <w:tcPr>
            <w:tcW w:w="1171" w:type="dxa"/>
            <w:vAlign w:val="center"/>
          </w:tcPr>
          <w:p w14:paraId="305D4754" w14:textId="77777777" w:rsidR="00571D14" w:rsidRPr="00823E1F" w:rsidRDefault="00571D14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2" w:type="dxa"/>
            <w:vAlign w:val="center"/>
          </w:tcPr>
          <w:p w14:paraId="05863B82" w14:textId="77777777" w:rsidR="00571D14" w:rsidRPr="00823E1F" w:rsidRDefault="00571D14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Addressing Type</w:t>
            </w:r>
          </w:p>
        </w:tc>
      </w:tr>
    </w:tbl>
    <w:p w14:paraId="5778D41E" w14:textId="3D62AFB2" w:rsidR="00571D14" w:rsidRPr="00823E1F" w:rsidRDefault="00571D1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A4C9B60" w14:textId="77777777" w:rsidR="002C4256" w:rsidRPr="00823E1F" w:rsidRDefault="002C425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77F17E86" w14:textId="77777777" w:rsidR="002C4256" w:rsidRPr="00823E1F" w:rsidRDefault="002C4256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068FD3EB" w14:textId="77777777" w:rsidR="002C4256" w:rsidRPr="00823E1F" w:rsidRDefault="002C425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56C18DF3" w14:textId="77777777" w:rsidR="002C4256" w:rsidRPr="00823E1F" w:rsidRDefault="002C425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661911CC" w14:textId="10D83926" w:rsidR="005F409E" w:rsidRPr="00823E1F" w:rsidRDefault="002C4256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05DCB84" w14:textId="755F347B" w:rsidR="00CD45BA" w:rsidRPr="00823E1F" w:rsidRDefault="00CD45BA" w:rsidP="00E87708">
      <w:pPr>
        <w:pStyle w:val="Heading5"/>
        <w:spacing w:line="288" w:lineRule="auto"/>
      </w:pPr>
      <w:r w:rsidRPr="00823E1F">
        <w:t xml:space="preserve">Tạo mới WAN </w:t>
      </w:r>
      <w:proofErr w:type="spellStart"/>
      <w:r w:rsidRPr="00823E1F">
        <w:t>IPoE</w:t>
      </w:r>
      <w:proofErr w:type="spellEnd"/>
      <w:r w:rsidRPr="00823E1F">
        <w:t xml:space="preserve"> IPv4</w:t>
      </w:r>
    </w:p>
    <w:p w14:paraId="40AF97FB" w14:textId="66550D87" w:rsidR="005909C3" w:rsidRPr="00823E1F" w:rsidRDefault="005909C3" w:rsidP="00E87708">
      <w:pPr>
        <w:spacing w:line="288" w:lineRule="auto"/>
        <w:rPr>
          <w:bCs/>
          <w:sz w:val="24"/>
          <w:szCs w:val="24"/>
          <w:u w:val="single"/>
        </w:rPr>
      </w:pPr>
      <w:r w:rsidRPr="00823E1F">
        <w:rPr>
          <w:bCs/>
          <w:sz w:val="24"/>
          <w:szCs w:val="24"/>
          <w:u w:val="single"/>
        </w:rPr>
        <w:t>Với mode DHCP</w:t>
      </w:r>
    </w:p>
    <w:p w14:paraId="29552E11" w14:textId="3198743A" w:rsidR="00CD45BA" w:rsidRPr="00823E1F" w:rsidRDefault="00CD45B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43D514F9" w14:textId="77777777" w:rsidR="00CD45BA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25" w:history="1">
        <w:r w:rsidR="00CD45BA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609271AB" w14:textId="77777777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6D1F8576" w14:textId="6B0FBC83" w:rsidR="00CD45BA" w:rsidRPr="00823E1F" w:rsidRDefault="002C547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CD45BA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D4FDFA0" w14:textId="77777777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2C42DC5C" w14:textId="16064DB3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5909C3" w:rsidRPr="00823E1F">
        <w:rPr>
          <w:rFonts w:ascii="Times New Roman" w:hAnsi="Times New Roman" w:cs="Times New Roman"/>
          <w:sz w:val="24"/>
          <w:szCs w:val="24"/>
        </w:rPr>
        <w:t>H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C0C8A2B" w14:textId="77777777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 xml:space="preserve">“body”: </w:t>
      </w:r>
    </w:p>
    <w:p w14:paraId="281D57CF" w14:textId="77777777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4D64DA30" w14:textId="18128D8E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1134751" w14:textId="39A5D993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BA3CD22" w14:textId="2F1D49CB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"ipoe_eth0",</w:t>
      </w:r>
    </w:p>
    <w:p w14:paraId="660181F7" w14:textId="1506F7CB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"ipv4Enable": "true",</w:t>
      </w:r>
    </w:p>
    <w:p w14:paraId="62E3E128" w14:textId="3C21124A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"ipv6Enable": "false",</w:t>
      </w:r>
    </w:p>
    <w:p w14:paraId="5B41A21B" w14:textId="0523E7F6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7FF4D932" w14:textId="04D81962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6F3D48E0" w14:textId="762E8BEF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0,</w:t>
      </w:r>
    </w:p>
    <w:p w14:paraId="1D21A101" w14:textId="7CC4C255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300,</w:t>
      </w:r>
    </w:p>
    <w:p w14:paraId="2E2A5EEF" w14:textId="7BF590FD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3,</w:t>
      </w:r>
    </w:p>
    <w:p w14:paraId="2A88B9D0" w14:textId="7B8585A3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 </w:t>
      </w:r>
    </w:p>
    <w:p w14:paraId="5A4D22DF" w14:textId="61821EB0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"DHCP",</w:t>
      </w:r>
    </w:p>
    <w:p w14:paraId="5C3FBBB2" w14:textId="5BA3B2DB" w:rsidR="00CD45BA" w:rsidRPr="00823E1F" w:rsidRDefault="00CD45B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</w:t>
      </w:r>
    </w:p>
    <w:p w14:paraId="501B344D" w14:textId="308DDD05" w:rsidR="00CD45BA" w:rsidRPr="00823E1F" w:rsidRDefault="00CD45BA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3EB2426B" w14:textId="6756EE94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0D0B8CBE" w14:textId="69D314FE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63829AB" w14:textId="212EC633" w:rsidR="005909C3" w:rsidRPr="00823E1F" w:rsidRDefault="005909C3" w:rsidP="00E87708">
      <w:pPr>
        <w:spacing w:line="288" w:lineRule="auto"/>
        <w:rPr>
          <w:bCs/>
          <w:sz w:val="24"/>
          <w:szCs w:val="24"/>
          <w:u w:val="single"/>
        </w:rPr>
      </w:pPr>
      <w:r w:rsidRPr="00823E1F">
        <w:rPr>
          <w:bCs/>
          <w:sz w:val="24"/>
          <w:szCs w:val="24"/>
          <w:u w:val="single"/>
        </w:rPr>
        <w:t>Với mode Static</w:t>
      </w:r>
    </w:p>
    <w:p w14:paraId="33A32830" w14:textId="77777777" w:rsidR="005909C3" w:rsidRPr="00823E1F" w:rsidRDefault="005909C3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15499394" w14:textId="77777777" w:rsidR="005909C3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26" w:history="1">
        <w:r w:rsidR="005909C3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42AF5BF3" w14:textId="77777777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5C67422E" w14:textId="536F4B02" w:rsidR="005909C3" w:rsidRPr="00823E1F" w:rsidRDefault="002C547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5909C3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062D4CD" w14:textId="77777777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6A8A7A23" w14:textId="6F6B0513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434C9C" w:rsidRPr="00823E1F">
        <w:rPr>
          <w:rFonts w:ascii="Times New Roman" w:hAnsi="Times New Roman" w:cs="Times New Roman"/>
          <w:sz w:val="24"/>
          <w:szCs w:val="24"/>
        </w:rPr>
        <w:t>H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D7C7D5C" w14:textId="77777777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0BE22930" w14:textId="77777777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3250B7A8" w14:textId="094B048F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DA272BC" w14:textId="77E4380A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C1873CF" w14:textId="393D6A15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"ipoe_eth0",</w:t>
      </w:r>
    </w:p>
    <w:p w14:paraId="111F9A0E" w14:textId="299F6973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>"ipv4Enable": "true",</w:t>
      </w:r>
    </w:p>
    <w:p w14:paraId="0465B400" w14:textId="56920999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"ipv6Enable": "false",</w:t>
      </w:r>
    </w:p>
    <w:p w14:paraId="4CB71E38" w14:textId="25FA20C5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280F295B" w14:textId="37EED00F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68B247D2" w14:textId="37D21763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300,</w:t>
      </w:r>
    </w:p>
    <w:p w14:paraId="1A7A333C" w14:textId="623A8751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823E1F">
        <w:rPr>
          <w:rFonts w:ascii="Times New Roman" w:hAnsi="Times New Roman" w:cs="Times New Roman"/>
          <w:sz w:val="24"/>
          <w:szCs w:val="24"/>
        </w:rPr>
        <w:t>: ,</w:t>
      </w:r>
      <w:proofErr w:type="gramEnd"/>
    </w:p>
    <w:p w14:paraId="5D0C4682" w14:textId="22C7288A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7,</w:t>
      </w:r>
    </w:p>
    <w:p w14:paraId="3AF9CE88" w14:textId="302D19E5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externalIPAdress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"192.168.1.11",</w:t>
      </w:r>
    </w:p>
    <w:p w14:paraId="1C750110" w14:textId="0454C848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subnetMask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"255.255.255.0",</w:t>
      </w:r>
    </w:p>
    <w:p w14:paraId="4FB68B7E" w14:textId="6849D8FA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defaultGateway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"192.168.1.1",</w:t>
      </w:r>
    </w:p>
    <w:p w14:paraId="291241F5" w14:textId="59F92089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dnsIfName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"1.1.1.1",</w:t>
      </w:r>
    </w:p>
    <w:p w14:paraId="3C791E09" w14:textId="0A1483C1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dnsServers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"1.1.1.1",</w:t>
      </w:r>
    </w:p>
    <w:p w14:paraId="0D82046F" w14:textId="4AFCF6A5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 </w:t>
      </w:r>
    </w:p>
    <w:p w14:paraId="4FF0BC89" w14:textId="4915271E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"Static",</w:t>
      </w:r>
    </w:p>
    <w:p w14:paraId="4F7B4C9C" w14:textId="32F2473D" w:rsidR="005909C3" w:rsidRPr="00823E1F" w:rsidRDefault="005909C3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</w:t>
      </w:r>
    </w:p>
    <w:p w14:paraId="4836E98B" w14:textId="77777777" w:rsidR="005909C3" w:rsidRPr="00823E1F" w:rsidRDefault="005909C3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7DAA5069" w14:textId="77777777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61D93741" w14:textId="77777777" w:rsidR="005909C3" w:rsidRPr="00823E1F" w:rsidRDefault="005909C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42"/>
        <w:gridCol w:w="1192"/>
        <w:gridCol w:w="2430"/>
        <w:gridCol w:w="1176"/>
        <w:gridCol w:w="2795"/>
      </w:tblGrid>
      <w:tr w:rsidR="00825B7B" w:rsidRPr="00823E1F" w14:paraId="1F0E2ED8" w14:textId="77777777" w:rsidTr="00E87708">
        <w:trPr>
          <w:trHeight w:val="20"/>
        </w:trPr>
        <w:tc>
          <w:tcPr>
            <w:tcW w:w="2043" w:type="dxa"/>
            <w:shd w:val="clear" w:color="auto" w:fill="BFBFBF" w:themeFill="background1" w:themeFillShade="BF"/>
            <w:vAlign w:val="center"/>
          </w:tcPr>
          <w:p w14:paraId="24D43FBE" w14:textId="77777777" w:rsidR="00825B7B" w:rsidRPr="00823E1F" w:rsidRDefault="00825B7B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1192" w:type="dxa"/>
            <w:shd w:val="clear" w:color="auto" w:fill="BFBFBF" w:themeFill="background1" w:themeFillShade="BF"/>
            <w:vAlign w:val="center"/>
          </w:tcPr>
          <w:p w14:paraId="7D9E2D18" w14:textId="77777777" w:rsidR="00825B7B" w:rsidRPr="00823E1F" w:rsidRDefault="00825B7B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430" w:type="dxa"/>
            <w:shd w:val="clear" w:color="auto" w:fill="BFBFBF" w:themeFill="background1" w:themeFillShade="BF"/>
            <w:vAlign w:val="center"/>
          </w:tcPr>
          <w:p w14:paraId="3834E017" w14:textId="77777777" w:rsidR="00825B7B" w:rsidRPr="00823E1F" w:rsidRDefault="00825B7B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Example Value</w:t>
            </w:r>
          </w:p>
        </w:tc>
        <w:tc>
          <w:tcPr>
            <w:tcW w:w="1171" w:type="dxa"/>
            <w:shd w:val="clear" w:color="auto" w:fill="BFBFBF" w:themeFill="background1" w:themeFillShade="BF"/>
            <w:vAlign w:val="center"/>
          </w:tcPr>
          <w:p w14:paraId="5F859B42" w14:textId="77777777" w:rsidR="00825B7B" w:rsidRPr="00823E1F" w:rsidRDefault="00825B7B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Required</w:t>
            </w:r>
          </w:p>
        </w:tc>
        <w:tc>
          <w:tcPr>
            <w:tcW w:w="2797" w:type="dxa"/>
            <w:shd w:val="clear" w:color="auto" w:fill="BFBFBF" w:themeFill="background1" w:themeFillShade="BF"/>
            <w:vAlign w:val="center"/>
          </w:tcPr>
          <w:p w14:paraId="23A22911" w14:textId="77777777" w:rsidR="00825B7B" w:rsidRPr="00823E1F" w:rsidRDefault="00825B7B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825B7B" w:rsidRPr="00823E1F" w14:paraId="3711B1C4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7E27DABF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wanType</w:t>
            </w:r>
            <w:proofErr w:type="spellEnd"/>
          </w:p>
        </w:tc>
        <w:tc>
          <w:tcPr>
            <w:tcW w:w="1192" w:type="dxa"/>
            <w:vAlign w:val="center"/>
          </w:tcPr>
          <w:p w14:paraId="59FFE020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4846068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WANIPConnection</w:t>
            </w:r>
            <w:proofErr w:type="spellEnd"/>
            <w:r w:rsidRPr="00823E1F">
              <w:rPr>
                <w:sz w:val="24"/>
                <w:szCs w:val="24"/>
              </w:rPr>
              <w:t xml:space="preserve">, </w:t>
            </w:r>
            <w:proofErr w:type="spellStart"/>
            <w:r w:rsidRPr="00823E1F">
              <w:rPr>
                <w:sz w:val="24"/>
                <w:szCs w:val="24"/>
              </w:rPr>
              <w:t>WANPPPConnection</w:t>
            </w:r>
            <w:proofErr w:type="spellEnd"/>
          </w:p>
        </w:tc>
        <w:tc>
          <w:tcPr>
            <w:tcW w:w="1171" w:type="dxa"/>
            <w:vAlign w:val="center"/>
          </w:tcPr>
          <w:p w14:paraId="4174B618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357A7CC7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Type</w:t>
            </w:r>
          </w:p>
        </w:tc>
      </w:tr>
      <w:tr w:rsidR="00825B7B" w:rsidRPr="00823E1F" w14:paraId="0E85F4FF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3CDD6D04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connectionType</w:t>
            </w:r>
            <w:proofErr w:type="spellEnd"/>
          </w:p>
        </w:tc>
        <w:tc>
          <w:tcPr>
            <w:tcW w:w="1192" w:type="dxa"/>
            <w:vAlign w:val="center"/>
          </w:tcPr>
          <w:p w14:paraId="15AC10DE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050FC308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Unconfigured,</w:t>
            </w:r>
          </w:p>
          <w:p w14:paraId="48B9CE17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IP_Routed</w:t>
            </w:r>
            <w:proofErr w:type="spellEnd"/>
            <w:r w:rsidRPr="00823E1F">
              <w:rPr>
                <w:sz w:val="24"/>
                <w:szCs w:val="24"/>
              </w:rPr>
              <w:t>,</w:t>
            </w:r>
          </w:p>
          <w:p w14:paraId="1B242D70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IP_Bridged</w:t>
            </w:r>
            <w:proofErr w:type="spellEnd"/>
          </w:p>
        </w:tc>
        <w:tc>
          <w:tcPr>
            <w:tcW w:w="1171" w:type="dxa"/>
            <w:vAlign w:val="center"/>
          </w:tcPr>
          <w:p w14:paraId="55EFD670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6D025BBB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Type</w:t>
            </w:r>
          </w:p>
        </w:tc>
      </w:tr>
      <w:tr w:rsidR="00825B7B" w:rsidRPr="00823E1F" w14:paraId="364D0C37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4148904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wanName</w:t>
            </w:r>
            <w:proofErr w:type="spellEnd"/>
          </w:p>
        </w:tc>
        <w:tc>
          <w:tcPr>
            <w:tcW w:w="1192" w:type="dxa"/>
            <w:vAlign w:val="center"/>
          </w:tcPr>
          <w:p w14:paraId="62D94900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44D26A14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1" w:type="dxa"/>
            <w:vAlign w:val="center"/>
          </w:tcPr>
          <w:p w14:paraId="573C5C61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41B0CA48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Service Description</w:t>
            </w:r>
          </w:p>
        </w:tc>
      </w:tr>
      <w:tr w:rsidR="00825B7B" w:rsidRPr="00823E1F" w14:paraId="476D1AF8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4DA6E9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ipv4Enable</w:t>
            </w:r>
          </w:p>
        </w:tc>
        <w:tc>
          <w:tcPr>
            <w:tcW w:w="1192" w:type="dxa"/>
            <w:vAlign w:val="center"/>
          </w:tcPr>
          <w:p w14:paraId="0AD0DA04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0948926A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4025A082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7E8B774F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 if add for IPv4</w:t>
            </w:r>
          </w:p>
        </w:tc>
      </w:tr>
      <w:tr w:rsidR="00825B7B" w:rsidRPr="00823E1F" w14:paraId="401DB462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3FB06CF1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ipv6Enable</w:t>
            </w:r>
          </w:p>
        </w:tc>
        <w:tc>
          <w:tcPr>
            <w:tcW w:w="1192" w:type="dxa"/>
            <w:vAlign w:val="center"/>
          </w:tcPr>
          <w:p w14:paraId="6E50330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15C1F5A6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4CF9A90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20D5AB6A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False if no add for IPv6</w:t>
            </w:r>
          </w:p>
        </w:tc>
      </w:tr>
      <w:tr w:rsidR="00825B7B" w:rsidRPr="00823E1F" w14:paraId="100C73C6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E9DFA41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natEnable</w:t>
            </w:r>
            <w:proofErr w:type="spellEnd"/>
          </w:p>
        </w:tc>
        <w:tc>
          <w:tcPr>
            <w:tcW w:w="1192" w:type="dxa"/>
            <w:vAlign w:val="center"/>
          </w:tcPr>
          <w:p w14:paraId="1D96639C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2D7822E7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74DFB97A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45DB7B0D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NAT</w:t>
            </w:r>
          </w:p>
        </w:tc>
      </w:tr>
      <w:tr w:rsidR="00825B7B" w:rsidRPr="00823E1F" w14:paraId="52D2093E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8C2226F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firewallEnable</w:t>
            </w:r>
            <w:proofErr w:type="spellEnd"/>
          </w:p>
        </w:tc>
        <w:tc>
          <w:tcPr>
            <w:tcW w:w="1192" w:type="dxa"/>
            <w:vAlign w:val="center"/>
          </w:tcPr>
          <w:p w14:paraId="5AAFDC4E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27A39054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48E4A0E2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05FCEB0D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Firewall</w:t>
            </w:r>
          </w:p>
        </w:tc>
      </w:tr>
      <w:tr w:rsidR="00825B7B" w:rsidRPr="00823E1F" w14:paraId="0E93D171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5EB98037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lastRenderedPageBreak/>
              <w:t>vlanPriority</w:t>
            </w:r>
            <w:proofErr w:type="spellEnd"/>
          </w:p>
        </w:tc>
        <w:tc>
          <w:tcPr>
            <w:tcW w:w="1192" w:type="dxa"/>
            <w:vAlign w:val="center"/>
          </w:tcPr>
          <w:p w14:paraId="0D789F04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6779188B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[0-7]</w:t>
            </w:r>
          </w:p>
        </w:tc>
        <w:tc>
          <w:tcPr>
            <w:tcW w:w="1171" w:type="dxa"/>
            <w:vAlign w:val="center"/>
          </w:tcPr>
          <w:p w14:paraId="2BAF804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06D8562C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Enter 802.1P Priority </w:t>
            </w:r>
          </w:p>
          <w:p w14:paraId="346E8291" w14:textId="77777777" w:rsidR="00825B7B" w:rsidRPr="00823E1F" w:rsidRDefault="00825B7B" w:rsidP="00E87708">
            <w:pPr>
              <w:spacing w:before="60" w:after="60" w:line="288" w:lineRule="auto"/>
              <w:jc w:val="center"/>
              <w:rPr>
                <w:sz w:val="24"/>
                <w:szCs w:val="24"/>
              </w:rPr>
            </w:pPr>
          </w:p>
        </w:tc>
      </w:tr>
      <w:tr w:rsidR="00825B7B" w:rsidRPr="00823E1F" w14:paraId="6AD078F9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57D68A95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vlanMuxID</w:t>
            </w:r>
            <w:proofErr w:type="spellEnd"/>
          </w:p>
        </w:tc>
        <w:tc>
          <w:tcPr>
            <w:tcW w:w="1192" w:type="dxa"/>
            <w:vAlign w:val="center"/>
          </w:tcPr>
          <w:p w14:paraId="5C8F4840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7FD39C15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[0-4094]</w:t>
            </w:r>
          </w:p>
        </w:tc>
        <w:tc>
          <w:tcPr>
            <w:tcW w:w="1171" w:type="dxa"/>
            <w:vAlign w:val="center"/>
          </w:tcPr>
          <w:p w14:paraId="7417D3DA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512746B5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802.1Q VLAN ID</w:t>
            </w:r>
          </w:p>
        </w:tc>
      </w:tr>
      <w:tr w:rsidR="00825B7B" w:rsidRPr="00823E1F" w14:paraId="786078A9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5ABDE5E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connectionID</w:t>
            </w:r>
            <w:proofErr w:type="spellEnd"/>
          </w:p>
        </w:tc>
        <w:tc>
          <w:tcPr>
            <w:tcW w:w="1192" w:type="dxa"/>
            <w:vAlign w:val="center"/>
          </w:tcPr>
          <w:p w14:paraId="42291200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3CA4705A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1" w:type="dxa"/>
            <w:vAlign w:val="center"/>
          </w:tcPr>
          <w:p w14:paraId="0B770B2F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70F4BF6C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ID</w:t>
            </w:r>
          </w:p>
        </w:tc>
      </w:tr>
      <w:tr w:rsidR="00825B7B" w:rsidRPr="00823E1F" w14:paraId="23913A54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2801D0ED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wanIndex</w:t>
            </w:r>
            <w:proofErr w:type="spellEnd"/>
          </w:p>
        </w:tc>
        <w:tc>
          <w:tcPr>
            <w:tcW w:w="1192" w:type="dxa"/>
            <w:vAlign w:val="center"/>
          </w:tcPr>
          <w:p w14:paraId="68B8CC5E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30" w:type="dxa"/>
            <w:vAlign w:val="center"/>
          </w:tcPr>
          <w:p w14:paraId="14851BCD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1" w:type="dxa"/>
            <w:vAlign w:val="center"/>
          </w:tcPr>
          <w:p w14:paraId="51883F4B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72F10672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Index</w:t>
            </w:r>
          </w:p>
        </w:tc>
      </w:tr>
      <w:tr w:rsidR="00825B7B" w:rsidRPr="00823E1F" w14:paraId="5F623281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1577662F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externalIPAdress</w:t>
            </w:r>
            <w:proofErr w:type="spellEnd"/>
          </w:p>
        </w:tc>
        <w:tc>
          <w:tcPr>
            <w:tcW w:w="1192" w:type="dxa"/>
            <w:vAlign w:val="center"/>
          </w:tcPr>
          <w:p w14:paraId="2097DF5C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7D608E6E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</w:p>
        </w:tc>
        <w:tc>
          <w:tcPr>
            <w:tcW w:w="1171" w:type="dxa"/>
            <w:vAlign w:val="center"/>
          </w:tcPr>
          <w:p w14:paraId="7C451322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00FC0541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External IP </w:t>
            </w:r>
            <w:proofErr w:type="spellStart"/>
            <w:r w:rsidRPr="00823E1F">
              <w:rPr>
                <w:sz w:val="24"/>
                <w:szCs w:val="24"/>
              </w:rPr>
              <w:t>Adress</w:t>
            </w:r>
            <w:proofErr w:type="spellEnd"/>
          </w:p>
        </w:tc>
      </w:tr>
      <w:tr w:rsidR="00825B7B" w:rsidRPr="00823E1F" w14:paraId="5F9C2DB6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553858ED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subnetMask</w:t>
            </w:r>
            <w:proofErr w:type="spellEnd"/>
          </w:p>
        </w:tc>
        <w:tc>
          <w:tcPr>
            <w:tcW w:w="1192" w:type="dxa"/>
            <w:vAlign w:val="center"/>
          </w:tcPr>
          <w:p w14:paraId="6DB86E2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57662016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</w:p>
        </w:tc>
        <w:tc>
          <w:tcPr>
            <w:tcW w:w="1171" w:type="dxa"/>
            <w:vAlign w:val="center"/>
          </w:tcPr>
          <w:p w14:paraId="03E9D11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3C067AA7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Subnet Mask</w:t>
            </w:r>
          </w:p>
        </w:tc>
      </w:tr>
      <w:tr w:rsidR="00825B7B" w:rsidRPr="00823E1F" w14:paraId="7B778D0D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05927F2E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defaultGateway</w:t>
            </w:r>
            <w:proofErr w:type="spellEnd"/>
          </w:p>
        </w:tc>
        <w:tc>
          <w:tcPr>
            <w:tcW w:w="1192" w:type="dxa"/>
            <w:vAlign w:val="center"/>
          </w:tcPr>
          <w:p w14:paraId="6025B5F1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21C1BB2A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</w:p>
        </w:tc>
        <w:tc>
          <w:tcPr>
            <w:tcW w:w="1171" w:type="dxa"/>
            <w:vAlign w:val="center"/>
          </w:tcPr>
          <w:p w14:paraId="20360138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52D97558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Default Gateway</w:t>
            </w:r>
          </w:p>
        </w:tc>
      </w:tr>
      <w:tr w:rsidR="00825B7B" w:rsidRPr="00823E1F" w14:paraId="59414B18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346B34FE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dnsIfName</w:t>
            </w:r>
            <w:proofErr w:type="spellEnd"/>
          </w:p>
        </w:tc>
        <w:tc>
          <w:tcPr>
            <w:tcW w:w="1192" w:type="dxa"/>
            <w:vAlign w:val="center"/>
          </w:tcPr>
          <w:p w14:paraId="0FDCC520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23830FBA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</w:p>
        </w:tc>
        <w:tc>
          <w:tcPr>
            <w:tcW w:w="1171" w:type="dxa"/>
            <w:vAlign w:val="center"/>
          </w:tcPr>
          <w:p w14:paraId="75FF27C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58A551D5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DNS If Name</w:t>
            </w:r>
          </w:p>
        </w:tc>
      </w:tr>
      <w:tr w:rsidR="00825B7B" w:rsidRPr="00823E1F" w14:paraId="31FFA325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38EAB515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dnsServers</w:t>
            </w:r>
            <w:proofErr w:type="spellEnd"/>
          </w:p>
        </w:tc>
        <w:tc>
          <w:tcPr>
            <w:tcW w:w="1192" w:type="dxa"/>
            <w:vAlign w:val="center"/>
          </w:tcPr>
          <w:p w14:paraId="1F31A68C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4ECEFA0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</w:p>
        </w:tc>
        <w:tc>
          <w:tcPr>
            <w:tcW w:w="1171" w:type="dxa"/>
            <w:vAlign w:val="center"/>
          </w:tcPr>
          <w:p w14:paraId="755A24EC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1E4757CA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DNS Servers</w:t>
            </w:r>
          </w:p>
        </w:tc>
      </w:tr>
      <w:tr w:rsidR="00825B7B" w:rsidRPr="00823E1F" w14:paraId="6BC0583D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37229636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igmpEnabled</w:t>
            </w:r>
            <w:proofErr w:type="spellEnd"/>
          </w:p>
        </w:tc>
        <w:tc>
          <w:tcPr>
            <w:tcW w:w="1192" w:type="dxa"/>
            <w:vAlign w:val="center"/>
          </w:tcPr>
          <w:p w14:paraId="44E9724E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30" w:type="dxa"/>
            <w:vAlign w:val="center"/>
          </w:tcPr>
          <w:p w14:paraId="4AD2E843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18252896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6492B897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Enable IGMP Multicast Proxy</w:t>
            </w:r>
          </w:p>
        </w:tc>
      </w:tr>
      <w:tr w:rsidR="00825B7B" w:rsidRPr="00823E1F" w14:paraId="33D21AD7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4D05FEC4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addressingType</w:t>
            </w:r>
            <w:proofErr w:type="spellEnd"/>
          </w:p>
        </w:tc>
        <w:tc>
          <w:tcPr>
            <w:tcW w:w="1192" w:type="dxa"/>
            <w:vAlign w:val="center"/>
          </w:tcPr>
          <w:p w14:paraId="7A0B808A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30" w:type="dxa"/>
            <w:vAlign w:val="center"/>
          </w:tcPr>
          <w:p w14:paraId="264F1815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Static, DHCP</w:t>
            </w:r>
          </w:p>
        </w:tc>
        <w:tc>
          <w:tcPr>
            <w:tcW w:w="1171" w:type="dxa"/>
            <w:vAlign w:val="center"/>
          </w:tcPr>
          <w:p w14:paraId="435BB179" w14:textId="77777777" w:rsidR="00825B7B" w:rsidRPr="00823E1F" w:rsidRDefault="00825B7B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7" w:type="dxa"/>
            <w:vAlign w:val="center"/>
          </w:tcPr>
          <w:p w14:paraId="2FB4529D" w14:textId="77777777" w:rsidR="00825B7B" w:rsidRPr="00823E1F" w:rsidRDefault="00825B7B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Addressing Type</w:t>
            </w:r>
          </w:p>
        </w:tc>
      </w:tr>
    </w:tbl>
    <w:p w14:paraId="3A61C106" w14:textId="77777777" w:rsidR="00825B7B" w:rsidRPr="00823E1F" w:rsidRDefault="00825B7B" w:rsidP="00E87708">
      <w:pPr>
        <w:spacing w:line="288" w:lineRule="auto"/>
        <w:rPr>
          <w:b/>
          <w:bCs/>
          <w:sz w:val="24"/>
          <w:szCs w:val="24"/>
        </w:rPr>
      </w:pPr>
    </w:p>
    <w:p w14:paraId="2F77FAE8" w14:textId="4B5FEF07" w:rsidR="00CD45BA" w:rsidRPr="00823E1F" w:rsidRDefault="00CD45BA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8E16974" w14:textId="77777777" w:rsidR="00CD45BA" w:rsidRPr="00823E1F" w:rsidRDefault="00CD45BA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6A975271" w14:textId="77777777" w:rsidR="00CD45BA" w:rsidRPr="00823E1F" w:rsidRDefault="00CD45BA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4A42A7F2" w14:textId="77777777" w:rsidR="00CD45BA" w:rsidRPr="00823E1F" w:rsidRDefault="00CD45BA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350CABD4" w14:textId="7A31C228" w:rsidR="002C4256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2AAEBEE4" w14:textId="46F5057D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D7CC06F" w14:textId="30B8B829" w:rsidR="00434C9C" w:rsidRPr="00823E1F" w:rsidRDefault="00434C9C" w:rsidP="00E87708">
      <w:pPr>
        <w:pStyle w:val="Heading5"/>
        <w:spacing w:line="288" w:lineRule="auto"/>
      </w:pPr>
      <w:r w:rsidRPr="00823E1F">
        <w:t xml:space="preserve">Tạo mới WAN </w:t>
      </w:r>
      <w:proofErr w:type="spellStart"/>
      <w:r w:rsidRPr="00823E1F">
        <w:t>IPoE</w:t>
      </w:r>
      <w:proofErr w:type="spellEnd"/>
      <w:r w:rsidRPr="00823E1F">
        <w:t xml:space="preserve"> IPv6</w:t>
      </w:r>
    </w:p>
    <w:p w14:paraId="769900C7" w14:textId="77777777" w:rsidR="00434C9C" w:rsidRPr="00823E1F" w:rsidRDefault="00434C9C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66BFDB09" w14:textId="77777777" w:rsidR="00434C9C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27" w:history="1">
        <w:r w:rsidR="00434C9C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6942D523" w14:textId="7777777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43F79CFF" w14:textId="215F89DB" w:rsidR="00434C9C" w:rsidRPr="00823E1F" w:rsidRDefault="002C547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434C9C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D4EB117" w14:textId="7777777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1EEC79A7" w14:textId="7777777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7103BB48" w14:textId="7777777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37349B2A" w14:textId="7777777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67021699" w14:textId="77777777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629D202" w14:textId="49C312D8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D6A7C2F" w14:textId="27FDEDC4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"ipoe_eth0",</w:t>
      </w:r>
    </w:p>
    <w:p w14:paraId="192AC84E" w14:textId="14FABAF1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"ipv4Enable": "false",</w:t>
      </w:r>
    </w:p>
    <w:p w14:paraId="195318C7" w14:textId="6DA8D23C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"ipv6Enable": "true",</w:t>
      </w:r>
    </w:p>
    <w:p w14:paraId="23EA45DD" w14:textId="7AE97EB6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6D86F245" w14:textId="336D553B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6D0929BD" w14:textId="3E8A4BC0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13932E6D" w14:textId="099B049D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1068BB55" w14:textId="0ED15B0C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7,</w:t>
      </w:r>
    </w:p>
    <w:p w14:paraId="1CE7540B" w14:textId="4A94A032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"externalIPv6Address": "200</w:t>
      </w:r>
      <w:proofErr w:type="gramStart"/>
      <w:r w:rsidRPr="00823E1F">
        <w:rPr>
          <w:rFonts w:ascii="Times New Roman" w:hAnsi="Times New Roman" w:cs="Times New Roman"/>
          <w:sz w:val="24"/>
          <w:szCs w:val="24"/>
        </w:rPr>
        <w:t>F:0:0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>:AB00::/56",</w:t>
      </w:r>
    </w:p>
    <w:p w14:paraId="718FEB42" w14:textId="3DBD9094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"defaultIPv6Gateway</w:t>
      </w:r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"200F:0:0:AB00::",</w:t>
      </w:r>
    </w:p>
    <w:p w14:paraId="394124D5" w14:textId="4C187A77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dnsIfName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"",</w:t>
      </w:r>
    </w:p>
    <w:p w14:paraId="132EE1EA" w14:textId="65DD20DF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dnsServers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"",</w:t>
      </w:r>
    </w:p>
    <w:p w14:paraId="089D7C04" w14:textId="5EF4E2FF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1CAB6D29" w14:textId="38C242FB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"Static",</w:t>
      </w:r>
    </w:p>
    <w:p w14:paraId="69C43C9D" w14:textId="284E6BE3" w:rsidR="00434C9C" w:rsidRPr="00823E1F" w:rsidRDefault="00434C9C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4</w:t>
      </w:r>
    </w:p>
    <w:p w14:paraId="2856472D" w14:textId="77777777" w:rsidR="00434C9C" w:rsidRPr="00823E1F" w:rsidRDefault="00434C9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10F551A8" w14:textId="7777777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2E4A585F" w14:textId="7777777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229"/>
        <w:gridCol w:w="1186"/>
        <w:gridCol w:w="2340"/>
        <w:gridCol w:w="1176"/>
        <w:gridCol w:w="2702"/>
      </w:tblGrid>
      <w:tr w:rsidR="00434C9C" w:rsidRPr="00823E1F" w14:paraId="2140F365" w14:textId="77777777" w:rsidTr="00E87708">
        <w:trPr>
          <w:trHeight w:val="20"/>
        </w:trPr>
        <w:tc>
          <w:tcPr>
            <w:tcW w:w="2229" w:type="dxa"/>
            <w:shd w:val="clear" w:color="auto" w:fill="BFBFBF" w:themeFill="background1" w:themeFillShade="BF"/>
            <w:vAlign w:val="center"/>
          </w:tcPr>
          <w:p w14:paraId="56E07597" w14:textId="77777777" w:rsidR="00434C9C" w:rsidRPr="00823E1F" w:rsidRDefault="00434C9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1186" w:type="dxa"/>
            <w:shd w:val="clear" w:color="auto" w:fill="BFBFBF" w:themeFill="background1" w:themeFillShade="BF"/>
            <w:vAlign w:val="center"/>
          </w:tcPr>
          <w:p w14:paraId="7C0BF88B" w14:textId="77777777" w:rsidR="00434C9C" w:rsidRPr="00823E1F" w:rsidRDefault="00434C9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340" w:type="dxa"/>
            <w:shd w:val="clear" w:color="auto" w:fill="BFBFBF" w:themeFill="background1" w:themeFillShade="BF"/>
            <w:vAlign w:val="center"/>
          </w:tcPr>
          <w:p w14:paraId="724AF2C4" w14:textId="77777777" w:rsidR="00434C9C" w:rsidRPr="00823E1F" w:rsidRDefault="00434C9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Example Value</w:t>
            </w:r>
          </w:p>
        </w:tc>
        <w:tc>
          <w:tcPr>
            <w:tcW w:w="1171" w:type="dxa"/>
            <w:shd w:val="clear" w:color="auto" w:fill="BFBFBF" w:themeFill="background1" w:themeFillShade="BF"/>
            <w:vAlign w:val="center"/>
          </w:tcPr>
          <w:p w14:paraId="40503639" w14:textId="77777777" w:rsidR="00434C9C" w:rsidRPr="00823E1F" w:rsidRDefault="00434C9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Required</w:t>
            </w:r>
          </w:p>
        </w:tc>
        <w:tc>
          <w:tcPr>
            <w:tcW w:w="2702" w:type="dxa"/>
            <w:shd w:val="clear" w:color="auto" w:fill="BFBFBF" w:themeFill="background1" w:themeFillShade="BF"/>
            <w:vAlign w:val="center"/>
          </w:tcPr>
          <w:p w14:paraId="603D0DA2" w14:textId="77777777" w:rsidR="00434C9C" w:rsidRPr="00823E1F" w:rsidRDefault="00434C9C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434C9C" w:rsidRPr="00823E1F" w14:paraId="1810F967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53C6209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wanType</w:t>
            </w:r>
            <w:proofErr w:type="spellEnd"/>
          </w:p>
        </w:tc>
        <w:tc>
          <w:tcPr>
            <w:tcW w:w="1186" w:type="dxa"/>
            <w:vAlign w:val="center"/>
          </w:tcPr>
          <w:p w14:paraId="72DE0657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4AA6399B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WANIPConnection</w:t>
            </w:r>
            <w:proofErr w:type="spellEnd"/>
            <w:r w:rsidRPr="00823E1F">
              <w:rPr>
                <w:sz w:val="24"/>
                <w:szCs w:val="24"/>
              </w:rPr>
              <w:t xml:space="preserve">, </w:t>
            </w:r>
            <w:proofErr w:type="spellStart"/>
            <w:r w:rsidRPr="00823E1F">
              <w:rPr>
                <w:sz w:val="24"/>
                <w:szCs w:val="24"/>
              </w:rPr>
              <w:t>WANPPPConnection</w:t>
            </w:r>
            <w:proofErr w:type="spellEnd"/>
          </w:p>
        </w:tc>
        <w:tc>
          <w:tcPr>
            <w:tcW w:w="1171" w:type="dxa"/>
            <w:vAlign w:val="center"/>
          </w:tcPr>
          <w:p w14:paraId="65FCCED7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2E97FEA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Type</w:t>
            </w:r>
          </w:p>
        </w:tc>
      </w:tr>
      <w:tr w:rsidR="00434C9C" w:rsidRPr="00823E1F" w14:paraId="600F49E3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5E3CA8C0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connectionType</w:t>
            </w:r>
            <w:proofErr w:type="spellEnd"/>
          </w:p>
        </w:tc>
        <w:tc>
          <w:tcPr>
            <w:tcW w:w="1186" w:type="dxa"/>
            <w:vAlign w:val="center"/>
          </w:tcPr>
          <w:p w14:paraId="5822C0C4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4849F213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Unconfigured,</w:t>
            </w:r>
          </w:p>
          <w:p w14:paraId="57D898B2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IP_Routed</w:t>
            </w:r>
            <w:proofErr w:type="spellEnd"/>
            <w:r w:rsidRPr="00823E1F">
              <w:rPr>
                <w:sz w:val="24"/>
                <w:szCs w:val="24"/>
              </w:rPr>
              <w:t>,</w:t>
            </w:r>
          </w:p>
          <w:p w14:paraId="2B66BDAE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IP_Bridged</w:t>
            </w:r>
            <w:proofErr w:type="spellEnd"/>
          </w:p>
        </w:tc>
        <w:tc>
          <w:tcPr>
            <w:tcW w:w="1171" w:type="dxa"/>
            <w:vAlign w:val="center"/>
          </w:tcPr>
          <w:p w14:paraId="1F878DF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2E5DD05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Type</w:t>
            </w:r>
          </w:p>
        </w:tc>
      </w:tr>
      <w:tr w:rsidR="00434C9C" w:rsidRPr="00823E1F" w14:paraId="1F3F2870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45927BF5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wanName</w:t>
            </w:r>
            <w:proofErr w:type="spellEnd"/>
          </w:p>
        </w:tc>
        <w:tc>
          <w:tcPr>
            <w:tcW w:w="1186" w:type="dxa"/>
            <w:vAlign w:val="center"/>
          </w:tcPr>
          <w:p w14:paraId="1FAA2E7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5EC53125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171" w:type="dxa"/>
            <w:vAlign w:val="center"/>
          </w:tcPr>
          <w:p w14:paraId="4DFB2ED5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38408BC7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Service Description</w:t>
            </w:r>
          </w:p>
        </w:tc>
      </w:tr>
      <w:tr w:rsidR="00434C9C" w:rsidRPr="00823E1F" w14:paraId="3DCBB8E0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54FF0DAE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ipv4Enable</w:t>
            </w:r>
          </w:p>
        </w:tc>
        <w:tc>
          <w:tcPr>
            <w:tcW w:w="1186" w:type="dxa"/>
            <w:vAlign w:val="center"/>
          </w:tcPr>
          <w:p w14:paraId="57BCA081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340" w:type="dxa"/>
            <w:vAlign w:val="center"/>
          </w:tcPr>
          <w:p w14:paraId="7A665BF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43E2EA2C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733E72EC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False if no add for IPv4</w:t>
            </w:r>
          </w:p>
        </w:tc>
      </w:tr>
      <w:tr w:rsidR="00434C9C" w:rsidRPr="00823E1F" w14:paraId="545E3573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4B804E01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ipv6Enable</w:t>
            </w:r>
          </w:p>
        </w:tc>
        <w:tc>
          <w:tcPr>
            <w:tcW w:w="1186" w:type="dxa"/>
            <w:vAlign w:val="center"/>
          </w:tcPr>
          <w:p w14:paraId="143D5408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340" w:type="dxa"/>
            <w:vAlign w:val="center"/>
          </w:tcPr>
          <w:p w14:paraId="0FCD7E51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5973A0DF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43EF74BC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 if add for IPv6</w:t>
            </w:r>
          </w:p>
        </w:tc>
      </w:tr>
      <w:tr w:rsidR="00434C9C" w:rsidRPr="00823E1F" w14:paraId="4CADED10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3D355EDC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lastRenderedPageBreak/>
              <w:t>natEnable</w:t>
            </w:r>
            <w:proofErr w:type="spellEnd"/>
          </w:p>
        </w:tc>
        <w:tc>
          <w:tcPr>
            <w:tcW w:w="1186" w:type="dxa"/>
            <w:vAlign w:val="center"/>
          </w:tcPr>
          <w:p w14:paraId="4384EED8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340" w:type="dxa"/>
            <w:vAlign w:val="center"/>
          </w:tcPr>
          <w:p w14:paraId="5DCBB4E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6AE7D2F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5A962247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NAT</w:t>
            </w:r>
          </w:p>
        </w:tc>
      </w:tr>
      <w:tr w:rsidR="00434C9C" w:rsidRPr="00823E1F" w14:paraId="0859633F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476C4E89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firewallEnable</w:t>
            </w:r>
            <w:proofErr w:type="spellEnd"/>
          </w:p>
        </w:tc>
        <w:tc>
          <w:tcPr>
            <w:tcW w:w="1186" w:type="dxa"/>
            <w:vAlign w:val="center"/>
          </w:tcPr>
          <w:p w14:paraId="210DC1C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340" w:type="dxa"/>
            <w:vAlign w:val="center"/>
          </w:tcPr>
          <w:p w14:paraId="27D09BC2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08F4237E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19024D3A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Firewall</w:t>
            </w:r>
          </w:p>
        </w:tc>
      </w:tr>
      <w:tr w:rsidR="00434C9C" w:rsidRPr="00823E1F" w14:paraId="0613ADD0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68410BB3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vlanPriority</w:t>
            </w:r>
            <w:proofErr w:type="spellEnd"/>
          </w:p>
        </w:tc>
        <w:tc>
          <w:tcPr>
            <w:tcW w:w="1186" w:type="dxa"/>
            <w:vAlign w:val="center"/>
          </w:tcPr>
          <w:p w14:paraId="226ACB7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340" w:type="dxa"/>
            <w:vAlign w:val="center"/>
          </w:tcPr>
          <w:p w14:paraId="760D3EBE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[0-7]</w:t>
            </w:r>
          </w:p>
        </w:tc>
        <w:tc>
          <w:tcPr>
            <w:tcW w:w="1171" w:type="dxa"/>
            <w:vAlign w:val="center"/>
          </w:tcPr>
          <w:p w14:paraId="752CF209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584E3C94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Enter 802.1P Priority </w:t>
            </w:r>
          </w:p>
          <w:p w14:paraId="4C76D69A" w14:textId="77777777" w:rsidR="00434C9C" w:rsidRPr="00823E1F" w:rsidRDefault="00434C9C" w:rsidP="00E87708">
            <w:pPr>
              <w:spacing w:before="60" w:after="60" w:line="288" w:lineRule="auto"/>
              <w:jc w:val="center"/>
              <w:rPr>
                <w:sz w:val="24"/>
                <w:szCs w:val="24"/>
              </w:rPr>
            </w:pPr>
          </w:p>
        </w:tc>
      </w:tr>
      <w:tr w:rsidR="00434C9C" w:rsidRPr="00823E1F" w14:paraId="25EF630C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3BFFAC33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vlanMuxID</w:t>
            </w:r>
            <w:proofErr w:type="spellEnd"/>
          </w:p>
        </w:tc>
        <w:tc>
          <w:tcPr>
            <w:tcW w:w="1186" w:type="dxa"/>
            <w:vAlign w:val="center"/>
          </w:tcPr>
          <w:p w14:paraId="5A7DFDB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340" w:type="dxa"/>
            <w:vAlign w:val="center"/>
          </w:tcPr>
          <w:p w14:paraId="2E7C1401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[0-4094]</w:t>
            </w:r>
          </w:p>
        </w:tc>
        <w:tc>
          <w:tcPr>
            <w:tcW w:w="1171" w:type="dxa"/>
            <w:vAlign w:val="center"/>
          </w:tcPr>
          <w:p w14:paraId="691823C2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5E20A88F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802.1Q VLAN ID</w:t>
            </w:r>
          </w:p>
        </w:tc>
      </w:tr>
      <w:tr w:rsidR="00434C9C" w:rsidRPr="00823E1F" w14:paraId="41ABE4F7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6BB788D1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connectionID</w:t>
            </w:r>
            <w:proofErr w:type="spellEnd"/>
          </w:p>
        </w:tc>
        <w:tc>
          <w:tcPr>
            <w:tcW w:w="1186" w:type="dxa"/>
            <w:vAlign w:val="center"/>
          </w:tcPr>
          <w:p w14:paraId="7B08A25F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340" w:type="dxa"/>
            <w:vAlign w:val="center"/>
          </w:tcPr>
          <w:p w14:paraId="154A1ECF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1" w:type="dxa"/>
            <w:vAlign w:val="center"/>
          </w:tcPr>
          <w:p w14:paraId="578CAE42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4B06099F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ID</w:t>
            </w:r>
          </w:p>
        </w:tc>
      </w:tr>
      <w:tr w:rsidR="00434C9C" w:rsidRPr="00823E1F" w14:paraId="7D8EF743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7A7BA727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wanIndex</w:t>
            </w:r>
            <w:proofErr w:type="spellEnd"/>
          </w:p>
        </w:tc>
        <w:tc>
          <w:tcPr>
            <w:tcW w:w="1186" w:type="dxa"/>
            <w:vAlign w:val="center"/>
          </w:tcPr>
          <w:p w14:paraId="74C871AF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340" w:type="dxa"/>
            <w:vAlign w:val="center"/>
          </w:tcPr>
          <w:p w14:paraId="48BE43C7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171" w:type="dxa"/>
            <w:vAlign w:val="center"/>
          </w:tcPr>
          <w:p w14:paraId="463B173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63F65E5D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Index</w:t>
            </w:r>
          </w:p>
        </w:tc>
      </w:tr>
      <w:tr w:rsidR="00434C9C" w:rsidRPr="00823E1F" w14:paraId="1D2B4ED5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70B0D19A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externalIPv6Address</w:t>
            </w:r>
          </w:p>
        </w:tc>
        <w:tc>
          <w:tcPr>
            <w:tcW w:w="1186" w:type="dxa"/>
            <w:vAlign w:val="center"/>
          </w:tcPr>
          <w:p w14:paraId="4A660259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4674DE7B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200F:0:0:AB00::/56</w:t>
            </w:r>
          </w:p>
        </w:tc>
        <w:tc>
          <w:tcPr>
            <w:tcW w:w="1171" w:type="dxa"/>
            <w:vAlign w:val="center"/>
          </w:tcPr>
          <w:p w14:paraId="0C87FFD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586E5E7A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IPv6 Address/Prefix Length</w:t>
            </w:r>
          </w:p>
        </w:tc>
      </w:tr>
      <w:tr w:rsidR="00434C9C" w:rsidRPr="00823E1F" w14:paraId="23323200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217BF30F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defaultIPv6Gateway</w:t>
            </w:r>
          </w:p>
        </w:tc>
        <w:tc>
          <w:tcPr>
            <w:tcW w:w="1186" w:type="dxa"/>
            <w:vAlign w:val="center"/>
          </w:tcPr>
          <w:p w14:paraId="2B284A56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43B88E72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200F:0:0:AB00::</w:t>
            </w:r>
          </w:p>
        </w:tc>
        <w:tc>
          <w:tcPr>
            <w:tcW w:w="1171" w:type="dxa"/>
            <w:vAlign w:val="center"/>
          </w:tcPr>
          <w:p w14:paraId="1A3D9704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47D721A2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Next-Hop IPv6 Address</w:t>
            </w:r>
          </w:p>
        </w:tc>
      </w:tr>
      <w:tr w:rsidR="00434C9C" w:rsidRPr="00823E1F" w14:paraId="17C9E822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57B4DDE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dnsIfName</w:t>
            </w:r>
            <w:proofErr w:type="spellEnd"/>
          </w:p>
        </w:tc>
        <w:tc>
          <w:tcPr>
            <w:tcW w:w="1186" w:type="dxa"/>
            <w:vAlign w:val="center"/>
          </w:tcPr>
          <w:p w14:paraId="50B2A237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7005FF01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</w:p>
        </w:tc>
        <w:tc>
          <w:tcPr>
            <w:tcW w:w="1171" w:type="dxa"/>
            <w:vAlign w:val="center"/>
          </w:tcPr>
          <w:p w14:paraId="3114C033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</w:t>
            </w:r>
          </w:p>
        </w:tc>
        <w:tc>
          <w:tcPr>
            <w:tcW w:w="2702" w:type="dxa"/>
            <w:vAlign w:val="center"/>
          </w:tcPr>
          <w:p w14:paraId="041E41AB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DNS If Name</w:t>
            </w:r>
          </w:p>
        </w:tc>
      </w:tr>
      <w:tr w:rsidR="00434C9C" w:rsidRPr="00823E1F" w14:paraId="17A26FA0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37DB1DDE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dnsServers</w:t>
            </w:r>
            <w:proofErr w:type="spellEnd"/>
          </w:p>
        </w:tc>
        <w:tc>
          <w:tcPr>
            <w:tcW w:w="1186" w:type="dxa"/>
            <w:vAlign w:val="center"/>
          </w:tcPr>
          <w:p w14:paraId="6C15AC5B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16820FAE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</w:p>
        </w:tc>
        <w:tc>
          <w:tcPr>
            <w:tcW w:w="1171" w:type="dxa"/>
            <w:vAlign w:val="center"/>
          </w:tcPr>
          <w:p w14:paraId="16A039F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</w:t>
            </w:r>
          </w:p>
        </w:tc>
        <w:tc>
          <w:tcPr>
            <w:tcW w:w="2702" w:type="dxa"/>
            <w:vAlign w:val="center"/>
          </w:tcPr>
          <w:p w14:paraId="1BDD6618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DNS Servers</w:t>
            </w:r>
          </w:p>
        </w:tc>
      </w:tr>
      <w:tr w:rsidR="00434C9C" w:rsidRPr="00823E1F" w14:paraId="191F2ECF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4DA11CD9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igmpEnabled</w:t>
            </w:r>
            <w:proofErr w:type="spellEnd"/>
          </w:p>
        </w:tc>
        <w:tc>
          <w:tcPr>
            <w:tcW w:w="1186" w:type="dxa"/>
            <w:vAlign w:val="center"/>
          </w:tcPr>
          <w:p w14:paraId="38DC94D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340" w:type="dxa"/>
            <w:vAlign w:val="center"/>
          </w:tcPr>
          <w:p w14:paraId="0147A892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171" w:type="dxa"/>
            <w:vAlign w:val="center"/>
          </w:tcPr>
          <w:p w14:paraId="351AAB0D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5B20EC89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Enable IGMP Multicast Proxy</w:t>
            </w:r>
          </w:p>
        </w:tc>
      </w:tr>
      <w:tr w:rsidR="00434C9C" w:rsidRPr="00823E1F" w14:paraId="15451189" w14:textId="77777777" w:rsidTr="00E87708">
        <w:trPr>
          <w:trHeight w:val="20"/>
        </w:trPr>
        <w:tc>
          <w:tcPr>
            <w:tcW w:w="2229" w:type="dxa"/>
            <w:vAlign w:val="center"/>
          </w:tcPr>
          <w:p w14:paraId="5C536DB3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addressingType</w:t>
            </w:r>
            <w:proofErr w:type="spellEnd"/>
          </w:p>
        </w:tc>
        <w:tc>
          <w:tcPr>
            <w:tcW w:w="1186" w:type="dxa"/>
            <w:vAlign w:val="center"/>
          </w:tcPr>
          <w:p w14:paraId="07A45634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340" w:type="dxa"/>
            <w:vAlign w:val="center"/>
          </w:tcPr>
          <w:p w14:paraId="468BCB21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Static, DHCP</w:t>
            </w:r>
          </w:p>
        </w:tc>
        <w:tc>
          <w:tcPr>
            <w:tcW w:w="1171" w:type="dxa"/>
            <w:vAlign w:val="center"/>
          </w:tcPr>
          <w:p w14:paraId="7BFC7A57" w14:textId="77777777" w:rsidR="00434C9C" w:rsidRPr="00823E1F" w:rsidRDefault="00434C9C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02" w:type="dxa"/>
            <w:vAlign w:val="center"/>
          </w:tcPr>
          <w:p w14:paraId="1FEE5524" w14:textId="77777777" w:rsidR="00434C9C" w:rsidRPr="00823E1F" w:rsidRDefault="00434C9C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Addressing Type</w:t>
            </w:r>
          </w:p>
        </w:tc>
      </w:tr>
    </w:tbl>
    <w:p w14:paraId="2A953B99" w14:textId="77777777" w:rsidR="00434C9C" w:rsidRPr="00823E1F" w:rsidRDefault="00434C9C" w:rsidP="00E87708">
      <w:pPr>
        <w:spacing w:line="288" w:lineRule="auto"/>
        <w:rPr>
          <w:b/>
          <w:bCs/>
          <w:sz w:val="24"/>
          <w:szCs w:val="24"/>
        </w:rPr>
      </w:pPr>
    </w:p>
    <w:p w14:paraId="3A1C13E1" w14:textId="77777777" w:rsidR="00434C9C" w:rsidRPr="00823E1F" w:rsidRDefault="00434C9C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62337A86" w14:textId="77777777" w:rsidR="00434C9C" w:rsidRPr="00823E1F" w:rsidRDefault="00434C9C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6BF05413" w14:textId="77777777" w:rsidR="00434C9C" w:rsidRPr="00823E1F" w:rsidRDefault="00434C9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7DD63E3B" w14:textId="77777777" w:rsidR="00434C9C" w:rsidRPr="00823E1F" w:rsidRDefault="00434C9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40E0783B" w14:textId="1F1E5BD7" w:rsidR="00434C9C" w:rsidRPr="00823E1F" w:rsidRDefault="00434C9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59D3F605" w14:textId="4FE5C160" w:rsidR="00CD45BA" w:rsidRPr="00823E1F" w:rsidRDefault="00CD45B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4903598" w14:textId="7925CD2C" w:rsidR="008F1770" w:rsidRPr="00823E1F" w:rsidRDefault="008F1770" w:rsidP="00E87708">
      <w:pPr>
        <w:pStyle w:val="Heading5"/>
        <w:spacing w:line="288" w:lineRule="auto"/>
      </w:pPr>
      <w:r w:rsidRPr="00823E1F">
        <w:t xml:space="preserve">Tạo mới WAN </w:t>
      </w:r>
      <w:proofErr w:type="spellStart"/>
      <w:r w:rsidRPr="00823E1F">
        <w:t>IPoE</w:t>
      </w:r>
      <w:proofErr w:type="spellEnd"/>
      <w:r w:rsidRPr="00823E1F">
        <w:t xml:space="preserve"> IPv4&amp;IPv6</w:t>
      </w:r>
    </w:p>
    <w:p w14:paraId="2B64CCDB" w14:textId="77777777" w:rsidR="008F1770" w:rsidRPr="00823E1F" w:rsidRDefault="008F1770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513AFB8" w14:textId="77777777" w:rsidR="008F1770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28" w:history="1">
        <w:r w:rsidR="008F1770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6F490E97" w14:textId="77777777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60C1B482" w14:textId="705C9E1A" w:rsidR="008F1770" w:rsidRPr="00823E1F" w:rsidRDefault="002C547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8F1770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236D099" w14:textId="77777777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0BED2A3E" w14:textId="77777777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247A49E5" w14:textId="77777777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 xml:space="preserve">“body”: </w:t>
      </w:r>
    </w:p>
    <w:p w14:paraId="02719799" w14:textId="77777777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01A58602" w14:textId="554B235C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",</w:t>
      </w:r>
    </w:p>
    <w:p w14:paraId="4612B1E0" w14:textId="5E38568A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",</w:t>
      </w:r>
    </w:p>
    <w:p w14:paraId="563EAC3A" w14:textId="2AFF97FF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"ipoe_eth0",</w:t>
      </w:r>
    </w:p>
    <w:p w14:paraId="3D6207CF" w14:textId="66583BE0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"ipv4Enable": "true",</w:t>
      </w:r>
    </w:p>
    <w:p w14:paraId="74D268C3" w14:textId="7933D164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"ipv6Enable": "true",</w:t>
      </w:r>
    </w:p>
    <w:p w14:paraId="4709F581" w14:textId="0FEFBE18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"true",</w:t>
      </w:r>
    </w:p>
    <w:p w14:paraId="641C28A8" w14:textId="275DFE3C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"true",</w:t>
      </w:r>
    </w:p>
    <w:p w14:paraId="2750AA39" w14:textId="3EC7295E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6,</w:t>
      </w:r>
    </w:p>
    <w:p w14:paraId="5C9F037A" w14:textId="21FE16A5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6,</w:t>
      </w:r>
    </w:p>
    <w:p w14:paraId="5B55570E" w14:textId="09AF2E08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2,</w:t>
      </w:r>
    </w:p>
    <w:p w14:paraId="73F997F6" w14:textId="34CB8EC6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"externalIPv6Address": "200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F:0:0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>:AB00::/56",</w:t>
      </w:r>
    </w:p>
    <w:p w14:paraId="4947BD71" w14:textId="78B360DB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"defaultIPv6Gateway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"200F:0:0:AB00::",</w:t>
      </w:r>
    </w:p>
    <w:p w14:paraId="603B624E" w14:textId="242C169D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externalIPAdress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"192.168.1.11",</w:t>
      </w:r>
    </w:p>
    <w:p w14:paraId="61372466" w14:textId="42287DA7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subnetMask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"255.255.255.0",</w:t>
      </w:r>
    </w:p>
    <w:p w14:paraId="1B7C43A2" w14:textId="4DFB4291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defaultGateway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"192.168.1.1",</w:t>
      </w:r>
    </w:p>
    <w:p w14:paraId="093B6AE2" w14:textId="73B24170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dnsIfName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"1.1.1.1",</w:t>
      </w:r>
    </w:p>
    <w:p w14:paraId="47800916" w14:textId="2AA42B1F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dnsServers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"1.1.1.1",</w:t>
      </w:r>
    </w:p>
    <w:p w14:paraId="15E9788C" w14:textId="24A6CFE0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"true",</w:t>
      </w:r>
    </w:p>
    <w:p w14:paraId="38C24763" w14:textId="1E90B1EC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"Static",</w:t>
      </w:r>
    </w:p>
    <w:p w14:paraId="1039611B" w14:textId="01F1334D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"ipv6AddressingType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"Static",</w:t>
      </w:r>
    </w:p>
    <w:p w14:paraId="044F0EDF" w14:textId="75832C27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5,</w:t>
      </w:r>
    </w:p>
    <w:p w14:paraId="67FA2E1E" w14:textId="140C56F9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"dhcp6cForAddress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0,</w:t>
      </w:r>
    </w:p>
    <w:p w14:paraId="03C81C14" w14:textId="67271800" w:rsidR="00652415" w:rsidRPr="00823E1F" w:rsidRDefault="00652415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"dhcp6cForPrefixDelegation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1</w:t>
      </w:r>
    </w:p>
    <w:p w14:paraId="75A0BB2C" w14:textId="77777777" w:rsidR="008F1770" w:rsidRPr="00823E1F" w:rsidRDefault="008F1770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32397A13" w14:textId="77777777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620D04BD" w14:textId="77777777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882"/>
        <w:gridCol w:w="1159"/>
        <w:gridCol w:w="2405"/>
        <w:gridCol w:w="1176"/>
        <w:gridCol w:w="2013"/>
      </w:tblGrid>
      <w:tr w:rsidR="00652415" w:rsidRPr="00823E1F" w14:paraId="1581C48E" w14:textId="77777777" w:rsidTr="00E87708">
        <w:trPr>
          <w:trHeight w:val="20"/>
        </w:trPr>
        <w:tc>
          <w:tcPr>
            <w:tcW w:w="2882" w:type="dxa"/>
            <w:shd w:val="clear" w:color="auto" w:fill="BFBFBF" w:themeFill="background1" w:themeFillShade="BF"/>
            <w:vAlign w:val="center"/>
          </w:tcPr>
          <w:p w14:paraId="25F1C5E0" w14:textId="77777777" w:rsidR="00652415" w:rsidRPr="00823E1F" w:rsidRDefault="00652415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1186" w:type="dxa"/>
            <w:shd w:val="clear" w:color="auto" w:fill="BFBFBF" w:themeFill="background1" w:themeFillShade="BF"/>
            <w:vAlign w:val="center"/>
          </w:tcPr>
          <w:p w14:paraId="4740DA7F" w14:textId="77777777" w:rsidR="00652415" w:rsidRPr="00823E1F" w:rsidRDefault="00652415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425" w:type="dxa"/>
            <w:shd w:val="clear" w:color="auto" w:fill="BFBFBF" w:themeFill="background1" w:themeFillShade="BF"/>
            <w:vAlign w:val="center"/>
          </w:tcPr>
          <w:p w14:paraId="1E0B15DA" w14:textId="77777777" w:rsidR="00652415" w:rsidRPr="00823E1F" w:rsidRDefault="00652415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Example Value</w:t>
            </w:r>
          </w:p>
        </w:tc>
        <w:tc>
          <w:tcPr>
            <w:tcW w:w="1062" w:type="dxa"/>
            <w:shd w:val="clear" w:color="auto" w:fill="BFBFBF" w:themeFill="background1" w:themeFillShade="BF"/>
            <w:vAlign w:val="center"/>
          </w:tcPr>
          <w:p w14:paraId="2A520C43" w14:textId="77777777" w:rsidR="00652415" w:rsidRPr="00823E1F" w:rsidRDefault="00652415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Required</w:t>
            </w:r>
          </w:p>
        </w:tc>
        <w:tc>
          <w:tcPr>
            <w:tcW w:w="2080" w:type="dxa"/>
            <w:shd w:val="clear" w:color="auto" w:fill="BFBFBF" w:themeFill="background1" w:themeFillShade="BF"/>
            <w:vAlign w:val="center"/>
          </w:tcPr>
          <w:p w14:paraId="28AD256E" w14:textId="77777777" w:rsidR="00652415" w:rsidRPr="00823E1F" w:rsidRDefault="00652415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652415" w:rsidRPr="00823E1F" w14:paraId="4BA5516A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2E5E3C0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lastRenderedPageBreak/>
              <w:t>wanType</w:t>
            </w:r>
            <w:proofErr w:type="spellEnd"/>
          </w:p>
        </w:tc>
        <w:tc>
          <w:tcPr>
            <w:tcW w:w="1186" w:type="dxa"/>
            <w:vAlign w:val="center"/>
          </w:tcPr>
          <w:p w14:paraId="7031941C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390BDF86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WANIPConnection</w:t>
            </w:r>
            <w:proofErr w:type="spellEnd"/>
            <w:r w:rsidRPr="00823E1F">
              <w:rPr>
                <w:sz w:val="24"/>
                <w:szCs w:val="24"/>
              </w:rPr>
              <w:t xml:space="preserve">, </w:t>
            </w:r>
            <w:proofErr w:type="spellStart"/>
            <w:r w:rsidRPr="00823E1F">
              <w:rPr>
                <w:sz w:val="24"/>
                <w:szCs w:val="24"/>
              </w:rPr>
              <w:t>WANPPPConnection</w:t>
            </w:r>
            <w:proofErr w:type="spellEnd"/>
          </w:p>
        </w:tc>
        <w:tc>
          <w:tcPr>
            <w:tcW w:w="1062" w:type="dxa"/>
            <w:vAlign w:val="center"/>
          </w:tcPr>
          <w:p w14:paraId="178ADA25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44DF755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Type</w:t>
            </w:r>
          </w:p>
        </w:tc>
      </w:tr>
      <w:tr w:rsidR="00652415" w:rsidRPr="00823E1F" w14:paraId="1B451F79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20311BF0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connectionType</w:t>
            </w:r>
            <w:proofErr w:type="spellEnd"/>
          </w:p>
        </w:tc>
        <w:tc>
          <w:tcPr>
            <w:tcW w:w="1186" w:type="dxa"/>
            <w:vAlign w:val="center"/>
          </w:tcPr>
          <w:p w14:paraId="17098428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631FAE52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Unconfigured,</w:t>
            </w:r>
          </w:p>
          <w:p w14:paraId="516F7E0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IP_Routed</w:t>
            </w:r>
            <w:proofErr w:type="spellEnd"/>
            <w:r w:rsidRPr="00823E1F">
              <w:rPr>
                <w:sz w:val="24"/>
                <w:szCs w:val="24"/>
              </w:rPr>
              <w:t>,</w:t>
            </w:r>
          </w:p>
          <w:p w14:paraId="3D43484F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IP_Bridged</w:t>
            </w:r>
            <w:proofErr w:type="spellEnd"/>
          </w:p>
        </w:tc>
        <w:tc>
          <w:tcPr>
            <w:tcW w:w="1062" w:type="dxa"/>
            <w:vAlign w:val="center"/>
          </w:tcPr>
          <w:p w14:paraId="5939D025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19F3064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Type</w:t>
            </w:r>
          </w:p>
        </w:tc>
      </w:tr>
      <w:tr w:rsidR="00652415" w:rsidRPr="00823E1F" w14:paraId="2F78B9BB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45D52F96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wanName</w:t>
            </w:r>
            <w:proofErr w:type="spellEnd"/>
          </w:p>
        </w:tc>
        <w:tc>
          <w:tcPr>
            <w:tcW w:w="1186" w:type="dxa"/>
            <w:vAlign w:val="center"/>
          </w:tcPr>
          <w:p w14:paraId="1E8F6409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7DFD7F3D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062" w:type="dxa"/>
            <w:vAlign w:val="center"/>
          </w:tcPr>
          <w:p w14:paraId="01073C6D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0DA5DF6B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Service Description</w:t>
            </w:r>
          </w:p>
        </w:tc>
      </w:tr>
      <w:tr w:rsidR="00652415" w:rsidRPr="00823E1F" w14:paraId="3476862C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457A0034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ipv4Enable</w:t>
            </w:r>
          </w:p>
        </w:tc>
        <w:tc>
          <w:tcPr>
            <w:tcW w:w="1186" w:type="dxa"/>
            <w:vAlign w:val="center"/>
          </w:tcPr>
          <w:p w14:paraId="7466B519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25" w:type="dxa"/>
            <w:vAlign w:val="center"/>
          </w:tcPr>
          <w:p w14:paraId="233E7F50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062" w:type="dxa"/>
            <w:vAlign w:val="center"/>
          </w:tcPr>
          <w:p w14:paraId="2FA6E406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30868A5B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False if no add for IPv4</w:t>
            </w:r>
          </w:p>
        </w:tc>
      </w:tr>
      <w:tr w:rsidR="00652415" w:rsidRPr="00823E1F" w14:paraId="35CE8D85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420619E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ipv6Enable</w:t>
            </w:r>
          </w:p>
        </w:tc>
        <w:tc>
          <w:tcPr>
            <w:tcW w:w="1186" w:type="dxa"/>
            <w:vAlign w:val="center"/>
          </w:tcPr>
          <w:p w14:paraId="7F1C9D8A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25" w:type="dxa"/>
            <w:vAlign w:val="center"/>
          </w:tcPr>
          <w:p w14:paraId="07D4A32F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062" w:type="dxa"/>
            <w:vAlign w:val="center"/>
          </w:tcPr>
          <w:p w14:paraId="0384F2D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1E65788D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 if add for IPv6</w:t>
            </w:r>
          </w:p>
        </w:tc>
      </w:tr>
      <w:tr w:rsidR="00652415" w:rsidRPr="00823E1F" w14:paraId="57CCD961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5017E80E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natEnable</w:t>
            </w:r>
            <w:proofErr w:type="spellEnd"/>
          </w:p>
        </w:tc>
        <w:tc>
          <w:tcPr>
            <w:tcW w:w="1186" w:type="dxa"/>
            <w:vAlign w:val="center"/>
          </w:tcPr>
          <w:p w14:paraId="402E388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25" w:type="dxa"/>
            <w:vAlign w:val="center"/>
          </w:tcPr>
          <w:p w14:paraId="483B6BE8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062" w:type="dxa"/>
            <w:vAlign w:val="center"/>
          </w:tcPr>
          <w:p w14:paraId="2AA78D75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78EA83BD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NAT</w:t>
            </w:r>
          </w:p>
        </w:tc>
      </w:tr>
      <w:tr w:rsidR="00652415" w:rsidRPr="00823E1F" w14:paraId="5B3B8FD4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68BC317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firewallEnable</w:t>
            </w:r>
            <w:proofErr w:type="spellEnd"/>
          </w:p>
        </w:tc>
        <w:tc>
          <w:tcPr>
            <w:tcW w:w="1186" w:type="dxa"/>
            <w:vAlign w:val="center"/>
          </w:tcPr>
          <w:p w14:paraId="16C33452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25" w:type="dxa"/>
            <w:vAlign w:val="center"/>
          </w:tcPr>
          <w:p w14:paraId="59BAF233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True/False</w:t>
            </w:r>
          </w:p>
        </w:tc>
        <w:tc>
          <w:tcPr>
            <w:tcW w:w="1062" w:type="dxa"/>
            <w:vAlign w:val="center"/>
          </w:tcPr>
          <w:p w14:paraId="73EA6225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01C41A8F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Status of Firewall</w:t>
            </w:r>
          </w:p>
        </w:tc>
      </w:tr>
      <w:tr w:rsidR="00652415" w:rsidRPr="00823E1F" w14:paraId="23869830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1709947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vlanPriority</w:t>
            </w:r>
            <w:proofErr w:type="spellEnd"/>
          </w:p>
        </w:tc>
        <w:tc>
          <w:tcPr>
            <w:tcW w:w="1186" w:type="dxa"/>
            <w:vAlign w:val="center"/>
          </w:tcPr>
          <w:p w14:paraId="659202B4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25" w:type="dxa"/>
            <w:vAlign w:val="center"/>
          </w:tcPr>
          <w:p w14:paraId="2D7EB34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[0-7]</w:t>
            </w:r>
          </w:p>
        </w:tc>
        <w:tc>
          <w:tcPr>
            <w:tcW w:w="1062" w:type="dxa"/>
            <w:vAlign w:val="center"/>
          </w:tcPr>
          <w:p w14:paraId="70B12068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56351FA7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Enter 802.1P Priority </w:t>
            </w:r>
          </w:p>
          <w:p w14:paraId="4F0C3CD5" w14:textId="77777777" w:rsidR="00652415" w:rsidRPr="00823E1F" w:rsidRDefault="00652415" w:rsidP="00E87708">
            <w:pPr>
              <w:spacing w:before="60" w:after="60" w:line="288" w:lineRule="auto"/>
              <w:jc w:val="center"/>
              <w:rPr>
                <w:sz w:val="24"/>
                <w:szCs w:val="24"/>
              </w:rPr>
            </w:pPr>
          </w:p>
        </w:tc>
      </w:tr>
      <w:tr w:rsidR="00652415" w:rsidRPr="00823E1F" w14:paraId="492F257C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7D8936FC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vlanMuxID</w:t>
            </w:r>
            <w:proofErr w:type="spellEnd"/>
          </w:p>
        </w:tc>
        <w:tc>
          <w:tcPr>
            <w:tcW w:w="1186" w:type="dxa"/>
            <w:vAlign w:val="center"/>
          </w:tcPr>
          <w:p w14:paraId="140F61AD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25" w:type="dxa"/>
            <w:vAlign w:val="center"/>
          </w:tcPr>
          <w:p w14:paraId="2D22F4B4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[0-4094]</w:t>
            </w:r>
          </w:p>
        </w:tc>
        <w:tc>
          <w:tcPr>
            <w:tcW w:w="1062" w:type="dxa"/>
            <w:vAlign w:val="center"/>
          </w:tcPr>
          <w:p w14:paraId="3112627A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2958A7EE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802.1Q VLAN ID</w:t>
            </w:r>
          </w:p>
        </w:tc>
      </w:tr>
      <w:tr w:rsidR="00652415" w:rsidRPr="00823E1F" w14:paraId="09864C6D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30BDDF96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connectionID</w:t>
            </w:r>
            <w:proofErr w:type="spellEnd"/>
          </w:p>
        </w:tc>
        <w:tc>
          <w:tcPr>
            <w:tcW w:w="1186" w:type="dxa"/>
            <w:vAlign w:val="center"/>
          </w:tcPr>
          <w:p w14:paraId="7F3759A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25" w:type="dxa"/>
            <w:vAlign w:val="center"/>
          </w:tcPr>
          <w:p w14:paraId="0977458C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062" w:type="dxa"/>
            <w:vAlign w:val="center"/>
          </w:tcPr>
          <w:p w14:paraId="3FB3B24C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6BCBEE6A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ID</w:t>
            </w:r>
          </w:p>
        </w:tc>
      </w:tr>
      <w:tr w:rsidR="00652415" w:rsidRPr="00823E1F" w14:paraId="68F023F7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002EA514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wanIndex</w:t>
            </w:r>
            <w:proofErr w:type="spellEnd"/>
          </w:p>
        </w:tc>
        <w:tc>
          <w:tcPr>
            <w:tcW w:w="1186" w:type="dxa"/>
            <w:vAlign w:val="center"/>
          </w:tcPr>
          <w:p w14:paraId="187F9B94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425" w:type="dxa"/>
            <w:vAlign w:val="center"/>
          </w:tcPr>
          <w:p w14:paraId="72802FCA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062" w:type="dxa"/>
            <w:vAlign w:val="center"/>
          </w:tcPr>
          <w:p w14:paraId="3AB65B5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00DAE782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Index</w:t>
            </w:r>
          </w:p>
        </w:tc>
      </w:tr>
      <w:tr w:rsidR="00652415" w:rsidRPr="00823E1F" w14:paraId="1EE75771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5FA0AE58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externalIPv6Address</w:t>
            </w:r>
          </w:p>
        </w:tc>
        <w:tc>
          <w:tcPr>
            <w:tcW w:w="1186" w:type="dxa"/>
            <w:vAlign w:val="center"/>
          </w:tcPr>
          <w:p w14:paraId="324D55B0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5BDD141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200F:0:0:AB00::/56</w:t>
            </w:r>
          </w:p>
        </w:tc>
        <w:tc>
          <w:tcPr>
            <w:tcW w:w="1062" w:type="dxa"/>
            <w:vAlign w:val="center"/>
          </w:tcPr>
          <w:p w14:paraId="4B594179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3A31ADDA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IPv6 Address/Prefix Length</w:t>
            </w:r>
          </w:p>
        </w:tc>
      </w:tr>
      <w:tr w:rsidR="00652415" w:rsidRPr="00823E1F" w14:paraId="64605967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2C125C53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defaultIPv6Gateway</w:t>
            </w:r>
          </w:p>
        </w:tc>
        <w:tc>
          <w:tcPr>
            <w:tcW w:w="1186" w:type="dxa"/>
            <w:vAlign w:val="center"/>
          </w:tcPr>
          <w:p w14:paraId="576CA090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7D5887EE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200F:0:0:AB00::</w:t>
            </w:r>
          </w:p>
        </w:tc>
        <w:tc>
          <w:tcPr>
            <w:tcW w:w="1062" w:type="dxa"/>
            <w:vAlign w:val="center"/>
          </w:tcPr>
          <w:p w14:paraId="4863AA93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32939FA5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Next-Hop IPv6 Address</w:t>
            </w:r>
          </w:p>
        </w:tc>
      </w:tr>
      <w:tr w:rsidR="00652415" w:rsidRPr="00823E1F" w14:paraId="0BA42E5B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5F52A3CD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externalIPAdress</w:t>
            </w:r>
            <w:proofErr w:type="spellEnd"/>
          </w:p>
        </w:tc>
        <w:tc>
          <w:tcPr>
            <w:tcW w:w="1186" w:type="dxa"/>
            <w:vAlign w:val="center"/>
          </w:tcPr>
          <w:p w14:paraId="0062D215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6A22249A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192.168.1.11</w:t>
            </w:r>
          </w:p>
        </w:tc>
        <w:tc>
          <w:tcPr>
            <w:tcW w:w="1062" w:type="dxa"/>
            <w:vAlign w:val="center"/>
          </w:tcPr>
          <w:p w14:paraId="3AE311E5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34326046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External IP </w:t>
            </w:r>
            <w:proofErr w:type="spellStart"/>
            <w:r w:rsidRPr="00823E1F">
              <w:rPr>
                <w:sz w:val="24"/>
                <w:szCs w:val="24"/>
              </w:rPr>
              <w:t>Adress</w:t>
            </w:r>
            <w:proofErr w:type="spellEnd"/>
          </w:p>
        </w:tc>
      </w:tr>
      <w:tr w:rsidR="00652415" w:rsidRPr="00823E1F" w14:paraId="37F82B9B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34931321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subnetMask</w:t>
            </w:r>
            <w:proofErr w:type="spellEnd"/>
          </w:p>
        </w:tc>
        <w:tc>
          <w:tcPr>
            <w:tcW w:w="1186" w:type="dxa"/>
            <w:vAlign w:val="center"/>
          </w:tcPr>
          <w:p w14:paraId="0951AA10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1CF5EFD2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255.255.255.0</w:t>
            </w:r>
          </w:p>
        </w:tc>
        <w:tc>
          <w:tcPr>
            <w:tcW w:w="1062" w:type="dxa"/>
            <w:vAlign w:val="center"/>
          </w:tcPr>
          <w:p w14:paraId="21FE141F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2B56B205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Subnet Mask</w:t>
            </w:r>
          </w:p>
        </w:tc>
      </w:tr>
      <w:tr w:rsidR="00652415" w:rsidRPr="00823E1F" w14:paraId="0B4D3226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46AD9F3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defaultGateway</w:t>
            </w:r>
            <w:proofErr w:type="spellEnd"/>
          </w:p>
        </w:tc>
        <w:tc>
          <w:tcPr>
            <w:tcW w:w="1186" w:type="dxa"/>
            <w:vAlign w:val="center"/>
          </w:tcPr>
          <w:p w14:paraId="0DC1ECE1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63A93CCB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192.168.1.1</w:t>
            </w:r>
          </w:p>
        </w:tc>
        <w:tc>
          <w:tcPr>
            <w:tcW w:w="1062" w:type="dxa"/>
            <w:vAlign w:val="center"/>
          </w:tcPr>
          <w:p w14:paraId="6E8E156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5BD81291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jc w:val="center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Default Gateway</w:t>
            </w:r>
          </w:p>
        </w:tc>
      </w:tr>
      <w:tr w:rsidR="00652415" w:rsidRPr="00823E1F" w14:paraId="70F6EB9A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2B899DBE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dnsIfName</w:t>
            </w:r>
            <w:proofErr w:type="spellEnd"/>
          </w:p>
        </w:tc>
        <w:tc>
          <w:tcPr>
            <w:tcW w:w="1186" w:type="dxa"/>
            <w:vAlign w:val="center"/>
          </w:tcPr>
          <w:p w14:paraId="597555DE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056C094F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1.1.1.1</w:t>
            </w:r>
          </w:p>
        </w:tc>
        <w:tc>
          <w:tcPr>
            <w:tcW w:w="1062" w:type="dxa"/>
            <w:vAlign w:val="center"/>
          </w:tcPr>
          <w:p w14:paraId="1CADBF25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508A9EB2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DNS If Name</w:t>
            </w:r>
          </w:p>
        </w:tc>
      </w:tr>
      <w:tr w:rsidR="00652415" w:rsidRPr="00823E1F" w14:paraId="47669DBA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4BB96416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dnsServers</w:t>
            </w:r>
            <w:proofErr w:type="spellEnd"/>
          </w:p>
        </w:tc>
        <w:tc>
          <w:tcPr>
            <w:tcW w:w="1186" w:type="dxa"/>
            <w:vAlign w:val="center"/>
          </w:tcPr>
          <w:p w14:paraId="2241849F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46899F6E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1.1.1.1</w:t>
            </w:r>
          </w:p>
        </w:tc>
        <w:tc>
          <w:tcPr>
            <w:tcW w:w="1062" w:type="dxa"/>
            <w:vAlign w:val="center"/>
          </w:tcPr>
          <w:p w14:paraId="28B6065F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6A1F21F5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DNS Servers</w:t>
            </w:r>
          </w:p>
        </w:tc>
      </w:tr>
      <w:tr w:rsidR="00652415" w:rsidRPr="00823E1F" w14:paraId="367D8316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46BDCDB9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addressingType</w:t>
            </w:r>
            <w:proofErr w:type="spellEnd"/>
          </w:p>
        </w:tc>
        <w:tc>
          <w:tcPr>
            <w:tcW w:w="1186" w:type="dxa"/>
            <w:vAlign w:val="center"/>
          </w:tcPr>
          <w:p w14:paraId="7A8A1449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425" w:type="dxa"/>
            <w:vAlign w:val="center"/>
          </w:tcPr>
          <w:p w14:paraId="1E392BCF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Static, DHCP</w:t>
            </w:r>
          </w:p>
        </w:tc>
        <w:tc>
          <w:tcPr>
            <w:tcW w:w="1062" w:type="dxa"/>
            <w:vAlign w:val="center"/>
          </w:tcPr>
          <w:p w14:paraId="12525E46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7CF74E23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Addressing Type</w:t>
            </w:r>
          </w:p>
        </w:tc>
      </w:tr>
      <w:tr w:rsidR="00652415" w:rsidRPr="00823E1F" w14:paraId="07BA99A4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081AABE7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lastRenderedPageBreak/>
              <w:t>dhcp6cForAddress</w:t>
            </w:r>
          </w:p>
        </w:tc>
        <w:tc>
          <w:tcPr>
            <w:tcW w:w="1186" w:type="dxa"/>
            <w:vAlign w:val="center"/>
          </w:tcPr>
          <w:p w14:paraId="02416648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25" w:type="dxa"/>
            <w:vAlign w:val="center"/>
          </w:tcPr>
          <w:p w14:paraId="21FD95D3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0,1</w:t>
            </w:r>
          </w:p>
        </w:tc>
        <w:tc>
          <w:tcPr>
            <w:tcW w:w="1062" w:type="dxa"/>
            <w:vAlign w:val="center"/>
          </w:tcPr>
          <w:p w14:paraId="186985F1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23442134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Launch Dhcp6c for Address Assignment (IANA)</w:t>
            </w:r>
          </w:p>
        </w:tc>
      </w:tr>
      <w:tr w:rsidR="00652415" w:rsidRPr="00823E1F" w14:paraId="2DDD92B3" w14:textId="77777777" w:rsidTr="00E87708">
        <w:trPr>
          <w:trHeight w:val="20"/>
        </w:trPr>
        <w:tc>
          <w:tcPr>
            <w:tcW w:w="2882" w:type="dxa"/>
            <w:vAlign w:val="center"/>
          </w:tcPr>
          <w:p w14:paraId="1CA4E293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dhcp6cForPrefixDelegation</w:t>
            </w:r>
          </w:p>
        </w:tc>
        <w:tc>
          <w:tcPr>
            <w:tcW w:w="1186" w:type="dxa"/>
            <w:vAlign w:val="center"/>
          </w:tcPr>
          <w:p w14:paraId="7C94EB81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425" w:type="dxa"/>
            <w:vAlign w:val="center"/>
          </w:tcPr>
          <w:p w14:paraId="781BA65A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0,1</w:t>
            </w:r>
          </w:p>
        </w:tc>
        <w:tc>
          <w:tcPr>
            <w:tcW w:w="1062" w:type="dxa"/>
            <w:vAlign w:val="center"/>
          </w:tcPr>
          <w:p w14:paraId="57C9B983" w14:textId="77777777" w:rsidR="00652415" w:rsidRPr="00823E1F" w:rsidRDefault="00652415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080" w:type="dxa"/>
            <w:vAlign w:val="center"/>
          </w:tcPr>
          <w:p w14:paraId="70DEC94D" w14:textId="77777777" w:rsidR="00652415" w:rsidRPr="00823E1F" w:rsidRDefault="00652415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color w:val="000000"/>
                <w:sz w:val="24"/>
                <w:szCs w:val="24"/>
              </w:rPr>
              <w:t>Dhcpv6 Prefix Delegation (IAPD)</w:t>
            </w:r>
          </w:p>
        </w:tc>
      </w:tr>
    </w:tbl>
    <w:p w14:paraId="674F259C" w14:textId="77777777" w:rsidR="008F1770" w:rsidRPr="00823E1F" w:rsidRDefault="008F1770" w:rsidP="00E87708">
      <w:pPr>
        <w:spacing w:line="288" w:lineRule="auto"/>
        <w:rPr>
          <w:b/>
          <w:bCs/>
          <w:sz w:val="24"/>
          <w:szCs w:val="24"/>
        </w:rPr>
      </w:pPr>
    </w:p>
    <w:p w14:paraId="6262B9F8" w14:textId="77777777" w:rsidR="008F1770" w:rsidRPr="00823E1F" w:rsidRDefault="008F1770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0085594E" w14:textId="77777777" w:rsidR="008F1770" w:rsidRPr="00823E1F" w:rsidRDefault="008F1770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16BFC2A1" w14:textId="77777777" w:rsidR="008F1770" w:rsidRPr="00823E1F" w:rsidRDefault="008F1770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559A644B" w14:textId="77777777" w:rsidR="008F1770" w:rsidRPr="00823E1F" w:rsidRDefault="008F1770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3C385718" w14:textId="1F06735E" w:rsidR="008F1770" w:rsidRPr="00823E1F" w:rsidRDefault="008F177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BDA3AB6" w14:textId="258F3B10" w:rsidR="002C4256" w:rsidRPr="00823E1F" w:rsidRDefault="002C4256" w:rsidP="00E87708">
      <w:pPr>
        <w:pStyle w:val="Heading5"/>
        <w:spacing w:line="288" w:lineRule="auto"/>
      </w:pPr>
      <w:r w:rsidRPr="00823E1F">
        <w:t>Tạo mới WAN Bridge</w:t>
      </w:r>
    </w:p>
    <w:p w14:paraId="4E0B1170" w14:textId="77777777" w:rsidR="002C4256" w:rsidRPr="00823E1F" w:rsidRDefault="002C425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19A8CDCE" w14:textId="77777777" w:rsidR="002C4256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29" w:history="1">
        <w:r w:rsidR="002C4256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6ABACD56" w14:textId="77777777" w:rsidR="002D0E3E" w:rsidRPr="00823E1F" w:rsidRDefault="002D0E3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1B643EA0" w14:textId="343DD5E7" w:rsidR="002D0E3E" w:rsidRPr="00823E1F" w:rsidRDefault="002C547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</w:t>
      </w:r>
      <w:r w:rsidR="00A16958" w:rsidRPr="00823E1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2D0E3E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FC3468E" w14:textId="77777777" w:rsidR="002D0E3E" w:rsidRPr="00823E1F" w:rsidRDefault="002D0E3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3176ABE6" w14:textId="77777777" w:rsidR="002D0E3E" w:rsidRPr="00823E1F" w:rsidRDefault="002D0E3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"GW040M",</w:t>
      </w:r>
    </w:p>
    <w:p w14:paraId="30AD6934" w14:textId="77777777" w:rsidR="002D0E3E" w:rsidRPr="00823E1F" w:rsidRDefault="002D0E3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07A9B0C8" w14:textId="77777777" w:rsidR="002D0E3E" w:rsidRPr="00823E1F" w:rsidRDefault="002D0E3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15540915" w14:textId="378EB93B" w:rsidR="002D0E3E" w:rsidRPr="00823E1F" w:rsidRDefault="002D0E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"bridge",</w:t>
      </w:r>
    </w:p>
    <w:p w14:paraId="53ED3003" w14:textId="314DA79F" w:rsidR="002D0E3E" w:rsidRPr="00823E1F" w:rsidRDefault="002D0E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PPPoE_Bridged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D57C492" w14:textId="51EF8C88" w:rsidR="002D0E3E" w:rsidRPr="00823E1F" w:rsidRDefault="002D0E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0,</w:t>
      </w:r>
    </w:p>
    <w:p w14:paraId="3B1CFAF1" w14:textId="3E121BE9" w:rsidR="002D0E3E" w:rsidRPr="00823E1F" w:rsidRDefault="002D0E3E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300</w:t>
      </w:r>
    </w:p>
    <w:p w14:paraId="0ABB9BB0" w14:textId="7715B07F" w:rsidR="002C4256" w:rsidRPr="00823E1F" w:rsidRDefault="002D0E3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2C4256" w:rsidRPr="00823E1F">
        <w:rPr>
          <w:rFonts w:ascii="Times New Roman" w:hAnsi="Times New Roman" w:cs="Times New Roman"/>
          <w:sz w:val="24"/>
          <w:szCs w:val="24"/>
        </w:rPr>
        <w:t>}</w:t>
      </w:r>
    </w:p>
    <w:p w14:paraId="5A505A18" w14:textId="77777777" w:rsidR="002C4256" w:rsidRPr="00823E1F" w:rsidRDefault="002C425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49F191CE" w14:textId="0313C1D5" w:rsidR="00E0357B" w:rsidRPr="00823E1F" w:rsidRDefault="00E0357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43"/>
        <w:gridCol w:w="1183"/>
        <w:gridCol w:w="2509"/>
        <w:gridCol w:w="1176"/>
        <w:gridCol w:w="2724"/>
      </w:tblGrid>
      <w:tr w:rsidR="002D0E3E" w:rsidRPr="00823E1F" w14:paraId="08C0DC73" w14:textId="77777777" w:rsidTr="00E87708">
        <w:trPr>
          <w:trHeight w:val="20"/>
        </w:trPr>
        <w:tc>
          <w:tcPr>
            <w:tcW w:w="2043" w:type="dxa"/>
            <w:shd w:val="clear" w:color="auto" w:fill="BFBFBF" w:themeFill="background1" w:themeFillShade="BF"/>
            <w:vAlign w:val="center"/>
          </w:tcPr>
          <w:p w14:paraId="2F4C339F" w14:textId="77777777" w:rsidR="002D0E3E" w:rsidRPr="00823E1F" w:rsidRDefault="002D0E3E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1192" w:type="dxa"/>
            <w:shd w:val="clear" w:color="auto" w:fill="BFBFBF" w:themeFill="background1" w:themeFillShade="BF"/>
            <w:vAlign w:val="center"/>
          </w:tcPr>
          <w:p w14:paraId="19652970" w14:textId="77777777" w:rsidR="002D0E3E" w:rsidRPr="00823E1F" w:rsidRDefault="002D0E3E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520" w:type="dxa"/>
            <w:shd w:val="clear" w:color="auto" w:fill="BFBFBF" w:themeFill="background1" w:themeFillShade="BF"/>
            <w:vAlign w:val="center"/>
          </w:tcPr>
          <w:p w14:paraId="58F37CE3" w14:textId="77777777" w:rsidR="002D0E3E" w:rsidRPr="00823E1F" w:rsidRDefault="002D0E3E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Example Value</w:t>
            </w:r>
          </w:p>
        </w:tc>
        <w:tc>
          <w:tcPr>
            <w:tcW w:w="1080" w:type="dxa"/>
            <w:shd w:val="clear" w:color="auto" w:fill="BFBFBF" w:themeFill="background1" w:themeFillShade="BF"/>
            <w:vAlign w:val="center"/>
          </w:tcPr>
          <w:p w14:paraId="100AEA15" w14:textId="77777777" w:rsidR="002D0E3E" w:rsidRPr="00823E1F" w:rsidRDefault="002D0E3E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Required</w:t>
            </w:r>
          </w:p>
        </w:tc>
        <w:tc>
          <w:tcPr>
            <w:tcW w:w="2793" w:type="dxa"/>
            <w:shd w:val="clear" w:color="auto" w:fill="BFBFBF" w:themeFill="background1" w:themeFillShade="BF"/>
            <w:vAlign w:val="center"/>
          </w:tcPr>
          <w:p w14:paraId="0DC2E466" w14:textId="77777777" w:rsidR="002D0E3E" w:rsidRPr="00823E1F" w:rsidRDefault="002D0E3E" w:rsidP="00E87708">
            <w:pPr>
              <w:spacing w:before="60"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2D0E3E" w:rsidRPr="00823E1F" w14:paraId="19647B1F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69D5CE83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lastRenderedPageBreak/>
              <w:t>wanType</w:t>
            </w:r>
            <w:proofErr w:type="spellEnd"/>
          </w:p>
        </w:tc>
        <w:tc>
          <w:tcPr>
            <w:tcW w:w="1192" w:type="dxa"/>
            <w:vAlign w:val="center"/>
          </w:tcPr>
          <w:p w14:paraId="4A607445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71595E7E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WANIPConnection</w:t>
            </w:r>
            <w:proofErr w:type="spellEnd"/>
            <w:r w:rsidRPr="00823E1F">
              <w:rPr>
                <w:sz w:val="24"/>
                <w:szCs w:val="24"/>
              </w:rPr>
              <w:t xml:space="preserve">, </w:t>
            </w:r>
            <w:proofErr w:type="spellStart"/>
            <w:r w:rsidRPr="00823E1F">
              <w:rPr>
                <w:sz w:val="24"/>
                <w:szCs w:val="24"/>
              </w:rPr>
              <w:t>WANPPPConnection</w:t>
            </w:r>
            <w:proofErr w:type="spellEnd"/>
          </w:p>
          <w:p w14:paraId="0C8B0967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Bridge</w:t>
            </w:r>
          </w:p>
        </w:tc>
        <w:tc>
          <w:tcPr>
            <w:tcW w:w="1080" w:type="dxa"/>
            <w:vAlign w:val="center"/>
          </w:tcPr>
          <w:p w14:paraId="4CF4712F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58A6FDD3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Type</w:t>
            </w:r>
          </w:p>
        </w:tc>
      </w:tr>
      <w:tr w:rsidR="002D0E3E" w:rsidRPr="00823E1F" w14:paraId="4EA3B3BA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3ED40437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connectionType</w:t>
            </w:r>
            <w:proofErr w:type="spellEnd"/>
          </w:p>
        </w:tc>
        <w:tc>
          <w:tcPr>
            <w:tcW w:w="1192" w:type="dxa"/>
            <w:vAlign w:val="center"/>
          </w:tcPr>
          <w:p w14:paraId="66B29569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6C1AB868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Unconfigured,</w:t>
            </w:r>
          </w:p>
          <w:p w14:paraId="582150C3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IP_Routed</w:t>
            </w:r>
            <w:proofErr w:type="spellEnd"/>
            <w:r w:rsidRPr="00823E1F">
              <w:rPr>
                <w:sz w:val="24"/>
                <w:szCs w:val="24"/>
              </w:rPr>
              <w:t>,</w:t>
            </w:r>
          </w:p>
          <w:p w14:paraId="112420BC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PPPoE_Bridged</w:t>
            </w:r>
            <w:proofErr w:type="spellEnd"/>
          </w:p>
        </w:tc>
        <w:tc>
          <w:tcPr>
            <w:tcW w:w="1080" w:type="dxa"/>
            <w:vAlign w:val="center"/>
          </w:tcPr>
          <w:p w14:paraId="3208823F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0B797C56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Type</w:t>
            </w:r>
          </w:p>
        </w:tc>
      </w:tr>
      <w:tr w:rsidR="002D0E3E" w:rsidRPr="00823E1F" w14:paraId="1B01CF5B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7932C128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wanName</w:t>
            </w:r>
            <w:proofErr w:type="spellEnd"/>
          </w:p>
        </w:tc>
        <w:tc>
          <w:tcPr>
            <w:tcW w:w="1192" w:type="dxa"/>
            <w:vAlign w:val="center"/>
          </w:tcPr>
          <w:p w14:paraId="2B290C86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String</w:t>
            </w:r>
          </w:p>
        </w:tc>
        <w:tc>
          <w:tcPr>
            <w:tcW w:w="2520" w:type="dxa"/>
            <w:vAlign w:val="center"/>
          </w:tcPr>
          <w:p w14:paraId="60D24738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max length: 64</w:t>
            </w:r>
          </w:p>
        </w:tc>
        <w:tc>
          <w:tcPr>
            <w:tcW w:w="1080" w:type="dxa"/>
            <w:vAlign w:val="center"/>
          </w:tcPr>
          <w:p w14:paraId="7E0327AD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5A160D1C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Service Description</w:t>
            </w:r>
          </w:p>
        </w:tc>
      </w:tr>
      <w:tr w:rsidR="002D0E3E" w:rsidRPr="00823E1F" w14:paraId="0FD47B0B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2F7C83EB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vlanPriority</w:t>
            </w:r>
            <w:proofErr w:type="spellEnd"/>
          </w:p>
        </w:tc>
        <w:tc>
          <w:tcPr>
            <w:tcW w:w="1192" w:type="dxa"/>
            <w:vAlign w:val="center"/>
          </w:tcPr>
          <w:p w14:paraId="56DD8824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0BBCA8A5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[0-7]</w:t>
            </w:r>
          </w:p>
        </w:tc>
        <w:tc>
          <w:tcPr>
            <w:tcW w:w="1080" w:type="dxa"/>
            <w:vAlign w:val="center"/>
          </w:tcPr>
          <w:p w14:paraId="5F9E7411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5CD79DDF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Enter 802.1P Priority </w:t>
            </w:r>
          </w:p>
          <w:p w14:paraId="56D04ADA" w14:textId="77777777" w:rsidR="002D0E3E" w:rsidRPr="00823E1F" w:rsidRDefault="002D0E3E" w:rsidP="00E87708">
            <w:pPr>
              <w:spacing w:before="60" w:after="60" w:line="288" w:lineRule="auto"/>
              <w:jc w:val="center"/>
              <w:rPr>
                <w:sz w:val="24"/>
                <w:szCs w:val="24"/>
              </w:rPr>
            </w:pPr>
          </w:p>
        </w:tc>
      </w:tr>
      <w:tr w:rsidR="002D0E3E" w:rsidRPr="00823E1F" w14:paraId="5D99D15D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65811369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vlanMuxID</w:t>
            </w:r>
            <w:proofErr w:type="spellEnd"/>
          </w:p>
        </w:tc>
        <w:tc>
          <w:tcPr>
            <w:tcW w:w="1192" w:type="dxa"/>
            <w:vAlign w:val="center"/>
          </w:tcPr>
          <w:p w14:paraId="23D288C0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5ED4ECEA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[0-4094]</w:t>
            </w:r>
          </w:p>
        </w:tc>
        <w:tc>
          <w:tcPr>
            <w:tcW w:w="1080" w:type="dxa"/>
            <w:vAlign w:val="center"/>
          </w:tcPr>
          <w:p w14:paraId="2991AB92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546FBC5B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Enter 802.1Q VLAN ID</w:t>
            </w:r>
          </w:p>
        </w:tc>
      </w:tr>
      <w:tr w:rsidR="002D0E3E" w:rsidRPr="00823E1F" w14:paraId="3398629B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7101C29C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connectionID</w:t>
            </w:r>
            <w:proofErr w:type="spellEnd"/>
          </w:p>
        </w:tc>
        <w:tc>
          <w:tcPr>
            <w:tcW w:w="1192" w:type="dxa"/>
            <w:vAlign w:val="center"/>
          </w:tcPr>
          <w:p w14:paraId="6B93D51A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21633F28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080" w:type="dxa"/>
            <w:vAlign w:val="center"/>
          </w:tcPr>
          <w:p w14:paraId="777AACFB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384B1604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Connection ID</w:t>
            </w:r>
          </w:p>
        </w:tc>
      </w:tr>
      <w:tr w:rsidR="002D0E3E" w:rsidRPr="00823E1F" w14:paraId="6769A463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780BB543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wanIndex</w:t>
            </w:r>
            <w:proofErr w:type="spellEnd"/>
          </w:p>
        </w:tc>
        <w:tc>
          <w:tcPr>
            <w:tcW w:w="1192" w:type="dxa"/>
            <w:vAlign w:val="center"/>
          </w:tcPr>
          <w:p w14:paraId="7435CD30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Int</w:t>
            </w:r>
          </w:p>
        </w:tc>
        <w:tc>
          <w:tcPr>
            <w:tcW w:w="2520" w:type="dxa"/>
            <w:vAlign w:val="center"/>
          </w:tcPr>
          <w:p w14:paraId="4F0DA266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[1-8]</w:t>
            </w:r>
          </w:p>
        </w:tc>
        <w:tc>
          <w:tcPr>
            <w:tcW w:w="1080" w:type="dxa"/>
            <w:vAlign w:val="center"/>
          </w:tcPr>
          <w:p w14:paraId="591BF58D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20A7FB8A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WAN Index</w:t>
            </w:r>
          </w:p>
        </w:tc>
      </w:tr>
      <w:tr w:rsidR="002D0E3E" w:rsidRPr="00823E1F" w14:paraId="69131041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5AD46033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igmpSourceEnable</w:t>
            </w:r>
            <w:proofErr w:type="spellEnd"/>
          </w:p>
        </w:tc>
        <w:tc>
          <w:tcPr>
            <w:tcW w:w="1192" w:type="dxa"/>
            <w:vAlign w:val="center"/>
          </w:tcPr>
          <w:p w14:paraId="207B767F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520" w:type="dxa"/>
            <w:vAlign w:val="center"/>
          </w:tcPr>
          <w:p w14:paraId="3B7DA42E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True, False</w:t>
            </w:r>
          </w:p>
        </w:tc>
        <w:tc>
          <w:tcPr>
            <w:tcW w:w="1080" w:type="dxa"/>
            <w:vAlign w:val="center"/>
          </w:tcPr>
          <w:p w14:paraId="5E103B78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2FC664BA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Allow as IGMP Multicast Source</w:t>
            </w:r>
          </w:p>
        </w:tc>
      </w:tr>
      <w:tr w:rsidR="002D0E3E" w:rsidRPr="00823E1F" w14:paraId="0377591A" w14:textId="77777777" w:rsidTr="00E87708">
        <w:trPr>
          <w:trHeight w:val="20"/>
        </w:trPr>
        <w:tc>
          <w:tcPr>
            <w:tcW w:w="2043" w:type="dxa"/>
            <w:vAlign w:val="center"/>
          </w:tcPr>
          <w:p w14:paraId="1B6381E8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mldSourceEnable</w:t>
            </w:r>
            <w:proofErr w:type="spellEnd"/>
          </w:p>
        </w:tc>
        <w:tc>
          <w:tcPr>
            <w:tcW w:w="1192" w:type="dxa"/>
            <w:vAlign w:val="center"/>
          </w:tcPr>
          <w:p w14:paraId="537B5129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Boolean</w:t>
            </w:r>
          </w:p>
        </w:tc>
        <w:tc>
          <w:tcPr>
            <w:tcW w:w="2520" w:type="dxa"/>
            <w:vAlign w:val="center"/>
          </w:tcPr>
          <w:p w14:paraId="3CE56E5B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True, False</w:t>
            </w:r>
          </w:p>
        </w:tc>
        <w:tc>
          <w:tcPr>
            <w:tcW w:w="1080" w:type="dxa"/>
            <w:vAlign w:val="center"/>
          </w:tcPr>
          <w:p w14:paraId="48C77871" w14:textId="77777777" w:rsidR="002D0E3E" w:rsidRPr="00823E1F" w:rsidRDefault="002D0E3E" w:rsidP="00E87708">
            <w:pPr>
              <w:spacing w:before="60" w:after="60"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Y</w:t>
            </w:r>
          </w:p>
        </w:tc>
        <w:tc>
          <w:tcPr>
            <w:tcW w:w="2793" w:type="dxa"/>
            <w:vAlign w:val="center"/>
          </w:tcPr>
          <w:p w14:paraId="276469A9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Allow as MLD Multicast Source</w:t>
            </w:r>
          </w:p>
          <w:p w14:paraId="52362D5E" w14:textId="77777777" w:rsidR="002D0E3E" w:rsidRPr="00823E1F" w:rsidRDefault="002D0E3E" w:rsidP="00E87708">
            <w:pPr>
              <w:overflowPunct/>
              <w:autoSpaceDE/>
              <w:autoSpaceDN/>
              <w:adjustRightInd/>
              <w:spacing w:line="288" w:lineRule="auto"/>
              <w:textAlignment w:val="auto"/>
              <w:rPr>
                <w:color w:val="000000"/>
                <w:sz w:val="24"/>
                <w:szCs w:val="24"/>
              </w:rPr>
            </w:pPr>
          </w:p>
        </w:tc>
      </w:tr>
    </w:tbl>
    <w:p w14:paraId="68EB3681" w14:textId="17AD2CDD" w:rsidR="002D0E3E" w:rsidRPr="00823E1F" w:rsidRDefault="002D0E3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7FC6306" w14:textId="77777777" w:rsidR="00A0224F" w:rsidRPr="00823E1F" w:rsidRDefault="00A0224F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186FAAA9" w14:textId="77777777" w:rsidR="00A0224F" w:rsidRPr="00823E1F" w:rsidRDefault="00A0224F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1202B0D8" w14:textId="77777777" w:rsidR="00A0224F" w:rsidRPr="00823E1F" w:rsidRDefault="00A0224F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C47053F" w14:textId="77777777" w:rsidR="00A0224F" w:rsidRPr="00823E1F" w:rsidRDefault="00A0224F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3D5A2CF0" w14:textId="14C8EA8C" w:rsidR="009F313B" w:rsidRPr="00823E1F" w:rsidRDefault="00A0224F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3AD76CCC" w14:textId="10D6DCB5" w:rsidR="00A16958" w:rsidRPr="00823E1F" w:rsidRDefault="00A16958" w:rsidP="00E87708">
      <w:pPr>
        <w:pStyle w:val="Heading3"/>
        <w:spacing w:line="288" w:lineRule="auto"/>
        <w:rPr>
          <w:sz w:val="24"/>
          <w:szCs w:val="24"/>
        </w:rPr>
      </w:pPr>
      <w:bookmarkStart w:id="65" w:name="_Toc111126309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 xml:space="preserve">sửa </w:t>
      </w:r>
      <w:proofErr w:type="spellStart"/>
      <w:r w:rsidRPr="00823E1F">
        <w:rPr>
          <w:sz w:val="24"/>
          <w:szCs w:val="24"/>
          <w:lang w:val="en-US"/>
        </w:rPr>
        <w:t>cấu</w:t>
      </w:r>
      <w:proofErr w:type="spellEnd"/>
      <w:r w:rsidRPr="00823E1F">
        <w:rPr>
          <w:sz w:val="24"/>
          <w:szCs w:val="24"/>
          <w:lang w:val="en-US"/>
        </w:rPr>
        <w:t xml:space="preserve"> hình</w:t>
      </w:r>
      <w:r w:rsidRPr="00823E1F">
        <w:rPr>
          <w:sz w:val="24"/>
          <w:szCs w:val="24"/>
        </w:rPr>
        <w:t xml:space="preserve"> WAN</w:t>
      </w:r>
      <w:bookmarkEnd w:id="65"/>
    </w:p>
    <w:p w14:paraId="7575997C" w14:textId="77777777" w:rsidR="00A16958" w:rsidRPr="00823E1F" w:rsidRDefault="00A16958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A16958" w:rsidRPr="00823E1F" w14:paraId="6172C415" w14:textId="77777777" w:rsidTr="00DA4C5D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3B8E1FE9" w14:textId="77777777" w:rsidR="00A16958" w:rsidRPr="00823E1F" w:rsidRDefault="00A16958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566AFCD8" w14:textId="77777777" w:rsidR="00A16958" w:rsidRPr="00823E1F" w:rsidRDefault="00A16958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A16958" w:rsidRPr="00823E1F" w14:paraId="5E00D889" w14:textId="77777777" w:rsidTr="00DA4C5D">
        <w:trPr>
          <w:trHeight w:val="362"/>
        </w:trPr>
        <w:tc>
          <w:tcPr>
            <w:tcW w:w="1540" w:type="pct"/>
            <w:vAlign w:val="center"/>
          </w:tcPr>
          <w:p w14:paraId="0AD93CC3" w14:textId="77777777" w:rsidR="00A16958" w:rsidRPr="00823E1F" w:rsidRDefault="00A16958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4AFCC43B" w14:textId="77777777" w:rsidR="00A16958" w:rsidRPr="00823E1F" w:rsidRDefault="00A1695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https://203.162.94.34:8443/one-link/deviceConfig</w:t>
            </w:r>
          </w:p>
        </w:tc>
      </w:tr>
      <w:tr w:rsidR="00A16958" w:rsidRPr="00823E1F" w14:paraId="6F55237F" w14:textId="77777777" w:rsidTr="00DA4C5D">
        <w:tc>
          <w:tcPr>
            <w:tcW w:w="1540" w:type="pct"/>
            <w:vAlign w:val="center"/>
          </w:tcPr>
          <w:p w14:paraId="617FD616" w14:textId="77777777" w:rsidR="00A16958" w:rsidRPr="00823E1F" w:rsidRDefault="00A1695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0044ED6D" w14:textId="77777777" w:rsidR="00A16958" w:rsidRPr="00823E1F" w:rsidRDefault="00A1695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A16958" w:rsidRPr="00823E1F" w14:paraId="3FF378DD" w14:textId="77777777" w:rsidTr="00DA4C5D">
        <w:tc>
          <w:tcPr>
            <w:tcW w:w="1540" w:type="pct"/>
            <w:vAlign w:val="center"/>
          </w:tcPr>
          <w:p w14:paraId="303FA21F" w14:textId="77777777" w:rsidR="00A16958" w:rsidRPr="00823E1F" w:rsidRDefault="00A1695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143B3F2E" w14:textId="77777777" w:rsidR="00A16958" w:rsidRPr="00823E1F" w:rsidRDefault="00A1695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7A70961D" w14:textId="77777777" w:rsidR="00A16958" w:rsidRPr="00823E1F" w:rsidRDefault="00A1695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A16958" w:rsidRPr="00823E1F" w14:paraId="459ED995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BE2F3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7E6D67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37DC2F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06FA1F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66BA1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BB655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A16958" w:rsidRPr="00823E1F" w14:paraId="28308D90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E08F5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7AAB6C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F1100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0BDA68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6A477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A05D85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A16958" w:rsidRPr="00823E1F" w14:paraId="7A0D6B6A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38369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C53288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047A5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3986A5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2B99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688D9C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A16958" w:rsidRPr="00823E1F" w14:paraId="06E0C2DD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EC83A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449B0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7BBF14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5E2973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8E9AE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9AE4D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2D007DA4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wanUpdate</w:t>
            </w:r>
            <w:proofErr w:type="spellEnd"/>
          </w:p>
        </w:tc>
      </w:tr>
      <w:tr w:rsidR="00A16958" w:rsidRPr="00823E1F" w14:paraId="1FCF0849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05A4B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B4F06C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83EC6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0CD5BE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0D37B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E0BFF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647D9968" w14:textId="77777777" w:rsidR="00A16958" w:rsidRPr="00823E1F" w:rsidRDefault="00A16958" w:rsidP="00E87708">
      <w:pPr>
        <w:spacing w:line="288" w:lineRule="auto"/>
      </w:pPr>
    </w:p>
    <w:p w14:paraId="41731029" w14:textId="77777777" w:rsidR="00A16958" w:rsidRPr="00823E1F" w:rsidRDefault="00A1695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A16958" w:rsidRPr="00823E1F" w14:paraId="2B5B7CFA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763FC584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078943E1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7FDCA02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1E3B7C34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</w:tcPr>
          <w:p w14:paraId="6B18A9AF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2C3293C3" w14:textId="77777777" w:rsidR="00A16958" w:rsidRPr="00823E1F" w:rsidRDefault="00A1695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A16958" w:rsidRPr="00823E1F" w14:paraId="45506AD1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6FD65431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0C68BFAF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98E54FF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</w:tcPr>
          <w:p w14:paraId="545F8BDC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70854CDD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44E2A13D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A16958" w:rsidRPr="00823E1F" w14:paraId="0A455D05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391E9C9B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666AC77D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973F6CE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</w:tcPr>
          <w:p w14:paraId="60D001FE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26E96037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621CE9E2" w14:textId="77777777" w:rsidR="00A16958" w:rsidRPr="00823E1F" w:rsidRDefault="00A1695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220E3B18" w14:textId="77777777" w:rsidR="00A16958" w:rsidRPr="00823E1F" w:rsidRDefault="00A16958" w:rsidP="00E87708">
      <w:pPr>
        <w:spacing w:line="288" w:lineRule="auto"/>
      </w:pPr>
    </w:p>
    <w:p w14:paraId="16FDDCFD" w14:textId="77777777" w:rsidR="00A16958" w:rsidRPr="00823E1F" w:rsidRDefault="00A1695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2413A483" w14:textId="170E4B20" w:rsidR="00A16958" w:rsidRPr="00823E1F" w:rsidRDefault="00A16958" w:rsidP="00E87708">
      <w:pPr>
        <w:pStyle w:val="Heading5"/>
        <w:spacing w:line="288" w:lineRule="auto"/>
      </w:pPr>
      <w:r w:rsidRPr="00823E1F">
        <w:t xml:space="preserve">Sửa WAN </w:t>
      </w:r>
      <w:proofErr w:type="spellStart"/>
      <w:r w:rsidRPr="00823E1F">
        <w:t>PPPoE</w:t>
      </w:r>
      <w:proofErr w:type="spellEnd"/>
      <w:r w:rsidRPr="00823E1F">
        <w:t xml:space="preserve"> IPv4</w:t>
      </w:r>
    </w:p>
    <w:p w14:paraId="209AFDD3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75083F05" w14:textId="77777777" w:rsidR="00A16958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30" w:history="1">
        <w:r w:rsidR="00A16958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5866ABEF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75DED93F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commentRangeStart w:id="66"/>
      <w:r w:rsidRPr="00823E1F">
        <w:rPr>
          <w:rFonts w:ascii="Times New Roman" w:hAnsi="Times New Roman" w:cs="Times New Roman"/>
          <w:sz w:val="24"/>
          <w:szCs w:val="24"/>
        </w:rPr>
        <w:t>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  <w:commentRangeEnd w:id="66"/>
      <w:r w:rsidRPr="00823E1F">
        <w:rPr>
          <w:rStyle w:val="CommentReference"/>
          <w:rFonts w:ascii="Times New Roman" w:hAnsi="Times New Roman" w:cs="Times New Roman"/>
          <w:lang w:eastAsia="en-US"/>
        </w:rPr>
        <w:commentReference w:id="66"/>
      </w:r>
    </w:p>
    <w:p w14:paraId="01413589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3DAF6EC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0E38E5D7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37D6347C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2FA8488C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WANPPPConnection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5F3F1FB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</w:p>
    <w:p w14:paraId="5A972331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"pppoe_eth0",</w:t>
      </w:r>
    </w:p>
    <w:p w14:paraId="732DF60D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minhtien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545361A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"password":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minhtien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B395426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"ipv4Enable": "true",</w:t>
      </w:r>
    </w:p>
    <w:p w14:paraId="315DDAF8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"ipv6Enable": "false",</w:t>
      </w:r>
    </w:p>
    <w:p w14:paraId="78A63987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1BF9DD4A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5BAB336D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51E0CABE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5,</w:t>
      </w:r>
    </w:p>
    <w:p w14:paraId="37CEB550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100E932F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5,</w:t>
      </w:r>
    </w:p>
    <w:p w14:paraId="1A3132BD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unnumberedModel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"false",</w:t>
      </w:r>
    </w:p>
    <w:p w14:paraId="6C744D21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</w:t>
      </w:r>
    </w:p>
    <w:p w14:paraId="44BFEE56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1227431E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0746A2A1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F4B9EEA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031C53C6" w14:textId="77777777" w:rsidR="00A16958" w:rsidRPr="00823E1F" w:rsidRDefault="00A16958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70C68175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A615DFF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545FA6D3" w14:textId="77777777" w:rsidR="00A16958" w:rsidRPr="00823E1F" w:rsidRDefault="00A16958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748FC66A" w14:textId="1116A1E2" w:rsidR="00A16958" w:rsidRPr="00823E1F" w:rsidRDefault="00A16958" w:rsidP="00E87708">
      <w:pPr>
        <w:pStyle w:val="Heading5"/>
        <w:spacing w:line="288" w:lineRule="auto"/>
      </w:pPr>
      <w:r w:rsidRPr="00823E1F">
        <w:t xml:space="preserve">Sửa WAN </w:t>
      </w:r>
      <w:proofErr w:type="spellStart"/>
      <w:r w:rsidRPr="00823E1F">
        <w:t>PPPoE</w:t>
      </w:r>
      <w:proofErr w:type="spellEnd"/>
      <w:r w:rsidRPr="00823E1F">
        <w:t xml:space="preserve"> IPv6</w:t>
      </w:r>
    </w:p>
    <w:p w14:paraId="4ABBC193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1FFE01FD" w14:textId="77777777" w:rsidR="00A16958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31" w:history="1">
        <w:r w:rsidR="00A16958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6E9F1BBA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68F7A016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EC54D05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7228C1A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209957C5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35C8D40B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747B7BAA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WANPPPConnection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0442883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</w:p>
    <w:p w14:paraId="11D2F7E5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"pppoe_eth0",</w:t>
      </w:r>
    </w:p>
    <w:p w14:paraId="657CB88C" w14:textId="14A45111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="00E824B8" w:rsidRPr="00823E1F">
        <w:rPr>
          <w:rFonts w:ascii="Times New Roman" w:hAnsi="Times New Roman" w:cs="Times New Roman"/>
          <w:sz w:val="24"/>
          <w:szCs w:val="24"/>
        </w:rPr>
        <w:t>gpon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CC0C113" w14:textId="0B1C665D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"password": "</w:t>
      </w:r>
      <w:r w:rsidR="00E824B8" w:rsidRPr="00823E1F">
        <w:rPr>
          <w:rFonts w:ascii="Times New Roman" w:hAnsi="Times New Roman" w:cs="Times New Roman"/>
          <w:sz w:val="24"/>
          <w:szCs w:val="24"/>
        </w:rPr>
        <w:t>1234567</w:t>
      </w:r>
      <w:r w:rsidR="004473C1" w:rsidRPr="00823E1F">
        <w:rPr>
          <w:rFonts w:ascii="Times New Roman" w:hAnsi="Times New Roman" w:cs="Times New Roman"/>
          <w:sz w:val="24"/>
          <w:szCs w:val="24"/>
        </w:rPr>
        <w:t>8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9BBFD87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"ipv4Enable": "false",</w:t>
      </w:r>
    </w:p>
    <w:p w14:paraId="0BF9CED5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"ipv6Enable": "true",</w:t>
      </w:r>
    </w:p>
    <w:p w14:paraId="098069FE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1E6EF9FC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227901AE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17422E7B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5,</w:t>
      </w:r>
    </w:p>
    <w:p w14:paraId="60FDD5FC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05071252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5,</w:t>
      </w:r>
    </w:p>
    <w:p w14:paraId="7B568B3C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unnumberedModel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"false",</w:t>
      </w:r>
    </w:p>
    <w:p w14:paraId="42286685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</w:t>
      </w:r>
    </w:p>
    <w:p w14:paraId="22F1E18C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34667A8C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DC7E308" w14:textId="305C998B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85D73C9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742FC39A" w14:textId="77777777" w:rsidR="00A16958" w:rsidRPr="00823E1F" w:rsidRDefault="00A16958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676FE620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4ADC4B24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003B850A" w14:textId="77777777" w:rsidR="00A16958" w:rsidRPr="00823E1F" w:rsidRDefault="00A16958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66B85C3" w14:textId="3B4C8989" w:rsidR="00A16958" w:rsidRPr="00823E1F" w:rsidRDefault="00A16958" w:rsidP="00E87708">
      <w:pPr>
        <w:pStyle w:val="Heading5"/>
        <w:spacing w:line="288" w:lineRule="auto"/>
      </w:pPr>
      <w:r w:rsidRPr="00823E1F">
        <w:t xml:space="preserve">Sửa WAN </w:t>
      </w:r>
      <w:proofErr w:type="spellStart"/>
      <w:r w:rsidRPr="00823E1F">
        <w:t>PPPoE</w:t>
      </w:r>
      <w:proofErr w:type="spellEnd"/>
      <w:r w:rsidRPr="00823E1F">
        <w:t xml:space="preserve"> IPv4&amp;IPv6</w:t>
      </w:r>
    </w:p>
    <w:p w14:paraId="65F734FF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7B91AD3" w14:textId="77777777" w:rsidR="00A16958" w:rsidRPr="00823E1F" w:rsidRDefault="00A16958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7346F1D5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3B868C6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4983916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6ED2F3EE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2DE4E3BA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4101308F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65B0BD8E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WANPPPConnection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864E819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</w:p>
    <w:p w14:paraId="6228D60E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"pppoe_eth0",</w:t>
      </w:r>
    </w:p>
    <w:p w14:paraId="53A8C228" w14:textId="6081BD9C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="00E824B8" w:rsidRPr="00823E1F">
        <w:rPr>
          <w:rFonts w:ascii="Times New Roman" w:hAnsi="Times New Roman" w:cs="Times New Roman"/>
          <w:sz w:val="24"/>
          <w:szCs w:val="24"/>
        </w:rPr>
        <w:t>gpon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C2D6807" w14:textId="32E73E48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"password": "</w:t>
      </w:r>
      <w:r w:rsidR="00E824B8" w:rsidRPr="00823E1F">
        <w:rPr>
          <w:rFonts w:ascii="Times New Roman" w:hAnsi="Times New Roman" w:cs="Times New Roman"/>
          <w:sz w:val="24"/>
          <w:szCs w:val="24"/>
        </w:rPr>
        <w:t>12345678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4FC92CF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"ipv4Enable": "true",</w:t>
      </w:r>
    </w:p>
    <w:p w14:paraId="2898E6DE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"ipv6Enable": "true",</w:t>
      </w:r>
    </w:p>
    <w:p w14:paraId="0CDD9A0F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2C6BE8E6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42D282EA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20F5302A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5,</w:t>
      </w:r>
    </w:p>
    <w:p w14:paraId="794576F9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78F225BD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5,</w:t>
      </w:r>
    </w:p>
    <w:p w14:paraId="7C9ECA74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unnumberedModel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"false",</w:t>
      </w:r>
    </w:p>
    <w:p w14:paraId="72C9BBA6" w14:textId="77777777" w:rsidR="00A16958" w:rsidRPr="00823E1F" w:rsidRDefault="00A16958" w:rsidP="00E87708">
      <w:pPr>
        <w:pStyle w:val="HTMLPreformatted"/>
        <w:spacing w:line="288" w:lineRule="auto"/>
        <w:ind w:left="1832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</w:t>
      </w:r>
    </w:p>
    <w:p w14:paraId="4030C4B8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29F79299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0E199EF4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7F3A5D9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92E39F2" w14:textId="77777777" w:rsidR="00A16958" w:rsidRPr="00823E1F" w:rsidRDefault="00A16958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6D71B0A9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3D9322A1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50A44F3B" w14:textId="77777777" w:rsidR="00A16958" w:rsidRPr="00823E1F" w:rsidRDefault="00A16958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4A8074FB" w14:textId="299134F6" w:rsidR="00A16958" w:rsidRPr="00823E1F" w:rsidRDefault="00A16958" w:rsidP="00E87708">
      <w:pPr>
        <w:pStyle w:val="Heading5"/>
        <w:spacing w:line="288" w:lineRule="auto"/>
      </w:pPr>
      <w:r w:rsidRPr="00823E1F">
        <w:t xml:space="preserve">Sửa WAN </w:t>
      </w:r>
      <w:proofErr w:type="spellStart"/>
      <w:r w:rsidRPr="00823E1F">
        <w:t>IPoE</w:t>
      </w:r>
      <w:proofErr w:type="spellEnd"/>
      <w:r w:rsidRPr="00823E1F">
        <w:t xml:space="preserve"> IPv4</w:t>
      </w:r>
    </w:p>
    <w:p w14:paraId="3D14A643" w14:textId="77777777" w:rsidR="00A16958" w:rsidRPr="00823E1F" w:rsidRDefault="00A16958" w:rsidP="00E87708">
      <w:pPr>
        <w:spacing w:line="288" w:lineRule="auto"/>
        <w:rPr>
          <w:bCs/>
          <w:sz w:val="24"/>
          <w:szCs w:val="24"/>
          <w:u w:val="single"/>
        </w:rPr>
      </w:pPr>
      <w:r w:rsidRPr="00823E1F">
        <w:rPr>
          <w:bCs/>
          <w:sz w:val="24"/>
          <w:szCs w:val="24"/>
          <w:u w:val="single"/>
        </w:rPr>
        <w:t>Với mode DHCP</w:t>
      </w:r>
    </w:p>
    <w:p w14:paraId="5C3B3374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6631BE2F" w14:textId="77777777" w:rsidR="00A16958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32" w:history="1">
        <w:r w:rsidR="00A16958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1D59F12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1E8479F3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B471586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5111A300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2CA7115D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2051F8E0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03C565E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6E3B938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94572CF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"ipoe_eth0",</w:t>
      </w:r>
    </w:p>
    <w:p w14:paraId="68524464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"ipv4Enable": "true",</w:t>
      </w:r>
    </w:p>
    <w:p w14:paraId="37169E53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"ipv6Enable": "false",</w:t>
      </w:r>
    </w:p>
    <w:p w14:paraId="79C4A280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079B0C3A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6230CD22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0,</w:t>
      </w:r>
    </w:p>
    <w:p w14:paraId="053A76CF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300,</w:t>
      </w:r>
    </w:p>
    <w:p w14:paraId="2EEC946E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3,</w:t>
      </w:r>
    </w:p>
    <w:p w14:paraId="45070066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 </w:t>
      </w:r>
    </w:p>
    <w:p w14:paraId="38A72AFD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"DHCP",</w:t>
      </w:r>
    </w:p>
    <w:p w14:paraId="0028EEE6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</w:t>
      </w:r>
    </w:p>
    <w:p w14:paraId="3D61AFDE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67A4A7F9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2CCD8E5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7A99012" w14:textId="77777777" w:rsidR="00A16958" w:rsidRPr="00823E1F" w:rsidRDefault="00A16958" w:rsidP="00E87708">
      <w:pPr>
        <w:spacing w:line="288" w:lineRule="auto"/>
        <w:rPr>
          <w:bCs/>
          <w:sz w:val="24"/>
          <w:szCs w:val="24"/>
          <w:u w:val="single"/>
        </w:rPr>
      </w:pPr>
      <w:r w:rsidRPr="00823E1F">
        <w:rPr>
          <w:bCs/>
          <w:sz w:val="24"/>
          <w:szCs w:val="24"/>
          <w:u w:val="single"/>
        </w:rPr>
        <w:t>Với mode Static</w:t>
      </w:r>
    </w:p>
    <w:p w14:paraId="3F08FC4C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6C3CFE4" w14:textId="77777777" w:rsidR="00A16958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33" w:history="1">
        <w:r w:rsidR="00A16958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310B4754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18BC31C4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6CDF44A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2621645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6A12626C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5E56B1C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3EEE483A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655B05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05BAAB7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"ipoe_eth0",</w:t>
      </w:r>
    </w:p>
    <w:p w14:paraId="47B0FA88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"ipv4Enable": "true",</w:t>
      </w:r>
    </w:p>
    <w:p w14:paraId="6B881B41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"ipv6Enable": "false",</w:t>
      </w:r>
    </w:p>
    <w:p w14:paraId="5F8A835F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5FDECFF7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01DD2B9F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300,</w:t>
      </w:r>
    </w:p>
    <w:p w14:paraId="1CDF3407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823E1F">
        <w:rPr>
          <w:rFonts w:ascii="Times New Roman" w:hAnsi="Times New Roman" w:cs="Times New Roman"/>
          <w:sz w:val="24"/>
          <w:szCs w:val="24"/>
        </w:rPr>
        <w:t>: ,</w:t>
      </w:r>
      <w:proofErr w:type="gramEnd"/>
    </w:p>
    <w:p w14:paraId="39DBAC0A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7,</w:t>
      </w:r>
    </w:p>
    <w:p w14:paraId="3B63CEA7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externalIPAdress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"192.168.1.11",</w:t>
      </w:r>
    </w:p>
    <w:p w14:paraId="7EFBC065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subnetMask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"255.255.255.0",</w:t>
      </w:r>
    </w:p>
    <w:p w14:paraId="1B10D9D4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defaultGateway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"192.168.1.1",</w:t>
      </w:r>
    </w:p>
    <w:p w14:paraId="70816CA9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dnsIfName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"1.1.1.1",</w:t>
      </w:r>
    </w:p>
    <w:p w14:paraId="303276A6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dnsServers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"1.1.1.1",</w:t>
      </w:r>
    </w:p>
    <w:p w14:paraId="1AFE7D79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 </w:t>
      </w:r>
    </w:p>
    <w:p w14:paraId="30204328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"Static",</w:t>
      </w:r>
    </w:p>
    <w:p w14:paraId="60BD11D9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</w:t>
      </w:r>
    </w:p>
    <w:p w14:paraId="50629423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70D9E88A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2EF3F12E" w14:textId="6B90C7E2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</w:p>
    <w:p w14:paraId="5F78494D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4A0F5C7" w14:textId="77777777" w:rsidR="00A16958" w:rsidRPr="00823E1F" w:rsidRDefault="00A16958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4E018EDC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2CD27746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21367ABE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420F9B59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6BC77461" w14:textId="5E6CDC53" w:rsidR="00A16958" w:rsidRPr="00823E1F" w:rsidRDefault="00A16958" w:rsidP="00E87708">
      <w:pPr>
        <w:pStyle w:val="Heading5"/>
        <w:spacing w:line="288" w:lineRule="auto"/>
      </w:pPr>
      <w:r w:rsidRPr="00823E1F">
        <w:t xml:space="preserve">Sửa WAN </w:t>
      </w:r>
      <w:proofErr w:type="spellStart"/>
      <w:r w:rsidRPr="00823E1F">
        <w:t>IPoE</w:t>
      </w:r>
      <w:proofErr w:type="spellEnd"/>
      <w:r w:rsidRPr="00823E1F">
        <w:t xml:space="preserve"> IPv6</w:t>
      </w:r>
    </w:p>
    <w:p w14:paraId="5DC89F47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74935250" w14:textId="77777777" w:rsidR="00A16958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34" w:history="1">
        <w:r w:rsidR="00A16958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52C9BA00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1FF1846B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F71BE5D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19A09FD3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4220114F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6344CB41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6136685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F4E72E6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F9AEDD1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"ipoe_eth0",</w:t>
      </w:r>
    </w:p>
    <w:p w14:paraId="75A26C53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"ipv4Enable": "false",</w:t>
      </w:r>
    </w:p>
    <w:p w14:paraId="7322A0AA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"ipv6Enable": "true",</w:t>
      </w:r>
    </w:p>
    <w:p w14:paraId="127A84F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"true",</w:t>
      </w:r>
    </w:p>
    <w:p w14:paraId="014C6854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6B4B1B81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3B6B1E86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7,</w:t>
      </w:r>
    </w:p>
    <w:p w14:paraId="177EC709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7,</w:t>
      </w:r>
    </w:p>
    <w:p w14:paraId="75A65B44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"externalIPv6Address": "200</w:t>
      </w:r>
      <w:proofErr w:type="gramStart"/>
      <w:r w:rsidRPr="00823E1F">
        <w:rPr>
          <w:rFonts w:ascii="Times New Roman" w:hAnsi="Times New Roman" w:cs="Times New Roman"/>
          <w:sz w:val="24"/>
          <w:szCs w:val="24"/>
        </w:rPr>
        <w:t>F:0:0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>:AB00::/56",</w:t>
      </w:r>
    </w:p>
    <w:p w14:paraId="0A0825F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"defaultIPv6Gateway</w:t>
      </w:r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"200F:0:0:AB00::",</w:t>
      </w:r>
    </w:p>
    <w:p w14:paraId="75A5E5C6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dnsIfName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"",</w:t>
      </w:r>
    </w:p>
    <w:p w14:paraId="786CC3BA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dnsServers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"",</w:t>
      </w:r>
    </w:p>
    <w:p w14:paraId="7F9DBED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 xml:space="preserve"> "true",</w:t>
      </w:r>
    </w:p>
    <w:p w14:paraId="61B00DB5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"Static",</w:t>
      </w:r>
    </w:p>
    <w:p w14:paraId="3A0AC879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4</w:t>
      </w:r>
    </w:p>
    <w:p w14:paraId="4AB99D21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4DCDC64A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6A3CF3C6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7461F58A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</w:p>
    <w:p w14:paraId="6D15B3AE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749B007C" w14:textId="77777777" w:rsidR="00A16958" w:rsidRPr="00823E1F" w:rsidRDefault="00A16958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796E9300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220A4DE1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005A735B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29080988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46264F9" w14:textId="4AAAEC06" w:rsidR="00A16958" w:rsidRPr="00823E1F" w:rsidRDefault="00A16958" w:rsidP="00E87708">
      <w:pPr>
        <w:pStyle w:val="Heading5"/>
        <w:spacing w:line="288" w:lineRule="auto"/>
      </w:pPr>
      <w:r w:rsidRPr="00823E1F">
        <w:t xml:space="preserve">Sửa WAN </w:t>
      </w:r>
      <w:proofErr w:type="spellStart"/>
      <w:r w:rsidRPr="00823E1F">
        <w:t>IPoE</w:t>
      </w:r>
      <w:proofErr w:type="spellEnd"/>
      <w:r w:rsidRPr="00823E1F">
        <w:t xml:space="preserve"> IPv4&amp;IPv6</w:t>
      </w:r>
    </w:p>
    <w:p w14:paraId="3DC88005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4FE4184E" w14:textId="77777777" w:rsidR="00A16958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35" w:history="1">
        <w:r w:rsidR="00A16958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7C855607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224247C0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3C7584E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71939415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45A4CB1C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5E10D726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471AAED0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",</w:t>
      </w:r>
    </w:p>
    <w:p w14:paraId="65B12B84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IP_Routed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",</w:t>
      </w:r>
    </w:p>
    <w:p w14:paraId="58DF4B81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wanName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"ipoe_eth0",</w:t>
      </w:r>
    </w:p>
    <w:p w14:paraId="09608AEE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"ipv4Enable": "true",</w:t>
      </w:r>
    </w:p>
    <w:p w14:paraId="57BE71A0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"ipv6Enable": "true",</w:t>
      </w:r>
    </w:p>
    <w:p w14:paraId="4019E490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natEnable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"true",</w:t>
      </w:r>
    </w:p>
    <w:p w14:paraId="3C622F32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firewallEnable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"true",</w:t>
      </w:r>
    </w:p>
    <w:p w14:paraId="1DB96490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6,</w:t>
      </w:r>
    </w:p>
    <w:p w14:paraId="6C53A228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6,</w:t>
      </w:r>
    </w:p>
    <w:p w14:paraId="5F80BB0F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wanIndex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2,</w:t>
      </w:r>
    </w:p>
    <w:p w14:paraId="68952941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"externalIPv6Address": "200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F:0:0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>:AB00::/56",</w:t>
      </w:r>
    </w:p>
    <w:p w14:paraId="3D5C97A7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"defaultIPv6Gateway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"200F:0:0:AB00::",</w:t>
      </w:r>
    </w:p>
    <w:p w14:paraId="2432B0DF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externalIPAdress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"192.168.1.11",</w:t>
      </w:r>
    </w:p>
    <w:p w14:paraId="47B80E43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subnetMask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"255.255.255.0",</w:t>
      </w:r>
    </w:p>
    <w:p w14:paraId="7B080377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defaultGateway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"192.168.1.1",</w:t>
      </w:r>
    </w:p>
    <w:p w14:paraId="7D79F858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dnsIfName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"1.1.1.1",</w:t>
      </w:r>
    </w:p>
    <w:p w14:paraId="4B393B95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dnsServers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"1.1.1.1",</w:t>
      </w:r>
    </w:p>
    <w:p w14:paraId="6DAFA775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igmpEnabled</w:t>
      </w:r>
      <w:proofErr w:type="spellEnd"/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"true",</w:t>
      </w:r>
    </w:p>
    <w:p w14:paraId="06B815AA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addressingType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"Static",</w:t>
      </w:r>
    </w:p>
    <w:p w14:paraId="5F23CC6F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lastRenderedPageBreak/>
        <w:t>"ipv6AddressingType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"Static",</w:t>
      </w:r>
    </w:p>
    <w:p w14:paraId="7B66A892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eastAsia="Calibri" w:hAnsi="Times New Roman" w:cs="Times New Roman"/>
          <w:sz w:val="24"/>
          <w:szCs w:val="24"/>
        </w:rPr>
        <w:t>connectionID</w:t>
      </w:r>
      <w:proofErr w:type="spellEnd"/>
      <w:r w:rsidRPr="00823E1F">
        <w:rPr>
          <w:rFonts w:ascii="Times New Roman" w:eastAsia="Calibri" w:hAnsi="Times New Roman" w:cs="Times New Roman"/>
          <w:sz w:val="24"/>
          <w:szCs w:val="24"/>
        </w:rPr>
        <w:t>": 5,</w:t>
      </w:r>
    </w:p>
    <w:p w14:paraId="2C5DD89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"dhcp6cForAddress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0,</w:t>
      </w:r>
    </w:p>
    <w:p w14:paraId="274B9DFB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823E1F">
        <w:rPr>
          <w:rFonts w:ascii="Times New Roman" w:eastAsia="Calibri" w:hAnsi="Times New Roman" w:cs="Times New Roman"/>
          <w:sz w:val="24"/>
          <w:szCs w:val="24"/>
        </w:rPr>
        <w:t>"dhcp6cForPrefixDelegation</w:t>
      </w:r>
      <w:proofErr w:type="gramStart"/>
      <w:r w:rsidRPr="00823E1F">
        <w:rPr>
          <w:rFonts w:ascii="Times New Roman" w:eastAsia="Calibri" w:hAnsi="Times New Roman" w:cs="Times New Roman"/>
          <w:sz w:val="24"/>
          <w:szCs w:val="24"/>
        </w:rPr>
        <w:t>" :</w:t>
      </w:r>
      <w:proofErr w:type="gramEnd"/>
      <w:r w:rsidRPr="00823E1F">
        <w:rPr>
          <w:rFonts w:ascii="Times New Roman" w:eastAsia="Calibri" w:hAnsi="Times New Roman" w:cs="Times New Roman"/>
          <w:sz w:val="24"/>
          <w:szCs w:val="24"/>
        </w:rPr>
        <w:t xml:space="preserve"> 1</w:t>
      </w:r>
    </w:p>
    <w:p w14:paraId="1AF880B3" w14:textId="77777777" w:rsidR="00A16958" w:rsidRPr="00823E1F" w:rsidRDefault="00A1695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4A6E16B0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7C072EFC" w14:textId="1858F1E6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</w:p>
    <w:p w14:paraId="3AA2776D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05CC706F" w14:textId="77777777" w:rsidR="00A16958" w:rsidRPr="00823E1F" w:rsidRDefault="00A16958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0F021204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5D79E610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287BE003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334D91A8" w14:textId="542C11AC" w:rsidR="00A16958" w:rsidRPr="00823E1F" w:rsidRDefault="00A16958" w:rsidP="00E87708">
      <w:pPr>
        <w:pStyle w:val="Heading5"/>
        <w:spacing w:line="288" w:lineRule="auto"/>
      </w:pPr>
      <w:r w:rsidRPr="00823E1F">
        <w:t>Sửa WAN Bridge</w:t>
      </w:r>
    </w:p>
    <w:p w14:paraId="41D9A735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5F0798A" w14:textId="77777777" w:rsidR="00A16958" w:rsidRPr="00823E1F" w:rsidRDefault="00000000" w:rsidP="00E87708">
      <w:pPr>
        <w:shd w:val="clear" w:color="auto" w:fill="FFFFFE"/>
        <w:spacing w:line="288" w:lineRule="auto"/>
        <w:rPr>
          <w:rFonts w:eastAsia="Calibri"/>
          <w:sz w:val="24"/>
          <w:szCs w:val="24"/>
        </w:rPr>
      </w:pPr>
      <w:hyperlink r:id="rId36" w:history="1">
        <w:r w:rsidR="00A16958" w:rsidRPr="00823E1F">
          <w:rPr>
            <w:rStyle w:val="Hyperlink"/>
            <w:sz w:val="24"/>
            <w:szCs w:val="24"/>
          </w:rPr>
          <w:t xml:space="preserve"> https://203.162.94.34:8443/one-link/deviceConfig</w:t>
        </w:r>
      </w:hyperlink>
    </w:p>
    <w:p w14:paraId="0573827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3B6004B0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wanUpdate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DA0B365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490F1344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"GW040M",</w:t>
      </w:r>
    </w:p>
    <w:p w14:paraId="6262EEFE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0877779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6A32C1BA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"bridge",</w:t>
      </w:r>
    </w:p>
    <w:p w14:paraId="383EE46C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connectionType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PPPoE_Bridged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FCDD3A1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vlanPriority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0,</w:t>
      </w:r>
    </w:p>
    <w:p w14:paraId="763CC3DE" w14:textId="77777777" w:rsidR="00A16958" w:rsidRPr="00823E1F" w:rsidRDefault="00A16958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vlanMuxID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300</w:t>
      </w:r>
    </w:p>
    <w:p w14:paraId="14330992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0502EB80" w14:textId="77777777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4C5E031" w14:textId="7E21B844" w:rsidR="00A16958" w:rsidRPr="00823E1F" w:rsidRDefault="00A1695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636788A" w14:textId="77777777" w:rsidR="00A16958" w:rsidRPr="00823E1F" w:rsidRDefault="00A1695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12BB1D94" w14:textId="77777777" w:rsidR="00A16958" w:rsidRPr="00823E1F" w:rsidRDefault="00A16958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2F6A6945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20553FE1" w14:textId="77777777" w:rsidR="00A16958" w:rsidRPr="00823E1F" w:rsidRDefault="00A1695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0EB7A363" w14:textId="5B8FB1B6" w:rsidR="00A16958" w:rsidRPr="00823E1F" w:rsidRDefault="00A16958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45D9BDD8" w14:textId="6D9EB2B8" w:rsidR="008A1FB7" w:rsidRPr="00823E1F" w:rsidRDefault="008A1FB7" w:rsidP="00E87708">
      <w:pPr>
        <w:pStyle w:val="Heading3"/>
        <w:spacing w:line="288" w:lineRule="auto"/>
        <w:rPr>
          <w:sz w:val="24"/>
          <w:szCs w:val="24"/>
        </w:rPr>
      </w:pPr>
      <w:bookmarkStart w:id="67" w:name="_Toc111126310"/>
      <w:r w:rsidRPr="00823E1F">
        <w:rPr>
          <w:sz w:val="24"/>
          <w:szCs w:val="24"/>
        </w:rPr>
        <w:t xml:space="preserve">API xóa </w:t>
      </w:r>
      <w:r w:rsidRPr="00823E1F">
        <w:rPr>
          <w:sz w:val="24"/>
          <w:szCs w:val="24"/>
          <w:lang w:val="en-US"/>
        </w:rPr>
        <w:t>WAN</w:t>
      </w:r>
      <w:bookmarkEnd w:id="67"/>
    </w:p>
    <w:p w14:paraId="4D54EB33" w14:textId="77777777" w:rsidR="008A1FB7" w:rsidRPr="00823E1F" w:rsidRDefault="008A1FB7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8A1FB7" w:rsidRPr="00823E1F" w14:paraId="4451B4E9" w14:textId="77777777" w:rsidTr="00DA4C5D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4DCFD44D" w14:textId="77777777" w:rsidR="008A1FB7" w:rsidRPr="00823E1F" w:rsidRDefault="008A1FB7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39106078" w14:textId="77777777" w:rsidR="008A1FB7" w:rsidRPr="00823E1F" w:rsidRDefault="008A1FB7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8A1FB7" w:rsidRPr="00823E1F" w14:paraId="28EB4D5A" w14:textId="77777777" w:rsidTr="00DA4C5D">
        <w:trPr>
          <w:trHeight w:val="362"/>
        </w:trPr>
        <w:tc>
          <w:tcPr>
            <w:tcW w:w="1540" w:type="pct"/>
            <w:vAlign w:val="center"/>
          </w:tcPr>
          <w:p w14:paraId="0D9615E8" w14:textId="77777777" w:rsidR="008A1FB7" w:rsidRPr="00823E1F" w:rsidRDefault="008A1FB7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51D30ECA" w14:textId="77777777" w:rsidR="008A1FB7" w:rsidRPr="00823E1F" w:rsidRDefault="008A1FB7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https://203.162.94.34:8443/one-link/deviceConfig</w:t>
            </w:r>
          </w:p>
        </w:tc>
      </w:tr>
      <w:tr w:rsidR="008A1FB7" w:rsidRPr="00823E1F" w14:paraId="1451AF02" w14:textId="77777777" w:rsidTr="00DA4C5D">
        <w:tc>
          <w:tcPr>
            <w:tcW w:w="1540" w:type="pct"/>
            <w:vAlign w:val="center"/>
          </w:tcPr>
          <w:p w14:paraId="660333BC" w14:textId="77777777" w:rsidR="008A1FB7" w:rsidRPr="00823E1F" w:rsidRDefault="008A1FB7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23E49C6C" w14:textId="77777777" w:rsidR="008A1FB7" w:rsidRPr="00823E1F" w:rsidRDefault="008A1FB7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8A1FB7" w:rsidRPr="00823E1F" w14:paraId="28C03C8D" w14:textId="77777777" w:rsidTr="00DA4C5D">
        <w:tc>
          <w:tcPr>
            <w:tcW w:w="1540" w:type="pct"/>
            <w:vAlign w:val="center"/>
          </w:tcPr>
          <w:p w14:paraId="1CB3960D" w14:textId="77777777" w:rsidR="008A1FB7" w:rsidRPr="00823E1F" w:rsidRDefault="008A1FB7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30903EA6" w14:textId="77777777" w:rsidR="008A1FB7" w:rsidRPr="00823E1F" w:rsidRDefault="008A1FB7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71DFA351" w14:textId="77777777" w:rsidR="008A1FB7" w:rsidRPr="00823E1F" w:rsidRDefault="008A1FB7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1682"/>
        <w:gridCol w:w="1114"/>
        <w:gridCol w:w="3430"/>
      </w:tblGrid>
      <w:tr w:rsidR="008A1FB7" w:rsidRPr="00823E1F" w14:paraId="43EA804E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9602D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3B5AAA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20E11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B261A4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8A4A6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B1467F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A1FB7" w:rsidRPr="00823E1F" w14:paraId="6058722F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90814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7B5A5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02E45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4BD0CC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62A1C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A1B5D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8A1FB7" w:rsidRPr="00823E1F" w14:paraId="1DE48CFB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16624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85096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187EB5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C1B508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AAE20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06E0A3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8A1FB7" w:rsidRPr="00823E1F" w14:paraId="52AD92CA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142C3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B1AEB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4684F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528EB8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F19A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662BD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07368C35" w14:textId="29578F1D" w:rsidR="008A1FB7" w:rsidRPr="00823E1F" w:rsidRDefault="005E765C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wanDelete</w:t>
            </w:r>
            <w:proofErr w:type="spellEnd"/>
          </w:p>
        </w:tc>
      </w:tr>
      <w:tr w:rsidR="008A1FB7" w:rsidRPr="00823E1F" w14:paraId="184B9561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523F0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09A88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54646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8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75B05E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BBDD2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DF98D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26AE6715" w14:textId="77777777" w:rsidR="008A1FB7" w:rsidRPr="00823E1F" w:rsidRDefault="008A1FB7" w:rsidP="00E87708">
      <w:pPr>
        <w:spacing w:line="288" w:lineRule="auto"/>
      </w:pPr>
    </w:p>
    <w:p w14:paraId="0BB556FD" w14:textId="77777777" w:rsidR="008A1FB7" w:rsidRPr="00823E1F" w:rsidRDefault="008A1FB7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6"/>
        <w:gridCol w:w="1642"/>
        <w:gridCol w:w="1438"/>
        <w:gridCol w:w="994"/>
        <w:gridCol w:w="1258"/>
        <w:gridCol w:w="3787"/>
      </w:tblGrid>
      <w:tr w:rsidR="008A1FB7" w:rsidRPr="00823E1F" w14:paraId="03C1513F" w14:textId="77777777" w:rsidTr="00DA4C5D">
        <w:trPr>
          <w:trHeight w:val="255"/>
        </w:trPr>
        <w:tc>
          <w:tcPr>
            <w:tcW w:w="268" w:type="pct"/>
            <w:vAlign w:val="center"/>
          </w:tcPr>
          <w:p w14:paraId="46D6F0E4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3EE43185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534C9B39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16" w:type="pct"/>
            <w:vAlign w:val="center"/>
          </w:tcPr>
          <w:p w14:paraId="3CEBC6BA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3C33B26D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2650C5CF" w14:textId="77777777" w:rsidR="008A1FB7" w:rsidRPr="00823E1F" w:rsidRDefault="008A1FB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A1FB7" w:rsidRPr="00823E1F" w14:paraId="7736D4D4" w14:textId="77777777" w:rsidTr="00DA4C5D">
        <w:trPr>
          <w:trHeight w:val="255"/>
        </w:trPr>
        <w:tc>
          <w:tcPr>
            <w:tcW w:w="268" w:type="pct"/>
            <w:vAlign w:val="center"/>
          </w:tcPr>
          <w:p w14:paraId="2A569676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56D6E5A9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0D357876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16" w:type="pct"/>
          </w:tcPr>
          <w:p w14:paraId="575B0834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5A569BB7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47A099BD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8A1FB7" w:rsidRPr="00823E1F" w14:paraId="6CF0D324" w14:textId="77777777" w:rsidTr="00DA4C5D">
        <w:trPr>
          <w:trHeight w:val="255"/>
        </w:trPr>
        <w:tc>
          <w:tcPr>
            <w:tcW w:w="268" w:type="pct"/>
            <w:vAlign w:val="center"/>
          </w:tcPr>
          <w:p w14:paraId="0D8FBBCF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5E24B22A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40D3D76A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16" w:type="pct"/>
          </w:tcPr>
          <w:p w14:paraId="19FBD567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6D36865D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5FCD9598" w14:textId="77777777" w:rsidR="008A1FB7" w:rsidRPr="00823E1F" w:rsidRDefault="008A1FB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6DE0EDA2" w14:textId="77777777" w:rsidR="008A1FB7" w:rsidRPr="00823E1F" w:rsidRDefault="008A1FB7" w:rsidP="00E87708">
      <w:pPr>
        <w:spacing w:line="288" w:lineRule="auto"/>
      </w:pPr>
    </w:p>
    <w:p w14:paraId="69094CDF" w14:textId="77777777" w:rsidR="008A1FB7" w:rsidRPr="00823E1F" w:rsidRDefault="008A1FB7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24D6EBF1" w14:textId="77777777" w:rsidR="008A1FB7" w:rsidRPr="00823E1F" w:rsidRDefault="008A1FB7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642649BA" w14:textId="77777777" w:rsidR="008A1FB7" w:rsidRPr="00823E1F" w:rsidRDefault="008A1FB7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2BE741DC" w14:textId="77777777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61D64DDE" w14:textId="335D769E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>"command": "</w:t>
      </w:r>
      <w:proofErr w:type="spellStart"/>
      <w:r w:rsidR="005E765C" w:rsidRPr="00823E1F">
        <w:rPr>
          <w:rFonts w:ascii="Times New Roman" w:hAnsi="Times New Roman" w:cs="Times New Roman"/>
          <w:sz w:val="24"/>
          <w:szCs w:val="24"/>
        </w:rPr>
        <w:t>wanDelete</w:t>
      </w:r>
      <w:commentRangeStart w:id="68"/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  <w:commentRangeEnd w:id="68"/>
      <w:r w:rsidRPr="00823E1F">
        <w:rPr>
          <w:rStyle w:val="CommentReference"/>
          <w:rFonts w:ascii="Times New Roman" w:hAnsi="Times New Roman" w:cs="Times New Roman"/>
          <w:lang w:eastAsia="en-US"/>
        </w:rPr>
        <w:commentReference w:id="68"/>
      </w:r>
    </w:p>
    <w:p w14:paraId="75761948" w14:textId="77777777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4EB4E4FA" w14:textId="77777777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0CC1348C" w14:textId="77777777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6B099DA6" w14:textId="77777777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1BCB7139" w14:textId="02FA2235" w:rsidR="005E765C" w:rsidRPr="00823E1F" w:rsidRDefault="005E765C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wanInstancePath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"InternetGatewayDevice.WANDevice.</w:t>
      </w:r>
      <w:proofErr w:type="gramStart"/>
      <w:r w:rsidRPr="00823E1F">
        <w:rPr>
          <w:rFonts w:ascii="Times New Roman" w:hAnsi="Times New Roman" w:cs="Times New Roman"/>
          <w:sz w:val="24"/>
          <w:szCs w:val="24"/>
        </w:rPr>
        <w:t>5.WANConnectionDevice</w:t>
      </w:r>
      <w:proofErr w:type="gramEnd"/>
      <w:r w:rsidRPr="00823E1F">
        <w:rPr>
          <w:rFonts w:ascii="Times New Roman" w:hAnsi="Times New Roman" w:cs="Times New Roman"/>
          <w:sz w:val="24"/>
          <w:szCs w:val="24"/>
        </w:rPr>
        <w:t>.1.WANIPConnection.24",</w:t>
      </w:r>
    </w:p>
    <w:p w14:paraId="1880B18B" w14:textId="19BACC2D" w:rsidR="008A1FB7" w:rsidRPr="00823E1F" w:rsidRDefault="005E765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   </w:t>
      </w: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wanType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WANIPConnection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</w:t>
      </w:r>
    </w:p>
    <w:p w14:paraId="1C27D247" w14:textId="77777777" w:rsidR="008A1FB7" w:rsidRPr="00823E1F" w:rsidRDefault="008A1FB7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EBAAAC9" w14:textId="77777777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A36B551" w14:textId="77777777" w:rsidR="008A1FB7" w:rsidRPr="00823E1F" w:rsidRDefault="008A1FB7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3FD6A52A" w14:textId="77777777" w:rsidR="008A1FB7" w:rsidRPr="00823E1F" w:rsidRDefault="008A1FB7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88B13B3" w14:textId="77777777" w:rsidR="008A1FB7" w:rsidRPr="00823E1F" w:rsidRDefault="008A1FB7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7A7F92E4" w14:textId="77777777" w:rsidR="008A1FB7" w:rsidRPr="00823E1F" w:rsidRDefault="008A1FB7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B331F01" w14:textId="77777777" w:rsidR="008A1FB7" w:rsidRPr="00823E1F" w:rsidRDefault="008A1FB7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54EA1A04" w14:textId="43392BAD" w:rsidR="008A1FB7" w:rsidRPr="00823E1F" w:rsidRDefault="008A1FB7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3E1D684F" w14:textId="675946E6" w:rsidR="00926BAA" w:rsidRPr="00823E1F" w:rsidRDefault="00926BAA" w:rsidP="00E87708">
      <w:pPr>
        <w:pStyle w:val="Heading3"/>
        <w:spacing w:line="288" w:lineRule="auto"/>
        <w:rPr>
          <w:sz w:val="24"/>
          <w:szCs w:val="24"/>
        </w:rPr>
      </w:pPr>
      <w:bookmarkStart w:id="69" w:name="_Toc111126311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 xml:space="preserve">lấy danh sách </w:t>
      </w:r>
      <w:proofErr w:type="spellStart"/>
      <w:r w:rsidRPr="00823E1F">
        <w:rPr>
          <w:sz w:val="24"/>
          <w:szCs w:val="24"/>
          <w:lang w:val="en-US"/>
        </w:rPr>
        <w:t>w</w:t>
      </w:r>
      <w:r w:rsidR="008712AA" w:rsidRPr="00823E1F">
        <w:rPr>
          <w:sz w:val="24"/>
          <w:szCs w:val="24"/>
          <w:lang w:val="en-US"/>
        </w:rPr>
        <w:t>ifi</w:t>
      </w:r>
      <w:proofErr w:type="spellEnd"/>
      <w:r w:rsidRPr="00823E1F">
        <w:rPr>
          <w:sz w:val="24"/>
          <w:szCs w:val="24"/>
          <w:lang w:val="en-US"/>
        </w:rPr>
        <w:t xml:space="preserve"> hiện có của thiết bị</w:t>
      </w:r>
      <w:bookmarkEnd w:id="69"/>
    </w:p>
    <w:p w14:paraId="093768E2" w14:textId="77777777" w:rsidR="00926BAA" w:rsidRPr="00823E1F" w:rsidRDefault="00926BAA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926BAA" w:rsidRPr="00823E1F" w14:paraId="7ADEEBEA" w14:textId="77777777" w:rsidTr="005D1622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2DBF52D6" w14:textId="77777777" w:rsidR="00926BAA" w:rsidRPr="00823E1F" w:rsidRDefault="00926BAA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1FD9A014" w14:textId="77777777" w:rsidR="00926BAA" w:rsidRPr="00823E1F" w:rsidRDefault="00926BAA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926BAA" w:rsidRPr="00823E1F" w14:paraId="3FF4CD2F" w14:textId="77777777" w:rsidTr="005D1622">
        <w:trPr>
          <w:trHeight w:val="362"/>
        </w:trPr>
        <w:tc>
          <w:tcPr>
            <w:tcW w:w="1540" w:type="pct"/>
            <w:vAlign w:val="center"/>
          </w:tcPr>
          <w:p w14:paraId="550D693E" w14:textId="348B8E60" w:rsidR="00926BAA" w:rsidRPr="00823E1F" w:rsidRDefault="00704F67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7E8B4576" w14:textId="128A0226" w:rsidR="00926BAA" w:rsidRPr="00823E1F" w:rsidRDefault="00926B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r w:rsidR="002C5472" w:rsidRPr="00823E1F">
              <w:rPr>
                <w:sz w:val="24"/>
                <w:szCs w:val="24"/>
              </w:rPr>
              <w:t>getDeviceConfig</w:t>
            </w:r>
          </w:p>
        </w:tc>
      </w:tr>
      <w:tr w:rsidR="00926BAA" w:rsidRPr="00823E1F" w14:paraId="1090B338" w14:textId="77777777" w:rsidTr="005D1622">
        <w:tc>
          <w:tcPr>
            <w:tcW w:w="1540" w:type="pct"/>
            <w:vAlign w:val="center"/>
          </w:tcPr>
          <w:p w14:paraId="2D704DBB" w14:textId="77777777" w:rsidR="00926BAA" w:rsidRPr="00823E1F" w:rsidRDefault="00926B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4862C79D" w14:textId="77777777" w:rsidR="00926BAA" w:rsidRPr="00823E1F" w:rsidRDefault="00926B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926BAA" w:rsidRPr="00823E1F" w14:paraId="1C1E4AD9" w14:textId="77777777" w:rsidTr="005D1622">
        <w:tc>
          <w:tcPr>
            <w:tcW w:w="1540" w:type="pct"/>
            <w:vAlign w:val="center"/>
          </w:tcPr>
          <w:p w14:paraId="1A383560" w14:textId="77777777" w:rsidR="00926BAA" w:rsidRPr="00823E1F" w:rsidRDefault="00926B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79646908" w14:textId="77777777" w:rsidR="00926BAA" w:rsidRPr="00823E1F" w:rsidRDefault="00926BAA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512A32E2" w14:textId="77777777" w:rsidR="00926BAA" w:rsidRPr="00823E1F" w:rsidRDefault="00926BAA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087"/>
        <w:gridCol w:w="1258"/>
        <w:gridCol w:w="3879"/>
      </w:tblGrid>
      <w:tr w:rsidR="00850B8D" w:rsidRPr="00823E1F" w14:paraId="1FF3DC7F" w14:textId="77777777" w:rsidTr="001A4D5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EEFF3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8340B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139A6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BD833A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BFE81" w14:textId="1B8415FE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600D88" w14:textId="0DC6634B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50B8D" w:rsidRPr="00823E1F" w14:paraId="1F688B54" w14:textId="77777777" w:rsidTr="001A4D5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EAF8D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1B5FF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FE88E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F95F3C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5D0E4" w14:textId="319A3459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75DDB" w14:textId="28BF4E91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850B8D" w:rsidRPr="00823E1F" w14:paraId="43CB3860" w14:textId="77777777" w:rsidTr="001A4D5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5D73B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EB160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B77988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BE1F17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ABE8" w14:textId="771ED779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BB702D" w14:textId="019B87DC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850B8D" w:rsidRPr="00823E1F" w14:paraId="4429BFCF" w14:textId="77777777" w:rsidTr="001A4D5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EA665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263A3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509C2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C40B06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33BB" w14:textId="0704AA33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2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9A3B2" w14:textId="0F4ACAD6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7DE7E42E" w14:textId="34832F60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lastRenderedPageBreak/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getWifiConfig</w:t>
            </w:r>
            <w:proofErr w:type="spellEnd"/>
          </w:p>
        </w:tc>
      </w:tr>
    </w:tbl>
    <w:p w14:paraId="10B02EDC" w14:textId="34A1D522" w:rsidR="00926BAA" w:rsidRPr="00823E1F" w:rsidRDefault="00926BAA" w:rsidP="00E87708">
      <w:pPr>
        <w:spacing w:line="288" w:lineRule="auto"/>
      </w:pPr>
    </w:p>
    <w:p w14:paraId="52026C69" w14:textId="329FB796" w:rsidR="00926BAA" w:rsidRPr="00823E1F" w:rsidRDefault="00926BAA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3452C7FD" w14:textId="187298A6" w:rsidR="006F2C2C" w:rsidRPr="00823E1F" w:rsidRDefault="006F2C2C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các </w:t>
      </w:r>
      <w:proofErr w:type="spellStart"/>
      <w:r w:rsidRPr="00823E1F">
        <w:rPr>
          <w:sz w:val="24"/>
          <w:szCs w:val="24"/>
        </w:rPr>
        <w:t>Wlan</w:t>
      </w:r>
      <w:proofErr w:type="spellEnd"/>
      <w:r w:rsidRPr="00823E1F">
        <w:rPr>
          <w:sz w:val="24"/>
          <w:szCs w:val="24"/>
        </w:rPr>
        <w:t xml:space="preserve"> của thiết bị. Mỗi </w:t>
      </w:r>
      <w:proofErr w:type="spellStart"/>
      <w:r w:rsidRPr="00823E1F">
        <w:rPr>
          <w:sz w:val="24"/>
          <w:szCs w:val="24"/>
        </w:rPr>
        <w:t>Wlan</w:t>
      </w:r>
      <w:proofErr w:type="spellEnd"/>
      <w:r w:rsidRPr="00823E1F">
        <w:rPr>
          <w:sz w:val="24"/>
          <w:szCs w:val="24"/>
        </w:rPr>
        <w:t xml:space="preserve"> sẽ có thông tin: tên 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 xml:space="preserve">, mật </w:t>
      </w:r>
      <w:proofErr w:type="spellStart"/>
      <w:r w:rsidRPr="00823E1F">
        <w:rPr>
          <w:sz w:val="24"/>
          <w:szCs w:val="24"/>
        </w:rPr>
        <w:t>khẩu</w:t>
      </w:r>
      <w:proofErr w:type="spellEnd"/>
      <w:r w:rsidRPr="00823E1F">
        <w:rPr>
          <w:sz w:val="24"/>
          <w:szCs w:val="24"/>
        </w:rPr>
        <w:t xml:space="preserve">, chế độ </w:t>
      </w:r>
      <w:proofErr w:type="spellStart"/>
      <w:r w:rsidRPr="00823E1F">
        <w:rPr>
          <w:sz w:val="24"/>
          <w:szCs w:val="24"/>
        </w:rPr>
        <w:t>mã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hóa</w:t>
      </w:r>
      <w:proofErr w:type="spellEnd"/>
      <w:r w:rsidRPr="00823E1F">
        <w:rPr>
          <w:sz w:val="24"/>
          <w:szCs w:val="24"/>
        </w:rPr>
        <w:t xml:space="preserve">, xác thực, </w:t>
      </w:r>
      <w:proofErr w:type="spellStart"/>
      <w:r w:rsidRPr="00823E1F">
        <w:rPr>
          <w:sz w:val="24"/>
          <w:szCs w:val="24"/>
        </w:rPr>
        <w:t>trạng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thái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bật</w:t>
      </w:r>
      <w:proofErr w:type="spellEnd"/>
      <w:r w:rsidRPr="00823E1F">
        <w:rPr>
          <w:sz w:val="24"/>
          <w:szCs w:val="24"/>
        </w:rPr>
        <w:t>/</w:t>
      </w:r>
      <w:proofErr w:type="spellStart"/>
      <w:r w:rsidRPr="00823E1F">
        <w:rPr>
          <w:sz w:val="24"/>
          <w:szCs w:val="24"/>
        </w:rPr>
        <w:t>tắt</w:t>
      </w:r>
      <w:proofErr w:type="spellEnd"/>
      <w:r w:rsidRPr="00823E1F">
        <w:rPr>
          <w:sz w:val="24"/>
          <w:szCs w:val="24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175"/>
        <w:gridCol w:w="1170"/>
        <w:gridCol w:w="3879"/>
      </w:tblGrid>
      <w:tr w:rsidR="00850B8D" w:rsidRPr="00823E1F" w14:paraId="73A8E048" w14:textId="77777777" w:rsidTr="001A4D52">
        <w:trPr>
          <w:trHeight w:val="255"/>
        </w:trPr>
        <w:tc>
          <w:tcPr>
            <w:tcW w:w="265" w:type="pct"/>
            <w:vAlign w:val="center"/>
          </w:tcPr>
          <w:p w14:paraId="7C1327EB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05EF4DE6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88C16D8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41552F57" w14:textId="77777777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07" w:type="pct"/>
          </w:tcPr>
          <w:p w14:paraId="45DF3FD3" w14:textId="57212D73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0B310C13" w14:textId="23CB35E4" w:rsidR="00850B8D" w:rsidRPr="00823E1F" w:rsidRDefault="00850B8D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50B8D" w:rsidRPr="00823E1F" w14:paraId="4A30157E" w14:textId="77777777" w:rsidTr="001A4D52">
        <w:trPr>
          <w:trHeight w:val="255"/>
        </w:trPr>
        <w:tc>
          <w:tcPr>
            <w:tcW w:w="265" w:type="pct"/>
            <w:vAlign w:val="center"/>
          </w:tcPr>
          <w:p w14:paraId="67084F92" w14:textId="5DADC1C9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44E17A8A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926EC8F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054DD70F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7" w:type="pct"/>
          </w:tcPr>
          <w:p w14:paraId="40B23BAA" w14:textId="10970161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3462B7C0" w14:textId="20A04CE2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850B8D" w:rsidRPr="00823E1F" w14:paraId="40B36FEA" w14:textId="77777777" w:rsidTr="001A4D52">
        <w:trPr>
          <w:trHeight w:val="255"/>
        </w:trPr>
        <w:tc>
          <w:tcPr>
            <w:tcW w:w="265" w:type="pct"/>
            <w:vAlign w:val="center"/>
          </w:tcPr>
          <w:p w14:paraId="31B56D53" w14:textId="31EA6369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182FC7DF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C136AC2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  <w:vAlign w:val="center"/>
          </w:tcPr>
          <w:p w14:paraId="0FF38FE3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07" w:type="pct"/>
          </w:tcPr>
          <w:p w14:paraId="0E825D86" w14:textId="7D220E8A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7313265B" w14:textId="10A7C021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850B8D" w:rsidRPr="00823E1F" w14:paraId="48E6429F" w14:textId="77777777" w:rsidTr="001A4D52">
        <w:trPr>
          <w:trHeight w:val="255"/>
        </w:trPr>
        <w:tc>
          <w:tcPr>
            <w:tcW w:w="265" w:type="pct"/>
            <w:vAlign w:val="center"/>
          </w:tcPr>
          <w:p w14:paraId="31FEB64D" w14:textId="1BF6EC0D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13A47FCB" w14:textId="1C3829EA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8C73DBA" w14:textId="31ACC954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7E97DE23" w14:textId="4CB474C1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07" w:type="pct"/>
          </w:tcPr>
          <w:p w14:paraId="5CC039E5" w14:textId="77777777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2331CF31" w14:textId="3A4AA59D" w:rsidR="00850B8D" w:rsidRPr="00823E1F" w:rsidRDefault="00850B8D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thông tin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Wifi</w:t>
            </w:r>
            <w:proofErr w:type="spellEnd"/>
          </w:p>
        </w:tc>
      </w:tr>
    </w:tbl>
    <w:p w14:paraId="049A9A47" w14:textId="7521CE28" w:rsidR="0090317E" w:rsidRPr="00823E1F" w:rsidRDefault="0090317E" w:rsidP="00E87708">
      <w:pPr>
        <w:spacing w:line="288" w:lineRule="auto"/>
      </w:pPr>
    </w:p>
    <w:p w14:paraId="4DB08F52" w14:textId="088A0045" w:rsidR="006F2C2C" w:rsidRPr="00823E1F" w:rsidRDefault="006F2C2C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09772159" w14:textId="77777777" w:rsidR="006F2C2C" w:rsidRPr="00823E1F" w:rsidRDefault="006F2C2C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25E8E6CC" w14:textId="0608A9E9" w:rsidR="006F2C2C" w:rsidRPr="00823E1F" w:rsidRDefault="006F2C2C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</w:t>
      </w:r>
      <w:r w:rsidR="002C5472" w:rsidRPr="00823E1F">
        <w:rPr>
          <w:sz w:val="24"/>
          <w:szCs w:val="24"/>
        </w:rPr>
        <w:t>getDeviceConfig</w:t>
      </w:r>
    </w:p>
    <w:p w14:paraId="72EAE8DD" w14:textId="77777777" w:rsidR="006F2C2C" w:rsidRPr="00823E1F" w:rsidRDefault="006F2C2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38F44E70" w14:textId="55195446" w:rsidR="006F2C2C" w:rsidRPr="00823E1F" w:rsidRDefault="002C547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getWifiConfig</w:t>
      </w:r>
      <w:proofErr w:type="spellEnd"/>
      <w:r w:rsidR="006F2C2C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F71E4C0" w14:textId="77777777" w:rsidR="006F2C2C" w:rsidRPr="00823E1F" w:rsidRDefault="006F2C2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1F6146DC" w14:textId="77777777" w:rsidR="006F2C2C" w:rsidRPr="00823E1F" w:rsidRDefault="006F2C2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71E826BB" w14:textId="77777777" w:rsidR="006F2C2C" w:rsidRPr="00823E1F" w:rsidRDefault="006F2C2C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507E54A6" w14:textId="77777777" w:rsidR="006F2C2C" w:rsidRPr="00823E1F" w:rsidRDefault="006F2C2C" w:rsidP="00E87708">
      <w:pPr>
        <w:spacing w:line="288" w:lineRule="auto"/>
        <w:rPr>
          <w:sz w:val="24"/>
          <w:szCs w:val="24"/>
        </w:rPr>
      </w:pPr>
    </w:p>
    <w:p w14:paraId="198241BE" w14:textId="77777777" w:rsidR="006F2C2C" w:rsidRPr="00823E1F" w:rsidRDefault="006F2C2C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3520DCE8" w14:textId="77777777" w:rsidR="006F2C2C" w:rsidRPr="00823E1F" w:rsidRDefault="006F2C2C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2913640F" w14:textId="77777777" w:rsidR="006F2C2C" w:rsidRPr="00823E1F" w:rsidRDefault="006F2C2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67F24F9D" w14:textId="77777777" w:rsidR="006F2C2C" w:rsidRPr="00823E1F" w:rsidRDefault="006F2C2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4F65F11C" w14:textId="0612917C" w:rsidR="00926BAA" w:rsidRPr="00823E1F" w:rsidRDefault="002C5472" w:rsidP="00E87708">
      <w:pPr>
        <w:spacing w:before="120"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  <w:commentRangeStart w:id="70"/>
    </w:p>
    <w:p w14:paraId="14DF909F" w14:textId="0A007AA3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5FBBE83F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false,</w:t>
      </w:r>
    </w:p>
    <w:p w14:paraId="46C9937A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"GW040_smb",</w:t>
      </w:r>
    </w:p>
    <w:p w14:paraId="3E2B79F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"None",</w:t>
      </w:r>
    </w:p>
    <w:p w14:paraId="24F235D2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"password": "",</w:t>
      </w:r>
    </w:p>
    <w:p w14:paraId="7B078B42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"",</w:t>
      </w:r>
    </w:p>
    <w:p w14:paraId="6B76583D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"type": "Wireless 2.4G",</w:t>
      </w:r>
    </w:p>
    <w:p w14:paraId="36240057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0</w:t>
      </w:r>
    </w:p>
    <w:p w14:paraId="1E2DDDE7" w14:textId="66DBB39C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},</w:t>
      </w:r>
      <w:commentRangeEnd w:id="70"/>
      <w:r w:rsidR="00EA0F59" w:rsidRPr="00823E1F">
        <w:rPr>
          <w:rStyle w:val="CommentReference"/>
        </w:rPr>
        <w:commentReference w:id="70"/>
      </w:r>
    </w:p>
    <w:p w14:paraId="60A6A7A8" w14:textId="2A73216B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747AAF78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false,</w:t>
      </w:r>
    </w:p>
    <w:p w14:paraId="21AA8DD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"GW040_2.4G_Guest1",</w:t>
      </w:r>
    </w:p>
    <w:p w14:paraId="270F9B9D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"None",</w:t>
      </w:r>
    </w:p>
    <w:p w14:paraId="1CD1A636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"",</w:t>
      </w:r>
    </w:p>
    <w:p w14:paraId="31E226BB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"",</w:t>
      </w:r>
    </w:p>
    <w:p w14:paraId="4BF4A7DA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"type": "Wireless 2.4G",</w:t>
      </w:r>
    </w:p>
    <w:p w14:paraId="03D840D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1</w:t>
      </w:r>
    </w:p>
    <w:p w14:paraId="1A3B7DFA" w14:textId="47F69A8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},</w:t>
      </w:r>
    </w:p>
    <w:p w14:paraId="775C9072" w14:textId="65DAE545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351E6132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false,</w:t>
      </w:r>
    </w:p>
    <w:p w14:paraId="698397B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"GW040_2.4G_Guest2",</w:t>
      </w:r>
    </w:p>
    <w:p w14:paraId="785F9460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"None",</w:t>
      </w:r>
    </w:p>
    <w:p w14:paraId="05CC2BBA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"",</w:t>
      </w:r>
    </w:p>
    <w:p w14:paraId="04B63400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"",</w:t>
      </w:r>
    </w:p>
    <w:p w14:paraId="5CF584AB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"type": "Wireless 2.4G",</w:t>
      </w:r>
    </w:p>
    <w:p w14:paraId="51EF7574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2</w:t>
      </w:r>
    </w:p>
    <w:p w14:paraId="6A79BB1B" w14:textId="021CDCA2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},</w:t>
      </w:r>
    </w:p>
    <w:p w14:paraId="5B0BDE16" w14:textId="2865E39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7153E5AE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false,</w:t>
      </w:r>
    </w:p>
    <w:p w14:paraId="3A9F2F6F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</w:t>
      </w:r>
      <w:proofErr w:type="spellStart"/>
      <w:r w:rsidRPr="00823E1F">
        <w:rPr>
          <w:sz w:val="24"/>
          <w:szCs w:val="24"/>
        </w:rPr>
        <w:t>Vinaphone_Wifi</w:t>
      </w:r>
      <w:proofErr w:type="spellEnd"/>
      <w:r w:rsidRPr="00823E1F">
        <w:rPr>
          <w:sz w:val="24"/>
          <w:szCs w:val="24"/>
        </w:rPr>
        <w:t>",</w:t>
      </w:r>
    </w:p>
    <w:p w14:paraId="07EB8C78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"None",</w:t>
      </w:r>
    </w:p>
    <w:p w14:paraId="72789495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"",</w:t>
      </w:r>
    </w:p>
    <w:p w14:paraId="16E912CA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"",</w:t>
      </w:r>
    </w:p>
    <w:p w14:paraId="0682903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"type": "Wireless 2.4G",</w:t>
      </w:r>
    </w:p>
    <w:p w14:paraId="59E2AC9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3</w:t>
      </w:r>
    </w:p>
    <w:p w14:paraId="68035825" w14:textId="5587DCA2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},</w:t>
      </w:r>
    </w:p>
    <w:p w14:paraId="63596DFD" w14:textId="7B0E8A81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78DD67FC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true,</w:t>
      </w:r>
    </w:p>
    <w:p w14:paraId="60EB3005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"GW040_5G_992F28",</w:t>
      </w:r>
    </w:p>
    <w:p w14:paraId="399E2B39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"None",</w:t>
      </w:r>
    </w:p>
    <w:p w14:paraId="03ED09C5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"",</w:t>
      </w:r>
    </w:p>
    <w:p w14:paraId="379C78CC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"",</w:t>
      </w:r>
    </w:p>
    <w:p w14:paraId="08D306B9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"type": "Wireless 5G",</w:t>
      </w:r>
    </w:p>
    <w:p w14:paraId="22B5AE2B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4</w:t>
      </w:r>
    </w:p>
    <w:p w14:paraId="2EE75B9F" w14:textId="5B9CBE00" w:rsidR="00926BAA" w:rsidRPr="00823E1F" w:rsidRDefault="002C547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</w:t>
      </w:r>
      <w:r w:rsidR="00926BAA" w:rsidRPr="00823E1F">
        <w:rPr>
          <w:sz w:val="24"/>
          <w:szCs w:val="24"/>
        </w:rPr>
        <w:t>},</w:t>
      </w:r>
    </w:p>
    <w:p w14:paraId="7CB2BED8" w14:textId="190246FC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{</w:t>
      </w:r>
    </w:p>
    <w:p w14:paraId="70506DBC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false,</w:t>
      </w:r>
    </w:p>
    <w:p w14:paraId="588EBC82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"GW040_5G_Guest1",</w:t>
      </w:r>
    </w:p>
    <w:p w14:paraId="76E2A0C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"WPA",</w:t>
      </w:r>
    </w:p>
    <w:p w14:paraId="6F3E5B5D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"",</w:t>
      </w:r>
    </w:p>
    <w:p w14:paraId="4643E8CF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</w:t>
      </w:r>
      <w:proofErr w:type="spellStart"/>
      <w:r w:rsidRPr="00823E1F">
        <w:rPr>
          <w:sz w:val="24"/>
          <w:szCs w:val="24"/>
        </w:rPr>
        <w:t>AESEncryption</w:t>
      </w:r>
      <w:proofErr w:type="spellEnd"/>
      <w:r w:rsidRPr="00823E1F">
        <w:rPr>
          <w:sz w:val="24"/>
          <w:szCs w:val="24"/>
        </w:rPr>
        <w:t>",</w:t>
      </w:r>
    </w:p>
    <w:p w14:paraId="364727F0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"type": "Wireless 5G",</w:t>
      </w:r>
    </w:p>
    <w:p w14:paraId="62D3FAC0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5</w:t>
      </w:r>
    </w:p>
    <w:p w14:paraId="79478C69" w14:textId="28EE11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},</w:t>
      </w:r>
    </w:p>
    <w:p w14:paraId="48E2913A" w14:textId="7E7CE7A8" w:rsidR="00926BAA" w:rsidRPr="00823E1F" w:rsidRDefault="002C547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</w:t>
      </w:r>
      <w:r w:rsidR="00926BAA" w:rsidRPr="00823E1F">
        <w:rPr>
          <w:sz w:val="24"/>
          <w:szCs w:val="24"/>
        </w:rPr>
        <w:t>{</w:t>
      </w:r>
    </w:p>
    <w:p w14:paraId="36EA4C4A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false,</w:t>
      </w:r>
    </w:p>
    <w:p w14:paraId="557D9424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"GW040_5G_Guest2",</w:t>
      </w:r>
    </w:p>
    <w:p w14:paraId="4DA8FA1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"WPA",</w:t>
      </w:r>
    </w:p>
    <w:p w14:paraId="668E924D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"",</w:t>
      </w:r>
    </w:p>
    <w:p w14:paraId="068F874B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</w:t>
      </w:r>
      <w:proofErr w:type="spellStart"/>
      <w:r w:rsidRPr="00823E1F">
        <w:rPr>
          <w:sz w:val="24"/>
          <w:szCs w:val="24"/>
        </w:rPr>
        <w:t>AESEncryption</w:t>
      </w:r>
      <w:proofErr w:type="spellEnd"/>
      <w:r w:rsidRPr="00823E1F">
        <w:rPr>
          <w:sz w:val="24"/>
          <w:szCs w:val="24"/>
        </w:rPr>
        <w:t>",</w:t>
      </w:r>
    </w:p>
    <w:p w14:paraId="4B45EA4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"type": "Wireless 5G",</w:t>
      </w:r>
    </w:p>
    <w:p w14:paraId="5438F80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6</w:t>
      </w:r>
    </w:p>
    <w:p w14:paraId="288F659B" w14:textId="0FEB3DBC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},</w:t>
      </w:r>
    </w:p>
    <w:p w14:paraId="2039AEF9" w14:textId="6E2ADD91" w:rsidR="00926BAA" w:rsidRPr="00823E1F" w:rsidRDefault="002C547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</w:t>
      </w:r>
      <w:r w:rsidR="00926BAA" w:rsidRPr="00823E1F">
        <w:rPr>
          <w:sz w:val="24"/>
          <w:szCs w:val="24"/>
        </w:rPr>
        <w:t>{</w:t>
      </w:r>
    </w:p>
    <w:p w14:paraId="5FFA3AC1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"enable": true,</w:t>
      </w:r>
    </w:p>
    <w:p w14:paraId="1DACF613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ssid</w:t>
      </w:r>
      <w:proofErr w:type="spellEnd"/>
      <w:r w:rsidRPr="00823E1F">
        <w:rPr>
          <w:sz w:val="24"/>
          <w:szCs w:val="24"/>
        </w:rPr>
        <w:t>": "GW040_5G_AHIHI",</w:t>
      </w:r>
    </w:p>
    <w:p w14:paraId="0F690954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authMode</w:t>
      </w:r>
      <w:proofErr w:type="spellEnd"/>
      <w:r w:rsidRPr="00823E1F">
        <w:rPr>
          <w:sz w:val="24"/>
          <w:szCs w:val="24"/>
        </w:rPr>
        <w:t>": "WPA",</w:t>
      </w:r>
    </w:p>
    <w:p w14:paraId="4B978780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"password": "",</w:t>
      </w:r>
    </w:p>
    <w:p w14:paraId="0F3604E2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"encrypt": "</w:t>
      </w:r>
      <w:proofErr w:type="spellStart"/>
      <w:r w:rsidRPr="00823E1F">
        <w:rPr>
          <w:sz w:val="24"/>
          <w:szCs w:val="24"/>
        </w:rPr>
        <w:t>AESEncryption</w:t>
      </w:r>
      <w:proofErr w:type="spellEnd"/>
      <w:r w:rsidRPr="00823E1F">
        <w:rPr>
          <w:sz w:val="24"/>
          <w:szCs w:val="24"/>
        </w:rPr>
        <w:t>",</w:t>
      </w:r>
    </w:p>
    <w:p w14:paraId="2665FB3D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"type": "Wireless 5G",</w:t>
      </w:r>
    </w:p>
    <w:p w14:paraId="31642249" w14:textId="77777777" w:rsidR="00926BAA" w:rsidRPr="00823E1F" w:rsidRDefault="00926BAA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"index": 7</w:t>
      </w:r>
    </w:p>
    <w:p w14:paraId="69841D2A" w14:textId="7B9D7715" w:rsidR="00926BAA" w:rsidRPr="00823E1F" w:rsidRDefault="002C547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</w:t>
      </w:r>
      <w:r w:rsidR="00926BAA" w:rsidRPr="00823E1F">
        <w:rPr>
          <w:sz w:val="24"/>
          <w:szCs w:val="24"/>
        </w:rPr>
        <w:t>}</w:t>
      </w:r>
    </w:p>
    <w:p w14:paraId="19BCBE74" w14:textId="49E1B8E8" w:rsidR="00894732" w:rsidRPr="00823E1F" w:rsidRDefault="002C5472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73DFF6CF" w14:textId="1B15CC23" w:rsidR="008D5279" w:rsidRPr="00823E1F" w:rsidRDefault="008D5279" w:rsidP="00E87708">
      <w:pPr>
        <w:pStyle w:val="Heading3"/>
        <w:spacing w:line="288" w:lineRule="auto"/>
        <w:rPr>
          <w:sz w:val="24"/>
          <w:szCs w:val="24"/>
        </w:rPr>
      </w:pPr>
      <w:bookmarkStart w:id="71" w:name="_Toc111126312"/>
      <w:commentRangeStart w:id="72"/>
      <w:r w:rsidRPr="00823E1F">
        <w:rPr>
          <w:sz w:val="24"/>
          <w:szCs w:val="24"/>
        </w:rPr>
        <w:t>API</w:t>
      </w:r>
      <w:commentRangeEnd w:id="72"/>
      <w:r w:rsidR="00A11370" w:rsidRPr="00823E1F">
        <w:rPr>
          <w:rStyle w:val="CommentReference"/>
          <w:b w:val="0"/>
          <w:lang w:val="en-US"/>
        </w:rPr>
        <w:commentReference w:id="72"/>
      </w:r>
      <w:r w:rsidRPr="00823E1F">
        <w:rPr>
          <w:sz w:val="24"/>
          <w:szCs w:val="24"/>
        </w:rPr>
        <w:t xml:space="preserve"> cấu hình Wifi</w:t>
      </w:r>
      <w:bookmarkEnd w:id="71"/>
    </w:p>
    <w:p w14:paraId="720C62F3" w14:textId="77777777" w:rsidR="008D5279" w:rsidRPr="00823E1F" w:rsidRDefault="008D5279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8D5279" w:rsidRPr="00823E1F" w14:paraId="5A780D28" w14:textId="77777777" w:rsidTr="006B0A7C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603CF8F0" w14:textId="77777777" w:rsidR="008D5279" w:rsidRPr="00823E1F" w:rsidRDefault="008D5279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1E270859" w14:textId="77777777" w:rsidR="008D5279" w:rsidRPr="00823E1F" w:rsidRDefault="008D5279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8D5279" w:rsidRPr="00823E1F" w14:paraId="04DA06A8" w14:textId="77777777" w:rsidTr="006B0A7C">
        <w:trPr>
          <w:trHeight w:val="362"/>
        </w:trPr>
        <w:tc>
          <w:tcPr>
            <w:tcW w:w="1540" w:type="pct"/>
            <w:vAlign w:val="center"/>
          </w:tcPr>
          <w:p w14:paraId="4A9D94AB" w14:textId="77777777" w:rsidR="008D5279" w:rsidRPr="00823E1F" w:rsidRDefault="008D5279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1A5D357F" w14:textId="77777777" w:rsidR="008D5279" w:rsidRPr="00823E1F" w:rsidRDefault="008D5279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https://203.162.94.34:8443/one-link/deviceConfig</w:t>
            </w:r>
          </w:p>
        </w:tc>
      </w:tr>
      <w:tr w:rsidR="008D5279" w:rsidRPr="00823E1F" w14:paraId="0722CDD7" w14:textId="77777777" w:rsidTr="006B0A7C">
        <w:tc>
          <w:tcPr>
            <w:tcW w:w="1540" w:type="pct"/>
            <w:vAlign w:val="center"/>
          </w:tcPr>
          <w:p w14:paraId="3B3E1361" w14:textId="77777777" w:rsidR="008D5279" w:rsidRPr="00823E1F" w:rsidRDefault="008D5279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577A3A7E" w14:textId="77777777" w:rsidR="008D5279" w:rsidRPr="00823E1F" w:rsidRDefault="008D5279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8D5279" w:rsidRPr="00823E1F" w14:paraId="08C9D847" w14:textId="77777777" w:rsidTr="006B0A7C">
        <w:tc>
          <w:tcPr>
            <w:tcW w:w="1540" w:type="pct"/>
            <w:vAlign w:val="center"/>
          </w:tcPr>
          <w:p w14:paraId="5D3F7151" w14:textId="77777777" w:rsidR="008D5279" w:rsidRPr="00823E1F" w:rsidRDefault="008D5279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65EB23D0" w14:textId="77777777" w:rsidR="008D5279" w:rsidRPr="00823E1F" w:rsidRDefault="008D5279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427ADCFB" w14:textId="77777777" w:rsidR="008D5279" w:rsidRPr="00823E1F" w:rsidRDefault="008D5279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810C79" w:rsidRPr="00823E1F" w14:paraId="18E7C941" w14:textId="77777777" w:rsidTr="00810C79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C6411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17ED0B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ED850F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63D8F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A6A12" w14:textId="168B70FA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457C4" w14:textId="1D9AE546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10C79" w:rsidRPr="00823E1F" w14:paraId="28CA9714" w14:textId="77777777" w:rsidTr="00810C79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08E4B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F9841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0DA9D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4FB38C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6CA1E" w14:textId="193DE453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7B4A9" w14:textId="59A424DB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810C79" w:rsidRPr="00823E1F" w14:paraId="0566D35C" w14:textId="77777777" w:rsidTr="00810C79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2B261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522475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4D61A9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A88355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E4854" w14:textId="120A4464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C34625" w14:textId="30248B3C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810C79" w:rsidRPr="00823E1F" w14:paraId="4C4B5452" w14:textId="77777777" w:rsidTr="00810C79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722B3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B024B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3EC35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E99BEC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E8BE" w14:textId="07FC6A22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671DA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0C0F9171" w14:textId="13CE37A2" w:rsidR="00704F67" w:rsidRPr="00823E1F" w:rsidRDefault="00704F6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wifiConfig</w:t>
            </w:r>
            <w:proofErr w:type="spellEnd"/>
          </w:p>
        </w:tc>
      </w:tr>
      <w:tr w:rsidR="00810C79" w:rsidRPr="00823E1F" w14:paraId="6233CF96" w14:textId="77777777" w:rsidTr="00810C79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EB771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021DF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04E37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656FFE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3EF4C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63F36" w14:textId="393D6E0E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78AF8694" w14:textId="77777777" w:rsidR="008D5279" w:rsidRPr="00823E1F" w:rsidRDefault="008D5279" w:rsidP="00E87708">
      <w:pPr>
        <w:spacing w:line="288" w:lineRule="auto"/>
      </w:pPr>
    </w:p>
    <w:p w14:paraId="00CADAD9" w14:textId="77777777" w:rsidR="008D5279" w:rsidRPr="00823E1F" w:rsidRDefault="008D5279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810C79" w:rsidRPr="00823E1F" w14:paraId="76F110C8" w14:textId="77777777" w:rsidTr="00810C79">
        <w:trPr>
          <w:trHeight w:val="255"/>
        </w:trPr>
        <w:tc>
          <w:tcPr>
            <w:tcW w:w="265" w:type="pct"/>
            <w:vAlign w:val="center"/>
          </w:tcPr>
          <w:p w14:paraId="013A6CB6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969263C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1EC9FE8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vAlign w:val="center"/>
          </w:tcPr>
          <w:p w14:paraId="3DBF32D1" w14:textId="7777777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</w:tcPr>
          <w:p w14:paraId="5A297CC7" w14:textId="469523D7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6B0D43DB" w14:textId="14DC154A" w:rsidR="00810C79" w:rsidRPr="00823E1F" w:rsidRDefault="00810C7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10C79" w:rsidRPr="00823E1F" w14:paraId="40E45C23" w14:textId="77777777" w:rsidTr="00810C79">
        <w:trPr>
          <w:trHeight w:val="255"/>
        </w:trPr>
        <w:tc>
          <w:tcPr>
            <w:tcW w:w="265" w:type="pct"/>
            <w:vAlign w:val="center"/>
          </w:tcPr>
          <w:p w14:paraId="191DBBF9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4C107EA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C59684A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</w:tcPr>
          <w:p w14:paraId="2D028EEA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3DC1775A" w14:textId="00C71B2D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56316B0B" w14:textId="04A4B50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810C79" w:rsidRPr="00823E1F" w14:paraId="0D712596" w14:textId="77777777" w:rsidTr="00810C79">
        <w:trPr>
          <w:trHeight w:val="255"/>
        </w:trPr>
        <w:tc>
          <w:tcPr>
            <w:tcW w:w="265" w:type="pct"/>
            <w:vAlign w:val="center"/>
          </w:tcPr>
          <w:p w14:paraId="13AF8E13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0EA1CD5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060FE7B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10" w:type="pct"/>
          </w:tcPr>
          <w:p w14:paraId="640F8C1F" w14:textId="77777777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</w:tcPr>
          <w:p w14:paraId="79432EE7" w14:textId="69898826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437F807D" w14:textId="420C9F2C" w:rsidR="00810C79" w:rsidRPr="00823E1F" w:rsidRDefault="00810C7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48BBADBB" w14:textId="77777777" w:rsidR="008D5279" w:rsidRPr="00823E1F" w:rsidRDefault="008D5279" w:rsidP="00E87708">
      <w:pPr>
        <w:spacing w:line="288" w:lineRule="auto"/>
      </w:pPr>
    </w:p>
    <w:p w14:paraId="6304A849" w14:textId="77777777" w:rsidR="008D5279" w:rsidRPr="00823E1F" w:rsidRDefault="008D5279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44B8F20E" w14:textId="43506C37" w:rsidR="008D5279" w:rsidRPr="00823E1F" w:rsidRDefault="008D5279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3A95A29" w14:textId="77777777" w:rsidR="000373C9" w:rsidRPr="00823E1F" w:rsidRDefault="000373C9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2D16CB4A" w14:textId="77777777" w:rsidR="00C0064A" w:rsidRPr="00823E1F" w:rsidRDefault="00C0064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5E81A588" w14:textId="0AD6D8E1" w:rsidR="00C0064A" w:rsidRPr="00823E1F" w:rsidRDefault="0090317E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wifi</w:t>
      </w:r>
      <w:r w:rsidR="00C0064A" w:rsidRPr="00823E1F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C0064A"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EB82F78" w14:textId="77777777" w:rsidR="00C0064A" w:rsidRPr="00823E1F" w:rsidRDefault="00C0064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6B01D8FF" w14:textId="5BC72427" w:rsidR="00C0064A" w:rsidRPr="00823E1F" w:rsidRDefault="00C0064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</w:t>
      </w:r>
      <w:r w:rsidR="000373C9" w:rsidRPr="00823E1F">
        <w:rPr>
          <w:rFonts w:ascii="Times New Roman" w:hAnsi="Times New Roman" w:cs="Times New Roman"/>
          <w:sz w:val="24"/>
          <w:szCs w:val="24"/>
        </w:rPr>
        <w:t>H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0EE96A3" w14:textId="77777777" w:rsidR="00C0064A" w:rsidRPr="00823E1F" w:rsidRDefault="00C0064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4866A0B1" w14:textId="77777777" w:rsidR="00C0064A" w:rsidRPr="00823E1F" w:rsidRDefault="00C0064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0B6C9BC9" w14:textId="2DFC7022" w:rsidR="00C0064A" w:rsidRPr="00823E1F" w:rsidRDefault="00C0064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"enable": false,</w:t>
      </w:r>
    </w:p>
    <w:p w14:paraId="60A1217E" w14:textId="51476E55" w:rsidR="00C0064A" w:rsidRPr="00823E1F" w:rsidRDefault="00C0064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ssid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"040H_API",</w:t>
      </w:r>
    </w:p>
    <w:p w14:paraId="208ED6D0" w14:textId="22A03F93" w:rsidR="00C0064A" w:rsidRPr="00823E1F" w:rsidRDefault="00C0064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authMode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"WPA",</w:t>
      </w:r>
    </w:p>
    <w:p w14:paraId="22D39C97" w14:textId="6060D566" w:rsidR="00C0064A" w:rsidRPr="00823E1F" w:rsidRDefault="00C0064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"password": "12345678",</w:t>
      </w:r>
    </w:p>
    <w:p w14:paraId="2B2B1B15" w14:textId="42B372A8" w:rsidR="00C0064A" w:rsidRPr="00823E1F" w:rsidRDefault="00C0064A" w:rsidP="00E87708">
      <w:pPr>
        <w:pStyle w:val="HTMLPreformatted"/>
        <w:spacing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"encrypt":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TKIPandAESEncryption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FBAC062" w14:textId="5499BA0D" w:rsidR="00C0064A" w:rsidRPr="00823E1F" w:rsidRDefault="00C0064A" w:rsidP="00E87708">
      <w:pPr>
        <w:pStyle w:val="HTMLPreformatted"/>
        <w:spacing w:line="288" w:lineRule="auto"/>
        <w:ind w:left="1440"/>
      </w:pPr>
      <w:r w:rsidRPr="00823E1F">
        <w:rPr>
          <w:rFonts w:ascii="Times New Roman" w:hAnsi="Times New Roman" w:cs="Times New Roman"/>
          <w:sz w:val="24"/>
          <w:szCs w:val="24"/>
        </w:rPr>
        <w:t>“index": 1</w:t>
      </w:r>
    </w:p>
    <w:p w14:paraId="00426353" w14:textId="708578FC" w:rsidR="008D5279" w:rsidRPr="00823E1F" w:rsidRDefault="00C0064A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="008D5279" w:rsidRPr="00823E1F">
        <w:rPr>
          <w:rFonts w:ascii="Times New Roman" w:hAnsi="Times New Roman" w:cs="Times New Roman"/>
          <w:sz w:val="24"/>
          <w:szCs w:val="24"/>
        </w:rPr>
        <w:t>}</w:t>
      </w:r>
    </w:p>
    <w:p w14:paraId="0DE905E0" w14:textId="77777777" w:rsidR="008D5279" w:rsidRPr="00823E1F" w:rsidRDefault="008D527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F9327FC" w14:textId="77777777" w:rsidR="008D5279" w:rsidRPr="00823E1F" w:rsidRDefault="008D527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B71CCF1" w14:textId="77777777" w:rsidR="008D5279" w:rsidRPr="00823E1F" w:rsidRDefault="008D5279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27CFEFCD" w14:textId="77777777" w:rsidR="008D5279" w:rsidRPr="00823E1F" w:rsidRDefault="008D5279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6F2F526D" w14:textId="77777777" w:rsidR="008D5279" w:rsidRPr="00823E1F" w:rsidRDefault="008D5279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57A2054" w14:textId="77777777" w:rsidR="008D5279" w:rsidRPr="00823E1F" w:rsidRDefault="008D5279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7602026B" w14:textId="7D94DC76" w:rsidR="00A0224F" w:rsidRPr="00823E1F" w:rsidRDefault="008D5279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5AE4317E" w14:textId="7BCCFAB9" w:rsidR="006B1246" w:rsidRPr="00823E1F" w:rsidRDefault="006B1246" w:rsidP="00E87708">
      <w:pPr>
        <w:pStyle w:val="Heading3"/>
        <w:spacing w:line="288" w:lineRule="auto"/>
        <w:rPr>
          <w:sz w:val="24"/>
          <w:szCs w:val="24"/>
        </w:rPr>
      </w:pPr>
      <w:bookmarkStart w:id="73" w:name="_Toc111126313"/>
      <w:r w:rsidRPr="00823E1F">
        <w:rPr>
          <w:sz w:val="24"/>
          <w:szCs w:val="24"/>
        </w:rPr>
        <w:lastRenderedPageBreak/>
        <w:t xml:space="preserve">API </w:t>
      </w:r>
      <w:r w:rsidRPr="00823E1F">
        <w:rPr>
          <w:sz w:val="24"/>
          <w:szCs w:val="24"/>
          <w:lang w:val="en-US"/>
        </w:rPr>
        <w:t xml:space="preserve">lấy </w:t>
      </w:r>
      <w:r w:rsidR="00BD1EF6" w:rsidRPr="00823E1F">
        <w:rPr>
          <w:sz w:val="24"/>
          <w:szCs w:val="24"/>
          <w:lang w:val="en-US"/>
        </w:rPr>
        <w:t>thông tin</w:t>
      </w:r>
      <w:r w:rsidRPr="00823E1F">
        <w:rPr>
          <w:sz w:val="24"/>
          <w:szCs w:val="24"/>
          <w:lang w:val="en-US"/>
        </w:rPr>
        <w:t xml:space="preserve"> Port Forwarding hiện có của thiết bị</w:t>
      </w:r>
      <w:bookmarkEnd w:id="73"/>
    </w:p>
    <w:p w14:paraId="7F4B945F" w14:textId="77777777" w:rsidR="006B1246" w:rsidRPr="00823E1F" w:rsidRDefault="006B1246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6B1246" w:rsidRPr="00823E1F" w14:paraId="50989E5F" w14:textId="77777777" w:rsidTr="00AA5866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11880C68" w14:textId="77777777" w:rsidR="006B1246" w:rsidRPr="00823E1F" w:rsidRDefault="006B1246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2B50AA0E" w14:textId="77777777" w:rsidR="006B1246" w:rsidRPr="00823E1F" w:rsidRDefault="006B1246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6B1246" w:rsidRPr="00823E1F" w14:paraId="111E9F33" w14:textId="77777777" w:rsidTr="00AA5866">
        <w:trPr>
          <w:trHeight w:val="362"/>
        </w:trPr>
        <w:tc>
          <w:tcPr>
            <w:tcW w:w="1540" w:type="pct"/>
            <w:vAlign w:val="center"/>
          </w:tcPr>
          <w:p w14:paraId="0A0080B3" w14:textId="77777777" w:rsidR="006B1246" w:rsidRPr="00823E1F" w:rsidRDefault="006B1246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505612DE" w14:textId="77777777" w:rsidR="006B1246" w:rsidRPr="00823E1F" w:rsidRDefault="006B12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https://203.162.94.34:8443/one-link/getDeviceConfig</w:t>
            </w:r>
          </w:p>
        </w:tc>
      </w:tr>
      <w:tr w:rsidR="006B1246" w:rsidRPr="00823E1F" w14:paraId="417854E6" w14:textId="77777777" w:rsidTr="00AA5866">
        <w:tc>
          <w:tcPr>
            <w:tcW w:w="1540" w:type="pct"/>
            <w:vAlign w:val="center"/>
          </w:tcPr>
          <w:p w14:paraId="5ECE251E" w14:textId="77777777" w:rsidR="006B1246" w:rsidRPr="00823E1F" w:rsidRDefault="006B12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2572D594" w14:textId="77777777" w:rsidR="006B1246" w:rsidRPr="00823E1F" w:rsidRDefault="006B12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6B1246" w:rsidRPr="00823E1F" w14:paraId="479AF94D" w14:textId="77777777" w:rsidTr="00AA5866">
        <w:tc>
          <w:tcPr>
            <w:tcW w:w="1540" w:type="pct"/>
            <w:vAlign w:val="center"/>
          </w:tcPr>
          <w:p w14:paraId="405DD5FE" w14:textId="77777777" w:rsidR="006B1246" w:rsidRPr="00823E1F" w:rsidRDefault="006B12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6AE75454" w14:textId="77777777" w:rsidR="006B1246" w:rsidRPr="00823E1F" w:rsidRDefault="006B12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1F5AD046" w14:textId="77777777" w:rsidR="006B1246" w:rsidRPr="00823E1F" w:rsidRDefault="006B124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6B1246" w:rsidRPr="00823E1F" w14:paraId="46F1FC9A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4C3F9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F30A7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A409F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1DF851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C0C1F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9F328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6B1246" w:rsidRPr="00823E1F" w14:paraId="3D97649F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48D31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96433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5B25F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78C90A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7F5E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B40101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6B1246" w:rsidRPr="00823E1F" w14:paraId="122DCC6E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BF8C2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8311E1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51B1B0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A9BB0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4DE3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FB19E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6B1246" w:rsidRPr="00823E1F" w14:paraId="5F8A0E1E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84F56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D852A3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6FA20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69655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22CB2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C97F34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7021E639" w14:textId="0F166EB6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getPortFwdConfig</w:t>
            </w:r>
            <w:proofErr w:type="spellEnd"/>
          </w:p>
        </w:tc>
      </w:tr>
    </w:tbl>
    <w:p w14:paraId="4E4C8704" w14:textId="77777777" w:rsidR="006B1246" w:rsidRPr="00823E1F" w:rsidRDefault="006B1246" w:rsidP="00E87708">
      <w:pPr>
        <w:spacing w:line="288" w:lineRule="auto"/>
      </w:pPr>
    </w:p>
    <w:p w14:paraId="68E4706E" w14:textId="77777777" w:rsidR="006B1246" w:rsidRPr="00823E1F" w:rsidRDefault="006B124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1EBA0CD8" w14:textId="77777777" w:rsidR="006B1246" w:rsidRPr="00823E1F" w:rsidRDefault="006B1246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thông tin Lan của thiết bị.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896"/>
        <w:gridCol w:w="1034"/>
        <w:gridCol w:w="4296"/>
      </w:tblGrid>
      <w:tr w:rsidR="006B1246" w:rsidRPr="00823E1F" w14:paraId="123E6912" w14:textId="77777777" w:rsidTr="00AA5866">
        <w:trPr>
          <w:trHeight w:val="255"/>
        </w:trPr>
        <w:tc>
          <w:tcPr>
            <w:tcW w:w="265" w:type="pct"/>
            <w:vAlign w:val="center"/>
          </w:tcPr>
          <w:p w14:paraId="628B8EFC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1EF9558E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E53F3AA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55B79ABF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24" w:type="pct"/>
          </w:tcPr>
          <w:p w14:paraId="7FB870FE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61D3B7C8" w14:textId="77777777" w:rsidR="006B1246" w:rsidRPr="00823E1F" w:rsidRDefault="006B12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6B1246" w:rsidRPr="00823E1F" w14:paraId="0835BEF0" w14:textId="77777777" w:rsidTr="00AA5866">
        <w:trPr>
          <w:trHeight w:val="255"/>
        </w:trPr>
        <w:tc>
          <w:tcPr>
            <w:tcW w:w="265" w:type="pct"/>
            <w:vAlign w:val="center"/>
          </w:tcPr>
          <w:p w14:paraId="7F51A337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9EF6059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F5041C5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74F8241D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6E8E6EFC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69449C86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6B1246" w:rsidRPr="00823E1F" w14:paraId="20472DF2" w14:textId="77777777" w:rsidTr="00AA5866">
        <w:trPr>
          <w:trHeight w:val="255"/>
        </w:trPr>
        <w:tc>
          <w:tcPr>
            <w:tcW w:w="265" w:type="pct"/>
            <w:vAlign w:val="center"/>
          </w:tcPr>
          <w:p w14:paraId="10EAB324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16E7172A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A706ABE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40" w:type="pct"/>
            <w:vAlign w:val="center"/>
          </w:tcPr>
          <w:p w14:paraId="05BBD59E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11FEB2AB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7318FA4C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6B1246" w:rsidRPr="00823E1F" w14:paraId="5E1E5ADA" w14:textId="77777777" w:rsidTr="00AA5866">
        <w:trPr>
          <w:trHeight w:val="255"/>
        </w:trPr>
        <w:tc>
          <w:tcPr>
            <w:tcW w:w="265" w:type="pct"/>
            <w:vAlign w:val="center"/>
          </w:tcPr>
          <w:p w14:paraId="65BA6BF6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BCCAE69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64BB728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11BE382D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24" w:type="pct"/>
          </w:tcPr>
          <w:p w14:paraId="497DC421" w14:textId="77777777" w:rsidR="006B1246" w:rsidRPr="00823E1F" w:rsidRDefault="006B12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78D9FF26" w14:textId="76F59ABC" w:rsidR="006B1246" w:rsidRPr="00823E1F" w:rsidRDefault="007C2F4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thông tin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Port Forwarding</w:t>
            </w:r>
          </w:p>
        </w:tc>
      </w:tr>
    </w:tbl>
    <w:p w14:paraId="4D903563" w14:textId="77777777" w:rsidR="006B1246" w:rsidRPr="00823E1F" w:rsidRDefault="006B1246" w:rsidP="00E87708">
      <w:pPr>
        <w:spacing w:line="288" w:lineRule="auto"/>
      </w:pPr>
    </w:p>
    <w:p w14:paraId="305CE8CA" w14:textId="77777777" w:rsidR="006B1246" w:rsidRPr="00823E1F" w:rsidRDefault="006B124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775B4E58" w14:textId="77777777" w:rsidR="006B1246" w:rsidRPr="00823E1F" w:rsidRDefault="006B124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04D97252" w14:textId="77777777" w:rsidR="006B1246" w:rsidRPr="00823E1F" w:rsidRDefault="006B1246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https://203.162.94.34:8443/one-link/getDeviceConfig</w:t>
      </w:r>
    </w:p>
    <w:p w14:paraId="25035A14" w14:textId="77777777" w:rsidR="006B1246" w:rsidRPr="00823E1F" w:rsidRDefault="006B12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CA38424" w14:textId="7D79CCCF" w:rsidR="006B1246" w:rsidRPr="00823E1F" w:rsidRDefault="006B12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getPortFwdConfig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8110881" w14:textId="77777777" w:rsidR="006B1246" w:rsidRPr="00823E1F" w:rsidRDefault="006B12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40803C3E" w14:textId="77777777" w:rsidR="006B1246" w:rsidRPr="00823E1F" w:rsidRDefault="006B12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1293E846" w14:textId="77777777" w:rsidR="006B1246" w:rsidRPr="00823E1F" w:rsidRDefault="006B1246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4F427F6C" w14:textId="77777777" w:rsidR="006B1246" w:rsidRPr="00823E1F" w:rsidRDefault="006B1246" w:rsidP="00E87708">
      <w:pPr>
        <w:spacing w:line="288" w:lineRule="auto"/>
        <w:rPr>
          <w:sz w:val="24"/>
          <w:szCs w:val="24"/>
        </w:rPr>
      </w:pPr>
    </w:p>
    <w:p w14:paraId="451F42B4" w14:textId="77777777" w:rsidR="006B1246" w:rsidRPr="00823E1F" w:rsidRDefault="006B124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5B4EBF84" w14:textId="77777777" w:rsidR="006B1246" w:rsidRPr="00823E1F" w:rsidRDefault="006B1246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771619C5" w14:textId="77777777" w:rsidR="006B1246" w:rsidRPr="00823E1F" w:rsidRDefault="006B124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25E78D35" w14:textId="77777777" w:rsidR="006B1246" w:rsidRPr="00823E1F" w:rsidRDefault="006B124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3F2100CC" w14:textId="77777777" w:rsidR="006B1246" w:rsidRPr="00823E1F" w:rsidRDefault="006B1246" w:rsidP="00E87708">
      <w:pPr>
        <w:spacing w:before="120"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70286414" w14:textId="77777777" w:rsidR="006B1246" w:rsidRPr="00823E1F" w:rsidRDefault="006B1246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1A587AB7" w14:textId="77777777" w:rsidR="007C2F4B" w:rsidRPr="00823E1F" w:rsidRDefault="007C2F4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externalPort_Start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8888,</w:t>
      </w:r>
    </w:p>
    <w:p w14:paraId="4F6884B0" w14:textId="77777777" w:rsidR="007C2F4B" w:rsidRPr="00823E1F" w:rsidRDefault="007C2F4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externalPort_End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8888,</w:t>
      </w:r>
    </w:p>
    <w:p w14:paraId="77B73557" w14:textId="77777777" w:rsidR="007C2F4B" w:rsidRPr="00823E1F" w:rsidRDefault="007C2F4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internalPort_Start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88,</w:t>
      </w:r>
    </w:p>
    <w:p w14:paraId="4A864FE7" w14:textId="77777777" w:rsidR="007C2F4B" w:rsidRPr="00823E1F" w:rsidRDefault="007C2F4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internalPort_End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88,</w:t>
      </w:r>
    </w:p>
    <w:p w14:paraId="1DB43027" w14:textId="77777777" w:rsidR="007C2F4B" w:rsidRPr="00823E1F" w:rsidRDefault="007C2F4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internalClient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“192.168.88.3”,</w:t>
      </w:r>
    </w:p>
    <w:p w14:paraId="24A81CD7" w14:textId="5DB9895B" w:rsidR="007C2F4B" w:rsidRPr="00823E1F" w:rsidRDefault="000B5B60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“protocol”: “ALL”</w:t>
      </w:r>
    </w:p>
    <w:p w14:paraId="608E0369" w14:textId="77777777" w:rsidR="006B1246" w:rsidRPr="00823E1F" w:rsidRDefault="006B1246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2CCD51E3" w14:textId="4082D7E5" w:rsidR="006B1246" w:rsidRPr="00823E1F" w:rsidRDefault="006B1246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1F6A2889" w14:textId="594F3EF9" w:rsidR="00FA5F46" w:rsidRPr="00823E1F" w:rsidRDefault="00FA5F46" w:rsidP="00E87708">
      <w:pPr>
        <w:pStyle w:val="Heading3"/>
        <w:spacing w:line="288" w:lineRule="auto"/>
        <w:rPr>
          <w:sz w:val="24"/>
          <w:szCs w:val="24"/>
        </w:rPr>
      </w:pPr>
      <w:bookmarkStart w:id="74" w:name="_Toc111126314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>lấy thông tin DDNS hiện có của thiết bị</w:t>
      </w:r>
      <w:bookmarkEnd w:id="74"/>
    </w:p>
    <w:p w14:paraId="46A1C172" w14:textId="77777777" w:rsidR="00FA5F46" w:rsidRPr="00823E1F" w:rsidRDefault="00FA5F46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FA5F46" w:rsidRPr="00823E1F" w14:paraId="29A4BEF7" w14:textId="77777777" w:rsidTr="00DA4C5D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46871CAA" w14:textId="77777777" w:rsidR="00FA5F46" w:rsidRPr="00823E1F" w:rsidRDefault="00FA5F46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48636EF6" w14:textId="77777777" w:rsidR="00FA5F46" w:rsidRPr="00823E1F" w:rsidRDefault="00FA5F46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FA5F46" w:rsidRPr="00823E1F" w14:paraId="1A0B45B2" w14:textId="77777777" w:rsidTr="00DA4C5D">
        <w:trPr>
          <w:trHeight w:val="362"/>
        </w:trPr>
        <w:tc>
          <w:tcPr>
            <w:tcW w:w="1540" w:type="pct"/>
            <w:vAlign w:val="center"/>
          </w:tcPr>
          <w:p w14:paraId="303EDD47" w14:textId="77777777" w:rsidR="00FA5F46" w:rsidRPr="00823E1F" w:rsidRDefault="00FA5F46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76BBB492" w14:textId="77777777" w:rsidR="00FA5F46" w:rsidRPr="00823E1F" w:rsidRDefault="00FA5F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https://203.162.94.34:8443/one-link/getDeviceConfig</w:t>
            </w:r>
          </w:p>
        </w:tc>
      </w:tr>
      <w:tr w:rsidR="00FA5F46" w:rsidRPr="00823E1F" w14:paraId="22A850EC" w14:textId="77777777" w:rsidTr="00DA4C5D">
        <w:tc>
          <w:tcPr>
            <w:tcW w:w="1540" w:type="pct"/>
            <w:vAlign w:val="center"/>
          </w:tcPr>
          <w:p w14:paraId="3D7D6C7F" w14:textId="77777777" w:rsidR="00FA5F46" w:rsidRPr="00823E1F" w:rsidRDefault="00FA5F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0FB80BC5" w14:textId="77777777" w:rsidR="00FA5F46" w:rsidRPr="00823E1F" w:rsidRDefault="00FA5F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FA5F46" w:rsidRPr="00823E1F" w14:paraId="6B47EF22" w14:textId="77777777" w:rsidTr="00DA4C5D">
        <w:tc>
          <w:tcPr>
            <w:tcW w:w="1540" w:type="pct"/>
            <w:vAlign w:val="center"/>
          </w:tcPr>
          <w:p w14:paraId="2E3524BC" w14:textId="77777777" w:rsidR="00FA5F46" w:rsidRPr="00823E1F" w:rsidRDefault="00FA5F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47CF0036" w14:textId="77777777" w:rsidR="00FA5F46" w:rsidRPr="00823E1F" w:rsidRDefault="00FA5F4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41ADCB2F" w14:textId="77777777" w:rsidR="00FA5F46" w:rsidRPr="00823E1F" w:rsidRDefault="00FA5F4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FA5F46" w:rsidRPr="00823E1F" w14:paraId="3E86436E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B034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C8479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2D7AC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B8A06D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F3F40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A694C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FA5F46" w:rsidRPr="00823E1F" w14:paraId="1C9360F3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59CFE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48170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64BE7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AA8D2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B65AA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821BF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FA5F46" w:rsidRPr="00823E1F" w14:paraId="5520F000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B0578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lastRenderedPageBreak/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0DB977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90E126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1A3D41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CC745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65880B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FA5F46" w:rsidRPr="00823E1F" w14:paraId="2F197FCA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42051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8A7FC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11908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BA215F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F0EB4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3FD63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311C8B51" w14:textId="067A42EF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getDdnsConfig</w:t>
            </w:r>
            <w:proofErr w:type="spellEnd"/>
          </w:p>
        </w:tc>
      </w:tr>
    </w:tbl>
    <w:p w14:paraId="0048284D" w14:textId="77777777" w:rsidR="00FA5F46" w:rsidRPr="00823E1F" w:rsidRDefault="00FA5F46" w:rsidP="00E87708">
      <w:pPr>
        <w:spacing w:line="288" w:lineRule="auto"/>
      </w:pPr>
    </w:p>
    <w:p w14:paraId="6B3EC320" w14:textId="77777777" w:rsidR="00FA5F46" w:rsidRPr="00823E1F" w:rsidRDefault="00FA5F4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61D08275" w14:textId="77777777" w:rsidR="00FA5F46" w:rsidRPr="00823E1F" w:rsidRDefault="00FA5F46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thông tin Lan của thiết bị.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233"/>
        <w:gridCol w:w="1202"/>
        <w:gridCol w:w="3790"/>
      </w:tblGrid>
      <w:tr w:rsidR="00FA5F46" w:rsidRPr="00823E1F" w14:paraId="407E03FA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1729B705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65EFF9A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580870A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5EC99181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24" w:type="pct"/>
          </w:tcPr>
          <w:p w14:paraId="75DFD9E7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27B75D2B" w14:textId="77777777" w:rsidR="00FA5F46" w:rsidRPr="00823E1F" w:rsidRDefault="00FA5F4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FA5F46" w:rsidRPr="00823E1F" w14:paraId="2C1FAA01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3D6B60FE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B74BB93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84CE54C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290567DB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4F6E0ED4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4C3BC5CA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FA5F46" w:rsidRPr="00823E1F" w14:paraId="27562877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55C9B71D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682A9B4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DB533E2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40" w:type="pct"/>
            <w:vAlign w:val="center"/>
          </w:tcPr>
          <w:p w14:paraId="3B94489B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42B2448A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4BFC40FE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FA5F46" w:rsidRPr="00823E1F" w14:paraId="6B27B879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2F5B2F0E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828ED0C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51AD1B5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60EBD941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24" w:type="pct"/>
          </w:tcPr>
          <w:p w14:paraId="52FA7DE9" w14:textId="77777777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6EBD31AD" w14:textId="031A579B" w:rsidR="00FA5F46" w:rsidRPr="00823E1F" w:rsidRDefault="00FA5F4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thông tin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DDNS</w:t>
            </w:r>
          </w:p>
        </w:tc>
      </w:tr>
    </w:tbl>
    <w:p w14:paraId="6DDCF942" w14:textId="77777777" w:rsidR="00FA5F46" w:rsidRPr="00823E1F" w:rsidRDefault="00FA5F46" w:rsidP="00E87708">
      <w:pPr>
        <w:spacing w:line="288" w:lineRule="auto"/>
      </w:pPr>
    </w:p>
    <w:p w14:paraId="51534A31" w14:textId="77777777" w:rsidR="00FA5F46" w:rsidRPr="00823E1F" w:rsidRDefault="00FA5F4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03522554" w14:textId="77777777" w:rsidR="00FA5F46" w:rsidRPr="00823E1F" w:rsidRDefault="00FA5F4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016EADBC" w14:textId="77777777" w:rsidR="00FA5F46" w:rsidRPr="00823E1F" w:rsidRDefault="00FA5F46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https://203.162.94.34:8443/one-link/getDeviceConfig</w:t>
      </w:r>
    </w:p>
    <w:p w14:paraId="0E0BAAD7" w14:textId="77777777" w:rsidR="00FA5F46" w:rsidRPr="00823E1F" w:rsidRDefault="00FA5F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70A5C4A7" w14:textId="56CB72D7" w:rsidR="00FA5F46" w:rsidRPr="00823E1F" w:rsidRDefault="00FA5F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getDdnsConfig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2761D7B" w14:textId="77777777" w:rsidR="00FA5F46" w:rsidRPr="00823E1F" w:rsidRDefault="00FA5F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2855C96F" w14:textId="77777777" w:rsidR="00FA5F46" w:rsidRPr="00823E1F" w:rsidRDefault="00FA5F4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7E1D6151" w14:textId="77777777" w:rsidR="00FA5F46" w:rsidRPr="00823E1F" w:rsidRDefault="00FA5F46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482B50E5" w14:textId="77777777" w:rsidR="00FA5F46" w:rsidRPr="00823E1F" w:rsidRDefault="00FA5F46" w:rsidP="00E87708">
      <w:pPr>
        <w:spacing w:line="288" w:lineRule="auto"/>
        <w:rPr>
          <w:sz w:val="24"/>
          <w:szCs w:val="24"/>
        </w:rPr>
      </w:pPr>
    </w:p>
    <w:p w14:paraId="40CB2D65" w14:textId="77777777" w:rsidR="00FA5F46" w:rsidRPr="00823E1F" w:rsidRDefault="00FA5F4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4D994B1D" w14:textId="77777777" w:rsidR="00FA5F46" w:rsidRPr="00823E1F" w:rsidRDefault="00FA5F46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0CE3860F" w14:textId="77777777" w:rsidR="00FA5F46" w:rsidRPr="00823E1F" w:rsidRDefault="00FA5F4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F9A9DDB" w14:textId="77777777" w:rsidR="00FA5F46" w:rsidRPr="00823E1F" w:rsidRDefault="00FA5F4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39A69B13" w14:textId="77777777" w:rsidR="00FA5F46" w:rsidRPr="00823E1F" w:rsidRDefault="00FA5F46" w:rsidP="00E87708">
      <w:pPr>
        <w:spacing w:before="120"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4797EA70" w14:textId="77777777" w:rsidR="00FA5F46" w:rsidRPr="00823E1F" w:rsidRDefault="00FA5F46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559E754A" w14:textId="77777777" w:rsidR="002F6740" w:rsidRPr="00823E1F" w:rsidRDefault="002F674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“enable”: 1,</w:t>
      </w:r>
    </w:p>
    <w:p w14:paraId="3B068C79" w14:textId="77777777" w:rsidR="002F6740" w:rsidRPr="00823E1F" w:rsidRDefault="002F6740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ddnsPassword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“123456”,</w:t>
      </w:r>
    </w:p>
    <w:p w14:paraId="0547C9B7" w14:textId="77777777" w:rsidR="002F6740" w:rsidRPr="00823E1F" w:rsidRDefault="002F674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“admin”,</w:t>
      </w:r>
    </w:p>
    <w:p w14:paraId="2E121719" w14:textId="77777777" w:rsidR="002F6740" w:rsidRPr="00823E1F" w:rsidRDefault="002F6740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wildCard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0,</w:t>
      </w:r>
    </w:p>
    <w:p w14:paraId="070CD49B" w14:textId="77777777" w:rsidR="002F6740" w:rsidRPr="00823E1F" w:rsidRDefault="002F6740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ddnsProvider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“dynupdate.no-ip.com”,</w:t>
      </w:r>
    </w:p>
    <w:p w14:paraId="749623C3" w14:textId="1244EC78" w:rsidR="00FA5F46" w:rsidRPr="00823E1F" w:rsidRDefault="002F6740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ddnsHost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“192.168.1.7”</w:t>
      </w:r>
    </w:p>
    <w:p w14:paraId="3EE6E0E8" w14:textId="77777777" w:rsidR="00FA5F46" w:rsidRPr="00823E1F" w:rsidRDefault="00FA5F46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76A15157" w14:textId="3A4F01DE" w:rsidR="00FA5F46" w:rsidRPr="00823E1F" w:rsidRDefault="00FA5F46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5F01B623" w14:textId="319700A0" w:rsidR="007C2F4B" w:rsidRPr="00823E1F" w:rsidRDefault="007C2F4B" w:rsidP="00E87708">
      <w:pPr>
        <w:pStyle w:val="Heading3"/>
        <w:spacing w:line="288" w:lineRule="auto"/>
        <w:rPr>
          <w:sz w:val="24"/>
          <w:szCs w:val="24"/>
        </w:rPr>
      </w:pPr>
      <w:bookmarkStart w:id="75" w:name="_Toc111126315"/>
      <w:r w:rsidRPr="00823E1F">
        <w:rPr>
          <w:sz w:val="24"/>
          <w:szCs w:val="24"/>
        </w:rPr>
        <w:t>API cấu hình Port Forwarding</w:t>
      </w:r>
      <w:bookmarkEnd w:id="75"/>
    </w:p>
    <w:p w14:paraId="4C6A7026" w14:textId="77777777" w:rsidR="007B00EB" w:rsidRPr="00823E1F" w:rsidRDefault="007B00EB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7B00EB" w:rsidRPr="00823E1F" w14:paraId="0767B13B" w14:textId="77777777" w:rsidTr="005D1622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2A5D460F" w14:textId="77777777" w:rsidR="007B00EB" w:rsidRPr="00823E1F" w:rsidRDefault="007B00EB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575588A3" w14:textId="77777777" w:rsidR="007B00EB" w:rsidRPr="00823E1F" w:rsidRDefault="007B00EB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7B00EB" w:rsidRPr="00823E1F" w14:paraId="4C25ACC1" w14:textId="77777777" w:rsidTr="005D1622">
        <w:trPr>
          <w:trHeight w:val="362"/>
        </w:trPr>
        <w:tc>
          <w:tcPr>
            <w:tcW w:w="1540" w:type="pct"/>
            <w:vAlign w:val="center"/>
          </w:tcPr>
          <w:p w14:paraId="3006DA02" w14:textId="77777777" w:rsidR="007B00EB" w:rsidRPr="00823E1F" w:rsidRDefault="007B00EB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11E653B3" w14:textId="77777777" w:rsidR="007B00EB" w:rsidRPr="00823E1F" w:rsidRDefault="007B00E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https://203.162.94.34:8443/one-link/deviceConfig</w:t>
            </w:r>
          </w:p>
        </w:tc>
      </w:tr>
      <w:tr w:rsidR="007B00EB" w:rsidRPr="00823E1F" w14:paraId="2ECE4518" w14:textId="77777777" w:rsidTr="005D1622">
        <w:tc>
          <w:tcPr>
            <w:tcW w:w="1540" w:type="pct"/>
            <w:vAlign w:val="center"/>
          </w:tcPr>
          <w:p w14:paraId="5C6140D4" w14:textId="77777777" w:rsidR="007B00EB" w:rsidRPr="00823E1F" w:rsidRDefault="007B00E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1A00E141" w14:textId="77777777" w:rsidR="007B00EB" w:rsidRPr="00823E1F" w:rsidRDefault="007B00E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7B00EB" w:rsidRPr="00823E1F" w14:paraId="59AF484C" w14:textId="77777777" w:rsidTr="005D1622">
        <w:tc>
          <w:tcPr>
            <w:tcW w:w="1540" w:type="pct"/>
            <w:vAlign w:val="center"/>
          </w:tcPr>
          <w:p w14:paraId="3A3D7253" w14:textId="77777777" w:rsidR="007B00EB" w:rsidRPr="00823E1F" w:rsidRDefault="007B00E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6257B45D" w14:textId="77777777" w:rsidR="007B00EB" w:rsidRPr="00823E1F" w:rsidRDefault="007B00E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347576C2" w14:textId="77777777" w:rsidR="007B00EB" w:rsidRPr="00823E1F" w:rsidRDefault="007B00E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C13712" w:rsidRPr="00823E1F" w14:paraId="162FC429" w14:textId="77777777" w:rsidTr="00C1371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9C094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DA7E9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F6DB0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FBCD2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E05AC" w14:textId="4B5DEF5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BB3DC" w14:textId="6DD9A363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13712" w:rsidRPr="00823E1F" w14:paraId="00A238D1" w14:textId="77777777" w:rsidTr="00C1371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50614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6F50C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33A7A5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B3606D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C2571" w14:textId="2A51F0F4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6F643" w14:textId="1F0C894E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C13712" w:rsidRPr="00823E1F" w14:paraId="7AD0FA73" w14:textId="77777777" w:rsidTr="00C1371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A608C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6C4AA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B3589E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5B7B57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8B1C" w14:textId="6B2A38CF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979F8E" w14:textId="6A352B0D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C13712" w:rsidRPr="00823E1F" w14:paraId="4647944D" w14:textId="77777777" w:rsidTr="00C1371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51540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CFB50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1F558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9DFD2D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74E8" w14:textId="44452E5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26767A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0D065069" w14:textId="70D16056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</w:rPr>
              <w:t>portFwd</w:t>
            </w:r>
            <w:commentRangeStart w:id="76"/>
            <w:r w:rsidRPr="00823E1F">
              <w:rPr>
                <w:sz w:val="24"/>
                <w:szCs w:val="24"/>
              </w:rPr>
              <w:t>Config</w:t>
            </w:r>
            <w:commentRangeEnd w:id="76"/>
            <w:proofErr w:type="spellEnd"/>
            <w:r w:rsidRPr="00823E1F">
              <w:rPr>
                <w:rStyle w:val="CommentReference"/>
              </w:rPr>
              <w:commentReference w:id="76"/>
            </w:r>
          </w:p>
        </w:tc>
      </w:tr>
      <w:tr w:rsidR="00C13712" w:rsidRPr="00823E1F" w14:paraId="5479D967" w14:textId="77777777" w:rsidTr="00C1371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124BD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B4D8A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A69AB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AA5A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63D9D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980162" w14:textId="2E2CBAC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61962539" w14:textId="77777777" w:rsidR="007B00EB" w:rsidRPr="00823E1F" w:rsidRDefault="007B00EB" w:rsidP="00E87708">
      <w:pPr>
        <w:spacing w:line="288" w:lineRule="auto"/>
      </w:pPr>
    </w:p>
    <w:p w14:paraId="581EEF9F" w14:textId="77777777" w:rsidR="007B00EB" w:rsidRPr="00823E1F" w:rsidRDefault="007B00E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1"/>
        <w:gridCol w:w="1646"/>
        <w:gridCol w:w="1439"/>
        <w:gridCol w:w="1170"/>
        <w:gridCol w:w="1079"/>
        <w:gridCol w:w="3790"/>
      </w:tblGrid>
      <w:tr w:rsidR="00C13712" w:rsidRPr="00823E1F" w14:paraId="2648D8AC" w14:textId="77777777" w:rsidTr="00C13712">
        <w:trPr>
          <w:trHeight w:val="255"/>
        </w:trPr>
        <w:tc>
          <w:tcPr>
            <w:tcW w:w="265" w:type="pct"/>
            <w:vAlign w:val="center"/>
          </w:tcPr>
          <w:p w14:paraId="35DB8087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4" w:type="pct"/>
            <w:shd w:val="clear" w:color="auto" w:fill="auto"/>
            <w:noWrap/>
            <w:vAlign w:val="center"/>
          </w:tcPr>
          <w:p w14:paraId="40DE85BF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47" w:type="pct"/>
            <w:shd w:val="clear" w:color="auto" w:fill="auto"/>
            <w:noWrap/>
            <w:vAlign w:val="center"/>
          </w:tcPr>
          <w:p w14:paraId="33BDCDE6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07" w:type="pct"/>
            <w:vAlign w:val="center"/>
          </w:tcPr>
          <w:p w14:paraId="1390BE69" w14:textId="7777777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560" w:type="pct"/>
          </w:tcPr>
          <w:p w14:paraId="7D00FC44" w14:textId="7483BF17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32E56B0E" w14:textId="4F6551D3" w:rsidR="00C13712" w:rsidRPr="00823E1F" w:rsidRDefault="00C1371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C13712" w:rsidRPr="00823E1F" w14:paraId="44ECA64B" w14:textId="77777777" w:rsidTr="00C13712">
        <w:trPr>
          <w:trHeight w:val="255"/>
        </w:trPr>
        <w:tc>
          <w:tcPr>
            <w:tcW w:w="265" w:type="pct"/>
            <w:vAlign w:val="center"/>
          </w:tcPr>
          <w:p w14:paraId="53ACF721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4" w:type="pct"/>
            <w:shd w:val="clear" w:color="auto" w:fill="auto"/>
            <w:noWrap/>
            <w:vAlign w:val="center"/>
          </w:tcPr>
          <w:p w14:paraId="2D91931E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47" w:type="pct"/>
            <w:shd w:val="clear" w:color="auto" w:fill="auto"/>
            <w:noWrap/>
            <w:vAlign w:val="center"/>
          </w:tcPr>
          <w:p w14:paraId="44C5AF7A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07" w:type="pct"/>
          </w:tcPr>
          <w:p w14:paraId="6EE9C365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0" w:type="pct"/>
          </w:tcPr>
          <w:p w14:paraId="479681B7" w14:textId="48D2F15F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18F9DEFF" w14:textId="29DABD22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C13712" w:rsidRPr="00823E1F" w14:paraId="6716B8AA" w14:textId="77777777" w:rsidTr="00C13712">
        <w:trPr>
          <w:trHeight w:val="255"/>
        </w:trPr>
        <w:tc>
          <w:tcPr>
            <w:tcW w:w="265" w:type="pct"/>
            <w:vAlign w:val="center"/>
          </w:tcPr>
          <w:p w14:paraId="45B453ED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4" w:type="pct"/>
            <w:shd w:val="clear" w:color="auto" w:fill="auto"/>
            <w:noWrap/>
            <w:vAlign w:val="center"/>
          </w:tcPr>
          <w:p w14:paraId="32048C48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47" w:type="pct"/>
            <w:shd w:val="clear" w:color="auto" w:fill="auto"/>
            <w:noWrap/>
            <w:vAlign w:val="center"/>
          </w:tcPr>
          <w:p w14:paraId="7386702F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07" w:type="pct"/>
          </w:tcPr>
          <w:p w14:paraId="078AA69A" w14:textId="77777777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0" w:type="pct"/>
          </w:tcPr>
          <w:p w14:paraId="04B1F086" w14:textId="7F814664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6D26083B" w14:textId="73FB2471" w:rsidR="00C13712" w:rsidRPr="00823E1F" w:rsidRDefault="00C1371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6DB74E10" w14:textId="77777777" w:rsidR="007B00EB" w:rsidRPr="00823E1F" w:rsidRDefault="007B00EB" w:rsidP="00E87708">
      <w:pPr>
        <w:spacing w:line="288" w:lineRule="auto"/>
      </w:pPr>
    </w:p>
    <w:p w14:paraId="2C3AA2C4" w14:textId="4515614D" w:rsidR="007B00EB" w:rsidRPr="00823E1F" w:rsidRDefault="007B00E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Example</w:t>
      </w:r>
    </w:p>
    <w:p w14:paraId="608302DB" w14:textId="77777777" w:rsidR="007B00EB" w:rsidRPr="00823E1F" w:rsidRDefault="007B00EB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92DCE29" w14:textId="77777777" w:rsidR="002218A9" w:rsidRPr="00823E1F" w:rsidRDefault="002218A9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42994721" w14:textId="77777777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D4A8705" w14:textId="288D4CD2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="00CE76E5" w:rsidRPr="00823E1F">
        <w:rPr>
          <w:rFonts w:ascii="Times New Roman" w:hAnsi="Times New Roman" w:cs="Times New Roman"/>
          <w:sz w:val="24"/>
          <w:szCs w:val="24"/>
        </w:rPr>
        <w:t>portFwd</w:t>
      </w:r>
      <w:r w:rsidRPr="00823E1F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7F2A8FF9" w14:textId="77777777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1EE23666" w14:textId="77777777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674DB31B" w14:textId="77777777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2ADCFAA9" w14:textId="44A293AF" w:rsidR="007B00EB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25312784" w14:textId="14CFCD09" w:rsidR="00790E54" w:rsidRDefault="00790E5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wanIndex</w:t>
      </w:r>
      <w:proofErr w:type="spellEnd"/>
      <w:r>
        <w:rPr>
          <w:rFonts w:ascii="Times New Roman" w:hAnsi="Times New Roman" w:cs="Times New Roman"/>
          <w:sz w:val="24"/>
          <w:szCs w:val="24"/>
        </w:rPr>
        <w:t>”: 2,</w:t>
      </w:r>
    </w:p>
    <w:p w14:paraId="02F994F6" w14:textId="69A36D88" w:rsidR="00790E54" w:rsidRPr="00823E1F" w:rsidRDefault="00790E5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“application”:”fwd1”,</w:t>
      </w:r>
    </w:p>
    <w:p w14:paraId="7A88F5CA" w14:textId="02F3B762" w:rsidR="007B00EB" w:rsidRPr="00823E1F" w:rsidRDefault="007E0F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</w:r>
      <w:r w:rsidR="007B00EB" w:rsidRPr="00823E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externalPort_Start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218A9" w:rsidRPr="00823E1F">
        <w:rPr>
          <w:rFonts w:ascii="Times New Roman" w:hAnsi="Times New Roman" w:cs="Times New Roman"/>
          <w:sz w:val="24"/>
          <w:szCs w:val="24"/>
        </w:rPr>
        <w:t>8888</w:t>
      </w:r>
      <w:r w:rsidR="007B00EB" w:rsidRPr="00823E1F">
        <w:rPr>
          <w:rFonts w:ascii="Times New Roman" w:hAnsi="Times New Roman" w:cs="Times New Roman"/>
          <w:sz w:val="24"/>
          <w:szCs w:val="24"/>
        </w:rPr>
        <w:t>,</w:t>
      </w:r>
    </w:p>
    <w:p w14:paraId="734A42C3" w14:textId="5CCCD491" w:rsidR="007B00EB" w:rsidRPr="00823E1F" w:rsidRDefault="007B00E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7E0FD3" w:rsidRPr="00823E1F">
        <w:rPr>
          <w:rFonts w:ascii="Times New Roman" w:hAnsi="Times New Roman" w:cs="Times New Roman"/>
          <w:sz w:val="24"/>
          <w:szCs w:val="24"/>
        </w:rPr>
        <w:t>externalPort_End</w:t>
      </w:r>
      <w:proofErr w:type="spellEnd"/>
      <w:r w:rsidR="007E0FD3"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218A9" w:rsidRPr="00823E1F">
        <w:rPr>
          <w:rFonts w:ascii="Times New Roman" w:hAnsi="Times New Roman" w:cs="Times New Roman"/>
          <w:sz w:val="24"/>
          <w:szCs w:val="24"/>
        </w:rPr>
        <w:t>8888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3F4C8624" w14:textId="0158EA1E" w:rsidR="007E0FD3" w:rsidRPr="00823E1F" w:rsidRDefault="007E0FD3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2218A9" w:rsidRPr="00823E1F">
        <w:rPr>
          <w:rFonts w:ascii="Times New Roman" w:hAnsi="Times New Roman" w:cs="Times New Roman"/>
          <w:sz w:val="24"/>
          <w:szCs w:val="24"/>
        </w:rPr>
        <w:t>in</w:t>
      </w:r>
      <w:r w:rsidRPr="00823E1F">
        <w:rPr>
          <w:rFonts w:ascii="Times New Roman" w:hAnsi="Times New Roman" w:cs="Times New Roman"/>
          <w:sz w:val="24"/>
          <w:szCs w:val="24"/>
        </w:rPr>
        <w:t>ternalPort_Start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218A9" w:rsidRPr="00823E1F">
        <w:rPr>
          <w:rFonts w:ascii="Times New Roman" w:hAnsi="Times New Roman" w:cs="Times New Roman"/>
          <w:sz w:val="24"/>
          <w:szCs w:val="24"/>
        </w:rPr>
        <w:t>88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75C2F169" w14:textId="29BE9EF0" w:rsidR="007E0FD3" w:rsidRPr="00823E1F" w:rsidRDefault="007E0FD3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2218A9" w:rsidRPr="00823E1F">
        <w:rPr>
          <w:rFonts w:ascii="Times New Roman" w:hAnsi="Times New Roman" w:cs="Times New Roman"/>
          <w:sz w:val="24"/>
          <w:szCs w:val="24"/>
        </w:rPr>
        <w:t>in</w:t>
      </w:r>
      <w:r w:rsidRPr="00823E1F">
        <w:rPr>
          <w:rFonts w:ascii="Times New Roman" w:hAnsi="Times New Roman" w:cs="Times New Roman"/>
          <w:sz w:val="24"/>
          <w:szCs w:val="24"/>
        </w:rPr>
        <w:t>ternalPort_End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218A9" w:rsidRPr="00823E1F">
        <w:rPr>
          <w:rFonts w:ascii="Times New Roman" w:hAnsi="Times New Roman" w:cs="Times New Roman"/>
          <w:sz w:val="24"/>
          <w:szCs w:val="24"/>
        </w:rPr>
        <w:t>88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7189D8E4" w14:textId="3C770056" w:rsidR="007E0FD3" w:rsidRPr="00823E1F" w:rsidRDefault="002218A9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internalClient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“192.168.88.3”,</w:t>
      </w:r>
    </w:p>
    <w:p w14:paraId="02F020C4" w14:textId="02E1A2DA" w:rsidR="007B00EB" w:rsidRPr="00823E1F" w:rsidRDefault="007B00E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r w:rsidR="002218A9" w:rsidRPr="00823E1F">
        <w:rPr>
          <w:rFonts w:ascii="Times New Roman" w:hAnsi="Times New Roman" w:cs="Times New Roman"/>
          <w:sz w:val="24"/>
          <w:szCs w:val="24"/>
        </w:rPr>
        <w:t>protocol</w:t>
      </w:r>
      <w:r w:rsidRPr="00823E1F">
        <w:rPr>
          <w:rFonts w:ascii="Times New Roman" w:hAnsi="Times New Roman" w:cs="Times New Roman"/>
          <w:sz w:val="24"/>
          <w:szCs w:val="24"/>
        </w:rPr>
        <w:t>”: “</w:t>
      </w:r>
      <w:r w:rsidR="002218A9" w:rsidRPr="00823E1F">
        <w:rPr>
          <w:rFonts w:ascii="Times New Roman" w:hAnsi="Times New Roman" w:cs="Times New Roman"/>
          <w:sz w:val="24"/>
          <w:szCs w:val="24"/>
        </w:rPr>
        <w:t>ALL</w:t>
      </w:r>
      <w:r w:rsidR="00790E54">
        <w:rPr>
          <w:rFonts w:ascii="Times New Roman" w:hAnsi="Times New Roman" w:cs="Times New Roman"/>
          <w:sz w:val="24"/>
          <w:szCs w:val="24"/>
        </w:rPr>
        <w:t>”</w:t>
      </w:r>
    </w:p>
    <w:p w14:paraId="4F48EA24" w14:textId="77777777" w:rsidR="007B00EB" w:rsidRPr="00823E1F" w:rsidRDefault="007B00E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B4B58E5" w14:textId="77777777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549E1FA8" w14:textId="77777777" w:rsidR="007B00EB" w:rsidRPr="00823E1F" w:rsidRDefault="007B00E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51316166" w14:textId="77777777" w:rsidR="007B00EB" w:rsidRPr="00823E1F" w:rsidRDefault="007B00EB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6E725913" w14:textId="77777777" w:rsidR="007B00EB" w:rsidRPr="00823E1F" w:rsidRDefault="007B00EB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33D011A2" w14:textId="77777777" w:rsidR="007B00EB" w:rsidRPr="00823E1F" w:rsidRDefault="007B00EB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504144B3" w14:textId="77777777" w:rsidR="007B00EB" w:rsidRPr="00823E1F" w:rsidRDefault="007B00EB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7AAFE89E" w14:textId="72F5607D" w:rsidR="00A0224F" w:rsidRPr="00823E1F" w:rsidRDefault="007B00EB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4EBBBE89" w14:textId="75DF0F9C" w:rsidR="002218A9" w:rsidRPr="00823E1F" w:rsidRDefault="002218A9" w:rsidP="00E87708">
      <w:pPr>
        <w:spacing w:line="288" w:lineRule="auto"/>
        <w:rPr>
          <w:u w:val="single"/>
        </w:rPr>
      </w:pPr>
      <w:proofErr w:type="spellStart"/>
      <w:r w:rsidRPr="00823E1F">
        <w:rPr>
          <w:u w:val="single"/>
        </w:rPr>
        <w:t>Cấu</w:t>
      </w:r>
      <w:proofErr w:type="spellEnd"/>
      <w:r w:rsidRPr="00823E1F">
        <w:rPr>
          <w:u w:val="single"/>
        </w:rPr>
        <w:t xml:space="preserve"> hình DDNS</w:t>
      </w:r>
    </w:p>
    <w:p w14:paraId="13896A75" w14:textId="77777777" w:rsidR="002218A9" w:rsidRPr="00823E1F" w:rsidRDefault="002218A9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49A52E5F" w14:textId="77777777" w:rsidR="000373C9" w:rsidRPr="00823E1F" w:rsidRDefault="000373C9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560CCA34" w14:textId="77777777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43B6095A" w14:textId="2BFE83F6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="00CE76E5" w:rsidRPr="00823E1F">
        <w:rPr>
          <w:rFonts w:ascii="Times New Roman" w:hAnsi="Times New Roman" w:cs="Times New Roman"/>
          <w:sz w:val="24"/>
          <w:szCs w:val="24"/>
        </w:rPr>
        <w:t>ddns</w:t>
      </w:r>
      <w:r w:rsidRPr="00823E1F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991A114" w14:textId="77777777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22DD5EE0" w14:textId="77777777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218D6C5A" w14:textId="77777777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49827C48" w14:textId="77777777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2DE6A9DA" w14:textId="0EB3C6D1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r w:rsidR="00241FB3" w:rsidRPr="00823E1F">
        <w:rPr>
          <w:rFonts w:ascii="Times New Roman" w:hAnsi="Times New Roman" w:cs="Times New Roman"/>
          <w:sz w:val="24"/>
          <w:szCs w:val="24"/>
        </w:rPr>
        <w:t>enable</w:t>
      </w:r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41FB3" w:rsidRPr="00823E1F">
        <w:rPr>
          <w:rFonts w:ascii="Times New Roman" w:hAnsi="Times New Roman" w:cs="Times New Roman"/>
          <w:sz w:val="24"/>
          <w:szCs w:val="24"/>
        </w:rPr>
        <w:t>1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050EE5EB" w14:textId="54404C04" w:rsidR="002218A9" w:rsidRPr="00823E1F" w:rsidRDefault="002218A9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241FB3" w:rsidRPr="00823E1F">
        <w:rPr>
          <w:rFonts w:ascii="Times New Roman" w:hAnsi="Times New Roman" w:cs="Times New Roman"/>
          <w:sz w:val="24"/>
          <w:szCs w:val="24"/>
        </w:rPr>
        <w:t>ddnsPassword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41FB3" w:rsidRPr="00823E1F">
        <w:rPr>
          <w:rFonts w:ascii="Times New Roman" w:hAnsi="Times New Roman" w:cs="Times New Roman"/>
          <w:sz w:val="24"/>
          <w:szCs w:val="24"/>
        </w:rPr>
        <w:t>“123456”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2797140E" w14:textId="3D124E24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241FB3" w:rsidRPr="00823E1F">
        <w:rPr>
          <w:rFonts w:ascii="Times New Roman" w:hAnsi="Times New Roman" w:cs="Times New Roman"/>
          <w:sz w:val="24"/>
          <w:szCs w:val="24"/>
        </w:rPr>
        <w:t>ddnsUsername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41FB3" w:rsidRPr="00823E1F">
        <w:rPr>
          <w:rFonts w:ascii="Times New Roman" w:hAnsi="Times New Roman" w:cs="Times New Roman"/>
          <w:sz w:val="24"/>
          <w:szCs w:val="24"/>
        </w:rPr>
        <w:t>“admin”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69E932F4" w14:textId="6578003B" w:rsidR="002218A9" w:rsidRPr="00823E1F" w:rsidRDefault="002218A9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241FB3" w:rsidRPr="00823E1F">
        <w:rPr>
          <w:rFonts w:ascii="Times New Roman" w:hAnsi="Times New Roman" w:cs="Times New Roman"/>
          <w:sz w:val="24"/>
          <w:szCs w:val="24"/>
        </w:rPr>
        <w:t>wildCard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r w:rsidR="00241FB3" w:rsidRPr="00823E1F">
        <w:rPr>
          <w:rFonts w:ascii="Times New Roman" w:hAnsi="Times New Roman" w:cs="Times New Roman"/>
          <w:sz w:val="24"/>
          <w:szCs w:val="24"/>
        </w:rPr>
        <w:t>0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32549AA0" w14:textId="7520207B" w:rsidR="002218A9" w:rsidRPr="00823E1F" w:rsidRDefault="002218A9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241FB3" w:rsidRPr="00823E1F">
        <w:rPr>
          <w:rFonts w:ascii="Times New Roman" w:hAnsi="Times New Roman" w:cs="Times New Roman"/>
          <w:sz w:val="24"/>
          <w:szCs w:val="24"/>
        </w:rPr>
        <w:t>ddnsProvider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</w:t>
      </w:r>
      <w:r w:rsidR="00241FB3" w:rsidRPr="00823E1F">
        <w:rPr>
          <w:rFonts w:ascii="Times New Roman" w:hAnsi="Times New Roman" w:cs="Times New Roman"/>
          <w:sz w:val="24"/>
          <w:szCs w:val="24"/>
        </w:rPr>
        <w:t>dynupdate.no-ip.com</w:t>
      </w:r>
      <w:r w:rsidRPr="00823E1F">
        <w:rPr>
          <w:rFonts w:ascii="Times New Roman" w:hAnsi="Times New Roman" w:cs="Times New Roman"/>
          <w:sz w:val="24"/>
          <w:szCs w:val="24"/>
        </w:rPr>
        <w:t>”,</w:t>
      </w:r>
    </w:p>
    <w:p w14:paraId="72BCB9BF" w14:textId="5EAACF8F" w:rsidR="002218A9" w:rsidRPr="00823E1F" w:rsidRDefault="002218A9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="00241FB3" w:rsidRPr="00823E1F">
        <w:rPr>
          <w:rFonts w:ascii="Times New Roman" w:hAnsi="Times New Roman" w:cs="Times New Roman"/>
          <w:sz w:val="24"/>
          <w:szCs w:val="24"/>
        </w:rPr>
        <w:t>ddnsHost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</w:t>
      </w:r>
      <w:r w:rsidR="00241FB3" w:rsidRPr="00823E1F">
        <w:rPr>
          <w:rFonts w:ascii="Times New Roman" w:hAnsi="Times New Roman" w:cs="Times New Roman"/>
          <w:sz w:val="24"/>
          <w:szCs w:val="24"/>
        </w:rPr>
        <w:t>192.168.1.7</w:t>
      </w:r>
      <w:r w:rsidRPr="00823E1F">
        <w:rPr>
          <w:rFonts w:ascii="Times New Roman" w:hAnsi="Times New Roman" w:cs="Times New Roman"/>
          <w:sz w:val="24"/>
          <w:szCs w:val="24"/>
        </w:rPr>
        <w:t>”</w:t>
      </w:r>
    </w:p>
    <w:p w14:paraId="4D2EDB7B" w14:textId="77777777" w:rsidR="002218A9" w:rsidRPr="00823E1F" w:rsidRDefault="002218A9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9A6EAB5" w14:textId="77777777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3386E03F" w14:textId="77777777" w:rsidR="002218A9" w:rsidRPr="00823E1F" w:rsidRDefault="002218A9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58559718" w14:textId="77777777" w:rsidR="002218A9" w:rsidRPr="00823E1F" w:rsidRDefault="002218A9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66925520" w14:textId="77777777" w:rsidR="002218A9" w:rsidRPr="00823E1F" w:rsidRDefault="002218A9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16D88B90" w14:textId="77777777" w:rsidR="002218A9" w:rsidRPr="00823E1F" w:rsidRDefault="002218A9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C6ECC1D" w14:textId="77777777" w:rsidR="002218A9" w:rsidRPr="00823E1F" w:rsidRDefault="002218A9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24A7FE06" w14:textId="7F1F06C9" w:rsidR="000E2027" w:rsidRPr="00823E1F" w:rsidRDefault="002218A9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1ABDDC40" w14:textId="579E3445" w:rsidR="00AA5866" w:rsidRPr="00823E1F" w:rsidRDefault="00AA5866" w:rsidP="00E87708">
      <w:pPr>
        <w:pStyle w:val="Heading3"/>
        <w:spacing w:line="288" w:lineRule="auto"/>
        <w:rPr>
          <w:sz w:val="24"/>
          <w:szCs w:val="24"/>
        </w:rPr>
      </w:pPr>
      <w:bookmarkStart w:id="77" w:name="_Toc111126316"/>
      <w:r w:rsidRPr="00823E1F">
        <w:rPr>
          <w:sz w:val="24"/>
          <w:szCs w:val="24"/>
        </w:rPr>
        <w:t>API cấu hình DDNS</w:t>
      </w:r>
      <w:bookmarkEnd w:id="77"/>
    </w:p>
    <w:p w14:paraId="00B7323C" w14:textId="77777777" w:rsidR="00AA5866" w:rsidRPr="00823E1F" w:rsidRDefault="00AA5866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AA5866" w:rsidRPr="00823E1F" w14:paraId="09EDDC92" w14:textId="77777777" w:rsidTr="00AA5866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0F0ED701" w14:textId="77777777" w:rsidR="00AA5866" w:rsidRPr="00823E1F" w:rsidRDefault="00AA5866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475B0579" w14:textId="77777777" w:rsidR="00AA5866" w:rsidRPr="00823E1F" w:rsidRDefault="00AA5866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AA5866" w:rsidRPr="00823E1F" w14:paraId="6B125952" w14:textId="77777777" w:rsidTr="00AA5866">
        <w:trPr>
          <w:trHeight w:val="362"/>
        </w:trPr>
        <w:tc>
          <w:tcPr>
            <w:tcW w:w="1540" w:type="pct"/>
            <w:vAlign w:val="center"/>
          </w:tcPr>
          <w:p w14:paraId="05339486" w14:textId="77777777" w:rsidR="00AA5866" w:rsidRPr="00823E1F" w:rsidRDefault="00AA5866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26D59719" w14:textId="77777777" w:rsidR="00AA5866" w:rsidRPr="00823E1F" w:rsidRDefault="00AA586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https://203.162.94.34:8443/one-link/deviceConfig</w:t>
            </w:r>
          </w:p>
        </w:tc>
      </w:tr>
      <w:tr w:rsidR="00AA5866" w:rsidRPr="00823E1F" w14:paraId="60CD8719" w14:textId="77777777" w:rsidTr="00AA5866">
        <w:tc>
          <w:tcPr>
            <w:tcW w:w="1540" w:type="pct"/>
            <w:vAlign w:val="center"/>
          </w:tcPr>
          <w:p w14:paraId="39F98451" w14:textId="77777777" w:rsidR="00AA5866" w:rsidRPr="00823E1F" w:rsidRDefault="00AA586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3455F610" w14:textId="77777777" w:rsidR="00AA5866" w:rsidRPr="00823E1F" w:rsidRDefault="00AA586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AA5866" w:rsidRPr="00823E1F" w14:paraId="41467AD4" w14:textId="77777777" w:rsidTr="00AA5866">
        <w:tc>
          <w:tcPr>
            <w:tcW w:w="1540" w:type="pct"/>
            <w:vAlign w:val="center"/>
          </w:tcPr>
          <w:p w14:paraId="47C4A844" w14:textId="77777777" w:rsidR="00AA5866" w:rsidRPr="00823E1F" w:rsidRDefault="00AA586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5E781EE7" w14:textId="77777777" w:rsidR="00AA5866" w:rsidRPr="00823E1F" w:rsidRDefault="00AA5866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47E2FAF8" w14:textId="77777777" w:rsidR="00AA5866" w:rsidRPr="00823E1F" w:rsidRDefault="00AA586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AA5866" w:rsidRPr="00823E1F" w14:paraId="60F20531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2E1C5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C2F0F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865341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34A162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FEBFE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AD3C61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AA5866" w:rsidRPr="00823E1F" w14:paraId="52AD5820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E0C3B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80EB1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88A5A4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4782D6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01C3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17949D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AA5866" w:rsidRPr="00823E1F" w14:paraId="697C1B7C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A9EA9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lastRenderedPageBreak/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45ADD6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2AA88F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914A2C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733C0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94EAD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AA5866" w:rsidRPr="00823E1F" w14:paraId="40AEF259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75FAD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E64D0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4E47CC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5147C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9570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4D2F6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24FE0913" w14:textId="64576F66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</w:rPr>
              <w:t>ddnsConfig</w:t>
            </w:r>
            <w:proofErr w:type="spellEnd"/>
          </w:p>
        </w:tc>
      </w:tr>
      <w:tr w:rsidR="00AA5866" w:rsidRPr="00823E1F" w14:paraId="459BE96C" w14:textId="77777777" w:rsidTr="00AA5866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40F03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108EED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7F3B5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D7040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06B8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66E8D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09569D2E" w14:textId="77777777" w:rsidR="00AA5866" w:rsidRPr="00823E1F" w:rsidRDefault="00AA5866" w:rsidP="00E87708">
      <w:pPr>
        <w:spacing w:line="288" w:lineRule="auto"/>
      </w:pPr>
    </w:p>
    <w:p w14:paraId="5AD8ADB3" w14:textId="77777777" w:rsidR="00AA5866" w:rsidRPr="00823E1F" w:rsidRDefault="00AA586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1"/>
        <w:gridCol w:w="1646"/>
        <w:gridCol w:w="1439"/>
        <w:gridCol w:w="1170"/>
        <w:gridCol w:w="1079"/>
        <w:gridCol w:w="3790"/>
      </w:tblGrid>
      <w:tr w:rsidR="00AA5866" w:rsidRPr="00823E1F" w14:paraId="66AD0480" w14:textId="77777777" w:rsidTr="00AA5866">
        <w:trPr>
          <w:trHeight w:val="255"/>
        </w:trPr>
        <w:tc>
          <w:tcPr>
            <w:tcW w:w="265" w:type="pct"/>
            <w:vAlign w:val="center"/>
          </w:tcPr>
          <w:p w14:paraId="458C8A83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4" w:type="pct"/>
            <w:shd w:val="clear" w:color="auto" w:fill="auto"/>
            <w:noWrap/>
            <w:vAlign w:val="center"/>
          </w:tcPr>
          <w:p w14:paraId="3BAA9F4D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47" w:type="pct"/>
            <w:shd w:val="clear" w:color="auto" w:fill="auto"/>
            <w:noWrap/>
            <w:vAlign w:val="center"/>
          </w:tcPr>
          <w:p w14:paraId="1BAE3367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07" w:type="pct"/>
            <w:vAlign w:val="center"/>
          </w:tcPr>
          <w:p w14:paraId="04F6B583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560" w:type="pct"/>
          </w:tcPr>
          <w:p w14:paraId="079E13D2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566B1FBA" w14:textId="77777777" w:rsidR="00AA5866" w:rsidRPr="00823E1F" w:rsidRDefault="00AA5866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AA5866" w:rsidRPr="00823E1F" w14:paraId="5827FC74" w14:textId="77777777" w:rsidTr="00AA5866">
        <w:trPr>
          <w:trHeight w:val="255"/>
        </w:trPr>
        <w:tc>
          <w:tcPr>
            <w:tcW w:w="265" w:type="pct"/>
            <w:vAlign w:val="center"/>
          </w:tcPr>
          <w:p w14:paraId="16928BDA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4" w:type="pct"/>
            <w:shd w:val="clear" w:color="auto" w:fill="auto"/>
            <w:noWrap/>
            <w:vAlign w:val="center"/>
          </w:tcPr>
          <w:p w14:paraId="0F0BEC83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47" w:type="pct"/>
            <w:shd w:val="clear" w:color="auto" w:fill="auto"/>
            <w:noWrap/>
            <w:vAlign w:val="center"/>
          </w:tcPr>
          <w:p w14:paraId="577D078C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07" w:type="pct"/>
          </w:tcPr>
          <w:p w14:paraId="72977B45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0" w:type="pct"/>
          </w:tcPr>
          <w:p w14:paraId="3860F81C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7B1B0F54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AA5866" w:rsidRPr="00823E1F" w14:paraId="548E924A" w14:textId="77777777" w:rsidTr="00AA5866">
        <w:trPr>
          <w:trHeight w:val="255"/>
        </w:trPr>
        <w:tc>
          <w:tcPr>
            <w:tcW w:w="265" w:type="pct"/>
            <w:vAlign w:val="center"/>
          </w:tcPr>
          <w:p w14:paraId="110CE08F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4" w:type="pct"/>
            <w:shd w:val="clear" w:color="auto" w:fill="auto"/>
            <w:noWrap/>
            <w:vAlign w:val="center"/>
          </w:tcPr>
          <w:p w14:paraId="360F8F70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47" w:type="pct"/>
            <w:shd w:val="clear" w:color="auto" w:fill="auto"/>
            <w:noWrap/>
            <w:vAlign w:val="center"/>
          </w:tcPr>
          <w:p w14:paraId="0DFE8C17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07" w:type="pct"/>
          </w:tcPr>
          <w:p w14:paraId="7950FE02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0" w:type="pct"/>
          </w:tcPr>
          <w:p w14:paraId="332D80A6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73AD25C3" w14:textId="77777777" w:rsidR="00AA5866" w:rsidRPr="00823E1F" w:rsidRDefault="00AA5866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7C8F02D0" w14:textId="77777777" w:rsidR="00AA5866" w:rsidRPr="00823E1F" w:rsidRDefault="00AA5866" w:rsidP="00E87708">
      <w:pPr>
        <w:spacing w:line="288" w:lineRule="auto"/>
      </w:pPr>
    </w:p>
    <w:p w14:paraId="0719E40A" w14:textId="1F0D5F13" w:rsidR="00AA5866" w:rsidRPr="00823E1F" w:rsidRDefault="00AA5866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074DFC9F" w14:textId="77777777" w:rsidR="00AA5866" w:rsidRPr="00823E1F" w:rsidRDefault="00AA586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5E120F3" w14:textId="77777777" w:rsidR="00AA5866" w:rsidRPr="00823E1F" w:rsidRDefault="00AA5866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38B9E52B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4E9962C2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D6E98E5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46EC8306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7A6B6481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04FB9537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42980545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“enable”: 1,</w:t>
      </w:r>
    </w:p>
    <w:p w14:paraId="5D0EFAF0" w14:textId="77777777" w:rsidR="00AA5866" w:rsidRPr="00823E1F" w:rsidRDefault="00AA5866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ddnsPassword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“123456”,</w:t>
      </w:r>
    </w:p>
    <w:p w14:paraId="22BD9EFC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ddnsUsername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“admin”,</w:t>
      </w:r>
    </w:p>
    <w:p w14:paraId="5F88DC32" w14:textId="77777777" w:rsidR="00AA5866" w:rsidRPr="00823E1F" w:rsidRDefault="00AA5866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wildCard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0,</w:t>
      </w:r>
    </w:p>
    <w:p w14:paraId="20746247" w14:textId="77777777" w:rsidR="00AA5866" w:rsidRPr="00823E1F" w:rsidRDefault="00AA5866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ddnsProvider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“dynupdate.no-ip.com”,</w:t>
      </w:r>
    </w:p>
    <w:p w14:paraId="2BEAF7CA" w14:textId="77777777" w:rsidR="00AA5866" w:rsidRPr="00823E1F" w:rsidRDefault="00AA5866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ddnsHost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“192.168.1.7”</w:t>
      </w:r>
    </w:p>
    <w:p w14:paraId="7030CA7C" w14:textId="77777777" w:rsidR="00AA5866" w:rsidRPr="00823E1F" w:rsidRDefault="00AA5866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AD4E98A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75101B96" w14:textId="77777777" w:rsidR="00AA5866" w:rsidRPr="00823E1F" w:rsidRDefault="00AA5866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05FF3C23" w14:textId="77777777" w:rsidR="00AA5866" w:rsidRPr="00823E1F" w:rsidRDefault="00AA5866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lastRenderedPageBreak/>
        <w:t>Response:</w:t>
      </w:r>
    </w:p>
    <w:p w14:paraId="2BB2BAE5" w14:textId="77777777" w:rsidR="00AA5866" w:rsidRPr="00823E1F" w:rsidRDefault="00AA5866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02B8B52B" w14:textId="77777777" w:rsidR="00AA5866" w:rsidRPr="00823E1F" w:rsidRDefault="00AA586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030ADB29" w14:textId="77777777" w:rsidR="00AA5866" w:rsidRPr="00823E1F" w:rsidRDefault="00AA5866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64545251" w14:textId="61C0B13C" w:rsidR="00AA5866" w:rsidRPr="00823E1F" w:rsidRDefault="00AA5866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310F117" w14:textId="76F70DE7" w:rsidR="00416300" w:rsidRPr="00823E1F" w:rsidRDefault="00416300" w:rsidP="00E87708">
      <w:pPr>
        <w:pStyle w:val="Heading3"/>
        <w:spacing w:line="288" w:lineRule="auto"/>
        <w:rPr>
          <w:sz w:val="24"/>
          <w:szCs w:val="24"/>
        </w:rPr>
      </w:pPr>
      <w:bookmarkStart w:id="78" w:name="_Toc111126317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>lấy thông tin mạng Mesh hiện có của thiết bị</w:t>
      </w:r>
      <w:bookmarkEnd w:id="78"/>
    </w:p>
    <w:p w14:paraId="3BFDA3B2" w14:textId="77777777" w:rsidR="00416300" w:rsidRPr="00823E1F" w:rsidRDefault="00416300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416300" w:rsidRPr="00823E1F" w14:paraId="00A2511A" w14:textId="77777777" w:rsidTr="00DA4C5D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0C7DC12E" w14:textId="77777777" w:rsidR="00416300" w:rsidRPr="00823E1F" w:rsidRDefault="00416300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4F68C033" w14:textId="77777777" w:rsidR="00416300" w:rsidRPr="00823E1F" w:rsidRDefault="00416300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416300" w:rsidRPr="00823E1F" w14:paraId="221241BE" w14:textId="77777777" w:rsidTr="00DA4C5D">
        <w:trPr>
          <w:trHeight w:val="362"/>
        </w:trPr>
        <w:tc>
          <w:tcPr>
            <w:tcW w:w="1540" w:type="pct"/>
            <w:vAlign w:val="center"/>
          </w:tcPr>
          <w:p w14:paraId="6E0E0D7C" w14:textId="77777777" w:rsidR="00416300" w:rsidRPr="00823E1F" w:rsidRDefault="00416300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2C285359" w14:textId="77777777" w:rsidR="00416300" w:rsidRPr="00823E1F" w:rsidRDefault="00416300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https://203.162.94.34:8443/one-link/getDeviceConfig</w:t>
            </w:r>
          </w:p>
        </w:tc>
      </w:tr>
      <w:tr w:rsidR="00416300" w:rsidRPr="00823E1F" w14:paraId="0EA5B579" w14:textId="77777777" w:rsidTr="00DA4C5D">
        <w:tc>
          <w:tcPr>
            <w:tcW w:w="1540" w:type="pct"/>
            <w:vAlign w:val="center"/>
          </w:tcPr>
          <w:p w14:paraId="3170E9A5" w14:textId="77777777" w:rsidR="00416300" w:rsidRPr="00823E1F" w:rsidRDefault="00416300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53C02DB1" w14:textId="77777777" w:rsidR="00416300" w:rsidRPr="00823E1F" w:rsidRDefault="00416300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416300" w:rsidRPr="00823E1F" w14:paraId="3F1E9F5E" w14:textId="77777777" w:rsidTr="00DA4C5D">
        <w:tc>
          <w:tcPr>
            <w:tcW w:w="1540" w:type="pct"/>
            <w:vAlign w:val="center"/>
          </w:tcPr>
          <w:p w14:paraId="062F9217" w14:textId="77777777" w:rsidR="00416300" w:rsidRPr="00823E1F" w:rsidRDefault="00416300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6A04397F" w14:textId="77777777" w:rsidR="00416300" w:rsidRPr="00823E1F" w:rsidRDefault="00416300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14D4B803" w14:textId="77777777" w:rsidR="00416300" w:rsidRPr="00823E1F" w:rsidRDefault="00416300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416300" w:rsidRPr="00823E1F" w14:paraId="5B393102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3FCEB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A9532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A6021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3697FA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F7F6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E55D4D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416300" w:rsidRPr="00823E1F" w14:paraId="1DE2DE2A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9F1FE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657610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2705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8B12D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D453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B7134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416300" w:rsidRPr="00823E1F" w14:paraId="7231064B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B7EB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970DC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5B947E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5C872E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CEA4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66F1A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416300" w:rsidRPr="00823E1F" w14:paraId="14CFBD25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60E2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09ED5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EA3E53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65D40A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44DF6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AFB765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591BA682" w14:textId="4DC776DE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getMeshWifiConfig</w:t>
            </w:r>
            <w:proofErr w:type="spellEnd"/>
          </w:p>
        </w:tc>
      </w:tr>
    </w:tbl>
    <w:p w14:paraId="0097E7D9" w14:textId="77777777" w:rsidR="00416300" w:rsidRPr="00823E1F" w:rsidRDefault="00416300" w:rsidP="00E87708">
      <w:pPr>
        <w:spacing w:line="288" w:lineRule="auto"/>
      </w:pPr>
    </w:p>
    <w:p w14:paraId="5EA6142C" w14:textId="77777777" w:rsidR="00416300" w:rsidRPr="00823E1F" w:rsidRDefault="00416300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2460B980" w14:textId="77777777" w:rsidR="00416300" w:rsidRPr="00823E1F" w:rsidRDefault="00416300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thông tin Lan của thiết bị.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"/>
        <w:gridCol w:w="1523"/>
        <w:gridCol w:w="1376"/>
        <w:gridCol w:w="866"/>
        <w:gridCol w:w="1018"/>
        <w:gridCol w:w="4342"/>
      </w:tblGrid>
      <w:tr w:rsidR="00416300" w:rsidRPr="00823E1F" w14:paraId="4FE22594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2DB91674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09F2766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4B743ED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65B5CD10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24" w:type="pct"/>
          </w:tcPr>
          <w:p w14:paraId="0A88C338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3BB5FE1B" w14:textId="77777777" w:rsidR="00416300" w:rsidRPr="00823E1F" w:rsidRDefault="00416300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416300" w:rsidRPr="00823E1F" w14:paraId="5F4C9574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31C87B74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334DF10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E5E656B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16659669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5247FA22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2E53C8D6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416300" w:rsidRPr="00823E1F" w14:paraId="3A5DE0CD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180E6992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BF4C520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83B5A94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640" w:type="pct"/>
            <w:vAlign w:val="center"/>
          </w:tcPr>
          <w:p w14:paraId="180EC6A5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4" w:type="pct"/>
          </w:tcPr>
          <w:p w14:paraId="09E76A8E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0DEF8F6C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</w:tr>
      <w:tr w:rsidR="00416300" w:rsidRPr="00823E1F" w14:paraId="7EAB97B1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3E85E5A6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1C7EE97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E18F62A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40" w:type="pct"/>
            <w:vAlign w:val="center"/>
          </w:tcPr>
          <w:p w14:paraId="7EA884E4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24" w:type="pct"/>
          </w:tcPr>
          <w:p w14:paraId="21FF24A7" w14:textId="77777777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shd w:val="clear" w:color="auto" w:fill="auto"/>
            <w:noWrap/>
            <w:vAlign w:val="center"/>
          </w:tcPr>
          <w:p w14:paraId="542DDE07" w14:textId="0C865E82" w:rsidR="00416300" w:rsidRPr="00823E1F" w:rsidRDefault="00416300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thông tin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mạng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Wifi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Mesh</w:t>
            </w:r>
          </w:p>
        </w:tc>
      </w:tr>
    </w:tbl>
    <w:p w14:paraId="17E769BF" w14:textId="77777777" w:rsidR="00416300" w:rsidRPr="00823E1F" w:rsidRDefault="00416300" w:rsidP="00E87708">
      <w:pPr>
        <w:spacing w:line="288" w:lineRule="auto"/>
      </w:pPr>
    </w:p>
    <w:p w14:paraId="23D09563" w14:textId="77777777" w:rsidR="00416300" w:rsidRPr="00823E1F" w:rsidRDefault="00416300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Example</w:t>
      </w:r>
    </w:p>
    <w:p w14:paraId="13FFB801" w14:textId="77777777" w:rsidR="00416300" w:rsidRPr="00823E1F" w:rsidRDefault="00416300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442CB50" w14:textId="77777777" w:rsidR="00416300" w:rsidRPr="00823E1F" w:rsidRDefault="00416300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https://203.162.94.34:8443/one-link/getDeviceConfig</w:t>
      </w:r>
    </w:p>
    <w:p w14:paraId="217EAACF" w14:textId="77777777" w:rsidR="00416300" w:rsidRPr="00823E1F" w:rsidRDefault="0041630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136B8C83" w14:textId="7163AE7D" w:rsidR="00416300" w:rsidRPr="00823E1F" w:rsidRDefault="0041630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getMeshWifiConfig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1FFA31BE" w14:textId="77777777" w:rsidR="00416300" w:rsidRPr="00823E1F" w:rsidRDefault="0041630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5C5309AF" w14:textId="77777777" w:rsidR="00416300" w:rsidRPr="00823E1F" w:rsidRDefault="00416300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78A7593C" w14:textId="77777777" w:rsidR="00416300" w:rsidRPr="00823E1F" w:rsidRDefault="00416300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47174AC2" w14:textId="77777777" w:rsidR="00416300" w:rsidRPr="00823E1F" w:rsidRDefault="00416300" w:rsidP="00E87708">
      <w:pPr>
        <w:spacing w:line="288" w:lineRule="auto"/>
        <w:rPr>
          <w:sz w:val="24"/>
          <w:szCs w:val="24"/>
        </w:rPr>
      </w:pPr>
    </w:p>
    <w:p w14:paraId="639BC6F9" w14:textId="77777777" w:rsidR="00416300" w:rsidRPr="00823E1F" w:rsidRDefault="00416300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6A2D17C5" w14:textId="77777777" w:rsidR="00416300" w:rsidRPr="00823E1F" w:rsidRDefault="00416300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5EF5CE2F" w14:textId="77777777" w:rsidR="00416300" w:rsidRPr="00823E1F" w:rsidRDefault="00416300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16F3D750" w14:textId="77777777" w:rsidR="00416300" w:rsidRPr="00823E1F" w:rsidRDefault="00416300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2397E3AB" w14:textId="77777777" w:rsidR="00416300" w:rsidRPr="00823E1F" w:rsidRDefault="00416300" w:rsidP="00E87708">
      <w:pPr>
        <w:spacing w:before="120" w:line="288" w:lineRule="auto"/>
        <w:ind w:firstLine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1505D52A" w14:textId="77777777" w:rsidR="00416300" w:rsidRPr="00823E1F" w:rsidRDefault="00416300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1BCF6F05" w14:textId="77777777" w:rsidR="00416300" w:rsidRPr="00823E1F" w:rsidRDefault="00416300" w:rsidP="00E87708">
      <w:pPr>
        <w:spacing w:before="120" w:line="288" w:lineRule="auto"/>
        <w:ind w:left="1440"/>
        <w:rPr>
          <w:sz w:val="24"/>
          <w:szCs w:val="24"/>
        </w:rPr>
      </w:pPr>
      <w:r w:rsidRPr="00823E1F">
        <w:rPr>
          <w:sz w:val="24"/>
          <w:szCs w:val="24"/>
        </w:rPr>
        <w:t>"enable": yes,</w:t>
      </w:r>
    </w:p>
    <w:p w14:paraId="055D9153" w14:textId="77777777" w:rsidR="00416300" w:rsidRPr="00823E1F" w:rsidRDefault="00416300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385C326C" w14:textId="719CC683" w:rsidR="00416300" w:rsidRPr="00823E1F" w:rsidRDefault="00416300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0730C62C" w14:textId="5DAE39BF" w:rsidR="0000542B" w:rsidRPr="00823E1F" w:rsidRDefault="0000542B" w:rsidP="00E87708">
      <w:pPr>
        <w:pStyle w:val="Heading3"/>
        <w:spacing w:line="288" w:lineRule="auto"/>
        <w:rPr>
          <w:sz w:val="24"/>
          <w:szCs w:val="24"/>
        </w:rPr>
      </w:pPr>
      <w:bookmarkStart w:id="79" w:name="_Toc111126318"/>
      <w:r w:rsidRPr="00823E1F">
        <w:rPr>
          <w:sz w:val="24"/>
          <w:szCs w:val="24"/>
        </w:rPr>
        <w:t xml:space="preserve">API cấu hình </w:t>
      </w:r>
      <w:r w:rsidRPr="00823E1F">
        <w:rPr>
          <w:sz w:val="24"/>
          <w:szCs w:val="24"/>
          <w:lang w:val="en-US"/>
        </w:rPr>
        <w:t xml:space="preserve">mạng Mesh từ </w:t>
      </w:r>
      <w:proofErr w:type="spellStart"/>
      <w:r w:rsidRPr="00823E1F">
        <w:rPr>
          <w:sz w:val="24"/>
          <w:szCs w:val="24"/>
          <w:lang w:val="en-US"/>
        </w:rPr>
        <w:t>Ont</w:t>
      </w:r>
      <w:bookmarkEnd w:id="79"/>
      <w:proofErr w:type="spellEnd"/>
    </w:p>
    <w:p w14:paraId="752F3A22" w14:textId="77777777" w:rsidR="0000542B" w:rsidRPr="00823E1F" w:rsidRDefault="0000542B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00542B" w:rsidRPr="00823E1F" w14:paraId="06F13C9B" w14:textId="77777777" w:rsidTr="00DA4C5D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2FD61460" w14:textId="77777777" w:rsidR="0000542B" w:rsidRPr="00823E1F" w:rsidRDefault="0000542B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42D8819D" w14:textId="77777777" w:rsidR="0000542B" w:rsidRPr="00823E1F" w:rsidRDefault="0000542B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00542B" w:rsidRPr="00823E1F" w14:paraId="38C91D87" w14:textId="77777777" w:rsidTr="00DA4C5D">
        <w:trPr>
          <w:trHeight w:val="362"/>
        </w:trPr>
        <w:tc>
          <w:tcPr>
            <w:tcW w:w="1540" w:type="pct"/>
            <w:vAlign w:val="center"/>
          </w:tcPr>
          <w:p w14:paraId="6FAEAE3E" w14:textId="77777777" w:rsidR="0000542B" w:rsidRPr="00823E1F" w:rsidRDefault="0000542B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deviceConfig</w:t>
            </w:r>
            <w:proofErr w:type="spellEnd"/>
          </w:p>
        </w:tc>
        <w:tc>
          <w:tcPr>
            <w:tcW w:w="3460" w:type="pct"/>
            <w:vAlign w:val="center"/>
          </w:tcPr>
          <w:p w14:paraId="1B5F799C" w14:textId="77777777" w:rsidR="0000542B" w:rsidRPr="00823E1F" w:rsidRDefault="000054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https://203.162.94.34:8443/one-link/deviceConfig</w:t>
            </w:r>
          </w:p>
        </w:tc>
      </w:tr>
      <w:tr w:rsidR="0000542B" w:rsidRPr="00823E1F" w14:paraId="54A7507E" w14:textId="77777777" w:rsidTr="00DA4C5D">
        <w:tc>
          <w:tcPr>
            <w:tcW w:w="1540" w:type="pct"/>
            <w:vAlign w:val="center"/>
          </w:tcPr>
          <w:p w14:paraId="167EA54E" w14:textId="77777777" w:rsidR="0000542B" w:rsidRPr="00823E1F" w:rsidRDefault="000054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13984BF9" w14:textId="77777777" w:rsidR="0000542B" w:rsidRPr="00823E1F" w:rsidRDefault="000054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POST</w:t>
            </w:r>
          </w:p>
        </w:tc>
      </w:tr>
      <w:tr w:rsidR="0000542B" w:rsidRPr="00823E1F" w14:paraId="5DADF6F8" w14:textId="77777777" w:rsidTr="00DA4C5D">
        <w:tc>
          <w:tcPr>
            <w:tcW w:w="1540" w:type="pct"/>
            <w:vAlign w:val="center"/>
          </w:tcPr>
          <w:p w14:paraId="31C7E517" w14:textId="77777777" w:rsidR="0000542B" w:rsidRPr="00823E1F" w:rsidRDefault="000054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5CAC6BBC" w14:textId="77777777" w:rsidR="0000542B" w:rsidRPr="00823E1F" w:rsidRDefault="0000542B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75E8629B" w14:textId="77777777" w:rsidR="0000542B" w:rsidRPr="00823E1F" w:rsidRDefault="0000542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00542B" w:rsidRPr="00823E1F" w14:paraId="6D4D2598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BBE54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619D9F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88F0A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C447E7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3784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E9B18C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00542B" w:rsidRPr="00823E1F" w14:paraId="7325D3E7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81AF9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1FABE2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11C662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469CD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BD342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34797F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00542B" w:rsidRPr="00823E1F" w14:paraId="434586F9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F2BCC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lastRenderedPageBreak/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FF3B8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B5C60B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B5291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B2B7D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6037B2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00542B" w:rsidRPr="00823E1F" w14:paraId="2295CB3F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7DA18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6AA2E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command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CB69EC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AB59F3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6A99A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32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6FC53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Lệnh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tác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động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xuống thiết bị</w:t>
            </w:r>
          </w:p>
          <w:p w14:paraId="63C54931" w14:textId="647C7CDD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Command =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meshWifiConfig</w:t>
            </w:r>
            <w:proofErr w:type="spellEnd"/>
          </w:p>
        </w:tc>
      </w:tr>
      <w:tr w:rsidR="0000542B" w:rsidRPr="00823E1F" w14:paraId="0DBCB357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2FFAF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37C792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body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01491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1C123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B39F9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B7D6EB" w14:textId="0AAC5B3F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Object cần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cấu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</w:t>
            </w:r>
          </w:p>
        </w:tc>
      </w:tr>
    </w:tbl>
    <w:p w14:paraId="1B38CC67" w14:textId="77777777" w:rsidR="0000542B" w:rsidRPr="00823E1F" w:rsidRDefault="0000542B" w:rsidP="00E87708">
      <w:pPr>
        <w:spacing w:line="288" w:lineRule="auto"/>
      </w:pPr>
    </w:p>
    <w:p w14:paraId="6D063CF1" w14:textId="77777777" w:rsidR="0000542B" w:rsidRPr="00823E1F" w:rsidRDefault="0000542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6"/>
        <w:gridCol w:w="1642"/>
        <w:gridCol w:w="1438"/>
        <w:gridCol w:w="994"/>
        <w:gridCol w:w="1258"/>
        <w:gridCol w:w="3787"/>
      </w:tblGrid>
      <w:tr w:rsidR="0000542B" w:rsidRPr="00823E1F" w14:paraId="38C47144" w14:textId="77777777" w:rsidTr="00DA4C5D">
        <w:trPr>
          <w:trHeight w:val="255"/>
        </w:trPr>
        <w:tc>
          <w:tcPr>
            <w:tcW w:w="268" w:type="pct"/>
            <w:vAlign w:val="center"/>
          </w:tcPr>
          <w:p w14:paraId="235CEC3A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3EDF3E85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156E38CE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16" w:type="pct"/>
            <w:vAlign w:val="center"/>
          </w:tcPr>
          <w:p w14:paraId="4085EB10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6C978F70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0D66B899" w14:textId="77777777" w:rsidR="0000542B" w:rsidRPr="00823E1F" w:rsidRDefault="0000542B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00542B" w:rsidRPr="00823E1F" w14:paraId="138B7CA3" w14:textId="77777777" w:rsidTr="00DA4C5D">
        <w:trPr>
          <w:trHeight w:val="255"/>
        </w:trPr>
        <w:tc>
          <w:tcPr>
            <w:tcW w:w="268" w:type="pct"/>
            <w:vAlign w:val="center"/>
          </w:tcPr>
          <w:p w14:paraId="633A1392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460DA806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14F3BBCF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16" w:type="pct"/>
          </w:tcPr>
          <w:p w14:paraId="6578AE91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61CDDD9F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31BBFAA6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00542B" w:rsidRPr="00823E1F" w14:paraId="5278243A" w14:textId="77777777" w:rsidTr="00DA4C5D">
        <w:trPr>
          <w:trHeight w:val="255"/>
        </w:trPr>
        <w:tc>
          <w:tcPr>
            <w:tcW w:w="268" w:type="pct"/>
            <w:vAlign w:val="center"/>
          </w:tcPr>
          <w:p w14:paraId="693933E2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2" w:type="pct"/>
            <w:shd w:val="clear" w:color="auto" w:fill="auto"/>
            <w:noWrap/>
            <w:vAlign w:val="center"/>
          </w:tcPr>
          <w:p w14:paraId="5288478E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46" w:type="pct"/>
            <w:shd w:val="clear" w:color="auto" w:fill="auto"/>
            <w:noWrap/>
            <w:vAlign w:val="center"/>
          </w:tcPr>
          <w:p w14:paraId="512E0659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16" w:type="pct"/>
          </w:tcPr>
          <w:p w14:paraId="6DB67685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0BEDC5A1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66" w:type="pct"/>
            <w:shd w:val="clear" w:color="auto" w:fill="auto"/>
            <w:noWrap/>
            <w:vAlign w:val="center"/>
          </w:tcPr>
          <w:p w14:paraId="3BC367F6" w14:textId="77777777" w:rsidR="0000542B" w:rsidRPr="00823E1F" w:rsidRDefault="0000542B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</w:tbl>
    <w:p w14:paraId="6612B96F" w14:textId="77777777" w:rsidR="0000542B" w:rsidRPr="00823E1F" w:rsidRDefault="0000542B" w:rsidP="00E87708">
      <w:pPr>
        <w:spacing w:line="288" w:lineRule="auto"/>
      </w:pPr>
    </w:p>
    <w:p w14:paraId="7760B488" w14:textId="77777777" w:rsidR="0000542B" w:rsidRPr="00823E1F" w:rsidRDefault="0000542B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53FAC41C" w14:textId="77777777" w:rsidR="0000542B" w:rsidRPr="00823E1F" w:rsidRDefault="0000542B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56424601" w14:textId="77777777" w:rsidR="0000542B" w:rsidRPr="00823E1F" w:rsidRDefault="0000542B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https://203.162.94.34:8443/one-link/deviceConfig</w:t>
      </w:r>
    </w:p>
    <w:p w14:paraId="47847A6A" w14:textId="77777777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40591D7C" w14:textId="7A2B5D64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"command":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meshWifiConfig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5CCE3E2" w14:textId="77777777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104F13AC" w14:textId="77777777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44B2544C" w14:textId="77777777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 xml:space="preserve">“body”: </w:t>
      </w:r>
    </w:p>
    <w:p w14:paraId="0858C4E6" w14:textId="77777777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{</w:t>
      </w:r>
    </w:p>
    <w:p w14:paraId="5C24E394" w14:textId="360F2B9F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ab/>
        <w:t>“enable”: Yes,</w:t>
      </w:r>
    </w:p>
    <w:p w14:paraId="0E3B9B61" w14:textId="44905CDA" w:rsidR="0000542B" w:rsidRPr="00823E1F" w:rsidRDefault="0000542B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}</w:t>
      </w:r>
    </w:p>
    <w:p w14:paraId="1FC4A052" w14:textId="77777777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55473996" w14:textId="77777777" w:rsidR="0000542B" w:rsidRPr="00823E1F" w:rsidRDefault="0000542B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28791A7E" w14:textId="77777777" w:rsidR="0000542B" w:rsidRPr="00823E1F" w:rsidRDefault="0000542B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48FA15EF" w14:textId="77777777" w:rsidR="0000542B" w:rsidRPr="00823E1F" w:rsidRDefault="0000542B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3D285A93" w14:textId="77777777" w:rsidR="0000542B" w:rsidRPr="00823E1F" w:rsidRDefault="0000542B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502790B1" w14:textId="77777777" w:rsidR="0000542B" w:rsidRPr="00823E1F" w:rsidRDefault="0000542B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</w:t>
      </w:r>
    </w:p>
    <w:p w14:paraId="526AD98D" w14:textId="18E6C798" w:rsidR="0000542B" w:rsidRPr="00823E1F" w:rsidRDefault="0000542B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58C10587" w14:textId="7AA51C4D" w:rsidR="003C7764" w:rsidRPr="00823E1F" w:rsidRDefault="003C7764" w:rsidP="00E87708">
      <w:pPr>
        <w:pStyle w:val="Heading3"/>
        <w:spacing w:line="288" w:lineRule="auto"/>
        <w:rPr>
          <w:sz w:val="24"/>
          <w:szCs w:val="24"/>
        </w:rPr>
      </w:pPr>
      <w:bookmarkStart w:id="80" w:name="_Toc111126319"/>
      <w:r w:rsidRPr="00823E1F">
        <w:rPr>
          <w:sz w:val="24"/>
          <w:szCs w:val="24"/>
        </w:rPr>
        <w:lastRenderedPageBreak/>
        <w:t xml:space="preserve">API </w:t>
      </w:r>
      <w:r w:rsidRPr="00823E1F">
        <w:rPr>
          <w:sz w:val="24"/>
          <w:szCs w:val="24"/>
          <w:lang w:val="en-US"/>
        </w:rPr>
        <w:t xml:space="preserve">lấy thông tin </w:t>
      </w:r>
      <w:proofErr w:type="spellStart"/>
      <w:r w:rsidRPr="00823E1F">
        <w:rPr>
          <w:sz w:val="24"/>
          <w:szCs w:val="24"/>
          <w:lang w:val="en-US"/>
        </w:rPr>
        <w:t>nhiệt</w:t>
      </w:r>
      <w:proofErr w:type="spellEnd"/>
      <w:r w:rsidRPr="00823E1F">
        <w:rPr>
          <w:sz w:val="24"/>
          <w:szCs w:val="24"/>
          <w:lang w:val="en-US"/>
        </w:rPr>
        <w:t xml:space="preserve"> độ, công </w:t>
      </w:r>
      <w:proofErr w:type="spellStart"/>
      <w:r w:rsidRPr="00823E1F">
        <w:rPr>
          <w:sz w:val="24"/>
          <w:szCs w:val="24"/>
          <w:lang w:val="en-US"/>
        </w:rPr>
        <w:t>suất</w:t>
      </w:r>
      <w:proofErr w:type="spellEnd"/>
      <w:r w:rsidRPr="00823E1F">
        <w:rPr>
          <w:sz w:val="24"/>
          <w:szCs w:val="24"/>
          <w:lang w:val="en-US"/>
        </w:rPr>
        <w:t xml:space="preserve"> </w:t>
      </w:r>
      <w:proofErr w:type="spellStart"/>
      <w:r w:rsidRPr="00823E1F">
        <w:rPr>
          <w:sz w:val="24"/>
          <w:szCs w:val="24"/>
          <w:lang w:val="en-US"/>
        </w:rPr>
        <w:t>thu</w:t>
      </w:r>
      <w:proofErr w:type="spellEnd"/>
      <w:r w:rsidRPr="00823E1F">
        <w:rPr>
          <w:sz w:val="24"/>
          <w:szCs w:val="24"/>
          <w:lang w:val="en-US"/>
        </w:rPr>
        <w:t xml:space="preserve"> phát của module </w:t>
      </w:r>
      <w:proofErr w:type="spellStart"/>
      <w:r w:rsidRPr="00823E1F">
        <w:rPr>
          <w:sz w:val="24"/>
          <w:szCs w:val="24"/>
          <w:lang w:val="en-US"/>
        </w:rPr>
        <w:t>quang</w:t>
      </w:r>
      <w:bookmarkEnd w:id="80"/>
      <w:proofErr w:type="spellEnd"/>
    </w:p>
    <w:p w14:paraId="7FFDE37B" w14:textId="77777777" w:rsidR="003C7764" w:rsidRPr="00823E1F" w:rsidRDefault="003C7764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3C7764" w:rsidRPr="00823E1F" w14:paraId="597D0244" w14:textId="77777777" w:rsidTr="00896239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4A0CE4E9" w14:textId="77777777" w:rsidR="003C7764" w:rsidRPr="00823E1F" w:rsidRDefault="003C7764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6BB6A8F7" w14:textId="77777777" w:rsidR="003C7764" w:rsidRPr="00823E1F" w:rsidRDefault="003C7764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3C7764" w:rsidRPr="00823E1F" w14:paraId="040698E6" w14:textId="77777777" w:rsidTr="00896239">
        <w:trPr>
          <w:trHeight w:val="362"/>
        </w:trPr>
        <w:tc>
          <w:tcPr>
            <w:tcW w:w="1540" w:type="pct"/>
            <w:vAlign w:val="center"/>
          </w:tcPr>
          <w:p w14:paraId="2BCCD255" w14:textId="3E534367" w:rsidR="003C7764" w:rsidRPr="00823E1F" w:rsidRDefault="003C7764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getOpticalInfo</w:t>
            </w:r>
            <w:proofErr w:type="spellEnd"/>
          </w:p>
        </w:tc>
        <w:tc>
          <w:tcPr>
            <w:tcW w:w="3460" w:type="pct"/>
            <w:vAlign w:val="center"/>
          </w:tcPr>
          <w:p w14:paraId="6BADC25F" w14:textId="137481F9" w:rsidR="003C7764" w:rsidRPr="00823E1F" w:rsidRDefault="003C7764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https://203.162.94.34:8443/one-link/getOpticalInfo</w:t>
            </w:r>
          </w:p>
        </w:tc>
      </w:tr>
      <w:tr w:rsidR="003C7764" w:rsidRPr="00823E1F" w14:paraId="23847E5E" w14:textId="77777777" w:rsidTr="00896239">
        <w:tc>
          <w:tcPr>
            <w:tcW w:w="1540" w:type="pct"/>
            <w:vAlign w:val="center"/>
          </w:tcPr>
          <w:p w14:paraId="0C244FB4" w14:textId="77777777" w:rsidR="003C7764" w:rsidRPr="00823E1F" w:rsidRDefault="003C7764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68125CF1" w14:textId="77777777" w:rsidR="003C7764" w:rsidRPr="00823E1F" w:rsidRDefault="003C7764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3C7764" w:rsidRPr="00823E1F" w14:paraId="3426158D" w14:textId="77777777" w:rsidTr="00896239">
        <w:tc>
          <w:tcPr>
            <w:tcW w:w="1540" w:type="pct"/>
            <w:vAlign w:val="center"/>
          </w:tcPr>
          <w:p w14:paraId="2CF09672" w14:textId="77777777" w:rsidR="003C7764" w:rsidRPr="00823E1F" w:rsidRDefault="003C7764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24C85308" w14:textId="77777777" w:rsidR="003C7764" w:rsidRPr="00823E1F" w:rsidRDefault="003C7764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34158C2E" w14:textId="77777777" w:rsidR="003C7764" w:rsidRPr="00823E1F" w:rsidRDefault="003C7764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11"/>
        <w:gridCol w:w="1523"/>
        <w:gridCol w:w="1376"/>
        <w:gridCol w:w="1175"/>
        <w:gridCol w:w="1260"/>
        <w:gridCol w:w="3790"/>
      </w:tblGrid>
      <w:tr w:rsidR="00F158D2" w:rsidRPr="00823E1F" w14:paraId="37DD2510" w14:textId="77777777" w:rsidTr="00F158D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F7EE7" w14:textId="77777777" w:rsidR="00F158D2" w:rsidRPr="00823E1F" w:rsidRDefault="00F158D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4349E" w14:textId="77777777" w:rsidR="00F158D2" w:rsidRPr="00823E1F" w:rsidRDefault="00F158D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35CED" w14:textId="77777777" w:rsidR="00F158D2" w:rsidRPr="00823E1F" w:rsidRDefault="00F158D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0CD88" w14:textId="77777777" w:rsidR="00F158D2" w:rsidRPr="00823E1F" w:rsidRDefault="00F158D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B0E6B" w14:textId="69B7294E" w:rsidR="00F158D2" w:rsidRPr="00823E1F" w:rsidRDefault="00F158D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9C7A7" w14:textId="439EAC0C" w:rsidR="00F158D2" w:rsidRPr="00823E1F" w:rsidRDefault="00F158D2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F158D2" w:rsidRPr="00823E1F" w14:paraId="09E42E71" w14:textId="77777777" w:rsidTr="00F158D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3B705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11D58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FB3B4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9DC83F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DAC8" w14:textId="600C2015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7FA25" w14:textId="29A4F258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F158D2" w:rsidRPr="00823E1F" w14:paraId="6CDE5C0C" w14:textId="77777777" w:rsidTr="00F158D2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66617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174D4E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9815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C022F0" w14:textId="77777777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FA5EB" w14:textId="1D19BE1D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19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92BB4" w14:textId="54630911" w:rsidR="00F158D2" w:rsidRPr="00823E1F" w:rsidRDefault="00F158D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</w:tbl>
    <w:p w14:paraId="5969FC49" w14:textId="77777777" w:rsidR="003C7764" w:rsidRPr="00823E1F" w:rsidRDefault="003C7764" w:rsidP="00E87708">
      <w:pPr>
        <w:spacing w:line="288" w:lineRule="auto"/>
      </w:pPr>
    </w:p>
    <w:p w14:paraId="52006172" w14:textId="77777777" w:rsidR="003C7764" w:rsidRPr="00823E1F" w:rsidRDefault="003C7764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73A745F3" w14:textId="73CA8FD5" w:rsidR="003C7764" w:rsidRPr="00823E1F" w:rsidRDefault="003C7764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</w:t>
      </w:r>
      <w:proofErr w:type="spellStart"/>
      <w:r w:rsidRPr="00823E1F">
        <w:rPr>
          <w:sz w:val="24"/>
          <w:szCs w:val="24"/>
        </w:rPr>
        <w:t>chứa</w:t>
      </w:r>
      <w:proofErr w:type="spellEnd"/>
      <w:r w:rsidRPr="00823E1F">
        <w:rPr>
          <w:sz w:val="24"/>
          <w:szCs w:val="24"/>
        </w:rPr>
        <w:t xml:space="preserve"> danh sách các thông tin </w:t>
      </w:r>
      <w:proofErr w:type="spellStart"/>
      <w:r w:rsidRPr="00823E1F">
        <w:rPr>
          <w:sz w:val="24"/>
          <w:szCs w:val="24"/>
        </w:rPr>
        <w:t>quang</w:t>
      </w:r>
      <w:proofErr w:type="spellEnd"/>
      <w:r w:rsidRPr="00823E1F">
        <w:rPr>
          <w:sz w:val="24"/>
          <w:szCs w:val="24"/>
        </w:rPr>
        <w:t xml:space="preserve"> của thiết bị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087"/>
        <w:gridCol w:w="1258"/>
        <w:gridCol w:w="3879"/>
      </w:tblGrid>
      <w:tr w:rsidR="002A0DD9" w:rsidRPr="00823E1F" w14:paraId="3BBCD44E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14CEA937" w14:textId="77777777" w:rsidR="002A0DD9" w:rsidRPr="00823E1F" w:rsidRDefault="002A0DD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573E4F43" w14:textId="77777777" w:rsidR="002A0DD9" w:rsidRPr="00823E1F" w:rsidRDefault="002A0DD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C73A498" w14:textId="77777777" w:rsidR="002A0DD9" w:rsidRPr="00823E1F" w:rsidRDefault="002A0DD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4B7E1A3C" w14:textId="77777777" w:rsidR="002A0DD9" w:rsidRPr="00823E1F" w:rsidRDefault="002A0DD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3FC1406C" w14:textId="77777777" w:rsidR="002A0DD9" w:rsidRPr="00823E1F" w:rsidRDefault="002A0DD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73D133CA" w14:textId="77777777" w:rsidR="002A0DD9" w:rsidRPr="00823E1F" w:rsidRDefault="002A0DD9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2A0DD9" w:rsidRPr="00823E1F" w14:paraId="7E0A32F7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56297AFE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10604721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8958332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</w:tcPr>
          <w:p w14:paraId="7AD6F691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23BE1DFA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4F90B8B1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2A0DD9" w:rsidRPr="00823E1F" w14:paraId="3B468B92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685237AC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352EAAC2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A59B62F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64" w:type="pct"/>
          </w:tcPr>
          <w:p w14:paraId="3EAEFD85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5A40A5FD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7D2CD078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2A0DD9" w:rsidRPr="00823E1F" w14:paraId="2FFAE293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1C65432C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3CEAE5F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B0465FA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52C8FE36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3" w:type="pct"/>
          </w:tcPr>
          <w:p w14:paraId="03CD4805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75509898" w14:textId="77777777" w:rsidR="002A0DD9" w:rsidRPr="00823E1F" w:rsidRDefault="002A0DD9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thiết bị</w:t>
            </w:r>
          </w:p>
        </w:tc>
      </w:tr>
    </w:tbl>
    <w:p w14:paraId="73337EEC" w14:textId="77777777" w:rsidR="003C7764" w:rsidRPr="00823E1F" w:rsidRDefault="003C7764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1999297C" w14:textId="77777777" w:rsidR="003C7764" w:rsidRPr="00823E1F" w:rsidRDefault="003C7764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23D9365E" w14:textId="5D9467FD" w:rsidR="003C7764" w:rsidRPr="00823E1F" w:rsidRDefault="003C7764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</w:t>
      </w:r>
      <w:r w:rsidR="00532FD5" w:rsidRPr="00823E1F">
        <w:rPr>
          <w:sz w:val="24"/>
          <w:szCs w:val="24"/>
        </w:rPr>
        <w:t>getOpticalInfo</w:t>
      </w:r>
    </w:p>
    <w:p w14:paraId="3B64082F" w14:textId="6CBD1DB6" w:rsidR="003C7764" w:rsidRPr="00823E1F" w:rsidRDefault="00532FD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79AC726" w14:textId="77777777" w:rsidR="003C7764" w:rsidRPr="00823E1F" w:rsidRDefault="003C776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57D6A8A3" w14:textId="77777777" w:rsidR="003C7764" w:rsidRPr="00823E1F" w:rsidRDefault="003C776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61105905" w14:textId="77777777" w:rsidR="003C7764" w:rsidRPr="00823E1F" w:rsidRDefault="003C7764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4B33EC8F" w14:textId="77777777" w:rsidR="003C7764" w:rsidRPr="00823E1F" w:rsidRDefault="003C7764" w:rsidP="00E87708">
      <w:pPr>
        <w:spacing w:line="288" w:lineRule="auto"/>
        <w:rPr>
          <w:sz w:val="24"/>
          <w:szCs w:val="24"/>
        </w:rPr>
      </w:pPr>
    </w:p>
    <w:p w14:paraId="2206F854" w14:textId="77777777" w:rsidR="003C7764" w:rsidRPr="00823E1F" w:rsidRDefault="003C7764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lastRenderedPageBreak/>
        <w:t>Response:</w:t>
      </w:r>
    </w:p>
    <w:p w14:paraId="007161D9" w14:textId="77777777" w:rsidR="003C7764" w:rsidRPr="00823E1F" w:rsidRDefault="003C7764" w:rsidP="00E87708">
      <w:pPr>
        <w:shd w:val="clear" w:color="auto" w:fill="FFFFFE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{  </w:t>
      </w:r>
    </w:p>
    <w:p w14:paraId="18C35F35" w14:textId="77777777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1A282F87" w14:textId="77777777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03FFE7D7" w14:textId="3601A73B" w:rsidR="003C7764" w:rsidRPr="00823E1F" w:rsidRDefault="002A0DD9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0B6DD53C" w14:textId="6F7553D1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{</w:t>
      </w:r>
    </w:p>
    <w:p w14:paraId="0F9A2622" w14:textId="77777777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txBias</w:t>
      </w:r>
      <w:proofErr w:type="spellEnd"/>
      <w:r w:rsidRPr="00823E1F">
        <w:rPr>
          <w:sz w:val="24"/>
          <w:szCs w:val="24"/>
        </w:rPr>
        <w:t>": 14432,</w:t>
      </w:r>
    </w:p>
    <w:p w14:paraId="27B596D5" w14:textId="77777777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rxVcc</w:t>
      </w:r>
      <w:proofErr w:type="spellEnd"/>
      <w:r w:rsidRPr="00823E1F">
        <w:rPr>
          <w:sz w:val="24"/>
          <w:szCs w:val="24"/>
        </w:rPr>
        <w:t>": 3285,</w:t>
      </w:r>
    </w:p>
    <w:p w14:paraId="7C6830DB" w14:textId="77777777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bOSAtemperature</w:t>
      </w:r>
      <w:proofErr w:type="spellEnd"/>
      <w:r w:rsidRPr="00823E1F">
        <w:rPr>
          <w:sz w:val="24"/>
          <w:szCs w:val="24"/>
        </w:rPr>
        <w:t>": 41,</w:t>
      </w:r>
    </w:p>
    <w:p w14:paraId="44274CB3" w14:textId="77777777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rxPower</w:t>
      </w:r>
      <w:proofErr w:type="spellEnd"/>
      <w:r w:rsidRPr="00823E1F">
        <w:rPr>
          <w:sz w:val="24"/>
          <w:szCs w:val="24"/>
        </w:rPr>
        <w:t>": 558,</w:t>
      </w:r>
    </w:p>
    <w:p w14:paraId="32B654B5" w14:textId="77777777" w:rsidR="003C7764" w:rsidRPr="00823E1F" w:rsidRDefault="003C7764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txPower</w:t>
      </w:r>
      <w:proofErr w:type="spellEnd"/>
      <w:r w:rsidRPr="00823E1F">
        <w:rPr>
          <w:sz w:val="24"/>
          <w:szCs w:val="24"/>
        </w:rPr>
        <w:t>": 17380</w:t>
      </w:r>
    </w:p>
    <w:p w14:paraId="7DD703E6" w14:textId="0F07CBC6" w:rsidR="003C7764" w:rsidRPr="00823E1F" w:rsidRDefault="002A0DD9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}</w:t>
      </w:r>
    </w:p>
    <w:p w14:paraId="11C40247" w14:textId="2E99C2C7" w:rsidR="003C7764" w:rsidRPr="00823E1F" w:rsidRDefault="003C7764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40CDAF1" w14:textId="349AACD7" w:rsidR="00281D75" w:rsidRPr="00823E1F" w:rsidRDefault="00281D75" w:rsidP="00E87708">
      <w:pPr>
        <w:pStyle w:val="Heading3"/>
        <w:spacing w:line="288" w:lineRule="auto"/>
        <w:rPr>
          <w:sz w:val="24"/>
          <w:szCs w:val="24"/>
        </w:rPr>
      </w:pPr>
      <w:bookmarkStart w:id="81" w:name="_Toc111126320"/>
      <w:commentRangeStart w:id="82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>kiểm tra kết nối của thiết bị</w:t>
      </w:r>
      <w:commentRangeEnd w:id="82"/>
      <w:r w:rsidR="00253B73" w:rsidRPr="00823E1F">
        <w:rPr>
          <w:rStyle w:val="CommentReference"/>
          <w:b w:val="0"/>
          <w:lang w:val="en-US"/>
        </w:rPr>
        <w:commentReference w:id="82"/>
      </w:r>
      <w:r w:rsidR="00841248" w:rsidRPr="00823E1F">
        <w:rPr>
          <w:sz w:val="24"/>
          <w:szCs w:val="24"/>
          <w:lang w:val="en-US"/>
        </w:rPr>
        <w:t xml:space="preserve"> - ping</w:t>
      </w:r>
      <w:bookmarkEnd w:id="81"/>
    </w:p>
    <w:p w14:paraId="4C380C51" w14:textId="77777777" w:rsidR="00281D75" w:rsidRPr="00823E1F" w:rsidRDefault="00281D75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281D75" w:rsidRPr="00823E1F" w14:paraId="015E9BE2" w14:textId="77777777" w:rsidTr="00896239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1D3D652E" w14:textId="77777777" w:rsidR="00281D75" w:rsidRPr="00823E1F" w:rsidRDefault="00281D75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575F62D0" w14:textId="77777777" w:rsidR="00281D75" w:rsidRPr="00823E1F" w:rsidRDefault="00281D75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281D75" w:rsidRPr="00823E1F" w14:paraId="64712295" w14:textId="77777777" w:rsidTr="00896239">
        <w:trPr>
          <w:trHeight w:val="362"/>
        </w:trPr>
        <w:tc>
          <w:tcPr>
            <w:tcW w:w="1540" w:type="pct"/>
            <w:vAlign w:val="center"/>
          </w:tcPr>
          <w:p w14:paraId="258EEA2C" w14:textId="3CDE269F" w:rsidR="00281D75" w:rsidRPr="00823E1F" w:rsidRDefault="00356791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ping</w:t>
            </w:r>
          </w:p>
        </w:tc>
        <w:tc>
          <w:tcPr>
            <w:tcW w:w="3460" w:type="pct"/>
            <w:vAlign w:val="center"/>
          </w:tcPr>
          <w:p w14:paraId="76BA4EE2" w14:textId="471CB186" w:rsidR="00281D75" w:rsidRPr="00823E1F" w:rsidRDefault="00281D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https://203.162.94.34:8443/one-link/ping</w:t>
            </w:r>
          </w:p>
        </w:tc>
      </w:tr>
      <w:tr w:rsidR="00281D75" w:rsidRPr="00823E1F" w14:paraId="5AF3B801" w14:textId="77777777" w:rsidTr="00896239">
        <w:tc>
          <w:tcPr>
            <w:tcW w:w="1540" w:type="pct"/>
            <w:vAlign w:val="center"/>
          </w:tcPr>
          <w:p w14:paraId="634894B4" w14:textId="77777777" w:rsidR="00281D75" w:rsidRPr="00823E1F" w:rsidRDefault="00281D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727DB0C7" w14:textId="77777777" w:rsidR="00281D75" w:rsidRPr="00823E1F" w:rsidRDefault="00281D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281D75" w:rsidRPr="00823E1F" w14:paraId="701ACD95" w14:textId="77777777" w:rsidTr="00896239">
        <w:tc>
          <w:tcPr>
            <w:tcW w:w="1540" w:type="pct"/>
            <w:vAlign w:val="center"/>
          </w:tcPr>
          <w:p w14:paraId="52E6E5FD" w14:textId="77777777" w:rsidR="00281D75" w:rsidRPr="00823E1F" w:rsidRDefault="00281D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7F11FCC3" w14:textId="77777777" w:rsidR="00281D75" w:rsidRPr="00823E1F" w:rsidRDefault="00281D75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4F4DBA00" w14:textId="77777777" w:rsidR="00281D75" w:rsidRPr="00823E1F" w:rsidRDefault="00281D75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510"/>
        <w:gridCol w:w="1644"/>
        <w:gridCol w:w="1351"/>
        <w:gridCol w:w="1079"/>
        <w:gridCol w:w="1081"/>
        <w:gridCol w:w="3970"/>
      </w:tblGrid>
      <w:tr w:rsidR="005D1AD3" w:rsidRPr="00823E1F" w14:paraId="47EC8058" w14:textId="77777777" w:rsidTr="0035679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568FD" w14:textId="77777777" w:rsidR="005D1AD3" w:rsidRPr="00823E1F" w:rsidRDefault="005D1AD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9ADB1" w14:textId="77777777" w:rsidR="005D1AD3" w:rsidRPr="00823E1F" w:rsidRDefault="005D1AD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893BD5" w14:textId="77777777" w:rsidR="005D1AD3" w:rsidRPr="00823E1F" w:rsidRDefault="005D1AD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C96718" w14:textId="77777777" w:rsidR="005D1AD3" w:rsidRPr="00823E1F" w:rsidRDefault="005D1AD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CCA87" w14:textId="55353AD0" w:rsidR="005D1AD3" w:rsidRPr="00823E1F" w:rsidRDefault="005D1AD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4E25B" w14:textId="5CCCFCD8" w:rsidR="005D1AD3" w:rsidRPr="00823E1F" w:rsidRDefault="005D1AD3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5D1AD3" w:rsidRPr="00823E1F" w14:paraId="62A0B637" w14:textId="77777777" w:rsidTr="0035679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48E27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E545E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7910F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D4D068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E56D4" w14:textId="291B6A34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4BE519" w14:textId="68C271A3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5D1AD3" w:rsidRPr="00823E1F" w14:paraId="652A616E" w14:textId="77777777" w:rsidTr="0035679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B366B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389EC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2F27E1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A66" w14:textId="77777777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22FD1" w14:textId="53BBA435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C580B" w14:textId="1DA5C9FA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5D1AD3" w:rsidRPr="00823E1F" w14:paraId="340F6A8A" w14:textId="77777777" w:rsidTr="00356791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7FEDC" w14:textId="35C43FE6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90F25" w14:textId="53C5EC0F" w:rsidR="005D1AD3" w:rsidRPr="00823E1F" w:rsidRDefault="005D1AD3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host</w:t>
            </w:r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36D463" w14:textId="0CB11855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7E9A8D" w14:textId="00FF219E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7B0DC" w14:textId="3EB76AF7" w:rsidR="005D1AD3" w:rsidRPr="00823E1F" w:rsidRDefault="005D1AD3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32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C0317" w14:textId="12316761" w:rsidR="005D1AD3" w:rsidRPr="00823E1F" w:rsidRDefault="005D1AD3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url</w:t>
            </w:r>
            <w:proofErr w:type="spellEnd"/>
            <w:r w:rsidRPr="00823E1F">
              <w:rPr>
                <w:sz w:val="24"/>
                <w:szCs w:val="24"/>
              </w:rPr>
              <w:t xml:space="preserve"> hoặc </w:t>
            </w:r>
            <w:proofErr w:type="spellStart"/>
            <w:r w:rsidRPr="00823E1F">
              <w:rPr>
                <w:sz w:val="24"/>
                <w:szCs w:val="24"/>
              </w:rPr>
              <w:t>ip</w:t>
            </w:r>
            <w:proofErr w:type="spellEnd"/>
            <w:r w:rsidRPr="00823E1F">
              <w:rPr>
                <w:sz w:val="24"/>
                <w:szCs w:val="24"/>
              </w:rPr>
              <w:t xml:space="preserve"> của host cần kiểm tra kết nối</w:t>
            </w:r>
          </w:p>
        </w:tc>
      </w:tr>
    </w:tbl>
    <w:p w14:paraId="4718141A" w14:textId="77777777" w:rsidR="00281D75" w:rsidRPr="00823E1F" w:rsidRDefault="00281D75" w:rsidP="00E87708">
      <w:pPr>
        <w:spacing w:line="288" w:lineRule="auto"/>
      </w:pPr>
    </w:p>
    <w:p w14:paraId="01C80C34" w14:textId="77777777" w:rsidR="00281D75" w:rsidRPr="00823E1F" w:rsidRDefault="00281D75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7288E9CD" w14:textId="070FA36D" w:rsidR="00281D75" w:rsidRPr="00823E1F" w:rsidRDefault="00281D75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</w:t>
      </w:r>
      <w:proofErr w:type="spellStart"/>
      <w:r w:rsidR="00550530" w:rsidRPr="00823E1F">
        <w:rPr>
          <w:sz w:val="24"/>
          <w:szCs w:val="24"/>
        </w:rPr>
        <w:t>chứa</w:t>
      </w:r>
      <w:proofErr w:type="spellEnd"/>
      <w:r w:rsidR="00550530" w:rsidRPr="00823E1F">
        <w:rPr>
          <w:sz w:val="24"/>
          <w:szCs w:val="24"/>
        </w:rPr>
        <w:t xml:space="preserve"> kết quả ping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087"/>
        <w:gridCol w:w="1258"/>
        <w:gridCol w:w="3879"/>
      </w:tblGrid>
      <w:tr w:rsidR="00612D37" w:rsidRPr="00823E1F" w14:paraId="2A201C1E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2004CFBF" w14:textId="77777777" w:rsidR="00612D37" w:rsidRPr="00823E1F" w:rsidRDefault="00612D3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lastRenderedPageBreak/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3A2A315" w14:textId="77777777" w:rsidR="00612D37" w:rsidRPr="00823E1F" w:rsidRDefault="00612D3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1574E85" w14:textId="77777777" w:rsidR="00612D37" w:rsidRPr="00823E1F" w:rsidRDefault="00612D3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4D6C21C0" w14:textId="77777777" w:rsidR="00612D37" w:rsidRPr="00823E1F" w:rsidRDefault="00612D3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4857AFFF" w14:textId="77777777" w:rsidR="00612D37" w:rsidRPr="00823E1F" w:rsidRDefault="00612D3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67079D08" w14:textId="77777777" w:rsidR="00612D37" w:rsidRPr="00823E1F" w:rsidRDefault="00612D37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612D37" w:rsidRPr="00823E1F" w14:paraId="17FC518A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2CE36711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AF5CB8C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28E8191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</w:tcPr>
          <w:p w14:paraId="200D6B00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3DCE91E0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38BF2507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612D37" w:rsidRPr="00823E1F" w14:paraId="3B6C86D9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45D0E65C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A223F58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EE510B4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64" w:type="pct"/>
          </w:tcPr>
          <w:p w14:paraId="04BE7514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199E2FC6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649B788C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612D37" w:rsidRPr="00823E1F" w14:paraId="0B8B6375" w14:textId="77777777" w:rsidTr="00384433">
        <w:trPr>
          <w:trHeight w:val="255"/>
        </w:trPr>
        <w:tc>
          <w:tcPr>
            <w:tcW w:w="265" w:type="pct"/>
            <w:vAlign w:val="center"/>
          </w:tcPr>
          <w:p w14:paraId="4D7E1390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78C16841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EC989DD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04BAADB1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3" w:type="pct"/>
          </w:tcPr>
          <w:p w14:paraId="08A620F1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684A7585" w14:textId="77777777" w:rsidR="00612D37" w:rsidRPr="00823E1F" w:rsidRDefault="00612D3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thiết bị</w:t>
            </w:r>
          </w:p>
        </w:tc>
      </w:tr>
    </w:tbl>
    <w:p w14:paraId="097E3F2F" w14:textId="77777777" w:rsidR="00281D75" w:rsidRPr="00823E1F" w:rsidRDefault="00281D75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4B4AB33C" w14:textId="77777777" w:rsidR="00281D75" w:rsidRPr="00823E1F" w:rsidRDefault="00281D75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0BCAD161" w14:textId="60E5688C" w:rsidR="00281D75" w:rsidRPr="00823E1F" w:rsidRDefault="00281D75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https://203.162.94.34:8443/one-link/ping</w:t>
      </w:r>
    </w:p>
    <w:p w14:paraId="6A697B34" w14:textId="30C16FC8" w:rsidR="00281D75" w:rsidRPr="00823E1F" w:rsidRDefault="00532FD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6BA878E4" w14:textId="77777777" w:rsidR="00281D75" w:rsidRPr="00823E1F" w:rsidRDefault="00281D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3932BE76" w14:textId="43E3FB63" w:rsidR="00281D75" w:rsidRPr="00823E1F" w:rsidRDefault="00281D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1C2FE7F3" w14:textId="66A1CC5F" w:rsidR="00281D75" w:rsidRPr="00823E1F" w:rsidRDefault="00281D75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"host": "8.8.8.8</w:t>
      </w:r>
      <w:r w:rsidR="00550530" w:rsidRPr="00823E1F">
        <w:rPr>
          <w:rFonts w:ascii="Times New Roman" w:hAnsi="Times New Roman" w:cs="Times New Roman"/>
          <w:sz w:val="24"/>
          <w:szCs w:val="24"/>
        </w:rPr>
        <w:t>"</w:t>
      </w:r>
    </w:p>
    <w:p w14:paraId="6AC1839D" w14:textId="77777777" w:rsidR="00281D75" w:rsidRPr="00823E1F" w:rsidRDefault="00281D75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1CE31A92" w14:textId="77777777" w:rsidR="00281D75" w:rsidRPr="00823E1F" w:rsidRDefault="00281D75" w:rsidP="00E87708">
      <w:pPr>
        <w:spacing w:line="288" w:lineRule="auto"/>
        <w:rPr>
          <w:sz w:val="24"/>
          <w:szCs w:val="24"/>
        </w:rPr>
      </w:pPr>
    </w:p>
    <w:p w14:paraId="4F7F022B" w14:textId="5947388C" w:rsidR="00281D75" w:rsidRPr="00823E1F" w:rsidRDefault="00281D75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1C51277E" w14:textId="22E4B37F" w:rsidR="00743EDC" w:rsidRPr="00823E1F" w:rsidRDefault="00743EDC" w:rsidP="00E87708">
      <w:pPr>
        <w:spacing w:line="288" w:lineRule="auto"/>
        <w:rPr>
          <w:bCs/>
          <w:sz w:val="24"/>
          <w:szCs w:val="24"/>
        </w:rPr>
      </w:pPr>
      <w:r w:rsidRPr="00823E1F">
        <w:rPr>
          <w:bCs/>
          <w:sz w:val="24"/>
          <w:szCs w:val="24"/>
        </w:rPr>
        <w:t>{</w:t>
      </w:r>
    </w:p>
    <w:p w14:paraId="4B15B7DC" w14:textId="77777777" w:rsidR="00743EDC" w:rsidRPr="00823E1F" w:rsidRDefault="00743ED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1B3B4DD0" w14:textId="77777777" w:rsidR="00743EDC" w:rsidRPr="00823E1F" w:rsidRDefault="00743ED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4D24E4B3" w14:textId="77777777" w:rsidR="00743EDC" w:rsidRPr="00823E1F" w:rsidRDefault="00743EDC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3AC6E6E1" w14:textId="77777777" w:rsidR="00743EDC" w:rsidRPr="00823E1F" w:rsidRDefault="00743EDC" w:rsidP="00E87708">
      <w:pPr>
        <w:spacing w:line="288" w:lineRule="auto"/>
        <w:rPr>
          <w:b/>
          <w:bCs/>
          <w:sz w:val="24"/>
          <w:szCs w:val="24"/>
        </w:rPr>
      </w:pPr>
    </w:p>
    <w:p w14:paraId="52AE866A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C676FE5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diagnosticsState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"Complete",</w:t>
      </w:r>
    </w:p>
    <w:p w14:paraId="773C606E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"host": "facebook.com",</w:t>
      </w:r>
    </w:p>
    <w:p w14:paraId="624C5DA9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dscp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0,</w:t>
      </w:r>
    </w:p>
    <w:p w14:paraId="26B2066C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numberOfRepetitions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4,</w:t>
      </w:r>
    </w:p>
    <w:p w14:paraId="16AD118A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"timeout": 5,</w:t>
      </w:r>
    </w:p>
    <w:p w14:paraId="0886865F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dataBlockSize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32,</w:t>
      </w:r>
    </w:p>
    <w:p w14:paraId="2BDD9692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successCount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4,</w:t>
      </w:r>
    </w:p>
    <w:p w14:paraId="6EE63162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failureCount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0,</w:t>
      </w:r>
    </w:p>
    <w:p w14:paraId="10016E59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averageResponseTime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48,</w:t>
      </w:r>
    </w:p>
    <w:p w14:paraId="21F2F59F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minimumResponseTime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48,</w:t>
      </w:r>
    </w:p>
    <w:p w14:paraId="00C58B77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maximumResponseTime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48,</w:t>
      </w:r>
    </w:p>
    <w:p w14:paraId="3583F846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"jitter": 0,</w:t>
      </w:r>
    </w:p>
    <w:p w14:paraId="22D85712" w14:textId="77777777" w:rsidR="00281D75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deviceTime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"1970-01-04T23:46:07+00:00"</w:t>
      </w:r>
    </w:p>
    <w:p w14:paraId="6C3FEED1" w14:textId="4C860C14" w:rsidR="0068174F" w:rsidRPr="00823E1F" w:rsidRDefault="00281D75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4D8A37A7" w14:textId="30458095" w:rsidR="00743EDC" w:rsidRPr="00823E1F" w:rsidRDefault="00743EDC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1A29ADA0" w14:textId="193E4E1F" w:rsidR="00841248" w:rsidRPr="00823E1F" w:rsidRDefault="00841248" w:rsidP="00E87708">
      <w:pPr>
        <w:pStyle w:val="Heading3"/>
        <w:spacing w:line="288" w:lineRule="auto"/>
        <w:rPr>
          <w:sz w:val="24"/>
          <w:szCs w:val="24"/>
        </w:rPr>
      </w:pPr>
      <w:bookmarkStart w:id="83" w:name="_Toc111126321"/>
      <w:commentRangeStart w:id="84"/>
      <w:r w:rsidRPr="00823E1F">
        <w:rPr>
          <w:sz w:val="24"/>
          <w:szCs w:val="24"/>
        </w:rPr>
        <w:t xml:space="preserve">API </w:t>
      </w:r>
      <w:r w:rsidRPr="00823E1F">
        <w:rPr>
          <w:sz w:val="24"/>
          <w:szCs w:val="24"/>
          <w:lang w:val="en-US"/>
        </w:rPr>
        <w:t>kiểm tra kết nối của thiết bị</w:t>
      </w:r>
      <w:commentRangeEnd w:id="84"/>
      <w:r w:rsidRPr="00823E1F">
        <w:rPr>
          <w:rStyle w:val="CommentReference"/>
          <w:b w:val="0"/>
          <w:lang w:val="en-US"/>
        </w:rPr>
        <w:commentReference w:id="84"/>
      </w:r>
      <w:r w:rsidRPr="00823E1F">
        <w:rPr>
          <w:sz w:val="24"/>
          <w:szCs w:val="24"/>
          <w:lang w:val="en-US"/>
        </w:rPr>
        <w:t xml:space="preserve"> - trace</w:t>
      </w:r>
      <w:bookmarkEnd w:id="83"/>
    </w:p>
    <w:p w14:paraId="4BF695BC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841248" w:rsidRPr="00823E1F" w14:paraId="2E4B7591" w14:textId="77777777" w:rsidTr="00DA4C5D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4DDB397E" w14:textId="77777777" w:rsidR="00841248" w:rsidRPr="00823E1F" w:rsidRDefault="00841248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6E397BB3" w14:textId="77777777" w:rsidR="00841248" w:rsidRPr="00823E1F" w:rsidRDefault="00841248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841248" w:rsidRPr="00823E1F" w14:paraId="0531C045" w14:textId="77777777" w:rsidTr="00DA4C5D">
        <w:trPr>
          <w:trHeight w:val="362"/>
        </w:trPr>
        <w:tc>
          <w:tcPr>
            <w:tcW w:w="1540" w:type="pct"/>
            <w:vAlign w:val="center"/>
          </w:tcPr>
          <w:p w14:paraId="1FEA191D" w14:textId="77777777" w:rsidR="00841248" w:rsidRPr="00823E1F" w:rsidRDefault="00841248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ping</w:t>
            </w:r>
          </w:p>
        </w:tc>
        <w:tc>
          <w:tcPr>
            <w:tcW w:w="3460" w:type="pct"/>
            <w:vAlign w:val="center"/>
          </w:tcPr>
          <w:p w14:paraId="72D2346A" w14:textId="2988E538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r w:rsidR="004A1F4C" w:rsidRPr="00823E1F">
              <w:rPr>
                <w:sz w:val="24"/>
                <w:szCs w:val="24"/>
              </w:rPr>
              <w:t>trace</w:t>
            </w:r>
          </w:p>
        </w:tc>
      </w:tr>
      <w:tr w:rsidR="00841248" w:rsidRPr="00823E1F" w14:paraId="7609C59B" w14:textId="77777777" w:rsidTr="00DA4C5D">
        <w:tc>
          <w:tcPr>
            <w:tcW w:w="1540" w:type="pct"/>
            <w:vAlign w:val="center"/>
          </w:tcPr>
          <w:p w14:paraId="60A9D0FC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6DC33D0B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841248" w:rsidRPr="00823E1F" w14:paraId="41684F7B" w14:textId="77777777" w:rsidTr="00DA4C5D">
        <w:tc>
          <w:tcPr>
            <w:tcW w:w="1540" w:type="pct"/>
            <w:vAlign w:val="center"/>
          </w:tcPr>
          <w:p w14:paraId="6FEEB9D3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345BD0DC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59BDE711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510"/>
        <w:gridCol w:w="1644"/>
        <w:gridCol w:w="1351"/>
        <w:gridCol w:w="1079"/>
        <w:gridCol w:w="1081"/>
        <w:gridCol w:w="3970"/>
      </w:tblGrid>
      <w:tr w:rsidR="00841248" w:rsidRPr="00823E1F" w14:paraId="046CC165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658A8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40AEF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44DDD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DBE55D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ADE9A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A8E29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41248" w:rsidRPr="00823E1F" w14:paraId="6E549B05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3F4F7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198730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642603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3184E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52A9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7EDA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841248" w:rsidRPr="00823E1F" w14:paraId="3F173DF2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C04FB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E7D5E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57B52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58DD6B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32989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CD5A89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841248" w:rsidRPr="00823E1F" w14:paraId="2A0E5171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0304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38D294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host</w:t>
            </w:r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3805C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90285B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0A38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32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B9D432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url</w:t>
            </w:r>
            <w:proofErr w:type="spellEnd"/>
            <w:r w:rsidRPr="00823E1F">
              <w:rPr>
                <w:sz w:val="24"/>
                <w:szCs w:val="24"/>
              </w:rPr>
              <w:t xml:space="preserve"> hoặc </w:t>
            </w:r>
            <w:proofErr w:type="spellStart"/>
            <w:r w:rsidRPr="00823E1F">
              <w:rPr>
                <w:sz w:val="24"/>
                <w:szCs w:val="24"/>
              </w:rPr>
              <w:t>ip</w:t>
            </w:r>
            <w:proofErr w:type="spellEnd"/>
            <w:r w:rsidRPr="00823E1F">
              <w:rPr>
                <w:sz w:val="24"/>
                <w:szCs w:val="24"/>
              </w:rPr>
              <w:t xml:space="preserve"> của host cần kiểm tra kết nối</w:t>
            </w:r>
          </w:p>
        </w:tc>
      </w:tr>
    </w:tbl>
    <w:p w14:paraId="02571646" w14:textId="77777777" w:rsidR="00841248" w:rsidRPr="00823E1F" w:rsidRDefault="00841248" w:rsidP="00E87708">
      <w:pPr>
        <w:spacing w:line="288" w:lineRule="auto"/>
      </w:pPr>
    </w:p>
    <w:p w14:paraId="61FE3413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7020A308" w14:textId="77777777" w:rsidR="00841248" w:rsidRPr="00823E1F" w:rsidRDefault="00841248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</w:t>
      </w:r>
      <w:proofErr w:type="spellStart"/>
      <w:r w:rsidRPr="00823E1F">
        <w:rPr>
          <w:sz w:val="24"/>
          <w:szCs w:val="24"/>
        </w:rPr>
        <w:t>chứa</w:t>
      </w:r>
      <w:proofErr w:type="spellEnd"/>
      <w:r w:rsidRPr="00823E1F">
        <w:rPr>
          <w:sz w:val="24"/>
          <w:szCs w:val="24"/>
        </w:rPr>
        <w:t xml:space="preserve"> kết quả ping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"/>
        <w:gridCol w:w="1523"/>
        <w:gridCol w:w="1376"/>
        <w:gridCol w:w="1087"/>
        <w:gridCol w:w="1258"/>
        <w:gridCol w:w="3879"/>
      </w:tblGrid>
      <w:tr w:rsidR="00841248" w:rsidRPr="00823E1F" w14:paraId="4EBDF077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2F1B4A7D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45057C7F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E85DADE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702A6278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53" w:type="pct"/>
          </w:tcPr>
          <w:p w14:paraId="25107E1F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04C32DBA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41248" w:rsidRPr="00823E1F" w14:paraId="29F92FDC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67BEF266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236625D9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0C6B3CD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</w:tcPr>
          <w:p w14:paraId="01EC7B4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6841B798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3C2D1E89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841248" w:rsidRPr="00823E1F" w14:paraId="10131095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57ADC657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409ED30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812315F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564" w:type="pct"/>
          </w:tcPr>
          <w:p w14:paraId="5CFCD916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53" w:type="pct"/>
          </w:tcPr>
          <w:p w14:paraId="6B20F71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6AB3D584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841248" w:rsidRPr="00823E1F" w14:paraId="652616A6" w14:textId="77777777" w:rsidTr="00DA4C5D">
        <w:trPr>
          <w:trHeight w:val="255"/>
        </w:trPr>
        <w:tc>
          <w:tcPr>
            <w:tcW w:w="265" w:type="pct"/>
            <w:vAlign w:val="center"/>
          </w:tcPr>
          <w:p w14:paraId="466FDF9F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790" w:type="pct"/>
            <w:shd w:val="clear" w:color="auto" w:fill="auto"/>
            <w:noWrap/>
            <w:vAlign w:val="center"/>
          </w:tcPr>
          <w:p w14:paraId="4CE2B924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body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0E586E0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4" w:type="pct"/>
            <w:vAlign w:val="center"/>
          </w:tcPr>
          <w:p w14:paraId="70740F52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53" w:type="pct"/>
          </w:tcPr>
          <w:p w14:paraId="2F7CB5BA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2013" w:type="pct"/>
            <w:shd w:val="clear" w:color="auto" w:fill="auto"/>
            <w:noWrap/>
            <w:vAlign w:val="center"/>
          </w:tcPr>
          <w:p w14:paraId="5E545AA3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thiết bị</w:t>
            </w:r>
          </w:p>
        </w:tc>
      </w:tr>
    </w:tbl>
    <w:p w14:paraId="013FCCAE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>Example</w:t>
      </w:r>
    </w:p>
    <w:p w14:paraId="079BD1AF" w14:textId="77777777" w:rsidR="00841248" w:rsidRPr="00823E1F" w:rsidRDefault="0084124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7FC7C8F7" w14:textId="55657397" w:rsidR="00841248" w:rsidRPr="00823E1F" w:rsidRDefault="00841248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https://203.162.94.34:8443/one-link/trace</w:t>
      </w:r>
    </w:p>
    <w:p w14:paraId="2E759F62" w14:textId="77777777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71704731" w14:textId="77777777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7B6825C6" w14:textId="77777777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657E0A40" w14:textId="77777777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"host": "8.8.8.8"</w:t>
      </w:r>
    </w:p>
    <w:p w14:paraId="2F5C13B1" w14:textId="77777777" w:rsidR="00841248" w:rsidRPr="00823E1F" w:rsidRDefault="00841248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7A6C29FD" w14:textId="77777777" w:rsidR="00841248" w:rsidRPr="00823E1F" w:rsidRDefault="00841248" w:rsidP="00E87708">
      <w:pPr>
        <w:spacing w:line="288" w:lineRule="auto"/>
        <w:rPr>
          <w:sz w:val="24"/>
          <w:szCs w:val="24"/>
        </w:rPr>
      </w:pPr>
    </w:p>
    <w:p w14:paraId="2293D40F" w14:textId="77777777" w:rsidR="00841248" w:rsidRPr="00823E1F" w:rsidRDefault="0084124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1C3B14C0" w14:textId="77777777" w:rsidR="00841248" w:rsidRPr="00823E1F" w:rsidRDefault="00841248" w:rsidP="00E87708">
      <w:pPr>
        <w:spacing w:line="288" w:lineRule="auto"/>
        <w:rPr>
          <w:bCs/>
          <w:sz w:val="24"/>
          <w:szCs w:val="24"/>
        </w:rPr>
      </w:pPr>
      <w:r w:rsidRPr="00823E1F">
        <w:rPr>
          <w:bCs/>
          <w:sz w:val="24"/>
          <w:szCs w:val="24"/>
        </w:rPr>
        <w:t>{</w:t>
      </w:r>
    </w:p>
    <w:p w14:paraId="2197C04D" w14:textId="77777777" w:rsidR="00841248" w:rsidRPr="00823E1F" w:rsidRDefault="0084124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55B90670" w14:textId="77777777" w:rsidR="00841248" w:rsidRPr="00823E1F" w:rsidRDefault="0084124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3638E6EE" w14:textId="77777777" w:rsidR="00841248" w:rsidRPr="00823E1F" w:rsidRDefault="0084124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“body”:</w:t>
      </w:r>
    </w:p>
    <w:p w14:paraId="4000160C" w14:textId="77777777" w:rsidR="00841248" w:rsidRPr="00823E1F" w:rsidRDefault="00841248" w:rsidP="00E87708">
      <w:pPr>
        <w:spacing w:line="288" w:lineRule="auto"/>
        <w:rPr>
          <w:b/>
          <w:bCs/>
          <w:sz w:val="24"/>
          <w:szCs w:val="24"/>
        </w:rPr>
      </w:pPr>
    </w:p>
    <w:p w14:paraId="5E5A9F2D" w14:textId="77777777" w:rsidR="00841248" w:rsidRPr="00823E1F" w:rsidRDefault="0084124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559972DD" w14:textId="77777777" w:rsidR="00841248" w:rsidRPr="00823E1F" w:rsidRDefault="0084124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diagnosticsState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"Complete",</w:t>
      </w:r>
    </w:p>
    <w:p w14:paraId="7AD8693D" w14:textId="5C75BEF1" w:rsidR="00841248" w:rsidRPr="00823E1F" w:rsidRDefault="0084124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"host": "</w:t>
      </w:r>
      <w:r w:rsidR="009A6B4D">
        <w:rPr>
          <w:rFonts w:ascii="Times New Roman" w:hAnsi="Times New Roman" w:cs="Times New Roman"/>
          <w:sz w:val="24"/>
          <w:szCs w:val="24"/>
        </w:rPr>
        <w:t>8.8.8.8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E3C1B97" w14:textId="40E67C31" w:rsidR="00841248" w:rsidRDefault="0084124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 xml:space="preserve">    </w:t>
      </w:r>
      <w:r w:rsidR="009A6B4D"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9A6B4D">
        <w:rPr>
          <w:rFonts w:ascii="Times New Roman" w:hAnsi="Times New Roman" w:cs="Times New Roman"/>
          <w:sz w:val="24"/>
          <w:szCs w:val="24"/>
        </w:rPr>
        <w:t>routeHop</w:t>
      </w:r>
      <w:proofErr w:type="spellEnd"/>
      <w:proofErr w:type="gramStart"/>
      <w:r w:rsidR="009A6B4D" w:rsidRPr="00823E1F">
        <w:rPr>
          <w:rFonts w:ascii="Times New Roman" w:hAnsi="Times New Roman" w:cs="Times New Roman"/>
          <w:sz w:val="24"/>
          <w:szCs w:val="24"/>
        </w:rPr>
        <w:t>"</w:t>
      </w:r>
      <w:r w:rsidR="009A6B4D">
        <w:rPr>
          <w:rFonts w:ascii="Times New Roman" w:hAnsi="Times New Roman" w:cs="Times New Roman"/>
          <w:sz w:val="24"/>
          <w:szCs w:val="24"/>
        </w:rPr>
        <w:t>:[</w:t>
      </w:r>
      <w:proofErr w:type="gramEnd"/>
    </w:p>
    <w:p w14:paraId="703446AB" w14:textId="1ACD9CE0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E6D66D9" w14:textId="2F2654B9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"host": "</w:t>
      </w:r>
      <w:r>
        <w:rPr>
          <w:rFonts w:ascii="Times New Roman" w:hAnsi="Times New Roman" w:cs="Times New Roman"/>
          <w:sz w:val="24"/>
          <w:szCs w:val="24"/>
        </w:rPr>
        <w:t>192.168.1.1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4853C4D" w14:textId="4440AE3F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ipAddress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192.168.1.1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F631874" w14:textId="0FA87845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errorCode</w:t>
      </w:r>
      <w:proofErr w:type="spellEnd"/>
      <w:r>
        <w:rPr>
          <w:rFonts w:ascii="Times New Roman" w:hAnsi="Times New Roman" w:cs="Times New Roman"/>
          <w:sz w:val="24"/>
          <w:szCs w:val="24"/>
        </w:rPr>
        <w:t>": "0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2372ACD" w14:textId="55DD65EA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rtTimes</w:t>
      </w:r>
      <w:proofErr w:type="spellEnd"/>
      <w:r>
        <w:rPr>
          <w:rFonts w:ascii="Times New Roman" w:hAnsi="Times New Roman" w:cs="Times New Roman"/>
          <w:sz w:val="24"/>
          <w:szCs w:val="24"/>
        </w:rPr>
        <w:t>": "15.000"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12CEB38E" w14:textId="3895D502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},</w:t>
      </w:r>
    </w:p>
    <w:p w14:paraId="06321463" w14:textId="77777777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A44C101" w14:textId="01B74A33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"host": "</w:t>
      </w:r>
      <w:r w:rsidRPr="009A6B4D">
        <w:rPr>
          <w:rFonts w:ascii="Times New Roman" w:hAnsi="Times New Roman" w:cs="Times New Roman"/>
          <w:sz w:val="24"/>
          <w:szCs w:val="24"/>
        </w:rPr>
        <w:t>static.vnpt.vn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4AAD0F31" w14:textId="6A33AE82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ipAddress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r w:rsidRPr="009A6B4D">
        <w:rPr>
          <w:rFonts w:ascii="Times New Roman" w:hAnsi="Times New Roman" w:cs="Times New Roman"/>
          <w:sz w:val="24"/>
          <w:szCs w:val="24"/>
        </w:rPr>
        <w:t>123.29.4.99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6C2C9DBE" w14:textId="77777777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errorCode</w:t>
      </w:r>
      <w:proofErr w:type="spellEnd"/>
      <w:r>
        <w:rPr>
          <w:rFonts w:ascii="Times New Roman" w:hAnsi="Times New Roman" w:cs="Times New Roman"/>
          <w:sz w:val="24"/>
          <w:szCs w:val="24"/>
        </w:rPr>
        <w:t>": "0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06AC8527" w14:textId="7128B7BE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rtTimes</w:t>
      </w:r>
      <w:proofErr w:type="spellEnd"/>
      <w:r>
        <w:rPr>
          <w:rFonts w:ascii="Times New Roman" w:hAnsi="Times New Roman" w:cs="Times New Roman"/>
          <w:sz w:val="24"/>
          <w:szCs w:val="24"/>
        </w:rPr>
        <w:t>": "</w:t>
      </w:r>
      <w:r w:rsidRPr="009A6B4D">
        <w:rPr>
          <w:rFonts w:ascii="Times New Roman" w:hAnsi="Times New Roman" w:cs="Times New Roman"/>
          <w:sz w:val="24"/>
          <w:szCs w:val="24"/>
        </w:rPr>
        <w:t>9.551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237CD7DA" w14:textId="376C04C3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},</w:t>
      </w:r>
    </w:p>
    <w:p w14:paraId="73A76C92" w14:textId="77777777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8FD1FF0" w14:textId="17F09341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"host": "</w:t>
      </w:r>
      <w:proofErr w:type="spellStart"/>
      <w:proofErr w:type="gramStart"/>
      <w:r w:rsidRPr="009A6B4D">
        <w:rPr>
          <w:rFonts w:ascii="Times New Roman" w:hAnsi="Times New Roman" w:cs="Times New Roman"/>
          <w:sz w:val="24"/>
          <w:szCs w:val="24"/>
        </w:rPr>
        <w:t>dns.google</w:t>
      </w:r>
      <w:proofErr w:type="spellEnd"/>
      <w:proofErr w:type="gramEnd"/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21BF209E" w14:textId="312D990A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ipAddress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</w:t>
      </w:r>
      <w:r>
        <w:rPr>
          <w:rFonts w:ascii="Times New Roman" w:hAnsi="Times New Roman" w:cs="Times New Roman"/>
          <w:sz w:val="24"/>
          <w:szCs w:val="24"/>
        </w:rPr>
        <w:t>8.8.8.8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3C530C90" w14:textId="77777777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3E1F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errorCode</w:t>
      </w:r>
      <w:proofErr w:type="spellEnd"/>
      <w:r>
        <w:rPr>
          <w:rFonts w:ascii="Times New Roman" w:hAnsi="Times New Roman" w:cs="Times New Roman"/>
          <w:sz w:val="24"/>
          <w:szCs w:val="24"/>
        </w:rPr>
        <w:t>": "0</w:t>
      </w:r>
      <w:r w:rsidRPr="00823E1F">
        <w:rPr>
          <w:rFonts w:ascii="Times New Roman" w:hAnsi="Times New Roman" w:cs="Times New Roman"/>
          <w:sz w:val="24"/>
          <w:szCs w:val="24"/>
        </w:rPr>
        <w:t>",</w:t>
      </w:r>
    </w:p>
    <w:p w14:paraId="5915CEDF" w14:textId="622DBEB1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rtTimes</w:t>
      </w:r>
      <w:proofErr w:type="spellEnd"/>
      <w:r>
        <w:rPr>
          <w:rFonts w:ascii="Times New Roman" w:hAnsi="Times New Roman" w:cs="Times New Roman"/>
          <w:sz w:val="24"/>
          <w:szCs w:val="24"/>
        </w:rPr>
        <w:t>": "10 "</w:t>
      </w:r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67198B9C" w14:textId="0FF964F2" w:rsidR="009A6B4D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0AE119C" w14:textId="65373A91" w:rsidR="009A6B4D" w:rsidRPr="00823E1F" w:rsidRDefault="009A6B4D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]</w:t>
      </w:r>
    </w:p>
    <w:p w14:paraId="42FB5AC7" w14:textId="77777777" w:rsidR="00841248" w:rsidRPr="00823E1F" w:rsidRDefault="00841248" w:rsidP="00E87708">
      <w:pPr>
        <w:pStyle w:val="HTMLPreformatted"/>
        <w:spacing w:line="28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7562B156" w14:textId="12652C8A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75686C71" w14:textId="5859A43A" w:rsidR="00841248" w:rsidRPr="00823E1F" w:rsidRDefault="00841248" w:rsidP="00E87708">
      <w:pPr>
        <w:pStyle w:val="Heading3"/>
        <w:spacing w:line="288" w:lineRule="auto"/>
        <w:rPr>
          <w:sz w:val="24"/>
          <w:szCs w:val="24"/>
        </w:rPr>
      </w:pPr>
      <w:bookmarkStart w:id="85" w:name="_Toc111126322"/>
      <w:commentRangeStart w:id="86"/>
      <w:r w:rsidRPr="00823E1F">
        <w:rPr>
          <w:sz w:val="24"/>
          <w:szCs w:val="24"/>
        </w:rPr>
        <w:t xml:space="preserve">API </w:t>
      </w:r>
      <w:proofErr w:type="spellStart"/>
      <w:r w:rsidRPr="00823E1F">
        <w:rPr>
          <w:sz w:val="24"/>
          <w:szCs w:val="24"/>
          <w:lang w:val="en-US"/>
        </w:rPr>
        <w:t>đo</w:t>
      </w:r>
      <w:proofErr w:type="spellEnd"/>
      <w:r w:rsidRPr="00823E1F">
        <w:rPr>
          <w:sz w:val="24"/>
          <w:szCs w:val="24"/>
          <w:lang w:val="en-US"/>
        </w:rPr>
        <w:t xml:space="preserve"> kiểm kết nối của thiết bị</w:t>
      </w:r>
      <w:commentRangeEnd w:id="86"/>
      <w:r w:rsidRPr="00823E1F">
        <w:rPr>
          <w:rStyle w:val="CommentReference"/>
          <w:b w:val="0"/>
          <w:lang w:val="en-US"/>
        </w:rPr>
        <w:commentReference w:id="86"/>
      </w:r>
      <w:bookmarkEnd w:id="85"/>
    </w:p>
    <w:p w14:paraId="42153405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proofErr w:type="spellStart"/>
      <w:r w:rsidRPr="00823E1F">
        <w:rPr>
          <w:sz w:val="24"/>
          <w:szCs w:val="24"/>
        </w:rPr>
        <w:t>Mô</w:t>
      </w:r>
      <w:proofErr w:type="spellEnd"/>
      <w:r w:rsidRPr="00823E1F">
        <w:rPr>
          <w:sz w:val="24"/>
          <w:szCs w:val="24"/>
        </w:rPr>
        <w:t xml:space="preserve"> tả API</w:t>
      </w:r>
    </w:p>
    <w:tbl>
      <w:tblPr>
        <w:tblStyle w:val="TableGridLight1"/>
        <w:tblW w:w="5000" w:type="pct"/>
        <w:tblLayout w:type="fixed"/>
        <w:tblLook w:val="0480" w:firstRow="0" w:lastRow="0" w:firstColumn="1" w:lastColumn="0" w:noHBand="0" w:noVBand="1"/>
      </w:tblPr>
      <w:tblGrid>
        <w:gridCol w:w="2968"/>
        <w:gridCol w:w="6667"/>
      </w:tblGrid>
      <w:tr w:rsidR="00841248" w:rsidRPr="00823E1F" w14:paraId="5ED58397" w14:textId="77777777" w:rsidTr="00DA4C5D">
        <w:trPr>
          <w:trHeight w:val="567"/>
        </w:trPr>
        <w:tc>
          <w:tcPr>
            <w:tcW w:w="1540" w:type="pct"/>
            <w:shd w:val="clear" w:color="auto" w:fill="BFBFBF" w:themeFill="background1" w:themeFillShade="BF"/>
            <w:vAlign w:val="center"/>
          </w:tcPr>
          <w:p w14:paraId="42797F27" w14:textId="77777777" w:rsidR="00841248" w:rsidRPr="00823E1F" w:rsidRDefault="00841248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API</w:t>
            </w:r>
          </w:p>
        </w:tc>
        <w:tc>
          <w:tcPr>
            <w:tcW w:w="3460" w:type="pct"/>
            <w:shd w:val="clear" w:color="auto" w:fill="BFBFBF" w:themeFill="background1" w:themeFillShade="BF"/>
            <w:vAlign w:val="center"/>
          </w:tcPr>
          <w:p w14:paraId="4A0FE51E" w14:textId="77777777" w:rsidR="00841248" w:rsidRPr="00823E1F" w:rsidRDefault="00841248" w:rsidP="00E87708">
            <w:pPr>
              <w:pStyle w:val="ANSVNormal"/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823E1F">
              <w:rPr>
                <w:b/>
                <w:sz w:val="24"/>
                <w:szCs w:val="24"/>
              </w:rPr>
              <w:t>Description</w:t>
            </w:r>
          </w:p>
        </w:tc>
      </w:tr>
      <w:tr w:rsidR="00841248" w:rsidRPr="00823E1F" w14:paraId="5849E3AA" w14:textId="77777777" w:rsidTr="00DA4C5D">
        <w:trPr>
          <w:trHeight w:val="362"/>
        </w:trPr>
        <w:tc>
          <w:tcPr>
            <w:tcW w:w="1540" w:type="pct"/>
            <w:vAlign w:val="center"/>
          </w:tcPr>
          <w:p w14:paraId="402633F0" w14:textId="032F29A2" w:rsidR="00841248" w:rsidRPr="00823E1F" w:rsidRDefault="00221FE6" w:rsidP="00E87708">
            <w:pPr>
              <w:spacing w:line="288" w:lineRule="auto"/>
              <w:rPr>
                <w:color w:val="000000"/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speedTest</w:t>
            </w:r>
            <w:proofErr w:type="spellEnd"/>
          </w:p>
        </w:tc>
        <w:tc>
          <w:tcPr>
            <w:tcW w:w="3460" w:type="pct"/>
            <w:vAlign w:val="center"/>
          </w:tcPr>
          <w:p w14:paraId="14A3503D" w14:textId="3BF837D3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https://203.162.94.34:8443/one-link/</w:t>
            </w:r>
            <w:r w:rsidR="00221FE6" w:rsidRPr="00823E1F">
              <w:rPr>
                <w:sz w:val="24"/>
                <w:szCs w:val="24"/>
              </w:rPr>
              <w:t>speedTest</w:t>
            </w:r>
          </w:p>
        </w:tc>
      </w:tr>
      <w:tr w:rsidR="00841248" w:rsidRPr="00823E1F" w14:paraId="2D227F0A" w14:textId="77777777" w:rsidTr="00DA4C5D">
        <w:tc>
          <w:tcPr>
            <w:tcW w:w="1540" w:type="pct"/>
            <w:vAlign w:val="center"/>
          </w:tcPr>
          <w:p w14:paraId="25AFD0BE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Request </w:t>
            </w:r>
          </w:p>
        </w:tc>
        <w:tc>
          <w:tcPr>
            <w:tcW w:w="3460" w:type="pct"/>
            <w:vAlign w:val="center"/>
          </w:tcPr>
          <w:p w14:paraId="64E7D6A6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GET</w:t>
            </w:r>
          </w:p>
        </w:tc>
      </w:tr>
      <w:tr w:rsidR="00841248" w:rsidRPr="00823E1F" w14:paraId="17A24EFB" w14:textId="77777777" w:rsidTr="00DA4C5D">
        <w:tc>
          <w:tcPr>
            <w:tcW w:w="1540" w:type="pct"/>
            <w:vAlign w:val="center"/>
          </w:tcPr>
          <w:p w14:paraId="1F706938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Response</w:t>
            </w:r>
          </w:p>
        </w:tc>
        <w:tc>
          <w:tcPr>
            <w:tcW w:w="3460" w:type="pct"/>
            <w:vAlign w:val="center"/>
          </w:tcPr>
          <w:p w14:paraId="368140DE" w14:textId="77777777" w:rsidR="00841248" w:rsidRPr="00823E1F" w:rsidRDefault="00841248" w:rsidP="00E87708">
            <w:pPr>
              <w:pStyle w:val="ANSVNormal"/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JSON object</w:t>
            </w:r>
          </w:p>
        </w:tc>
      </w:tr>
    </w:tbl>
    <w:p w14:paraId="48BCADDA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Request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510"/>
        <w:gridCol w:w="1644"/>
        <w:gridCol w:w="1351"/>
        <w:gridCol w:w="1079"/>
        <w:gridCol w:w="1081"/>
        <w:gridCol w:w="3970"/>
      </w:tblGrid>
      <w:tr w:rsidR="00841248" w:rsidRPr="00823E1F" w14:paraId="1438D8E4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666A8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7CE212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F9985E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572118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D727C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3DAD93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41248" w:rsidRPr="00823E1F" w14:paraId="00682C3F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5594D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FBAD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CF71BE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4B634F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AD02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3015C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Serial Number của thiết bị</w:t>
            </w:r>
          </w:p>
        </w:tc>
      </w:tr>
      <w:tr w:rsidR="00841248" w:rsidRPr="00823E1F" w14:paraId="62CC48CA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040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5C60A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modelName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B5E19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C5D792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BEADC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16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DC64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 xml:space="preserve">Tên </w:t>
            </w: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hình của thiết bị</w:t>
            </w:r>
          </w:p>
        </w:tc>
      </w:tr>
      <w:tr w:rsidR="00841248" w:rsidRPr="00823E1F" w14:paraId="6EE8B6F6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153CF" w14:textId="3AE5EB0D" w:rsidR="00841248" w:rsidRPr="00823E1F" w:rsidRDefault="00B822A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3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911A6" w14:textId="03C4AA04" w:rsidR="00841248" w:rsidRPr="00823E1F" w:rsidRDefault="0084124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downloadUrl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B70B43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37C9DA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79918" w14:textId="7634CC71" w:rsidR="00841248" w:rsidRPr="00823E1F" w:rsidRDefault="0061788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128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C912F2" w14:textId="6134288F" w:rsidR="00841248" w:rsidRPr="00823E1F" w:rsidRDefault="0061788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</w:rPr>
              <w:t>Địa</w:t>
            </w:r>
            <w:proofErr w:type="spellEnd"/>
            <w:r w:rsidRPr="00823E1F">
              <w:rPr>
                <w:sz w:val="24"/>
                <w:szCs w:val="24"/>
              </w:rPr>
              <w:t xml:space="preserve"> chỉ </w:t>
            </w:r>
            <w:proofErr w:type="spellStart"/>
            <w:r w:rsidR="00841248" w:rsidRPr="00823E1F">
              <w:rPr>
                <w:sz w:val="24"/>
                <w:szCs w:val="24"/>
              </w:rPr>
              <w:t>url</w:t>
            </w:r>
            <w:proofErr w:type="spellEnd"/>
            <w:r w:rsidR="00841248" w:rsidRPr="00823E1F">
              <w:rPr>
                <w:sz w:val="24"/>
                <w:szCs w:val="24"/>
              </w:rPr>
              <w:t xml:space="preserve"> </w:t>
            </w:r>
            <w:r w:rsidRPr="00823E1F">
              <w:rPr>
                <w:sz w:val="24"/>
                <w:szCs w:val="24"/>
              </w:rPr>
              <w:t>download</w:t>
            </w:r>
          </w:p>
        </w:tc>
      </w:tr>
      <w:tr w:rsidR="00617888" w:rsidRPr="00823E1F" w14:paraId="0D572203" w14:textId="77777777" w:rsidTr="00DA4C5D">
        <w:trPr>
          <w:trHeight w:val="255"/>
        </w:trPr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FA050" w14:textId="71CF5C00" w:rsidR="00617888" w:rsidRPr="00823E1F" w:rsidRDefault="00B822A7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F5E2D2" w14:textId="2F7E3A49" w:rsidR="00617888" w:rsidRPr="00823E1F" w:rsidRDefault="0061788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uploadUrl</w:t>
            </w:r>
            <w:proofErr w:type="spellEnd"/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B7041" w14:textId="474C32C3" w:rsidR="00617888" w:rsidRPr="00823E1F" w:rsidRDefault="0061788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188C" w14:textId="514441EC" w:rsidR="00617888" w:rsidRPr="00823E1F" w:rsidRDefault="0061788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08FC5" w14:textId="03B530C6" w:rsidR="00617888" w:rsidRPr="00823E1F" w:rsidRDefault="00617888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128</w:t>
            </w:r>
          </w:p>
        </w:tc>
        <w:tc>
          <w:tcPr>
            <w:tcW w:w="2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85B65" w14:textId="564259AB" w:rsidR="00617888" w:rsidRPr="00823E1F" w:rsidRDefault="00617888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Địa</w:t>
            </w:r>
            <w:proofErr w:type="spellEnd"/>
            <w:r w:rsidRPr="00823E1F">
              <w:rPr>
                <w:sz w:val="24"/>
                <w:szCs w:val="24"/>
              </w:rPr>
              <w:t xml:space="preserve"> chỉ </w:t>
            </w:r>
            <w:proofErr w:type="spellStart"/>
            <w:r w:rsidRPr="00823E1F">
              <w:rPr>
                <w:sz w:val="24"/>
                <w:szCs w:val="24"/>
              </w:rPr>
              <w:t>url</w:t>
            </w:r>
            <w:proofErr w:type="spellEnd"/>
            <w:r w:rsidRPr="00823E1F">
              <w:rPr>
                <w:sz w:val="24"/>
                <w:szCs w:val="24"/>
              </w:rPr>
              <w:t xml:space="preserve"> upload</w:t>
            </w:r>
          </w:p>
        </w:tc>
      </w:tr>
    </w:tbl>
    <w:p w14:paraId="70BFEE88" w14:textId="77777777" w:rsidR="00841248" w:rsidRPr="00823E1F" w:rsidRDefault="00841248" w:rsidP="00E87708">
      <w:pPr>
        <w:spacing w:line="288" w:lineRule="auto"/>
      </w:pPr>
    </w:p>
    <w:p w14:paraId="0E2EB84B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Response</w:t>
      </w:r>
    </w:p>
    <w:p w14:paraId="3160C37A" w14:textId="50C20F56" w:rsidR="00841248" w:rsidRPr="00823E1F" w:rsidRDefault="00841248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Kết quả trả về là </w:t>
      </w:r>
      <w:proofErr w:type="spellStart"/>
      <w:r w:rsidRPr="00823E1F">
        <w:rPr>
          <w:sz w:val="24"/>
          <w:szCs w:val="24"/>
        </w:rPr>
        <w:t>một</w:t>
      </w:r>
      <w:proofErr w:type="spellEnd"/>
      <w:r w:rsidRPr="00823E1F">
        <w:rPr>
          <w:sz w:val="24"/>
          <w:szCs w:val="24"/>
        </w:rPr>
        <w:t xml:space="preserve"> </w:t>
      </w:r>
      <w:proofErr w:type="spellStart"/>
      <w:r w:rsidRPr="00823E1F">
        <w:rPr>
          <w:sz w:val="24"/>
          <w:szCs w:val="24"/>
        </w:rPr>
        <w:t>Json</w:t>
      </w:r>
      <w:proofErr w:type="spellEnd"/>
      <w:r w:rsidRPr="00823E1F">
        <w:rPr>
          <w:sz w:val="24"/>
          <w:szCs w:val="24"/>
        </w:rPr>
        <w:t xml:space="preserve"> object </w:t>
      </w:r>
      <w:proofErr w:type="spellStart"/>
      <w:r w:rsidRPr="00823E1F">
        <w:rPr>
          <w:sz w:val="24"/>
          <w:szCs w:val="24"/>
        </w:rPr>
        <w:t>chứa</w:t>
      </w:r>
      <w:proofErr w:type="spellEnd"/>
      <w:r w:rsidRPr="00823E1F">
        <w:rPr>
          <w:sz w:val="24"/>
          <w:szCs w:val="24"/>
        </w:rPr>
        <w:t xml:space="preserve"> kết quả ping</w:t>
      </w:r>
      <w:r w:rsidR="0078427D" w:rsidRPr="00823E1F">
        <w:rPr>
          <w:sz w:val="24"/>
          <w:szCs w:val="24"/>
        </w:rPr>
        <w:t>, download, upload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"/>
        <w:gridCol w:w="1777"/>
        <w:gridCol w:w="1376"/>
        <w:gridCol w:w="962"/>
        <w:gridCol w:w="1195"/>
        <w:gridCol w:w="3815"/>
      </w:tblGrid>
      <w:tr w:rsidR="00841248" w:rsidRPr="00823E1F" w14:paraId="3C0872F7" w14:textId="77777777" w:rsidTr="007C3222">
        <w:trPr>
          <w:trHeight w:val="255"/>
        </w:trPr>
        <w:tc>
          <w:tcPr>
            <w:tcW w:w="265" w:type="pct"/>
            <w:vAlign w:val="center"/>
          </w:tcPr>
          <w:p w14:paraId="6837FBEE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No</w:t>
            </w:r>
          </w:p>
        </w:tc>
        <w:tc>
          <w:tcPr>
            <w:tcW w:w="922" w:type="pct"/>
            <w:shd w:val="clear" w:color="auto" w:fill="auto"/>
            <w:noWrap/>
            <w:vAlign w:val="center"/>
          </w:tcPr>
          <w:p w14:paraId="46C8C6C8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Parameter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F7EC106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499" w:type="pct"/>
            <w:vAlign w:val="center"/>
          </w:tcPr>
          <w:p w14:paraId="5CBFB8E7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620" w:type="pct"/>
          </w:tcPr>
          <w:p w14:paraId="422558D3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Max Length</w:t>
            </w:r>
          </w:p>
        </w:tc>
        <w:tc>
          <w:tcPr>
            <w:tcW w:w="1980" w:type="pct"/>
            <w:shd w:val="clear" w:color="auto" w:fill="auto"/>
            <w:noWrap/>
            <w:vAlign w:val="center"/>
          </w:tcPr>
          <w:p w14:paraId="2DCD6780" w14:textId="77777777" w:rsidR="00841248" w:rsidRPr="00823E1F" w:rsidRDefault="00841248" w:rsidP="00E87708">
            <w:pPr>
              <w:spacing w:line="288" w:lineRule="auto"/>
              <w:rPr>
                <w:b/>
                <w:bCs/>
                <w:sz w:val="24"/>
                <w:szCs w:val="24"/>
                <w:lang w:eastAsia="en-AU"/>
              </w:rPr>
            </w:pPr>
            <w:r w:rsidRPr="00823E1F">
              <w:rPr>
                <w:b/>
                <w:bCs/>
                <w:sz w:val="24"/>
                <w:szCs w:val="24"/>
                <w:lang w:eastAsia="en-AU"/>
              </w:rPr>
              <w:t>Description</w:t>
            </w:r>
          </w:p>
        </w:tc>
      </w:tr>
      <w:tr w:rsidR="00841248" w:rsidRPr="00823E1F" w14:paraId="056B1BEE" w14:textId="77777777" w:rsidTr="007C3222">
        <w:trPr>
          <w:trHeight w:val="255"/>
        </w:trPr>
        <w:tc>
          <w:tcPr>
            <w:tcW w:w="265" w:type="pct"/>
            <w:vAlign w:val="center"/>
          </w:tcPr>
          <w:p w14:paraId="2B2F42ED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lastRenderedPageBreak/>
              <w:t>1</w:t>
            </w:r>
          </w:p>
        </w:tc>
        <w:tc>
          <w:tcPr>
            <w:tcW w:w="922" w:type="pct"/>
            <w:shd w:val="clear" w:color="auto" w:fill="auto"/>
            <w:noWrap/>
            <w:vAlign w:val="center"/>
          </w:tcPr>
          <w:p w14:paraId="4F2745BA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errorCode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0AAE349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499" w:type="pct"/>
          </w:tcPr>
          <w:p w14:paraId="26DE44E2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0" w:type="pct"/>
          </w:tcPr>
          <w:p w14:paraId="38055204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980" w:type="pct"/>
            <w:shd w:val="clear" w:color="auto" w:fill="auto"/>
            <w:noWrap/>
            <w:vAlign w:val="center"/>
          </w:tcPr>
          <w:p w14:paraId="3F283AF8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Mã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lỗi</w:t>
            </w:r>
          </w:p>
        </w:tc>
      </w:tr>
      <w:tr w:rsidR="00841248" w:rsidRPr="00823E1F" w14:paraId="11849C3B" w14:textId="77777777" w:rsidTr="007C3222">
        <w:trPr>
          <w:trHeight w:val="255"/>
        </w:trPr>
        <w:tc>
          <w:tcPr>
            <w:tcW w:w="265" w:type="pct"/>
            <w:vAlign w:val="center"/>
          </w:tcPr>
          <w:p w14:paraId="791B3926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2</w:t>
            </w:r>
          </w:p>
        </w:tc>
        <w:tc>
          <w:tcPr>
            <w:tcW w:w="922" w:type="pct"/>
            <w:shd w:val="clear" w:color="auto" w:fill="auto"/>
            <w:noWrap/>
            <w:vAlign w:val="center"/>
          </w:tcPr>
          <w:p w14:paraId="246C4FC8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errorMessage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A3D7190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Optional</w:t>
            </w:r>
          </w:p>
        </w:tc>
        <w:tc>
          <w:tcPr>
            <w:tcW w:w="499" w:type="pct"/>
          </w:tcPr>
          <w:p w14:paraId="523A8D35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String</w:t>
            </w:r>
          </w:p>
        </w:tc>
        <w:tc>
          <w:tcPr>
            <w:tcW w:w="620" w:type="pct"/>
          </w:tcPr>
          <w:p w14:paraId="2B4819AD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64</w:t>
            </w:r>
          </w:p>
        </w:tc>
        <w:tc>
          <w:tcPr>
            <w:tcW w:w="1980" w:type="pct"/>
            <w:shd w:val="clear" w:color="auto" w:fill="auto"/>
            <w:noWrap/>
            <w:vAlign w:val="center"/>
          </w:tcPr>
          <w:p w14:paraId="080DB926" w14:textId="77777777" w:rsidR="00841248" w:rsidRPr="00823E1F" w:rsidRDefault="00841248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proofErr w:type="spellStart"/>
            <w:r w:rsidRPr="00823E1F">
              <w:rPr>
                <w:sz w:val="24"/>
                <w:szCs w:val="24"/>
                <w:lang w:eastAsia="en-AU"/>
              </w:rPr>
              <w:t>Mô</w:t>
            </w:r>
            <w:proofErr w:type="spellEnd"/>
            <w:r w:rsidRPr="00823E1F">
              <w:rPr>
                <w:sz w:val="24"/>
                <w:szCs w:val="24"/>
                <w:lang w:eastAsia="en-AU"/>
              </w:rPr>
              <w:t xml:space="preserve"> tả lỗi</w:t>
            </w:r>
          </w:p>
        </w:tc>
      </w:tr>
      <w:tr w:rsidR="007C3222" w:rsidRPr="00823E1F" w14:paraId="51B6CA74" w14:textId="77777777" w:rsidTr="007C3222">
        <w:trPr>
          <w:trHeight w:val="255"/>
        </w:trPr>
        <w:tc>
          <w:tcPr>
            <w:tcW w:w="265" w:type="pct"/>
            <w:vAlign w:val="center"/>
          </w:tcPr>
          <w:p w14:paraId="696D77AF" w14:textId="328C20B0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4</w:t>
            </w:r>
          </w:p>
        </w:tc>
        <w:tc>
          <w:tcPr>
            <w:tcW w:w="922" w:type="pct"/>
            <w:shd w:val="clear" w:color="auto" w:fill="auto"/>
            <w:noWrap/>
            <w:vAlign w:val="center"/>
          </w:tcPr>
          <w:p w14:paraId="27955C94" w14:textId="6494AE03" w:rsidR="007C3222" w:rsidRPr="00823E1F" w:rsidRDefault="007C3222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downloadResult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80D51BD" w14:textId="4C5D421C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499" w:type="pct"/>
            <w:vAlign w:val="center"/>
          </w:tcPr>
          <w:p w14:paraId="22058D70" w14:textId="30BDFD2C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20" w:type="pct"/>
          </w:tcPr>
          <w:p w14:paraId="4A0FC9FE" w14:textId="77777777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80" w:type="pct"/>
            <w:shd w:val="clear" w:color="auto" w:fill="auto"/>
            <w:noWrap/>
            <w:vAlign w:val="center"/>
          </w:tcPr>
          <w:p w14:paraId="5AC4F9FA" w14:textId="2F41E839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download trả về</w:t>
            </w:r>
          </w:p>
        </w:tc>
      </w:tr>
      <w:tr w:rsidR="007C3222" w:rsidRPr="00823E1F" w14:paraId="45C86D96" w14:textId="77777777" w:rsidTr="007C3222">
        <w:trPr>
          <w:trHeight w:val="255"/>
        </w:trPr>
        <w:tc>
          <w:tcPr>
            <w:tcW w:w="265" w:type="pct"/>
            <w:vAlign w:val="center"/>
          </w:tcPr>
          <w:p w14:paraId="00E3BEA4" w14:textId="67DDC67D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5</w:t>
            </w:r>
          </w:p>
        </w:tc>
        <w:tc>
          <w:tcPr>
            <w:tcW w:w="922" w:type="pct"/>
            <w:shd w:val="clear" w:color="auto" w:fill="auto"/>
            <w:noWrap/>
            <w:vAlign w:val="center"/>
          </w:tcPr>
          <w:p w14:paraId="3C154E2E" w14:textId="2B29D2C3" w:rsidR="007C3222" w:rsidRPr="00823E1F" w:rsidRDefault="007C3222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uploadResult</w:t>
            </w:r>
            <w:proofErr w:type="spellEnd"/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86501D2" w14:textId="6D41CF6D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Mandatory</w:t>
            </w:r>
          </w:p>
        </w:tc>
        <w:tc>
          <w:tcPr>
            <w:tcW w:w="499" w:type="pct"/>
            <w:vAlign w:val="center"/>
          </w:tcPr>
          <w:p w14:paraId="7603A2B0" w14:textId="10BF6F5D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JSON Object</w:t>
            </w:r>
          </w:p>
        </w:tc>
        <w:tc>
          <w:tcPr>
            <w:tcW w:w="620" w:type="pct"/>
          </w:tcPr>
          <w:p w14:paraId="04852C22" w14:textId="77777777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</w:p>
        </w:tc>
        <w:tc>
          <w:tcPr>
            <w:tcW w:w="1980" w:type="pct"/>
            <w:shd w:val="clear" w:color="auto" w:fill="auto"/>
            <w:noWrap/>
            <w:vAlign w:val="center"/>
          </w:tcPr>
          <w:p w14:paraId="03FAC0F0" w14:textId="0F695451" w:rsidR="007C3222" w:rsidRPr="00823E1F" w:rsidRDefault="007C3222" w:rsidP="00E87708">
            <w:pPr>
              <w:spacing w:line="288" w:lineRule="auto"/>
              <w:rPr>
                <w:sz w:val="24"/>
                <w:szCs w:val="24"/>
                <w:lang w:eastAsia="en-AU"/>
              </w:rPr>
            </w:pPr>
            <w:r w:rsidRPr="00823E1F">
              <w:rPr>
                <w:sz w:val="24"/>
                <w:szCs w:val="24"/>
                <w:lang w:eastAsia="en-AU"/>
              </w:rPr>
              <w:t>Object thông tin upload trả về</w:t>
            </w:r>
          </w:p>
        </w:tc>
      </w:tr>
    </w:tbl>
    <w:p w14:paraId="2916C252" w14:textId="77777777" w:rsidR="00841248" w:rsidRPr="00823E1F" w:rsidRDefault="00841248" w:rsidP="00E87708">
      <w:pPr>
        <w:pStyle w:val="Heading4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Example</w:t>
      </w:r>
    </w:p>
    <w:p w14:paraId="69299815" w14:textId="77777777" w:rsidR="00841248" w:rsidRPr="00823E1F" w:rsidRDefault="0084124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Request:</w:t>
      </w:r>
    </w:p>
    <w:p w14:paraId="7BBC503A" w14:textId="471482E5" w:rsidR="00841248" w:rsidRPr="00823E1F" w:rsidRDefault="00841248" w:rsidP="00E87708">
      <w:pPr>
        <w:pStyle w:val="ANSVNormal"/>
        <w:spacing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>https://203.162.94.34:8443/one-link/</w:t>
      </w:r>
      <w:r w:rsidR="00181E6F" w:rsidRPr="00823E1F">
        <w:rPr>
          <w:sz w:val="24"/>
          <w:szCs w:val="24"/>
        </w:rPr>
        <w:t>speedTest</w:t>
      </w:r>
    </w:p>
    <w:p w14:paraId="025ECD7D" w14:textId="77777777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{</w:t>
      </w:r>
    </w:p>
    <w:p w14:paraId="09FDF72D" w14:textId="77777777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"VNPT123456",</w:t>
      </w:r>
    </w:p>
    <w:p w14:paraId="73DBADCA" w14:textId="0352EF74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modelName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": "GW040H",</w:t>
      </w:r>
    </w:p>
    <w:p w14:paraId="685BCC17" w14:textId="055D6EFD" w:rsidR="0078427D" w:rsidRPr="00823E1F" w:rsidRDefault="0078427D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downloadUrl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 xml:space="preserve">”: </w:t>
      </w:r>
      <w:hyperlink r:id="rId37" w:history="1">
        <w:r w:rsidR="004F4B67" w:rsidRPr="00823E1F">
          <w:rPr>
            <w:rStyle w:val="Hyperlink"/>
            <w:rFonts w:ascii="Times New Roman" w:hAnsi="Times New Roman" w:cs="Times New Roman"/>
            <w:sz w:val="24"/>
            <w:szCs w:val="24"/>
          </w:rPr>
          <w:t>https://10.149.247.134:97/nms/rest/device/speedTest?optical=VNPT0088e778&amp;pingto=facebook.com&amp;downloadurl=</w:t>
        </w:r>
      </w:hyperlink>
      <w:r w:rsidRPr="00823E1F">
        <w:rPr>
          <w:rFonts w:ascii="Times New Roman" w:hAnsi="Times New Roman" w:cs="Times New Roman"/>
          <w:sz w:val="24"/>
          <w:szCs w:val="24"/>
        </w:rPr>
        <w:t>,</w:t>
      </w:r>
    </w:p>
    <w:p w14:paraId="6DCE5BF4" w14:textId="6D1EFF01" w:rsidR="0078427D" w:rsidRPr="00823E1F" w:rsidRDefault="0078427D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ab/>
        <w:t>“</w:t>
      </w:r>
      <w:proofErr w:type="spellStart"/>
      <w:r w:rsidRPr="00823E1F">
        <w:rPr>
          <w:rFonts w:ascii="Times New Roman" w:hAnsi="Times New Roman" w:cs="Times New Roman"/>
          <w:sz w:val="24"/>
          <w:szCs w:val="24"/>
        </w:rPr>
        <w:t>uploadUrl</w:t>
      </w:r>
      <w:proofErr w:type="spellEnd"/>
      <w:r w:rsidRPr="00823E1F">
        <w:rPr>
          <w:rFonts w:ascii="Times New Roman" w:hAnsi="Times New Roman" w:cs="Times New Roman"/>
          <w:sz w:val="24"/>
          <w:szCs w:val="24"/>
        </w:rPr>
        <w:t>”: “http://203.162.94.57:29289/upload/files/test/files-backup-G4-0610.zip&amp;uploadurl=http://203.162.94.57:29290/upload/files/test/testFile”</w:t>
      </w:r>
    </w:p>
    <w:p w14:paraId="4DA720D5" w14:textId="77777777" w:rsidR="00841248" w:rsidRPr="00823E1F" w:rsidRDefault="00841248" w:rsidP="00E87708">
      <w:pPr>
        <w:spacing w:line="288" w:lineRule="auto"/>
      </w:pPr>
      <w:r w:rsidRPr="00823E1F">
        <w:rPr>
          <w:sz w:val="24"/>
          <w:szCs w:val="24"/>
        </w:rPr>
        <w:t>}</w:t>
      </w:r>
    </w:p>
    <w:p w14:paraId="1FA36E5D" w14:textId="77777777" w:rsidR="00841248" w:rsidRPr="00823E1F" w:rsidRDefault="00841248" w:rsidP="00E87708">
      <w:pPr>
        <w:spacing w:line="288" w:lineRule="auto"/>
        <w:rPr>
          <w:sz w:val="24"/>
          <w:szCs w:val="24"/>
        </w:rPr>
      </w:pPr>
    </w:p>
    <w:p w14:paraId="5BCD973D" w14:textId="77777777" w:rsidR="00841248" w:rsidRPr="00823E1F" w:rsidRDefault="00841248" w:rsidP="00E87708">
      <w:pPr>
        <w:spacing w:line="288" w:lineRule="auto"/>
        <w:rPr>
          <w:b/>
          <w:bCs/>
          <w:sz w:val="24"/>
          <w:szCs w:val="24"/>
        </w:rPr>
      </w:pPr>
      <w:r w:rsidRPr="00823E1F">
        <w:rPr>
          <w:b/>
          <w:bCs/>
          <w:sz w:val="24"/>
          <w:szCs w:val="24"/>
        </w:rPr>
        <w:t>Response:</w:t>
      </w:r>
    </w:p>
    <w:p w14:paraId="792FD480" w14:textId="77777777" w:rsidR="00841248" w:rsidRPr="00823E1F" w:rsidRDefault="00841248" w:rsidP="00E87708">
      <w:pPr>
        <w:spacing w:line="288" w:lineRule="auto"/>
        <w:rPr>
          <w:bCs/>
          <w:sz w:val="24"/>
          <w:szCs w:val="24"/>
        </w:rPr>
      </w:pPr>
      <w:r w:rsidRPr="00823E1F">
        <w:rPr>
          <w:bCs/>
          <w:sz w:val="24"/>
          <w:szCs w:val="24"/>
        </w:rPr>
        <w:t>{</w:t>
      </w:r>
    </w:p>
    <w:p w14:paraId="3AF82E6F" w14:textId="77777777" w:rsidR="00841248" w:rsidRPr="00823E1F" w:rsidRDefault="00841248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errorCode</w:t>
      </w:r>
      <w:proofErr w:type="spellEnd"/>
      <w:r w:rsidRPr="00823E1F">
        <w:rPr>
          <w:sz w:val="24"/>
          <w:szCs w:val="24"/>
        </w:rPr>
        <w:t>": "200",</w:t>
      </w:r>
    </w:p>
    <w:p w14:paraId="3F8DD157" w14:textId="05A256B2" w:rsidR="00841248" w:rsidRPr="00823E1F" w:rsidRDefault="0078427D" w:rsidP="00E87708">
      <w:pPr>
        <w:shd w:val="clear" w:color="auto" w:fill="FFFFFE"/>
        <w:spacing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>"</w:t>
      </w:r>
      <w:proofErr w:type="spellStart"/>
      <w:r w:rsidRPr="00823E1F">
        <w:rPr>
          <w:sz w:val="24"/>
          <w:szCs w:val="24"/>
        </w:rPr>
        <w:t>errorMessage</w:t>
      </w:r>
      <w:proofErr w:type="spellEnd"/>
      <w:r w:rsidRPr="00823E1F">
        <w:rPr>
          <w:sz w:val="24"/>
          <w:szCs w:val="24"/>
        </w:rPr>
        <w:t>": "SUCCESS",</w:t>
      </w:r>
    </w:p>
    <w:p w14:paraId="33CE5018" w14:textId="1FB8EE03" w:rsidR="007C3222" w:rsidRPr="00823E1F" w:rsidRDefault="007C3222" w:rsidP="00E87708">
      <w:pPr>
        <w:spacing w:before="120" w:line="288" w:lineRule="auto"/>
        <w:rPr>
          <w:sz w:val="24"/>
          <w:szCs w:val="24"/>
        </w:rPr>
      </w:pPr>
      <w:r w:rsidRPr="00823E1F">
        <w:rPr>
          <w:i/>
          <w:sz w:val="20"/>
        </w:rPr>
        <w:t xml:space="preserve">   </w:t>
      </w:r>
      <w:r w:rsidRPr="00823E1F">
        <w:rPr>
          <w:i/>
          <w:sz w:val="20"/>
        </w:rPr>
        <w:tab/>
      </w:r>
    </w:p>
    <w:p w14:paraId="0CE36B09" w14:textId="2AC56B8E" w:rsidR="007C3222" w:rsidRPr="00823E1F" w:rsidRDefault="007C3222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Pr="00823E1F">
        <w:rPr>
          <w:sz w:val="24"/>
          <w:szCs w:val="24"/>
        </w:rPr>
        <w:tab/>
        <w:t>"</w:t>
      </w:r>
      <w:proofErr w:type="spellStart"/>
      <w:r w:rsidRPr="00823E1F">
        <w:rPr>
          <w:sz w:val="24"/>
          <w:szCs w:val="24"/>
        </w:rPr>
        <w:t>downloadResult</w:t>
      </w:r>
      <w:proofErr w:type="spellEnd"/>
      <w:r w:rsidRPr="00823E1F">
        <w:rPr>
          <w:sz w:val="24"/>
          <w:szCs w:val="24"/>
        </w:rPr>
        <w:t>": {</w:t>
      </w:r>
    </w:p>
    <w:p w14:paraId="0B8DE23C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diagnosticState</w:t>
      </w:r>
      <w:proofErr w:type="spellEnd"/>
      <w:r w:rsidRPr="00823E1F">
        <w:rPr>
          <w:sz w:val="24"/>
          <w:szCs w:val="24"/>
        </w:rPr>
        <w:t>": "Completed",</w:t>
      </w:r>
    </w:p>
    <w:p w14:paraId="5D2CC07B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testInterface</w:t>
      </w:r>
      <w:proofErr w:type="spellEnd"/>
      <w:r w:rsidRPr="00823E1F">
        <w:rPr>
          <w:sz w:val="24"/>
          <w:szCs w:val="24"/>
        </w:rPr>
        <w:t>": "",</w:t>
      </w:r>
    </w:p>
    <w:p w14:paraId="18E120BA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downloadUrl</w:t>
      </w:r>
      <w:proofErr w:type="spellEnd"/>
      <w:r w:rsidRPr="00823E1F">
        <w:rPr>
          <w:sz w:val="24"/>
          <w:szCs w:val="24"/>
        </w:rPr>
        <w:t>": "http://203.162.94.57:29289/upload/files/test/files-backup-G4-0610.zip",</w:t>
      </w:r>
    </w:p>
    <w:p w14:paraId="0FB14495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dscp</w:t>
      </w:r>
      <w:proofErr w:type="spellEnd"/>
      <w:r w:rsidRPr="00823E1F">
        <w:rPr>
          <w:sz w:val="24"/>
          <w:szCs w:val="24"/>
        </w:rPr>
        <w:t>": 0,</w:t>
      </w:r>
    </w:p>
    <w:p w14:paraId="1EA0C6C5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ethernetPriority</w:t>
      </w:r>
      <w:proofErr w:type="spellEnd"/>
      <w:r w:rsidRPr="00823E1F">
        <w:rPr>
          <w:sz w:val="24"/>
          <w:szCs w:val="24"/>
        </w:rPr>
        <w:t>": 0,</w:t>
      </w:r>
    </w:p>
    <w:p w14:paraId="18F647B7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</w:t>
      </w:r>
      <w:proofErr w:type="spellStart"/>
      <w:r w:rsidRPr="00823E1F">
        <w:rPr>
          <w:sz w:val="24"/>
          <w:szCs w:val="24"/>
        </w:rPr>
        <w:t>romTime</w:t>
      </w:r>
      <w:proofErr w:type="spellEnd"/>
      <w:r w:rsidRPr="00823E1F">
        <w:rPr>
          <w:sz w:val="24"/>
          <w:szCs w:val="24"/>
        </w:rPr>
        <w:t>": "2018-08-16T15:38:29.137677",</w:t>
      </w:r>
    </w:p>
    <w:p w14:paraId="3B29EA48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bomTime</w:t>
      </w:r>
      <w:proofErr w:type="spellEnd"/>
      <w:r w:rsidRPr="00823E1F">
        <w:rPr>
          <w:sz w:val="24"/>
          <w:szCs w:val="24"/>
        </w:rPr>
        <w:t>": "2018-08-16T15:38:29.147166",</w:t>
      </w:r>
    </w:p>
    <w:p w14:paraId="520DABD7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eomTime</w:t>
      </w:r>
      <w:proofErr w:type="spellEnd"/>
      <w:r w:rsidRPr="00823E1F">
        <w:rPr>
          <w:sz w:val="24"/>
          <w:szCs w:val="24"/>
        </w:rPr>
        <w:t>": "2018-08-16T15:38:37.253406",</w:t>
      </w:r>
    </w:p>
    <w:p w14:paraId="71862F38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testBytesReceived</w:t>
      </w:r>
      <w:proofErr w:type="spellEnd"/>
      <w:r w:rsidRPr="00823E1F">
        <w:rPr>
          <w:sz w:val="24"/>
          <w:szCs w:val="24"/>
        </w:rPr>
        <w:t>": 10486028,</w:t>
      </w:r>
    </w:p>
    <w:p w14:paraId="43CE688F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totalBytesReceived</w:t>
      </w:r>
      <w:proofErr w:type="spellEnd"/>
      <w:r w:rsidRPr="00823E1F">
        <w:rPr>
          <w:sz w:val="24"/>
          <w:szCs w:val="24"/>
        </w:rPr>
        <w:t>": 2297548148,</w:t>
      </w:r>
    </w:p>
    <w:p w14:paraId="608E2178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tcpOpenRequestTime</w:t>
      </w:r>
      <w:proofErr w:type="spellEnd"/>
      <w:r w:rsidRPr="00823E1F">
        <w:rPr>
          <w:sz w:val="24"/>
          <w:szCs w:val="24"/>
        </w:rPr>
        <w:t>": "2018-08-16T15:38:29.132009",</w:t>
      </w:r>
    </w:p>
    <w:p w14:paraId="47A6EB89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tcpOpenResponseTime</w:t>
      </w:r>
      <w:proofErr w:type="spellEnd"/>
      <w:r w:rsidRPr="00823E1F">
        <w:rPr>
          <w:sz w:val="24"/>
          <w:szCs w:val="24"/>
        </w:rPr>
        <w:t>": "2018-08-16T15:38:29.137450",</w:t>
      </w:r>
    </w:p>
    <w:p w14:paraId="69A6B2AB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"speed": 10336153,</w:t>
      </w:r>
    </w:p>
    <w:p w14:paraId="3B214A66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deviceTime</w:t>
      </w:r>
      <w:proofErr w:type="spellEnd"/>
      <w:r w:rsidRPr="00823E1F">
        <w:rPr>
          <w:sz w:val="24"/>
          <w:szCs w:val="24"/>
        </w:rPr>
        <w:t>": "2018-08-16T15:38:37+00:00",</w:t>
      </w:r>
    </w:p>
    <w:p w14:paraId="073003B3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romTimeInMiliseconds</w:t>
      </w:r>
      <w:proofErr w:type="spellEnd"/>
      <w:r w:rsidRPr="00823E1F">
        <w:rPr>
          <w:sz w:val="24"/>
          <w:szCs w:val="24"/>
        </w:rPr>
        <w:t>": 1534433909137,</w:t>
      </w:r>
    </w:p>
    <w:p w14:paraId="580A98EE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bomTimeInMiliseconds</w:t>
      </w:r>
      <w:proofErr w:type="spellEnd"/>
      <w:r w:rsidRPr="00823E1F">
        <w:rPr>
          <w:sz w:val="24"/>
          <w:szCs w:val="24"/>
        </w:rPr>
        <w:t>": 1534433909147,</w:t>
      </w:r>
    </w:p>
    <w:p w14:paraId="2999D76D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eomTimeInMiliseconds</w:t>
      </w:r>
      <w:proofErr w:type="spellEnd"/>
      <w:r w:rsidRPr="00823E1F">
        <w:rPr>
          <w:sz w:val="24"/>
          <w:szCs w:val="24"/>
        </w:rPr>
        <w:t>": 1534433917253,</w:t>
      </w:r>
    </w:p>
    <w:p w14:paraId="0DEA38D5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tcpopenReqInMiliseconds</w:t>
      </w:r>
      <w:proofErr w:type="spellEnd"/>
      <w:r w:rsidRPr="00823E1F">
        <w:rPr>
          <w:sz w:val="24"/>
          <w:szCs w:val="24"/>
        </w:rPr>
        <w:t>": 1534433909132,</w:t>
      </w:r>
    </w:p>
    <w:p w14:paraId="6D92FAC0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tcpopenResInMiliseconds</w:t>
      </w:r>
      <w:proofErr w:type="spellEnd"/>
      <w:r w:rsidRPr="00823E1F">
        <w:rPr>
          <w:sz w:val="24"/>
          <w:szCs w:val="24"/>
        </w:rPr>
        <w:t>": 1534433909137</w:t>
      </w:r>
    </w:p>
    <w:p w14:paraId="3AAA7A82" w14:textId="323B232E" w:rsidR="007C3222" w:rsidRPr="00823E1F" w:rsidRDefault="007C3222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Pr="00823E1F">
        <w:rPr>
          <w:sz w:val="24"/>
          <w:szCs w:val="24"/>
        </w:rPr>
        <w:tab/>
        <w:t>},</w:t>
      </w:r>
    </w:p>
    <w:p w14:paraId="392A904A" w14:textId="16DB4A70" w:rsidR="007C3222" w:rsidRPr="00823E1F" w:rsidRDefault="007C3222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Pr="00823E1F">
        <w:rPr>
          <w:sz w:val="24"/>
          <w:szCs w:val="24"/>
        </w:rPr>
        <w:tab/>
        <w:t>"</w:t>
      </w:r>
      <w:proofErr w:type="spellStart"/>
      <w:r w:rsidRPr="00823E1F">
        <w:rPr>
          <w:sz w:val="24"/>
          <w:szCs w:val="24"/>
        </w:rPr>
        <w:t>uploadResult</w:t>
      </w:r>
      <w:proofErr w:type="spellEnd"/>
      <w:r w:rsidRPr="00823E1F">
        <w:rPr>
          <w:sz w:val="24"/>
          <w:szCs w:val="24"/>
        </w:rPr>
        <w:t>": {</w:t>
      </w:r>
    </w:p>
    <w:p w14:paraId="30EE302A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diagnosticState</w:t>
      </w:r>
      <w:proofErr w:type="spellEnd"/>
      <w:r w:rsidRPr="00823E1F">
        <w:rPr>
          <w:sz w:val="24"/>
          <w:szCs w:val="24"/>
        </w:rPr>
        <w:t>": "Completed",</w:t>
      </w:r>
    </w:p>
    <w:p w14:paraId="3CBA8776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testInterface</w:t>
      </w:r>
      <w:proofErr w:type="spellEnd"/>
      <w:r w:rsidRPr="00823E1F">
        <w:rPr>
          <w:sz w:val="24"/>
          <w:szCs w:val="24"/>
        </w:rPr>
        <w:t>": "",</w:t>
      </w:r>
    </w:p>
    <w:p w14:paraId="5AEB894A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uploadUrl</w:t>
      </w:r>
      <w:proofErr w:type="spellEnd"/>
      <w:r w:rsidRPr="00823E1F">
        <w:rPr>
          <w:sz w:val="24"/>
          <w:szCs w:val="24"/>
        </w:rPr>
        <w:t>": "http://203.162.94.57:29290/upload/files/test/</w:t>
      </w:r>
      <w:proofErr w:type="spellStart"/>
      <w:r w:rsidRPr="00823E1F">
        <w:rPr>
          <w:sz w:val="24"/>
          <w:szCs w:val="24"/>
        </w:rPr>
        <w:t>testFile</w:t>
      </w:r>
      <w:proofErr w:type="spellEnd"/>
      <w:r w:rsidRPr="00823E1F">
        <w:rPr>
          <w:sz w:val="24"/>
          <w:szCs w:val="24"/>
        </w:rPr>
        <w:t>",</w:t>
      </w:r>
    </w:p>
    <w:p w14:paraId="18FECA68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dscp</w:t>
      </w:r>
      <w:proofErr w:type="spellEnd"/>
      <w:r w:rsidRPr="00823E1F">
        <w:rPr>
          <w:sz w:val="24"/>
          <w:szCs w:val="24"/>
        </w:rPr>
        <w:t>": 0,</w:t>
      </w:r>
    </w:p>
    <w:p w14:paraId="01A7A830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ethernetPriority</w:t>
      </w:r>
      <w:proofErr w:type="spellEnd"/>
      <w:r w:rsidRPr="00823E1F">
        <w:rPr>
          <w:sz w:val="24"/>
          <w:szCs w:val="24"/>
        </w:rPr>
        <w:t>": 0,</w:t>
      </w:r>
    </w:p>
    <w:p w14:paraId="17EBF9F4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testFileLength</w:t>
      </w:r>
      <w:proofErr w:type="spellEnd"/>
      <w:r w:rsidRPr="00823E1F">
        <w:rPr>
          <w:sz w:val="24"/>
          <w:szCs w:val="24"/>
        </w:rPr>
        <w:t>": 10485760,</w:t>
      </w:r>
    </w:p>
    <w:p w14:paraId="52E0C82D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romTime</w:t>
      </w:r>
      <w:proofErr w:type="spellEnd"/>
      <w:r w:rsidRPr="00823E1F">
        <w:rPr>
          <w:sz w:val="24"/>
          <w:szCs w:val="24"/>
        </w:rPr>
        <w:t>": "2018-08-16T15:38:37.484869",</w:t>
      </w:r>
    </w:p>
    <w:p w14:paraId="146C5715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bomTime</w:t>
      </w:r>
      <w:proofErr w:type="spellEnd"/>
      <w:r w:rsidRPr="00823E1F">
        <w:rPr>
          <w:sz w:val="24"/>
          <w:szCs w:val="24"/>
        </w:rPr>
        <w:t>": "2018-08-16T15:38:37.485241",</w:t>
      </w:r>
    </w:p>
    <w:p w14:paraId="1B556BA4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eomTime</w:t>
      </w:r>
      <w:proofErr w:type="spellEnd"/>
      <w:r w:rsidRPr="00823E1F">
        <w:rPr>
          <w:sz w:val="24"/>
          <w:szCs w:val="24"/>
        </w:rPr>
        <w:t>": "2018-08-16T15:38:44.243238",</w:t>
      </w:r>
    </w:p>
    <w:p w14:paraId="370F3018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totalBytesSent</w:t>
      </w:r>
      <w:proofErr w:type="spellEnd"/>
      <w:r w:rsidRPr="00823E1F">
        <w:rPr>
          <w:sz w:val="24"/>
          <w:szCs w:val="24"/>
        </w:rPr>
        <w:t>": 4233352,</w:t>
      </w:r>
    </w:p>
    <w:p w14:paraId="5CB4E76D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tcpOpenRequestTime</w:t>
      </w:r>
      <w:proofErr w:type="spellEnd"/>
      <w:r w:rsidRPr="00823E1F">
        <w:rPr>
          <w:sz w:val="24"/>
          <w:szCs w:val="24"/>
        </w:rPr>
        <w:t>": "2018-08-16T15:38:37.480041",</w:t>
      </w:r>
    </w:p>
    <w:p w14:paraId="231F3138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tcpOpenResponseTime</w:t>
      </w:r>
      <w:proofErr w:type="spellEnd"/>
      <w:r w:rsidRPr="00823E1F">
        <w:rPr>
          <w:sz w:val="24"/>
          <w:szCs w:val="24"/>
        </w:rPr>
        <w:t>": "2018-08-16T15:38:37.484565",</w:t>
      </w:r>
    </w:p>
    <w:p w14:paraId="7EAFE50A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"speed": 12411019,</w:t>
      </w:r>
    </w:p>
    <w:p w14:paraId="3CF2BD93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lastRenderedPageBreak/>
        <w:t xml:space="preserve">        "</w:t>
      </w:r>
      <w:proofErr w:type="spellStart"/>
      <w:r w:rsidRPr="00823E1F">
        <w:rPr>
          <w:sz w:val="24"/>
          <w:szCs w:val="24"/>
        </w:rPr>
        <w:t>deviceTime</w:t>
      </w:r>
      <w:proofErr w:type="spellEnd"/>
      <w:r w:rsidRPr="00823E1F">
        <w:rPr>
          <w:sz w:val="24"/>
          <w:szCs w:val="24"/>
        </w:rPr>
        <w:t>": "2018-08-16T15:38:44+00:00",</w:t>
      </w:r>
    </w:p>
    <w:p w14:paraId="475F7D81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romTimeInMiliseconds</w:t>
      </w:r>
      <w:proofErr w:type="spellEnd"/>
      <w:r w:rsidRPr="00823E1F">
        <w:rPr>
          <w:sz w:val="24"/>
          <w:szCs w:val="24"/>
        </w:rPr>
        <w:t>": 1534433917484,</w:t>
      </w:r>
    </w:p>
    <w:p w14:paraId="355E942F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bomTimeInMiliseconds</w:t>
      </w:r>
      <w:proofErr w:type="spellEnd"/>
      <w:r w:rsidRPr="00823E1F">
        <w:rPr>
          <w:sz w:val="24"/>
          <w:szCs w:val="24"/>
        </w:rPr>
        <w:t>": 1534433917485,</w:t>
      </w:r>
    </w:p>
    <w:p w14:paraId="08678C25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eomTimeInMiliseconds</w:t>
      </w:r>
      <w:proofErr w:type="spellEnd"/>
      <w:r w:rsidRPr="00823E1F">
        <w:rPr>
          <w:sz w:val="24"/>
          <w:szCs w:val="24"/>
        </w:rPr>
        <w:t>": 1534433924243,</w:t>
      </w:r>
    </w:p>
    <w:p w14:paraId="07781C58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tcpopenReqInMiliseconds</w:t>
      </w:r>
      <w:proofErr w:type="spellEnd"/>
      <w:r w:rsidRPr="00823E1F">
        <w:rPr>
          <w:sz w:val="24"/>
          <w:szCs w:val="24"/>
        </w:rPr>
        <w:t>": 1534433917480,</w:t>
      </w:r>
    </w:p>
    <w:p w14:paraId="25E41896" w14:textId="77777777" w:rsidR="007C3222" w:rsidRPr="00823E1F" w:rsidRDefault="007C3222" w:rsidP="00E87708">
      <w:pPr>
        <w:spacing w:before="120" w:line="288" w:lineRule="auto"/>
        <w:ind w:left="720"/>
        <w:rPr>
          <w:sz w:val="24"/>
          <w:szCs w:val="24"/>
        </w:rPr>
      </w:pPr>
      <w:r w:rsidRPr="00823E1F">
        <w:rPr>
          <w:sz w:val="24"/>
          <w:szCs w:val="24"/>
        </w:rPr>
        <w:t xml:space="preserve">        "</w:t>
      </w:r>
      <w:proofErr w:type="spellStart"/>
      <w:r w:rsidRPr="00823E1F">
        <w:rPr>
          <w:sz w:val="24"/>
          <w:szCs w:val="24"/>
        </w:rPr>
        <w:t>tcpopenResInMiliseconds</w:t>
      </w:r>
      <w:proofErr w:type="spellEnd"/>
      <w:r w:rsidRPr="00823E1F">
        <w:rPr>
          <w:sz w:val="24"/>
          <w:szCs w:val="24"/>
        </w:rPr>
        <w:t>": 1534433917484</w:t>
      </w:r>
    </w:p>
    <w:p w14:paraId="3A900A4F" w14:textId="4138050D" w:rsidR="007C3222" w:rsidRPr="00823E1F" w:rsidRDefault="007C3222" w:rsidP="00E87708">
      <w:pPr>
        <w:spacing w:before="120" w:line="288" w:lineRule="auto"/>
        <w:rPr>
          <w:sz w:val="24"/>
          <w:szCs w:val="24"/>
        </w:rPr>
      </w:pPr>
      <w:r w:rsidRPr="00823E1F">
        <w:rPr>
          <w:sz w:val="24"/>
          <w:szCs w:val="24"/>
        </w:rPr>
        <w:t xml:space="preserve">    </w:t>
      </w:r>
      <w:r w:rsidRPr="00823E1F">
        <w:rPr>
          <w:sz w:val="24"/>
          <w:szCs w:val="24"/>
        </w:rPr>
        <w:tab/>
        <w:t>}</w:t>
      </w:r>
    </w:p>
    <w:p w14:paraId="32944624" w14:textId="42E84E0B" w:rsidR="00841248" w:rsidRPr="00823E1F" w:rsidRDefault="007C3222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823E1F">
        <w:rPr>
          <w:rFonts w:ascii="Times New Roman" w:hAnsi="Times New Roman" w:cs="Times New Roman"/>
          <w:sz w:val="24"/>
          <w:szCs w:val="24"/>
        </w:rPr>
        <w:t>}</w:t>
      </w:r>
    </w:p>
    <w:p w14:paraId="7D53A8B8" w14:textId="1FA33693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4E6A6ACC" w14:textId="77777777" w:rsidR="00841248" w:rsidRPr="00823E1F" w:rsidRDefault="00841248" w:rsidP="00E87708">
      <w:pPr>
        <w:pStyle w:val="HTMLPreformatted"/>
        <w:spacing w:line="288" w:lineRule="auto"/>
        <w:rPr>
          <w:rFonts w:ascii="Times New Roman" w:hAnsi="Times New Roman" w:cs="Times New Roman"/>
          <w:sz w:val="24"/>
          <w:szCs w:val="24"/>
        </w:rPr>
      </w:pPr>
    </w:p>
    <w:p w14:paraId="6BB9AAD4" w14:textId="7D21F057" w:rsidR="0068174F" w:rsidRPr="00823E1F" w:rsidRDefault="0068174F" w:rsidP="00E87708">
      <w:pPr>
        <w:pStyle w:val="Heading2"/>
        <w:spacing w:line="288" w:lineRule="auto"/>
        <w:rPr>
          <w:rFonts w:cs="Times New Roman"/>
          <w:sz w:val="24"/>
          <w:szCs w:val="24"/>
        </w:rPr>
      </w:pPr>
      <w:bookmarkStart w:id="87" w:name="_Toc106029439"/>
      <w:bookmarkStart w:id="88" w:name="_Toc111126323"/>
      <w:proofErr w:type="spellStart"/>
      <w:r w:rsidRPr="00823E1F">
        <w:rPr>
          <w:rFonts w:cs="Times New Roman"/>
          <w:sz w:val="24"/>
          <w:szCs w:val="24"/>
        </w:rPr>
        <w:t>Bảng</w:t>
      </w:r>
      <w:proofErr w:type="spellEnd"/>
      <w:r w:rsidRPr="00823E1F">
        <w:rPr>
          <w:rFonts w:cs="Times New Roman"/>
          <w:sz w:val="24"/>
          <w:szCs w:val="24"/>
        </w:rPr>
        <w:t xml:space="preserve"> </w:t>
      </w:r>
      <w:proofErr w:type="spellStart"/>
      <w:r w:rsidRPr="00823E1F">
        <w:rPr>
          <w:rFonts w:cs="Times New Roman"/>
          <w:sz w:val="24"/>
          <w:szCs w:val="24"/>
        </w:rPr>
        <w:t>mã</w:t>
      </w:r>
      <w:proofErr w:type="spellEnd"/>
      <w:r w:rsidRPr="00823E1F">
        <w:rPr>
          <w:rFonts w:cs="Times New Roman"/>
          <w:sz w:val="24"/>
          <w:szCs w:val="24"/>
        </w:rPr>
        <w:t xml:space="preserve"> lỗi</w:t>
      </w:r>
      <w:bookmarkEnd w:id="87"/>
      <w:bookmarkEnd w:id="88"/>
    </w:p>
    <w:tbl>
      <w:tblPr>
        <w:tblW w:w="9600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40"/>
        <w:gridCol w:w="4080"/>
        <w:gridCol w:w="4080"/>
      </w:tblGrid>
      <w:tr w:rsidR="000E5277" w:rsidRPr="00823E1F" w14:paraId="1F3B2FD1" w14:textId="77777777" w:rsidTr="0015710E">
        <w:tc>
          <w:tcPr>
            <w:tcW w:w="1440" w:type="dxa"/>
            <w:shd w:val="clear" w:color="auto" w:fill="auto"/>
            <w:vAlign w:val="center"/>
          </w:tcPr>
          <w:p w14:paraId="0750D2D0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  <w:rPr>
                <w:b/>
              </w:rPr>
            </w:pPr>
            <w:r w:rsidRPr="00823E1F">
              <w:rPr>
                <w:b/>
              </w:rPr>
              <w:t>Value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42B43ACC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  <w:rPr>
                <w:b/>
              </w:rPr>
            </w:pPr>
            <w:proofErr w:type="spellStart"/>
            <w:r w:rsidRPr="00823E1F">
              <w:rPr>
                <w:b/>
              </w:rPr>
              <w:t>Mô</w:t>
            </w:r>
            <w:proofErr w:type="spellEnd"/>
            <w:r w:rsidRPr="00823E1F">
              <w:rPr>
                <w:b/>
              </w:rPr>
              <w:t xml:space="preserve"> tả</w:t>
            </w:r>
          </w:p>
        </w:tc>
        <w:tc>
          <w:tcPr>
            <w:tcW w:w="4080" w:type="dxa"/>
            <w:vAlign w:val="center"/>
          </w:tcPr>
          <w:p w14:paraId="174077A8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  <w:rPr>
                <w:b/>
              </w:rPr>
            </w:pPr>
            <w:r w:rsidRPr="00823E1F">
              <w:rPr>
                <w:b/>
              </w:rPr>
              <w:t>Ý nghĩa</w:t>
            </w:r>
          </w:p>
        </w:tc>
      </w:tr>
      <w:tr w:rsidR="000E5277" w:rsidRPr="00823E1F" w14:paraId="4D2B0ED4" w14:textId="77777777" w:rsidTr="0015710E">
        <w:tc>
          <w:tcPr>
            <w:tcW w:w="1440" w:type="dxa"/>
            <w:shd w:val="clear" w:color="auto" w:fill="auto"/>
            <w:vAlign w:val="center"/>
          </w:tcPr>
          <w:p w14:paraId="3CA618DA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200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4B143850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SUCCESS</w:t>
            </w:r>
          </w:p>
        </w:tc>
        <w:tc>
          <w:tcPr>
            <w:tcW w:w="4080" w:type="dxa"/>
            <w:vAlign w:val="center"/>
          </w:tcPr>
          <w:p w14:paraId="61C13C16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proofErr w:type="spellStart"/>
            <w:r w:rsidRPr="00823E1F">
              <w:t>Thành</w:t>
            </w:r>
            <w:proofErr w:type="spellEnd"/>
            <w:r w:rsidRPr="00823E1F">
              <w:t xml:space="preserve"> công</w:t>
            </w:r>
          </w:p>
        </w:tc>
      </w:tr>
      <w:tr w:rsidR="000E5277" w:rsidRPr="00823E1F" w14:paraId="09F60479" w14:textId="77777777" w:rsidTr="0015710E">
        <w:trPr>
          <w:trHeight w:val="536"/>
        </w:trPr>
        <w:tc>
          <w:tcPr>
            <w:tcW w:w="1440" w:type="dxa"/>
            <w:shd w:val="clear" w:color="auto" w:fill="auto"/>
            <w:vAlign w:val="center"/>
          </w:tcPr>
          <w:p w14:paraId="07E4B801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400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6C73C1CC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NOK_APPID_NOT_EXIST</w:t>
            </w:r>
          </w:p>
        </w:tc>
        <w:tc>
          <w:tcPr>
            <w:tcW w:w="4080" w:type="dxa"/>
            <w:vAlign w:val="center"/>
          </w:tcPr>
          <w:p w14:paraId="2FDE9B3B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 xml:space="preserve">App ID không </w:t>
            </w:r>
            <w:proofErr w:type="spellStart"/>
            <w:r w:rsidRPr="00823E1F">
              <w:t>tồn</w:t>
            </w:r>
            <w:proofErr w:type="spellEnd"/>
            <w:r w:rsidRPr="00823E1F">
              <w:t xml:space="preserve"> tại</w:t>
            </w:r>
          </w:p>
        </w:tc>
      </w:tr>
      <w:tr w:rsidR="000E5277" w:rsidRPr="00823E1F" w14:paraId="6B35CE82" w14:textId="77777777" w:rsidTr="0015710E">
        <w:tc>
          <w:tcPr>
            <w:tcW w:w="1440" w:type="dxa"/>
            <w:shd w:val="clear" w:color="auto" w:fill="auto"/>
            <w:vAlign w:val="center"/>
          </w:tcPr>
          <w:p w14:paraId="3E1647DC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401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77CF9BB5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NOK_VERSION_NOT_SUPPORT</w:t>
            </w:r>
          </w:p>
        </w:tc>
        <w:tc>
          <w:tcPr>
            <w:tcW w:w="4080" w:type="dxa"/>
            <w:vAlign w:val="center"/>
          </w:tcPr>
          <w:p w14:paraId="72957852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Version không được hỗ trợ</w:t>
            </w:r>
          </w:p>
        </w:tc>
      </w:tr>
      <w:tr w:rsidR="000E5277" w:rsidRPr="00823E1F" w14:paraId="1A36FF39" w14:textId="77777777" w:rsidTr="0015710E">
        <w:tc>
          <w:tcPr>
            <w:tcW w:w="1440" w:type="dxa"/>
            <w:shd w:val="clear" w:color="auto" w:fill="auto"/>
            <w:vAlign w:val="center"/>
          </w:tcPr>
          <w:p w14:paraId="0A4040A6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402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5DFCD7AD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NOK_DEVICEID_NOT_FOUND</w:t>
            </w:r>
          </w:p>
        </w:tc>
        <w:tc>
          <w:tcPr>
            <w:tcW w:w="4080" w:type="dxa"/>
            <w:vAlign w:val="center"/>
          </w:tcPr>
          <w:p w14:paraId="47EAEA9A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Device ID không </w:t>
            </w:r>
            <w:proofErr w:type="spellStart"/>
            <w:r w:rsidRPr="00823E1F">
              <w:rPr>
                <w:sz w:val="24"/>
                <w:szCs w:val="24"/>
              </w:rPr>
              <w:t>tồn</w:t>
            </w:r>
            <w:proofErr w:type="spellEnd"/>
            <w:r w:rsidRPr="00823E1F">
              <w:rPr>
                <w:sz w:val="24"/>
                <w:szCs w:val="24"/>
              </w:rPr>
              <w:t xml:space="preserve"> tại</w:t>
            </w:r>
          </w:p>
        </w:tc>
      </w:tr>
      <w:tr w:rsidR="000E5277" w:rsidRPr="00823E1F" w14:paraId="2CB53ECF" w14:textId="77777777" w:rsidTr="0015710E">
        <w:tc>
          <w:tcPr>
            <w:tcW w:w="1440" w:type="dxa"/>
            <w:shd w:val="clear" w:color="auto" w:fill="auto"/>
            <w:vAlign w:val="center"/>
          </w:tcPr>
          <w:p w14:paraId="4AE9E90D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403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0A9E6C2C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NOK_ACCESS_KEY_EXPIRED</w:t>
            </w:r>
          </w:p>
        </w:tc>
        <w:tc>
          <w:tcPr>
            <w:tcW w:w="4080" w:type="dxa"/>
            <w:vAlign w:val="center"/>
          </w:tcPr>
          <w:p w14:paraId="7AA87C4B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Access Key bị hết </w:t>
            </w:r>
            <w:proofErr w:type="spellStart"/>
            <w:r w:rsidRPr="00823E1F">
              <w:rPr>
                <w:sz w:val="24"/>
                <w:szCs w:val="24"/>
              </w:rPr>
              <w:t>hạn</w:t>
            </w:r>
            <w:proofErr w:type="spellEnd"/>
          </w:p>
        </w:tc>
      </w:tr>
      <w:tr w:rsidR="000E5277" w:rsidRPr="00823E1F" w14:paraId="16D76465" w14:textId="77777777" w:rsidTr="0015710E">
        <w:tc>
          <w:tcPr>
            <w:tcW w:w="1440" w:type="dxa"/>
            <w:shd w:val="clear" w:color="auto" w:fill="auto"/>
            <w:vAlign w:val="center"/>
          </w:tcPr>
          <w:p w14:paraId="403764E4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404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28264291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t>NOK_TOKEN_EXPIRED</w:t>
            </w:r>
          </w:p>
        </w:tc>
        <w:tc>
          <w:tcPr>
            <w:tcW w:w="4080" w:type="dxa"/>
            <w:vAlign w:val="center"/>
          </w:tcPr>
          <w:p w14:paraId="5ED46FF1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t xml:space="preserve">Token bị hết </w:t>
            </w:r>
            <w:proofErr w:type="spellStart"/>
            <w:r w:rsidRPr="00823E1F">
              <w:t>hạn</w:t>
            </w:r>
            <w:proofErr w:type="spellEnd"/>
          </w:p>
        </w:tc>
      </w:tr>
      <w:tr w:rsidR="000E5277" w:rsidRPr="00823E1F" w14:paraId="3F8A3361" w14:textId="77777777" w:rsidTr="0015710E">
        <w:tc>
          <w:tcPr>
            <w:tcW w:w="1440" w:type="dxa"/>
            <w:shd w:val="clear" w:color="auto" w:fill="auto"/>
            <w:vAlign w:val="center"/>
          </w:tcPr>
          <w:p w14:paraId="6033231F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405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24D75174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NOK_PARAMETER_BAD_VALUE</w:t>
            </w:r>
          </w:p>
        </w:tc>
        <w:tc>
          <w:tcPr>
            <w:tcW w:w="4080" w:type="dxa"/>
            <w:vAlign w:val="center"/>
          </w:tcPr>
          <w:p w14:paraId="735C85E9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Giá trị không hợp </w:t>
            </w:r>
            <w:proofErr w:type="spellStart"/>
            <w:r w:rsidRPr="00823E1F">
              <w:rPr>
                <w:sz w:val="24"/>
                <w:szCs w:val="24"/>
              </w:rPr>
              <w:t>lệ</w:t>
            </w:r>
            <w:proofErr w:type="spellEnd"/>
          </w:p>
        </w:tc>
      </w:tr>
      <w:tr w:rsidR="000E5277" w:rsidRPr="00823E1F" w14:paraId="777D09A4" w14:textId="77777777" w:rsidTr="0015710E">
        <w:tc>
          <w:tcPr>
            <w:tcW w:w="1440" w:type="dxa"/>
            <w:shd w:val="clear" w:color="auto" w:fill="auto"/>
            <w:vAlign w:val="center"/>
          </w:tcPr>
          <w:p w14:paraId="33E1F445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406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7E64C158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NOK_BAD_SYNTAX</w:t>
            </w:r>
          </w:p>
        </w:tc>
        <w:tc>
          <w:tcPr>
            <w:tcW w:w="4080" w:type="dxa"/>
            <w:vAlign w:val="center"/>
          </w:tcPr>
          <w:p w14:paraId="7A5A5BB4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proofErr w:type="spellStart"/>
            <w:r w:rsidRPr="00823E1F">
              <w:rPr>
                <w:sz w:val="24"/>
                <w:szCs w:val="24"/>
              </w:rPr>
              <w:t>Cấu</w:t>
            </w:r>
            <w:proofErr w:type="spellEnd"/>
            <w:r w:rsidRPr="00823E1F">
              <w:rPr>
                <w:sz w:val="24"/>
                <w:szCs w:val="24"/>
              </w:rPr>
              <w:t xml:space="preserve"> </w:t>
            </w:r>
            <w:proofErr w:type="spellStart"/>
            <w:r w:rsidRPr="00823E1F">
              <w:rPr>
                <w:sz w:val="24"/>
                <w:szCs w:val="24"/>
              </w:rPr>
              <w:t>trúc</w:t>
            </w:r>
            <w:proofErr w:type="spellEnd"/>
            <w:r w:rsidRPr="00823E1F">
              <w:rPr>
                <w:sz w:val="24"/>
                <w:szCs w:val="24"/>
              </w:rPr>
              <w:t xml:space="preserve"> không hợp </w:t>
            </w:r>
            <w:proofErr w:type="spellStart"/>
            <w:r w:rsidRPr="00823E1F">
              <w:rPr>
                <w:sz w:val="24"/>
                <w:szCs w:val="24"/>
              </w:rPr>
              <w:t>lệ</w:t>
            </w:r>
            <w:proofErr w:type="spellEnd"/>
          </w:p>
        </w:tc>
      </w:tr>
      <w:tr w:rsidR="000E5277" w:rsidRPr="00823E1F" w14:paraId="693BFC0C" w14:textId="77777777" w:rsidTr="0015710E">
        <w:tc>
          <w:tcPr>
            <w:tcW w:w="1440" w:type="dxa"/>
            <w:shd w:val="clear" w:color="auto" w:fill="auto"/>
            <w:vAlign w:val="center"/>
          </w:tcPr>
          <w:p w14:paraId="12E7BF28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407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5F9D2EA2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NOK_DEVICE_NOT_FOUND</w:t>
            </w:r>
          </w:p>
        </w:tc>
        <w:tc>
          <w:tcPr>
            <w:tcW w:w="4080" w:type="dxa"/>
            <w:vAlign w:val="center"/>
          </w:tcPr>
          <w:p w14:paraId="2C12D32C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Không tìm thấy thiết bị </w:t>
            </w:r>
          </w:p>
        </w:tc>
      </w:tr>
      <w:tr w:rsidR="000E5277" w:rsidRPr="00823E1F" w14:paraId="12FE6A45" w14:textId="77777777" w:rsidTr="0015710E">
        <w:tc>
          <w:tcPr>
            <w:tcW w:w="1440" w:type="dxa"/>
            <w:shd w:val="clear" w:color="auto" w:fill="auto"/>
            <w:vAlign w:val="center"/>
          </w:tcPr>
          <w:p w14:paraId="3D4159FC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408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0F25FB88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NOK_REQUEST_TIMEOUT</w:t>
            </w:r>
          </w:p>
        </w:tc>
        <w:tc>
          <w:tcPr>
            <w:tcW w:w="4080" w:type="dxa"/>
            <w:vAlign w:val="center"/>
          </w:tcPr>
          <w:p w14:paraId="3F2F41DC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Yêu cầu quá thời </w:t>
            </w:r>
            <w:proofErr w:type="spellStart"/>
            <w:r w:rsidRPr="00823E1F">
              <w:rPr>
                <w:sz w:val="24"/>
                <w:szCs w:val="24"/>
              </w:rPr>
              <w:t>hạn</w:t>
            </w:r>
            <w:proofErr w:type="spellEnd"/>
            <w:r w:rsidRPr="00823E1F">
              <w:rPr>
                <w:sz w:val="24"/>
                <w:szCs w:val="24"/>
              </w:rPr>
              <w:t xml:space="preserve"> xử lý</w:t>
            </w:r>
          </w:p>
        </w:tc>
      </w:tr>
      <w:tr w:rsidR="000E5277" w:rsidRPr="00823E1F" w14:paraId="74CAB6C1" w14:textId="77777777" w:rsidTr="0015710E">
        <w:tc>
          <w:tcPr>
            <w:tcW w:w="1440" w:type="dxa"/>
            <w:shd w:val="clear" w:color="auto" w:fill="auto"/>
            <w:vAlign w:val="center"/>
          </w:tcPr>
          <w:p w14:paraId="453F8845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409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315BA98A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NOK_DEVICE_NOT_CONNECTED</w:t>
            </w:r>
          </w:p>
        </w:tc>
        <w:tc>
          <w:tcPr>
            <w:tcW w:w="4080" w:type="dxa"/>
            <w:vAlign w:val="center"/>
          </w:tcPr>
          <w:p w14:paraId="2483F13F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Device mất kết nối</w:t>
            </w:r>
          </w:p>
        </w:tc>
      </w:tr>
      <w:tr w:rsidR="000E5277" w:rsidRPr="0064289B" w14:paraId="271639DF" w14:textId="77777777" w:rsidTr="0015710E">
        <w:tc>
          <w:tcPr>
            <w:tcW w:w="1440" w:type="dxa"/>
            <w:shd w:val="clear" w:color="auto" w:fill="auto"/>
            <w:vAlign w:val="center"/>
          </w:tcPr>
          <w:p w14:paraId="64D3E5D8" w14:textId="77777777" w:rsidR="000E5277" w:rsidRPr="00823E1F" w:rsidRDefault="000E5277" w:rsidP="00E87708">
            <w:pPr>
              <w:pStyle w:val="TableContents"/>
              <w:snapToGrid w:val="0"/>
              <w:spacing w:line="288" w:lineRule="auto"/>
            </w:pPr>
            <w:r w:rsidRPr="00823E1F">
              <w:t>500</w:t>
            </w:r>
          </w:p>
        </w:tc>
        <w:tc>
          <w:tcPr>
            <w:tcW w:w="4080" w:type="dxa"/>
            <w:shd w:val="clear" w:color="auto" w:fill="auto"/>
            <w:vAlign w:val="center"/>
          </w:tcPr>
          <w:p w14:paraId="3025840F" w14:textId="77777777" w:rsidR="000E5277" w:rsidRPr="00823E1F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>SERVER_INTERNAL_ERROR</w:t>
            </w:r>
          </w:p>
        </w:tc>
        <w:tc>
          <w:tcPr>
            <w:tcW w:w="4080" w:type="dxa"/>
            <w:vAlign w:val="center"/>
          </w:tcPr>
          <w:p w14:paraId="2A47FF34" w14:textId="77777777" w:rsidR="000E5277" w:rsidRPr="0064289B" w:rsidRDefault="000E5277" w:rsidP="00E87708">
            <w:pPr>
              <w:spacing w:line="288" w:lineRule="auto"/>
              <w:rPr>
                <w:sz w:val="24"/>
                <w:szCs w:val="24"/>
              </w:rPr>
            </w:pPr>
            <w:r w:rsidRPr="00823E1F">
              <w:rPr>
                <w:sz w:val="24"/>
                <w:szCs w:val="24"/>
              </w:rPr>
              <w:t xml:space="preserve">Lỗi hệ </w:t>
            </w:r>
            <w:proofErr w:type="spellStart"/>
            <w:r w:rsidRPr="00823E1F"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17260A9B" w14:textId="1D57F707" w:rsidR="0064039B" w:rsidRPr="0068174F" w:rsidRDefault="0064039B" w:rsidP="00E87708">
      <w:pPr>
        <w:pStyle w:val="ANSVHeading1"/>
        <w:spacing w:line="288" w:lineRule="auto"/>
        <w:ind w:left="0" w:firstLine="0"/>
        <w:rPr>
          <w:b w:val="0"/>
          <w:i/>
          <w:szCs w:val="26"/>
        </w:rPr>
      </w:pPr>
    </w:p>
    <w:sectPr w:rsidR="0064039B" w:rsidRPr="0068174F" w:rsidSect="00BB017B">
      <w:headerReference w:type="default" r:id="rId38"/>
      <w:footerReference w:type="default" r:id="rId39"/>
      <w:pgSz w:w="11906" w:h="16838" w:code="9"/>
      <w:pgMar w:top="317" w:right="850" w:bottom="317" w:left="1411" w:header="562" w:footer="0" w:gutter="0"/>
      <w:cols w:space="720"/>
      <w:docGrid w:linePitch="354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0" w:author="Bui Minh Yen" w:date="2022-07-26T15:30:00Z" w:initials="BMY">
    <w:p w14:paraId="698A0B72" w14:textId="7B58BEEC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Bổ sung </w:t>
      </w:r>
      <w:proofErr w:type="spellStart"/>
      <w:r>
        <w:t>Cấu</w:t>
      </w:r>
      <w:proofErr w:type="spellEnd"/>
      <w:r>
        <w:t xml:space="preserve"> hình Mesh </w:t>
      </w:r>
      <w:proofErr w:type="spellStart"/>
      <w:r>
        <w:t>cho</w:t>
      </w:r>
      <w:proofErr w:type="spellEnd"/>
      <w:r>
        <w:t xml:space="preserve"> ONT, </w:t>
      </w:r>
      <w:proofErr w:type="spellStart"/>
      <w:r>
        <w:t>Wifi</w:t>
      </w:r>
      <w:proofErr w:type="spellEnd"/>
      <w:r>
        <w:t xml:space="preserve">, DDNS, </w:t>
      </w:r>
      <w:proofErr w:type="spellStart"/>
      <w:r>
        <w:t>PortForwarding</w:t>
      </w:r>
      <w:proofErr w:type="spellEnd"/>
    </w:p>
  </w:comment>
  <w:comment w:id="31" w:author="Bui Minh Yen" w:date="2022-07-26T15:31:00Z" w:initials="BMY">
    <w:p w14:paraId="6B75B41E" w14:textId="5033AA64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Bổ sung get </w:t>
      </w:r>
      <w:proofErr w:type="spellStart"/>
      <w:r>
        <w:t>cấu</w:t>
      </w:r>
      <w:proofErr w:type="spellEnd"/>
      <w:r>
        <w:t xml:space="preserve"> hình Mesh, DDNS, </w:t>
      </w:r>
      <w:proofErr w:type="spellStart"/>
      <w:r>
        <w:t>PortForwarding</w:t>
      </w:r>
      <w:proofErr w:type="spellEnd"/>
    </w:p>
  </w:comment>
  <w:comment w:id="51" w:author="Ngo Duy Tiem" w:date="2022-07-23T22:17:00Z" w:initials="QS">
    <w:p w14:paraId="6F13B3CC" w14:textId="33F9F7C0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Bổ sung thêm API </w:t>
      </w:r>
      <w:proofErr w:type="spellStart"/>
      <w:r>
        <w:t>getFirmwareFile</w:t>
      </w:r>
      <w:proofErr w:type="spellEnd"/>
      <w:r>
        <w:t xml:space="preserve"> để phục vụ tính năng update firmware</w:t>
      </w:r>
    </w:p>
  </w:comment>
  <w:comment w:id="54" w:author="Ngo Duy Tiem" w:date="2022-07-23T22:06:00Z" w:initials="QS">
    <w:p w14:paraId="6309BD4E" w14:textId="4FF92068" w:rsidR="00A90C16" w:rsidRDefault="00A90C16">
      <w:pPr>
        <w:pStyle w:val="CommentText"/>
      </w:pPr>
      <w:r>
        <w:rPr>
          <w:rStyle w:val="CommentReference"/>
        </w:rPr>
        <w:annotationRef/>
      </w:r>
      <w:proofErr w:type="spellStart"/>
      <w:r>
        <w:t>getDeviceInfo</w:t>
      </w:r>
      <w:proofErr w:type="spellEnd"/>
    </w:p>
  </w:comment>
  <w:comment w:id="57" w:author="Ngo Duy Tiem" w:date="2022-07-23T22:19:00Z" w:initials="QS">
    <w:p w14:paraId="50CDB990" w14:textId="274993FD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Command = </w:t>
      </w:r>
      <w:proofErr w:type="spellStart"/>
      <w:r>
        <w:t>configLan</w:t>
      </w:r>
      <w:proofErr w:type="spellEnd"/>
    </w:p>
  </w:comment>
  <w:comment w:id="59" w:author="Ngo Duy Tiem" w:date="2022-07-23T22:20:00Z" w:initials="QS">
    <w:p w14:paraId="4CBF13AC" w14:textId="1E05E55F" w:rsidR="00A90C16" w:rsidRDefault="00A90C16">
      <w:pPr>
        <w:pStyle w:val="CommentText"/>
      </w:pPr>
      <w:r>
        <w:rPr>
          <w:rStyle w:val="CommentReference"/>
        </w:rPr>
        <w:annotationRef/>
      </w:r>
      <w:proofErr w:type="spellStart"/>
      <w:r>
        <w:t>getDeviceConfig</w:t>
      </w:r>
      <w:proofErr w:type="spellEnd"/>
    </w:p>
  </w:comment>
  <w:comment w:id="60" w:author="Ngo Duy Tiem" w:date="2022-07-23T22:20:00Z" w:initials="QS">
    <w:p w14:paraId="633D2C9A" w14:textId="1C12F921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command = </w:t>
      </w:r>
      <w:proofErr w:type="spellStart"/>
      <w:r>
        <w:t>getWanConfig</w:t>
      </w:r>
      <w:proofErr w:type="spellEnd"/>
    </w:p>
  </w:comment>
  <w:comment w:id="61" w:author="Ngo Duy Tiem" w:date="2022-07-23T22:20:00Z" w:initials="QS">
    <w:p w14:paraId="2CB9B6CD" w14:textId="77777777" w:rsidR="00A90C16" w:rsidRDefault="00A90C16" w:rsidP="004F2349">
      <w:pPr>
        <w:pStyle w:val="CommentText"/>
      </w:pPr>
      <w:r>
        <w:rPr>
          <w:rStyle w:val="CommentReference"/>
        </w:rPr>
        <w:annotationRef/>
      </w:r>
      <w:proofErr w:type="spellStart"/>
      <w:r>
        <w:t>getDeviceConfig</w:t>
      </w:r>
      <w:proofErr w:type="spellEnd"/>
    </w:p>
  </w:comment>
  <w:comment w:id="62" w:author="Ngo Duy Tiem" w:date="2022-07-23T22:32:00Z" w:initials="QS">
    <w:p w14:paraId="28870C5A" w14:textId="09155AB7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các response của </w:t>
      </w:r>
      <w:proofErr w:type="spellStart"/>
      <w:r>
        <w:t>lệnh</w:t>
      </w:r>
      <w:proofErr w:type="spellEnd"/>
      <w:r>
        <w:t xml:space="preserve"> get cũng phải </w:t>
      </w:r>
      <w:proofErr w:type="spellStart"/>
      <w:r>
        <w:t>cho</w:t>
      </w:r>
      <w:proofErr w:type="spellEnd"/>
      <w:r>
        <w:t xml:space="preserve"> vào thẻ body </w:t>
      </w:r>
      <w:proofErr w:type="spellStart"/>
      <w:r>
        <w:t>giống</w:t>
      </w:r>
      <w:proofErr w:type="spellEnd"/>
      <w:r>
        <w:t xml:space="preserve"> các request </w:t>
      </w:r>
      <w:proofErr w:type="spellStart"/>
      <w:r>
        <w:t>deviceConfig</w:t>
      </w:r>
      <w:proofErr w:type="spellEnd"/>
    </w:p>
  </w:comment>
  <w:comment w:id="64" w:author="Ngo Duy Tiem" w:date="2022-07-23T22:21:00Z" w:initials="QS">
    <w:p w14:paraId="59FC4FC6" w14:textId="5976F18A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command = </w:t>
      </w:r>
      <w:proofErr w:type="spellStart"/>
      <w:r>
        <w:t>configWan</w:t>
      </w:r>
      <w:proofErr w:type="spellEnd"/>
    </w:p>
  </w:comment>
  <w:comment w:id="66" w:author="Ngo Duy Tiem" w:date="2022-07-23T22:21:00Z" w:initials="QS">
    <w:p w14:paraId="347BAC2D" w14:textId="77777777" w:rsidR="00A90C16" w:rsidRDefault="00A90C16" w:rsidP="00A16958">
      <w:pPr>
        <w:pStyle w:val="CommentText"/>
      </w:pPr>
      <w:r>
        <w:rPr>
          <w:rStyle w:val="CommentReference"/>
        </w:rPr>
        <w:annotationRef/>
      </w:r>
      <w:r>
        <w:t xml:space="preserve">command = </w:t>
      </w:r>
      <w:proofErr w:type="spellStart"/>
      <w:r>
        <w:t>configWan</w:t>
      </w:r>
      <w:proofErr w:type="spellEnd"/>
    </w:p>
  </w:comment>
  <w:comment w:id="68" w:author="Ngo Duy Tiem" w:date="2022-07-23T22:19:00Z" w:initials="QS">
    <w:p w14:paraId="034D5C2D" w14:textId="77777777" w:rsidR="00A90C16" w:rsidRDefault="00A90C16" w:rsidP="008A1FB7">
      <w:pPr>
        <w:pStyle w:val="CommentText"/>
      </w:pPr>
      <w:r>
        <w:rPr>
          <w:rStyle w:val="CommentReference"/>
        </w:rPr>
        <w:annotationRef/>
      </w:r>
      <w:r>
        <w:t xml:space="preserve">Command = </w:t>
      </w:r>
      <w:proofErr w:type="spellStart"/>
      <w:r>
        <w:t>configLan</w:t>
      </w:r>
      <w:proofErr w:type="spellEnd"/>
    </w:p>
  </w:comment>
  <w:comment w:id="70" w:author="Ngo Duy Tiem" w:date="2022-07-23T22:34:00Z" w:initials="QS">
    <w:p w14:paraId="01A0C0AF" w14:textId="724585E1" w:rsidR="00A90C16" w:rsidRDefault="00A90C16">
      <w:pPr>
        <w:pStyle w:val="CommentText"/>
      </w:pPr>
      <w:r>
        <w:rPr>
          <w:rStyle w:val="CommentReference"/>
        </w:rPr>
        <w:annotationRef/>
      </w:r>
      <w:proofErr w:type="spellStart"/>
      <w:r>
        <w:t>Tương</w:t>
      </w:r>
      <w:proofErr w:type="spellEnd"/>
      <w:r>
        <w:t xml:space="preserve"> tự Wan, response chính </w:t>
      </w:r>
      <w:proofErr w:type="spellStart"/>
      <w:r>
        <w:t>cho</w:t>
      </w:r>
      <w:proofErr w:type="spellEnd"/>
      <w:r>
        <w:t xml:space="preserve"> vào thẻ body</w:t>
      </w:r>
    </w:p>
  </w:comment>
  <w:comment w:id="72" w:author="Bui Minh Yen" w:date="2022-07-26T15:36:00Z" w:initials="BMY">
    <w:p w14:paraId="6038C4D1" w14:textId="4418AC39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Bổ sung </w:t>
      </w:r>
      <w:proofErr w:type="gramStart"/>
      <w:r>
        <w:t>API  lấy</w:t>
      </w:r>
      <w:proofErr w:type="gramEnd"/>
      <w:r>
        <w:t xml:space="preserve"> </w:t>
      </w:r>
      <w:proofErr w:type="spellStart"/>
      <w:r>
        <w:t>cấu</w:t>
      </w:r>
      <w:proofErr w:type="spellEnd"/>
      <w:r>
        <w:t xml:space="preserve"> hình Mesh và </w:t>
      </w:r>
      <w:proofErr w:type="spellStart"/>
      <w:r>
        <w:t>cấu</w:t>
      </w:r>
      <w:proofErr w:type="spellEnd"/>
      <w:r>
        <w:t xml:space="preserve"> hình Mesh</w:t>
      </w:r>
    </w:p>
  </w:comment>
  <w:comment w:id="76" w:author="Ngo Duy Tiem" w:date="2022-07-23T22:22:00Z" w:initials="QS">
    <w:p w14:paraId="2B69B1EA" w14:textId="77777777" w:rsidR="00A90C16" w:rsidRDefault="00A90C16" w:rsidP="00AA5866">
      <w:pPr>
        <w:pStyle w:val="CommentText"/>
      </w:pPr>
      <w:r>
        <w:rPr>
          <w:rStyle w:val="CommentReference"/>
        </w:rPr>
        <w:annotationRef/>
      </w:r>
      <w:r>
        <w:t xml:space="preserve">command = </w:t>
      </w:r>
      <w:proofErr w:type="spellStart"/>
      <w:r>
        <w:t>portForwarding</w:t>
      </w:r>
      <w:proofErr w:type="spellEnd"/>
    </w:p>
  </w:comment>
  <w:comment w:id="82" w:author="Bui Minh Yen" w:date="2022-07-26T15:34:00Z" w:initials="BMY">
    <w:p w14:paraId="25092789" w14:textId="12FFD378" w:rsidR="00A90C16" w:rsidRDefault="00A90C16">
      <w:pPr>
        <w:pStyle w:val="CommentText"/>
      </w:pPr>
      <w:r>
        <w:rPr>
          <w:rStyle w:val="CommentReference"/>
        </w:rPr>
        <w:annotationRef/>
      </w:r>
      <w:r>
        <w:t xml:space="preserve">Sửa tên </w:t>
      </w:r>
      <w:proofErr w:type="spellStart"/>
      <w:r>
        <w:t>thành</w:t>
      </w:r>
      <w:proofErr w:type="spellEnd"/>
      <w:r>
        <w:t xml:space="preserve"> API kiểm tra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ping</w:t>
      </w:r>
    </w:p>
    <w:p w14:paraId="1DC3C4BE" w14:textId="2DF3ED98" w:rsidR="00A90C16" w:rsidRDefault="00A90C16">
      <w:pPr>
        <w:pStyle w:val="CommentText"/>
      </w:pPr>
      <w:r>
        <w:t xml:space="preserve">Và bổ sung các API </w:t>
      </w:r>
      <w:proofErr w:type="spellStart"/>
      <w:r>
        <w:t>traceTest</w:t>
      </w:r>
      <w:proofErr w:type="spellEnd"/>
      <w:r>
        <w:t xml:space="preserve">, </w:t>
      </w:r>
      <w:proofErr w:type="spellStart"/>
      <w:r>
        <w:t>speedTest</w:t>
      </w:r>
      <w:proofErr w:type="spellEnd"/>
      <w:r>
        <w:t xml:space="preserve">, </w:t>
      </w:r>
      <w:proofErr w:type="spellStart"/>
      <w:r>
        <w:t>getWanConnection</w:t>
      </w:r>
      <w:proofErr w:type="spellEnd"/>
    </w:p>
  </w:comment>
  <w:comment w:id="84" w:author="Bui Minh Yen" w:date="2022-07-26T15:34:00Z" w:initials="BMY">
    <w:p w14:paraId="1F0E22B5" w14:textId="77777777" w:rsidR="00A90C16" w:rsidRDefault="00A90C16" w:rsidP="00841248">
      <w:pPr>
        <w:pStyle w:val="CommentText"/>
      </w:pPr>
      <w:r>
        <w:rPr>
          <w:rStyle w:val="CommentReference"/>
        </w:rPr>
        <w:annotationRef/>
      </w:r>
      <w:r>
        <w:t xml:space="preserve">Sửa tên </w:t>
      </w:r>
      <w:proofErr w:type="spellStart"/>
      <w:r>
        <w:t>thành</w:t>
      </w:r>
      <w:proofErr w:type="spellEnd"/>
      <w:r>
        <w:t xml:space="preserve"> API kiểm tra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ping</w:t>
      </w:r>
    </w:p>
    <w:p w14:paraId="7C562A4E" w14:textId="77777777" w:rsidR="00A90C16" w:rsidRDefault="00A90C16" w:rsidP="00841248">
      <w:pPr>
        <w:pStyle w:val="CommentText"/>
      </w:pPr>
      <w:r>
        <w:t xml:space="preserve">Và bổ sung các API </w:t>
      </w:r>
      <w:proofErr w:type="spellStart"/>
      <w:r>
        <w:t>traceTest</w:t>
      </w:r>
      <w:proofErr w:type="spellEnd"/>
      <w:r>
        <w:t xml:space="preserve">, </w:t>
      </w:r>
      <w:proofErr w:type="spellStart"/>
      <w:r>
        <w:t>speedTest</w:t>
      </w:r>
      <w:proofErr w:type="spellEnd"/>
      <w:r>
        <w:t xml:space="preserve">, </w:t>
      </w:r>
      <w:proofErr w:type="spellStart"/>
      <w:r>
        <w:t>getWanConnection</w:t>
      </w:r>
      <w:proofErr w:type="spellEnd"/>
    </w:p>
  </w:comment>
  <w:comment w:id="86" w:author="Bui Minh Yen" w:date="2022-07-26T15:34:00Z" w:initials="BMY">
    <w:p w14:paraId="0D7C8C4A" w14:textId="77777777" w:rsidR="00A90C16" w:rsidRDefault="00A90C16" w:rsidP="00841248">
      <w:pPr>
        <w:pStyle w:val="CommentText"/>
      </w:pPr>
      <w:r>
        <w:rPr>
          <w:rStyle w:val="CommentReference"/>
        </w:rPr>
        <w:annotationRef/>
      </w:r>
      <w:r>
        <w:t xml:space="preserve">Sửa tên </w:t>
      </w:r>
      <w:proofErr w:type="spellStart"/>
      <w:r>
        <w:t>thành</w:t>
      </w:r>
      <w:proofErr w:type="spellEnd"/>
      <w:r>
        <w:t xml:space="preserve"> API kiểm tra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ping</w:t>
      </w:r>
    </w:p>
    <w:p w14:paraId="7E1EA6A8" w14:textId="25AFA61F" w:rsidR="00A90C16" w:rsidRDefault="00A90C16" w:rsidP="00841248">
      <w:pPr>
        <w:pStyle w:val="CommentText"/>
      </w:pPr>
      <w:r>
        <w:t xml:space="preserve">Và bổ sung các API </w:t>
      </w:r>
      <w:proofErr w:type="spellStart"/>
      <w:r>
        <w:t>traceTest</w:t>
      </w:r>
      <w:proofErr w:type="spellEnd"/>
      <w:r>
        <w:t xml:space="preserve">, </w:t>
      </w:r>
      <w:proofErr w:type="spellStart"/>
      <w:r>
        <w:t>speedTest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8A0B72" w15:done="0"/>
  <w15:commentEx w15:paraId="6B75B41E" w15:done="0"/>
  <w15:commentEx w15:paraId="6F13B3CC" w15:done="0"/>
  <w15:commentEx w15:paraId="6309BD4E" w15:done="0"/>
  <w15:commentEx w15:paraId="50CDB990" w15:done="0"/>
  <w15:commentEx w15:paraId="4CBF13AC" w15:done="0"/>
  <w15:commentEx w15:paraId="633D2C9A" w15:done="0"/>
  <w15:commentEx w15:paraId="2CB9B6CD" w15:done="0"/>
  <w15:commentEx w15:paraId="28870C5A" w15:done="0"/>
  <w15:commentEx w15:paraId="59FC4FC6" w15:done="0"/>
  <w15:commentEx w15:paraId="347BAC2D" w15:done="0"/>
  <w15:commentEx w15:paraId="034D5C2D" w15:done="0"/>
  <w15:commentEx w15:paraId="01A0C0AF" w15:done="0"/>
  <w15:commentEx w15:paraId="6038C4D1" w15:done="0"/>
  <w15:commentEx w15:paraId="2B69B1EA" w15:done="0"/>
  <w15:commentEx w15:paraId="1DC3C4BE" w15:done="0"/>
  <w15:commentEx w15:paraId="7C562A4E" w15:done="0"/>
  <w15:commentEx w15:paraId="7E1EA6A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8A0B72" w16cid:durableId="269FA439"/>
  <w16cid:commentId w16cid:paraId="6B75B41E" w16cid:durableId="269FA43A"/>
  <w16cid:commentId w16cid:paraId="6F13B3CC" w16cid:durableId="269FA43B"/>
  <w16cid:commentId w16cid:paraId="6309BD4E" w16cid:durableId="269FA43C"/>
  <w16cid:commentId w16cid:paraId="50CDB990" w16cid:durableId="269FA43D"/>
  <w16cid:commentId w16cid:paraId="4CBF13AC" w16cid:durableId="269FA43E"/>
  <w16cid:commentId w16cid:paraId="633D2C9A" w16cid:durableId="269FA43F"/>
  <w16cid:commentId w16cid:paraId="2CB9B6CD" w16cid:durableId="269FA440"/>
  <w16cid:commentId w16cid:paraId="28870C5A" w16cid:durableId="269FA441"/>
  <w16cid:commentId w16cid:paraId="59FC4FC6" w16cid:durableId="269FA442"/>
  <w16cid:commentId w16cid:paraId="347BAC2D" w16cid:durableId="269FA443"/>
  <w16cid:commentId w16cid:paraId="034D5C2D" w16cid:durableId="269FA444"/>
  <w16cid:commentId w16cid:paraId="01A0C0AF" w16cid:durableId="269FA445"/>
  <w16cid:commentId w16cid:paraId="6038C4D1" w16cid:durableId="269FA446"/>
  <w16cid:commentId w16cid:paraId="2B69B1EA" w16cid:durableId="269FA447"/>
  <w16cid:commentId w16cid:paraId="1DC3C4BE" w16cid:durableId="269FA448"/>
  <w16cid:commentId w16cid:paraId="7C562A4E" w16cid:durableId="269FA449"/>
  <w16cid:commentId w16cid:paraId="7E1EA6A8" w16cid:durableId="269FA4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CD31A" w14:textId="77777777" w:rsidR="00391738" w:rsidRDefault="00391738">
      <w:r>
        <w:separator/>
      </w:r>
    </w:p>
  </w:endnote>
  <w:endnote w:type="continuationSeparator" w:id="0">
    <w:p w14:paraId="7088400A" w14:textId="77777777" w:rsidR="00391738" w:rsidRDefault="00391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VnTime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VnHelvetIns">
    <w:charset w:val="00"/>
    <w:family w:val="swiss"/>
    <w:pitch w:val="variable"/>
    <w:sig w:usb0="00000003" w:usb1="00000000" w:usb2="00000000" w:usb3="00000000" w:csb0="00000001" w:csb1="00000000"/>
  </w:font>
  <w:font w:name=".VnArial">
    <w:altName w:val="Calibri"/>
    <w:panose1 w:val="020B7200000000000000"/>
    <w:charset w:val="00"/>
    <w:family w:val="swiss"/>
    <w:pitch w:val="variable"/>
    <w:sig w:usb0="00000007" w:usb1="00000000" w:usb2="00000000" w:usb3="00000000" w:csb0="0000001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34" w:type="dxa"/>
      <w:tblLayout w:type="fixed"/>
      <w:tblLook w:val="0000" w:firstRow="0" w:lastRow="0" w:firstColumn="0" w:lastColumn="0" w:noHBand="0" w:noVBand="0"/>
    </w:tblPr>
    <w:tblGrid>
      <w:gridCol w:w="1702"/>
      <w:gridCol w:w="708"/>
      <w:gridCol w:w="2030"/>
      <w:gridCol w:w="566"/>
      <w:gridCol w:w="4067"/>
      <w:gridCol w:w="850"/>
    </w:tblGrid>
    <w:tr w:rsidR="00A90C16" w14:paraId="42C96DA2" w14:textId="77777777" w:rsidTr="009D4E39">
      <w:trPr>
        <w:trHeight w:hRule="exact" w:val="611"/>
      </w:trPr>
      <w:tc>
        <w:tcPr>
          <w:tcW w:w="9923" w:type="dxa"/>
          <w:gridSpan w:val="6"/>
        </w:tcPr>
        <w:tbl>
          <w:tblPr>
            <w:tblW w:w="9923" w:type="dxa"/>
            <w:tblLayout w:type="fixed"/>
            <w:tblLook w:val="0000" w:firstRow="0" w:lastRow="0" w:firstColumn="0" w:lastColumn="0" w:noHBand="0" w:noVBand="0"/>
          </w:tblPr>
          <w:tblGrid>
            <w:gridCol w:w="9923"/>
          </w:tblGrid>
          <w:tr w:rsidR="00A90C16" w:rsidRPr="004A77C0" w14:paraId="5D408230" w14:textId="77777777" w:rsidTr="009D4E39">
            <w:trPr>
              <w:trHeight w:hRule="exact" w:val="611"/>
            </w:trPr>
            <w:tc>
              <w:tcPr>
                <w:tcW w:w="9923" w:type="dxa"/>
                <w:vAlign w:val="center"/>
              </w:tcPr>
              <w:p w14:paraId="7A244A3A" w14:textId="4A5594A2" w:rsidR="00A90C16" w:rsidRPr="00EA4F84" w:rsidRDefault="00A90C16" w:rsidP="00F21B03">
                <w:pPr>
                  <w:pStyle w:val="HeaderFooter"/>
                  <w:rPr>
                    <w:sz w:val="24"/>
                  </w:rPr>
                </w:pPr>
                <w:r w:rsidRPr="00EA4F84">
                  <w:rPr>
                    <w:sz w:val="24"/>
                  </w:rPr>
                  <mc:AlternateContent>
                    <mc:Choice Requires="wps">
                      <w:drawing>
                        <wp:anchor distT="0" distB="0" distL="114300" distR="114300" simplePos="0" relativeHeight="251757056" behindDoc="0" locked="0" layoutInCell="0" allowOverlap="1" wp14:anchorId="1A1528E4" wp14:editId="38CE6C73">
                          <wp:simplePos x="0" y="0"/>
                          <wp:positionH relativeFrom="column">
                            <wp:posOffset>-282575</wp:posOffset>
                          </wp:positionH>
                          <wp:positionV relativeFrom="paragraph">
                            <wp:posOffset>93345</wp:posOffset>
                          </wp:positionV>
                          <wp:extent cx="6387465" cy="0"/>
                          <wp:effectExtent l="0" t="0" r="32385" b="19050"/>
                          <wp:wrapNone/>
                          <wp:docPr id="99" name="Straight Connector 99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0"/>
                                    <a:ext cx="638746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line w14:anchorId="1CCE3163" id="Straight Connector 99" o:spid="_x0000_s1026" style="position:absolute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25pt,7.35pt" to="480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" o:allowincell="f">
                          <v:stroke startarrowwidth="narrow" startarrowlength="short" endarrowwidth="narrow" endarrowlength="short"/>
                        </v:line>
                      </w:pict>
                    </mc:Fallback>
                  </mc:AlternateContent>
                </w:r>
                <w:r>
                  <w:rPr>
                    <w:sz w:val="24"/>
                  </w:rPr>
                  <w:t>TÀI LIỆU ĐẶC TẢ API – ONE LINK</w:t>
                </w:r>
              </w:p>
            </w:tc>
          </w:tr>
        </w:tbl>
        <w:p w14:paraId="0ECF53AB" w14:textId="77777777" w:rsidR="00A90C16" w:rsidRPr="00C73027" w:rsidRDefault="00A90C16" w:rsidP="00F21B03">
          <w:pPr>
            <w:pStyle w:val="HeaderFooter"/>
            <w:rPr>
              <w:rFonts w:ascii=".VnArialH" w:hAnsi=".VnArialH"/>
            </w:rPr>
          </w:pPr>
        </w:p>
      </w:tc>
    </w:tr>
    <w:tr w:rsidR="00A90C16" w14:paraId="341369D9" w14:textId="77777777" w:rsidTr="009D4E39">
      <w:trPr>
        <w:trHeight w:val="626"/>
      </w:trPr>
      <w:tc>
        <w:tcPr>
          <w:tcW w:w="1702" w:type="dxa"/>
          <w:vAlign w:val="center"/>
        </w:tcPr>
        <w:p w14:paraId="447FC7A1" w14:textId="77777777" w:rsidR="00A90C16" w:rsidRPr="00EA4F84" w:rsidRDefault="00A90C16" w:rsidP="00F21B03">
          <w:pPr>
            <w:pStyle w:val="HeaderFooter"/>
            <w:jc w:val="both"/>
            <w:rPr>
              <w:b w:val="0"/>
              <w:szCs w:val="22"/>
            </w:rPr>
          </w:pPr>
          <w:r w:rsidRPr="00EA4F84">
            <w:rPr>
              <w:b w:val="0"/>
              <w:szCs w:val="22"/>
            </w:rPr>
            <mc:AlternateContent>
              <mc:Choice Requires="wps">
                <w:drawing>
                  <wp:anchor distT="0" distB="0" distL="114300" distR="114300" simplePos="0" relativeHeight="251748864" behindDoc="0" locked="0" layoutInCell="0" allowOverlap="1" wp14:anchorId="62234567" wp14:editId="7E2A6126">
                    <wp:simplePos x="0" y="0"/>
                    <wp:positionH relativeFrom="column">
                      <wp:posOffset>-232410</wp:posOffset>
                    </wp:positionH>
                    <wp:positionV relativeFrom="paragraph">
                      <wp:posOffset>369570</wp:posOffset>
                    </wp:positionV>
                    <wp:extent cx="6430010" cy="0"/>
                    <wp:effectExtent l="0" t="0" r="27940" b="19050"/>
                    <wp:wrapNone/>
                    <wp:docPr id="100" name="Straight Connector 10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4300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A789F7D" id="Straight Connector 100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3pt,29.1pt" to="488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 w:rsidRPr="00EA4F84">
            <w:rPr>
              <w:b w:val="0"/>
              <w:szCs w:val="22"/>
            </w:rPr>
            <mc:AlternateContent>
              <mc:Choice Requires="wps">
                <w:drawing>
                  <wp:anchor distT="0" distB="0" distL="114300" distR="114300" simplePos="0" relativeHeight="251756032" behindDoc="0" locked="0" layoutInCell="0" allowOverlap="1" wp14:anchorId="3ADDDBC0" wp14:editId="6C4432C8">
                    <wp:simplePos x="0" y="0"/>
                    <wp:positionH relativeFrom="column">
                      <wp:posOffset>3031490</wp:posOffset>
                    </wp:positionH>
                    <wp:positionV relativeFrom="paragraph">
                      <wp:posOffset>59690</wp:posOffset>
                    </wp:positionV>
                    <wp:extent cx="0" cy="285750"/>
                    <wp:effectExtent l="0" t="0" r="19050" b="19050"/>
                    <wp:wrapNone/>
                    <wp:docPr id="101" name="Straight Connector 10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2857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1C9E8D7B" id="Straight Connector 101" o:spid="_x0000_s1026" style="position:absolute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8.7pt,4.7pt" to="238.7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 w:rsidRPr="00EA4F84">
            <w:rPr>
              <w:b w:val="0"/>
              <w:szCs w:val="22"/>
            </w:rPr>
            <mc:AlternateContent>
              <mc:Choice Requires="wps">
                <w:drawing>
                  <wp:anchor distT="0" distB="0" distL="114300" distR="114300" simplePos="0" relativeHeight="251747840" behindDoc="0" locked="0" layoutInCell="0" allowOverlap="1" wp14:anchorId="0F5D214A" wp14:editId="02D2C677">
                    <wp:simplePos x="0" y="0"/>
                    <wp:positionH relativeFrom="column">
                      <wp:posOffset>-217170</wp:posOffset>
                    </wp:positionH>
                    <wp:positionV relativeFrom="paragraph">
                      <wp:posOffset>59690</wp:posOffset>
                    </wp:positionV>
                    <wp:extent cx="6393180" cy="0"/>
                    <wp:effectExtent l="0" t="0" r="26670" b="19050"/>
                    <wp:wrapNone/>
                    <wp:docPr id="102" name="Straight Connector 10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63931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224FFB5" id="Straight Connector 102" o:spid="_x0000_s1026" style="position:absolute;flip:y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1pt,4.7pt" to="486.3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 w:rsidRPr="00EA4F84">
            <w:rPr>
              <w:b w:val="0"/>
              <w:szCs w:val="22"/>
            </w:rPr>
            <w:t>Ấn bản/Edition</w:t>
          </w:r>
        </w:p>
      </w:tc>
      <w:tc>
        <w:tcPr>
          <w:tcW w:w="708" w:type="dxa"/>
          <w:vAlign w:val="center"/>
        </w:tcPr>
        <w:p w14:paraId="751A34EA" w14:textId="6D83219B" w:rsidR="00A90C16" w:rsidRPr="00EA4F84" w:rsidRDefault="00A90C16" w:rsidP="00823E1F">
          <w:pPr>
            <w:pStyle w:val="HeaderFooter"/>
            <w:spacing w:line="360" w:lineRule="auto"/>
            <w:jc w:val="both"/>
            <w:rPr>
              <w:b w:val="0"/>
              <w:szCs w:val="22"/>
            </w:rPr>
          </w:pPr>
          <w:r>
            <w:rPr>
              <w:b w:val="0"/>
              <w:szCs w:val="22"/>
            </w:rPr>
            <w:t xml:space="preserve"> 1.0</w:t>
          </w:r>
        </w:p>
      </w:tc>
      <w:tc>
        <w:tcPr>
          <w:tcW w:w="7513" w:type="dxa"/>
          <w:gridSpan w:val="4"/>
          <w:vAlign w:val="center"/>
        </w:tcPr>
        <w:p w14:paraId="096CF583" w14:textId="626B0967" w:rsidR="00A90C16" w:rsidRPr="00EA4F84" w:rsidRDefault="00A90C16" w:rsidP="00823E1F">
          <w:pPr>
            <w:pStyle w:val="HeaderFooter"/>
            <w:spacing w:line="360" w:lineRule="auto"/>
            <w:jc w:val="both"/>
            <w:rPr>
              <w:b w:val="0"/>
              <w:szCs w:val="22"/>
            </w:rPr>
          </w:pPr>
          <w:r>
            <w:rPr>
              <w:b w:val="0"/>
              <w:szCs w:val="22"/>
            </w:rPr>
            <w:t xml:space="preserve">          </w:t>
          </w:r>
          <w:r w:rsidRPr="00EA4F84">
            <w:rPr>
              <w:b w:val="0"/>
              <w:szCs w:val="22"/>
            </w:rPr>
            <w:t xml:space="preserve"> </w:t>
          </w:r>
          <w:r w:rsidR="00DD5107">
            <w:rPr>
              <w:b w:val="0"/>
              <w:szCs w:val="22"/>
            </w:rPr>
            <w:t>04</w:t>
          </w:r>
          <w:r>
            <w:rPr>
              <w:b w:val="0"/>
              <w:szCs w:val="22"/>
            </w:rPr>
            <w:t>/0</w:t>
          </w:r>
          <w:r w:rsidR="00DD5107">
            <w:rPr>
              <w:b w:val="0"/>
              <w:szCs w:val="22"/>
            </w:rPr>
            <w:t>8</w:t>
          </w:r>
          <w:r>
            <w:rPr>
              <w:b w:val="0"/>
              <w:szCs w:val="22"/>
            </w:rPr>
            <w:t>/2022</w:t>
          </w:r>
          <w:r w:rsidRPr="00EA4F84">
            <w:rPr>
              <w:b w:val="0"/>
              <w:szCs w:val="22"/>
            </w:rPr>
            <w:t xml:space="preserve">                                        </w:t>
          </w:r>
          <w:r>
            <w:rPr>
              <w:b w:val="0"/>
              <w:szCs w:val="22"/>
            </w:rPr>
            <w:t>Trạng thái / Status</w:t>
          </w:r>
        </w:p>
      </w:tc>
    </w:tr>
    <w:tr w:rsidR="00A90C16" w14:paraId="407A1E0B" w14:textId="77777777" w:rsidTr="009D4E39">
      <w:trPr>
        <w:trHeight w:val="320"/>
      </w:trPr>
      <w:tc>
        <w:tcPr>
          <w:tcW w:w="4440" w:type="dxa"/>
          <w:gridSpan w:val="3"/>
          <w:vAlign w:val="center"/>
        </w:tcPr>
        <w:p w14:paraId="67D079B4" w14:textId="77777777" w:rsidR="00A90C16" w:rsidRPr="00EA4F84" w:rsidRDefault="00A90C16" w:rsidP="00F21B03">
          <w:pPr>
            <w:pStyle w:val="HeaderFooter"/>
            <w:rPr>
              <w:sz w:val="26"/>
              <w:szCs w:val="26"/>
            </w:rPr>
          </w:pPr>
          <w:r w:rsidRPr="00EA4F84">
            <w:rPr>
              <w:sz w:val="26"/>
              <w:szCs w:val="26"/>
            </w:rPr>
            <mc:AlternateContent>
              <mc:Choice Requires="wps">
                <w:drawing>
                  <wp:anchor distT="0" distB="0" distL="114300" distR="114300" simplePos="0" relativeHeight="251749888" behindDoc="0" locked="0" layoutInCell="0" allowOverlap="1" wp14:anchorId="6B1467A5" wp14:editId="08D9096D">
                    <wp:simplePos x="0" y="0"/>
                    <wp:positionH relativeFrom="column">
                      <wp:posOffset>981710</wp:posOffset>
                    </wp:positionH>
                    <wp:positionV relativeFrom="paragraph">
                      <wp:posOffset>-332740</wp:posOffset>
                    </wp:positionV>
                    <wp:extent cx="0" cy="280670"/>
                    <wp:effectExtent l="0" t="0" r="19050" b="24130"/>
                    <wp:wrapNone/>
                    <wp:docPr id="103" name="Straight Connector 10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2806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3F74FED" id="Straight Connector 103" o:spid="_x0000_s1026" style="position:absolute;flip:x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3pt,-26.2pt" to="77.3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 w:rsidRPr="00EA4F84">
            <w:rPr>
              <w:sz w:val="26"/>
              <w:szCs w:val="26"/>
            </w:rPr>
            <mc:AlternateContent>
              <mc:Choice Requires="wps">
                <w:drawing>
                  <wp:anchor distT="0" distB="0" distL="114300" distR="114300" simplePos="0" relativeHeight="251750912" behindDoc="0" locked="0" layoutInCell="0" allowOverlap="1" wp14:anchorId="094B54F8" wp14:editId="2A0774AE">
                    <wp:simplePos x="0" y="0"/>
                    <wp:positionH relativeFrom="column">
                      <wp:posOffset>1463675</wp:posOffset>
                    </wp:positionH>
                    <wp:positionV relativeFrom="paragraph">
                      <wp:posOffset>-332740</wp:posOffset>
                    </wp:positionV>
                    <wp:extent cx="0" cy="280670"/>
                    <wp:effectExtent l="0" t="0" r="19050" b="24130"/>
                    <wp:wrapNone/>
                    <wp:docPr id="104" name="Straight Connector 10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2806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36241BE" id="Straight Connector 104" o:spid="_x0000_s1026" style="position:absolute;flip:x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5pt,-26.2pt" to="115.25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 w:rsidRPr="00EA4F84">
            <w:rPr>
              <w:sz w:val="26"/>
              <w:szCs w:val="26"/>
            </w:rPr>
            <w:t>VNPT Technology</w:t>
          </w:r>
        </w:p>
      </w:tc>
      <w:tc>
        <w:tcPr>
          <w:tcW w:w="566" w:type="dxa"/>
          <w:vAlign w:val="center"/>
        </w:tcPr>
        <w:p w14:paraId="43D9E05B" w14:textId="77777777" w:rsidR="00A90C16" w:rsidRPr="00EA4F84" w:rsidRDefault="00A90C16" w:rsidP="00F21B03">
          <w:pPr>
            <w:pStyle w:val="HeaderFooter"/>
            <w:rPr>
              <w:sz w:val="26"/>
              <w:szCs w:val="26"/>
            </w:rPr>
          </w:pPr>
          <w:r w:rsidRPr="00EA4F84">
            <w:rPr>
              <w:b w:val="0"/>
              <w:szCs w:val="22"/>
            </w:rPr>
            <mc:AlternateContent>
              <mc:Choice Requires="wps">
                <w:drawing>
                  <wp:anchor distT="0" distB="0" distL="114300" distR="114300" simplePos="0" relativeHeight="251755008" behindDoc="0" locked="0" layoutInCell="0" allowOverlap="1" wp14:anchorId="7B13EEBB" wp14:editId="46BA6CA0">
                    <wp:simplePos x="0" y="0"/>
                    <wp:positionH relativeFrom="column">
                      <wp:posOffset>30480</wp:posOffset>
                    </wp:positionH>
                    <wp:positionV relativeFrom="paragraph">
                      <wp:posOffset>8890</wp:posOffset>
                    </wp:positionV>
                    <wp:extent cx="635" cy="363855"/>
                    <wp:effectExtent l="0" t="0" r="0" b="0"/>
                    <wp:wrapNone/>
                    <wp:docPr id="105" name="Straight Connector 10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" cy="3638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E32F97A" id="Straight Connector 105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4pt,.7pt" to="2.4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</w:p>
      </w:tc>
      <w:tc>
        <w:tcPr>
          <w:tcW w:w="4067" w:type="dxa"/>
          <w:vAlign w:val="center"/>
        </w:tcPr>
        <w:p w14:paraId="1880E777" w14:textId="31DC63C3" w:rsidR="00A90C16" w:rsidRPr="00EA4F84" w:rsidRDefault="00A90C16" w:rsidP="00F21B03">
          <w:pPr>
            <w:pStyle w:val="HeaderFooter"/>
            <w:rPr>
              <w:sz w:val="26"/>
              <w:szCs w:val="26"/>
            </w:rPr>
          </w:pPr>
          <w:r w:rsidRPr="00EA4F84">
            <w:rPr>
              <w:b w:val="0"/>
              <w:szCs w:val="22"/>
            </w:rPr>
            <mc:AlternateContent>
              <mc:Choice Requires="wps">
                <w:drawing>
                  <wp:anchor distT="0" distB="0" distL="114300" distR="114300" simplePos="0" relativeHeight="251752960" behindDoc="0" locked="0" layoutInCell="0" allowOverlap="1" wp14:anchorId="78E61727" wp14:editId="2E133BFD">
                    <wp:simplePos x="0" y="0"/>
                    <wp:positionH relativeFrom="column">
                      <wp:posOffset>37465</wp:posOffset>
                    </wp:positionH>
                    <wp:positionV relativeFrom="paragraph">
                      <wp:posOffset>-635</wp:posOffset>
                    </wp:positionV>
                    <wp:extent cx="635" cy="363855"/>
                    <wp:effectExtent l="0" t="0" r="0" b="0"/>
                    <wp:wrapNone/>
                    <wp:docPr id="106" name="Straight Connector 10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" cy="3638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5B2A1A3" id="Straight Connector 106" o:spid="_x0000_s1026" style="position:absolute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95pt,-.05pt" to="3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 w:rsidRPr="00EA4F84">
            <w:rPr>
              <w:b w:val="0"/>
              <w:szCs w:val="22"/>
            </w:rPr>
            <mc:AlternateContent>
              <mc:Choice Requires="wps">
                <w:drawing>
                  <wp:anchor distT="0" distB="0" distL="114300" distR="114300" simplePos="0" relativeHeight="251753984" behindDoc="0" locked="0" layoutInCell="0" allowOverlap="1" wp14:anchorId="32F12676" wp14:editId="685D56A1">
                    <wp:simplePos x="0" y="0"/>
                    <wp:positionH relativeFrom="column">
                      <wp:posOffset>2505710</wp:posOffset>
                    </wp:positionH>
                    <wp:positionV relativeFrom="paragraph">
                      <wp:posOffset>-2540</wp:posOffset>
                    </wp:positionV>
                    <wp:extent cx="635" cy="366395"/>
                    <wp:effectExtent l="0" t="0" r="0" b="0"/>
                    <wp:wrapNone/>
                    <wp:docPr id="107" name="Straight Connector 10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" cy="366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C2DC6D3" id="Straight Connector 107" o:spid="_x0000_s1026" style="position:absolute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3pt,-.2pt" to="197.3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" o:allowincell="f" strokeweight="1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sz w:val="26"/>
              <w:szCs w:val="26"/>
            </w:rPr>
            <w:t>ID Tài liệu</w:t>
          </w:r>
        </w:p>
      </w:tc>
      <w:tc>
        <w:tcPr>
          <w:tcW w:w="850" w:type="dxa"/>
          <w:vAlign w:val="center"/>
        </w:tcPr>
        <w:p w14:paraId="243C82FE" w14:textId="0071E268" w:rsidR="00A90C16" w:rsidRPr="00EA4F84" w:rsidRDefault="00A90C16" w:rsidP="00F21B03">
          <w:pPr>
            <w:pStyle w:val="HeaderFooter"/>
            <w:rPr>
              <w:sz w:val="26"/>
              <w:szCs w:val="26"/>
            </w:rPr>
          </w:pPr>
          <w:r w:rsidRPr="00EA4F84">
            <w:rPr>
              <w:bCs/>
              <w:sz w:val="26"/>
              <w:szCs w:val="26"/>
            </w:rPr>
            <w:fldChar w:fldCharType="begin"/>
          </w:r>
          <w:r w:rsidRPr="00EA4F84">
            <w:rPr>
              <w:bCs/>
              <w:sz w:val="26"/>
              <w:szCs w:val="26"/>
            </w:rPr>
            <w:instrText xml:space="preserve"> PAGE  \* Arabic  \* MERGEFORMAT </w:instrText>
          </w:r>
          <w:r w:rsidRPr="00EA4F84">
            <w:rPr>
              <w:bCs/>
              <w:sz w:val="26"/>
              <w:szCs w:val="26"/>
            </w:rPr>
            <w:fldChar w:fldCharType="separate"/>
          </w:r>
          <w:r w:rsidR="00287F94" w:rsidRPr="00287F94">
            <w:rPr>
              <w:bCs/>
              <w:szCs w:val="26"/>
            </w:rPr>
            <w:t>42</w:t>
          </w:r>
          <w:r w:rsidRPr="00EA4F84">
            <w:rPr>
              <w:bCs/>
              <w:sz w:val="26"/>
              <w:szCs w:val="26"/>
            </w:rPr>
            <w:fldChar w:fldCharType="end"/>
          </w:r>
          <w:r w:rsidRPr="00EA4F84">
            <w:rPr>
              <w:bCs/>
              <w:sz w:val="26"/>
              <w:szCs w:val="26"/>
            </w:rPr>
            <w:t>/</w:t>
          </w:r>
          <w:r w:rsidRPr="00EA4F84">
            <w:rPr>
              <w:bCs/>
              <w:sz w:val="26"/>
              <w:szCs w:val="26"/>
            </w:rPr>
            <w:fldChar w:fldCharType="begin"/>
          </w:r>
          <w:r w:rsidRPr="00EA4F84">
            <w:rPr>
              <w:bCs/>
              <w:sz w:val="26"/>
              <w:szCs w:val="26"/>
            </w:rPr>
            <w:instrText xml:space="preserve"> NUMPAGES  \* Arabic  \* MERGEFORMAT </w:instrText>
          </w:r>
          <w:r w:rsidRPr="00EA4F84">
            <w:rPr>
              <w:bCs/>
              <w:sz w:val="26"/>
              <w:szCs w:val="26"/>
            </w:rPr>
            <w:fldChar w:fldCharType="separate"/>
          </w:r>
          <w:r w:rsidR="00287F94" w:rsidRPr="00287F94">
            <w:rPr>
              <w:bCs/>
              <w:szCs w:val="26"/>
            </w:rPr>
            <w:t>81</w:t>
          </w:r>
          <w:r w:rsidRPr="00EA4F84">
            <w:rPr>
              <w:bCs/>
              <w:sz w:val="26"/>
              <w:szCs w:val="26"/>
            </w:rPr>
            <w:fldChar w:fldCharType="end"/>
          </w:r>
        </w:p>
      </w:tc>
    </w:tr>
  </w:tbl>
  <w:p w14:paraId="27DF68AF" w14:textId="77777777" w:rsidR="00A90C16" w:rsidRPr="00F21B03" w:rsidRDefault="00A90C16" w:rsidP="00F21B03">
    <w:pPr>
      <w:pStyle w:val="Footer"/>
    </w:pPr>
    <w:r>
      <w:rPr>
        <w:rFonts w:ascii=".VnArial" w:hAnsi=".VnArial"/>
        <w:noProof/>
        <w:sz w:val="22"/>
        <w:lang w:val="en-US" w:eastAsia="en-US"/>
      </w:rPr>
      <mc:AlternateContent>
        <mc:Choice Requires="wps">
          <w:drawing>
            <wp:anchor distT="0" distB="0" distL="114300" distR="114300" simplePos="0" relativeHeight="251751936" behindDoc="0" locked="0" layoutInCell="0" allowOverlap="1" wp14:anchorId="5FD14F8E" wp14:editId="7BE5D818">
              <wp:simplePos x="0" y="0"/>
              <wp:positionH relativeFrom="margin">
                <wp:posOffset>3075223</wp:posOffset>
              </wp:positionH>
              <wp:positionV relativeFrom="paragraph">
                <wp:posOffset>65377</wp:posOffset>
              </wp:positionV>
              <wp:extent cx="0" cy="620202"/>
              <wp:effectExtent l="0" t="0" r="19050" b="27940"/>
              <wp:wrapNone/>
              <wp:docPr id="108" name="Straight Connector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2020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F20FA5" id="Straight Connector 108" o:spid="_x0000_s1026" style="position:absolute;z-index:25175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42.15pt,5.15pt" to="242.15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" o:allowincell="f" strokeweight="1pt">
              <v:stroke startarrowwidth="narrow" startarrowlength="short" endarrowwidth="narrow" endarrowlength="short"/>
              <w10:wrap anchorx="margin"/>
            </v:line>
          </w:pict>
        </mc:Fallback>
      </mc:AlternateContent>
    </w:r>
    <w:r>
      <w:rPr>
        <w:b/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746816" behindDoc="0" locked="0" layoutInCell="0" allowOverlap="1" wp14:anchorId="3BA004EF" wp14:editId="04EA142D">
              <wp:simplePos x="0" y="0"/>
              <wp:positionH relativeFrom="column">
                <wp:posOffset>-182374</wp:posOffset>
              </wp:positionH>
              <wp:positionV relativeFrom="paragraph">
                <wp:posOffset>57907</wp:posOffset>
              </wp:positionV>
              <wp:extent cx="6423240" cy="0"/>
              <wp:effectExtent l="0" t="0" r="34925" b="19050"/>
              <wp:wrapNone/>
              <wp:docPr id="109" name="Straight Connector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2324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4AD456" id="Straight Connector 109" o:spid="_x0000_s1026" style="position:absolute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35pt,4.55pt" to="491.4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" o:allowincell="f" strokeweight="1pt">
              <v:stroke startarrowwidth="narrow" startarrowlength="short" endarrowwidth="narrow" endarrowlength="short"/>
            </v:line>
          </w:pict>
        </mc:Fallback>
      </mc:AlternateContent>
    </w:r>
    <w:r w:rsidRPr="004A77C0">
      <w:rPr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758080" behindDoc="0" locked="0" layoutInCell="0" allowOverlap="1" wp14:anchorId="2314C38A" wp14:editId="6E9E39A8">
              <wp:simplePos x="0" y="0"/>
              <wp:positionH relativeFrom="column">
                <wp:posOffset>9951888</wp:posOffset>
              </wp:positionH>
              <wp:positionV relativeFrom="paragraph">
                <wp:posOffset>-4185094</wp:posOffset>
              </wp:positionV>
              <wp:extent cx="678180" cy="0"/>
              <wp:effectExtent l="0" t="0" r="26670" b="19050"/>
              <wp:wrapNone/>
              <wp:docPr id="110" name="Straight Connector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7818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88731F" id="Straight Connector 110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3.6pt,-329.55pt" to="837pt,-3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" o:allowincell="f" strokeweight="1pt">
              <v:stroke startarrowwidth="narrow" startarrowlength="short" endarrowwidth="narrow" endarrowlength="short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2C948" w14:textId="77777777" w:rsidR="00391738" w:rsidRDefault="00391738">
      <w:r>
        <w:separator/>
      </w:r>
    </w:p>
  </w:footnote>
  <w:footnote w:type="continuationSeparator" w:id="0">
    <w:p w14:paraId="218B4DA7" w14:textId="77777777" w:rsidR="00391738" w:rsidRDefault="003917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5D78C" w14:textId="77777777" w:rsidR="00A90C16" w:rsidRDefault="00A90C16" w:rsidP="00F21B03">
    <w:pPr>
      <w:pStyle w:val="Header"/>
      <w:jc w:val="center"/>
    </w:pP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737600" behindDoc="0" locked="0" layoutInCell="0" allowOverlap="1" wp14:anchorId="67977953" wp14:editId="3916442A">
              <wp:simplePos x="0" y="0"/>
              <wp:positionH relativeFrom="column">
                <wp:posOffset>6229807</wp:posOffset>
              </wp:positionH>
              <wp:positionV relativeFrom="paragraph">
                <wp:posOffset>1574</wp:posOffset>
              </wp:positionV>
              <wp:extent cx="14580" cy="10114915"/>
              <wp:effectExtent l="0" t="0" r="24130" b="19685"/>
              <wp:wrapNone/>
              <wp:docPr id="9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4580" cy="1011491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76F09C" id="Line 2" o:spid="_x0000_s1026" style="position:absolute;flip:x 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0.55pt,.1pt" to="491.7pt,7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" o:allowincell="f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rFonts w:ascii=".VnArial" w:hAnsi=".VnArial"/>
        <w:noProof/>
        <w:sz w:val="22"/>
        <w:lang w:val="en-US" w:eastAsia="en-US"/>
      </w:rPr>
      <mc:AlternateContent>
        <mc:Choice Requires="wps">
          <w:drawing>
            <wp:anchor distT="0" distB="0" distL="114300" distR="114300" simplePos="0" relativeHeight="251738624" behindDoc="0" locked="0" layoutInCell="0" allowOverlap="1" wp14:anchorId="2641BF06" wp14:editId="434A12C2">
              <wp:simplePos x="0" y="0"/>
              <wp:positionH relativeFrom="column">
                <wp:posOffset>-185623</wp:posOffset>
              </wp:positionH>
              <wp:positionV relativeFrom="paragraph">
                <wp:posOffset>1574</wp:posOffset>
              </wp:positionV>
              <wp:extent cx="10160" cy="10115016"/>
              <wp:effectExtent l="0" t="0" r="27940" b="19685"/>
              <wp:wrapNone/>
              <wp:docPr id="9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0160" cy="10115016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95035B" id="Line 11" o:spid="_x0000_s1026" style="position:absolute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6pt,.1pt" to="-13.8pt,7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" o:allowincell="f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741696" behindDoc="1" locked="0" layoutInCell="1" allowOverlap="1" wp14:anchorId="0BBE848E" wp14:editId="26EFFA87">
          <wp:simplePos x="0" y="0"/>
          <wp:positionH relativeFrom="margin">
            <wp:posOffset>2240280</wp:posOffset>
          </wp:positionH>
          <wp:positionV relativeFrom="margin">
            <wp:posOffset>-655320</wp:posOffset>
          </wp:positionV>
          <wp:extent cx="1689100" cy="307975"/>
          <wp:effectExtent l="0" t="0" r="6350" b="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100" cy="307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740672" behindDoc="0" locked="0" layoutInCell="0" allowOverlap="1" wp14:anchorId="5F6AD6B2" wp14:editId="20BB59B6">
              <wp:simplePos x="0" y="0"/>
              <wp:positionH relativeFrom="margin">
                <wp:posOffset>3078253</wp:posOffset>
              </wp:positionH>
              <wp:positionV relativeFrom="paragraph">
                <wp:posOffset>-455623</wp:posOffset>
              </wp:positionV>
              <wp:extent cx="635" cy="457835"/>
              <wp:effectExtent l="0" t="0" r="37465" b="18415"/>
              <wp:wrapNone/>
              <wp:docPr id="94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35" cy="4578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C54CE6" id="Line 14" o:spid="_x0000_s1026" style="position:absolute;flip:y;z-index:25174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42.4pt,-35.9pt" to="242.4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" o:allowincell="f" strokeweight="1pt">
              <v:stroke startarrowwidth="narrow" startarrowlength="short" endarrowwidth="narrow" endarrowlength="short"/>
              <w10:wrap anchorx="margin"/>
            </v:line>
          </w:pict>
        </mc:Fallback>
      </mc:AlternateContent>
    </w: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739648" behindDoc="0" locked="0" layoutInCell="0" allowOverlap="1" wp14:anchorId="4E6D55EF" wp14:editId="5386A237">
              <wp:simplePos x="0" y="0"/>
              <wp:positionH relativeFrom="column">
                <wp:posOffset>-167640</wp:posOffset>
              </wp:positionH>
              <wp:positionV relativeFrom="paragraph">
                <wp:posOffset>6350</wp:posOffset>
              </wp:positionV>
              <wp:extent cx="6401435" cy="635"/>
              <wp:effectExtent l="0" t="0" r="0" b="0"/>
              <wp:wrapNone/>
              <wp:docPr id="97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143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190AFE" id="Line 12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2pt,.5pt" to="490.8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" o:allowincell="f" strokeweight="1pt">
              <v:stroke startarrowwidth="narrow" startarrowlength="short" endarrowwidth="narrow" endarrowlength="short"/>
            </v:line>
          </w:pict>
        </mc:Fallback>
      </mc:AlternateContent>
    </w:r>
  </w:p>
  <w:p w14:paraId="301B0D4C" w14:textId="77777777" w:rsidR="00A90C16" w:rsidRPr="00F21B03" w:rsidRDefault="00A90C16" w:rsidP="00F21B03">
    <w:pPr>
      <w:pStyle w:val="Header"/>
    </w:pPr>
    <w:r>
      <w:rPr>
        <w:noProof/>
        <w:sz w:val="20"/>
        <w:lang w:val="en-US" w:eastAsia="en-US"/>
      </w:rPr>
      <mc:AlternateContent>
        <mc:Choice Requires="wps">
          <w:drawing>
            <wp:anchor distT="0" distB="0" distL="114300" distR="114300" simplePos="0" relativeHeight="251744768" behindDoc="0" locked="0" layoutInCell="1" allowOverlap="1" wp14:anchorId="6F0A0380" wp14:editId="6E353870">
              <wp:simplePos x="0" y="0"/>
              <wp:positionH relativeFrom="leftMargin">
                <wp:posOffset>-17780</wp:posOffset>
              </wp:positionH>
              <wp:positionV relativeFrom="paragraph">
                <wp:posOffset>525780</wp:posOffset>
              </wp:positionV>
              <wp:extent cx="633095" cy="2875915"/>
              <wp:effectExtent l="0" t="0" r="14605" b="19685"/>
              <wp:wrapNone/>
              <wp:docPr id="9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3095" cy="28759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C49B60" w14:textId="77777777" w:rsidR="00A90C16" w:rsidRPr="00EA4F84" w:rsidRDefault="00A90C16" w:rsidP="00F21B03">
                          <w:pPr>
                            <w:pStyle w:val="HeaderFooter2"/>
                          </w:pPr>
                          <w:r w:rsidRPr="00EA4F84">
                            <w:t xml:space="preserve">Bản </w:t>
                          </w:r>
                          <w:proofErr w:type="spellStart"/>
                          <w:r w:rsidRPr="00EA4F84">
                            <w:t>quyền</w:t>
                          </w:r>
                          <w:proofErr w:type="spellEnd"/>
                          <w:r w:rsidRPr="00EA4F84">
                            <w:t xml:space="preserve"> Công ty</w:t>
                          </w:r>
                        </w:p>
                        <w:p w14:paraId="0A8992C3" w14:textId="77777777" w:rsidR="00A90C16" w:rsidRPr="00EA4F84" w:rsidRDefault="00A90C16" w:rsidP="00F21B03">
                          <w:pPr>
                            <w:pStyle w:val="HeaderFooter2"/>
                          </w:pPr>
                          <w:r w:rsidRPr="00EA4F84">
                            <w:t xml:space="preserve">Không được </w:t>
                          </w:r>
                          <w:proofErr w:type="spellStart"/>
                          <w:r w:rsidRPr="00EA4F84">
                            <w:t>sao</w:t>
                          </w:r>
                          <w:proofErr w:type="spellEnd"/>
                          <w:r w:rsidRPr="00EA4F84">
                            <w:t xml:space="preserve"> </w:t>
                          </w:r>
                          <w:proofErr w:type="spellStart"/>
                          <w:r w:rsidRPr="00EA4F84">
                            <w:t>chụp</w:t>
                          </w:r>
                          <w:proofErr w:type="spellEnd"/>
                          <w:r w:rsidRPr="00EA4F84">
                            <w:t xml:space="preserve">, phân phát, trao đổi, sử dụng </w:t>
                          </w:r>
                          <w:proofErr w:type="spellStart"/>
                          <w:r w:rsidRPr="00EA4F84">
                            <w:t>dưới</w:t>
                          </w:r>
                          <w:proofErr w:type="spellEnd"/>
                          <w:r w:rsidRPr="00EA4F84">
                            <w:t xml:space="preserve"> </w:t>
                          </w:r>
                          <w:proofErr w:type="spellStart"/>
                          <w:r w:rsidRPr="00EA4F84">
                            <w:t>bất</w:t>
                          </w:r>
                          <w:proofErr w:type="spellEnd"/>
                          <w:r w:rsidRPr="00EA4F84">
                            <w:t xml:space="preserve"> </w:t>
                          </w:r>
                          <w:proofErr w:type="spellStart"/>
                          <w:r w:rsidRPr="00EA4F84">
                            <w:t>kỳ</w:t>
                          </w:r>
                          <w:proofErr w:type="spellEnd"/>
                        </w:p>
                        <w:p w14:paraId="5ACFF0FF" w14:textId="77777777" w:rsidR="00A90C16" w:rsidRPr="00EA4F84" w:rsidRDefault="00A90C16" w:rsidP="00F21B03">
                          <w:pPr>
                            <w:pStyle w:val="HeaderFooter2"/>
                          </w:pPr>
                          <w:r w:rsidRPr="00EA4F84">
                            <w:t xml:space="preserve">hình </w:t>
                          </w:r>
                          <w:proofErr w:type="spellStart"/>
                          <w:r w:rsidRPr="00EA4F84">
                            <w:t>thức</w:t>
                          </w:r>
                          <w:proofErr w:type="spellEnd"/>
                          <w:r w:rsidRPr="00EA4F84">
                            <w:t xml:space="preserve"> nào nếu không được </w:t>
                          </w:r>
                          <w:proofErr w:type="spellStart"/>
                          <w:r w:rsidRPr="00EA4F84">
                            <w:t>sự</w:t>
                          </w:r>
                          <w:proofErr w:type="spellEnd"/>
                          <w:r w:rsidRPr="00EA4F84">
                            <w:t xml:space="preserve"> </w:t>
                          </w:r>
                          <w:proofErr w:type="spellStart"/>
                          <w:r w:rsidRPr="00EA4F84">
                            <w:t>chấp</w:t>
                          </w:r>
                          <w:proofErr w:type="spellEnd"/>
                          <w:r w:rsidRPr="00EA4F84">
                            <w:t xml:space="preserve"> </w:t>
                          </w:r>
                          <w:proofErr w:type="spellStart"/>
                          <w:r w:rsidRPr="00EA4F84">
                            <w:t>thuận</w:t>
                          </w:r>
                          <w:proofErr w:type="spellEnd"/>
                          <w:r w:rsidRPr="00EA4F84">
                            <w:t xml:space="preserve"> </w:t>
                          </w:r>
                          <w:proofErr w:type="spellStart"/>
                          <w:r w:rsidRPr="00EA4F84">
                            <w:t>bằng</w:t>
                          </w:r>
                          <w:proofErr w:type="spellEnd"/>
                          <w:r w:rsidRPr="00EA4F84">
                            <w:t xml:space="preserve"> </w:t>
                          </w:r>
                          <w:proofErr w:type="spellStart"/>
                          <w:r w:rsidRPr="00EA4F84">
                            <w:t>văn</w:t>
                          </w:r>
                          <w:proofErr w:type="spellEnd"/>
                          <w:r w:rsidRPr="00EA4F84">
                            <w:t xml:space="preserve"> bản của</w:t>
                          </w:r>
                        </w:p>
                        <w:p w14:paraId="765D3C47" w14:textId="77777777" w:rsidR="00A90C16" w:rsidRPr="00EA4F84" w:rsidRDefault="00A90C16" w:rsidP="00F21B03">
                          <w:pPr>
                            <w:pStyle w:val="HeaderFooter2"/>
                          </w:pPr>
                          <w:r w:rsidRPr="00EA4F84">
                            <w:t xml:space="preserve">Công ty </w:t>
                          </w:r>
                          <w:proofErr w:type="spellStart"/>
                          <w:r w:rsidRPr="00EA4F84">
                            <w:t>Cổ</w:t>
                          </w:r>
                          <w:proofErr w:type="spellEnd"/>
                          <w:r w:rsidRPr="00EA4F84">
                            <w:t xml:space="preserve"> phần Công </w:t>
                          </w:r>
                          <w:proofErr w:type="spellStart"/>
                          <w:r w:rsidRPr="00EA4F84">
                            <w:t>nghệ</w:t>
                          </w:r>
                          <w:proofErr w:type="spellEnd"/>
                          <w:r w:rsidRPr="00EA4F84">
                            <w:t xml:space="preserve"> Công nghiệp BCVT (VNPT Technology)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0A038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-1.4pt;margin-top:41.4pt;width:49.85pt;height:226.45pt;z-index:25174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" strokecolor="white">
              <v:textbox style="layout-flow:vertical;mso-layout-flow-alt:bottom-to-top">
                <w:txbxContent>
                  <w:p w14:paraId="4DC49B60" w14:textId="77777777" w:rsidR="00A90C16" w:rsidRPr="00EA4F84" w:rsidRDefault="00A90C16" w:rsidP="00F21B03">
                    <w:pPr>
                      <w:pStyle w:val="HeaderFooter2"/>
                    </w:pPr>
                    <w:r w:rsidRPr="00EA4F84">
                      <w:t>Bản quyền Công ty</w:t>
                    </w:r>
                  </w:p>
                  <w:p w14:paraId="0A8992C3" w14:textId="77777777" w:rsidR="00A90C16" w:rsidRPr="00EA4F84" w:rsidRDefault="00A90C16" w:rsidP="00F21B03">
                    <w:pPr>
                      <w:pStyle w:val="HeaderFooter2"/>
                    </w:pPr>
                    <w:r w:rsidRPr="00EA4F84">
                      <w:t>Không được sao chụp, phân phát, trao đổi, sử dụng dưới bất kỳ</w:t>
                    </w:r>
                  </w:p>
                  <w:p w14:paraId="5ACFF0FF" w14:textId="77777777" w:rsidR="00A90C16" w:rsidRPr="00EA4F84" w:rsidRDefault="00A90C16" w:rsidP="00F21B03">
                    <w:pPr>
                      <w:pStyle w:val="HeaderFooter2"/>
                    </w:pPr>
                    <w:r w:rsidRPr="00EA4F84">
                      <w:t>hình thức nào nếu không được sự chấp thuận bằng văn bản của</w:t>
                    </w:r>
                  </w:p>
                  <w:p w14:paraId="765D3C47" w14:textId="77777777" w:rsidR="00A90C16" w:rsidRPr="00EA4F84" w:rsidRDefault="00A90C16" w:rsidP="00F21B03">
                    <w:pPr>
                      <w:pStyle w:val="HeaderFooter2"/>
                    </w:pPr>
                    <w:r w:rsidRPr="00EA4F84">
                      <w:t>Công ty Cổ phần Công nghệ Công nghiệp BCVT (VNPT Technology)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4A77C0">
      <w:rPr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743744" behindDoc="0" locked="0" layoutInCell="0" allowOverlap="1" wp14:anchorId="0AC3131B" wp14:editId="78C0B45E">
              <wp:simplePos x="0" y="0"/>
              <wp:positionH relativeFrom="page">
                <wp:posOffset>7037070</wp:posOffset>
              </wp:positionH>
              <wp:positionV relativeFrom="paragraph">
                <wp:posOffset>4511040</wp:posOffset>
              </wp:positionV>
              <wp:extent cx="501650" cy="0"/>
              <wp:effectExtent l="0" t="0" r="12700" b="19050"/>
              <wp:wrapNone/>
              <wp:docPr id="95" name="Straight Connector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50165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45BFEC" id="Straight Connector 95" o:spid="_x0000_s1026" style="position:absolute;flip:x y;z-index:251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4.1pt,355.2pt" to="593.6pt,3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" o:allowincell="f" strokeweight="1pt">
              <v:stroke startarrowwidth="narrow" startarrowlength="short" endarrowwidth="narrow" endarrowlength="short"/>
              <w10:wrap anchorx="page"/>
            </v:line>
          </w:pict>
        </mc:Fallback>
      </mc:AlternateContent>
    </w:r>
    <w:r w:rsidRPr="004A77C0">
      <w:rPr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742720" behindDoc="0" locked="0" layoutInCell="0" allowOverlap="1" wp14:anchorId="13D477E2" wp14:editId="5907C4C9">
              <wp:simplePos x="0" y="0"/>
              <wp:positionH relativeFrom="page">
                <wp:posOffset>0</wp:posOffset>
              </wp:positionH>
              <wp:positionV relativeFrom="page">
                <wp:posOffset>5143500</wp:posOffset>
              </wp:positionV>
              <wp:extent cx="628650" cy="0"/>
              <wp:effectExtent l="0" t="0" r="19050" b="19050"/>
              <wp:wrapNone/>
              <wp:docPr id="96" name="Straight Connector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2865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5B9CF4" id="Straight Connector 96" o:spid="_x0000_s1026" style="position:absolute;flip:x y;z-index:2517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0,405pt" to="49.5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" o:allowincell="f" strokeweight="1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24D42E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  <w:rPr>
        <w:b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0000000D"/>
    <w:multiLevelType w:val="multilevel"/>
    <w:tmpl w:val="0000000D"/>
    <w:lvl w:ilvl="0">
      <w:numFmt w:val="decimal"/>
      <w:pStyle w:val="Normal2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16D6C08"/>
    <w:multiLevelType w:val="multilevel"/>
    <w:tmpl w:val="5E3818A6"/>
    <w:lvl w:ilvl="0">
      <w:start w:val="1"/>
      <w:numFmt w:val="decimal"/>
      <w:pStyle w:val="BulletText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45C70F8"/>
    <w:multiLevelType w:val="multilevel"/>
    <w:tmpl w:val="78F27D9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612" w:hanging="612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A945FAD"/>
    <w:multiLevelType w:val="hybridMultilevel"/>
    <w:tmpl w:val="6F92AA80"/>
    <w:lvl w:ilvl="0" w:tplc="314A33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75ADC"/>
    <w:multiLevelType w:val="hybridMultilevel"/>
    <w:tmpl w:val="90323D04"/>
    <w:lvl w:ilvl="0" w:tplc="9904D04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9A3D1A"/>
    <w:multiLevelType w:val="hybridMultilevel"/>
    <w:tmpl w:val="873C7458"/>
    <w:lvl w:ilvl="0" w:tplc="B6D24E4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57E45"/>
    <w:multiLevelType w:val="hybridMultilevel"/>
    <w:tmpl w:val="FFC85114"/>
    <w:lvl w:ilvl="0" w:tplc="0FD246B8">
      <w:start w:val="1"/>
      <w:numFmt w:val="bullet"/>
      <w:pStyle w:val="Bullet1"/>
      <w:lvlText w:val="-"/>
      <w:lvlJc w:val="left"/>
      <w:pPr>
        <w:ind w:left="720" w:hanging="360"/>
      </w:pPr>
      <w:rPr>
        <w:rFonts w:ascii="Segoe UI" w:eastAsia="Calibri" w:hAnsi="Segoe UI" w:cs="Segoe UI" w:hint="default"/>
      </w:rPr>
    </w:lvl>
    <w:lvl w:ilvl="1" w:tplc="E33033A2">
      <w:start w:val="1"/>
      <w:numFmt w:val="bullet"/>
      <w:pStyle w:val="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2500B"/>
    <w:multiLevelType w:val="hybridMultilevel"/>
    <w:tmpl w:val="B0485982"/>
    <w:lvl w:ilvl="0" w:tplc="64F4411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CA3446"/>
    <w:multiLevelType w:val="hybridMultilevel"/>
    <w:tmpl w:val="1CC03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217853">
    <w:abstractNumId w:val="0"/>
  </w:num>
  <w:num w:numId="2" w16cid:durableId="2005473582">
    <w:abstractNumId w:val="3"/>
  </w:num>
  <w:num w:numId="3" w16cid:durableId="791021914">
    <w:abstractNumId w:val="9"/>
  </w:num>
  <w:num w:numId="4" w16cid:durableId="2019308687">
    <w:abstractNumId w:val="7"/>
  </w:num>
  <w:num w:numId="5" w16cid:durableId="1626079795">
    <w:abstractNumId w:val="1"/>
  </w:num>
  <w:num w:numId="6" w16cid:durableId="1969161883">
    <w:abstractNumId w:val="2"/>
  </w:num>
  <w:num w:numId="7" w16cid:durableId="1477069092">
    <w:abstractNumId w:val="4"/>
  </w:num>
  <w:num w:numId="8" w16cid:durableId="588662222">
    <w:abstractNumId w:val="8"/>
  </w:num>
  <w:num w:numId="9" w16cid:durableId="1497456873">
    <w:abstractNumId w:val="6"/>
  </w:num>
  <w:num w:numId="10" w16cid:durableId="1414283021">
    <w:abstractNumId w:val="5"/>
  </w:num>
  <w:num w:numId="11" w16cid:durableId="593323484">
    <w:abstractNumId w:val="0"/>
  </w:num>
  <w:num w:numId="12" w16cid:durableId="1184056327">
    <w:abstractNumId w:val="0"/>
  </w:num>
  <w:num w:numId="13" w16cid:durableId="1453330692">
    <w:abstractNumId w:val="0"/>
  </w:num>
  <w:num w:numId="14" w16cid:durableId="878475975">
    <w:abstractNumId w:val="0"/>
  </w:num>
  <w:num w:numId="15" w16cid:durableId="362218602">
    <w:abstractNumId w:val="0"/>
  </w:num>
  <w:num w:numId="16" w16cid:durableId="698244739">
    <w:abstractNumId w:val="0"/>
  </w:num>
  <w:num w:numId="17" w16cid:durableId="50616196">
    <w:abstractNumId w:val="0"/>
  </w:num>
  <w:num w:numId="18" w16cid:durableId="1882789562">
    <w:abstractNumId w:val="0"/>
  </w:num>
  <w:num w:numId="19" w16cid:durableId="1828396165">
    <w:abstractNumId w:val="0"/>
  </w:num>
  <w:num w:numId="20" w16cid:durableId="1103306157">
    <w:abstractNumId w:val="0"/>
  </w:num>
  <w:num w:numId="21" w16cid:durableId="642007511">
    <w:abstractNumId w:val="0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ui Minh Yen">
    <w15:presenceInfo w15:providerId="Windows Live" w15:userId="d9e269a004c54692"/>
  </w15:person>
  <w15:person w15:author="Ngo Duy Tiem">
    <w15:presenceInfo w15:providerId="None" w15:userId="Ngo Duy Ti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attachedTemplate r:id="rId1"/>
  <w:defaultTabStop w:val="720"/>
  <w:drawingGridHorizontalSpacing w:val="130"/>
  <w:drawingGridVerticalSpacing w:val="120"/>
  <w:displayHorizontalDrawingGridEvery w:val="2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6D1"/>
    <w:rsid w:val="0000186E"/>
    <w:rsid w:val="00002202"/>
    <w:rsid w:val="0000542B"/>
    <w:rsid w:val="00005EE9"/>
    <w:rsid w:val="000062B1"/>
    <w:rsid w:val="00006EF7"/>
    <w:rsid w:val="000114EB"/>
    <w:rsid w:val="000118A4"/>
    <w:rsid w:val="00011AB3"/>
    <w:rsid w:val="00013F94"/>
    <w:rsid w:val="000146D2"/>
    <w:rsid w:val="00014772"/>
    <w:rsid w:val="0001610E"/>
    <w:rsid w:val="00017B83"/>
    <w:rsid w:val="00017E5F"/>
    <w:rsid w:val="000219FD"/>
    <w:rsid w:val="00021B5A"/>
    <w:rsid w:val="00022117"/>
    <w:rsid w:val="00025923"/>
    <w:rsid w:val="00031300"/>
    <w:rsid w:val="000313F3"/>
    <w:rsid w:val="00032497"/>
    <w:rsid w:val="00032CBD"/>
    <w:rsid w:val="00034655"/>
    <w:rsid w:val="00034D8F"/>
    <w:rsid w:val="00035B58"/>
    <w:rsid w:val="00035E2A"/>
    <w:rsid w:val="000361B8"/>
    <w:rsid w:val="0003687C"/>
    <w:rsid w:val="000373C9"/>
    <w:rsid w:val="00040534"/>
    <w:rsid w:val="00042444"/>
    <w:rsid w:val="00042510"/>
    <w:rsid w:val="00042EFA"/>
    <w:rsid w:val="00042F66"/>
    <w:rsid w:val="00044709"/>
    <w:rsid w:val="00045124"/>
    <w:rsid w:val="000463A5"/>
    <w:rsid w:val="000473F3"/>
    <w:rsid w:val="00047EFA"/>
    <w:rsid w:val="0005095A"/>
    <w:rsid w:val="00050B75"/>
    <w:rsid w:val="0005161C"/>
    <w:rsid w:val="00052E3A"/>
    <w:rsid w:val="000539FC"/>
    <w:rsid w:val="00053B7F"/>
    <w:rsid w:val="0005454B"/>
    <w:rsid w:val="00056E1C"/>
    <w:rsid w:val="00057021"/>
    <w:rsid w:val="00065520"/>
    <w:rsid w:val="00067C89"/>
    <w:rsid w:val="00067DFB"/>
    <w:rsid w:val="00067E29"/>
    <w:rsid w:val="00071A99"/>
    <w:rsid w:val="0007218B"/>
    <w:rsid w:val="00072398"/>
    <w:rsid w:val="00072945"/>
    <w:rsid w:val="0007413A"/>
    <w:rsid w:val="000741AD"/>
    <w:rsid w:val="0007446D"/>
    <w:rsid w:val="00074F7E"/>
    <w:rsid w:val="00076CD1"/>
    <w:rsid w:val="0007748E"/>
    <w:rsid w:val="00077831"/>
    <w:rsid w:val="000779A9"/>
    <w:rsid w:val="000800A4"/>
    <w:rsid w:val="0008030F"/>
    <w:rsid w:val="0008163B"/>
    <w:rsid w:val="0008276B"/>
    <w:rsid w:val="00082BD7"/>
    <w:rsid w:val="0008332F"/>
    <w:rsid w:val="00083EDC"/>
    <w:rsid w:val="0008701D"/>
    <w:rsid w:val="00087B6B"/>
    <w:rsid w:val="00092465"/>
    <w:rsid w:val="000925A2"/>
    <w:rsid w:val="000931A0"/>
    <w:rsid w:val="00093419"/>
    <w:rsid w:val="00093E46"/>
    <w:rsid w:val="0009443B"/>
    <w:rsid w:val="00094569"/>
    <w:rsid w:val="00095399"/>
    <w:rsid w:val="00097338"/>
    <w:rsid w:val="00097FDF"/>
    <w:rsid w:val="000A06E7"/>
    <w:rsid w:val="000A0DB6"/>
    <w:rsid w:val="000A1455"/>
    <w:rsid w:val="000A1799"/>
    <w:rsid w:val="000A19C4"/>
    <w:rsid w:val="000A238A"/>
    <w:rsid w:val="000A2FE5"/>
    <w:rsid w:val="000A329C"/>
    <w:rsid w:val="000B1659"/>
    <w:rsid w:val="000B240F"/>
    <w:rsid w:val="000B2D25"/>
    <w:rsid w:val="000B4365"/>
    <w:rsid w:val="000B5B60"/>
    <w:rsid w:val="000B5E82"/>
    <w:rsid w:val="000B760F"/>
    <w:rsid w:val="000B7A80"/>
    <w:rsid w:val="000C0A33"/>
    <w:rsid w:val="000C1C44"/>
    <w:rsid w:val="000C2E91"/>
    <w:rsid w:val="000C2FCA"/>
    <w:rsid w:val="000C3091"/>
    <w:rsid w:val="000C3319"/>
    <w:rsid w:val="000C4CAC"/>
    <w:rsid w:val="000C4CC5"/>
    <w:rsid w:val="000D0BE5"/>
    <w:rsid w:val="000D1364"/>
    <w:rsid w:val="000D151D"/>
    <w:rsid w:val="000D55DD"/>
    <w:rsid w:val="000D6A3B"/>
    <w:rsid w:val="000D6A9C"/>
    <w:rsid w:val="000E15F8"/>
    <w:rsid w:val="000E1AE9"/>
    <w:rsid w:val="000E1DD7"/>
    <w:rsid w:val="000E2027"/>
    <w:rsid w:val="000E2998"/>
    <w:rsid w:val="000E3E39"/>
    <w:rsid w:val="000E3EFD"/>
    <w:rsid w:val="000E4BF6"/>
    <w:rsid w:val="000E4CF2"/>
    <w:rsid w:val="000E5277"/>
    <w:rsid w:val="000E60C7"/>
    <w:rsid w:val="000E6DBF"/>
    <w:rsid w:val="000E7725"/>
    <w:rsid w:val="000F0925"/>
    <w:rsid w:val="000F2EE6"/>
    <w:rsid w:val="000F545B"/>
    <w:rsid w:val="000F5621"/>
    <w:rsid w:val="000F575E"/>
    <w:rsid w:val="000F6CE1"/>
    <w:rsid w:val="001001D9"/>
    <w:rsid w:val="001002AA"/>
    <w:rsid w:val="001007DC"/>
    <w:rsid w:val="00100AED"/>
    <w:rsid w:val="00100C84"/>
    <w:rsid w:val="00100DB8"/>
    <w:rsid w:val="0010348E"/>
    <w:rsid w:val="0010357C"/>
    <w:rsid w:val="00103A72"/>
    <w:rsid w:val="00104852"/>
    <w:rsid w:val="00105236"/>
    <w:rsid w:val="00106003"/>
    <w:rsid w:val="00106F18"/>
    <w:rsid w:val="001075EA"/>
    <w:rsid w:val="00111BBD"/>
    <w:rsid w:val="001124C6"/>
    <w:rsid w:val="001125E8"/>
    <w:rsid w:val="0011382D"/>
    <w:rsid w:val="00113C6F"/>
    <w:rsid w:val="001140C1"/>
    <w:rsid w:val="0011468D"/>
    <w:rsid w:val="0011532D"/>
    <w:rsid w:val="001167F8"/>
    <w:rsid w:val="00123EE7"/>
    <w:rsid w:val="0012471C"/>
    <w:rsid w:val="00124E6F"/>
    <w:rsid w:val="0012558C"/>
    <w:rsid w:val="0012792C"/>
    <w:rsid w:val="00130450"/>
    <w:rsid w:val="001306A4"/>
    <w:rsid w:val="00137C57"/>
    <w:rsid w:val="00137EB2"/>
    <w:rsid w:val="00140F3A"/>
    <w:rsid w:val="001424AE"/>
    <w:rsid w:val="001426B5"/>
    <w:rsid w:val="00142CDF"/>
    <w:rsid w:val="00142D89"/>
    <w:rsid w:val="00143431"/>
    <w:rsid w:val="001449A4"/>
    <w:rsid w:val="00145D0D"/>
    <w:rsid w:val="00146AA9"/>
    <w:rsid w:val="00146F76"/>
    <w:rsid w:val="00147372"/>
    <w:rsid w:val="0014741E"/>
    <w:rsid w:val="001476DD"/>
    <w:rsid w:val="0015027B"/>
    <w:rsid w:val="001509C1"/>
    <w:rsid w:val="00151917"/>
    <w:rsid w:val="00152616"/>
    <w:rsid w:val="00153CD8"/>
    <w:rsid w:val="00154438"/>
    <w:rsid w:val="00154899"/>
    <w:rsid w:val="00154E2A"/>
    <w:rsid w:val="001556E9"/>
    <w:rsid w:val="0015710E"/>
    <w:rsid w:val="00157D5F"/>
    <w:rsid w:val="0016123A"/>
    <w:rsid w:val="0016199D"/>
    <w:rsid w:val="00161C46"/>
    <w:rsid w:val="00162E25"/>
    <w:rsid w:val="00162FAA"/>
    <w:rsid w:val="00163CB1"/>
    <w:rsid w:val="001643E8"/>
    <w:rsid w:val="0016484D"/>
    <w:rsid w:val="00165D45"/>
    <w:rsid w:val="001666D1"/>
    <w:rsid w:val="00166D26"/>
    <w:rsid w:val="001713A2"/>
    <w:rsid w:val="001713EF"/>
    <w:rsid w:val="00171EF1"/>
    <w:rsid w:val="00172C92"/>
    <w:rsid w:val="0017367A"/>
    <w:rsid w:val="00177287"/>
    <w:rsid w:val="00177460"/>
    <w:rsid w:val="00180697"/>
    <w:rsid w:val="00180BCC"/>
    <w:rsid w:val="00181C9D"/>
    <w:rsid w:val="00181E6F"/>
    <w:rsid w:val="00182880"/>
    <w:rsid w:val="00182F32"/>
    <w:rsid w:val="00183B65"/>
    <w:rsid w:val="00185232"/>
    <w:rsid w:val="0018649D"/>
    <w:rsid w:val="00187610"/>
    <w:rsid w:val="00187AF0"/>
    <w:rsid w:val="001914B8"/>
    <w:rsid w:val="00192945"/>
    <w:rsid w:val="001934DC"/>
    <w:rsid w:val="00194029"/>
    <w:rsid w:val="001951B6"/>
    <w:rsid w:val="00195481"/>
    <w:rsid w:val="001959D4"/>
    <w:rsid w:val="00197E7C"/>
    <w:rsid w:val="001A067A"/>
    <w:rsid w:val="001A07B7"/>
    <w:rsid w:val="001A32CB"/>
    <w:rsid w:val="001A367E"/>
    <w:rsid w:val="001A4D52"/>
    <w:rsid w:val="001A5CFE"/>
    <w:rsid w:val="001B0105"/>
    <w:rsid w:val="001B054B"/>
    <w:rsid w:val="001B1350"/>
    <w:rsid w:val="001B1FE4"/>
    <w:rsid w:val="001B2DAF"/>
    <w:rsid w:val="001B2EBA"/>
    <w:rsid w:val="001B3F16"/>
    <w:rsid w:val="001B4C9D"/>
    <w:rsid w:val="001B5443"/>
    <w:rsid w:val="001B7451"/>
    <w:rsid w:val="001C0345"/>
    <w:rsid w:val="001C0BC3"/>
    <w:rsid w:val="001C1A12"/>
    <w:rsid w:val="001C3190"/>
    <w:rsid w:val="001C48B0"/>
    <w:rsid w:val="001C4BEC"/>
    <w:rsid w:val="001C6472"/>
    <w:rsid w:val="001D117C"/>
    <w:rsid w:val="001D4D15"/>
    <w:rsid w:val="001D69F6"/>
    <w:rsid w:val="001D7B95"/>
    <w:rsid w:val="001E2B8A"/>
    <w:rsid w:val="001E2D4E"/>
    <w:rsid w:val="001E3619"/>
    <w:rsid w:val="001E501D"/>
    <w:rsid w:val="001E5215"/>
    <w:rsid w:val="001E5408"/>
    <w:rsid w:val="001E629F"/>
    <w:rsid w:val="001E659A"/>
    <w:rsid w:val="001F02CC"/>
    <w:rsid w:val="001F1229"/>
    <w:rsid w:val="001F264B"/>
    <w:rsid w:val="001F3358"/>
    <w:rsid w:val="001F3AD2"/>
    <w:rsid w:val="001F3B32"/>
    <w:rsid w:val="001F3EC6"/>
    <w:rsid w:val="001F4575"/>
    <w:rsid w:val="001F7393"/>
    <w:rsid w:val="0020287D"/>
    <w:rsid w:val="0020426F"/>
    <w:rsid w:val="00204610"/>
    <w:rsid w:val="00205CE7"/>
    <w:rsid w:val="002068D0"/>
    <w:rsid w:val="0021445A"/>
    <w:rsid w:val="00214C75"/>
    <w:rsid w:val="00214CA6"/>
    <w:rsid w:val="00214CE2"/>
    <w:rsid w:val="00215C51"/>
    <w:rsid w:val="00215F7D"/>
    <w:rsid w:val="00216733"/>
    <w:rsid w:val="00217A02"/>
    <w:rsid w:val="0022038F"/>
    <w:rsid w:val="00220FF0"/>
    <w:rsid w:val="002213FB"/>
    <w:rsid w:val="002218A9"/>
    <w:rsid w:val="00221FE6"/>
    <w:rsid w:val="00222733"/>
    <w:rsid w:val="00224605"/>
    <w:rsid w:val="00224B07"/>
    <w:rsid w:val="0022547F"/>
    <w:rsid w:val="00227573"/>
    <w:rsid w:val="00227DAA"/>
    <w:rsid w:val="0023001E"/>
    <w:rsid w:val="0023008F"/>
    <w:rsid w:val="002303CE"/>
    <w:rsid w:val="002326BA"/>
    <w:rsid w:val="002328DD"/>
    <w:rsid w:val="00234BCD"/>
    <w:rsid w:val="00240C00"/>
    <w:rsid w:val="00241FB3"/>
    <w:rsid w:val="002426CE"/>
    <w:rsid w:val="002438DC"/>
    <w:rsid w:val="00244F64"/>
    <w:rsid w:val="00245A9F"/>
    <w:rsid w:val="00245F22"/>
    <w:rsid w:val="00246049"/>
    <w:rsid w:val="0025052E"/>
    <w:rsid w:val="00252552"/>
    <w:rsid w:val="002529CE"/>
    <w:rsid w:val="00253539"/>
    <w:rsid w:val="00253565"/>
    <w:rsid w:val="00253B73"/>
    <w:rsid w:val="00253BF7"/>
    <w:rsid w:val="002542D1"/>
    <w:rsid w:val="0025499F"/>
    <w:rsid w:val="00254CC2"/>
    <w:rsid w:val="00255BC7"/>
    <w:rsid w:val="00255CD2"/>
    <w:rsid w:val="0026196D"/>
    <w:rsid w:val="002619D0"/>
    <w:rsid w:val="002631B1"/>
    <w:rsid w:val="00263E68"/>
    <w:rsid w:val="0026451F"/>
    <w:rsid w:val="00264FCA"/>
    <w:rsid w:val="002650DD"/>
    <w:rsid w:val="00270002"/>
    <w:rsid w:val="00271863"/>
    <w:rsid w:val="00277A43"/>
    <w:rsid w:val="00277D3C"/>
    <w:rsid w:val="00280BE2"/>
    <w:rsid w:val="00281B2A"/>
    <w:rsid w:val="00281D75"/>
    <w:rsid w:val="00284038"/>
    <w:rsid w:val="0028454E"/>
    <w:rsid w:val="00284DC6"/>
    <w:rsid w:val="0028683A"/>
    <w:rsid w:val="00286A30"/>
    <w:rsid w:val="00286E1B"/>
    <w:rsid w:val="00287F94"/>
    <w:rsid w:val="002901C2"/>
    <w:rsid w:val="00290A88"/>
    <w:rsid w:val="00297053"/>
    <w:rsid w:val="0029777A"/>
    <w:rsid w:val="00297DED"/>
    <w:rsid w:val="002A015D"/>
    <w:rsid w:val="002A0B8D"/>
    <w:rsid w:val="002A0DD9"/>
    <w:rsid w:val="002A1875"/>
    <w:rsid w:val="002A1E7A"/>
    <w:rsid w:val="002A2917"/>
    <w:rsid w:val="002A29EC"/>
    <w:rsid w:val="002A4803"/>
    <w:rsid w:val="002A4E60"/>
    <w:rsid w:val="002A64A1"/>
    <w:rsid w:val="002A67D8"/>
    <w:rsid w:val="002B1254"/>
    <w:rsid w:val="002B174E"/>
    <w:rsid w:val="002B213C"/>
    <w:rsid w:val="002B22D0"/>
    <w:rsid w:val="002B255E"/>
    <w:rsid w:val="002B5C98"/>
    <w:rsid w:val="002B5F18"/>
    <w:rsid w:val="002B6560"/>
    <w:rsid w:val="002C1890"/>
    <w:rsid w:val="002C4256"/>
    <w:rsid w:val="002C5472"/>
    <w:rsid w:val="002C6D5F"/>
    <w:rsid w:val="002C7585"/>
    <w:rsid w:val="002D0513"/>
    <w:rsid w:val="002D05C2"/>
    <w:rsid w:val="002D0E3E"/>
    <w:rsid w:val="002D57EE"/>
    <w:rsid w:val="002D67C0"/>
    <w:rsid w:val="002E153F"/>
    <w:rsid w:val="002E2211"/>
    <w:rsid w:val="002E4746"/>
    <w:rsid w:val="002E515C"/>
    <w:rsid w:val="002E5396"/>
    <w:rsid w:val="002E5E37"/>
    <w:rsid w:val="002E6574"/>
    <w:rsid w:val="002E6EAB"/>
    <w:rsid w:val="002E75F7"/>
    <w:rsid w:val="002F0088"/>
    <w:rsid w:val="002F0C03"/>
    <w:rsid w:val="002F1DBB"/>
    <w:rsid w:val="002F2733"/>
    <w:rsid w:val="002F2C31"/>
    <w:rsid w:val="002F2E58"/>
    <w:rsid w:val="002F2EB7"/>
    <w:rsid w:val="002F4366"/>
    <w:rsid w:val="002F45FF"/>
    <w:rsid w:val="002F4630"/>
    <w:rsid w:val="002F4637"/>
    <w:rsid w:val="002F4D7F"/>
    <w:rsid w:val="002F4D8B"/>
    <w:rsid w:val="002F525F"/>
    <w:rsid w:val="002F6740"/>
    <w:rsid w:val="0030117E"/>
    <w:rsid w:val="00301E85"/>
    <w:rsid w:val="0030202A"/>
    <w:rsid w:val="0030233F"/>
    <w:rsid w:val="0030302A"/>
    <w:rsid w:val="0030372C"/>
    <w:rsid w:val="003038F9"/>
    <w:rsid w:val="003039EE"/>
    <w:rsid w:val="00303CDE"/>
    <w:rsid w:val="003050CE"/>
    <w:rsid w:val="0030608E"/>
    <w:rsid w:val="0030627E"/>
    <w:rsid w:val="003063BB"/>
    <w:rsid w:val="0030697F"/>
    <w:rsid w:val="00306F55"/>
    <w:rsid w:val="00307BBB"/>
    <w:rsid w:val="00311E7F"/>
    <w:rsid w:val="00311FF2"/>
    <w:rsid w:val="003132E1"/>
    <w:rsid w:val="003145A8"/>
    <w:rsid w:val="003145BF"/>
    <w:rsid w:val="00314822"/>
    <w:rsid w:val="003157E2"/>
    <w:rsid w:val="0031632A"/>
    <w:rsid w:val="00316343"/>
    <w:rsid w:val="003209E4"/>
    <w:rsid w:val="003213B2"/>
    <w:rsid w:val="00323482"/>
    <w:rsid w:val="003235A4"/>
    <w:rsid w:val="00323A29"/>
    <w:rsid w:val="00324CFA"/>
    <w:rsid w:val="0032530F"/>
    <w:rsid w:val="00325620"/>
    <w:rsid w:val="003257BB"/>
    <w:rsid w:val="00326BA3"/>
    <w:rsid w:val="00326F00"/>
    <w:rsid w:val="003276D3"/>
    <w:rsid w:val="0033003F"/>
    <w:rsid w:val="003311B1"/>
    <w:rsid w:val="00331529"/>
    <w:rsid w:val="00331DB1"/>
    <w:rsid w:val="0033231D"/>
    <w:rsid w:val="0033273B"/>
    <w:rsid w:val="003355D9"/>
    <w:rsid w:val="00336B8B"/>
    <w:rsid w:val="00336BB3"/>
    <w:rsid w:val="00336BF7"/>
    <w:rsid w:val="003371A2"/>
    <w:rsid w:val="00340BF7"/>
    <w:rsid w:val="003413E1"/>
    <w:rsid w:val="00342A65"/>
    <w:rsid w:val="00343146"/>
    <w:rsid w:val="0034405B"/>
    <w:rsid w:val="00344523"/>
    <w:rsid w:val="00344C63"/>
    <w:rsid w:val="00345364"/>
    <w:rsid w:val="003460C4"/>
    <w:rsid w:val="00346369"/>
    <w:rsid w:val="00346AC1"/>
    <w:rsid w:val="00346EA2"/>
    <w:rsid w:val="0035159F"/>
    <w:rsid w:val="0035182A"/>
    <w:rsid w:val="00351F97"/>
    <w:rsid w:val="00353EA7"/>
    <w:rsid w:val="0035424E"/>
    <w:rsid w:val="00354B3B"/>
    <w:rsid w:val="00354BB7"/>
    <w:rsid w:val="00355975"/>
    <w:rsid w:val="00355AA3"/>
    <w:rsid w:val="00356791"/>
    <w:rsid w:val="00361526"/>
    <w:rsid w:val="00361FA6"/>
    <w:rsid w:val="0036226C"/>
    <w:rsid w:val="00362767"/>
    <w:rsid w:val="00363722"/>
    <w:rsid w:val="00363FD4"/>
    <w:rsid w:val="0036619D"/>
    <w:rsid w:val="0036625D"/>
    <w:rsid w:val="003671B5"/>
    <w:rsid w:val="00370BBC"/>
    <w:rsid w:val="003716CB"/>
    <w:rsid w:val="003719E8"/>
    <w:rsid w:val="003733B9"/>
    <w:rsid w:val="0038032C"/>
    <w:rsid w:val="0038220E"/>
    <w:rsid w:val="00382653"/>
    <w:rsid w:val="0038324F"/>
    <w:rsid w:val="00383497"/>
    <w:rsid w:val="00383C2C"/>
    <w:rsid w:val="00384433"/>
    <w:rsid w:val="00384705"/>
    <w:rsid w:val="00385367"/>
    <w:rsid w:val="00386B26"/>
    <w:rsid w:val="00386C3C"/>
    <w:rsid w:val="00391738"/>
    <w:rsid w:val="00392ED5"/>
    <w:rsid w:val="00393D28"/>
    <w:rsid w:val="003948DB"/>
    <w:rsid w:val="00394AEE"/>
    <w:rsid w:val="003959B0"/>
    <w:rsid w:val="003A037E"/>
    <w:rsid w:val="003A1ECA"/>
    <w:rsid w:val="003A2B08"/>
    <w:rsid w:val="003A30BF"/>
    <w:rsid w:val="003A318E"/>
    <w:rsid w:val="003A3EE7"/>
    <w:rsid w:val="003A4AC1"/>
    <w:rsid w:val="003A4ED2"/>
    <w:rsid w:val="003A58BF"/>
    <w:rsid w:val="003A6733"/>
    <w:rsid w:val="003A7C1E"/>
    <w:rsid w:val="003B003B"/>
    <w:rsid w:val="003B07CB"/>
    <w:rsid w:val="003B1012"/>
    <w:rsid w:val="003B1B69"/>
    <w:rsid w:val="003B1B9A"/>
    <w:rsid w:val="003B1D16"/>
    <w:rsid w:val="003B2E6D"/>
    <w:rsid w:val="003B33F7"/>
    <w:rsid w:val="003B4237"/>
    <w:rsid w:val="003B46FA"/>
    <w:rsid w:val="003B63EC"/>
    <w:rsid w:val="003C2675"/>
    <w:rsid w:val="003C2AA7"/>
    <w:rsid w:val="003C2BFA"/>
    <w:rsid w:val="003C2E7C"/>
    <w:rsid w:val="003C37F9"/>
    <w:rsid w:val="003C4225"/>
    <w:rsid w:val="003C4EF1"/>
    <w:rsid w:val="003C5BE9"/>
    <w:rsid w:val="003C6890"/>
    <w:rsid w:val="003C7764"/>
    <w:rsid w:val="003C7DBF"/>
    <w:rsid w:val="003D0377"/>
    <w:rsid w:val="003D1CBF"/>
    <w:rsid w:val="003D23DD"/>
    <w:rsid w:val="003D2442"/>
    <w:rsid w:val="003D2B80"/>
    <w:rsid w:val="003D3698"/>
    <w:rsid w:val="003D47C2"/>
    <w:rsid w:val="003D524F"/>
    <w:rsid w:val="003D580B"/>
    <w:rsid w:val="003D723D"/>
    <w:rsid w:val="003D7E8A"/>
    <w:rsid w:val="003E0B7E"/>
    <w:rsid w:val="003E0C8E"/>
    <w:rsid w:val="003E1BFD"/>
    <w:rsid w:val="003E2739"/>
    <w:rsid w:val="003E2D78"/>
    <w:rsid w:val="003E33F6"/>
    <w:rsid w:val="003E36DB"/>
    <w:rsid w:val="003E5220"/>
    <w:rsid w:val="003E7382"/>
    <w:rsid w:val="003E7604"/>
    <w:rsid w:val="003F0456"/>
    <w:rsid w:val="003F0CD1"/>
    <w:rsid w:val="003F2119"/>
    <w:rsid w:val="003F2B5E"/>
    <w:rsid w:val="003F67E4"/>
    <w:rsid w:val="003F7767"/>
    <w:rsid w:val="003F7DF2"/>
    <w:rsid w:val="00400A3C"/>
    <w:rsid w:val="00400E1C"/>
    <w:rsid w:val="00401BD2"/>
    <w:rsid w:val="00401F3C"/>
    <w:rsid w:val="004035A2"/>
    <w:rsid w:val="00403FB3"/>
    <w:rsid w:val="00406823"/>
    <w:rsid w:val="00406B9A"/>
    <w:rsid w:val="00407C0F"/>
    <w:rsid w:val="00407EEC"/>
    <w:rsid w:val="004128FC"/>
    <w:rsid w:val="00413132"/>
    <w:rsid w:val="00415AAB"/>
    <w:rsid w:val="004162BE"/>
    <w:rsid w:val="00416300"/>
    <w:rsid w:val="004171B8"/>
    <w:rsid w:val="00417B01"/>
    <w:rsid w:val="0042011C"/>
    <w:rsid w:val="00420AEF"/>
    <w:rsid w:val="0042153D"/>
    <w:rsid w:val="004216B2"/>
    <w:rsid w:val="00422008"/>
    <w:rsid w:val="00422DCF"/>
    <w:rsid w:val="00423726"/>
    <w:rsid w:val="00427A08"/>
    <w:rsid w:val="00430429"/>
    <w:rsid w:val="00430F4F"/>
    <w:rsid w:val="00431B28"/>
    <w:rsid w:val="00432855"/>
    <w:rsid w:val="00432AC8"/>
    <w:rsid w:val="00434191"/>
    <w:rsid w:val="0043476E"/>
    <w:rsid w:val="00434C9C"/>
    <w:rsid w:val="004369E6"/>
    <w:rsid w:val="004369EE"/>
    <w:rsid w:val="00436C83"/>
    <w:rsid w:val="0043750F"/>
    <w:rsid w:val="00437661"/>
    <w:rsid w:val="004378CA"/>
    <w:rsid w:val="00440A47"/>
    <w:rsid w:val="004423ED"/>
    <w:rsid w:val="00444538"/>
    <w:rsid w:val="00444D91"/>
    <w:rsid w:val="00444EE1"/>
    <w:rsid w:val="00445ACA"/>
    <w:rsid w:val="00445FEF"/>
    <w:rsid w:val="00446A31"/>
    <w:rsid w:val="004473C1"/>
    <w:rsid w:val="00447903"/>
    <w:rsid w:val="004479DD"/>
    <w:rsid w:val="0045087B"/>
    <w:rsid w:val="00450B91"/>
    <w:rsid w:val="00451C9C"/>
    <w:rsid w:val="00452A76"/>
    <w:rsid w:val="004535E8"/>
    <w:rsid w:val="004538A1"/>
    <w:rsid w:val="004542D1"/>
    <w:rsid w:val="00456520"/>
    <w:rsid w:val="004578E4"/>
    <w:rsid w:val="004603D9"/>
    <w:rsid w:val="004616CC"/>
    <w:rsid w:val="00463AC0"/>
    <w:rsid w:val="00463D52"/>
    <w:rsid w:val="00464A1E"/>
    <w:rsid w:val="004654A0"/>
    <w:rsid w:val="004655CD"/>
    <w:rsid w:val="00465E3E"/>
    <w:rsid w:val="00471F3B"/>
    <w:rsid w:val="00472CE8"/>
    <w:rsid w:val="00473426"/>
    <w:rsid w:val="004736A8"/>
    <w:rsid w:val="00473EED"/>
    <w:rsid w:val="00474A0C"/>
    <w:rsid w:val="00475C63"/>
    <w:rsid w:val="00477099"/>
    <w:rsid w:val="00483082"/>
    <w:rsid w:val="00483199"/>
    <w:rsid w:val="00483803"/>
    <w:rsid w:val="004838DB"/>
    <w:rsid w:val="0048439F"/>
    <w:rsid w:val="0048555A"/>
    <w:rsid w:val="0048598C"/>
    <w:rsid w:val="00485DC1"/>
    <w:rsid w:val="0048661F"/>
    <w:rsid w:val="00486C22"/>
    <w:rsid w:val="004907F1"/>
    <w:rsid w:val="004929A7"/>
    <w:rsid w:val="00495CBC"/>
    <w:rsid w:val="00495DD2"/>
    <w:rsid w:val="004A1100"/>
    <w:rsid w:val="004A1462"/>
    <w:rsid w:val="004A1F4C"/>
    <w:rsid w:val="004A2A9F"/>
    <w:rsid w:val="004A317B"/>
    <w:rsid w:val="004A33AB"/>
    <w:rsid w:val="004A3BA8"/>
    <w:rsid w:val="004A3BD4"/>
    <w:rsid w:val="004A5112"/>
    <w:rsid w:val="004A5694"/>
    <w:rsid w:val="004A5A92"/>
    <w:rsid w:val="004A5EE8"/>
    <w:rsid w:val="004A77C0"/>
    <w:rsid w:val="004B13E4"/>
    <w:rsid w:val="004B143A"/>
    <w:rsid w:val="004B1AF1"/>
    <w:rsid w:val="004B2D44"/>
    <w:rsid w:val="004B2F38"/>
    <w:rsid w:val="004B4DC5"/>
    <w:rsid w:val="004B52FF"/>
    <w:rsid w:val="004B532C"/>
    <w:rsid w:val="004B5BD2"/>
    <w:rsid w:val="004B6835"/>
    <w:rsid w:val="004B75DB"/>
    <w:rsid w:val="004B7E35"/>
    <w:rsid w:val="004C20EA"/>
    <w:rsid w:val="004C21FE"/>
    <w:rsid w:val="004C2869"/>
    <w:rsid w:val="004C2C9B"/>
    <w:rsid w:val="004C2DE9"/>
    <w:rsid w:val="004C37B2"/>
    <w:rsid w:val="004C523F"/>
    <w:rsid w:val="004C6861"/>
    <w:rsid w:val="004D02D5"/>
    <w:rsid w:val="004D05B5"/>
    <w:rsid w:val="004D2770"/>
    <w:rsid w:val="004D467E"/>
    <w:rsid w:val="004D475E"/>
    <w:rsid w:val="004D503D"/>
    <w:rsid w:val="004D53B9"/>
    <w:rsid w:val="004D69D9"/>
    <w:rsid w:val="004D6AE8"/>
    <w:rsid w:val="004E1288"/>
    <w:rsid w:val="004E1BB7"/>
    <w:rsid w:val="004E25BF"/>
    <w:rsid w:val="004E2639"/>
    <w:rsid w:val="004E2824"/>
    <w:rsid w:val="004E343A"/>
    <w:rsid w:val="004E3C41"/>
    <w:rsid w:val="004E538A"/>
    <w:rsid w:val="004E6A0E"/>
    <w:rsid w:val="004E77B4"/>
    <w:rsid w:val="004E7E76"/>
    <w:rsid w:val="004F102C"/>
    <w:rsid w:val="004F15F7"/>
    <w:rsid w:val="004F2349"/>
    <w:rsid w:val="004F2F64"/>
    <w:rsid w:val="004F4B67"/>
    <w:rsid w:val="004F63F4"/>
    <w:rsid w:val="004F6519"/>
    <w:rsid w:val="004F6E19"/>
    <w:rsid w:val="00500153"/>
    <w:rsid w:val="005002A7"/>
    <w:rsid w:val="00501446"/>
    <w:rsid w:val="00503021"/>
    <w:rsid w:val="005032C6"/>
    <w:rsid w:val="0050422E"/>
    <w:rsid w:val="005043C1"/>
    <w:rsid w:val="00504E23"/>
    <w:rsid w:val="00504E77"/>
    <w:rsid w:val="0050500D"/>
    <w:rsid w:val="005066E9"/>
    <w:rsid w:val="00506823"/>
    <w:rsid w:val="00507BEA"/>
    <w:rsid w:val="00507FCB"/>
    <w:rsid w:val="00511767"/>
    <w:rsid w:val="0051190B"/>
    <w:rsid w:val="005127B9"/>
    <w:rsid w:val="00512D38"/>
    <w:rsid w:val="0051463F"/>
    <w:rsid w:val="0051655E"/>
    <w:rsid w:val="005176BA"/>
    <w:rsid w:val="00521AFE"/>
    <w:rsid w:val="00523586"/>
    <w:rsid w:val="00523587"/>
    <w:rsid w:val="00524EEB"/>
    <w:rsid w:val="00525C42"/>
    <w:rsid w:val="00525D41"/>
    <w:rsid w:val="00525D6D"/>
    <w:rsid w:val="00525E43"/>
    <w:rsid w:val="005268DE"/>
    <w:rsid w:val="00526A0C"/>
    <w:rsid w:val="0052748D"/>
    <w:rsid w:val="00530346"/>
    <w:rsid w:val="0053104F"/>
    <w:rsid w:val="00532656"/>
    <w:rsid w:val="00532843"/>
    <w:rsid w:val="00532A56"/>
    <w:rsid w:val="00532CBF"/>
    <w:rsid w:val="00532FD5"/>
    <w:rsid w:val="005335C3"/>
    <w:rsid w:val="0053413B"/>
    <w:rsid w:val="00535674"/>
    <w:rsid w:val="00535D77"/>
    <w:rsid w:val="0053618E"/>
    <w:rsid w:val="00536AEC"/>
    <w:rsid w:val="00536DD8"/>
    <w:rsid w:val="005370E7"/>
    <w:rsid w:val="00537A44"/>
    <w:rsid w:val="00540946"/>
    <w:rsid w:val="00540B8A"/>
    <w:rsid w:val="0054113A"/>
    <w:rsid w:val="00541467"/>
    <w:rsid w:val="00544383"/>
    <w:rsid w:val="0054448B"/>
    <w:rsid w:val="00544662"/>
    <w:rsid w:val="00544B2B"/>
    <w:rsid w:val="00544FB2"/>
    <w:rsid w:val="00545C03"/>
    <w:rsid w:val="00545F53"/>
    <w:rsid w:val="005462F6"/>
    <w:rsid w:val="005466AA"/>
    <w:rsid w:val="005473DE"/>
    <w:rsid w:val="005476A1"/>
    <w:rsid w:val="00550530"/>
    <w:rsid w:val="00550A98"/>
    <w:rsid w:val="00551287"/>
    <w:rsid w:val="00552F04"/>
    <w:rsid w:val="00554D7B"/>
    <w:rsid w:val="005551C3"/>
    <w:rsid w:val="00556A93"/>
    <w:rsid w:val="00556FFA"/>
    <w:rsid w:val="00557E30"/>
    <w:rsid w:val="00557FFB"/>
    <w:rsid w:val="00560C62"/>
    <w:rsid w:val="00560C79"/>
    <w:rsid w:val="00561170"/>
    <w:rsid w:val="005635B2"/>
    <w:rsid w:val="005664F3"/>
    <w:rsid w:val="0056678B"/>
    <w:rsid w:val="00566FE4"/>
    <w:rsid w:val="00567BEF"/>
    <w:rsid w:val="00571186"/>
    <w:rsid w:val="00571C6A"/>
    <w:rsid w:val="00571D14"/>
    <w:rsid w:val="00573E9B"/>
    <w:rsid w:val="00574057"/>
    <w:rsid w:val="005746EE"/>
    <w:rsid w:val="00574797"/>
    <w:rsid w:val="00575DF5"/>
    <w:rsid w:val="00575F6B"/>
    <w:rsid w:val="00576AAA"/>
    <w:rsid w:val="00576F5B"/>
    <w:rsid w:val="00577CDF"/>
    <w:rsid w:val="005803A8"/>
    <w:rsid w:val="0058105D"/>
    <w:rsid w:val="00581981"/>
    <w:rsid w:val="00581A40"/>
    <w:rsid w:val="00583D45"/>
    <w:rsid w:val="00586594"/>
    <w:rsid w:val="00586F4E"/>
    <w:rsid w:val="005909C3"/>
    <w:rsid w:val="0059271A"/>
    <w:rsid w:val="00593050"/>
    <w:rsid w:val="00593F10"/>
    <w:rsid w:val="00594C4E"/>
    <w:rsid w:val="00594F08"/>
    <w:rsid w:val="0059570C"/>
    <w:rsid w:val="0059602C"/>
    <w:rsid w:val="00597851"/>
    <w:rsid w:val="005A1176"/>
    <w:rsid w:val="005A119C"/>
    <w:rsid w:val="005A26E5"/>
    <w:rsid w:val="005A3C54"/>
    <w:rsid w:val="005A5381"/>
    <w:rsid w:val="005A77F5"/>
    <w:rsid w:val="005A7F47"/>
    <w:rsid w:val="005B0AED"/>
    <w:rsid w:val="005B1BF8"/>
    <w:rsid w:val="005B211A"/>
    <w:rsid w:val="005B2FD4"/>
    <w:rsid w:val="005B32BE"/>
    <w:rsid w:val="005B393E"/>
    <w:rsid w:val="005B463A"/>
    <w:rsid w:val="005B478F"/>
    <w:rsid w:val="005B48AF"/>
    <w:rsid w:val="005B5519"/>
    <w:rsid w:val="005B6133"/>
    <w:rsid w:val="005B6506"/>
    <w:rsid w:val="005C01BC"/>
    <w:rsid w:val="005C01E6"/>
    <w:rsid w:val="005C0E70"/>
    <w:rsid w:val="005C3EE8"/>
    <w:rsid w:val="005C413D"/>
    <w:rsid w:val="005C4258"/>
    <w:rsid w:val="005C4EE5"/>
    <w:rsid w:val="005C57E7"/>
    <w:rsid w:val="005C5EB2"/>
    <w:rsid w:val="005C63B9"/>
    <w:rsid w:val="005C66B7"/>
    <w:rsid w:val="005C71DC"/>
    <w:rsid w:val="005D08D3"/>
    <w:rsid w:val="005D09B6"/>
    <w:rsid w:val="005D1622"/>
    <w:rsid w:val="005D1AD3"/>
    <w:rsid w:val="005D3323"/>
    <w:rsid w:val="005D4055"/>
    <w:rsid w:val="005D47DD"/>
    <w:rsid w:val="005D4B2D"/>
    <w:rsid w:val="005D4CE3"/>
    <w:rsid w:val="005E0B64"/>
    <w:rsid w:val="005E1761"/>
    <w:rsid w:val="005E1941"/>
    <w:rsid w:val="005E256F"/>
    <w:rsid w:val="005E37FB"/>
    <w:rsid w:val="005E5263"/>
    <w:rsid w:val="005E6909"/>
    <w:rsid w:val="005E6FFC"/>
    <w:rsid w:val="005E765C"/>
    <w:rsid w:val="005E7E73"/>
    <w:rsid w:val="005F05B6"/>
    <w:rsid w:val="005F0619"/>
    <w:rsid w:val="005F0D99"/>
    <w:rsid w:val="005F11B2"/>
    <w:rsid w:val="005F26BB"/>
    <w:rsid w:val="005F28EF"/>
    <w:rsid w:val="005F2D4A"/>
    <w:rsid w:val="005F3DFE"/>
    <w:rsid w:val="005F409E"/>
    <w:rsid w:val="005F5650"/>
    <w:rsid w:val="005F7C88"/>
    <w:rsid w:val="006001EC"/>
    <w:rsid w:val="00600C44"/>
    <w:rsid w:val="00602E38"/>
    <w:rsid w:val="00603C39"/>
    <w:rsid w:val="00604595"/>
    <w:rsid w:val="00606FA3"/>
    <w:rsid w:val="006070EE"/>
    <w:rsid w:val="00610DCA"/>
    <w:rsid w:val="006110DA"/>
    <w:rsid w:val="00611BC4"/>
    <w:rsid w:val="00611FC9"/>
    <w:rsid w:val="00612BEB"/>
    <w:rsid w:val="00612D37"/>
    <w:rsid w:val="00613144"/>
    <w:rsid w:val="006139B0"/>
    <w:rsid w:val="0061434F"/>
    <w:rsid w:val="0061451E"/>
    <w:rsid w:val="00617766"/>
    <w:rsid w:val="00617888"/>
    <w:rsid w:val="0062010E"/>
    <w:rsid w:val="00621348"/>
    <w:rsid w:val="006216F0"/>
    <w:rsid w:val="0062224E"/>
    <w:rsid w:val="00622E7A"/>
    <w:rsid w:val="00623447"/>
    <w:rsid w:val="00623C69"/>
    <w:rsid w:val="00624996"/>
    <w:rsid w:val="006252F5"/>
    <w:rsid w:val="00625A26"/>
    <w:rsid w:val="006301B5"/>
    <w:rsid w:val="00631AA8"/>
    <w:rsid w:val="00632897"/>
    <w:rsid w:val="00633475"/>
    <w:rsid w:val="00633906"/>
    <w:rsid w:val="00634C31"/>
    <w:rsid w:val="0063612F"/>
    <w:rsid w:val="00637C42"/>
    <w:rsid w:val="0064005C"/>
    <w:rsid w:val="0064039B"/>
    <w:rsid w:val="00640530"/>
    <w:rsid w:val="00641A99"/>
    <w:rsid w:val="00644A68"/>
    <w:rsid w:val="00645D05"/>
    <w:rsid w:val="00647196"/>
    <w:rsid w:val="0064726E"/>
    <w:rsid w:val="00647341"/>
    <w:rsid w:val="00647D53"/>
    <w:rsid w:val="00650863"/>
    <w:rsid w:val="006510CE"/>
    <w:rsid w:val="00652415"/>
    <w:rsid w:val="006528DD"/>
    <w:rsid w:val="00652A34"/>
    <w:rsid w:val="00653637"/>
    <w:rsid w:val="00655107"/>
    <w:rsid w:val="00655EE4"/>
    <w:rsid w:val="006627EE"/>
    <w:rsid w:val="0066331E"/>
    <w:rsid w:val="0066576E"/>
    <w:rsid w:val="00665979"/>
    <w:rsid w:val="00665A80"/>
    <w:rsid w:val="00665FAC"/>
    <w:rsid w:val="00670227"/>
    <w:rsid w:val="006703E7"/>
    <w:rsid w:val="006704AB"/>
    <w:rsid w:val="00670A72"/>
    <w:rsid w:val="00670AB7"/>
    <w:rsid w:val="00671D41"/>
    <w:rsid w:val="00672E64"/>
    <w:rsid w:val="006730EB"/>
    <w:rsid w:val="0067471C"/>
    <w:rsid w:val="006747E9"/>
    <w:rsid w:val="00674AAB"/>
    <w:rsid w:val="00677294"/>
    <w:rsid w:val="00677AD4"/>
    <w:rsid w:val="00677FCC"/>
    <w:rsid w:val="0068174F"/>
    <w:rsid w:val="00684647"/>
    <w:rsid w:val="006850BD"/>
    <w:rsid w:val="006856E5"/>
    <w:rsid w:val="00685894"/>
    <w:rsid w:val="00686104"/>
    <w:rsid w:val="00690AC9"/>
    <w:rsid w:val="00692556"/>
    <w:rsid w:val="00692F3F"/>
    <w:rsid w:val="006942A3"/>
    <w:rsid w:val="00694DE3"/>
    <w:rsid w:val="0069608A"/>
    <w:rsid w:val="006A1DF8"/>
    <w:rsid w:val="006A2040"/>
    <w:rsid w:val="006A2B69"/>
    <w:rsid w:val="006A35E2"/>
    <w:rsid w:val="006A3AA9"/>
    <w:rsid w:val="006A3F94"/>
    <w:rsid w:val="006A4120"/>
    <w:rsid w:val="006A708C"/>
    <w:rsid w:val="006B01CD"/>
    <w:rsid w:val="006B0A7C"/>
    <w:rsid w:val="006B111A"/>
    <w:rsid w:val="006B1246"/>
    <w:rsid w:val="006B177E"/>
    <w:rsid w:val="006B2827"/>
    <w:rsid w:val="006B2E3E"/>
    <w:rsid w:val="006B433E"/>
    <w:rsid w:val="006B4771"/>
    <w:rsid w:val="006B5810"/>
    <w:rsid w:val="006B64F4"/>
    <w:rsid w:val="006B7289"/>
    <w:rsid w:val="006B7458"/>
    <w:rsid w:val="006C0046"/>
    <w:rsid w:val="006C0CDF"/>
    <w:rsid w:val="006C15E7"/>
    <w:rsid w:val="006C1B8E"/>
    <w:rsid w:val="006C21E1"/>
    <w:rsid w:val="006C2CCE"/>
    <w:rsid w:val="006C3008"/>
    <w:rsid w:val="006C5959"/>
    <w:rsid w:val="006C5C7E"/>
    <w:rsid w:val="006C6AA2"/>
    <w:rsid w:val="006C72E4"/>
    <w:rsid w:val="006C7B17"/>
    <w:rsid w:val="006D0E2D"/>
    <w:rsid w:val="006D32ED"/>
    <w:rsid w:val="006D4C69"/>
    <w:rsid w:val="006D4FCF"/>
    <w:rsid w:val="006D7BE2"/>
    <w:rsid w:val="006E080B"/>
    <w:rsid w:val="006E0C57"/>
    <w:rsid w:val="006E0F93"/>
    <w:rsid w:val="006E1E45"/>
    <w:rsid w:val="006E2D6B"/>
    <w:rsid w:val="006E452B"/>
    <w:rsid w:val="006E4E17"/>
    <w:rsid w:val="006E6047"/>
    <w:rsid w:val="006F02FE"/>
    <w:rsid w:val="006F07CF"/>
    <w:rsid w:val="006F0FCB"/>
    <w:rsid w:val="006F11FD"/>
    <w:rsid w:val="006F2C2C"/>
    <w:rsid w:val="006F5D48"/>
    <w:rsid w:val="006F5E85"/>
    <w:rsid w:val="006F6DA3"/>
    <w:rsid w:val="006F7176"/>
    <w:rsid w:val="007017B3"/>
    <w:rsid w:val="007021B9"/>
    <w:rsid w:val="00702406"/>
    <w:rsid w:val="00702638"/>
    <w:rsid w:val="0070405F"/>
    <w:rsid w:val="007044D0"/>
    <w:rsid w:val="00704E8F"/>
    <w:rsid w:val="00704F67"/>
    <w:rsid w:val="007051CE"/>
    <w:rsid w:val="007071DB"/>
    <w:rsid w:val="00713423"/>
    <w:rsid w:val="00713CC6"/>
    <w:rsid w:val="0071422A"/>
    <w:rsid w:val="0071482A"/>
    <w:rsid w:val="00714D99"/>
    <w:rsid w:val="00715870"/>
    <w:rsid w:val="00716384"/>
    <w:rsid w:val="00717DB8"/>
    <w:rsid w:val="00721C61"/>
    <w:rsid w:val="007227BA"/>
    <w:rsid w:val="007233EB"/>
    <w:rsid w:val="00723E16"/>
    <w:rsid w:val="007252E4"/>
    <w:rsid w:val="00725D86"/>
    <w:rsid w:val="00725F66"/>
    <w:rsid w:val="00726114"/>
    <w:rsid w:val="007266BD"/>
    <w:rsid w:val="007270E3"/>
    <w:rsid w:val="00731F78"/>
    <w:rsid w:val="00732DF2"/>
    <w:rsid w:val="007361A1"/>
    <w:rsid w:val="007404CA"/>
    <w:rsid w:val="007417FF"/>
    <w:rsid w:val="00741CCE"/>
    <w:rsid w:val="00743094"/>
    <w:rsid w:val="00743A5D"/>
    <w:rsid w:val="00743B4C"/>
    <w:rsid w:val="00743EDC"/>
    <w:rsid w:val="00745271"/>
    <w:rsid w:val="00745A11"/>
    <w:rsid w:val="00745B4C"/>
    <w:rsid w:val="00745B76"/>
    <w:rsid w:val="00747143"/>
    <w:rsid w:val="007500A7"/>
    <w:rsid w:val="007512D9"/>
    <w:rsid w:val="00752A14"/>
    <w:rsid w:val="00753301"/>
    <w:rsid w:val="00753C14"/>
    <w:rsid w:val="00754828"/>
    <w:rsid w:val="0075496A"/>
    <w:rsid w:val="007556B2"/>
    <w:rsid w:val="00755A48"/>
    <w:rsid w:val="0075658E"/>
    <w:rsid w:val="0075725E"/>
    <w:rsid w:val="00757B65"/>
    <w:rsid w:val="00760AD5"/>
    <w:rsid w:val="007640C2"/>
    <w:rsid w:val="007644B7"/>
    <w:rsid w:val="00765425"/>
    <w:rsid w:val="00765602"/>
    <w:rsid w:val="0076666F"/>
    <w:rsid w:val="007666E9"/>
    <w:rsid w:val="007670F8"/>
    <w:rsid w:val="007671DA"/>
    <w:rsid w:val="00770192"/>
    <w:rsid w:val="0077161B"/>
    <w:rsid w:val="00771DA5"/>
    <w:rsid w:val="0077204F"/>
    <w:rsid w:val="007726DC"/>
    <w:rsid w:val="00772E4C"/>
    <w:rsid w:val="0077408D"/>
    <w:rsid w:val="007746AE"/>
    <w:rsid w:val="0077499F"/>
    <w:rsid w:val="00774FB4"/>
    <w:rsid w:val="0077512C"/>
    <w:rsid w:val="00775462"/>
    <w:rsid w:val="00775E6F"/>
    <w:rsid w:val="007765B7"/>
    <w:rsid w:val="007814EF"/>
    <w:rsid w:val="00782A91"/>
    <w:rsid w:val="00783F36"/>
    <w:rsid w:val="0078427D"/>
    <w:rsid w:val="00784922"/>
    <w:rsid w:val="007851E4"/>
    <w:rsid w:val="00785CE5"/>
    <w:rsid w:val="00787988"/>
    <w:rsid w:val="00787A91"/>
    <w:rsid w:val="007901D4"/>
    <w:rsid w:val="00790E54"/>
    <w:rsid w:val="00791935"/>
    <w:rsid w:val="00792115"/>
    <w:rsid w:val="007926D5"/>
    <w:rsid w:val="00792EFF"/>
    <w:rsid w:val="00793048"/>
    <w:rsid w:val="0079334A"/>
    <w:rsid w:val="00793596"/>
    <w:rsid w:val="007935C5"/>
    <w:rsid w:val="00793862"/>
    <w:rsid w:val="007939D8"/>
    <w:rsid w:val="007941C8"/>
    <w:rsid w:val="00794208"/>
    <w:rsid w:val="00795EA3"/>
    <w:rsid w:val="007A060B"/>
    <w:rsid w:val="007A14DD"/>
    <w:rsid w:val="007A1E22"/>
    <w:rsid w:val="007A1EC7"/>
    <w:rsid w:val="007A347D"/>
    <w:rsid w:val="007A4626"/>
    <w:rsid w:val="007A5569"/>
    <w:rsid w:val="007A609C"/>
    <w:rsid w:val="007A68F9"/>
    <w:rsid w:val="007A7D24"/>
    <w:rsid w:val="007B006E"/>
    <w:rsid w:val="007B00EB"/>
    <w:rsid w:val="007B17BB"/>
    <w:rsid w:val="007B2E31"/>
    <w:rsid w:val="007B59ED"/>
    <w:rsid w:val="007B63EB"/>
    <w:rsid w:val="007B6BD1"/>
    <w:rsid w:val="007B6C15"/>
    <w:rsid w:val="007C0C13"/>
    <w:rsid w:val="007C0C3B"/>
    <w:rsid w:val="007C13C3"/>
    <w:rsid w:val="007C1537"/>
    <w:rsid w:val="007C2B80"/>
    <w:rsid w:val="007C2F4B"/>
    <w:rsid w:val="007C3052"/>
    <w:rsid w:val="007C3222"/>
    <w:rsid w:val="007C4D8C"/>
    <w:rsid w:val="007C587D"/>
    <w:rsid w:val="007C59E4"/>
    <w:rsid w:val="007C5CAD"/>
    <w:rsid w:val="007C6187"/>
    <w:rsid w:val="007D0182"/>
    <w:rsid w:val="007D2428"/>
    <w:rsid w:val="007D24B5"/>
    <w:rsid w:val="007D4214"/>
    <w:rsid w:val="007D51FB"/>
    <w:rsid w:val="007D54D3"/>
    <w:rsid w:val="007D5BBB"/>
    <w:rsid w:val="007E02AC"/>
    <w:rsid w:val="007E0934"/>
    <w:rsid w:val="007E0C86"/>
    <w:rsid w:val="007E0FD3"/>
    <w:rsid w:val="007E119E"/>
    <w:rsid w:val="007E171A"/>
    <w:rsid w:val="007E25ED"/>
    <w:rsid w:val="007E348C"/>
    <w:rsid w:val="007E3BEA"/>
    <w:rsid w:val="007E4D90"/>
    <w:rsid w:val="007E55BE"/>
    <w:rsid w:val="007E56A1"/>
    <w:rsid w:val="007E6A4F"/>
    <w:rsid w:val="007E7794"/>
    <w:rsid w:val="007F0D0C"/>
    <w:rsid w:val="007F2151"/>
    <w:rsid w:val="007F31C8"/>
    <w:rsid w:val="007F3252"/>
    <w:rsid w:val="007F340A"/>
    <w:rsid w:val="007F35AA"/>
    <w:rsid w:val="007F4037"/>
    <w:rsid w:val="007F437F"/>
    <w:rsid w:val="007F59FA"/>
    <w:rsid w:val="007F6317"/>
    <w:rsid w:val="007F6542"/>
    <w:rsid w:val="007F6888"/>
    <w:rsid w:val="008010A9"/>
    <w:rsid w:val="00803456"/>
    <w:rsid w:val="00803A18"/>
    <w:rsid w:val="00803AEC"/>
    <w:rsid w:val="0080540B"/>
    <w:rsid w:val="00806022"/>
    <w:rsid w:val="00806D5F"/>
    <w:rsid w:val="00807104"/>
    <w:rsid w:val="0080730C"/>
    <w:rsid w:val="008074E0"/>
    <w:rsid w:val="00807BBB"/>
    <w:rsid w:val="00810600"/>
    <w:rsid w:val="00810C79"/>
    <w:rsid w:val="00812F22"/>
    <w:rsid w:val="0081498D"/>
    <w:rsid w:val="0081557F"/>
    <w:rsid w:val="00815EDC"/>
    <w:rsid w:val="00820B7B"/>
    <w:rsid w:val="00821A70"/>
    <w:rsid w:val="00823E1F"/>
    <w:rsid w:val="00823F77"/>
    <w:rsid w:val="00825B7B"/>
    <w:rsid w:val="00827975"/>
    <w:rsid w:val="0083081C"/>
    <w:rsid w:val="00832056"/>
    <w:rsid w:val="00832E97"/>
    <w:rsid w:val="008338B6"/>
    <w:rsid w:val="00833DC4"/>
    <w:rsid w:val="008342F5"/>
    <w:rsid w:val="00835156"/>
    <w:rsid w:val="0083606F"/>
    <w:rsid w:val="0083696B"/>
    <w:rsid w:val="0083707F"/>
    <w:rsid w:val="0083714D"/>
    <w:rsid w:val="008375C6"/>
    <w:rsid w:val="00840321"/>
    <w:rsid w:val="00841248"/>
    <w:rsid w:val="0084183C"/>
    <w:rsid w:val="0084247C"/>
    <w:rsid w:val="008427EA"/>
    <w:rsid w:val="008438DA"/>
    <w:rsid w:val="008442DD"/>
    <w:rsid w:val="008444F2"/>
    <w:rsid w:val="00844E92"/>
    <w:rsid w:val="00845A0E"/>
    <w:rsid w:val="00845CAC"/>
    <w:rsid w:val="00846042"/>
    <w:rsid w:val="00850593"/>
    <w:rsid w:val="00850655"/>
    <w:rsid w:val="00850960"/>
    <w:rsid w:val="00850B8D"/>
    <w:rsid w:val="00852E0F"/>
    <w:rsid w:val="0085386A"/>
    <w:rsid w:val="00853C77"/>
    <w:rsid w:val="00854778"/>
    <w:rsid w:val="0085784E"/>
    <w:rsid w:val="00857E4C"/>
    <w:rsid w:val="008612E2"/>
    <w:rsid w:val="00862358"/>
    <w:rsid w:val="00862A6C"/>
    <w:rsid w:val="0086326B"/>
    <w:rsid w:val="00864BB8"/>
    <w:rsid w:val="00864CD7"/>
    <w:rsid w:val="0086653D"/>
    <w:rsid w:val="00866A35"/>
    <w:rsid w:val="00866B1C"/>
    <w:rsid w:val="008679D0"/>
    <w:rsid w:val="00867B94"/>
    <w:rsid w:val="00870094"/>
    <w:rsid w:val="008712AA"/>
    <w:rsid w:val="008717BC"/>
    <w:rsid w:val="008733B0"/>
    <w:rsid w:val="00875659"/>
    <w:rsid w:val="00877678"/>
    <w:rsid w:val="00882405"/>
    <w:rsid w:val="0088411E"/>
    <w:rsid w:val="008853A9"/>
    <w:rsid w:val="00885425"/>
    <w:rsid w:val="00885B3E"/>
    <w:rsid w:val="00885E92"/>
    <w:rsid w:val="008862CF"/>
    <w:rsid w:val="00887982"/>
    <w:rsid w:val="00890660"/>
    <w:rsid w:val="0089173E"/>
    <w:rsid w:val="00891CAE"/>
    <w:rsid w:val="00892599"/>
    <w:rsid w:val="00893429"/>
    <w:rsid w:val="00893D92"/>
    <w:rsid w:val="00894293"/>
    <w:rsid w:val="00894660"/>
    <w:rsid w:val="00894732"/>
    <w:rsid w:val="00894A1D"/>
    <w:rsid w:val="00894AB8"/>
    <w:rsid w:val="008953C5"/>
    <w:rsid w:val="00896239"/>
    <w:rsid w:val="00896403"/>
    <w:rsid w:val="0089649C"/>
    <w:rsid w:val="008964C3"/>
    <w:rsid w:val="00897147"/>
    <w:rsid w:val="008971FB"/>
    <w:rsid w:val="008979F8"/>
    <w:rsid w:val="008A1A61"/>
    <w:rsid w:val="008A1B62"/>
    <w:rsid w:val="008A1FB7"/>
    <w:rsid w:val="008A23EB"/>
    <w:rsid w:val="008A2639"/>
    <w:rsid w:val="008A310A"/>
    <w:rsid w:val="008A3BE9"/>
    <w:rsid w:val="008A4569"/>
    <w:rsid w:val="008A5F0A"/>
    <w:rsid w:val="008A60E8"/>
    <w:rsid w:val="008A618F"/>
    <w:rsid w:val="008A619F"/>
    <w:rsid w:val="008A76EF"/>
    <w:rsid w:val="008B0DC0"/>
    <w:rsid w:val="008B3621"/>
    <w:rsid w:val="008B4341"/>
    <w:rsid w:val="008B4419"/>
    <w:rsid w:val="008B50A7"/>
    <w:rsid w:val="008B526C"/>
    <w:rsid w:val="008B7923"/>
    <w:rsid w:val="008B7B07"/>
    <w:rsid w:val="008C0031"/>
    <w:rsid w:val="008C05D6"/>
    <w:rsid w:val="008C05ED"/>
    <w:rsid w:val="008C0876"/>
    <w:rsid w:val="008C1308"/>
    <w:rsid w:val="008C1399"/>
    <w:rsid w:val="008C19B7"/>
    <w:rsid w:val="008C28B4"/>
    <w:rsid w:val="008C2E9F"/>
    <w:rsid w:val="008C4529"/>
    <w:rsid w:val="008C4AD3"/>
    <w:rsid w:val="008C4B62"/>
    <w:rsid w:val="008C6119"/>
    <w:rsid w:val="008C7561"/>
    <w:rsid w:val="008C7896"/>
    <w:rsid w:val="008D09BA"/>
    <w:rsid w:val="008D09EC"/>
    <w:rsid w:val="008D1817"/>
    <w:rsid w:val="008D1C62"/>
    <w:rsid w:val="008D5279"/>
    <w:rsid w:val="008D586F"/>
    <w:rsid w:val="008D7655"/>
    <w:rsid w:val="008D76B1"/>
    <w:rsid w:val="008D7ABD"/>
    <w:rsid w:val="008E0902"/>
    <w:rsid w:val="008E331F"/>
    <w:rsid w:val="008E3D86"/>
    <w:rsid w:val="008E4562"/>
    <w:rsid w:val="008E4C3C"/>
    <w:rsid w:val="008E6D93"/>
    <w:rsid w:val="008E7EAA"/>
    <w:rsid w:val="008F005F"/>
    <w:rsid w:val="008F0C65"/>
    <w:rsid w:val="008F1770"/>
    <w:rsid w:val="008F4DA4"/>
    <w:rsid w:val="008F6635"/>
    <w:rsid w:val="008F6712"/>
    <w:rsid w:val="0090071B"/>
    <w:rsid w:val="00900F5C"/>
    <w:rsid w:val="0090144E"/>
    <w:rsid w:val="00901468"/>
    <w:rsid w:val="00902135"/>
    <w:rsid w:val="0090317E"/>
    <w:rsid w:val="00903198"/>
    <w:rsid w:val="00903591"/>
    <w:rsid w:val="00905115"/>
    <w:rsid w:val="009060A5"/>
    <w:rsid w:val="00906BB1"/>
    <w:rsid w:val="00906FF5"/>
    <w:rsid w:val="00911D94"/>
    <w:rsid w:val="0091270D"/>
    <w:rsid w:val="00912D59"/>
    <w:rsid w:val="009140DC"/>
    <w:rsid w:val="009146DA"/>
    <w:rsid w:val="009152CA"/>
    <w:rsid w:val="009153DA"/>
    <w:rsid w:val="00915901"/>
    <w:rsid w:val="009167DB"/>
    <w:rsid w:val="009171B8"/>
    <w:rsid w:val="0091752C"/>
    <w:rsid w:val="00917D6A"/>
    <w:rsid w:val="0092072E"/>
    <w:rsid w:val="009213E4"/>
    <w:rsid w:val="0092248B"/>
    <w:rsid w:val="00922C0A"/>
    <w:rsid w:val="00924E0E"/>
    <w:rsid w:val="00924F9D"/>
    <w:rsid w:val="009252B9"/>
    <w:rsid w:val="00926B0A"/>
    <w:rsid w:val="00926BAA"/>
    <w:rsid w:val="00927DCA"/>
    <w:rsid w:val="0093052B"/>
    <w:rsid w:val="00930A61"/>
    <w:rsid w:val="00930ABC"/>
    <w:rsid w:val="00931A9E"/>
    <w:rsid w:val="00932AD5"/>
    <w:rsid w:val="00932E1B"/>
    <w:rsid w:val="00933061"/>
    <w:rsid w:val="0093393A"/>
    <w:rsid w:val="00935B73"/>
    <w:rsid w:val="00935C24"/>
    <w:rsid w:val="0093614C"/>
    <w:rsid w:val="00936B45"/>
    <w:rsid w:val="00936B78"/>
    <w:rsid w:val="00937384"/>
    <w:rsid w:val="00937F5E"/>
    <w:rsid w:val="0094099F"/>
    <w:rsid w:val="00940C6E"/>
    <w:rsid w:val="009436C0"/>
    <w:rsid w:val="00945633"/>
    <w:rsid w:val="00945B82"/>
    <w:rsid w:val="00947E28"/>
    <w:rsid w:val="00950C90"/>
    <w:rsid w:val="00950D10"/>
    <w:rsid w:val="00952FFE"/>
    <w:rsid w:val="0095373D"/>
    <w:rsid w:val="0095417C"/>
    <w:rsid w:val="00954E17"/>
    <w:rsid w:val="00957690"/>
    <w:rsid w:val="009577C5"/>
    <w:rsid w:val="0096177A"/>
    <w:rsid w:val="00961AAA"/>
    <w:rsid w:val="00962213"/>
    <w:rsid w:val="00962ADD"/>
    <w:rsid w:val="00963AF7"/>
    <w:rsid w:val="00963C45"/>
    <w:rsid w:val="009647ED"/>
    <w:rsid w:val="00964CBE"/>
    <w:rsid w:val="00965B00"/>
    <w:rsid w:val="009665F7"/>
    <w:rsid w:val="00967B07"/>
    <w:rsid w:val="00970172"/>
    <w:rsid w:val="00971D36"/>
    <w:rsid w:val="00972A3B"/>
    <w:rsid w:val="00973DA5"/>
    <w:rsid w:val="009740AF"/>
    <w:rsid w:val="00977231"/>
    <w:rsid w:val="009803C9"/>
    <w:rsid w:val="00981C65"/>
    <w:rsid w:val="0098337D"/>
    <w:rsid w:val="0098549A"/>
    <w:rsid w:val="009875CE"/>
    <w:rsid w:val="00987E3F"/>
    <w:rsid w:val="00990540"/>
    <w:rsid w:val="00990BFA"/>
    <w:rsid w:val="0099183F"/>
    <w:rsid w:val="00993926"/>
    <w:rsid w:val="00993EEC"/>
    <w:rsid w:val="00994131"/>
    <w:rsid w:val="00994E71"/>
    <w:rsid w:val="00995605"/>
    <w:rsid w:val="0099609B"/>
    <w:rsid w:val="009975F7"/>
    <w:rsid w:val="00997974"/>
    <w:rsid w:val="009A2842"/>
    <w:rsid w:val="009A2F74"/>
    <w:rsid w:val="009A35F3"/>
    <w:rsid w:val="009A3D2C"/>
    <w:rsid w:val="009A5652"/>
    <w:rsid w:val="009A57E3"/>
    <w:rsid w:val="009A586C"/>
    <w:rsid w:val="009A6B4D"/>
    <w:rsid w:val="009B295E"/>
    <w:rsid w:val="009B4B3A"/>
    <w:rsid w:val="009B5EBD"/>
    <w:rsid w:val="009B634A"/>
    <w:rsid w:val="009B7706"/>
    <w:rsid w:val="009B7EE2"/>
    <w:rsid w:val="009C097F"/>
    <w:rsid w:val="009C3858"/>
    <w:rsid w:val="009C4224"/>
    <w:rsid w:val="009C4FA3"/>
    <w:rsid w:val="009C5900"/>
    <w:rsid w:val="009C5CAB"/>
    <w:rsid w:val="009C7669"/>
    <w:rsid w:val="009D049A"/>
    <w:rsid w:val="009D0995"/>
    <w:rsid w:val="009D1598"/>
    <w:rsid w:val="009D3158"/>
    <w:rsid w:val="009D3B51"/>
    <w:rsid w:val="009D3F5A"/>
    <w:rsid w:val="009D4E39"/>
    <w:rsid w:val="009D5047"/>
    <w:rsid w:val="009D612E"/>
    <w:rsid w:val="009D6FFA"/>
    <w:rsid w:val="009D7A21"/>
    <w:rsid w:val="009D7A2C"/>
    <w:rsid w:val="009D7BEF"/>
    <w:rsid w:val="009E1239"/>
    <w:rsid w:val="009E1620"/>
    <w:rsid w:val="009E1DB7"/>
    <w:rsid w:val="009E2401"/>
    <w:rsid w:val="009E27DC"/>
    <w:rsid w:val="009E4922"/>
    <w:rsid w:val="009E57BB"/>
    <w:rsid w:val="009E5831"/>
    <w:rsid w:val="009E5D23"/>
    <w:rsid w:val="009E5FEA"/>
    <w:rsid w:val="009E7360"/>
    <w:rsid w:val="009F02DC"/>
    <w:rsid w:val="009F2A38"/>
    <w:rsid w:val="009F313B"/>
    <w:rsid w:val="009F3BD6"/>
    <w:rsid w:val="009F41FE"/>
    <w:rsid w:val="009F4DCE"/>
    <w:rsid w:val="009F6F1C"/>
    <w:rsid w:val="009F7284"/>
    <w:rsid w:val="009F7753"/>
    <w:rsid w:val="00A00E8A"/>
    <w:rsid w:val="00A01BC1"/>
    <w:rsid w:val="00A01D26"/>
    <w:rsid w:val="00A0224F"/>
    <w:rsid w:val="00A029C6"/>
    <w:rsid w:val="00A02BD0"/>
    <w:rsid w:val="00A030A7"/>
    <w:rsid w:val="00A0359C"/>
    <w:rsid w:val="00A03AD7"/>
    <w:rsid w:val="00A03BEC"/>
    <w:rsid w:val="00A059DF"/>
    <w:rsid w:val="00A06B89"/>
    <w:rsid w:val="00A07FD9"/>
    <w:rsid w:val="00A1050F"/>
    <w:rsid w:val="00A11370"/>
    <w:rsid w:val="00A11C63"/>
    <w:rsid w:val="00A1477B"/>
    <w:rsid w:val="00A150CC"/>
    <w:rsid w:val="00A1678D"/>
    <w:rsid w:val="00A16958"/>
    <w:rsid w:val="00A205D3"/>
    <w:rsid w:val="00A2179B"/>
    <w:rsid w:val="00A23692"/>
    <w:rsid w:val="00A25F17"/>
    <w:rsid w:val="00A262E8"/>
    <w:rsid w:val="00A268BD"/>
    <w:rsid w:val="00A26B3B"/>
    <w:rsid w:val="00A277FB"/>
    <w:rsid w:val="00A27DA2"/>
    <w:rsid w:val="00A31063"/>
    <w:rsid w:val="00A31833"/>
    <w:rsid w:val="00A32831"/>
    <w:rsid w:val="00A329E0"/>
    <w:rsid w:val="00A32D2F"/>
    <w:rsid w:val="00A33714"/>
    <w:rsid w:val="00A33771"/>
    <w:rsid w:val="00A35818"/>
    <w:rsid w:val="00A3582A"/>
    <w:rsid w:val="00A35F98"/>
    <w:rsid w:val="00A36EAD"/>
    <w:rsid w:val="00A40BD0"/>
    <w:rsid w:val="00A41633"/>
    <w:rsid w:val="00A4252D"/>
    <w:rsid w:val="00A4261F"/>
    <w:rsid w:val="00A4405E"/>
    <w:rsid w:val="00A4431E"/>
    <w:rsid w:val="00A4638B"/>
    <w:rsid w:val="00A476E6"/>
    <w:rsid w:val="00A47C23"/>
    <w:rsid w:val="00A505EA"/>
    <w:rsid w:val="00A50A71"/>
    <w:rsid w:val="00A51A04"/>
    <w:rsid w:val="00A51DEF"/>
    <w:rsid w:val="00A520B7"/>
    <w:rsid w:val="00A52824"/>
    <w:rsid w:val="00A53BB1"/>
    <w:rsid w:val="00A54FA2"/>
    <w:rsid w:val="00A5712E"/>
    <w:rsid w:val="00A5789E"/>
    <w:rsid w:val="00A57F2D"/>
    <w:rsid w:val="00A60303"/>
    <w:rsid w:val="00A60E46"/>
    <w:rsid w:val="00A638D5"/>
    <w:rsid w:val="00A644BA"/>
    <w:rsid w:val="00A64791"/>
    <w:rsid w:val="00A64E3D"/>
    <w:rsid w:val="00A6597D"/>
    <w:rsid w:val="00A65F0C"/>
    <w:rsid w:val="00A6622A"/>
    <w:rsid w:val="00A67265"/>
    <w:rsid w:val="00A67872"/>
    <w:rsid w:val="00A67F05"/>
    <w:rsid w:val="00A708C5"/>
    <w:rsid w:val="00A710D7"/>
    <w:rsid w:val="00A7236A"/>
    <w:rsid w:val="00A726B9"/>
    <w:rsid w:val="00A7377D"/>
    <w:rsid w:val="00A76963"/>
    <w:rsid w:val="00A77283"/>
    <w:rsid w:val="00A8023B"/>
    <w:rsid w:val="00A81674"/>
    <w:rsid w:val="00A822AB"/>
    <w:rsid w:val="00A8300F"/>
    <w:rsid w:val="00A836A2"/>
    <w:rsid w:val="00A848DF"/>
    <w:rsid w:val="00A84CC8"/>
    <w:rsid w:val="00A86B75"/>
    <w:rsid w:val="00A87522"/>
    <w:rsid w:val="00A8797D"/>
    <w:rsid w:val="00A90231"/>
    <w:rsid w:val="00A904EE"/>
    <w:rsid w:val="00A90C16"/>
    <w:rsid w:val="00A91920"/>
    <w:rsid w:val="00A93B99"/>
    <w:rsid w:val="00A953D4"/>
    <w:rsid w:val="00A95610"/>
    <w:rsid w:val="00A9609F"/>
    <w:rsid w:val="00A962F4"/>
    <w:rsid w:val="00A967EE"/>
    <w:rsid w:val="00A96C2A"/>
    <w:rsid w:val="00AA0990"/>
    <w:rsid w:val="00AA177B"/>
    <w:rsid w:val="00AA232A"/>
    <w:rsid w:val="00AA5866"/>
    <w:rsid w:val="00AA594E"/>
    <w:rsid w:val="00AA6C21"/>
    <w:rsid w:val="00AB06B2"/>
    <w:rsid w:val="00AB0924"/>
    <w:rsid w:val="00AB0976"/>
    <w:rsid w:val="00AB0BDA"/>
    <w:rsid w:val="00AB0DAE"/>
    <w:rsid w:val="00AB0E14"/>
    <w:rsid w:val="00AB2508"/>
    <w:rsid w:val="00AB4ADB"/>
    <w:rsid w:val="00AB4C1F"/>
    <w:rsid w:val="00AB4CF1"/>
    <w:rsid w:val="00AB54CC"/>
    <w:rsid w:val="00AC023F"/>
    <w:rsid w:val="00AC07AF"/>
    <w:rsid w:val="00AC09F0"/>
    <w:rsid w:val="00AC1424"/>
    <w:rsid w:val="00AC143E"/>
    <w:rsid w:val="00AC2289"/>
    <w:rsid w:val="00AC2EFC"/>
    <w:rsid w:val="00AC4259"/>
    <w:rsid w:val="00AC468D"/>
    <w:rsid w:val="00AC5151"/>
    <w:rsid w:val="00AC6DEF"/>
    <w:rsid w:val="00AD0F6B"/>
    <w:rsid w:val="00AD149F"/>
    <w:rsid w:val="00AD19CD"/>
    <w:rsid w:val="00AD284C"/>
    <w:rsid w:val="00AD28B5"/>
    <w:rsid w:val="00AD774D"/>
    <w:rsid w:val="00AE0434"/>
    <w:rsid w:val="00AE0690"/>
    <w:rsid w:val="00AE0D85"/>
    <w:rsid w:val="00AE1C3A"/>
    <w:rsid w:val="00AE2289"/>
    <w:rsid w:val="00AE430D"/>
    <w:rsid w:val="00AE4B21"/>
    <w:rsid w:val="00AE5638"/>
    <w:rsid w:val="00AE5825"/>
    <w:rsid w:val="00AE5D42"/>
    <w:rsid w:val="00AE7204"/>
    <w:rsid w:val="00AF1E78"/>
    <w:rsid w:val="00AF1E81"/>
    <w:rsid w:val="00AF241A"/>
    <w:rsid w:val="00AF37FB"/>
    <w:rsid w:val="00AF4C7D"/>
    <w:rsid w:val="00AF6243"/>
    <w:rsid w:val="00AF71B8"/>
    <w:rsid w:val="00AF7F78"/>
    <w:rsid w:val="00B00BC1"/>
    <w:rsid w:val="00B01943"/>
    <w:rsid w:val="00B0237A"/>
    <w:rsid w:val="00B04745"/>
    <w:rsid w:val="00B04B95"/>
    <w:rsid w:val="00B05474"/>
    <w:rsid w:val="00B05DEF"/>
    <w:rsid w:val="00B06C11"/>
    <w:rsid w:val="00B06FD5"/>
    <w:rsid w:val="00B07992"/>
    <w:rsid w:val="00B10477"/>
    <w:rsid w:val="00B109C5"/>
    <w:rsid w:val="00B11D68"/>
    <w:rsid w:val="00B12412"/>
    <w:rsid w:val="00B12DB6"/>
    <w:rsid w:val="00B17193"/>
    <w:rsid w:val="00B1734A"/>
    <w:rsid w:val="00B17577"/>
    <w:rsid w:val="00B17688"/>
    <w:rsid w:val="00B20CBD"/>
    <w:rsid w:val="00B21690"/>
    <w:rsid w:val="00B21B74"/>
    <w:rsid w:val="00B21EB2"/>
    <w:rsid w:val="00B2322D"/>
    <w:rsid w:val="00B24965"/>
    <w:rsid w:val="00B272E6"/>
    <w:rsid w:val="00B2776A"/>
    <w:rsid w:val="00B30207"/>
    <w:rsid w:val="00B31AF3"/>
    <w:rsid w:val="00B31B52"/>
    <w:rsid w:val="00B32262"/>
    <w:rsid w:val="00B33C62"/>
    <w:rsid w:val="00B33C97"/>
    <w:rsid w:val="00B36762"/>
    <w:rsid w:val="00B36FD8"/>
    <w:rsid w:val="00B374EA"/>
    <w:rsid w:val="00B375C5"/>
    <w:rsid w:val="00B37879"/>
    <w:rsid w:val="00B37BD7"/>
    <w:rsid w:val="00B402D4"/>
    <w:rsid w:val="00B426CF"/>
    <w:rsid w:val="00B459E4"/>
    <w:rsid w:val="00B45CE3"/>
    <w:rsid w:val="00B465CE"/>
    <w:rsid w:val="00B47E59"/>
    <w:rsid w:val="00B52F48"/>
    <w:rsid w:val="00B53879"/>
    <w:rsid w:val="00B53F91"/>
    <w:rsid w:val="00B54D9B"/>
    <w:rsid w:val="00B578FC"/>
    <w:rsid w:val="00B5790E"/>
    <w:rsid w:val="00B613C1"/>
    <w:rsid w:val="00B62B99"/>
    <w:rsid w:val="00B64C49"/>
    <w:rsid w:val="00B64DA5"/>
    <w:rsid w:val="00B70189"/>
    <w:rsid w:val="00B72B5B"/>
    <w:rsid w:val="00B72CEE"/>
    <w:rsid w:val="00B73245"/>
    <w:rsid w:val="00B74F88"/>
    <w:rsid w:val="00B7779B"/>
    <w:rsid w:val="00B822A7"/>
    <w:rsid w:val="00B82957"/>
    <w:rsid w:val="00B83840"/>
    <w:rsid w:val="00B83DD4"/>
    <w:rsid w:val="00B84271"/>
    <w:rsid w:val="00B84768"/>
    <w:rsid w:val="00B84F09"/>
    <w:rsid w:val="00B85C2A"/>
    <w:rsid w:val="00B85E0B"/>
    <w:rsid w:val="00B86CA7"/>
    <w:rsid w:val="00B87BD4"/>
    <w:rsid w:val="00B9050B"/>
    <w:rsid w:val="00B90757"/>
    <w:rsid w:val="00B929AC"/>
    <w:rsid w:val="00B93809"/>
    <w:rsid w:val="00B94D62"/>
    <w:rsid w:val="00B966CE"/>
    <w:rsid w:val="00B97709"/>
    <w:rsid w:val="00B97C96"/>
    <w:rsid w:val="00B97F81"/>
    <w:rsid w:val="00BA0B72"/>
    <w:rsid w:val="00BA1F2C"/>
    <w:rsid w:val="00BA275C"/>
    <w:rsid w:val="00BA3074"/>
    <w:rsid w:val="00BA429F"/>
    <w:rsid w:val="00BA48E3"/>
    <w:rsid w:val="00BA4AA4"/>
    <w:rsid w:val="00BA5AB1"/>
    <w:rsid w:val="00BA6CF4"/>
    <w:rsid w:val="00BA70E2"/>
    <w:rsid w:val="00BB017B"/>
    <w:rsid w:val="00BB1CAE"/>
    <w:rsid w:val="00BB2235"/>
    <w:rsid w:val="00BB22F7"/>
    <w:rsid w:val="00BB232D"/>
    <w:rsid w:val="00BB3475"/>
    <w:rsid w:val="00BB48F4"/>
    <w:rsid w:val="00BB4C39"/>
    <w:rsid w:val="00BB62FF"/>
    <w:rsid w:val="00BB66A1"/>
    <w:rsid w:val="00BC0C74"/>
    <w:rsid w:val="00BC1C72"/>
    <w:rsid w:val="00BC2D88"/>
    <w:rsid w:val="00BC38F2"/>
    <w:rsid w:val="00BC4AE1"/>
    <w:rsid w:val="00BC51F0"/>
    <w:rsid w:val="00BC5386"/>
    <w:rsid w:val="00BC5402"/>
    <w:rsid w:val="00BC5B8C"/>
    <w:rsid w:val="00BC650A"/>
    <w:rsid w:val="00BD1EF6"/>
    <w:rsid w:val="00BD418D"/>
    <w:rsid w:val="00BE06B2"/>
    <w:rsid w:val="00BE0F5F"/>
    <w:rsid w:val="00BE1519"/>
    <w:rsid w:val="00BE16AF"/>
    <w:rsid w:val="00BE1BD7"/>
    <w:rsid w:val="00BE215C"/>
    <w:rsid w:val="00BE27D1"/>
    <w:rsid w:val="00BE41C7"/>
    <w:rsid w:val="00BE4B06"/>
    <w:rsid w:val="00BE4CBF"/>
    <w:rsid w:val="00BE5404"/>
    <w:rsid w:val="00BE573B"/>
    <w:rsid w:val="00BE57BC"/>
    <w:rsid w:val="00BE62F4"/>
    <w:rsid w:val="00BE65A6"/>
    <w:rsid w:val="00BE73FF"/>
    <w:rsid w:val="00BE76CA"/>
    <w:rsid w:val="00BF2133"/>
    <w:rsid w:val="00BF4B7E"/>
    <w:rsid w:val="00BF5F7C"/>
    <w:rsid w:val="00BF7932"/>
    <w:rsid w:val="00C0064A"/>
    <w:rsid w:val="00C01A00"/>
    <w:rsid w:val="00C01AFE"/>
    <w:rsid w:val="00C02A4A"/>
    <w:rsid w:val="00C0353F"/>
    <w:rsid w:val="00C03997"/>
    <w:rsid w:val="00C069C2"/>
    <w:rsid w:val="00C11F1D"/>
    <w:rsid w:val="00C13712"/>
    <w:rsid w:val="00C14023"/>
    <w:rsid w:val="00C14395"/>
    <w:rsid w:val="00C16EC9"/>
    <w:rsid w:val="00C1730C"/>
    <w:rsid w:val="00C17DC1"/>
    <w:rsid w:val="00C20159"/>
    <w:rsid w:val="00C227BF"/>
    <w:rsid w:val="00C22CCB"/>
    <w:rsid w:val="00C22D63"/>
    <w:rsid w:val="00C23457"/>
    <w:rsid w:val="00C25EF2"/>
    <w:rsid w:val="00C2674D"/>
    <w:rsid w:val="00C2730C"/>
    <w:rsid w:val="00C2739C"/>
    <w:rsid w:val="00C2782E"/>
    <w:rsid w:val="00C323DB"/>
    <w:rsid w:val="00C32942"/>
    <w:rsid w:val="00C347A7"/>
    <w:rsid w:val="00C34B6D"/>
    <w:rsid w:val="00C366C2"/>
    <w:rsid w:val="00C411C4"/>
    <w:rsid w:val="00C41E05"/>
    <w:rsid w:val="00C41F0A"/>
    <w:rsid w:val="00C43410"/>
    <w:rsid w:val="00C436D4"/>
    <w:rsid w:val="00C438AF"/>
    <w:rsid w:val="00C44050"/>
    <w:rsid w:val="00C444AE"/>
    <w:rsid w:val="00C444DB"/>
    <w:rsid w:val="00C446CD"/>
    <w:rsid w:val="00C44798"/>
    <w:rsid w:val="00C45B83"/>
    <w:rsid w:val="00C45D52"/>
    <w:rsid w:val="00C463AA"/>
    <w:rsid w:val="00C51062"/>
    <w:rsid w:val="00C51408"/>
    <w:rsid w:val="00C54A21"/>
    <w:rsid w:val="00C564CA"/>
    <w:rsid w:val="00C57CDF"/>
    <w:rsid w:val="00C57D86"/>
    <w:rsid w:val="00C60668"/>
    <w:rsid w:val="00C62A8F"/>
    <w:rsid w:val="00C64916"/>
    <w:rsid w:val="00C64BF8"/>
    <w:rsid w:val="00C653CA"/>
    <w:rsid w:val="00C67189"/>
    <w:rsid w:val="00C67AD8"/>
    <w:rsid w:val="00C7005B"/>
    <w:rsid w:val="00C706EA"/>
    <w:rsid w:val="00C72067"/>
    <w:rsid w:val="00C726A1"/>
    <w:rsid w:val="00C72A00"/>
    <w:rsid w:val="00C73027"/>
    <w:rsid w:val="00C736C2"/>
    <w:rsid w:val="00C73B58"/>
    <w:rsid w:val="00C748A6"/>
    <w:rsid w:val="00C74A9D"/>
    <w:rsid w:val="00C75F3E"/>
    <w:rsid w:val="00C76EDA"/>
    <w:rsid w:val="00C779FE"/>
    <w:rsid w:val="00C77D51"/>
    <w:rsid w:val="00C85453"/>
    <w:rsid w:val="00C87074"/>
    <w:rsid w:val="00C872C5"/>
    <w:rsid w:val="00C87AB5"/>
    <w:rsid w:val="00C9080E"/>
    <w:rsid w:val="00C93B17"/>
    <w:rsid w:val="00C9546B"/>
    <w:rsid w:val="00C96A12"/>
    <w:rsid w:val="00CA0903"/>
    <w:rsid w:val="00CA1B5F"/>
    <w:rsid w:val="00CA6453"/>
    <w:rsid w:val="00CA7495"/>
    <w:rsid w:val="00CB199A"/>
    <w:rsid w:val="00CB1EC5"/>
    <w:rsid w:val="00CB1FA5"/>
    <w:rsid w:val="00CB232D"/>
    <w:rsid w:val="00CB2570"/>
    <w:rsid w:val="00CB27D1"/>
    <w:rsid w:val="00CB35F4"/>
    <w:rsid w:val="00CB4C95"/>
    <w:rsid w:val="00CB4F10"/>
    <w:rsid w:val="00CB532B"/>
    <w:rsid w:val="00CB5A5B"/>
    <w:rsid w:val="00CB5C67"/>
    <w:rsid w:val="00CB6CA9"/>
    <w:rsid w:val="00CC26E5"/>
    <w:rsid w:val="00CC295A"/>
    <w:rsid w:val="00CC2F02"/>
    <w:rsid w:val="00CC3C17"/>
    <w:rsid w:val="00CC4B03"/>
    <w:rsid w:val="00CC4DD0"/>
    <w:rsid w:val="00CC5F96"/>
    <w:rsid w:val="00CC61ED"/>
    <w:rsid w:val="00CC72E1"/>
    <w:rsid w:val="00CD02A4"/>
    <w:rsid w:val="00CD0B3C"/>
    <w:rsid w:val="00CD1F67"/>
    <w:rsid w:val="00CD266D"/>
    <w:rsid w:val="00CD2AF1"/>
    <w:rsid w:val="00CD4012"/>
    <w:rsid w:val="00CD45BA"/>
    <w:rsid w:val="00CD596E"/>
    <w:rsid w:val="00CD5AC3"/>
    <w:rsid w:val="00CD5D2C"/>
    <w:rsid w:val="00CD5E7C"/>
    <w:rsid w:val="00CD6A50"/>
    <w:rsid w:val="00CD6B24"/>
    <w:rsid w:val="00CE0263"/>
    <w:rsid w:val="00CE1650"/>
    <w:rsid w:val="00CE1C5B"/>
    <w:rsid w:val="00CE1F98"/>
    <w:rsid w:val="00CE2681"/>
    <w:rsid w:val="00CE5EED"/>
    <w:rsid w:val="00CE73A7"/>
    <w:rsid w:val="00CE76E5"/>
    <w:rsid w:val="00CF00A8"/>
    <w:rsid w:val="00CF05DC"/>
    <w:rsid w:val="00CF0F89"/>
    <w:rsid w:val="00CF1EB4"/>
    <w:rsid w:val="00CF2761"/>
    <w:rsid w:val="00CF28B6"/>
    <w:rsid w:val="00CF3322"/>
    <w:rsid w:val="00CF4AD9"/>
    <w:rsid w:val="00CF51F3"/>
    <w:rsid w:val="00CF726B"/>
    <w:rsid w:val="00CF783C"/>
    <w:rsid w:val="00D03FEC"/>
    <w:rsid w:val="00D04154"/>
    <w:rsid w:val="00D04D46"/>
    <w:rsid w:val="00D04EF1"/>
    <w:rsid w:val="00D04F88"/>
    <w:rsid w:val="00D0580A"/>
    <w:rsid w:val="00D0709A"/>
    <w:rsid w:val="00D07B07"/>
    <w:rsid w:val="00D10052"/>
    <w:rsid w:val="00D1030D"/>
    <w:rsid w:val="00D11459"/>
    <w:rsid w:val="00D12479"/>
    <w:rsid w:val="00D129ED"/>
    <w:rsid w:val="00D13691"/>
    <w:rsid w:val="00D14DE0"/>
    <w:rsid w:val="00D16F48"/>
    <w:rsid w:val="00D175F3"/>
    <w:rsid w:val="00D17938"/>
    <w:rsid w:val="00D21008"/>
    <w:rsid w:val="00D214DA"/>
    <w:rsid w:val="00D2235F"/>
    <w:rsid w:val="00D22AE2"/>
    <w:rsid w:val="00D254E4"/>
    <w:rsid w:val="00D25817"/>
    <w:rsid w:val="00D2587A"/>
    <w:rsid w:val="00D272E4"/>
    <w:rsid w:val="00D27C86"/>
    <w:rsid w:val="00D302D9"/>
    <w:rsid w:val="00D30414"/>
    <w:rsid w:val="00D309FE"/>
    <w:rsid w:val="00D3135F"/>
    <w:rsid w:val="00D31435"/>
    <w:rsid w:val="00D32212"/>
    <w:rsid w:val="00D3387D"/>
    <w:rsid w:val="00D340E1"/>
    <w:rsid w:val="00D366CF"/>
    <w:rsid w:val="00D4135D"/>
    <w:rsid w:val="00D4171B"/>
    <w:rsid w:val="00D42CC1"/>
    <w:rsid w:val="00D4479C"/>
    <w:rsid w:val="00D458AF"/>
    <w:rsid w:val="00D45F8B"/>
    <w:rsid w:val="00D4673A"/>
    <w:rsid w:val="00D4735F"/>
    <w:rsid w:val="00D50112"/>
    <w:rsid w:val="00D505CB"/>
    <w:rsid w:val="00D50C66"/>
    <w:rsid w:val="00D517BE"/>
    <w:rsid w:val="00D519D8"/>
    <w:rsid w:val="00D53874"/>
    <w:rsid w:val="00D546BE"/>
    <w:rsid w:val="00D5479F"/>
    <w:rsid w:val="00D5668E"/>
    <w:rsid w:val="00D60574"/>
    <w:rsid w:val="00D60C3E"/>
    <w:rsid w:val="00D60E46"/>
    <w:rsid w:val="00D6139B"/>
    <w:rsid w:val="00D62EF5"/>
    <w:rsid w:val="00D6314E"/>
    <w:rsid w:val="00D643E2"/>
    <w:rsid w:val="00D6460B"/>
    <w:rsid w:val="00D6600D"/>
    <w:rsid w:val="00D66419"/>
    <w:rsid w:val="00D67922"/>
    <w:rsid w:val="00D70493"/>
    <w:rsid w:val="00D718EF"/>
    <w:rsid w:val="00D72A6E"/>
    <w:rsid w:val="00D75564"/>
    <w:rsid w:val="00D75783"/>
    <w:rsid w:val="00D75ACF"/>
    <w:rsid w:val="00D76920"/>
    <w:rsid w:val="00D76D35"/>
    <w:rsid w:val="00D76FD8"/>
    <w:rsid w:val="00D77641"/>
    <w:rsid w:val="00D77A4F"/>
    <w:rsid w:val="00D80435"/>
    <w:rsid w:val="00D80A72"/>
    <w:rsid w:val="00D81419"/>
    <w:rsid w:val="00D81B3F"/>
    <w:rsid w:val="00D83706"/>
    <w:rsid w:val="00D83E08"/>
    <w:rsid w:val="00D83E67"/>
    <w:rsid w:val="00D915E9"/>
    <w:rsid w:val="00D91E3B"/>
    <w:rsid w:val="00D923D5"/>
    <w:rsid w:val="00D92FEB"/>
    <w:rsid w:val="00D93D34"/>
    <w:rsid w:val="00D95277"/>
    <w:rsid w:val="00D963E3"/>
    <w:rsid w:val="00D965D1"/>
    <w:rsid w:val="00D97B12"/>
    <w:rsid w:val="00DA12E1"/>
    <w:rsid w:val="00DA343E"/>
    <w:rsid w:val="00DA3A85"/>
    <w:rsid w:val="00DA4C5D"/>
    <w:rsid w:val="00DA50C5"/>
    <w:rsid w:val="00DA59CB"/>
    <w:rsid w:val="00DA64F5"/>
    <w:rsid w:val="00DB000F"/>
    <w:rsid w:val="00DB0651"/>
    <w:rsid w:val="00DB1A34"/>
    <w:rsid w:val="00DB2099"/>
    <w:rsid w:val="00DB2BE0"/>
    <w:rsid w:val="00DB30E3"/>
    <w:rsid w:val="00DB7542"/>
    <w:rsid w:val="00DC0E1E"/>
    <w:rsid w:val="00DC1111"/>
    <w:rsid w:val="00DC118B"/>
    <w:rsid w:val="00DC135B"/>
    <w:rsid w:val="00DC21E5"/>
    <w:rsid w:val="00DC3375"/>
    <w:rsid w:val="00DC3A5E"/>
    <w:rsid w:val="00DC671F"/>
    <w:rsid w:val="00DC67EE"/>
    <w:rsid w:val="00DC6DCB"/>
    <w:rsid w:val="00DC7976"/>
    <w:rsid w:val="00DD0750"/>
    <w:rsid w:val="00DD08ED"/>
    <w:rsid w:val="00DD0E34"/>
    <w:rsid w:val="00DD18C9"/>
    <w:rsid w:val="00DD2390"/>
    <w:rsid w:val="00DD3FF3"/>
    <w:rsid w:val="00DD41C2"/>
    <w:rsid w:val="00DD5107"/>
    <w:rsid w:val="00DD5D35"/>
    <w:rsid w:val="00DD65C8"/>
    <w:rsid w:val="00DD75B4"/>
    <w:rsid w:val="00DD7AD2"/>
    <w:rsid w:val="00DE01EB"/>
    <w:rsid w:val="00DE0A90"/>
    <w:rsid w:val="00DE19F0"/>
    <w:rsid w:val="00DE1D00"/>
    <w:rsid w:val="00DE23C9"/>
    <w:rsid w:val="00DE5A98"/>
    <w:rsid w:val="00DE601C"/>
    <w:rsid w:val="00DE6174"/>
    <w:rsid w:val="00DE65FD"/>
    <w:rsid w:val="00DF02D7"/>
    <w:rsid w:val="00DF03C6"/>
    <w:rsid w:val="00DF0A7C"/>
    <w:rsid w:val="00DF11EF"/>
    <w:rsid w:val="00DF1FA9"/>
    <w:rsid w:val="00DF2E43"/>
    <w:rsid w:val="00DF3B72"/>
    <w:rsid w:val="00DF4246"/>
    <w:rsid w:val="00DF4F5A"/>
    <w:rsid w:val="00DF657D"/>
    <w:rsid w:val="00DF6843"/>
    <w:rsid w:val="00DF6EC4"/>
    <w:rsid w:val="00DF7F94"/>
    <w:rsid w:val="00E019E3"/>
    <w:rsid w:val="00E025C9"/>
    <w:rsid w:val="00E02C92"/>
    <w:rsid w:val="00E03172"/>
    <w:rsid w:val="00E0352A"/>
    <w:rsid w:val="00E0357B"/>
    <w:rsid w:val="00E03B2D"/>
    <w:rsid w:val="00E04A24"/>
    <w:rsid w:val="00E05490"/>
    <w:rsid w:val="00E05A1D"/>
    <w:rsid w:val="00E07F1B"/>
    <w:rsid w:val="00E12655"/>
    <w:rsid w:val="00E13575"/>
    <w:rsid w:val="00E13C0D"/>
    <w:rsid w:val="00E14097"/>
    <w:rsid w:val="00E144BD"/>
    <w:rsid w:val="00E14790"/>
    <w:rsid w:val="00E1498F"/>
    <w:rsid w:val="00E14CFD"/>
    <w:rsid w:val="00E1501B"/>
    <w:rsid w:val="00E1611D"/>
    <w:rsid w:val="00E20166"/>
    <w:rsid w:val="00E20A19"/>
    <w:rsid w:val="00E2134F"/>
    <w:rsid w:val="00E214C4"/>
    <w:rsid w:val="00E23E70"/>
    <w:rsid w:val="00E2553D"/>
    <w:rsid w:val="00E25709"/>
    <w:rsid w:val="00E30D6E"/>
    <w:rsid w:val="00E30E52"/>
    <w:rsid w:val="00E313BA"/>
    <w:rsid w:val="00E33665"/>
    <w:rsid w:val="00E35405"/>
    <w:rsid w:val="00E36905"/>
    <w:rsid w:val="00E36E53"/>
    <w:rsid w:val="00E37299"/>
    <w:rsid w:val="00E40E2B"/>
    <w:rsid w:val="00E4267D"/>
    <w:rsid w:val="00E43243"/>
    <w:rsid w:val="00E439B5"/>
    <w:rsid w:val="00E43FDE"/>
    <w:rsid w:val="00E446C9"/>
    <w:rsid w:val="00E4567D"/>
    <w:rsid w:val="00E45CFA"/>
    <w:rsid w:val="00E46C9D"/>
    <w:rsid w:val="00E4704A"/>
    <w:rsid w:val="00E47C37"/>
    <w:rsid w:val="00E47E29"/>
    <w:rsid w:val="00E51334"/>
    <w:rsid w:val="00E516D4"/>
    <w:rsid w:val="00E539BE"/>
    <w:rsid w:val="00E551ED"/>
    <w:rsid w:val="00E56BE2"/>
    <w:rsid w:val="00E56E96"/>
    <w:rsid w:val="00E60B8D"/>
    <w:rsid w:val="00E60DC0"/>
    <w:rsid w:val="00E61074"/>
    <w:rsid w:val="00E61498"/>
    <w:rsid w:val="00E62EC5"/>
    <w:rsid w:val="00E6479A"/>
    <w:rsid w:val="00E648C3"/>
    <w:rsid w:val="00E64E3D"/>
    <w:rsid w:val="00E66034"/>
    <w:rsid w:val="00E664E8"/>
    <w:rsid w:val="00E6686D"/>
    <w:rsid w:val="00E67705"/>
    <w:rsid w:val="00E67D14"/>
    <w:rsid w:val="00E73649"/>
    <w:rsid w:val="00E73B9A"/>
    <w:rsid w:val="00E73FE9"/>
    <w:rsid w:val="00E74C11"/>
    <w:rsid w:val="00E759FF"/>
    <w:rsid w:val="00E75CE0"/>
    <w:rsid w:val="00E769B3"/>
    <w:rsid w:val="00E77E10"/>
    <w:rsid w:val="00E804B1"/>
    <w:rsid w:val="00E81444"/>
    <w:rsid w:val="00E824B8"/>
    <w:rsid w:val="00E83D2C"/>
    <w:rsid w:val="00E84083"/>
    <w:rsid w:val="00E84822"/>
    <w:rsid w:val="00E857C2"/>
    <w:rsid w:val="00E863F0"/>
    <w:rsid w:val="00E86508"/>
    <w:rsid w:val="00E86924"/>
    <w:rsid w:val="00E86FAE"/>
    <w:rsid w:val="00E87708"/>
    <w:rsid w:val="00E87EEC"/>
    <w:rsid w:val="00E90930"/>
    <w:rsid w:val="00E911AF"/>
    <w:rsid w:val="00E91377"/>
    <w:rsid w:val="00E9172E"/>
    <w:rsid w:val="00E91931"/>
    <w:rsid w:val="00E91D94"/>
    <w:rsid w:val="00E91DF7"/>
    <w:rsid w:val="00E923A4"/>
    <w:rsid w:val="00E93004"/>
    <w:rsid w:val="00E9452F"/>
    <w:rsid w:val="00E95C0F"/>
    <w:rsid w:val="00E965FE"/>
    <w:rsid w:val="00E96615"/>
    <w:rsid w:val="00E97DE5"/>
    <w:rsid w:val="00EA0F59"/>
    <w:rsid w:val="00EA14F6"/>
    <w:rsid w:val="00EA39EE"/>
    <w:rsid w:val="00EA40FE"/>
    <w:rsid w:val="00EA46D2"/>
    <w:rsid w:val="00EA4996"/>
    <w:rsid w:val="00EA4B37"/>
    <w:rsid w:val="00EA4B40"/>
    <w:rsid w:val="00EA4F84"/>
    <w:rsid w:val="00EA52F2"/>
    <w:rsid w:val="00EA5DD4"/>
    <w:rsid w:val="00EA5E4A"/>
    <w:rsid w:val="00EA6240"/>
    <w:rsid w:val="00EA7A97"/>
    <w:rsid w:val="00EB0AAB"/>
    <w:rsid w:val="00EB0D22"/>
    <w:rsid w:val="00EB1F0D"/>
    <w:rsid w:val="00EB5CA8"/>
    <w:rsid w:val="00EB6C0C"/>
    <w:rsid w:val="00EC1DD3"/>
    <w:rsid w:val="00EC280D"/>
    <w:rsid w:val="00EC2D75"/>
    <w:rsid w:val="00EC4D3F"/>
    <w:rsid w:val="00EC5C44"/>
    <w:rsid w:val="00EC60DD"/>
    <w:rsid w:val="00EC6AA6"/>
    <w:rsid w:val="00EC7BAD"/>
    <w:rsid w:val="00EC7F04"/>
    <w:rsid w:val="00ED037D"/>
    <w:rsid w:val="00ED0D66"/>
    <w:rsid w:val="00ED2DB4"/>
    <w:rsid w:val="00ED2DF3"/>
    <w:rsid w:val="00ED3BEF"/>
    <w:rsid w:val="00ED4B72"/>
    <w:rsid w:val="00ED525C"/>
    <w:rsid w:val="00ED52FB"/>
    <w:rsid w:val="00ED5C0C"/>
    <w:rsid w:val="00ED5E3B"/>
    <w:rsid w:val="00ED5ECF"/>
    <w:rsid w:val="00ED6C4B"/>
    <w:rsid w:val="00ED6C99"/>
    <w:rsid w:val="00ED7509"/>
    <w:rsid w:val="00EE090B"/>
    <w:rsid w:val="00EE0E2D"/>
    <w:rsid w:val="00EE2A69"/>
    <w:rsid w:val="00EE7EEC"/>
    <w:rsid w:val="00EF0FE4"/>
    <w:rsid w:val="00EF18AB"/>
    <w:rsid w:val="00EF263C"/>
    <w:rsid w:val="00EF2B19"/>
    <w:rsid w:val="00EF2F40"/>
    <w:rsid w:val="00EF31E5"/>
    <w:rsid w:val="00EF37DB"/>
    <w:rsid w:val="00EF3B01"/>
    <w:rsid w:val="00EF3C3B"/>
    <w:rsid w:val="00EF68CF"/>
    <w:rsid w:val="00EF70BB"/>
    <w:rsid w:val="00EF725B"/>
    <w:rsid w:val="00F03598"/>
    <w:rsid w:val="00F04C14"/>
    <w:rsid w:val="00F053C1"/>
    <w:rsid w:val="00F05CD5"/>
    <w:rsid w:val="00F10D62"/>
    <w:rsid w:val="00F10DFD"/>
    <w:rsid w:val="00F11295"/>
    <w:rsid w:val="00F11C32"/>
    <w:rsid w:val="00F12D8A"/>
    <w:rsid w:val="00F13412"/>
    <w:rsid w:val="00F13696"/>
    <w:rsid w:val="00F137D6"/>
    <w:rsid w:val="00F13B03"/>
    <w:rsid w:val="00F149C8"/>
    <w:rsid w:val="00F158D2"/>
    <w:rsid w:val="00F16643"/>
    <w:rsid w:val="00F16759"/>
    <w:rsid w:val="00F16B6D"/>
    <w:rsid w:val="00F17288"/>
    <w:rsid w:val="00F17359"/>
    <w:rsid w:val="00F20423"/>
    <w:rsid w:val="00F20512"/>
    <w:rsid w:val="00F21B03"/>
    <w:rsid w:val="00F22097"/>
    <w:rsid w:val="00F226C6"/>
    <w:rsid w:val="00F231D3"/>
    <w:rsid w:val="00F235E4"/>
    <w:rsid w:val="00F23A1F"/>
    <w:rsid w:val="00F240B4"/>
    <w:rsid w:val="00F24504"/>
    <w:rsid w:val="00F246A2"/>
    <w:rsid w:val="00F2556E"/>
    <w:rsid w:val="00F27350"/>
    <w:rsid w:val="00F273DE"/>
    <w:rsid w:val="00F27707"/>
    <w:rsid w:val="00F30912"/>
    <w:rsid w:val="00F309B7"/>
    <w:rsid w:val="00F30D23"/>
    <w:rsid w:val="00F31707"/>
    <w:rsid w:val="00F32FC3"/>
    <w:rsid w:val="00F34216"/>
    <w:rsid w:val="00F373EF"/>
    <w:rsid w:val="00F37DFB"/>
    <w:rsid w:val="00F37EF7"/>
    <w:rsid w:val="00F41A1A"/>
    <w:rsid w:val="00F41D9F"/>
    <w:rsid w:val="00F41E56"/>
    <w:rsid w:val="00F42042"/>
    <w:rsid w:val="00F42329"/>
    <w:rsid w:val="00F44857"/>
    <w:rsid w:val="00F456BA"/>
    <w:rsid w:val="00F46A7E"/>
    <w:rsid w:val="00F46E56"/>
    <w:rsid w:val="00F50FAF"/>
    <w:rsid w:val="00F5244F"/>
    <w:rsid w:val="00F526FA"/>
    <w:rsid w:val="00F5271E"/>
    <w:rsid w:val="00F53366"/>
    <w:rsid w:val="00F54C5D"/>
    <w:rsid w:val="00F56A82"/>
    <w:rsid w:val="00F56D2B"/>
    <w:rsid w:val="00F56EAA"/>
    <w:rsid w:val="00F57DA1"/>
    <w:rsid w:val="00F601CE"/>
    <w:rsid w:val="00F6268B"/>
    <w:rsid w:val="00F62ABD"/>
    <w:rsid w:val="00F63342"/>
    <w:rsid w:val="00F63E55"/>
    <w:rsid w:val="00F64178"/>
    <w:rsid w:val="00F6622E"/>
    <w:rsid w:val="00F66D61"/>
    <w:rsid w:val="00F67B92"/>
    <w:rsid w:val="00F70529"/>
    <w:rsid w:val="00F70607"/>
    <w:rsid w:val="00F71BF9"/>
    <w:rsid w:val="00F72DB2"/>
    <w:rsid w:val="00F745F0"/>
    <w:rsid w:val="00F74E1A"/>
    <w:rsid w:val="00F75172"/>
    <w:rsid w:val="00F76D55"/>
    <w:rsid w:val="00F76DE5"/>
    <w:rsid w:val="00F76FFB"/>
    <w:rsid w:val="00F806B9"/>
    <w:rsid w:val="00F81448"/>
    <w:rsid w:val="00F81534"/>
    <w:rsid w:val="00F82801"/>
    <w:rsid w:val="00F83405"/>
    <w:rsid w:val="00F853CE"/>
    <w:rsid w:val="00F85B6F"/>
    <w:rsid w:val="00F86871"/>
    <w:rsid w:val="00F87B27"/>
    <w:rsid w:val="00F92997"/>
    <w:rsid w:val="00F94273"/>
    <w:rsid w:val="00F943A8"/>
    <w:rsid w:val="00F95579"/>
    <w:rsid w:val="00F96562"/>
    <w:rsid w:val="00F972D7"/>
    <w:rsid w:val="00FA32BB"/>
    <w:rsid w:val="00FA3896"/>
    <w:rsid w:val="00FA3BCB"/>
    <w:rsid w:val="00FA46AD"/>
    <w:rsid w:val="00FA4901"/>
    <w:rsid w:val="00FA4988"/>
    <w:rsid w:val="00FA50F3"/>
    <w:rsid w:val="00FA5F46"/>
    <w:rsid w:val="00FA6849"/>
    <w:rsid w:val="00FB03AB"/>
    <w:rsid w:val="00FB03AE"/>
    <w:rsid w:val="00FB072B"/>
    <w:rsid w:val="00FB0DD5"/>
    <w:rsid w:val="00FB1A34"/>
    <w:rsid w:val="00FB4BD2"/>
    <w:rsid w:val="00FB4BFC"/>
    <w:rsid w:val="00FB4DC7"/>
    <w:rsid w:val="00FB5DE4"/>
    <w:rsid w:val="00FB604E"/>
    <w:rsid w:val="00FB6E19"/>
    <w:rsid w:val="00FC109B"/>
    <w:rsid w:val="00FC1F8F"/>
    <w:rsid w:val="00FC49A5"/>
    <w:rsid w:val="00FC566F"/>
    <w:rsid w:val="00FC6266"/>
    <w:rsid w:val="00FC6292"/>
    <w:rsid w:val="00FC64DF"/>
    <w:rsid w:val="00FC7211"/>
    <w:rsid w:val="00FD0130"/>
    <w:rsid w:val="00FD2CF9"/>
    <w:rsid w:val="00FD3D82"/>
    <w:rsid w:val="00FD3E6D"/>
    <w:rsid w:val="00FD45A1"/>
    <w:rsid w:val="00FD554F"/>
    <w:rsid w:val="00FD6355"/>
    <w:rsid w:val="00FD6C06"/>
    <w:rsid w:val="00FD712A"/>
    <w:rsid w:val="00FD728E"/>
    <w:rsid w:val="00FD7735"/>
    <w:rsid w:val="00FE0A28"/>
    <w:rsid w:val="00FE0DAD"/>
    <w:rsid w:val="00FE1070"/>
    <w:rsid w:val="00FE17E4"/>
    <w:rsid w:val="00FE2CEE"/>
    <w:rsid w:val="00FE2FE9"/>
    <w:rsid w:val="00FE38FD"/>
    <w:rsid w:val="00FE3927"/>
    <w:rsid w:val="00FE4EC1"/>
    <w:rsid w:val="00FE5927"/>
    <w:rsid w:val="00FE5B04"/>
    <w:rsid w:val="00FE74B3"/>
    <w:rsid w:val="00FF043E"/>
    <w:rsid w:val="00FF0759"/>
    <w:rsid w:val="00FF1A5E"/>
    <w:rsid w:val="00FF1E9D"/>
    <w:rsid w:val="00FF31FD"/>
    <w:rsid w:val="00FF4181"/>
    <w:rsid w:val="00FF4A82"/>
    <w:rsid w:val="00FF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39C75"/>
  <w15:chartTrackingRefBased/>
  <w15:docId w15:val="{B598FB35-023F-4790-9C91-9FB05B6C1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F84"/>
    <w:pPr>
      <w:overflowPunct w:val="0"/>
      <w:autoSpaceDE w:val="0"/>
      <w:autoSpaceDN w:val="0"/>
      <w:adjustRightInd w:val="0"/>
      <w:spacing w:after="120"/>
      <w:jc w:val="both"/>
      <w:textAlignment w:val="baseline"/>
    </w:pPr>
    <w:rPr>
      <w:sz w:val="26"/>
    </w:rPr>
  </w:style>
  <w:style w:type="paragraph" w:styleId="Heading1">
    <w:name w:val="heading 1"/>
    <w:aliases w:val="heading 1,结算规范 标题1,H1,PIM 1,h1,1st level,Section Head,l1,Heading 0,&amp;3,List level 1,H11,H12,H13,H14,H15,H16,H17,标书1,h11,heading 1TOC,Header 1,Header1,SAHeading 1,Head1,Heading apps,123321,H111,H121,H131,H141,H151,H161,H18,H112,H122,H132,H142"/>
    <w:basedOn w:val="Normal"/>
    <w:next w:val="Normal"/>
    <w:link w:val="Heading1Char"/>
    <w:autoRedefine/>
    <w:qFormat/>
    <w:rsid w:val="008B7923"/>
    <w:pPr>
      <w:keepNext/>
      <w:numPr>
        <w:numId w:val="1"/>
      </w:numPr>
      <w:overflowPunct/>
      <w:autoSpaceDE/>
      <w:autoSpaceDN/>
      <w:adjustRightInd/>
      <w:spacing w:before="120"/>
      <w:textAlignment w:val="auto"/>
      <w:outlineLvl w:val="0"/>
    </w:pPr>
    <w:rPr>
      <w:b/>
      <w:kern w:val="28"/>
      <w:sz w:val="28"/>
      <w:szCs w:val="24"/>
    </w:rPr>
  </w:style>
  <w:style w:type="paragraph" w:styleId="Heading2">
    <w:name w:val="heading 2"/>
    <w:aliases w:val="heading 2,结算规范 标题2,第一章 标题 2,Heading 2 Hidden,Heading 2 CCBS,H2,h2,PIM2,Titre3,HD2,sect 1.2,H21,sect 1.21,H22,sect 1.22,H211,sect 1.211,H23,sect 1.23,H212,sect 1.212,DO,ISO1,Underrubrik1,prop2,UNDERRUBRIK 1-2,2,Level 2 Head,L2,2nd level,l2"/>
    <w:basedOn w:val="Normal"/>
    <w:next w:val="Normal"/>
    <w:link w:val="Heading2Char"/>
    <w:autoRedefine/>
    <w:unhideWhenUsed/>
    <w:qFormat/>
    <w:rsid w:val="00C323DB"/>
    <w:pPr>
      <w:keepNext/>
      <w:numPr>
        <w:ilvl w:val="1"/>
        <w:numId w:val="1"/>
      </w:numPr>
      <w:overflowPunct/>
      <w:autoSpaceDE/>
      <w:autoSpaceDN/>
      <w:adjustRightInd/>
      <w:spacing w:before="120"/>
      <w:textAlignment w:val="auto"/>
      <w:outlineLvl w:val="1"/>
    </w:pPr>
    <w:rPr>
      <w:rFonts w:cs="Arial"/>
      <w:b/>
      <w:szCs w:val="26"/>
    </w:rPr>
  </w:style>
  <w:style w:type="paragraph" w:styleId="Heading3">
    <w:name w:val="heading 3"/>
    <w:aliases w:val="heading 3,结算规范 标题3,h3,H3,level_3,PIM 3,Level 3 Head,Heading 3 - old,sect1.2.3,sect1.2.31,sect1.2.32,sect1.2.311,sect1.2.33,sect1.2.312,Bold Head,bh,BOD 0,3rd level,3,Head 3,二级节名,heading 3TOC,l3,PRTM Heading 3,CT,Heading 2.3,1.2.3.,Titles,Hd"/>
    <w:basedOn w:val="Normal"/>
    <w:next w:val="Normal"/>
    <w:link w:val="Heading3Char"/>
    <w:autoRedefine/>
    <w:unhideWhenUsed/>
    <w:qFormat/>
    <w:rsid w:val="00DF2E43"/>
    <w:pPr>
      <w:keepNext/>
      <w:numPr>
        <w:ilvl w:val="2"/>
        <w:numId w:val="1"/>
      </w:numPr>
      <w:overflowPunct/>
      <w:autoSpaceDE/>
      <w:autoSpaceDN/>
      <w:adjustRightInd/>
      <w:spacing w:before="120"/>
      <w:textAlignment w:val="auto"/>
      <w:outlineLvl w:val="2"/>
    </w:pPr>
    <w:rPr>
      <w:b/>
      <w:szCs w:val="22"/>
      <w:lang w:val="vi-VN"/>
    </w:rPr>
  </w:style>
  <w:style w:type="paragraph" w:styleId="Heading4">
    <w:name w:val="heading 4"/>
    <w:aliases w:val="结算规范 标题4,bullet,bl,bb,PIM 4,H4,h4,L4,4th level,4,sect 1.2.3.4,heading 4,Ref Heading 1,rh1,Heading sql,4heading,sect 1.2.3.41,Ref Heading 11,rh11,sect 1.2.3.42,Ref Heading 12,rh12,sect 1.2.3.411,Ref Heading 111,rh111,sect 1.2.3.43,标题"/>
    <w:basedOn w:val="Normal"/>
    <w:next w:val="Normal"/>
    <w:link w:val="Heading4Char"/>
    <w:unhideWhenUsed/>
    <w:qFormat/>
    <w:rsid w:val="00B52F48"/>
    <w:pPr>
      <w:keepNext/>
      <w:numPr>
        <w:ilvl w:val="3"/>
        <w:numId w:val="1"/>
      </w:numPr>
      <w:overflowPunct/>
      <w:autoSpaceDE/>
      <w:autoSpaceDN/>
      <w:adjustRightInd/>
      <w:spacing w:before="120"/>
      <w:textAlignment w:val="auto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autoRedefine/>
    <w:unhideWhenUsed/>
    <w:qFormat/>
    <w:rsid w:val="006B0A7C"/>
    <w:pPr>
      <w:numPr>
        <w:ilvl w:val="4"/>
        <w:numId w:val="1"/>
      </w:numPr>
      <w:overflowPunct/>
      <w:autoSpaceDE/>
      <w:autoSpaceDN/>
      <w:adjustRightInd/>
      <w:spacing w:before="120"/>
      <w:textAlignment w:val="auto"/>
      <w:outlineLvl w:val="4"/>
    </w:pPr>
    <w:rPr>
      <w:i/>
      <w:sz w:val="24"/>
    </w:rPr>
  </w:style>
  <w:style w:type="paragraph" w:styleId="Heading6">
    <w:name w:val="heading 6"/>
    <w:basedOn w:val="Normal"/>
    <w:next w:val="Normal"/>
    <w:link w:val="Heading6Char"/>
    <w:unhideWhenUsed/>
    <w:qFormat/>
    <w:rsid w:val="00C323DB"/>
    <w:pPr>
      <w:numPr>
        <w:ilvl w:val="5"/>
        <w:numId w:val="1"/>
      </w:numPr>
      <w:overflowPunct/>
      <w:autoSpaceDE/>
      <w:autoSpaceDN/>
      <w:adjustRightInd/>
      <w:spacing w:before="120"/>
      <w:textAlignment w:val="auto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DC6DCB"/>
    <w:pPr>
      <w:numPr>
        <w:ilvl w:val="6"/>
        <w:numId w:val="1"/>
      </w:num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DC6DCB"/>
    <w:pPr>
      <w:numPr>
        <w:ilvl w:val="7"/>
        <w:numId w:val="1"/>
      </w:num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DC6DCB"/>
    <w:pPr>
      <w:numPr>
        <w:ilvl w:val="8"/>
        <w:numId w:val="1"/>
      </w:num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153"/>
        <w:tab w:val="right" w:pos="8306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  <w:rPr>
      <w:lang w:val="x-none" w:eastAsia="x-none"/>
    </w:rPr>
  </w:style>
  <w:style w:type="character" w:styleId="PageNumber">
    <w:name w:val="page number"/>
    <w:basedOn w:val="DefaultParagraphFont"/>
    <w:semiHidden/>
  </w:style>
  <w:style w:type="paragraph" w:customStyle="1" w:styleId="NormalFrancez">
    <w:name w:val="Normal Francez"/>
    <w:basedOn w:val="Normal"/>
    <w:pPr>
      <w:widowControl w:val="0"/>
    </w:pPr>
    <w:rPr>
      <w:rFonts w:ascii="Arial" w:hAnsi="Arial"/>
      <w:b/>
      <w:sz w:val="22"/>
      <w:lang w:val="fr-FR"/>
    </w:rPr>
  </w:style>
  <w:style w:type="character" w:customStyle="1" w:styleId="st">
    <w:name w:val="st"/>
    <w:rsid w:val="00866B1C"/>
    <w:rPr>
      <w:rFonts w:cs=".VnTime"/>
    </w:rPr>
  </w:style>
  <w:style w:type="character" w:customStyle="1" w:styleId="HeaderChar">
    <w:name w:val="Header Char"/>
    <w:link w:val="Header"/>
    <w:locked/>
    <w:rsid w:val="00CD266D"/>
    <w:rPr>
      <w:rFonts w:ascii="VnTime" w:hAnsi="VnTime"/>
      <w:sz w:val="26"/>
    </w:rPr>
  </w:style>
  <w:style w:type="character" w:customStyle="1" w:styleId="FooterChar">
    <w:name w:val="Footer Char"/>
    <w:link w:val="Footer"/>
    <w:uiPriority w:val="99"/>
    <w:locked/>
    <w:rsid w:val="00CD266D"/>
    <w:rPr>
      <w:rFonts w:ascii="VnTime" w:hAnsi="VnTime"/>
      <w:sz w:val="26"/>
    </w:rPr>
  </w:style>
  <w:style w:type="table" w:styleId="TableGrid">
    <w:name w:val="Table Grid"/>
    <w:aliases w:val="Hidden Table"/>
    <w:basedOn w:val="TableNormal"/>
    <w:rsid w:val="00C27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A77C0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A77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heading 1 Char,结算规范 标题1 Char,H1 Char,PIM 1 Char,h1 Char,1st level Char,Section Head Char,l1 Char,Heading 0 Char,&amp;3 Char,List level 1 Char,H11 Char,H12 Char,H13 Char,H14 Char,H15 Char,H16 Char,H17 Char,标书1 Char,h11 Char,heading 1TOC Char"/>
    <w:basedOn w:val="DefaultParagraphFont"/>
    <w:link w:val="Heading1"/>
    <w:rsid w:val="008B7923"/>
    <w:rPr>
      <w:b/>
      <w:kern w:val="28"/>
      <w:sz w:val="28"/>
      <w:szCs w:val="24"/>
    </w:rPr>
  </w:style>
  <w:style w:type="character" w:customStyle="1" w:styleId="Heading2Char">
    <w:name w:val="Heading 2 Char"/>
    <w:aliases w:val="heading 2 Char,结算规范 标题2 Char,第一章 标题 2 Char,Heading 2 Hidden Char,Heading 2 CCBS Char,H2 Char,h2 Char,PIM2 Char,Titre3 Char,HD2 Char,sect 1.2 Char,H21 Char,sect 1.21 Char,H22 Char,sect 1.22 Char,H211 Char,sect 1.211 Char,H23 Char,H212 Char"/>
    <w:basedOn w:val="DefaultParagraphFont"/>
    <w:link w:val="Heading2"/>
    <w:rsid w:val="00C323DB"/>
    <w:rPr>
      <w:rFonts w:cs="Arial"/>
      <w:b/>
      <w:sz w:val="26"/>
      <w:szCs w:val="26"/>
    </w:rPr>
  </w:style>
  <w:style w:type="character" w:customStyle="1" w:styleId="Heading3Char">
    <w:name w:val="Heading 3 Char"/>
    <w:aliases w:val="heading 3 Char,结算规范 标题3 Char,h3 Char,H3 Char,level_3 Char,PIM 3 Char,Level 3 Head Char,Heading 3 - old Char,sect1.2.3 Char,sect1.2.31 Char,sect1.2.32 Char,sect1.2.311 Char,sect1.2.33 Char,sect1.2.312 Char,Bold Head Char,bh Char,BOD 0 Char"/>
    <w:basedOn w:val="DefaultParagraphFont"/>
    <w:link w:val="Heading3"/>
    <w:rsid w:val="00DF2E43"/>
    <w:rPr>
      <w:b/>
      <w:sz w:val="26"/>
      <w:szCs w:val="22"/>
      <w:lang w:val="vi-VN"/>
    </w:rPr>
  </w:style>
  <w:style w:type="character" w:customStyle="1" w:styleId="Heading4Char">
    <w:name w:val="Heading 4 Char"/>
    <w:aliases w:val="结算规范 标题4 Char,bullet Char,bl Char,bb Char,PIM 4 Char,H4 Char,h4 Char,L4 Char,4th level Char,4 Char,sect 1.2.3.4 Char,heading 4 Char,Ref Heading 1 Char,rh1 Char,Heading sql Char,4heading Char,sect 1.2.3.41 Char,Ref Heading 11 Char,标题 Char"/>
    <w:basedOn w:val="DefaultParagraphFont"/>
    <w:link w:val="Heading4"/>
    <w:rsid w:val="00B52F48"/>
    <w:rPr>
      <w:b/>
      <w:i/>
      <w:sz w:val="26"/>
    </w:rPr>
  </w:style>
  <w:style w:type="character" w:customStyle="1" w:styleId="Heading5Char">
    <w:name w:val="Heading 5 Char"/>
    <w:basedOn w:val="DefaultParagraphFont"/>
    <w:link w:val="Heading5"/>
    <w:rsid w:val="006B0A7C"/>
    <w:rPr>
      <w:i/>
      <w:sz w:val="24"/>
    </w:rPr>
  </w:style>
  <w:style w:type="character" w:customStyle="1" w:styleId="Heading6Char">
    <w:name w:val="Heading 6 Char"/>
    <w:basedOn w:val="DefaultParagraphFont"/>
    <w:link w:val="Heading6"/>
    <w:rsid w:val="00C323DB"/>
    <w:rPr>
      <w:rFonts w:ascii="Arial" w:hAnsi="Arial"/>
      <w:i/>
      <w:sz w:val="22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DC6DCB"/>
    <w:rPr>
      <w:rFonts w:ascii="Arial" w:hAnsi="Arial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DC6DCB"/>
    <w:rPr>
      <w:rFonts w:ascii="Arial" w:hAnsi="Arial"/>
      <w:i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DC6DCB"/>
    <w:rPr>
      <w:rFonts w:ascii="Arial" w:hAnsi="Arial"/>
      <w:i/>
      <w:sz w:val="18"/>
    </w:rPr>
  </w:style>
  <w:style w:type="paragraph" w:styleId="ListParagraph">
    <w:name w:val="List Paragraph"/>
    <w:aliases w:val="P1,VNA - List Paragraph,1.,Table Sequence,List Paragraph1,lp1,lp11,bullet 1,Bullet L1,List Paragraph 1,List Paragraph11,Bullet List,FooterText,numbered,Paragraphe de liste,My checklist,My number,1"/>
    <w:basedOn w:val="Normal"/>
    <w:link w:val="ListParagraphChar"/>
    <w:uiPriority w:val="34"/>
    <w:qFormat/>
    <w:rsid w:val="00124E6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444DB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444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44DB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C444DB"/>
    <w:rPr>
      <w:color w:val="0563C1" w:themeColor="hyperlink"/>
      <w:u w:val="single"/>
    </w:rPr>
  </w:style>
  <w:style w:type="paragraph" w:customStyle="1" w:styleId="FirstLevelBullet">
    <w:name w:val="First Level Bullet"/>
    <w:basedOn w:val="ListParagraph"/>
    <w:link w:val="FirstLevelBulletChar"/>
    <w:qFormat/>
    <w:rsid w:val="00C444DB"/>
    <w:pPr>
      <w:spacing w:before="120"/>
      <w:ind w:hanging="360"/>
    </w:pPr>
    <w:rPr>
      <w:szCs w:val="26"/>
    </w:rPr>
  </w:style>
  <w:style w:type="paragraph" w:customStyle="1" w:styleId="SecondLevelBullet">
    <w:name w:val="Second Level Bullet"/>
    <w:basedOn w:val="FirstLevelBullet"/>
    <w:link w:val="SecondLevelBulletChar"/>
    <w:qFormat/>
    <w:rsid w:val="00C444DB"/>
    <w:pPr>
      <w:numPr>
        <w:ilvl w:val="1"/>
      </w:numPr>
      <w:ind w:left="720" w:hanging="360"/>
    </w:pPr>
  </w:style>
  <w:style w:type="character" w:customStyle="1" w:styleId="ListParagraphChar">
    <w:name w:val="List Paragraph Char"/>
    <w:aliases w:val="P1 Char,VNA - List Paragraph Char,1. Char,Table Sequence Char,List Paragraph1 Char,lp1 Char,lp11 Char,bullet 1 Char,Bullet L1 Char,List Paragraph 1 Char,List Paragraph11 Char,Bullet List Char,FooterText Char,numbered Char,1 Char"/>
    <w:basedOn w:val="DefaultParagraphFont"/>
    <w:link w:val="ListParagraph"/>
    <w:uiPriority w:val="34"/>
    <w:qFormat/>
    <w:rsid w:val="00C444DB"/>
    <w:rPr>
      <w:rFonts w:ascii="VnTime" w:hAnsi="VnTime"/>
      <w:sz w:val="26"/>
    </w:rPr>
  </w:style>
  <w:style w:type="character" w:customStyle="1" w:styleId="FirstLevelBulletChar">
    <w:name w:val="First Level Bullet Char"/>
    <w:basedOn w:val="ListParagraphChar"/>
    <w:link w:val="FirstLevelBullet"/>
    <w:rsid w:val="00C444DB"/>
    <w:rPr>
      <w:rFonts w:ascii="VnTime" w:hAnsi="VnTime"/>
      <w:sz w:val="26"/>
      <w:szCs w:val="26"/>
    </w:rPr>
  </w:style>
  <w:style w:type="paragraph" w:customStyle="1" w:styleId="TableHeader">
    <w:name w:val="Table Header"/>
    <w:basedOn w:val="Normal"/>
    <w:rsid w:val="00D340E1"/>
    <w:pPr>
      <w:overflowPunct/>
      <w:autoSpaceDE/>
      <w:autoSpaceDN/>
      <w:adjustRightInd/>
      <w:spacing w:before="60" w:after="60"/>
      <w:textAlignment w:val="auto"/>
    </w:pPr>
    <w:rPr>
      <w:rFonts w:ascii="Segoe UI" w:hAnsi="Segoe UI" w:cs="Segoe UI"/>
      <w:b/>
      <w:bCs/>
      <w:color w:val="FFFFFF"/>
      <w:sz w:val="20"/>
      <w:lang w:val="en-NZ"/>
    </w:rPr>
  </w:style>
  <w:style w:type="character" w:customStyle="1" w:styleId="SecondLevelBulletChar">
    <w:name w:val="Second Level Bullet Char"/>
    <w:basedOn w:val="FirstLevelBulletChar"/>
    <w:link w:val="SecondLevelBullet"/>
    <w:rsid w:val="00C444DB"/>
    <w:rPr>
      <w:rFonts w:ascii="VnTime" w:hAnsi="VnTime"/>
      <w:sz w:val="26"/>
      <w:szCs w:val="26"/>
    </w:rPr>
  </w:style>
  <w:style w:type="paragraph" w:styleId="Caption">
    <w:name w:val="caption"/>
    <w:aliases w:val="Figure"/>
    <w:basedOn w:val="Normal"/>
    <w:next w:val="Normal"/>
    <w:uiPriority w:val="35"/>
    <w:unhideWhenUsed/>
    <w:qFormat/>
    <w:rsid w:val="00A95610"/>
    <w:pPr>
      <w:overflowPunct/>
      <w:autoSpaceDE/>
      <w:autoSpaceDN/>
      <w:adjustRightInd/>
      <w:spacing w:after="200" w:line="276" w:lineRule="auto"/>
      <w:jc w:val="center"/>
      <w:textAlignment w:val="auto"/>
    </w:pPr>
    <w:rPr>
      <w:rFonts w:eastAsia="Calibri" w:cs="Segoe UI"/>
      <w:b/>
      <w:bCs/>
      <w:i/>
    </w:rPr>
  </w:style>
  <w:style w:type="paragraph" w:styleId="TableofFigures">
    <w:name w:val="table of figures"/>
    <w:basedOn w:val="Normal"/>
    <w:next w:val="Normal"/>
    <w:uiPriority w:val="99"/>
    <w:unhideWhenUsed/>
    <w:rsid w:val="00E86FAE"/>
  </w:style>
  <w:style w:type="paragraph" w:styleId="FootnoteText">
    <w:name w:val="footnote text"/>
    <w:basedOn w:val="Normal"/>
    <w:link w:val="FootnoteTextChar"/>
    <w:semiHidden/>
    <w:unhideWhenUsed/>
    <w:rsid w:val="00E67D14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E67D14"/>
  </w:style>
  <w:style w:type="character" w:styleId="FootnoteReference">
    <w:name w:val="footnote reference"/>
    <w:basedOn w:val="DefaultParagraphFont"/>
    <w:semiHidden/>
    <w:unhideWhenUsed/>
    <w:rsid w:val="00E67D14"/>
    <w:rPr>
      <w:vertAlign w:val="superscript"/>
    </w:rPr>
  </w:style>
  <w:style w:type="paragraph" w:customStyle="1" w:styleId="LandscapeHeading1">
    <w:name w:val="Landscape Heading 1"/>
    <w:basedOn w:val="Heading1"/>
    <w:link w:val="LandscapeHeading1Char"/>
    <w:qFormat/>
    <w:rsid w:val="00845A0E"/>
    <w:pPr>
      <w:ind w:left="720"/>
    </w:pPr>
  </w:style>
  <w:style w:type="paragraph" w:customStyle="1" w:styleId="LandscapeNormal">
    <w:name w:val="Landscape Normal"/>
    <w:basedOn w:val="Normal"/>
    <w:link w:val="LandscapeNormalChar"/>
    <w:qFormat/>
    <w:rsid w:val="00EF0FE4"/>
    <w:pPr>
      <w:ind w:left="720"/>
    </w:pPr>
  </w:style>
  <w:style w:type="character" w:customStyle="1" w:styleId="LandscapeHeading1Char">
    <w:name w:val="Landscape Heading 1 Char"/>
    <w:basedOn w:val="Heading1Char"/>
    <w:link w:val="LandscapeHeading1"/>
    <w:rsid w:val="00845A0E"/>
    <w:rPr>
      <w:b/>
      <w:kern w:val="28"/>
      <w:sz w:val="28"/>
      <w:szCs w:val="24"/>
    </w:rPr>
  </w:style>
  <w:style w:type="paragraph" w:customStyle="1" w:styleId="LandscapeHeading2">
    <w:name w:val="Landscape Heading 2"/>
    <w:basedOn w:val="Heading2"/>
    <w:link w:val="LandscapeHeading2Char"/>
    <w:qFormat/>
    <w:rsid w:val="00F309B7"/>
    <w:pPr>
      <w:ind w:left="720"/>
    </w:pPr>
  </w:style>
  <w:style w:type="character" w:customStyle="1" w:styleId="LandscapeNormalChar">
    <w:name w:val="Landscape Normal Char"/>
    <w:basedOn w:val="DefaultParagraphFont"/>
    <w:link w:val="LandscapeNormal"/>
    <w:rsid w:val="00EF0FE4"/>
    <w:rPr>
      <w:sz w:val="26"/>
    </w:rPr>
  </w:style>
  <w:style w:type="paragraph" w:customStyle="1" w:styleId="LandscapeHeading3">
    <w:name w:val="Landscape Heading 3"/>
    <w:basedOn w:val="Heading3"/>
    <w:link w:val="LandscapeHeading3Char"/>
    <w:qFormat/>
    <w:rsid w:val="00F309B7"/>
    <w:pPr>
      <w:ind w:left="720"/>
    </w:pPr>
  </w:style>
  <w:style w:type="character" w:customStyle="1" w:styleId="LandscapeHeading2Char">
    <w:name w:val="Landscape Heading 2 Char"/>
    <w:basedOn w:val="Heading2Char"/>
    <w:link w:val="LandscapeHeading2"/>
    <w:rsid w:val="00F309B7"/>
    <w:rPr>
      <w:rFonts w:cs="Arial"/>
      <w:b/>
      <w:sz w:val="26"/>
      <w:szCs w:val="26"/>
    </w:rPr>
  </w:style>
  <w:style w:type="paragraph" w:customStyle="1" w:styleId="LandscapeHeading4">
    <w:name w:val="Landscape Heading 4"/>
    <w:basedOn w:val="Heading4"/>
    <w:link w:val="LandscapeHeading4Char"/>
    <w:qFormat/>
    <w:rsid w:val="00F309B7"/>
    <w:pPr>
      <w:ind w:left="720"/>
    </w:pPr>
  </w:style>
  <w:style w:type="character" w:customStyle="1" w:styleId="LandscapeHeading3Char">
    <w:name w:val="Landscape Heading 3 Char"/>
    <w:basedOn w:val="Heading3Char"/>
    <w:link w:val="LandscapeHeading3"/>
    <w:rsid w:val="00F309B7"/>
    <w:rPr>
      <w:b/>
      <w:sz w:val="26"/>
      <w:szCs w:val="22"/>
      <w:lang w:val="vi-VN"/>
    </w:rPr>
  </w:style>
  <w:style w:type="paragraph" w:customStyle="1" w:styleId="LandscapeHeading5">
    <w:name w:val="Landscape Heading 5"/>
    <w:basedOn w:val="Heading5"/>
    <w:link w:val="LandscapeHeading5Char"/>
    <w:qFormat/>
    <w:rsid w:val="00A95610"/>
    <w:pPr>
      <w:ind w:left="720"/>
    </w:pPr>
  </w:style>
  <w:style w:type="character" w:customStyle="1" w:styleId="LandscapeHeading4Char">
    <w:name w:val="Landscape Heading 4 Char"/>
    <w:basedOn w:val="Heading4Char"/>
    <w:link w:val="LandscapeHeading4"/>
    <w:rsid w:val="00F309B7"/>
    <w:rPr>
      <w:b/>
      <w:i/>
      <w:sz w:val="26"/>
    </w:rPr>
  </w:style>
  <w:style w:type="paragraph" w:customStyle="1" w:styleId="LandscapeFirstLevelBullet">
    <w:name w:val="Landscape First Level Bullet"/>
    <w:basedOn w:val="FirstLevelBullet"/>
    <w:link w:val="LandscapeFirstLevelBulletChar"/>
    <w:qFormat/>
    <w:rsid w:val="00C323DB"/>
    <w:pPr>
      <w:ind w:left="1080"/>
    </w:pPr>
  </w:style>
  <w:style w:type="character" w:customStyle="1" w:styleId="LandscapeHeading5Char">
    <w:name w:val="Landscape Heading 5 Char"/>
    <w:basedOn w:val="Heading5Char"/>
    <w:link w:val="LandscapeHeading5"/>
    <w:rsid w:val="00A95610"/>
    <w:rPr>
      <w:rFonts w:ascii="Arial" w:hAnsi="Arial"/>
      <w:i/>
      <w:sz w:val="26"/>
    </w:rPr>
  </w:style>
  <w:style w:type="paragraph" w:customStyle="1" w:styleId="LandscapeSecondLevelBullet">
    <w:name w:val="Landscape Second Level Bullet"/>
    <w:basedOn w:val="SecondLevelBullet"/>
    <w:link w:val="LandscapeSecondLevelBulletChar"/>
    <w:qFormat/>
    <w:rsid w:val="00F309B7"/>
  </w:style>
  <w:style w:type="character" w:customStyle="1" w:styleId="LandscapeFirstLevelBulletChar">
    <w:name w:val="Landscape First Level Bullet Char"/>
    <w:basedOn w:val="FirstLevelBulletChar"/>
    <w:link w:val="LandscapeFirstLevelBullet"/>
    <w:rsid w:val="00C323DB"/>
    <w:rPr>
      <w:rFonts w:ascii="VnTime" w:hAnsi="VnTime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845A0E"/>
    <w:pPr>
      <w:spacing w:after="100"/>
      <w:ind w:left="520"/>
    </w:pPr>
  </w:style>
  <w:style w:type="character" w:customStyle="1" w:styleId="LandscapeSecondLevelBulletChar">
    <w:name w:val="Landscape Second Level Bullet Char"/>
    <w:basedOn w:val="SecondLevelBulletChar"/>
    <w:link w:val="LandscapeSecondLevelBullet"/>
    <w:rsid w:val="00F309B7"/>
    <w:rPr>
      <w:rFonts w:ascii="VnTime" w:hAnsi="VnTime"/>
      <w:sz w:val="26"/>
      <w:szCs w:val="26"/>
    </w:rPr>
  </w:style>
  <w:style w:type="paragraph" w:customStyle="1" w:styleId="HeaderFooter">
    <w:name w:val="Header Footer"/>
    <w:link w:val="HeaderFooterChar"/>
    <w:qFormat/>
    <w:rsid w:val="00EA4F84"/>
    <w:pPr>
      <w:tabs>
        <w:tab w:val="center" w:pos="4153"/>
        <w:tab w:val="right" w:pos="8306"/>
      </w:tabs>
      <w:spacing w:before="200"/>
      <w:jc w:val="center"/>
    </w:pPr>
    <w:rPr>
      <w:b/>
      <w:noProof/>
      <w:sz w:val="22"/>
      <w:szCs w:val="24"/>
    </w:rPr>
  </w:style>
  <w:style w:type="paragraph" w:customStyle="1" w:styleId="HeaderFooter2">
    <w:name w:val="Header Footer 2"/>
    <w:link w:val="HeaderFooter2Char"/>
    <w:qFormat/>
    <w:rsid w:val="00EA4F84"/>
    <w:pPr>
      <w:jc w:val="center"/>
    </w:pPr>
    <w:rPr>
      <w:sz w:val="14"/>
      <w:szCs w:val="14"/>
    </w:rPr>
  </w:style>
  <w:style w:type="paragraph" w:styleId="BodyText">
    <w:name w:val="Body Text"/>
    <w:basedOn w:val="Normal"/>
    <w:link w:val="BodyTextChar"/>
    <w:uiPriority w:val="99"/>
    <w:semiHidden/>
    <w:unhideWhenUsed/>
    <w:rsid w:val="00655107"/>
  </w:style>
  <w:style w:type="character" w:customStyle="1" w:styleId="BodyTextChar">
    <w:name w:val="Body Text Char"/>
    <w:basedOn w:val="DefaultParagraphFont"/>
    <w:link w:val="BodyText"/>
    <w:uiPriority w:val="99"/>
    <w:semiHidden/>
    <w:rsid w:val="00655107"/>
    <w:rPr>
      <w:sz w:val="26"/>
    </w:rPr>
  </w:style>
  <w:style w:type="character" w:customStyle="1" w:styleId="HeaderFooterChar">
    <w:name w:val="Header Footer Char"/>
    <w:basedOn w:val="BodyTextChar"/>
    <w:link w:val="HeaderFooter"/>
    <w:rsid w:val="00EA4F84"/>
    <w:rPr>
      <w:b/>
      <w:noProof/>
      <w:sz w:val="22"/>
      <w:szCs w:val="24"/>
    </w:rPr>
  </w:style>
  <w:style w:type="character" w:customStyle="1" w:styleId="HeaderFooter2Char">
    <w:name w:val="Header Footer 2 Char"/>
    <w:basedOn w:val="DefaultParagraphFont"/>
    <w:link w:val="HeaderFooter2"/>
    <w:rsid w:val="00EA4F84"/>
    <w:rPr>
      <w:sz w:val="14"/>
      <w:szCs w:val="14"/>
    </w:rPr>
  </w:style>
  <w:style w:type="paragraph" w:customStyle="1" w:styleId="ANSVHeading2">
    <w:name w:val="ANSV Heading2"/>
    <w:basedOn w:val="Heading2"/>
    <w:next w:val="Normal"/>
    <w:autoRedefine/>
    <w:qFormat/>
    <w:rsid w:val="00FA4988"/>
    <w:pPr>
      <w:keepLines/>
      <w:numPr>
        <w:ilvl w:val="0"/>
        <w:numId w:val="0"/>
      </w:numPr>
      <w:spacing w:line="360" w:lineRule="auto"/>
      <w:ind w:left="720" w:hanging="720"/>
      <w:jc w:val="left"/>
    </w:pPr>
    <w:rPr>
      <w:rFonts w:cs="Times New Roman"/>
      <w:bCs/>
      <w:szCs w:val="28"/>
    </w:rPr>
  </w:style>
  <w:style w:type="paragraph" w:customStyle="1" w:styleId="ANSVNormal">
    <w:name w:val="ANSV Normal"/>
    <w:basedOn w:val="Normal"/>
    <w:autoRedefine/>
    <w:qFormat/>
    <w:rsid w:val="001666D1"/>
    <w:pPr>
      <w:overflowPunct/>
      <w:autoSpaceDE/>
      <w:autoSpaceDN/>
      <w:adjustRightInd/>
      <w:spacing w:before="120"/>
      <w:jc w:val="left"/>
      <w:textAlignment w:val="auto"/>
    </w:pPr>
    <w:rPr>
      <w:rFonts w:eastAsia="Calibri" w:cs="Segoe UI"/>
      <w:szCs w:val="26"/>
    </w:rPr>
  </w:style>
  <w:style w:type="paragraph" w:customStyle="1" w:styleId="ANSVHeading1">
    <w:name w:val="ANSV Heading1"/>
    <w:basedOn w:val="Heading1"/>
    <w:next w:val="Normal"/>
    <w:link w:val="ANSVHeading1Char"/>
    <w:autoRedefine/>
    <w:qFormat/>
    <w:rsid w:val="001666D1"/>
    <w:pPr>
      <w:keepLines/>
      <w:numPr>
        <w:numId w:val="0"/>
      </w:numPr>
      <w:spacing w:before="240"/>
      <w:ind w:left="432" w:hanging="432"/>
      <w:jc w:val="left"/>
    </w:pPr>
    <w:rPr>
      <w:rFonts w:cs="Segoe UI"/>
      <w:bCs/>
      <w:kern w:val="0"/>
      <w:szCs w:val="28"/>
      <w:lang w:val="fr-FR"/>
    </w:rPr>
  </w:style>
  <w:style w:type="character" w:customStyle="1" w:styleId="ANSVHeading1Char">
    <w:name w:val="ANSV Heading1 Char"/>
    <w:basedOn w:val="DefaultParagraphFont"/>
    <w:link w:val="ANSVHeading1"/>
    <w:rsid w:val="001666D1"/>
    <w:rPr>
      <w:rFonts w:cs="Segoe UI"/>
      <w:b/>
      <w:bCs/>
      <w:sz w:val="28"/>
      <w:szCs w:val="28"/>
      <w:lang w:val="fr-FR"/>
    </w:rPr>
  </w:style>
  <w:style w:type="paragraph" w:customStyle="1" w:styleId="TableHeading">
    <w:name w:val="Table Heading"/>
    <w:basedOn w:val="Header"/>
    <w:rsid w:val="001666D1"/>
    <w:pPr>
      <w:tabs>
        <w:tab w:val="clear" w:pos="4153"/>
        <w:tab w:val="clear" w:pos="8306"/>
        <w:tab w:val="center" w:pos="4320"/>
        <w:tab w:val="right" w:pos="8640"/>
      </w:tabs>
      <w:suppressAutoHyphens/>
      <w:overflowPunct/>
      <w:autoSpaceDE/>
      <w:autoSpaceDN/>
      <w:adjustRightInd/>
      <w:spacing w:before="120"/>
      <w:jc w:val="center"/>
      <w:textAlignment w:val="auto"/>
    </w:pPr>
    <w:rPr>
      <w:rFonts w:ascii="Arial" w:hAnsi="Arial" w:cs="Arial"/>
      <w:b/>
      <w:bCs/>
      <w:sz w:val="20"/>
      <w:lang w:val="en-US" w:eastAsia="ar-SA"/>
    </w:rPr>
  </w:style>
  <w:style w:type="paragraph" w:customStyle="1" w:styleId="ANSVHeading3">
    <w:name w:val="ANSV Heading3"/>
    <w:basedOn w:val="Heading3"/>
    <w:qFormat/>
    <w:rsid w:val="001666D1"/>
    <w:pPr>
      <w:keepLines/>
      <w:numPr>
        <w:ilvl w:val="0"/>
        <w:numId w:val="0"/>
      </w:numPr>
      <w:ind w:left="612" w:hanging="612"/>
    </w:pPr>
    <w:rPr>
      <w:bCs/>
      <w:szCs w:val="28"/>
    </w:rPr>
  </w:style>
  <w:style w:type="paragraph" w:customStyle="1" w:styleId="Bullet1">
    <w:name w:val="Bullet 1"/>
    <w:aliases w:val="VSLC bullet First level"/>
    <w:basedOn w:val="ListParagraph"/>
    <w:link w:val="Bullet1Char"/>
    <w:qFormat/>
    <w:rsid w:val="00C87AB5"/>
    <w:pPr>
      <w:numPr>
        <w:numId w:val="4"/>
      </w:numPr>
      <w:overflowPunct/>
      <w:autoSpaceDE/>
      <w:autoSpaceDN/>
      <w:adjustRightInd/>
      <w:spacing w:after="200" w:line="276" w:lineRule="auto"/>
      <w:textAlignment w:val="auto"/>
    </w:pPr>
    <w:rPr>
      <w:rFonts w:ascii="Segoe UI" w:eastAsia="Calibri" w:hAnsi="Segoe UI" w:cs="Segoe UI"/>
    </w:rPr>
  </w:style>
  <w:style w:type="paragraph" w:customStyle="1" w:styleId="Bullet2">
    <w:name w:val="Bullet 2"/>
    <w:aliases w:val="VSLC bullet Second level"/>
    <w:basedOn w:val="ListParagraph"/>
    <w:qFormat/>
    <w:rsid w:val="00C87AB5"/>
    <w:pPr>
      <w:numPr>
        <w:ilvl w:val="1"/>
        <w:numId w:val="4"/>
      </w:numPr>
      <w:overflowPunct/>
      <w:autoSpaceDE/>
      <w:autoSpaceDN/>
      <w:adjustRightInd/>
      <w:spacing w:after="200" w:line="276" w:lineRule="auto"/>
      <w:jc w:val="left"/>
      <w:textAlignment w:val="auto"/>
    </w:pPr>
    <w:rPr>
      <w:rFonts w:ascii="Segoe UI" w:eastAsia="Calibri" w:hAnsi="Segoe UI" w:cs="Segoe UI"/>
      <w:sz w:val="20"/>
    </w:rPr>
  </w:style>
  <w:style w:type="character" w:customStyle="1" w:styleId="Bullet1Char">
    <w:name w:val="Bullet 1 Char"/>
    <w:aliases w:val="VSLC bullet First level Char"/>
    <w:basedOn w:val="ListParagraphChar"/>
    <w:link w:val="Bullet1"/>
    <w:rsid w:val="00C87AB5"/>
    <w:rPr>
      <w:rFonts w:ascii="Segoe UI" w:eastAsia="Calibri" w:hAnsi="Segoe UI" w:cs="Segoe UI"/>
      <w:sz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9224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2248B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2248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24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248B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F7284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EE2A69"/>
    <w:pPr>
      <w:overflowPunct/>
      <w:autoSpaceDE/>
      <w:autoSpaceDN/>
      <w:adjustRightInd/>
      <w:spacing w:after="100" w:line="259" w:lineRule="auto"/>
      <w:ind w:left="66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E2A69"/>
    <w:pPr>
      <w:overflowPunct/>
      <w:autoSpaceDE/>
      <w:autoSpaceDN/>
      <w:adjustRightInd/>
      <w:spacing w:after="100" w:line="259" w:lineRule="auto"/>
      <w:ind w:left="88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E2A69"/>
    <w:pPr>
      <w:overflowPunct/>
      <w:autoSpaceDE/>
      <w:autoSpaceDN/>
      <w:adjustRightInd/>
      <w:spacing w:after="100" w:line="259" w:lineRule="auto"/>
      <w:ind w:left="110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E2A69"/>
    <w:pPr>
      <w:overflowPunct/>
      <w:autoSpaceDE/>
      <w:autoSpaceDN/>
      <w:adjustRightInd/>
      <w:spacing w:after="100" w:line="259" w:lineRule="auto"/>
      <w:ind w:left="132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E2A69"/>
    <w:pPr>
      <w:overflowPunct/>
      <w:autoSpaceDE/>
      <w:autoSpaceDN/>
      <w:adjustRightInd/>
      <w:spacing w:after="100" w:line="259" w:lineRule="auto"/>
      <w:ind w:left="154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E2A69"/>
    <w:pPr>
      <w:overflowPunct/>
      <w:autoSpaceDE/>
      <w:autoSpaceDN/>
      <w:adjustRightInd/>
      <w:spacing w:after="100" w:line="259" w:lineRule="auto"/>
      <w:ind w:left="176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857C2"/>
    <w:rPr>
      <w:color w:val="605E5C"/>
      <w:shd w:val="clear" w:color="auto" w:fill="E1DFDD"/>
    </w:rPr>
  </w:style>
  <w:style w:type="paragraph" w:customStyle="1" w:styleId="ANSVHeading1cop">
    <w:name w:val="ANSV Heading1cop"/>
    <w:basedOn w:val="ANSVHeading1"/>
    <w:link w:val="ANSVHeading1copChar"/>
    <w:qFormat/>
    <w:rsid w:val="00DF2E43"/>
    <w:rPr>
      <w:rFonts w:cs="Times New Roman"/>
      <w:szCs w:val="22"/>
      <w:lang w:val="vi-VN"/>
    </w:rPr>
  </w:style>
  <w:style w:type="character" w:customStyle="1" w:styleId="ANSVHeading1copChar">
    <w:name w:val="ANSV Heading1cop Char"/>
    <w:basedOn w:val="ANSVHeading1Char"/>
    <w:link w:val="ANSVHeading1cop"/>
    <w:rsid w:val="00DF2E43"/>
    <w:rPr>
      <w:rFonts w:cs="Segoe UI"/>
      <w:b/>
      <w:bCs/>
      <w:sz w:val="28"/>
      <w:szCs w:val="22"/>
      <w:lang w:val="vi-VN"/>
    </w:rPr>
  </w:style>
  <w:style w:type="paragraph" w:customStyle="1" w:styleId="015-Subtitle">
    <w:name w:val="015-Subtitle"/>
    <w:basedOn w:val="Normal"/>
    <w:next w:val="Normal"/>
    <w:qFormat/>
    <w:rsid w:val="0068174F"/>
    <w:pPr>
      <w:overflowPunct/>
      <w:autoSpaceDE/>
      <w:autoSpaceDN/>
      <w:adjustRightInd/>
      <w:spacing w:before="100" w:beforeAutospacing="1" w:after="100" w:afterAutospacing="1"/>
      <w:ind w:left="851"/>
      <w:jc w:val="right"/>
      <w:textAlignment w:val="auto"/>
    </w:pPr>
    <w:rPr>
      <w:b/>
      <w:color w:val="000000"/>
      <w:sz w:val="36"/>
      <w:szCs w:val="24"/>
      <w:lang w:eastAsia="x-none"/>
    </w:rPr>
  </w:style>
  <w:style w:type="paragraph" w:customStyle="1" w:styleId="Default">
    <w:name w:val="Default"/>
    <w:rsid w:val="0068174F"/>
    <w:pPr>
      <w:autoSpaceDE w:val="0"/>
      <w:autoSpaceDN w:val="0"/>
      <w:adjustRightInd w:val="0"/>
      <w:spacing w:before="120"/>
      <w:jc w:val="both"/>
    </w:pPr>
    <w:rPr>
      <w:color w:val="000000"/>
      <w:sz w:val="24"/>
      <w:szCs w:val="24"/>
    </w:rPr>
  </w:style>
  <w:style w:type="paragraph" w:customStyle="1" w:styleId="100-Paragraph">
    <w:name w:val="100-Paragraph"/>
    <w:basedOn w:val="Normal"/>
    <w:link w:val="100-ParagraphChar"/>
    <w:qFormat/>
    <w:rsid w:val="0068174F"/>
    <w:pPr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" w:hAnsi="Arial"/>
      <w:color w:val="44546A"/>
      <w:sz w:val="20"/>
      <w:szCs w:val="24"/>
      <w:lang w:eastAsia="x-none"/>
    </w:rPr>
  </w:style>
  <w:style w:type="character" w:customStyle="1" w:styleId="100-ParagraphChar">
    <w:name w:val="100-Paragraph Char"/>
    <w:link w:val="100-Paragraph"/>
    <w:rsid w:val="0068174F"/>
    <w:rPr>
      <w:rFonts w:ascii="Arial" w:hAnsi="Arial"/>
      <w:color w:val="44546A"/>
      <w:szCs w:val="24"/>
      <w:lang w:eastAsia="x-none"/>
    </w:rPr>
  </w:style>
  <w:style w:type="paragraph" w:customStyle="1" w:styleId="NormalH">
    <w:name w:val="NormalH"/>
    <w:basedOn w:val="Normal"/>
    <w:rsid w:val="0068174F"/>
    <w:pPr>
      <w:pageBreakBefore/>
      <w:tabs>
        <w:tab w:val="left" w:pos="2160"/>
        <w:tab w:val="right" w:pos="5040"/>
        <w:tab w:val="left" w:pos="5760"/>
        <w:tab w:val="right" w:pos="8640"/>
      </w:tabs>
      <w:overflowPunct/>
      <w:autoSpaceDE/>
      <w:autoSpaceDN/>
      <w:adjustRightInd/>
      <w:spacing w:before="120" w:after="240" w:line="360" w:lineRule="auto"/>
      <w:ind w:left="547"/>
      <w:textAlignment w:val="auto"/>
    </w:pPr>
    <w:rPr>
      <w:rFonts w:ascii=".VnHelvetIns" w:hAnsi=".VnHelvetIns"/>
      <w:sz w:val="32"/>
    </w:rPr>
  </w:style>
  <w:style w:type="paragraph" w:customStyle="1" w:styleId="TableParagraph">
    <w:name w:val="Table Paragraph"/>
    <w:basedOn w:val="Normal"/>
    <w:uiPriority w:val="1"/>
    <w:qFormat/>
    <w:rsid w:val="0068174F"/>
    <w:pPr>
      <w:widowControl w:val="0"/>
      <w:overflowPunct/>
      <w:autoSpaceDE/>
      <w:autoSpaceDN/>
      <w:adjustRightInd/>
      <w:spacing w:before="120" w:after="0"/>
      <w:jc w:val="left"/>
      <w:textAlignment w:val="auto"/>
    </w:pPr>
    <w:rPr>
      <w:sz w:val="22"/>
      <w:szCs w:val="22"/>
      <w:lang w:bidi="en-US"/>
    </w:rPr>
  </w:style>
  <w:style w:type="paragraph" w:customStyle="1" w:styleId="Normal2">
    <w:name w:val="Normal 2"/>
    <w:basedOn w:val="Normal"/>
    <w:rsid w:val="0068174F"/>
    <w:pPr>
      <w:widowControl w:val="0"/>
      <w:numPr>
        <w:numId w:val="5"/>
      </w:numPr>
      <w:tabs>
        <w:tab w:val="left" w:pos="360"/>
      </w:tabs>
      <w:overflowPunct/>
      <w:autoSpaceDE/>
      <w:autoSpaceDN/>
      <w:adjustRightInd/>
      <w:spacing w:before="120" w:line="360" w:lineRule="auto"/>
      <w:textAlignment w:val="auto"/>
    </w:pPr>
    <w:rPr>
      <w:rFonts w:ascii=".VnArial" w:hAnsi=".VnArial" w:cs=".VnArial"/>
      <w:sz w:val="20"/>
      <w:lang w:eastAsia="zh-CN"/>
    </w:rPr>
  </w:style>
  <w:style w:type="character" w:customStyle="1" w:styleId="hps">
    <w:name w:val="hps"/>
    <w:basedOn w:val="DefaultParagraphFont"/>
    <w:rsid w:val="0068174F"/>
  </w:style>
  <w:style w:type="character" w:customStyle="1" w:styleId="apple-converted-space">
    <w:name w:val="apple-converted-space"/>
    <w:basedOn w:val="DefaultParagraphFont"/>
    <w:rsid w:val="0068174F"/>
  </w:style>
  <w:style w:type="character" w:customStyle="1" w:styleId="apple-style-span">
    <w:name w:val="apple-style-span"/>
    <w:basedOn w:val="DefaultParagraphFont"/>
    <w:rsid w:val="0068174F"/>
  </w:style>
  <w:style w:type="paragraph" w:customStyle="1" w:styleId="Paragraph1">
    <w:name w:val="Paragraph 1"/>
    <w:link w:val="Paragraph1Char1"/>
    <w:rsid w:val="0068174F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  <w:tab w:val="right" w:pos="8789"/>
      </w:tabs>
      <w:spacing w:before="120" w:after="120"/>
      <w:ind w:left="709"/>
      <w:jc w:val="both"/>
    </w:pPr>
    <w:rPr>
      <w:rFonts w:ascii="Trebuchet MS" w:hAnsi="Trebuchet MS"/>
      <w:lang w:val="en-AU"/>
    </w:rPr>
  </w:style>
  <w:style w:type="character" w:customStyle="1" w:styleId="Paragraph1Char1">
    <w:name w:val="Paragraph 1 Char1"/>
    <w:basedOn w:val="DefaultParagraphFont"/>
    <w:link w:val="Paragraph1"/>
    <w:rsid w:val="0068174F"/>
    <w:rPr>
      <w:rFonts w:ascii="Trebuchet MS" w:hAnsi="Trebuchet MS"/>
      <w:lang w:val="en-AU"/>
    </w:rPr>
  </w:style>
  <w:style w:type="paragraph" w:styleId="HTMLPreformatted">
    <w:name w:val="HTML Preformatted"/>
    <w:basedOn w:val="Normal"/>
    <w:link w:val="HTMLPreformattedChar"/>
    <w:uiPriority w:val="99"/>
    <w:rsid w:val="00681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overflowPunct/>
      <w:autoSpaceDE/>
      <w:autoSpaceDN/>
      <w:adjustRightInd/>
      <w:spacing w:before="120" w:after="0"/>
      <w:jc w:val="left"/>
      <w:textAlignment w:val="auto"/>
    </w:pPr>
    <w:rPr>
      <w:rFonts w:ascii="Courier New" w:hAnsi="Courier New" w:cs="Courier New"/>
      <w:sz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174F"/>
    <w:rPr>
      <w:rFonts w:ascii="Courier New" w:hAnsi="Courier New" w:cs="Courier New"/>
      <w:lang w:eastAsia="zh-CN"/>
    </w:rPr>
  </w:style>
  <w:style w:type="character" w:customStyle="1" w:styleId="WW8Num5z3">
    <w:name w:val="WW8Num5z3"/>
    <w:rsid w:val="0068174F"/>
  </w:style>
  <w:style w:type="paragraph" w:customStyle="1" w:styleId="TableContents">
    <w:name w:val="Table Contents"/>
    <w:basedOn w:val="Normal"/>
    <w:rsid w:val="0068174F"/>
    <w:pPr>
      <w:suppressLineNumbers/>
      <w:suppressAutoHyphens/>
      <w:overflowPunct/>
      <w:autoSpaceDE/>
      <w:autoSpaceDN/>
      <w:adjustRightInd/>
      <w:spacing w:before="120" w:after="0"/>
      <w:jc w:val="left"/>
      <w:textAlignment w:val="auto"/>
    </w:pPr>
    <w:rPr>
      <w:sz w:val="24"/>
      <w:szCs w:val="24"/>
      <w:lang w:eastAsia="zh-CN"/>
    </w:rPr>
  </w:style>
  <w:style w:type="character" w:customStyle="1" w:styleId="WW8Num7z0">
    <w:name w:val="WW8Num7z0"/>
    <w:rsid w:val="0068174F"/>
    <w:rPr>
      <w:rFonts w:ascii="Symbol" w:hAnsi="Symbol" w:cs="Symbol"/>
    </w:rPr>
  </w:style>
  <w:style w:type="character" w:customStyle="1" w:styleId="WW8Num3z7">
    <w:name w:val="WW8Num3z7"/>
    <w:rsid w:val="0068174F"/>
  </w:style>
  <w:style w:type="paragraph" w:customStyle="1" w:styleId="Bang">
    <w:name w:val="Bang"/>
    <w:basedOn w:val="Normal"/>
    <w:autoRedefine/>
    <w:rsid w:val="0068174F"/>
    <w:pPr>
      <w:overflowPunct/>
      <w:autoSpaceDE/>
      <w:autoSpaceDN/>
      <w:adjustRightInd/>
      <w:spacing w:before="60" w:after="60"/>
      <w:ind w:left="360"/>
      <w:jc w:val="left"/>
      <w:textAlignment w:val="auto"/>
    </w:pPr>
    <w:rPr>
      <w:rFonts w:ascii=".VnHelvetIns" w:eastAsia="Helvetica" w:hAnsi=".VnHelvetIns" w:cs=".VnArialH"/>
      <w:snapToGrid w:val="0"/>
      <w:sz w:val="20"/>
    </w:rPr>
  </w:style>
  <w:style w:type="paragraph" w:styleId="PlainText">
    <w:name w:val="Plain Text"/>
    <w:basedOn w:val="Normal"/>
    <w:link w:val="PlainTextChar"/>
    <w:uiPriority w:val="99"/>
    <w:rsid w:val="0068174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right" w:pos="9000"/>
      </w:tabs>
      <w:overflowPunct/>
      <w:autoSpaceDE/>
      <w:autoSpaceDN/>
      <w:adjustRightInd/>
      <w:spacing w:before="120" w:after="0"/>
      <w:textAlignment w:val="auto"/>
    </w:pPr>
    <w:rPr>
      <w:rFonts w:ascii="Courier New" w:hAnsi="Courier New"/>
      <w:sz w:val="20"/>
      <w:lang w:val="en-AU"/>
    </w:rPr>
  </w:style>
  <w:style w:type="character" w:customStyle="1" w:styleId="PlainTextChar">
    <w:name w:val="Plain Text Char"/>
    <w:basedOn w:val="DefaultParagraphFont"/>
    <w:link w:val="PlainText"/>
    <w:uiPriority w:val="99"/>
    <w:rsid w:val="0068174F"/>
    <w:rPr>
      <w:rFonts w:ascii="Courier New" w:hAnsi="Courier New"/>
      <w:lang w:val="en-AU"/>
    </w:rPr>
  </w:style>
  <w:style w:type="character" w:customStyle="1" w:styleId="WW8Num11z3">
    <w:name w:val="WW8Num11z3"/>
    <w:rsid w:val="0068174F"/>
  </w:style>
  <w:style w:type="paragraph" w:styleId="Revision">
    <w:name w:val="Revision"/>
    <w:hidden/>
    <w:uiPriority w:val="99"/>
    <w:semiHidden/>
    <w:rsid w:val="0068174F"/>
    <w:pPr>
      <w:spacing w:before="120"/>
      <w:jc w:val="both"/>
    </w:pPr>
    <w:rPr>
      <w:sz w:val="2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8174F"/>
    <w:rPr>
      <w:color w:val="605E5C"/>
      <w:shd w:val="clear" w:color="auto" w:fill="E1DFDD"/>
    </w:rPr>
  </w:style>
  <w:style w:type="paragraph" w:customStyle="1" w:styleId="BulletText2">
    <w:name w:val="* Bullet Text 2"/>
    <w:basedOn w:val="Normal"/>
    <w:rsid w:val="0068174F"/>
    <w:pPr>
      <w:numPr>
        <w:numId w:val="6"/>
      </w:numPr>
      <w:tabs>
        <w:tab w:val="left" w:pos="357"/>
      </w:tabs>
      <w:overflowPunct/>
      <w:autoSpaceDE/>
      <w:autoSpaceDN/>
      <w:adjustRightInd/>
      <w:spacing w:before="60" w:after="60"/>
      <w:jc w:val="left"/>
      <w:textAlignment w:val="auto"/>
    </w:pPr>
    <w:rPr>
      <w:rFonts w:ascii="Trebuchet MS" w:hAnsi="Trebuchet MS"/>
      <w:sz w:val="22"/>
      <w:lang w:eastAsia="fr-FR"/>
    </w:rPr>
  </w:style>
  <w:style w:type="paragraph" w:customStyle="1" w:styleId="BulletText1">
    <w:name w:val="* Bullet Text 1"/>
    <w:basedOn w:val="Normal"/>
    <w:rsid w:val="0068174F"/>
    <w:pPr>
      <w:tabs>
        <w:tab w:val="left" w:pos="193"/>
      </w:tabs>
      <w:overflowPunct/>
      <w:autoSpaceDE/>
      <w:autoSpaceDN/>
      <w:adjustRightInd/>
      <w:spacing w:before="60" w:after="60"/>
      <w:jc w:val="left"/>
      <w:textAlignment w:val="auto"/>
    </w:pPr>
    <w:rPr>
      <w:rFonts w:ascii="Trebuchet MS" w:hAnsi="Trebuchet MS"/>
      <w:sz w:val="22"/>
      <w:lang w:eastAsia="fr-FR" w:bidi="he-IL"/>
    </w:rPr>
  </w:style>
  <w:style w:type="paragraph" w:customStyle="1" w:styleId="TableHeaderText">
    <w:name w:val="* Table Header Text"/>
    <w:basedOn w:val="Normal"/>
    <w:rsid w:val="0068174F"/>
    <w:pPr>
      <w:overflowPunct/>
      <w:autoSpaceDE/>
      <w:autoSpaceDN/>
      <w:adjustRightInd/>
      <w:spacing w:before="60" w:after="60"/>
      <w:jc w:val="center"/>
      <w:textAlignment w:val="auto"/>
    </w:pPr>
    <w:rPr>
      <w:rFonts w:ascii="Trebuchet MS" w:hAnsi="Trebuchet MS"/>
      <w:b/>
      <w:sz w:val="22"/>
      <w:lang w:eastAsia="fr-FR" w:bidi="he-IL"/>
    </w:rPr>
  </w:style>
  <w:style w:type="paragraph" w:customStyle="1" w:styleId="TableText">
    <w:name w:val="* Table Text"/>
    <w:basedOn w:val="Normal"/>
    <w:rsid w:val="0068174F"/>
    <w:pPr>
      <w:overflowPunct/>
      <w:autoSpaceDE/>
      <w:autoSpaceDN/>
      <w:adjustRightInd/>
      <w:spacing w:before="60" w:after="60"/>
      <w:jc w:val="left"/>
      <w:textAlignment w:val="auto"/>
    </w:pPr>
    <w:rPr>
      <w:rFonts w:ascii="Trebuchet MS" w:hAnsi="Trebuchet MS"/>
      <w:sz w:val="22"/>
      <w:lang w:eastAsia="fr-FR" w:bidi="he-IL"/>
    </w:rPr>
  </w:style>
  <w:style w:type="character" w:styleId="Strong">
    <w:name w:val="Strong"/>
    <w:basedOn w:val="DefaultParagraphFont"/>
    <w:qFormat/>
    <w:rsid w:val="0068174F"/>
    <w:rPr>
      <w:b/>
      <w:bCs/>
    </w:rPr>
  </w:style>
  <w:style w:type="character" w:customStyle="1" w:styleId="fontstyle01">
    <w:name w:val="fontstyle01"/>
    <w:basedOn w:val="DefaultParagraphFont"/>
    <w:rsid w:val="0068174F"/>
    <w:rPr>
      <w:rFonts w:ascii="Tahoma" w:hAnsi="Tahoma" w:cs="Tahoma" w:hint="default"/>
      <w:b w:val="0"/>
      <w:bCs w:val="0"/>
      <w:i w:val="0"/>
      <w:iCs w:val="0"/>
      <w:color w:val="000000"/>
      <w:sz w:val="16"/>
      <w:szCs w:val="16"/>
    </w:rPr>
  </w:style>
  <w:style w:type="paragraph" w:customStyle="1" w:styleId="BlockLabel">
    <w:name w:val="Block Label"/>
    <w:basedOn w:val="Normal"/>
    <w:next w:val="Normal"/>
    <w:rsid w:val="0068174F"/>
    <w:pPr>
      <w:keepNext/>
      <w:keepLines/>
      <w:overflowPunct/>
      <w:topLinePunct/>
      <w:autoSpaceDE/>
      <w:autoSpaceDN/>
      <w:adjustRightInd/>
      <w:snapToGrid w:val="0"/>
      <w:spacing w:before="300" w:after="80" w:line="240" w:lineRule="atLeast"/>
      <w:jc w:val="left"/>
      <w:textAlignment w:val="auto"/>
      <w:outlineLvl w:val="3"/>
    </w:pPr>
    <w:rPr>
      <w:rFonts w:ascii="Book Antiqua" w:eastAsia="SimHei" w:hAnsi="Book Antiqua" w:cs="Book Antiqua"/>
      <w:b/>
      <w:bCs/>
      <w:szCs w:val="26"/>
      <w:lang w:eastAsia="zh-CN"/>
    </w:rPr>
  </w:style>
  <w:style w:type="paragraph" w:customStyle="1" w:styleId="FigureDescription">
    <w:name w:val="Figure Description"/>
    <w:next w:val="Normal"/>
    <w:rsid w:val="0068174F"/>
    <w:pPr>
      <w:keepNext/>
      <w:adjustRightInd w:val="0"/>
      <w:snapToGrid w:val="0"/>
      <w:spacing w:before="320" w:after="80" w:line="240" w:lineRule="atLeast"/>
      <w:ind w:left="1701"/>
      <w:jc w:val="both"/>
    </w:pPr>
    <w:rPr>
      <w:rFonts w:eastAsia="SimHei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68174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jc w:val="both"/>
      <w:outlineLvl w:val="6"/>
    </w:pPr>
    <w:rPr>
      <w:rFonts w:eastAsia="SimSun" w:cs="Arial"/>
      <w:sz w:val="21"/>
      <w:szCs w:val="21"/>
      <w:lang w:eastAsia="zh-CN"/>
    </w:rPr>
  </w:style>
  <w:style w:type="paragraph" w:customStyle="1" w:styleId="Step">
    <w:name w:val="Step"/>
    <w:basedOn w:val="Normal"/>
    <w:rsid w:val="0068174F"/>
    <w:pPr>
      <w:tabs>
        <w:tab w:val="num" w:pos="1701"/>
      </w:tabs>
      <w:overflowPunct/>
      <w:topLinePunct/>
      <w:autoSpaceDE/>
      <w:autoSpaceDN/>
      <w:adjustRightInd/>
      <w:snapToGrid w:val="0"/>
      <w:spacing w:before="160" w:after="160" w:line="240" w:lineRule="atLeast"/>
      <w:ind w:left="1701" w:hanging="159"/>
      <w:jc w:val="left"/>
      <w:textAlignment w:val="auto"/>
      <w:outlineLvl w:val="5"/>
    </w:pPr>
    <w:rPr>
      <w:rFonts w:eastAsia="SimSun" w:cs="Arial"/>
      <w:snapToGrid w:val="0"/>
      <w:sz w:val="21"/>
      <w:szCs w:val="21"/>
      <w:lang w:eastAsia="zh-CN"/>
    </w:rPr>
  </w:style>
  <w:style w:type="paragraph" w:customStyle="1" w:styleId="TableDescription">
    <w:name w:val="Table Description"/>
    <w:basedOn w:val="Normal"/>
    <w:next w:val="Normal"/>
    <w:rsid w:val="0068174F"/>
    <w:pPr>
      <w:keepNext/>
      <w:overflowPunct/>
      <w:topLinePunct/>
      <w:autoSpaceDE/>
      <w:autoSpaceDN/>
      <w:adjustRightInd/>
      <w:snapToGrid w:val="0"/>
      <w:spacing w:before="320" w:after="80" w:line="240" w:lineRule="atLeast"/>
      <w:ind w:left="1701"/>
      <w:jc w:val="left"/>
      <w:textAlignment w:val="auto"/>
    </w:pPr>
    <w:rPr>
      <w:rFonts w:eastAsia="SimSun" w:cs="Arial"/>
      <w:spacing w:val="-4"/>
      <w:kern w:val="2"/>
      <w:sz w:val="21"/>
      <w:szCs w:val="21"/>
      <w:lang w:eastAsia="zh-CN"/>
    </w:rPr>
  </w:style>
  <w:style w:type="table" w:customStyle="1" w:styleId="TableGridLight1">
    <w:name w:val="Table Grid Light1"/>
    <w:basedOn w:val="TableNormal"/>
    <w:uiPriority w:val="40"/>
    <w:rsid w:val="006817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6817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174F"/>
    <w:rPr>
      <w:color w:val="954F72" w:themeColor="followedHyperlink"/>
      <w:u w:val="single"/>
    </w:rPr>
  </w:style>
  <w:style w:type="paragraph" w:customStyle="1" w:styleId="NormalTimes">
    <w:name w:val="Normal Times"/>
    <w:basedOn w:val="Normal"/>
    <w:qFormat/>
    <w:rsid w:val="0068174F"/>
    <w:pPr>
      <w:spacing w:before="120"/>
    </w:pPr>
    <w:rPr>
      <w:sz w:val="24"/>
    </w:rPr>
  </w:style>
  <w:style w:type="paragraph" w:customStyle="1" w:styleId="HeadingLv1">
    <w:name w:val="Heading Lv1"/>
    <w:basedOn w:val="Normal"/>
    <w:autoRedefine/>
    <w:rsid w:val="0068174F"/>
    <w:pPr>
      <w:overflowPunct/>
      <w:adjustRightInd/>
      <w:spacing w:before="120" w:line="240" w:lineRule="atLeast"/>
      <w:jc w:val="center"/>
      <w:textAlignment w:val="auto"/>
    </w:pPr>
    <w:rPr>
      <w:rFonts w:ascii="Tahoma" w:hAnsi="Tahoma" w:cs="Tahoma"/>
      <w:b/>
      <w:noProof/>
      <w:color w:val="6E2500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0146D2"/>
    <w:rPr>
      <w:color w:val="808080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F24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2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20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15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69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70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27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7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96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02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25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microsoft.com/office/2016/09/relationships/commentsIds" Target="commentsIds.xml"/><Relationship Id="rId26" Type="http://schemas.openxmlformats.org/officeDocument/2006/relationships/hyperlink" Target="%20https://203.162.94.34:8443/one-link/deviceConfig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203.162.94.34:8443/one-link/" TargetMode="External"/><Relationship Id="rId34" Type="http://schemas.openxmlformats.org/officeDocument/2006/relationships/hyperlink" Target="%20https://203.162.94.34:8443/one-link/deviceConfig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hyperlink" Target="%20https://203.162.94.34:8443/one-link/deviceConfi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hyperlink" Target="%20https://203.162.94.34:8443/one-link/deviceConfig" TargetMode="External"/><Relationship Id="rId32" Type="http://schemas.openxmlformats.org/officeDocument/2006/relationships/hyperlink" Target="%20https://203.162.94.34:8443/one-link/deviceConfig" TargetMode="External"/><Relationship Id="rId37" Type="http://schemas.openxmlformats.org/officeDocument/2006/relationships/hyperlink" Target="https://10.149.247.134:97/nms/rest/device/speedTest?optical=VNPT0088e778&amp;pingto=facebook.com&amp;downloadurl=" TargetMode="External"/><Relationship Id="rId40" Type="http://schemas.openxmlformats.org/officeDocument/2006/relationships/fontTable" Target="fontTable.xml"/><Relationship Id="rId45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hyperlink" Target="%20https://203.162.94.34:8443/one-link/deviceConfig" TargetMode="External"/><Relationship Id="rId28" Type="http://schemas.openxmlformats.org/officeDocument/2006/relationships/hyperlink" Target="%20https://203.162.94.34:8443/one-link/deviceConfig" TargetMode="External"/><Relationship Id="rId36" Type="http://schemas.openxmlformats.org/officeDocument/2006/relationships/hyperlink" Target="%20https://203.162.94.34:8443/one-link/deviceConfig" TargetMode="External"/><Relationship Id="rId10" Type="http://schemas.openxmlformats.org/officeDocument/2006/relationships/image" Target="media/image2.emf"/><Relationship Id="rId19" Type="http://schemas.openxmlformats.org/officeDocument/2006/relationships/hyperlink" Target="https://10.53.209.20:8443/register" TargetMode="External"/><Relationship Id="rId31" Type="http://schemas.openxmlformats.org/officeDocument/2006/relationships/hyperlink" Target="%20https://203.162.94.34:8443/one-link/deviceConfig" TargetMode="External"/><Relationship Id="rId44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hyperlink" Target="https://203.162.94.34:8443/one-link/" TargetMode="External"/><Relationship Id="rId27" Type="http://schemas.openxmlformats.org/officeDocument/2006/relationships/hyperlink" Target="%20https://203.162.94.34:8443/one-link/deviceConfig" TargetMode="External"/><Relationship Id="rId30" Type="http://schemas.openxmlformats.org/officeDocument/2006/relationships/hyperlink" Target="%20https://203.162.94.34:8443/one-link/deviceConfig" TargetMode="External"/><Relationship Id="rId35" Type="http://schemas.openxmlformats.org/officeDocument/2006/relationships/hyperlink" Target="%20https://203.162.94.34:8443/one-link/deviceConfig" TargetMode="External"/><Relationship Id="rId43" Type="http://schemas.openxmlformats.org/officeDocument/2006/relationships/customXml" Target="../customXml/item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11/relationships/commentsExtended" Target="commentsExtended.xml"/><Relationship Id="rId25" Type="http://schemas.openxmlformats.org/officeDocument/2006/relationships/hyperlink" Target="%20https://203.162.94.34:8443/one-link/deviceConfig" TargetMode="External"/><Relationship Id="rId33" Type="http://schemas.openxmlformats.org/officeDocument/2006/relationships/hyperlink" Target="%20https://203.162.94.34:8443/one-link/deviceConfig" TargetMode="External"/><Relationship Id="rId38" Type="http://schemas.openxmlformats.org/officeDocument/2006/relationships/header" Target="header1.xml"/><Relationship Id="rId20" Type="http://schemas.openxmlformats.org/officeDocument/2006/relationships/hyperlink" Target="%20https://203.162.94.34:8443/one-link/refresh" TargetMode="External"/><Relationship Id="rId41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Others\Quy%20tr&#236;nh\Bieu%20mau%20tai%20lieu%20PTSP%20v0.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49AF6E76F0B49A48664A266B70B72" ma:contentTypeVersion="10" ma:contentTypeDescription="Create a new document." ma:contentTypeScope="" ma:versionID="8d0ee07ab00599425bea862871b3dee6">
  <xsd:schema xmlns:xsd="http://www.w3.org/2001/XMLSchema" xmlns:xs="http://www.w3.org/2001/XMLSchema" xmlns:p="http://schemas.microsoft.com/office/2006/metadata/properties" xmlns:ns2="42821cd0-39ce-4c6d-8279-323cee78a1f9" xmlns:ns3="86bb2ca8-f626-40e5-a0e8-7d14a0f63249" targetNamespace="http://schemas.microsoft.com/office/2006/metadata/properties" ma:root="true" ma:fieldsID="7c2654e1f55be6cb79293a928a19f7bc" ns2:_="" ns3:_="">
    <xsd:import namespace="42821cd0-39ce-4c6d-8279-323cee78a1f9"/>
    <xsd:import namespace="86bb2ca8-f626-40e5-a0e8-7d14a0f632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821cd0-39ce-4c6d-8279-323cee78a1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422b430-ddd5-4ea9-aa6d-f64f5fe553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b2ca8-f626-40e5-a0e8-7d14a0f6324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d78a8856-59ef-4fb3-b089-09765bb766e0}" ma:internalName="TaxCatchAll" ma:showField="CatchAllData" ma:web="86bb2ca8-f626-40e5-a0e8-7d14a0f6324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2821cd0-39ce-4c6d-8279-323cee78a1f9">
      <Terms xmlns="http://schemas.microsoft.com/office/infopath/2007/PartnerControls"/>
    </lcf76f155ced4ddcb4097134ff3c332f>
    <TaxCatchAll xmlns="86bb2ca8-f626-40e5-a0e8-7d14a0f63249" xsi:nil="true"/>
    <SharedWithUsers xmlns="86bb2ca8-f626-40e5-a0e8-7d14a0f6324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3477D0E-B69C-4EED-9D4E-9F30F12A34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03BC7A-C5A3-4360-BCD8-45633E65287E}"/>
</file>

<file path=customXml/itemProps3.xml><?xml version="1.0" encoding="utf-8"?>
<ds:datastoreItem xmlns:ds="http://schemas.openxmlformats.org/officeDocument/2006/customXml" ds:itemID="{CFA8A427-D409-49BA-9AAC-2EA1D89D6670}"/>
</file>

<file path=customXml/itemProps4.xml><?xml version="1.0" encoding="utf-8"?>
<ds:datastoreItem xmlns:ds="http://schemas.openxmlformats.org/officeDocument/2006/customXml" ds:itemID="{F510A033-5890-4D5A-957D-6CBD95F229A8}"/>
</file>

<file path=docProps/app.xml><?xml version="1.0" encoding="utf-8"?>
<Properties xmlns="http://schemas.openxmlformats.org/officeDocument/2006/extended-properties" xmlns:vt="http://schemas.openxmlformats.org/officeDocument/2006/docPropsVTypes">
  <Template>Bieu mau tai lieu PTSP v0.3</Template>
  <TotalTime>6414</TotalTime>
  <Pages>83</Pages>
  <Words>9670</Words>
  <Characters>55122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đặc tả yêu cầu API - ONE Link</vt:lpstr>
    </vt:vector>
  </TitlesOfParts>
  <Company>Hewlett-Packard</Company>
  <LinksUpToDate>false</LinksUpToDate>
  <CharactersWithSpaces>64663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TrangNT</dc:creator>
  <cp:keywords/>
  <dc:description/>
  <cp:lastModifiedBy>Bui Minh Yen</cp:lastModifiedBy>
  <cp:revision>10</cp:revision>
  <cp:lastPrinted>2022-08-11T09:13:00Z</cp:lastPrinted>
  <dcterms:created xsi:type="dcterms:W3CDTF">2022-07-10T22:08:00Z</dcterms:created>
  <dcterms:modified xsi:type="dcterms:W3CDTF">2022-08-12T08:11:00Z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0x010100C9849AF6E76F0B49A48664A266B70B72</vt:lpwstr>
  </property>
  <property fmtid="{D5CDD505-2E9C-101B-9397-08002B2CF9AE}" pid="3" name="Order">
    <vt:r8>2484400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