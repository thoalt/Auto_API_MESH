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vsdx" ContentType="application/vnd.ms-visio.drawing"/>
  <Default Extension="xml" ContentType="application/xml"/>
  <Default Extension="jpg" ContentType="image/jpeg"/>
  <Override PartName="/word/document.xml" ContentType="application/vnd.openxmlformats-officedocument.wordprocessingml.document.main+xml"/>
  <Override PartName="/word/header1.xml" ContentType="application/vnd.openxmlformats-officedocument.wordprocessingml.header+xml"/>
  <Override PartName="/word/footer1.xml" ContentType="application/vnd.openxmlformats-officedocument.wordprocessingml.foot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fontTable.xml" ContentType="application/vnd.openxmlformats-officedocument.wordprocessingml.fontTable+xml"/>
  <Override PartName="/docProps/core.xml" ContentType="application/vnd.openxmlformats-package.core-properties+xml"/>
  <Override PartName="/docProps/app.xml" ContentType="application/vnd.openxmlformats-officedocument.extended-properties+xml"/>
  <Override PartName="/word/webSettings.xml" ContentType="application/vnd.openxmlformats-officedocument.wordprocessingml.webSettings+xml"/>
  <Override PartName="/word/styles.xml" ContentType="application/vnd.openxmlformats-officedocument.wordprocessingml.styles+xml"/>
  <Override PartName="/word/numbering.xml" ContentType="application/vnd.openxmlformats-officedocument.wordprocessingml.numbering+xml"/>
  <Override PartName="/customXml/itemProps1.xml" ContentType="application/vnd.openxmlformats-officedocument.customXmlProperties+xml"/>
  <Override PartName="/customXml/itemProps3.xml" ContentType="application/vnd.openxmlformats-officedocument.customXmlProperties+xml"/>
  <Override PartName="/customXml/itemProps2.xml" ContentType="application/vnd.openxmlformats-officedocument.customXmlProperties+xml"/>
  <Override PartName="/customXml/itemProps4.xml" ContentType="application/vnd.openxmlformats-officedocument.customXml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horzAnchor="margin" w:tblpXSpec="center" w:tblpY="9"/>
        <w:tblW w:w="9747" w:type="dxa"/>
        <w:tblLayout w:type="fixed"/>
        <w:tblLook w:val="0000" w:firstRow="0" w:lastRow="0" w:firstColumn="0" w:lastColumn="0" w:noHBand="0" w:noVBand="0"/>
      </w:tblPr>
      <w:tblGrid>
        <w:gridCol w:w="2962"/>
        <w:gridCol w:w="6785"/>
      </w:tblGrid>
      <w:tr w:rsidR="00CD266D" w:rsidRPr="00B604F6" w14:paraId="4A2E258F" w14:textId="77777777" w:rsidTr="00B604F6">
        <w:trPr>
          <w:cantSplit/>
          <w:trHeight w:val="1140"/>
        </w:trPr>
        <w:tc>
          <w:tcPr>
            <w:tcW w:w="2962" w:type="dxa"/>
            <w:tcBorders>
              <w:top w:val="single" w:sz="12" w:space="0" w:color="auto"/>
              <w:left w:val="single" w:sz="12" w:space="0" w:color="auto"/>
              <w:right w:val="single" w:sz="12" w:space="0" w:color="auto"/>
            </w:tcBorders>
          </w:tcPr>
          <w:p w14:paraId="75A18E4E" w14:textId="77777777" w:rsidR="00252552" w:rsidRPr="00B604F6" w:rsidRDefault="0093052B" w:rsidP="00B604F6">
            <w:pPr>
              <w:jc w:val="center"/>
              <w:rPr>
                <w:sz w:val="24"/>
                <w:szCs w:val="24"/>
              </w:rPr>
            </w:pPr>
            <w:r w:rsidRPr="00B604F6">
              <w:rPr>
                <w:sz w:val="24"/>
                <w:szCs w:val="24"/>
              </w:rPr>
              <w:t>Soạn thảo</w:t>
            </w:r>
            <w:r w:rsidR="00252552" w:rsidRPr="00B604F6">
              <w:rPr>
                <w:sz w:val="24"/>
                <w:szCs w:val="24"/>
              </w:rPr>
              <w:t>/ Editor</w:t>
            </w:r>
          </w:p>
          <w:p w14:paraId="05AB4AC4" w14:textId="5DBADEDF" w:rsidR="003B07CB" w:rsidRPr="00B604F6" w:rsidRDefault="003B07CB" w:rsidP="00B604F6">
            <w:pPr>
              <w:spacing w:before="120"/>
              <w:jc w:val="center"/>
              <w:rPr>
                <w:sz w:val="24"/>
                <w:szCs w:val="24"/>
              </w:rPr>
            </w:pPr>
            <w:r w:rsidRPr="00B604F6">
              <w:rPr>
                <w:sz w:val="24"/>
                <w:szCs w:val="24"/>
              </w:rPr>
              <w:t>NGÔ DUY TIỆM</w:t>
            </w:r>
          </w:p>
          <w:p w14:paraId="51DD4065" w14:textId="575D072F" w:rsidR="00757B65" w:rsidRPr="00B604F6" w:rsidRDefault="00C01A00" w:rsidP="00B604F6">
            <w:pPr>
              <w:spacing w:before="120"/>
              <w:jc w:val="center"/>
              <w:rPr>
                <w:sz w:val="24"/>
                <w:szCs w:val="24"/>
              </w:rPr>
            </w:pPr>
            <w:r w:rsidRPr="00B604F6">
              <w:rPr>
                <w:sz w:val="24"/>
                <w:szCs w:val="24"/>
              </w:rPr>
              <w:t xml:space="preserve">NGUYỄN </w:t>
            </w:r>
            <w:r w:rsidR="00B604F6">
              <w:rPr>
                <w:sz w:val="24"/>
                <w:szCs w:val="24"/>
              </w:rPr>
              <w:t>V</w:t>
            </w:r>
            <w:r w:rsidRPr="00B604F6">
              <w:rPr>
                <w:sz w:val="24"/>
                <w:szCs w:val="24"/>
              </w:rPr>
              <w:t>ĂN HOÀNG</w:t>
            </w:r>
          </w:p>
        </w:tc>
        <w:tc>
          <w:tcPr>
            <w:tcW w:w="6785" w:type="dxa"/>
            <w:tcBorders>
              <w:top w:val="single" w:sz="12" w:space="0" w:color="auto"/>
              <w:left w:val="single" w:sz="12" w:space="0" w:color="auto"/>
              <w:bottom w:val="single" w:sz="12" w:space="0" w:color="auto"/>
              <w:right w:val="single" w:sz="12" w:space="0" w:color="auto"/>
            </w:tcBorders>
            <w:vAlign w:val="center"/>
          </w:tcPr>
          <w:p w14:paraId="2FFC387C" w14:textId="77777777" w:rsidR="00EA46D2" w:rsidRPr="00B604F6" w:rsidRDefault="00EA46D2" w:rsidP="00B604F6">
            <w:pPr>
              <w:spacing w:before="120"/>
              <w:jc w:val="center"/>
              <w:rPr>
                <w:b/>
                <w:sz w:val="24"/>
                <w:szCs w:val="24"/>
              </w:rPr>
            </w:pPr>
            <w:r w:rsidRPr="00B604F6">
              <w:rPr>
                <w:b/>
                <w:sz w:val="24"/>
                <w:szCs w:val="24"/>
              </w:rPr>
              <w:t>CÔNG TY CỔ PHẦN CÔNG NGHỆ CÔNG NGHIỆP BƯU CHÍNH VIỄN THÔNG</w:t>
            </w:r>
          </w:p>
          <w:p w14:paraId="7A0FC60F" w14:textId="77777777" w:rsidR="00CD266D" w:rsidRPr="00B604F6" w:rsidRDefault="00EA46D2" w:rsidP="00B604F6">
            <w:pPr>
              <w:spacing w:before="120"/>
              <w:ind w:right="-20"/>
              <w:jc w:val="center"/>
              <w:rPr>
                <w:b/>
                <w:sz w:val="24"/>
                <w:szCs w:val="24"/>
              </w:rPr>
            </w:pPr>
            <w:r w:rsidRPr="00B604F6">
              <w:rPr>
                <w:b/>
                <w:sz w:val="24"/>
                <w:szCs w:val="24"/>
              </w:rPr>
              <w:t>VNPT Technology</w:t>
            </w:r>
          </w:p>
        </w:tc>
      </w:tr>
      <w:tr w:rsidR="00252552" w:rsidRPr="00B604F6" w14:paraId="5DA459F4" w14:textId="77777777" w:rsidTr="00C01A00">
        <w:trPr>
          <w:cantSplit/>
          <w:trHeight w:hRule="exact" w:val="1017"/>
        </w:trPr>
        <w:tc>
          <w:tcPr>
            <w:tcW w:w="2962" w:type="dxa"/>
            <w:tcBorders>
              <w:left w:val="single" w:sz="12" w:space="0" w:color="auto"/>
              <w:bottom w:val="single" w:sz="12" w:space="0" w:color="auto"/>
              <w:right w:val="single" w:sz="12" w:space="0" w:color="auto"/>
            </w:tcBorders>
          </w:tcPr>
          <w:p w14:paraId="78B1E3AC" w14:textId="77777777" w:rsidR="00252552" w:rsidRPr="00B604F6" w:rsidRDefault="00252552" w:rsidP="00B604F6">
            <w:pPr>
              <w:spacing w:before="120"/>
              <w:rPr>
                <w:sz w:val="24"/>
                <w:szCs w:val="24"/>
              </w:rPr>
            </w:pPr>
          </w:p>
        </w:tc>
        <w:tc>
          <w:tcPr>
            <w:tcW w:w="6785" w:type="dxa"/>
            <w:tcBorders>
              <w:top w:val="single" w:sz="12" w:space="0" w:color="auto"/>
              <w:left w:val="single" w:sz="12" w:space="0" w:color="auto"/>
              <w:bottom w:val="single" w:sz="12" w:space="0" w:color="auto"/>
              <w:right w:val="single" w:sz="12" w:space="0" w:color="auto"/>
            </w:tcBorders>
            <w:vAlign w:val="center"/>
          </w:tcPr>
          <w:p w14:paraId="5B782BDA" w14:textId="3C379156" w:rsidR="00610DCA" w:rsidRPr="00B604F6" w:rsidRDefault="00755A48" w:rsidP="00B604F6">
            <w:pPr>
              <w:spacing w:before="60" w:after="60"/>
              <w:ind w:right="-23"/>
              <w:jc w:val="center"/>
              <w:rPr>
                <w:b/>
                <w:sz w:val="24"/>
                <w:szCs w:val="24"/>
              </w:rPr>
            </w:pPr>
            <w:r w:rsidRPr="00B604F6">
              <w:rPr>
                <w:b/>
                <w:sz w:val="24"/>
                <w:szCs w:val="24"/>
              </w:rPr>
              <w:t xml:space="preserve">THIẾT KẾ </w:t>
            </w:r>
            <w:r w:rsidR="005A26E5" w:rsidRPr="00B604F6">
              <w:rPr>
                <w:b/>
                <w:sz w:val="24"/>
                <w:szCs w:val="24"/>
              </w:rPr>
              <w:t>TỔNG QUAN PHẦN MỀM</w:t>
            </w:r>
          </w:p>
          <w:p w14:paraId="2C373977" w14:textId="37BAB286" w:rsidR="00252552" w:rsidRPr="00B604F6" w:rsidRDefault="009740AF" w:rsidP="00B604F6">
            <w:pPr>
              <w:spacing w:before="60" w:after="60"/>
              <w:ind w:right="-23"/>
              <w:jc w:val="center"/>
              <w:rPr>
                <w:b/>
                <w:sz w:val="24"/>
                <w:szCs w:val="24"/>
              </w:rPr>
            </w:pPr>
            <w:r w:rsidRPr="00B604F6">
              <w:rPr>
                <w:b/>
                <w:sz w:val="24"/>
                <w:szCs w:val="24"/>
              </w:rPr>
              <w:t xml:space="preserve">SOFTWARE </w:t>
            </w:r>
            <w:r w:rsidR="00755A48" w:rsidRPr="00B604F6">
              <w:rPr>
                <w:b/>
                <w:sz w:val="24"/>
                <w:szCs w:val="24"/>
              </w:rPr>
              <w:t>HIGH LEVEL DESIGN</w:t>
            </w:r>
          </w:p>
        </w:tc>
      </w:tr>
    </w:tbl>
    <w:p w14:paraId="7A224814" w14:textId="3FCB45F5" w:rsidR="00C17DC1" w:rsidRPr="00B604F6" w:rsidRDefault="00CD266D" w:rsidP="00B604F6">
      <w:pPr>
        <w:rPr>
          <w:sz w:val="24"/>
          <w:szCs w:val="24"/>
        </w:rPr>
      </w:pPr>
      <w:r w:rsidRPr="00B604F6">
        <w:rPr>
          <w:sz w:val="24"/>
          <w:szCs w:val="24"/>
        </w:rPr>
        <w:t xml:space="preserve"> </w:t>
      </w:r>
    </w:p>
    <w:tbl>
      <w:tblPr>
        <w:tblW w:w="9781" w:type="dxa"/>
        <w:jc w:val="center"/>
        <w:tblLayout w:type="fixed"/>
        <w:tblLook w:val="0000" w:firstRow="0" w:lastRow="0" w:firstColumn="0" w:lastColumn="0" w:noHBand="0" w:noVBand="0"/>
      </w:tblPr>
      <w:tblGrid>
        <w:gridCol w:w="3112"/>
        <w:gridCol w:w="426"/>
        <w:gridCol w:w="6243"/>
      </w:tblGrid>
      <w:tr w:rsidR="00C17DC1" w:rsidRPr="00B604F6" w14:paraId="65A4D38C" w14:textId="77777777" w:rsidTr="00D53874">
        <w:trPr>
          <w:cantSplit/>
          <w:trHeight w:val="1621"/>
          <w:jc w:val="center"/>
        </w:trPr>
        <w:tc>
          <w:tcPr>
            <w:tcW w:w="3112" w:type="dxa"/>
            <w:tcBorders>
              <w:top w:val="single" w:sz="12" w:space="0" w:color="auto"/>
              <w:left w:val="single" w:sz="12" w:space="0" w:color="auto"/>
              <w:bottom w:val="single" w:sz="12" w:space="0" w:color="auto"/>
            </w:tcBorders>
          </w:tcPr>
          <w:p w14:paraId="103423CD" w14:textId="77777777" w:rsidR="00C17DC1" w:rsidRPr="00B604F6" w:rsidRDefault="00C17DC1" w:rsidP="00B604F6">
            <w:pPr>
              <w:tabs>
                <w:tab w:val="left" w:pos="9202"/>
              </w:tabs>
              <w:ind w:firstLine="460"/>
              <w:rPr>
                <w:sz w:val="24"/>
                <w:szCs w:val="24"/>
              </w:rPr>
            </w:pPr>
            <w:r w:rsidRPr="00B604F6">
              <w:rPr>
                <w:sz w:val="24"/>
                <w:szCs w:val="24"/>
              </w:rPr>
              <w:t>Lĩnh vực</w:t>
            </w:r>
          </w:p>
          <w:p w14:paraId="3B4E1EC1" w14:textId="77777777" w:rsidR="00C17DC1" w:rsidRPr="00B604F6" w:rsidRDefault="00C17DC1" w:rsidP="00B604F6">
            <w:pPr>
              <w:tabs>
                <w:tab w:val="left" w:pos="9202"/>
              </w:tabs>
              <w:ind w:firstLine="460"/>
              <w:rPr>
                <w:sz w:val="24"/>
                <w:szCs w:val="24"/>
              </w:rPr>
            </w:pPr>
            <w:r w:rsidRPr="00B604F6">
              <w:rPr>
                <w:sz w:val="24"/>
                <w:szCs w:val="24"/>
              </w:rPr>
              <w:t>Domain</w:t>
            </w:r>
          </w:p>
          <w:p w14:paraId="3EFE9D31" w14:textId="77777777" w:rsidR="00C17DC1" w:rsidRPr="00B604F6" w:rsidRDefault="00C17DC1" w:rsidP="00B604F6">
            <w:pPr>
              <w:tabs>
                <w:tab w:val="left" w:pos="9202"/>
              </w:tabs>
              <w:ind w:firstLine="460"/>
              <w:rPr>
                <w:sz w:val="24"/>
                <w:szCs w:val="24"/>
              </w:rPr>
            </w:pPr>
            <w:r w:rsidRPr="00B604F6">
              <w:rPr>
                <w:sz w:val="24"/>
                <w:szCs w:val="24"/>
              </w:rPr>
              <w:t>Phòng, Ban, Bộ phận</w:t>
            </w:r>
          </w:p>
          <w:p w14:paraId="48E13ACA" w14:textId="77777777" w:rsidR="00C17DC1" w:rsidRPr="00B604F6" w:rsidRDefault="00C17DC1" w:rsidP="00B604F6">
            <w:pPr>
              <w:tabs>
                <w:tab w:val="left" w:pos="9202"/>
              </w:tabs>
              <w:ind w:firstLine="460"/>
              <w:rPr>
                <w:sz w:val="24"/>
                <w:szCs w:val="24"/>
              </w:rPr>
            </w:pPr>
            <w:r w:rsidRPr="00B604F6">
              <w:rPr>
                <w:sz w:val="24"/>
                <w:szCs w:val="24"/>
              </w:rPr>
              <w:t>Department, Service</w:t>
            </w:r>
          </w:p>
          <w:p w14:paraId="039936FF" w14:textId="77777777" w:rsidR="00C17DC1" w:rsidRPr="00B604F6" w:rsidRDefault="00C17DC1" w:rsidP="00B604F6">
            <w:pPr>
              <w:tabs>
                <w:tab w:val="left" w:pos="9202"/>
              </w:tabs>
              <w:ind w:firstLine="460"/>
              <w:rPr>
                <w:sz w:val="24"/>
                <w:szCs w:val="24"/>
              </w:rPr>
            </w:pPr>
            <w:r w:rsidRPr="00B604F6">
              <w:rPr>
                <w:sz w:val="24"/>
                <w:szCs w:val="24"/>
              </w:rPr>
              <w:t>Loại tài liệu</w:t>
            </w:r>
          </w:p>
          <w:p w14:paraId="27DF7F6C" w14:textId="77777777" w:rsidR="00C17DC1" w:rsidRPr="00B604F6" w:rsidRDefault="00C17DC1" w:rsidP="00B604F6">
            <w:pPr>
              <w:tabs>
                <w:tab w:val="left" w:pos="9202"/>
              </w:tabs>
              <w:ind w:firstLine="460"/>
              <w:rPr>
                <w:sz w:val="24"/>
                <w:szCs w:val="24"/>
              </w:rPr>
            </w:pPr>
            <w:r w:rsidRPr="00B604F6">
              <w:rPr>
                <w:sz w:val="24"/>
                <w:szCs w:val="24"/>
              </w:rPr>
              <w:t>Document type</w:t>
            </w:r>
          </w:p>
        </w:tc>
        <w:tc>
          <w:tcPr>
            <w:tcW w:w="426" w:type="dxa"/>
            <w:tcBorders>
              <w:top w:val="single" w:sz="12" w:space="0" w:color="auto"/>
              <w:bottom w:val="single" w:sz="12" w:space="0" w:color="auto"/>
            </w:tcBorders>
          </w:tcPr>
          <w:p w14:paraId="44282135" w14:textId="77777777" w:rsidR="00C17DC1" w:rsidRPr="00B604F6" w:rsidRDefault="00C17DC1" w:rsidP="00B604F6">
            <w:pPr>
              <w:tabs>
                <w:tab w:val="left" w:pos="9202"/>
              </w:tabs>
              <w:rPr>
                <w:sz w:val="24"/>
                <w:szCs w:val="24"/>
              </w:rPr>
            </w:pPr>
            <w:r w:rsidRPr="00B604F6">
              <w:rPr>
                <w:sz w:val="24"/>
                <w:szCs w:val="24"/>
              </w:rPr>
              <w:t xml:space="preserve">: </w:t>
            </w:r>
          </w:p>
          <w:p w14:paraId="528ED953" w14:textId="77777777" w:rsidR="00C17DC1" w:rsidRPr="00B604F6" w:rsidRDefault="00C17DC1" w:rsidP="00B604F6">
            <w:pPr>
              <w:tabs>
                <w:tab w:val="left" w:pos="9202"/>
              </w:tabs>
              <w:rPr>
                <w:sz w:val="24"/>
                <w:szCs w:val="24"/>
              </w:rPr>
            </w:pPr>
          </w:p>
          <w:p w14:paraId="4D3434A5" w14:textId="77777777" w:rsidR="00C17DC1" w:rsidRPr="00B604F6" w:rsidRDefault="00C17DC1" w:rsidP="00B604F6">
            <w:pPr>
              <w:tabs>
                <w:tab w:val="left" w:pos="9202"/>
              </w:tabs>
              <w:rPr>
                <w:sz w:val="24"/>
                <w:szCs w:val="24"/>
              </w:rPr>
            </w:pPr>
            <w:r w:rsidRPr="00B604F6">
              <w:rPr>
                <w:sz w:val="24"/>
                <w:szCs w:val="24"/>
              </w:rPr>
              <w:t>:</w:t>
            </w:r>
          </w:p>
          <w:p w14:paraId="66D48291" w14:textId="77777777" w:rsidR="00C17DC1" w:rsidRPr="00B604F6" w:rsidRDefault="00C17DC1" w:rsidP="00B604F6">
            <w:pPr>
              <w:tabs>
                <w:tab w:val="left" w:pos="9202"/>
              </w:tabs>
              <w:rPr>
                <w:sz w:val="24"/>
                <w:szCs w:val="24"/>
              </w:rPr>
            </w:pPr>
          </w:p>
          <w:p w14:paraId="01A1F2B6" w14:textId="77777777" w:rsidR="00C17DC1" w:rsidRPr="00B604F6" w:rsidRDefault="00C17DC1" w:rsidP="00B604F6">
            <w:pPr>
              <w:tabs>
                <w:tab w:val="left" w:pos="9202"/>
              </w:tabs>
              <w:rPr>
                <w:sz w:val="24"/>
                <w:szCs w:val="24"/>
              </w:rPr>
            </w:pPr>
            <w:r w:rsidRPr="00B604F6">
              <w:rPr>
                <w:sz w:val="24"/>
                <w:szCs w:val="24"/>
              </w:rPr>
              <w:t>:</w:t>
            </w:r>
          </w:p>
        </w:tc>
        <w:tc>
          <w:tcPr>
            <w:tcW w:w="6243" w:type="dxa"/>
            <w:tcBorders>
              <w:top w:val="single" w:sz="12" w:space="0" w:color="auto"/>
              <w:bottom w:val="single" w:sz="12" w:space="0" w:color="auto"/>
              <w:right w:val="single" w:sz="12" w:space="0" w:color="auto"/>
            </w:tcBorders>
          </w:tcPr>
          <w:p w14:paraId="3CE8D129" w14:textId="4A48D5AC" w:rsidR="00C17DC1" w:rsidRPr="00B604F6" w:rsidRDefault="00DC7976" w:rsidP="00B604F6">
            <w:pPr>
              <w:tabs>
                <w:tab w:val="left" w:pos="9202"/>
              </w:tabs>
              <w:ind w:left="113"/>
              <w:rPr>
                <w:sz w:val="24"/>
                <w:szCs w:val="24"/>
              </w:rPr>
            </w:pPr>
            <w:r w:rsidRPr="00B604F6">
              <w:rPr>
                <w:sz w:val="24"/>
                <w:szCs w:val="24"/>
              </w:rPr>
              <w:t>Viễn thông</w:t>
            </w:r>
          </w:p>
          <w:p w14:paraId="4AACEFB5" w14:textId="19C2B506" w:rsidR="00C17DC1" w:rsidRPr="00B604F6" w:rsidRDefault="00DC7976" w:rsidP="00B604F6">
            <w:pPr>
              <w:tabs>
                <w:tab w:val="left" w:pos="9202"/>
              </w:tabs>
              <w:ind w:left="113"/>
              <w:rPr>
                <w:sz w:val="24"/>
                <w:szCs w:val="24"/>
              </w:rPr>
            </w:pPr>
            <w:r w:rsidRPr="00B604F6">
              <w:rPr>
                <w:sz w:val="24"/>
                <w:szCs w:val="24"/>
              </w:rPr>
              <w:t>Telecom</w:t>
            </w:r>
          </w:p>
          <w:p w14:paraId="6774C194" w14:textId="77777777" w:rsidR="00C17DC1" w:rsidRPr="00B604F6" w:rsidRDefault="00C17DC1" w:rsidP="00B604F6">
            <w:pPr>
              <w:tabs>
                <w:tab w:val="left" w:pos="9202"/>
              </w:tabs>
              <w:ind w:left="113"/>
              <w:rPr>
                <w:sz w:val="24"/>
                <w:szCs w:val="24"/>
              </w:rPr>
            </w:pPr>
            <w:r w:rsidRPr="00B604F6">
              <w:rPr>
                <w:sz w:val="24"/>
                <w:szCs w:val="24"/>
              </w:rPr>
              <w:t>Trung tâm Công nghệ phần mềm</w:t>
            </w:r>
          </w:p>
          <w:p w14:paraId="053327E8" w14:textId="77777777" w:rsidR="00C17DC1" w:rsidRPr="00B604F6" w:rsidRDefault="00C17DC1" w:rsidP="00B604F6">
            <w:pPr>
              <w:tabs>
                <w:tab w:val="left" w:pos="9202"/>
              </w:tabs>
              <w:ind w:left="113"/>
              <w:rPr>
                <w:sz w:val="24"/>
                <w:szCs w:val="24"/>
              </w:rPr>
            </w:pPr>
            <w:r w:rsidRPr="00B604F6">
              <w:rPr>
                <w:sz w:val="24"/>
                <w:szCs w:val="24"/>
              </w:rPr>
              <w:t>STC</w:t>
            </w:r>
          </w:p>
          <w:p w14:paraId="168E9A4B" w14:textId="77777777" w:rsidR="00C17DC1" w:rsidRPr="00B604F6" w:rsidRDefault="00C17DC1" w:rsidP="00B604F6">
            <w:pPr>
              <w:tabs>
                <w:tab w:val="left" w:pos="9202"/>
              </w:tabs>
              <w:ind w:left="113"/>
              <w:rPr>
                <w:sz w:val="24"/>
                <w:szCs w:val="24"/>
              </w:rPr>
            </w:pPr>
            <w:r w:rsidRPr="00B604F6">
              <w:rPr>
                <w:sz w:val="24"/>
                <w:szCs w:val="24"/>
              </w:rPr>
              <w:t>Thiết kế</w:t>
            </w:r>
          </w:p>
          <w:p w14:paraId="77C1ECC2" w14:textId="77777777" w:rsidR="00C17DC1" w:rsidRPr="00B604F6" w:rsidRDefault="00C17DC1" w:rsidP="00B604F6">
            <w:pPr>
              <w:tabs>
                <w:tab w:val="left" w:pos="9202"/>
              </w:tabs>
              <w:ind w:left="113"/>
              <w:rPr>
                <w:sz w:val="24"/>
                <w:szCs w:val="24"/>
              </w:rPr>
            </w:pPr>
            <w:r w:rsidRPr="00B604F6">
              <w:rPr>
                <w:sz w:val="24"/>
                <w:szCs w:val="24"/>
              </w:rPr>
              <w:t>Design</w:t>
            </w:r>
          </w:p>
        </w:tc>
      </w:tr>
    </w:tbl>
    <w:p w14:paraId="7F549279" w14:textId="77777777" w:rsidR="00C17DC1" w:rsidRPr="00B604F6" w:rsidRDefault="00C17DC1" w:rsidP="00B604F6">
      <w:pPr>
        <w:rPr>
          <w:sz w:val="24"/>
          <w:szCs w:val="24"/>
        </w:rPr>
      </w:pPr>
    </w:p>
    <w:tbl>
      <w:tblPr>
        <w:tblW w:w="9780" w:type="dxa"/>
        <w:jc w:val="center"/>
        <w:tblLayout w:type="fixed"/>
        <w:tblCellMar>
          <w:left w:w="107" w:type="dxa"/>
          <w:right w:w="107" w:type="dxa"/>
        </w:tblCellMar>
        <w:tblLook w:val="0000" w:firstRow="0" w:lastRow="0" w:firstColumn="0" w:lastColumn="0" w:noHBand="0" w:noVBand="0"/>
      </w:tblPr>
      <w:tblGrid>
        <w:gridCol w:w="9780"/>
      </w:tblGrid>
      <w:tr w:rsidR="00C17DC1" w:rsidRPr="00B604F6" w14:paraId="6BA79253" w14:textId="77777777" w:rsidTr="00D53874">
        <w:trPr>
          <w:cantSplit/>
          <w:jc w:val="center"/>
        </w:trPr>
        <w:tc>
          <w:tcPr>
            <w:tcW w:w="9780" w:type="dxa"/>
            <w:tcBorders>
              <w:top w:val="single" w:sz="12" w:space="0" w:color="auto"/>
              <w:left w:val="single" w:sz="12" w:space="0" w:color="auto"/>
              <w:bottom w:val="single" w:sz="12" w:space="0" w:color="auto"/>
              <w:right w:val="single" w:sz="12" w:space="0" w:color="auto"/>
            </w:tcBorders>
          </w:tcPr>
          <w:p w14:paraId="6A842C62" w14:textId="77777777" w:rsidR="00C17DC1" w:rsidRPr="00B604F6" w:rsidRDefault="00C17DC1" w:rsidP="00B604F6">
            <w:pPr>
              <w:spacing w:before="80" w:after="80"/>
              <w:jc w:val="center"/>
              <w:rPr>
                <w:b/>
                <w:sz w:val="24"/>
                <w:szCs w:val="24"/>
              </w:rPr>
            </w:pPr>
            <w:r w:rsidRPr="00B604F6">
              <w:rPr>
                <w:b/>
                <w:sz w:val="24"/>
                <w:szCs w:val="24"/>
              </w:rPr>
              <w:t>PHÊ CHUẨN/ APPROVAL</w:t>
            </w:r>
          </w:p>
        </w:tc>
      </w:tr>
      <w:tr w:rsidR="00C17DC1" w:rsidRPr="00B604F6" w14:paraId="6A82A995" w14:textId="77777777" w:rsidTr="00B604F6">
        <w:trPr>
          <w:cantSplit/>
          <w:trHeight w:val="2155"/>
          <w:jc w:val="center"/>
        </w:trPr>
        <w:tc>
          <w:tcPr>
            <w:tcW w:w="9780" w:type="dxa"/>
            <w:tcBorders>
              <w:top w:val="single" w:sz="12" w:space="0" w:color="auto"/>
              <w:left w:val="single" w:sz="12" w:space="0" w:color="auto"/>
              <w:bottom w:val="single" w:sz="12" w:space="0" w:color="auto"/>
              <w:right w:val="single" w:sz="12" w:space="0" w:color="auto"/>
            </w:tcBorders>
          </w:tcPr>
          <w:p w14:paraId="16A57B7B" w14:textId="77777777" w:rsidR="00C17DC1" w:rsidRPr="00B604F6" w:rsidRDefault="00C17DC1" w:rsidP="00B604F6">
            <w:pPr>
              <w:spacing w:before="120"/>
              <w:jc w:val="center"/>
              <w:rPr>
                <w:b/>
                <w:sz w:val="24"/>
                <w:szCs w:val="24"/>
              </w:rPr>
            </w:pPr>
            <w:r w:rsidRPr="00B604F6">
              <w:rPr>
                <w:b/>
                <w:sz w:val="24"/>
                <w:szCs w:val="24"/>
              </w:rPr>
              <w:t>Giám đốc Công nghệ / CTO</w:t>
            </w:r>
          </w:p>
          <w:p w14:paraId="657EE4F0" w14:textId="77777777" w:rsidR="00C17DC1" w:rsidRPr="00B604F6" w:rsidRDefault="00C17DC1" w:rsidP="00B604F6">
            <w:pPr>
              <w:spacing w:before="120"/>
              <w:jc w:val="center"/>
              <w:rPr>
                <w:b/>
                <w:sz w:val="24"/>
                <w:szCs w:val="24"/>
              </w:rPr>
            </w:pPr>
          </w:p>
          <w:p w14:paraId="5021C16C" w14:textId="77777777" w:rsidR="00C17DC1" w:rsidRPr="00B604F6" w:rsidRDefault="00C17DC1" w:rsidP="00B604F6">
            <w:pPr>
              <w:spacing w:before="120"/>
              <w:jc w:val="center"/>
              <w:rPr>
                <w:b/>
                <w:sz w:val="24"/>
                <w:szCs w:val="24"/>
              </w:rPr>
            </w:pPr>
          </w:p>
          <w:p w14:paraId="3A063E33" w14:textId="77777777" w:rsidR="00C17DC1" w:rsidRPr="00B604F6" w:rsidRDefault="00C17DC1" w:rsidP="00B604F6">
            <w:pPr>
              <w:spacing w:before="120"/>
              <w:jc w:val="center"/>
              <w:rPr>
                <w:b/>
                <w:sz w:val="24"/>
                <w:szCs w:val="24"/>
              </w:rPr>
            </w:pPr>
          </w:p>
          <w:p w14:paraId="1C8D0EEF" w14:textId="77777777" w:rsidR="00C17DC1" w:rsidRPr="00B604F6" w:rsidRDefault="00C17DC1" w:rsidP="00B604F6">
            <w:pPr>
              <w:spacing w:before="120"/>
              <w:jc w:val="center"/>
              <w:rPr>
                <w:b/>
                <w:sz w:val="24"/>
                <w:szCs w:val="24"/>
              </w:rPr>
            </w:pPr>
            <w:r w:rsidRPr="00B604F6">
              <w:rPr>
                <w:b/>
                <w:sz w:val="24"/>
                <w:szCs w:val="24"/>
              </w:rPr>
              <w:t>Lý Quốc Chính</w:t>
            </w:r>
          </w:p>
        </w:tc>
      </w:tr>
    </w:tbl>
    <w:p w14:paraId="31B0B343" w14:textId="22697135" w:rsidR="00C17DC1" w:rsidRPr="00B604F6" w:rsidRDefault="00C17DC1" w:rsidP="00B604F6">
      <w:pPr>
        <w:tabs>
          <w:tab w:val="left" w:pos="1418"/>
          <w:tab w:val="left" w:pos="4395"/>
          <w:tab w:val="left" w:pos="7655"/>
        </w:tabs>
        <w:rPr>
          <w:b/>
          <w:sz w:val="24"/>
          <w:szCs w:val="24"/>
        </w:rPr>
      </w:pPr>
    </w:p>
    <w:p w14:paraId="078E420C" w14:textId="79CCC1CC" w:rsidR="00EF263C" w:rsidRPr="00B604F6" w:rsidRDefault="00C17DC1" w:rsidP="00B604F6">
      <w:pPr>
        <w:tabs>
          <w:tab w:val="left" w:pos="1418"/>
          <w:tab w:val="left" w:pos="4395"/>
          <w:tab w:val="left" w:pos="7655"/>
        </w:tabs>
        <w:rPr>
          <w:sz w:val="24"/>
          <w:szCs w:val="24"/>
        </w:rPr>
      </w:pPr>
      <w:r w:rsidRPr="00B604F6">
        <w:rPr>
          <w:b/>
          <w:sz w:val="24"/>
          <w:szCs w:val="24"/>
        </w:rPr>
        <w:t>SOÁT XÉT/ REVIEW</w:t>
      </w:r>
      <w:r w:rsidRPr="00B604F6">
        <w:rPr>
          <w:sz w:val="24"/>
          <w:szCs w:val="24"/>
        </w:rPr>
        <w:t xml:space="preserve">: Ngày/ Date </w:t>
      </w:r>
      <w:r w:rsidR="00DA3A85" w:rsidRPr="00B604F6">
        <w:rPr>
          <w:sz w:val="24"/>
          <w:szCs w:val="24"/>
        </w:rPr>
        <w:t xml:space="preserve">:     </w:t>
      </w:r>
      <w:r w:rsidR="00B27B6F">
        <w:rPr>
          <w:sz w:val="24"/>
          <w:szCs w:val="24"/>
        </w:rPr>
        <w:t>03</w:t>
      </w:r>
      <w:r w:rsidRPr="00B604F6">
        <w:rPr>
          <w:sz w:val="24"/>
          <w:szCs w:val="24"/>
        </w:rPr>
        <w:t>/</w:t>
      </w:r>
      <w:r w:rsidR="00C01A00" w:rsidRPr="00B604F6">
        <w:rPr>
          <w:sz w:val="24"/>
          <w:szCs w:val="24"/>
        </w:rPr>
        <w:t>0</w:t>
      </w:r>
      <w:r w:rsidR="00B27B6F">
        <w:rPr>
          <w:sz w:val="24"/>
          <w:szCs w:val="24"/>
        </w:rPr>
        <w:t>8</w:t>
      </w:r>
      <w:r w:rsidRPr="00B604F6">
        <w:rPr>
          <w:sz w:val="24"/>
          <w:szCs w:val="24"/>
        </w:rPr>
        <w:t>/202</w:t>
      </w:r>
      <w:r w:rsidR="00E857C2" w:rsidRPr="00B604F6">
        <w:rPr>
          <w:sz w:val="24"/>
          <w:szCs w:val="24"/>
        </w:rPr>
        <w:t>2</w:t>
      </w:r>
      <w:r w:rsidRPr="00B604F6">
        <w:rPr>
          <w:sz w:val="24"/>
          <w:szCs w:val="24"/>
        </w:rPr>
        <w:t xml:space="preserve"> </w:t>
      </w:r>
    </w:p>
    <w:p w14:paraId="1869942C" w14:textId="77777777" w:rsidR="0028454E" w:rsidRPr="00B604F6" w:rsidRDefault="0028454E" w:rsidP="00B604F6">
      <w:pPr>
        <w:tabs>
          <w:tab w:val="left" w:pos="1418"/>
          <w:tab w:val="left" w:pos="4395"/>
          <w:tab w:val="left" w:pos="7655"/>
        </w:tabs>
        <w:rPr>
          <w:sz w:val="24"/>
          <w:szCs w:val="24"/>
        </w:rPr>
      </w:pPr>
    </w:p>
    <w:p w14:paraId="1B6796AE" w14:textId="76A5257C" w:rsidR="0028454E" w:rsidRPr="00B604F6" w:rsidRDefault="0028454E" w:rsidP="00B604F6">
      <w:pPr>
        <w:tabs>
          <w:tab w:val="left" w:pos="284"/>
          <w:tab w:val="left" w:pos="5954"/>
        </w:tabs>
        <w:ind w:left="284"/>
        <w:rPr>
          <w:sz w:val="24"/>
          <w:szCs w:val="24"/>
        </w:rPr>
      </w:pPr>
      <w:r w:rsidRPr="00B604F6">
        <w:rPr>
          <w:sz w:val="24"/>
          <w:szCs w:val="24"/>
        </w:rPr>
        <w:t>PD:  ____________</w:t>
      </w:r>
      <w:r w:rsidR="00053A1B">
        <w:rPr>
          <w:sz w:val="24"/>
          <w:szCs w:val="24"/>
        </w:rPr>
        <w:t>_</w:t>
      </w:r>
      <w:r w:rsidRPr="00B604F6">
        <w:rPr>
          <w:sz w:val="24"/>
          <w:szCs w:val="24"/>
        </w:rPr>
        <w:t>Bùi Thị Minh Yến</w:t>
      </w:r>
    </w:p>
    <w:p w14:paraId="30111BE3" w14:textId="77777777" w:rsidR="0028454E" w:rsidRPr="00B604F6" w:rsidRDefault="0028454E" w:rsidP="00B604F6">
      <w:pPr>
        <w:tabs>
          <w:tab w:val="left" w:pos="284"/>
          <w:tab w:val="left" w:pos="5954"/>
        </w:tabs>
        <w:ind w:left="284"/>
        <w:rPr>
          <w:sz w:val="24"/>
          <w:szCs w:val="24"/>
        </w:rPr>
      </w:pPr>
    </w:p>
    <w:p w14:paraId="459AA3DB" w14:textId="623CBA12" w:rsidR="0028454E" w:rsidRPr="00B604F6" w:rsidRDefault="00DC7976" w:rsidP="00B604F6">
      <w:pPr>
        <w:tabs>
          <w:tab w:val="left" w:pos="284"/>
          <w:tab w:val="left" w:pos="5954"/>
        </w:tabs>
        <w:ind w:left="284"/>
        <w:rPr>
          <w:sz w:val="24"/>
          <w:szCs w:val="24"/>
        </w:rPr>
      </w:pPr>
      <w:r w:rsidRPr="00B604F6">
        <w:rPr>
          <w:sz w:val="24"/>
          <w:szCs w:val="24"/>
        </w:rPr>
        <w:t>STC</w:t>
      </w:r>
      <w:r w:rsidR="00C17DC1" w:rsidRPr="00B604F6">
        <w:rPr>
          <w:sz w:val="24"/>
          <w:szCs w:val="24"/>
        </w:rPr>
        <w:t>:  _______</w:t>
      </w:r>
      <w:r w:rsidR="00EF263C" w:rsidRPr="00B604F6">
        <w:rPr>
          <w:sz w:val="24"/>
          <w:szCs w:val="24"/>
        </w:rPr>
        <w:t>___</w:t>
      </w:r>
      <w:r w:rsidR="003733B9" w:rsidRPr="00B604F6">
        <w:rPr>
          <w:sz w:val="24"/>
          <w:szCs w:val="24"/>
        </w:rPr>
        <w:t>__</w:t>
      </w:r>
      <w:r w:rsidR="00C17DC1" w:rsidRPr="00B604F6">
        <w:rPr>
          <w:sz w:val="24"/>
          <w:szCs w:val="24"/>
        </w:rPr>
        <w:t xml:space="preserve"> </w:t>
      </w:r>
      <w:r w:rsidRPr="00B604F6">
        <w:rPr>
          <w:sz w:val="24"/>
          <w:szCs w:val="24"/>
        </w:rPr>
        <w:t>Nguyễn Văn Trun</w:t>
      </w:r>
      <w:r w:rsidR="005F28EF" w:rsidRPr="00B604F6">
        <w:rPr>
          <w:sz w:val="24"/>
          <w:szCs w:val="24"/>
        </w:rPr>
        <w:t>g</w:t>
      </w:r>
    </w:p>
    <w:p w14:paraId="0DB0D9A4" w14:textId="77777777" w:rsidR="0028454E" w:rsidRPr="00B604F6" w:rsidRDefault="0028454E" w:rsidP="00B604F6">
      <w:pPr>
        <w:tabs>
          <w:tab w:val="left" w:pos="284"/>
          <w:tab w:val="left" w:pos="5954"/>
        </w:tabs>
        <w:ind w:left="284"/>
        <w:rPr>
          <w:sz w:val="24"/>
          <w:szCs w:val="24"/>
        </w:rPr>
      </w:pPr>
    </w:p>
    <w:p w14:paraId="2E08FCEF" w14:textId="1E3168F0" w:rsidR="00DC7976" w:rsidRPr="00B604F6" w:rsidRDefault="00665FAC" w:rsidP="00B604F6">
      <w:pPr>
        <w:tabs>
          <w:tab w:val="left" w:pos="284"/>
          <w:tab w:val="left" w:pos="5954"/>
        </w:tabs>
        <w:ind w:left="284"/>
        <w:rPr>
          <w:sz w:val="24"/>
          <w:szCs w:val="24"/>
        </w:rPr>
      </w:pPr>
      <w:r w:rsidRPr="00B604F6">
        <w:rPr>
          <w:sz w:val="24"/>
          <w:szCs w:val="24"/>
        </w:rPr>
        <w:t>SPC</w:t>
      </w:r>
      <w:r w:rsidR="00DC7976" w:rsidRPr="00B604F6">
        <w:rPr>
          <w:sz w:val="24"/>
          <w:szCs w:val="24"/>
        </w:rPr>
        <w:t xml:space="preserve">:  ____________ </w:t>
      </w:r>
      <w:r w:rsidRPr="00B604F6">
        <w:rPr>
          <w:sz w:val="24"/>
          <w:szCs w:val="24"/>
        </w:rPr>
        <w:t>Nguyễn Thanh Hải</w:t>
      </w:r>
    </w:p>
    <w:p w14:paraId="74321889" w14:textId="77777777" w:rsidR="0028454E" w:rsidRPr="00B604F6" w:rsidRDefault="0028454E" w:rsidP="00B604F6">
      <w:pPr>
        <w:tabs>
          <w:tab w:val="left" w:pos="284"/>
          <w:tab w:val="left" w:pos="5954"/>
        </w:tabs>
        <w:rPr>
          <w:sz w:val="24"/>
          <w:szCs w:val="24"/>
        </w:rPr>
      </w:pPr>
    </w:p>
    <w:p w14:paraId="1A3BEFAA" w14:textId="0F4859AF" w:rsidR="00EF263C" w:rsidRDefault="00665FAC" w:rsidP="00B604F6">
      <w:pPr>
        <w:tabs>
          <w:tab w:val="left" w:pos="284"/>
          <w:tab w:val="left" w:pos="5954"/>
        </w:tabs>
        <w:ind w:left="284"/>
        <w:rPr>
          <w:sz w:val="24"/>
          <w:szCs w:val="24"/>
        </w:rPr>
      </w:pPr>
      <w:r w:rsidRPr="00B604F6">
        <w:rPr>
          <w:sz w:val="24"/>
          <w:szCs w:val="24"/>
        </w:rPr>
        <w:t>HEC</w:t>
      </w:r>
      <w:r w:rsidR="00DC7976" w:rsidRPr="00B604F6">
        <w:rPr>
          <w:sz w:val="24"/>
          <w:szCs w:val="24"/>
        </w:rPr>
        <w:t xml:space="preserve">: ____________ </w:t>
      </w:r>
      <w:r w:rsidRPr="00B604F6">
        <w:rPr>
          <w:sz w:val="24"/>
          <w:szCs w:val="24"/>
        </w:rPr>
        <w:t>Hoàng Quốc Huy</w:t>
      </w:r>
    </w:p>
    <w:p w14:paraId="65A557ED" w14:textId="132B18A2" w:rsidR="00B604F6" w:rsidRDefault="00B604F6" w:rsidP="00B604F6">
      <w:pPr>
        <w:tabs>
          <w:tab w:val="left" w:pos="284"/>
          <w:tab w:val="left" w:pos="5954"/>
        </w:tabs>
        <w:ind w:left="284"/>
        <w:rPr>
          <w:sz w:val="24"/>
          <w:szCs w:val="24"/>
        </w:rPr>
      </w:pPr>
    </w:p>
    <w:p w14:paraId="775CCA27" w14:textId="601839F3" w:rsidR="00B604F6" w:rsidRPr="00B604F6" w:rsidRDefault="00B604F6" w:rsidP="00B604F6">
      <w:pPr>
        <w:tabs>
          <w:tab w:val="left" w:pos="284"/>
          <w:tab w:val="left" w:pos="5954"/>
        </w:tabs>
        <w:ind w:left="284"/>
        <w:rPr>
          <w:rStyle w:val="st"/>
          <w:rFonts w:cs="Times New Roman"/>
          <w:sz w:val="24"/>
          <w:szCs w:val="24"/>
        </w:rPr>
      </w:pPr>
      <w:r>
        <w:rPr>
          <w:sz w:val="24"/>
          <w:szCs w:val="24"/>
        </w:rPr>
        <w:t>HEC:_____________Nguyễn Công Anh</w:t>
      </w:r>
    </w:p>
    <w:p w14:paraId="12EBC4E2" w14:textId="77777777" w:rsidR="00DC7976" w:rsidRDefault="00DC7976" w:rsidP="00B604F6">
      <w:pPr>
        <w:overflowPunct/>
        <w:autoSpaceDE/>
        <w:autoSpaceDN/>
        <w:adjustRightInd/>
        <w:spacing w:after="0"/>
        <w:jc w:val="left"/>
        <w:textAlignment w:val="auto"/>
        <w:rPr>
          <w:rStyle w:val="st"/>
          <w:rFonts w:cs="Times New Roman"/>
          <w:b/>
        </w:rPr>
      </w:pPr>
      <w:r>
        <w:rPr>
          <w:rStyle w:val="st"/>
          <w:rFonts w:cs="Times New Roman"/>
          <w:b/>
        </w:rPr>
        <w:br w:type="page"/>
      </w:r>
    </w:p>
    <w:p w14:paraId="0D453DF3" w14:textId="3A20AF24" w:rsidR="000A06E7" w:rsidRPr="000C2E91" w:rsidRDefault="000A06E7" w:rsidP="00812F22">
      <w:pPr>
        <w:spacing w:line="360" w:lineRule="auto"/>
        <w:rPr>
          <w:rStyle w:val="st"/>
          <w:rFonts w:cs="Times New Roman"/>
          <w:b/>
        </w:rPr>
      </w:pPr>
      <w:r w:rsidRPr="000C2E91">
        <w:rPr>
          <w:rStyle w:val="st"/>
          <w:rFonts w:cs="Times New Roman"/>
          <w:b/>
        </w:rPr>
        <w:lastRenderedPageBreak/>
        <w:t>LỊCH SỬ TÀI LIỆU</w:t>
      </w:r>
      <w:r w:rsidR="00C347A7" w:rsidRPr="000C2E91">
        <w:rPr>
          <w:rStyle w:val="st"/>
          <w:rFonts w:cs="Times New Roman"/>
          <w:b/>
        </w:rPr>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118"/>
        <w:gridCol w:w="1552"/>
        <w:gridCol w:w="2320"/>
        <w:gridCol w:w="4530"/>
      </w:tblGrid>
      <w:tr w:rsidR="006730EB" w:rsidRPr="000C2E91" w14:paraId="43C37D08" w14:textId="77777777" w:rsidTr="00017E5F">
        <w:tc>
          <w:tcPr>
            <w:tcW w:w="1118" w:type="dxa"/>
          </w:tcPr>
          <w:p w14:paraId="535EC427" w14:textId="77777777" w:rsidR="000A06E7" w:rsidRPr="000C2E91" w:rsidRDefault="00962ADD" w:rsidP="00812F22">
            <w:pPr>
              <w:spacing w:before="120" w:line="360" w:lineRule="auto"/>
              <w:jc w:val="center"/>
              <w:rPr>
                <w:rStyle w:val="st"/>
                <w:rFonts w:cs="Times New Roman"/>
                <w:b/>
              </w:rPr>
            </w:pPr>
            <w:r w:rsidRPr="000C2E91">
              <w:rPr>
                <w:rStyle w:val="st"/>
                <w:rFonts w:cs="Times New Roman"/>
                <w:b/>
              </w:rPr>
              <w:t>Phiên bản</w:t>
            </w:r>
          </w:p>
        </w:tc>
        <w:tc>
          <w:tcPr>
            <w:tcW w:w="1552" w:type="dxa"/>
          </w:tcPr>
          <w:p w14:paraId="7597FEF5" w14:textId="77777777" w:rsidR="000A06E7" w:rsidRPr="000C2E91" w:rsidRDefault="000A06E7" w:rsidP="00812F22">
            <w:pPr>
              <w:spacing w:before="120" w:line="360" w:lineRule="auto"/>
              <w:jc w:val="center"/>
              <w:rPr>
                <w:rStyle w:val="st"/>
                <w:rFonts w:cs="Times New Roman"/>
                <w:b/>
              </w:rPr>
            </w:pPr>
            <w:r w:rsidRPr="000C2E91">
              <w:rPr>
                <w:rStyle w:val="st"/>
                <w:rFonts w:cs="Times New Roman"/>
                <w:b/>
              </w:rPr>
              <w:t>Ngày sửa đổi</w:t>
            </w:r>
          </w:p>
        </w:tc>
        <w:tc>
          <w:tcPr>
            <w:tcW w:w="2320" w:type="dxa"/>
          </w:tcPr>
          <w:p w14:paraId="631CE155" w14:textId="77777777" w:rsidR="000A06E7" w:rsidRPr="000C2E91" w:rsidRDefault="006730EB" w:rsidP="00812F22">
            <w:pPr>
              <w:spacing w:before="120" w:line="360" w:lineRule="auto"/>
              <w:jc w:val="center"/>
              <w:rPr>
                <w:rStyle w:val="st"/>
                <w:rFonts w:cs="Times New Roman"/>
                <w:b/>
              </w:rPr>
            </w:pPr>
            <w:r w:rsidRPr="000C2E91">
              <w:rPr>
                <w:rStyle w:val="st"/>
                <w:rFonts w:cs="Times New Roman"/>
                <w:b/>
              </w:rPr>
              <w:t>Người thực hiện</w:t>
            </w:r>
          </w:p>
        </w:tc>
        <w:tc>
          <w:tcPr>
            <w:tcW w:w="4530" w:type="dxa"/>
          </w:tcPr>
          <w:p w14:paraId="65FD5C1C" w14:textId="77777777" w:rsidR="000A06E7" w:rsidRPr="000C2E91" w:rsidRDefault="000A06E7" w:rsidP="00812F22">
            <w:pPr>
              <w:spacing w:before="120" w:line="360" w:lineRule="auto"/>
              <w:jc w:val="center"/>
              <w:rPr>
                <w:rStyle w:val="st"/>
                <w:rFonts w:cs="Times New Roman"/>
                <w:b/>
              </w:rPr>
            </w:pPr>
            <w:r w:rsidRPr="000C2E91">
              <w:rPr>
                <w:rStyle w:val="st"/>
                <w:rFonts w:cs="Times New Roman"/>
                <w:b/>
              </w:rPr>
              <w:t>Nội dung sửa đổi</w:t>
            </w:r>
          </w:p>
        </w:tc>
      </w:tr>
      <w:tr w:rsidR="006730EB" w:rsidRPr="000C2E91" w14:paraId="4EDD7D10" w14:textId="77777777" w:rsidTr="00017E5F">
        <w:tc>
          <w:tcPr>
            <w:tcW w:w="1118" w:type="dxa"/>
          </w:tcPr>
          <w:p w14:paraId="0F697AE4" w14:textId="624A00A7" w:rsidR="000A06E7" w:rsidRPr="000C2E91" w:rsidRDefault="003E3ABF" w:rsidP="00812F22">
            <w:pPr>
              <w:spacing w:before="120" w:line="360" w:lineRule="auto"/>
              <w:jc w:val="left"/>
              <w:rPr>
                <w:rStyle w:val="st"/>
                <w:rFonts w:cs="Times New Roman"/>
              </w:rPr>
            </w:pPr>
            <w:r>
              <w:rPr>
                <w:rStyle w:val="st"/>
                <w:rFonts w:cs="Times New Roman"/>
              </w:rPr>
              <w:t>0.1</w:t>
            </w:r>
          </w:p>
        </w:tc>
        <w:tc>
          <w:tcPr>
            <w:tcW w:w="1552" w:type="dxa"/>
          </w:tcPr>
          <w:p w14:paraId="5C9C3480" w14:textId="507927C3" w:rsidR="000A06E7" w:rsidRPr="000C2E91" w:rsidRDefault="00C01A00" w:rsidP="00812F22">
            <w:pPr>
              <w:spacing w:before="120" w:line="360" w:lineRule="auto"/>
              <w:jc w:val="left"/>
              <w:rPr>
                <w:rStyle w:val="st"/>
                <w:rFonts w:cs="Times New Roman"/>
              </w:rPr>
            </w:pPr>
            <w:r>
              <w:rPr>
                <w:rStyle w:val="st"/>
                <w:rFonts w:cs="Times New Roman"/>
              </w:rPr>
              <w:t>0</w:t>
            </w:r>
            <w:r w:rsidR="005C01BC">
              <w:rPr>
                <w:rStyle w:val="st"/>
                <w:rFonts w:cs="Times New Roman"/>
              </w:rPr>
              <w:t>9</w:t>
            </w:r>
            <w:r w:rsidR="001306A4" w:rsidRPr="000C2E91">
              <w:rPr>
                <w:rStyle w:val="st"/>
                <w:rFonts w:cs="Times New Roman"/>
              </w:rPr>
              <w:t>/</w:t>
            </w:r>
            <w:r>
              <w:rPr>
                <w:rStyle w:val="st"/>
                <w:rFonts w:cs="Times New Roman"/>
              </w:rPr>
              <w:t>07/2022</w:t>
            </w:r>
          </w:p>
        </w:tc>
        <w:tc>
          <w:tcPr>
            <w:tcW w:w="2320" w:type="dxa"/>
          </w:tcPr>
          <w:p w14:paraId="256C2A68" w14:textId="77777777" w:rsidR="000A06E7" w:rsidRDefault="00C01A00" w:rsidP="00812F22">
            <w:pPr>
              <w:spacing w:before="120" w:line="360" w:lineRule="auto"/>
              <w:jc w:val="left"/>
              <w:rPr>
                <w:rStyle w:val="st"/>
                <w:rFonts w:cs="Times New Roman"/>
              </w:rPr>
            </w:pPr>
            <w:r>
              <w:rPr>
                <w:rStyle w:val="st"/>
                <w:rFonts w:cs="Times New Roman"/>
              </w:rPr>
              <w:t>Ngô Duy Tiệm</w:t>
            </w:r>
          </w:p>
          <w:p w14:paraId="6F96EAC3" w14:textId="74840669" w:rsidR="006B64F4" w:rsidRPr="000C2E91" w:rsidRDefault="006B64F4" w:rsidP="00812F22">
            <w:pPr>
              <w:spacing w:before="120" w:line="360" w:lineRule="auto"/>
              <w:jc w:val="left"/>
              <w:rPr>
                <w:rStyle w:val="st"/>
                <w:rFonts w:cs="Times New Roman"/>
              </w:rPr>
            </w:pPr>
            <w:r>
              <w:rPr>
                <w:rStyle w:val="st"/>
                <w:rFonts w:cs="Times New Roman"/>
              </w:rPr>
              <w:t>Nguyễn Văn Hoàng</w:t>
            </w:r>
          </w:p>
        </w:tc>
        <w:tc>
          <w:tcPr>
            <w:tcW w:w="4530" w:type="dxa"/>
          </w:tcPr>
          <w:p w14:paraId="3CB6E0DE" w14:textId="7820F419" w:rsidR="000A06E7" w:rsidRPr="000C2E91" w:rsidRDefault="001306A4" w:rsidP="00812F22">
            <w:pPr>
              <w:spacing w:line="360" w:lineRule="auto"/>
              <w:jc w:val="left"/>
              <w:rPr>
                <w:rStyle w:val="st"/>
                <w:rFonts w:cs="Times New Roman"/>
                <w:szCs w:val="26"/>
              </w:rPr>
            </w:pPr>
            <w:r w:rsidRPr="000C2E91">
              <w:rPr>
                <w:rStyle w:val="st"/>
                <w:rFonts w:cs="Times New Roman"/>
              </w:rPr>
              <w:t>Khởi tạo tài liệu</w:t>
            </w:r>
          </w:p>
        </w:tc>
      </w:tr>
      <w:tr w:rsidR="00017E5F" w:rsidRPr="000C2E91" w14:paraId="134C17CF" w14:textId="77777777" w:rsidTr="00017E5F">
        <w:tc>
          <w:tcPr>
            <w:tcW w:w="1118" w:type="dxa"/>
          </w:tcPr>
          <w:p w14:paraId="29F20A75" w14:textId="135D8205" w:rsidR="00017E5F" w:rsidRPr="000C2E91" w:rsidRDefault="003E3ABF" w:rsidP="00812F22">
            <w:pPr>
              <w:spacing w:before="120" w:line="360" w:lineRule="auto"/>
              <w:jc w:val="left"/>
              <w:rPr>
                <w:rStyle w:val="st"/>
                <w:rFonts w:cs="Times New Roman"/>
              </w:rPr>
            </w:pPr>
            <w:r>
              <w:rPr>
                <w:rStyle w:val="st"/>
                <w:rFonts w:cs="Times New Roman"/>
              </w:rPr>
              <w:t>1.0</w:t>
            </w:r>
          </w:p>
        </w:tc>
        <w:tc>
          <w:tcPr>
            <w:tcW w:w="1552" w:type="dxa"/>
          </w:tcPr>
          <w:p w14:paraId="458806BE" w14:textId="4ED54E2E" w:rsidR="00017E5F" w:rsidRDefault="003176C6" w:rsidP="00812F22">
            <w:pPr>
              <w:spacing w:before="120" w:line="360" w:lineRule="auto"/>
              <w:jc w:val="left"/>
              <w:rPr>
                <w:rStyle w:val="st"/>
                <w:rFonts w:cs="Times New Roman"/>
              </w:rPr>
            </w:pPr>
            <w:r>
              <w:rPr>
                <w:rStyle w:val="st"/>
                <w:rFonts w:cs="Times New Roman"/>
              </w:rPr>
              <w:t>01/08/2022</w:t>
            </w:r>
          </w:p>
        </w:tc>
        <w:tc>
          <w:tcPr>
            <w:tcW w:w="2320" w:type="dxa"/>
          </w:tcPr>
          <w:p w14:paraId="0E777181" w14:textId="1C4F7578" w:rsidR="00017E5F" w:rsidRDefault="003176C6" w:rsidP="00812F22">
            <w:pPr>
              <w:spacing w:before="120" w:line="360" w:lineRule="auto"/>
              <w:jc w:val="left"/>
              <w:rPr>
                <w:rStyle w:val="st"/>
                <w:rFonts w:cs="Times New Roman"/>
              </w:rPr>
            </w:pPr>
            <w:r>
              <w:rPr>
                <w:rStyle w:val="st"/>
                <w:rFonts w:cs="Times New Roman"/>
              </w:rPr>
              <w:t>Ngô Duy Tiệm</w:t>
            </w:r>
          </w:p>
        </w:tc>
        <w:tc>
          <w:tcPr>
            <w:tcW w:w="4530" w:type="dxa"/>
          </w:tcPr>
          <w:p w14:paraId="409F944A" w14:textId="77777777" w:rsidR="00017E5F" w:rsidRDefault="003176C6" w:rsidP="003176C6">
            <w:pPr>
              <w:pStyle w:val="ListParagraph"/>
              <w:spacing w:line="360" w:lineRule="auto"/>
              <w:ind w:left="23"/>
              <w:jc w:val="left"/>
              <w:rPr>
                <w:rStyle w:val="st"/>
                <w:rFonts w:cs="Times New Roman"/>
              </w:rPr>
            </w:pPr>
            <w:r w:rsidRPr="003176C6">
              <w:rPr>
                <w:rStyle w:val="st"/>
                <w:rFonts w:cs="Times New Roman"/>
              </w:rPr>
              <w:t>Bổ sung deviceId, appId</w:t>
            </w:r>
            <w:r>
              <w:rPr>
                <w:rStyle w:val="st"/>
                <w:rFonts w:cs="Times New Roman"/>
              </w:rPr>
              <w:t>, username vào DB transaction log</w:t>
            </w:r>
          </w:p>
          <w:p w14:paraId="174A2A79" w14:textId="337D8E74" w:rsidR="003176C6" w:rsidRPr="003176C6" w:rsidRDefault="003176C6" w:rsidP="003176C6">
            <w:pPr>
              <w:pStyle w:val="ListParagraph"/>
              <w:spacing w:line="360" w:lineRule="auto"/>
              <w:ind w:left="23"/>
              <w:jc w:val="left"/>
              <w:rPr>
                <w:rStyle w:val="st"/>
                <w:rFonts w:cs="Times New Roman"/>
              </w:rPr>
            </w:pPr>
            <w:r>
              <w:rPr>
                <w:rStyle w:val="st"/>
                <w:rFonts w:cs="Times New Roman"/>
              </w:rPr>
              <w:t>Cập nhật API thêm thông tin username</w:t>
            </w:r>
          </w:p>
        </w:tc>
      </w:tr>
      <w:tr w:rsidR="00022117" w:rsidRPr="000C2E91" w14:paraId="6C29D0E7" w14:textId="77777777" w:rsidTr="00017E5F">
        <w:tc>
          <w:tcPr>
            <w:tcW w:w="1118" w:type="dxa"/>
          </w:tcPr>
          <w:p w14:paraId="09988879" w14:textId="4508A1B1" w:rsidR="00022117" w:rsidRDefault="00022117" w:rsidP="00812F22">
            <w:pPr>
              <w:spacing w:before="120" w:line="360" w:lineRule="auto"/>
              <w:jc w:val="left"/>
              <w:rPr>
                <w:rStyle w:val="st"/>
                <w:rFonts w:cs="Times New Roman"/>
              </w:rPr>
            </w:pPr>
          </w:p>
        </w:tc>
        <w:tc>
          <w:tcPr>
            <w:tcW w:w="1552" w:type="dxa"/>
          </w:tcPr>
          <w:p w14:paraId="3BB8412E" w14:textId="7CE74B6C" w:rsidR="00022117" w:rsidRDefault="00022117" w:rsidP="00812F22">
            <w:pPr>
              <w:spacing w:before="120" w:line="360" w:lineRule="auto"/>
              <w:jc w:val="left"/>
              <w:rPr>
                <w:rStyle w:val="st"/>
                <w:rFonts w:cs="Times New Roman"/>
              </w:rPr>
            </w:pPr>
          </w:p>
        </w:tc>
        <w:tc>
          <w:tcPr>
            <w:tcW w:w="2320" w:type="dxa"/>
          </w:tcPr>
          <w:p w14:paraId="26A95688" w14:textId="77185E51" w:rsidR="00022117" w:rsidRDefault="00022117" w:rsidP="00812F22">
            <w:pPr>
              <w:spacing w:before="120" w:line="360" w:lineRule="auto"/>
              <w:jc w:val="left"/>
              <w:rPr>
                <w:rStyle w:val="st"/>
                <w:rFonts w:cs="Times New Roman"/>
              </w:rPr>
            </w:pPr>
          </w:p>
        </w:tc>
        <w:tc>
          <w:tcPr>
            <w:tcW w:w="4530" w:type="dxa"/>
          </w:tcPr>
          <w:p w14:paraId="49696A8F" w14:textId="1E4924E0" w:rsidR="00022117" w:rsidRDefault="00022117" w:rsidP="00812F22">
            <w:pPr>
              <w:spacing w:line="360" w:lineRule="auto"/>
              <w:jc w:val="left"/>
              <w:rPr>
                <w:rStyle w:val="st"/>
                <w:rFonts w:cs="Times New Roman"/>
              </w:rPr>
            </w:pPr>
          </w:p>
        </w:tc>
      </w:tr>
      <w:tr w:rsidR="001C3190" w:rsidRPr="000C2E91" w14:paraId="5FEA8BD9" w14:textId="77777777" w:rsidTr="00017E5F">
        <w:tc>
          <w:tcPr>
            <w:tcW w:w="1118" w:type="dxa"/>
          </w:tcPr>
          <w:p w14:paraId="785F9DB2" w14:textId="197EC876" w:rsidR="001C3190" w:rsidRPr="000118A4" w:rsidRDefault="001C3190" w:rsidP="00812F22">
            <w:pPr>
              <w:spacing w:before="120" w:line="360" w:lineRule="auto"/>
              <w:jc w:val="left"/>
              <w:rPr>
                <w:rStyle w:val="st"/>
                <w:rFonts w:cs="Times New Roman"/>
                <w:highlight w:val="yellow"/>
              </w:rPr>
            </w:pPr>
          </w:p>
        </w:tc>
        <w:tc>
          <w:tcPr>
            <w:tcW w:w="1552" w:type="dxa"/>
          </w:tcPr>
          <w:p w14:paraId="0731A3D0" w14:textId="550E1D16" w:rsidR="001C3190" w:rsidRPr="000118A4" w:rsidRDefault="001C3190" w:rsidP="00812F22">
            <w:pPr>
              <w:spacing w:before="120" w:line="360" w:lineRule="auto"/>
              <w:jc w:val="left"/>
              <w:rPr>
                <w:rStyle w:val="st"/>
                <w:rFonts w:cs="Times New Roman"/>
                <w:highlight w:val="yellow"/>
              </w:rPr>
            </w:pPr>
          </w:p>
        </w:tc>
        <w:tc>
          <w:tcPr>
            <w:tcW w:w="2320" w:type="dxa"/>
          </w:tcPr>
          <w:p w14:paraId="166616A4" w14:textId="715B425F" w:rsidR="001C3190" w:rsidRPr="000118A4" w:rsidRDefault="001C3190" w:rsidP="00812F22">
            <w:pPr>
              <w:spacing w:before="120" w:line="360" w:lineRule="auto"/>
              <w:jc w:val="left"/>
              <w:rPr>
                <w:rStyle w:val="st"/>
                <w:rFonts w:cs="Times New Roman"/>
                <w:highlight w:val="yellow"/>
              </w:rPr>
            </w:pPr>
          </w:p>
        </w:tc>
        <w:tc>
          <w:tcPr>
            <w:tcW w:w="4530" w:type="dxa"/>
          </w:tcPr>
          <w:p w14:paraId="657F4E45" w14:textId="1385069C" w:rsidR="00AD28B5" w:rsidRPr="000118A4" w:rsidRDefault="00AD28B5" w:rsidP="00B37BD7">
            <w:pPr>
              <w:spacing w:line="360" w:lineRule="auto"/>
              <w:jc w:val="left"/>
              <w:rPr>
                <w:rStyle w:val="st"/>
                <w:rFonts w:cs="Times New Roman"/>
                <w:highlight w:val="yellow"/>
              </w:rPr>
            </w:pPr>
          </w:p>
        </w:tc>
      </w:tr>
    </w:tbl>
    <w:p w14:paraId="414DF663" w14:textId="77777777" w:rsidR="00124E6F" w:rsidRPr="000C2E91" w:rsidRDefault="00FB0DD5" w:rsidP="00812F22">
      <w:pPr>
        <w:overflowPunct/>
        <w:autoSpaceDE/>
        <w:autoSpaceDN/>
        <w:adjustRightInd/>
        <w:spacing w:after="200" w:line="360" w:lineRule="auto"/>
        <w:textAlignment w:val="auto"/>
        <w:rPr>
          <w:szCs w:val="26"/>
        </w:rPr>
      </w:pPr>
      <w:r w:rsidRPr="000C2E91">
        <w:rPr>
          <w:szCs w:val="26"/>
        </w:rPr>
        <w:t xml:space="preserve">       </w:t>
      </w:r>
      <w:r w:rsidR="00937F5E" w:rsidRPr="000C2E91">
        <w:rPr>
          <w:szCs w:val="26"/>
        </w:rPr>
        <w:t xml:space="preserve"> </w:t>
      </w:r>
      <w:r w:rsidR="00DC6DCB" w:rsidRPr="000C2E91">
        <w:rPr>
          <w:szCs w:val="26"/>
        </w:rPr>
        <w:br w:type="page"/>
      </w:r>
    </w:p>
    <w:sdt>
      <w:sdtPr>
        <w:rPr>
          <w:rFonts w:ascii="Times New Roman" w:eastAsia="Times New Roman" w:hAnsi="Times New Roman" w:cs="Times New Roman"/>
          <w:color w:val="auto"/>
          <w:sz w:val="26"/>
          <w:szCs w:val="20"/>
        </w:rPr>
        <w:id w:val="331720348"/>
        <w:docPartObj>
          <w:docPartGallery w:val="Table of Contents"/>
          <w:docPartUnique/>
        </w:docPartObj>
      </w:sdtPr>
      <w:sdtEndPr>
        <w:rPr>
          <w:b/>
          <w:bCs/>
          <w:noProof/>
        </w:rPr>
      </w:sdtEndPr>
      <w:sdtContent>
        <w:p w14:paraId="33B65978" w14:textId="79032D02" w:rsidR="00A71E0F" w:rsidRDefault="00A71E0F">
          <w:pPr>
            <w:pStyle w:val="TOCHeading"/>
          </w:pPr>
          <w:r>
            <w:t>Contents</w:t>
          </w:r>
        </w:p>
        <w:p w14:paraId="09E430A3" w14:textId="7C1DAF55" w:rsidR="007A454D" w:rsidRDefault="00A71E0F">
          <w:pPr>
            <w:pStyle w:val="TOC1"/>
            <w:tabs>
              <w:tab w:val="left" w:pos="520"/>
              <w:tab w:val="right" w:leader="dot" w:pos="9635"/>
            </w:tabs>
            <w:rPr>
              <w:rFonts w:asciiTheme="minorHAnsi" w:eastAsiaTheme="minorEastAsia" w:hAnsiTheme="minorHAnsi" w:cstheme="minorBidi"/>
              <w:noProof/>
              <w:sz w:val="22"/>
              <w:szCs w:val="22"/>
            </w:rPr>
          </w:pPr>
          <w:r>
            <w:rPr>
              <w:b/>
              <w:bCs/>
              <w:noProof/>
            </w:rPr>
            <w:fldChar w:fldCharType="begin"/>
          </w:r>
          <w:r>
            <w:rPr>
              <w:b/>
              <w:bCs/>
              <w:noProof/>
            </w:rPr>
            <w:instrText xml:space="preserve"> TOC \o "1-3" \h \z \u </w:instrText>
          </w:r>
          <w:r>
            <w:rPr>
              <w:b/>
              <w:bCs/>
              <w:noProof/>
            </w:rPr>
            <w:fldChar w:fldCharType="separate"/>
          </w:r>
          <w:hyperlink w:anchor="_Toc110429024" w:history="1">
            <w:r w:rsidR="007A454D" w:rsidRPr="00AA14F2">
              <w:rPr>
                <w:rStyle w:val="Hyperlink"/>
                <w:noProof/>
              </w:rPr>
              <w:t>1.</w:t>
            </w:r>
            <w:r w:rsidR="007A454D">
              <w:rPr>
                <w:rFonts w:asciiTheme="minorHAnsi" w:eastAsiaTheme="minorEastAsia" w:hAnsiTheme="minorHAnsi" w:cstheme="minorBidi"/>
                <w:noProof/>
                <w:sz w:val="22"/>
                <w:szCs w:val="22"/>
              </w:rPr>
              <w:tab/>
            </w:r>
            <w:r w:rsidR="007A454D" w:rsidRPr="00AA14F2">
              <w:rPr>
                <w:rStyle w:val="Hyperlink"/>
                <w:noProof/>
              </w:rPr>
              <w:t>Giới thiệu chung</w:t>
            </w:r>
            <w:r w:rsidR="007A454D">
              <w:rPr>
                <w:noProof/>
                <w:webHidden/>
              </w:rPr>
              <w:tab/>
            </w:r>
            <w:r w:rsidR="007A454D">
              <w:rPr>
                <w:noProof/>
                <w:webHidden/>
              </w:rPr>
              <w:fldChar w:fldCharType="begin"/>
            </w:r>
            <w:r w:rsidR="007A454D">
              <w:rPr>
                <w:noProof/>
                <w:webHidden/>
              </w:rPr>
              <w:instrText xml:space="preserve"> PAGEREF _Toc110429024 \h </w:instrText>
            </w:r>
            <w:r w:rsidR="007A454D">
              <w:rPr>
                <w:noProof/>
                <w:webHidden/>
              </w:rPr>
            </w:r>
            <w:r w:rsidR="007A454D">
              <w:rPr>
                <w:noProof/>
                <w:webHidden/>
              </w:rPr>
              <w:fldChar w:fldCharType="separate"/>
            </w:r>
            <w:r w:rsidR="002E21B4">
              <w:rPr>
                <w:noProof/>
                <w:webHidden/>
              </w:rPr>
              <w:t>5</w:t>
            </w:r>
            <w:r w:rsidR="007A454D">
              <w:rPr>
                <w:noProof/>
                <w:webHidden/>
              </w:rPr>
              <w:fldChar w:fldCharType="end"/>
            </w:r>
          </w:hyperlink>
        </w:p>
        <w:p w14:paraId="122A9411" w14:textId="02FD4456" w:rsidR="007A454D" w:rsidRDefault="00000000">
          <w:pPr>
            <w:pStyle w:val="TOC2"/>
            <w:tabs>
              <w:tab w:val="right" w:leader="dot" w:pos="9635"/>
            </w:tabs>
            <w:rPr>
              <w:rFonts w:asciiTheme="minorHAnsi" w:eastAsiaTheme="minorEastAsia" w:hAnsiTheme="minorHAnsi" w:cstheme="minorBidi"/>
              <w:noProof/>
              <w:sz w:val="22"/>
              <w:szCs w:val="22"/>
            </w:rPr>
          </w:pPr>
          <w:hyperlink w:anchor="_Toc110429025" w:history="1">
            <w:r w:rsidR="007A454D" w:rsidRPr="00AA14F2">
              <w:rPr>
                <w:rStyle w:val="Hyperlink"/>
                <w:noProof/>
              </w:rPr>
              <w:t>1.1 Mục đích</w:t>
            </w:r>
            <w:r w:rsidR="007A454D">
              <w:rPr>
                <w:noProof/>
                <w:webHidden/>
              </w:rPr>
              <w:tab/>
            </w:r>
            <w:r w:rsidR="007A454D">
              <w:rPr>
                <w:noProof/>
                <w:webHidden/>
              </w:rPr>
              <w:fldChar w:fldCharType="begin"/>
            </w:r>
            <w:r w:rsidR="007A454D">
              <w:rPr>
                <w:noProof/>
                <w:webHidden/>
              </w:rPr>
              <w:instrText xml:space="preserve"> PAGEREF _Toc110429025 \h </w:instrText>
            </w:r>
            <w:r w:rsidR="007A454D">
              <w:rPr>
                <w:noProof/>
                <w:webHidden/>
              </w:rPr>
            </w:r>
            <w:r w:rsidR="007A454D">
              <w:rPr>
                <w:noProof/>
                <w:webHidden/>
              </w:rPr>
              <w:fldChar w:fldCharType="separate"/>
            </w:r>
            <w:r w:rsidR="002E21B4">
              <w:rPr>
                <w:noProof/>
                <w:webHidden/>
              </w:rPr>
              <w:t>5</w:t>
            </w:r>
            <w:r w:rsidR="007A454D">
              <w:rPr>
                <w:noProof/>
                <w:webHidden/>
              </w:rPr>
              <w:fldChar w:fldCharType="end"/>
            </w:r>
          </w:hyperlink>
        </w:p>
        <w:p w14:paraId="067F0228" w14:textId="4D36E401" w:rsidR="007A454D" w:rsidRDefault="00000000">
          <w:pPr>
            <w:pStyle w:val="TOC2"/>
            <w:tabs>
              <w:tab w:val="right" w:leader="dot" w:pos="9635"/>
            </w:tabs>
            <w:rPr>
              <w:rFonts w:asciiTheme="minorHAnsi" w:eastAsiaTheme="minorEastAsia" w:hAnsiTheme="minorHAnsi" w:cstheme="minorBidi"/>
              <w:noProof/>
              <w:sz w:val="22"/>
              <w:szCs w:val="22"/>
            </w:rPr>
          </w:pPr>
          <w:hyperlink w:anchor="_Toc110429026" w:history="1">
            <w:r w:rsidR="007A454D" w:rsidRPr="00AA14F2">
              <w:rPr>
                <w:rStyle w:val="Hyperlink"/>
                <w:noProof/>
              </w:rPr>
              <w:t>1.2 Định nghĩa và viết tắt</w:t>
            </w:r>
            <w:r w:rsidR="007A454D">
              <w:rPr>
                <w:noProof/>
                <w:webHidden/>
              </w:rPr>
              <w:tab/>
            </w:r>
            <w:r w:rsidR="007A454D">
              <w:rPr>
                <w:noProof/>
                <w:webHidden/>
              </w:rPr>
              <w:fldChar w:fldCharType="begin"/>
            </w:r>
            <w:r w:rsidR="007A454D">
              <w:rPr>
                <w:noProof/>
                <w:webHidden/>
              </w:rPr>
              <w:instrText xml:space="preserve"> PAGEREF _Toc110429026 \h </w:instrText>
            </w:r>
            <w:r w:rsidR="007A454D">
              <w:rPr>
                <w:noProof/>
                <w:webHidden/>
              </w:rPr>
            </w:r>
            <w:r w:rsidR="007A454D">
              <w:rPr>
                <w:noProof/>
                <w:webHidden/>
              </w:rPr>
              <w:fldChar w:fldCharType="separate"/>
            </w:r>
            <w:r w:rsidR="002E21B4">
              <w:rPr>
                <w:noProof/>
                <w:webHidden/>
              </w:rPr>
              <w:t>5</w:t>
            </w:r>
            <w:r w:rsidR="007A454D">
              <w:rPr>
                <w:noProof/>
                <w:webHidden/>
              </w:rPr>
              <w:fldChar w:fldCharType="end"/>
            </w:r>
          </w:hyperlink>
        </w:p>
        <w:p w14:paraId="518271ED" w14:textId="1FB07B43" w:rsidR="007A454D" w:rsidRDefault="00000000">
          <w:pPr>
            <w:pStyle w:val="TOC1"/>
            <w:tabs>
              <w:tab w:val="right" w:leader="dot" w:pos="9635"/>
            </w:tabs>
            <w:rPr>
              <w:rFonts w:asciiTheme="minorHAnsi" w:eastAsiaTheme="minorEastAsia" w:hAnsiTheme="minorHAnsi" w:cstheme="minorBidi"/>
              <w:noProof/>
              <w:sz w:val="22"/>
              <w:szCs w:val="22"/>
            </w:rPr>
          </w:pPr>
          <w:hyperlink w:anchor="_Toc110429027" w:history="1">
            <w:r w:rsidR="007A454D" w:rsidRPr="00AA14F2">
              <w:rPr>
                <w:rStyle w:val="Hyperlink"/>
                <w:noProof/>
              </w:rPr>
              <w:t>2. Các quyết định về Công nghệ và Kiến trúc sản phẩm</w:t>
            </w:r>
            <w:r w:rsidR="007A454D">
              <w:rPr>
                <w:noProof/>
                <w:webHidden/>
              </w:rPr>
              <w:tab/>
            </w:r>
            <w:r w:rsidR="007A454D">
              <w:rPr>
                <w:noProof/>
                <w:webHidden/>
              </w:rPr>
              <w:fldChar w:fldCharType="begin"/>
            </w:r>
            <w:r w:rsidR="007A454D">
              <w:rPr>
                <w:noProof/>
                <w:webHidden/>
              </w:rPr>
              <w:instrText xml:space="preserve"> PAGEREF _Toc110429027 \h </w:instrText>
            </w:r>
            <w:r w:rsidR="007A454D">
              <w:rPr>
                <w:noProof/>
                <w:webHidden/>
              </w:rPr>
            </w:r>
            <w:r w:rsidR="007A454D">
              <w:rPr>
                <w:noProof/>
                <w:webHidden/>
              </w:rPr>
              <w:fldChar w:fldCharType="separate"/>
            </w:r>
            <w:r w:rsidR="002E21B4">
              <w:rPr>
                <w:noProof/>
                <w:webHidden/>
              </w:rPr>
              <w:t>6</w:t>
            </w:r>
            <w:r w:rsidR="007A454D">
              <w:rPr>
                <w:noProof/>
                <w:webHidden/>
              </w:rPr>
              <w:fldChar w:fldCharType="end"/>
            </w:r>
          </w:hyperlink>
        </w:p>
        <w:p w14:paraId="1459702F" w14:textId="4737D8EE" w:rsidR="007A454D" w:rsidRDefault="00000000">
          <w:pPr>
            <w:pStyle w:val="TOC2"/>
            <w:tabs>
              <w:tab w:val="right" w:leader="dot" w:pos="9635"/>
            </w:tabs>
            <w:rPr>
              <w:rFonts w:asciiTheme="minorHAnsi" w:eastAsiaTheme="minorEastAsia" w:hAnsiTheme="minorHAnsi" w:cstheme="minorBidi"/>
              <w:noProof/>
              <w:sz w:val="22"/>
              <w:szCs w:val="22"/>
            </w:rPr>
          </w:pPr>
          <w:hyperlink w:anchor="_Toc110429028" w:history="1">
            <w:r w:rsidR="007A454D" w:rsidRPr="00AA14F2">
              <w:rPr>
                <w:rStyle w:val="Hyperlink"/>
                <w:noProof/>
              </w:rPr>
              <w:t>2.1 Nguyên tắc thiết kế</w:t>
            </w:r>
            <w:r w:rsidR="007A454D">
              <w:rPr>
                <w:noProof/>
                <w:webHidden/>
              </w:rPr>
              <w:tab/>
            </w:r>
            <w:r w:rsidR="007A454D">
              <w:rPr>
                <w:noProof/>
                <w:webHidden/>
              </w:rPr>
              <w:fldChar w:fldCharType="begin"/>
            </w:r>
            <w:r w:rsidR="007A454D">
              <w:rPr>
                <w:noProof/>
                <w:webHidden/>
              </w:rPr>
              <w:instrText xml:space="preserve"> PAGEREF _Toc110429028 \h </w:instrText>
            </w:r>
            <w:r w:rsidR="007A454D">
              <w:rPr>
                <w:noProof/>
                <w:webHidden/>
              </w:rPr>
            </w:r>
            <w:r w:rsidR="007A454D">
              <w:rPr>
                <w:noProof/>
                <w:webHidden/>
              </w:rPr>
              <w:fldChar w:fldCharType="separate"/>
            </w:r>
            <w:r w:rsidR="002E21B4">
              <w:rPr>
                <w:noProof/>
                <w:webHidden/>
              </w:rPr>
              <w:t>6</w:t>
            </w:r>
            <w:r w:rsidR="007A454D">
              <w:rPr>
                <w:noProof/>
                <w:webHidden/>
              </w:rPr>
              <w:fldChar w:fldCharType="end"/>
            </w:r>
          </w:hyperlink>
        </w:p>
        <w:p w14:paraId="463181CE" w14:textId="7BE0504E" w:rsidR="007A454D" w:rsidRDefault="00000000">
          <w:pPr>
            <w:pStyle w:val="TOC2"/>
            <w:tabs>
              <w:tab w:val="right" w:leader="dot" w:pos="9635"/>
            </w:tabs>
            <w:rPr>
              <w:rFonts w:asciiTheme="minorHAnsi" w:eastAsiaTheme="minorEastAsia" w:hAnsiTheme="minorHAnsi" w:cstheme="minorBidi"/>
              <w:noProof/>
              <w:sz w:val="22"/>
              <w:szCs w:val="22"/>
            </w:rPr>
          </w:pPr>
          <w:hyperlink w:anchor="_Toc110429029" w:history="1">
            <w:r w:rsidR="007A454D" w:rsidRPr="00AA14F2">
              <w:rPr>
                <w:rStyle w:val="Hyperlink"/>
                <w:noProof/>
              </w:rPr>
              <w:t>2.2 Lựa chọn công nghệ</w:t>
            </w:r>
            <w:r w:rsidR="007A454D">
              <w:rPr>
                <w:noProof/>
                <w:webHidden/>
              </w:rPr>
              <w:tab/>
            </w:r>
            <w:r w:rsidR="007A454D">
              <w:rPr>
                <w:noProof/>
                <w:webHidden/>
              </w:rPr>
              <w:fldChar w:fldCharType="begin"/>
            </w:r>
            <w:r w:rsidR="007A454D">
              <w:rPr>
                <w:noProof/>
                <w:webHidden/>
              </w:rPr>
              <w:instrText xml:space="preserve"> PAGEREF _Toc110429029 \h </w:instrText>
            </w:r>
            <w:r w:rsidR="007A454D">
              <w:rPr>
                <w:noProof/>
                <w:webHidden/>
              </w:rPr>
            </w:r>
            <w:r w:rsidR="007A454D">
              <w:rPr>
                <w:noProof/>
                <w:webHidden/>
              </w:rPr>
              <w:fldChar w:fldCharType="separate"/>
            </w:r>
            <w:r w:rsidR="002E21B4">
              <w:rPr>
                <w:noProof/>
                <w:webHidden/>
              </w:rPr>
              <w:t>6</w:t>
            </w:r>
            <w:r w:rsidR="007A454D">
              <w:rPr>
                <w:noProof/>
                <w:webHidden/>
              </w:rPr>
              <w:fldChar w:fldCharType="end"/>
            </w:r>
          </w:hyperlink>
        </w:p>
        <w:p w14:paraId="744DA7A8" w14:textId="2C7953AC" w:rsidR="007A454D" w:rsidRDefault="00000000">
          <w:pPr>
            <w:pStyle w:val="TOC2"/>
            <w:tabs>
              <w:tab w:val="right" w:leader="dot" w:pos="9635"/>
            </w:tabs>
            <w:rPr>
              <w:rFonts w:asciiTheme="minorHAnsi" w:eastAsiaTheme="minorEastAsia" w:hAnsiTheme="minorHAnsi" w:cstheme="minorBidi"/>
              <w:noProof/>
              <w:sz w:val="22"/>
              <w:szCs w:val="22"/>
            </w:rPr>
          </w:pPr>
          <w:hyperlink w:anchor="_Toc110429030" w:history="1">
            <w:r w:rsidR="007A454D" w:rsidRPr="00AA14F2">
              <w:rPr>
                <w:rStyle w:val="Hyperlink"/>
                <w:noProof/>
              </w:rPr>
              <w:t>2.3 Môi trường Run-time</w:t>
            </w:r>
            <w:r w:rsidR="007A454D">
              <w:rPr>
                <w:noProof/>
                <w:webHidden/>
              </w:rPr>
              <w:tab/>
            </w:r>
            <w:r w:rsidR="007A454D">
              <w:rPr>
                <w:noProof/>
                <w:webHidden/>
              </w:rPr>
              <w:fldChar w:fldCharType="begin"/>
            </w:r>
            <w:r w:rsidR="007A454D">
              <w:rPr>
                <w:noProof/>
                <w:webHidden/>
              </w:rPr>
              <w:instrText xml:space="preserve"> PAGEREF _Toc110429030 \h </w:instrText>
            </w:r>
            <w:r w:rsidR="007A454D">
              <w:rPr>
                <w:noProof/>
                <w:webHidden/>
              </w:rPr>
            </w:r>
            <w:r w:rsidR="007A454D">
              <w:rPr>
                <w:noProof/>
                <w:webHidden/>
              </w:rPr>
              <w:fldChar w:fldCharType="separate"/>
            </w:r>
            <w:r w:rsidR="002E21B4">
              <w:rPr>
                <w:noProof/>
                <w:webHidden/>
              </w:rPr>
              <w:t>7</w:t>
            </w:r>
            <w:r w:rsidR="007A454D">
              <w:rPr>
                <w:noProof/>
                <w:webHidden/>
              </w:rPr>
              <w:fldChar w:fldCharType="end"/>
            </w:r>
          </w:hyperlink>
        </w:p>
        <w:p w14:paraId="6225C07B" w14:textId="19826558" w:rsidR="007A454D" w:rsidRDefault="00000000">
          <w:pPr>
            <w:pStyle w:val="TOC1"/>
            <w:tabs>
              <w:tab w:val="right" w:leader="dot" w:pos="9635"/>
            </w:tabs>
            <w:rPr>
              <w:rFonts w:asciiTheme="minorHAnsi" w:eastAsiaTheme="minorEastAsia" w:hAnsiTheme="minorHAnsi" w:cstheme="minorBidi"/>
              <w:noProof/>
              <w:sz w:val="22"/>
              <w:szCs w:val="22"/>
            </w:rPr>
          </w:pPr>
          <w:hyperlink w:anchor="_Toc110429031" w:history="1">
            <w:r w:rsidR="007A454D" w:rsidRPr="00AA14F2">
              <w:rPr>
                <w:rStyle w:val="Hyperlink"/>
                <w:noProof/>
              </w:rPr>
              <w:t>3. Mô hình kiến trúc hệ thống</w:t>
            </w:r>
            <w:r w:rsidR="007A454D">
              <w:rPr>
                <w:noProof/>
                <w:webHidden/>
              </w:rPr>
              <w:tab/>
            </w:r>
            <w:r w:rsidR="007A454D">
              <w:rPr>
                <w:noProof/>
                <w:webHidden/>
              </w:rPr>
              <w:fldChar w:fldCharType="begin"/>
            </w:r>
            <w:r w:rsidR="007A454D">
              <w:rPr>
                <w:noProof/>
                <w:webHidden/>
              </w:rPr>
              <w:instrText xml:space="preserve"> PAGEREF _Toc110429031 \h </w:instrText>
            </w:r>
            <w:r w:rsidR="007A454D">
              <w:rPr>
                <w:noProof/>
                <w:webHidden/>
              </w:rPr>
            </w:r>
            <w:r w:rsidR="007A454D">
              <w:rPr>
                <w:noProof/>
                <w:webHidden/>
              </w:rPr>
              <w:fldChar w:fldCharType="separate"/>
            </w:r>
            <w:r w:rsidR="002E21B4">
              <w:rPr>
                <w:noProof/>
                <w:webHidden/>
              </w:rPr>
              <w:t>8</w:t>
            </w:r>
            <w:r w:rsidR="007A454D">
              <w:rPr>
                <w:noProof/>
                <w:webHidden/>
              </w:rPr>
              <w:fldChar w:fldCharType="end"/>
            </w:r>
          </w:hyperlink>
        </w:p>
        <w:p w14:paraId="5D56109D" w14:textId="71C50F9C" w:rsidR="007A454D" w:rsidRDefault="00000000">
          <w:pPr>
            <w:pStyle w:val="TOC2"/>
            <w:tabs>
              <w:tab w:val="right" w:leader="dot" w:pos="9635"/>
            </w:tabs>
            <w:rPr>
              <w:rFonts w:asciiTheme="minorHAnsi" w:eastAsiaTheme="minorEastAsia" w:hAnsiTheme="minorHAnsi" w:cstheme="minorBidi"/>
              <w:noProof/>
              <w:sz w:val="22"/>
              <w:szCs w:val="22"/>
            </w:rPr>
          </w:pPr>
          <w:hyperlink w:anchor="_Toc110429032" w:history="1">
            <w:r w:rsidR="007A454D" w:rsidRPr="00AA14F2">
              <w:rPr>
                <w:rStyle w:val="Hyperlink"/>
                <w:noProof/>
              </w:rPr>
              <w:t>3.1 Kiến trúc tổng thể</w:t>
            </w:r>
            <w:r w:rsidR="007A454D">
              <w:rPr>
                <w:noProof/>
                <w:webHidden/>
              </w:rPr>
              <w:tab/>
            </w:r>
            <w:r w:rsidR="007A454D">
              <w:rPr>
                <w:noProof/>
                <w:webHidden/>
              </w:rPr>
              <w:fldChar w:fldCharType="begin"/>
            </w:r>
            <w:r w:rsidR="007A454D">
              <w:rPr>
                <w:noProof/>
                <w:webHidden/>
              </w:rPr>
              <w:instrText xml:space="preserve"> PAGEREF _Toc110429032 \h </w:instrText>
            </w:r>
            <w:r w:rsidR="007A454D">
              <w:rPr>
                <w:noProof/>
                <w:webHidden/>
              </w:rPr>
            </w:r>
            <w:r w:rsidR="007A454D">
              <w:rPr>
                <w:noProof/>
                <w:webHidden/>
              </w:rPr>
              <w:fldChar w:fldCharType="separate"/>
            </w:r>
            <w:r w:rsidR="002E21B4">
              <w:rPr>
                <w:noProof/>
                <w:webHidden/>
              </w:rPr>
              <w:t>8</w:t>
            </w:r>
            <w:r w:rsidR="007A454D">
              <w:rPr>
                <w:noProof/>
                <w:webHidden/>
              </w:rPr>
              <w:fldChar w:fldCharType="end"/>
            </w:r>
          </w:hyperlink>
        </w:p>
        <w:p w14:paraId="49C84062" w14:textId="5CFE3AE1" w:rsidR="007A454D" w:rsidRDefault="00000000">
          <w:pPr>
            <w:pStyle w:val="TOC2"/>
            <w:tabs>
              <w:tab w:val="right" w:leader="dot" w:pos="9635"/>
            </w:tabs>
            <w:rPr>
              <w:rFonts w:asciiTheme="minorHAnsi" w:eastAsiaTheme="minorEastAsia" w:hAnsiTheme="minorHAnsi" w:cstheme="minorBidi"/>
              <w:noProof/>
              <w:sz w:val="22"/>
              <w:szCs w:val="22"/>
            </w:rPr>
          </w:pPr>
          <w:hyperlink w:anchor="_Toc110429033" w:history="1">
            <w:r w:rsidR="007A454D" w:rsidRPr="00AA14F2">
              <w:rPr>
                <w:rStyle w:val="Hyperlink"/>
                <w:noProof/>
              </w:rPr>
              <w:t>3.2 Các giao tiếp sử dụng</w:t>
            </w:r>
            <w:r w:rsidR="007A454D">
              <w:rPr>
                <w:noProof/>
                <w:webHidden/>
              </w:rPr>
              <w:tab/>
            </w:r>
            <w:r w:rsidR="007A454D">
              <w:rPr>
                <w:noProof/>
                <w:webHidden/>
              </w:rPr>
              <w:fldChar w:fldCharType="begin"/>
            </w:r>
            <w:r w:rsidR="007A454D">
              <w:rPr>
                <w:noProof/>
                <w:webHidden/>
              </w:rPr>
              <w:instrText xml:space="preserve"> PAGEREF _Toc110429033 \h </w:instrText>
            </w:r>
            <w:r w:rsidR="007A454D">
              <w:rPr>
                <w:noProof/>
                <w:webHidden/>
              </w:rPr>
            </w:r>
            <w:r w:rsidR="007A454D">
              <w:rPr>
                <w:noProof/>
                <w:webHidden/>
              </w:rPr>
              <w:fldChar w:fldCharType="separate"/>
            </w:r>
            <w:r w:rsidR="002E21B4">
              <w:rPr>
                <w:noProof/>
                <w:webHidden/>
              </w:rPr>
              <w:t>9</w:t>
            </w:r>
            <w:r w:rsidR="007A454D">
              <w:rPr>
                <w:noProof/>
                <w:webHidden/>
              </w:rPr>
              <w:fldChar w:fldCharType="end"/>
            </w:r>
          </w:hyperlink>
        </w:p>
        <w:p w14:paraId="225AD847" w14:textId="6034C899" w:rsidR="007A454D" w:rsidRDefault="00000000">
          <w:pPr>
            <w:pStyle w:val="TOC1"/>
            <w:tabs>
              <w:tab w:val="right" w:leader="dot" w:pos="9635"/>
            </w:tabs>
            <w:rPr>
              <w:rFonts w:asciiTheme="minorHAnsi" w:eastAsiaTheme="minorEastAsia" w:hAnsiTheme="minorHAnsi" w:cstheme="minorBidi"/>
              <w:noProof/>
              <w:sz w:val="22"/>
              <w:szCs w:val="22"/>
            </w:rPr>
          </w:pPr>
          <w:hyperlink w:anchor="_Toc110429034" w:history="1">
            <w:r w:rsidR="007A454D" w:rsidRPr="00AA14F2">
              <w:rPr>
                <w:rStyle w:val="Hyperlink"/>
                <w:noProof/>
              </w:rPr>
              <w:t>4. Thiết kế các thành phần</w:t>
            </w:r>
            <w:r w:rsidR="007A454D">
              <w:rPr>
                <w:noProof/>
                <w:webHidden/>
              </w:rPr>
              <w:tab/>
            </w:r>
            <w:r w:rsidR="007A454D">
              <w:rPr>
                <w:noProof/>
                <w:webHidden/>
              </w:rPr>
              <w:fldChar w:fldCharType="begin"/>
            </w:r>
            <w:r w:rsidR="007A454D">
              <w:rPr>
                <w:noProof/>
                <w:webHidden/>
              </w:rPr>
              <w:instrText xml:space="preserve"> PAGEREF _Toc110429034 \h </w:instrText>
            </w:r>
            <w:r w:rsidR="007A454D">
              <w:rPr>
                <w:noProof/>
                <w:webHidden/>
              </w:rPr>
            </w:r>
            <w:r w:rsidR="007A454D">
              <w:rPr>
                <w:noProof/>
                <w:webHidden/>
              </w:rPr>
              <w:fldChar w:fldCharType="separate"/>
            </w:r>
            <w:r w:rsidR="002E21B4">
              <w:rPr>
                <w:noProof/>
                <w:webHidden/>
              </w:rPr>
              <w:t>10</w:t>
            </w:r>
            <w:r w:rsidR="007A454D">
              <w:rPr>
                <w:noProof/>
                <w:webHidden/>
              </w:rPr>
              <w:fldChar w:fldCharType="end"/>
            </w:r>
          </w:hyperlink>
        </w:p>
        <w:p w14:paraId="1227EC1F" w14:textId="02969331" w:rsidR="007A454D" w:rsidRDefault="00000000">
          <w:pPr>
            <w:pStyle w:val="TOC2"/>
            <w:tabs>
              <w:tab w:val="right" w:leader="dot" w:pos="9635"/>
            </w:tabs>
            <w:rPr>
              <w:rFonts w:asciiTheme="minorHAnsi" w:eastAsiaTheme="minorEastAsia" w:hAnsiTheme="minorHAnsi" w:cstheme="minorBidi"/>
              <w:noProof/>
              <w:sz w:val="22"/>
              <w:szCs w:val="22"/>
            </w:rPr>
          </w:pPr>
          <w:hyperlink w:anchor="_Toc110429035" w:history="1">
            <w:r w:rsidR="007A454D" w:rsidRPr="00AA14F2">
              <w:rPr>
                <w:rStyle w:val="Hyperlink"/>
                <w:noProof/>
              </w:rPr>
              <w:t>4.1 API Gateway Services</w:t>
            </w:r>
            <w:r w:rsidR="007A454D">
              <w:rPr>
                <w:noProof/>
                <w:webHidden/>
              </w:rPr>
              <w:tab/>
            </w:r>
            <w:r w:rsidR="007A454D">
              <w:rPr>
                <w:noProof/>
                <w:webHidden/>
              </w:rPr>
              <w:fldChar w:fldCharType="begin"/>
            </w:r>
            <w:r w:rsidR="007A454D">
              <w:rPr>
                <w:noProof/>
                <w:webHidden/>
              </w:rPr>
              <w:instrText xml:space="preserve"> PAGEREF _Toc110429035 \h </w:instrText>
            </w:r>
            <w:r w:rsidR="007A454D">
              <w:rPr>
                <w:noProof/>
                <w:webHidden/>
              </w:rPr>
            </w:r>
            <w:r w:rsidR="007A454D">
              <w:rPr>
                <w:noProof/>
                <w:webHidden/>
              </w:rPr>
              <w:fldChar w:fldCharType="separate"/>
            </w:r>
            <w:r w:rsidR="002E21B4">
              <w:rPr>
                <w:noProof/>
                <w:webHidden/>
              </w:rPr>
              <w:t>10</w:t>
            </w:r>
            <w:r w:rsidR="007A454D">
              <w:rPr>
                <w:noProof/>
                <w:webHidden/>
              </w:rPr>
              <w:fldChar w:fldCharType="end"/>
            </w:r>
          </w:hyperlink>
        </w:p>
        <w:p w14:paraId="209A09F3" w14:textId="49AB0C03" w:rsidR="007A454D" w:rsidRDefault="00000000">
          <w:pPr>
            <w:pStyle w:val="TOC3"/>
            <w:tabs>
              <w:tab w:val="left" w:pos="1320"/>
              <w:tab w:val="right" w:leader="dot" w:pos="9635"/>
            </w:tabs>
            <w:rPr>
              <w:rFonts w:asciiTheme="minorHAnsi" w:eastAsiaTheme="minorEastAsia" w:hAnsiTheme="minorHAnsi" w:cstheme="minorBidi"/>
              <w:noProof/>
              <w:sz w:val="22"/>
              <w:szCs w:val="22"/>
            </w:rPr>
          </w:pPr>
          <w:hyperlink w:anchor="_Toc110429036" w:history="1">
            <w:r w:rsidR="007A454D" w:rsidRPr="00AA14F2">
              <w:rPr>
                <w:rStyle w:val="Hyperlink"/>
                <w:noProof/>
              </w:rPr>
              <w:t>4.1.1</w:t>
            </w:r>
            <w:r w:rsidR="007A454D">
              <w:rPr>
                <w:rFonts w:asciiTheme="minorHAnsi" w:eastAsiaTheme="minorEastAsia" w:hAnsiTheme="minorHAnsi" w:cstheme="minorBidi"/>
                <w:noProof/>
                <w:sz w:val="22"/>
                <w:szCs w:val="22"/>
              </w:rPr>
              <w:tab/>
            </w:r>
            <w:r w:rsidR="007A454D" w:rsidRPr="00AA14F2">
              <w:rPr>
                <w:rStyle w:val="Hyperlink"/>
                <w:noProof/>
              </w:rPr>
              <w:t>Mô tả</w:t>
            </w:r>
            <w:r w:rsidR="007A454D">
              <w:rPr>
                <w:noProof/>
                <w:webHidden/>
              </w:rPr>
              <w:tab/>
            </w:r>
            <w:r w:rsidR="007A454D">
              <w:rPr>
                <w:noProof/>
                <w:webHidden/>
              </w:rPr>
              <w:fldChar w:fldCharType="begin"/>
            </w:r>
            <w:r w:rsidR="007A454D">
              <w:rPr>
                <w:noProof/>
                <w:webHidden/>
              </w:rPr>
              <w:instrText xml:space="preserve"> PAGEREF _Toc110429036 \h </w:instrText>
            </w:r>
            <w:r w:rsidR="007A454D">
              <w:rPr>
                <w:noProof/>
                <w:webHidden/>
              </w:rPr>
            </w:r>
            <w:r w:rsidR="007A454D">
              <w:rPr>
                <w:noProof/>
                <w:webHidden/>
              </w:rPr>
              <w:fldChar w:fldCharType="separate"/>
            </w:r>
            <w:r w:rsidR="002E21B4">
              <w:rPr>
                <w:noProof/>
                <w:webHidden/>
              </w:rPr>
              <w:t>10</w:t>
            </w:r>
            <w:r w:rsidR="007A454D">
              <w:rPr>
                <w:noProof/>
                <w:webHidden/>
              </w:rPr>
              <w:fldChar w:fldCharType="end"/>
            </w:r>
          </w:hyperlink>
        </w:p>
        <w:p w14:paraId="507C7AF4" w14:textId="7B81039D" w:rsidR="007A454D" w:rsidRDefault="00000000">
          <w:pPr>
            <w:pStyle w:val="TOC3"/>
            <w:tabs>
              <w:tab w:val="left" w:pos="1320"/>
              <w:tab w:val="right" w:leader="dot" w:pos="9635"/>
            </w:tabs>
            <w:rPr>
              <w:rFonts w:asciiTheme="minorHAnsi" w:eastAsiaTheme="minorEastAsia" w:hAnsiTheme="minorHAnsi" w:cstheme="minorBidi"/>
              <w:noProof/>
              <w:sz w:val="22"/>
              <w:szCs w:val="22"/>
            </w:rPr>
          </w:pPr>
          <w:hyperlink w:anchor="_Toc110429037" w:history="1">
            <w:r w:rsidR="007A454D" w:rsidRPr="00AA14F2">
              <w:rPr>
                <w:rStyle w:val="Hyperlink"/>
                <w:noProof/>
              </w:rPr>
              <w:t>4.1.2</w:t>
            </w:r>
            <w:r w:rsidR="007A454D">
              <w:rPr>
                <w:rFonts w:asciiTheme="minorHAnsi" w:eastAsiaTheme="minorEastAsia" w:hAnsiTheme="minorHAnsi" w:cstheme="minorBidi"/>
                <w:noProof/>
                <w:sz w:val="22"/>
                <w:szCs w:val="22"/>
              </w:rPr>
              <w:tab/>
            </w:r>
            <w:r w:rsidR="007A454D" w:rsidRPr="00AA14F2">
              <w:rPr>
                <w:rStyle w:val="Hyperlink"/>
                <w:noProof/>
              </w:rPr>
              <w:t>Chức năng</w:t>
            </w:r>
            <w:r w:rsidR="007A454D">
              <w:rPr>
                <w:noProof/>
                <w:webHidden/>
              </w:rPr>
              <w:tab/>
            </w:r>
            <w:r w:rsidR="007A454D">
              <w:rPr>
                <w:noProof/>
                <w:webHidden/>
              </w:rPr>
              <w:fldChar w:fldCharType="begin"/>
            </w:r>
            <w:r w:rsidR="007A454D">
              <w:rPr>
                <w:noProof/>
                <w:webHidden/>
              </w:rPr>
              <w:instrText xml:space="preserve"> PAGEREF _Toc110429037 \h </w:instrText>
            </w:r>
            <w:r w:rsidR="007A454D">
              <w:rPr>
                <w:noProof/>
                <w:webHidden/>
              </w:rPr>
            </w:r>
            <w:r w:rsidR="007A454D">
              <w:rPr>
                <w:noProof/>
                <w:webHidden/>
              </w:rPr>
              <w:fldChar w:fldCharType="separate"/>
            </w:r>
            <w:r w:rsidR="002E21B4">
              <w:rPr>
                <w:noProof/>
                <w:webHidden/>
              </w:rPr>
              <w:t>10</w:t>
            </w:r>
            <w:r w:rsidR="007A454D">
              <w:rPr>
                <w:noProof/>
                <w:webHidden/>
              </w:rPr>
              <w:fldChar w:fldCharType="end"/>
            </w:r>
          </w:hyperlink>
        </w:p>
        <w:p w14:paraId="5285CE03" w14:textId="555DB922" w:rsidR="007A454D" w:rsidRDefault="00000000">
          <w:pPr>
            <w:pStyle w:val="TOC2"/>
            <w:tabs>
              <w:tab w:val="right" w:leader="dot" w:pos="9635"/>
            </w:tabs>
            <w:rPr>
              <w:rFonts w:asciiTheme="minorHAnsi" w:eastAsiaTheme="minorEastAsia" w:hAnsiTheme="minorHAnsi" w:cstheme="minorBidi"/>
              <w:noProof/>
              <w:sz w:val="22"/>
              <w:szCs w:val="22"/>
            </w:rPr>
          </w:pPr>
          <w:hyperlink w:anchor="_Toc110429038" w:history="1">
            <w:r w:rsidR="007A454D" w:rsidRPr="00AA14F2">
              <w:rPr>
                <w:rStyle w:val="Hyperlink"/>
                <w:noProof/>
              </w:rPr>
              <w:t>4.2 One Backend Services</w:t>
            </w:r>
            <w:r w:rsidR="007A454D">
              <w:rPr>
                <w:noProof/>
                <w:webHidden/>
              </w:rPr>
              <w:tab/>
            </w:r>
            <w:r w:rsidR="007A454D">
              <w:rPr>
                <w:noProof/>
                <w:webHidden/>
              </w:rPr>
              <w:fldChar w:fldCharType="begin"/>
            </w:r>
            <w:r w:rsidR="007A454D">
              <w:rPr>
                <w:noProof/>
                <w:webHidden/>
              </w:rPr>
              <w:instrText xml:space="preserve"> PAGEREF _Toc110429038 \h </w:instrText>
            </w:r>
            <w:r w:rsidR="007A454D">
              <w:rPr>
                <w:noProof/>
                <w:webHidden/>
              </w:rPr>
            </w:r>
            <w:r w:rsidR="007A454D">
              <w:rPr>
                <w:noProof/>
                <w:webHidden/>
              </w:rPr>
              <w:fldChar w:fldCharType="separate"/>
            </w:r>
            <w:r w:rsidR="002E21B4">
              <w:rPr>
                <w:noProof/>
                <w:webHidden/>
              </w:rPr>
              <w:t>10</w:t>
            </w:r>
            <w:r w:rsidR="007A454D">
              <w:rPr>
                <w:noProof/>
                <w:webHidden/>
              </w:rPr>
              <w:fldChar w:fldCharType="end"/>
            </w:r>
          </w:hyperlink>
        </w:p>
        <w:p w14:paraId="723D2E17" w14:textId="5C4296DB" w:rsidR="007A454D" w:rsidRDefault="00000000">
          <w:pPr>
            <w:pStyle w:val="TOC3"/>
            <w:tabs>
              <w:tab w:val="left" w:pos="1320"/>
              <w:tab w:val="right" w:leader="dot" w:pos="9635"/>
            </w:tabs>
            <w:rPr>
              <w:rFonts w:asciiTheme="minorHAnsi" w:eastAsiaTheme="minorEastAsia" w:hAnsiTheme="minorHAnsi" w:cstheme="minorBidi"/>
              <w:noProof/>
              <w:sz w:val="22"/>
              <w:szCs w:val="22"/>
            </w:rPr>
          </w:pPr>
          <w:hyperlink w:anchor="_Toc110429039" w:history="1">
            <w:r w:rsidR="007A454D" w:rsidRPr="00AA14F2">
              <w:rPr>
                <w:rStyle w:val="Hyperlink"/>
                <w:noProof/>
              </w:rPr>
              <w:t>4.2.1</w:t>
            </w:r>
            <w:r w:rsidR="007A454D">
              <w:rPr>
                <w:rFonts w:asciiTheme="minorHAnsi" w:eastAsiaTheme="minorEastAsia" w:hAnsiTheme="minorHAnsi" w:cstheme="minorBidi"/>
                <w:noProof/>
                <w:sz w:val="22"/>
                <w:szCs w:val="22"/>
              </w:rPr>
              <w:tab/>
            </w:r>
            <w:r w:rsidR="007A454D" w:rsidRPr="00AA14F2">
              <w:rPr>
                <w:rStyle w:val="Hyperlink"/>
                <w:noProof/>
              </w:rPr>
              <w:t>Mô tả</w:t>
            </w:r>
            <w:r w:rsidR="007A454D">
              <w:rPr>
                <w:noProof/>
                <w:webHidden/>
              </w:rPr>
              <w:tab/>
            </w:r>
            <w:r w:rsidR="007A454D">
              <w:rPr>
                <w:noProof/>
                <w:webHidden/>
              </w:rPr>
              <w:fldChar w:fldCharType="begin"/>
            </w:r>
            <w:r w:rsidR="007A454D">
              <w:rPr>
                <w:noProof/>
                <w:webHidden/>
              </w:rPr>
              <w:instrText xml:space="preserve"> PAGEREF _Toc110429039 \h </w:instrText>
            </w:r>
            <w:r w:rsidR="007A454D">
              <w:rPr>
                <w:noProof/>
                <w:webHidden/>
              </w:rPr>
            </w:r>
            <w:r w:rsidR="007A454D">
              <w:rPr>
                <w:noProof/>
                <w:webHidden/>
              </w:rPr>
              <w:fldChar w:fldCharType="separate"/>
            </w:r>
            <w:r w:rsidR="002E21B4">
              <w:rPr>
                <w:noProof/>
                <w:webHidden/>
              </w:rPr>
              <w:t>10</w:t>
            </w:r>
            <w:r w:rsidR="007A454D">
              <w:rPr>
                <w:noProof/>
                <w:webHidden/>
              </w:rPr>
              <w:fldChar w:fldCharType="end"/>
            </w:r>
          </w:hyperlink>
        </w:p>
        <w:p w14:paraId="301E22DD" w14:textId="475705FE" w:rsidR="007A454D" w:rsidRDefault="00000000">
          <w:pPr>
            <w:pStyle w:val="TOC3"/>
            <w:tabs>
              <w:tab w:val="left" w:pos="1320"/>
              <w:tab w:val="right" w:leader="dot" w:pos="9635"/>
            </w:tabs>
            <w:rPr>
              <w:rFonts w:asciiTheme="minorHAnsi" w:eastAsiaTheme="minorEastAsia" w:hAnsiTheme="minorHAnsi" w:cstheme="minorBidi"/>
              <w:noProof/>
              <w:sz w:val="22"/>
              <w:szCs w:val="22"/>
            </w:rPr>
          </w:pPr>
          <w:hyperlink w:anchor="_Toc110429040" w:history="1">
            <w:r w:rsidR="007A454D" w:rsidRPr="00AA14F2">
              <w:rPr>
                <w:rStyle w:val="Hyperlink"/>
                <w:noProof/>
              </w:rPr>
              <w:t>4.2.2</w:t>
            </w:r>
            <w:r w:rsidR="007A454D">
              <w:rPr>
                <w:rFonts w:asciiTheme="minorHAnsi" w:eastAsiaTheme="minorEastAsia" w:hAnsiTheme="minorHAnsi" w:cstheme="minorBidi"/>
                <w:noProof/>
                <w:sz w:val="22"/>
                <w:szCs w:val="22"/>
              </w:rPr>
              <w:tab/>
            </w:r>
            <w:r w:rsidR="007A454D" w:rsidRPr="00AA14F2">
              <w:rPr>
                <w:rStyle w:val="Hyperlink"/>
                <w:noProof/>
              </w:rPr>
              <w:t>Chức năng</w:t>
            </w:r>
            <w:r w:rsidR="007A454D">
              <w:rPr>
                <w:noProof/>
                <w:webHidden/>
              </w:rPr>
              <w:tab/>
            </w:r>
            <w:r w:rsidR="007A454D">
              <w:rPr>
                <w:noProof/>
                <w:webHidden/>
              </w:rPr>
              <w:fldChar w:fldCharType="begin"/>
            </w:r>
            <w:r w:rsidR="007A454D">
              <w:rPr>
                <w:noProof/>
                <w:webHidden/>
              </w:rPr>
              <w:instrText xml:space="preserve"> PAGEREF _Toc110429040 \h </w:instrText>
            </w:r>
            <w:r w:rsidR="007A454D">
              <w:rPr>
                <w:noProof/>
                <w:webHidden/>
              </w:rPr>
            </w:r>
            <w:r w:rsidR="007A454D">
              <w:rPr>
                <w:noProof/>
                <w:webHidden/>
              </w:rPr>
              <w:fldChar w:fldCharType="separate"/>
            </w:r>
            <w:r w:rsidR="002E21B4">
              <w:rPr>
                <w:noProof/>
                <w:webHidden/>
              </w:rPr>
              <w:t>11</w:t>
            </w:r>
            <w:r w:rsidR="007A454D">
              <w:rPr>
                <w:noProof/>
                <w:webHidden/>
              </w:rPr>
              <w:fldChar w:fldCharType="end"/>
            </w:r>
          </w:hyperlink>
        </w:p>
        <w:p w14:paraId="0F2C5187" w14:textId="06141E69" w:rsidR="007A454D" w:rsidRDefault="00000000">
          <w:pPr>
            <w:pStyle w:val="TOC3"/>
            <w:tabs>
              <w:tab w:val="left" w:pos="1320"/>
              <w:tab w:val="right" w:leader="dot" w:pos="9635"/>
            </w:tabs>
            <w:rPr>
              <w:rFonts w:asciiTheme="minorHAnsi" w:eastAsiaTheme="minorEastAsia" w:hAnsiTheme="minorHAnsi" w:cstheme="minorBidi"/>
              <w:noProof/>
              <w:sz w:val="22"/>
              <w:szCs w:val="22"/>
            </w:rPr>
          </w:pPr>
          <w:hyperlink w:anchor="_Toc110429041" w:history="1">
            <w:r w:rsidR="007A454D" w:rsidRPr="00AA14F2">
              <w:rPr>
                <w:rStyle w:val="Hyperlink"/>
                <w:noProof/>
              </w:rPr>
              <w:t>4.2.3</w:t>
            </w:r>
            <w:r w:rsidR="007A454D">
              <w:rPr>
                <w:rFonts w:asciiTheme="minorHAnsi" w:eastAsiaTheme="minorEastAsia" w:hAnsiTheme="minorHAnsi" w:cstheme="minorBidi"/>
                <w:noProof/>
                <w:sz w:val="22"/>
                <w:szCs w:val="22"/>
              </w:rPr>
              <w:tab/>
            </w:r>
            <w:r w:rsidR="007A454D" w:rsidRPr="00AA14F2">
              <w:rPr>
                <w:rStyle w:val="Hyperlink"/>
                <w:noProof/>
              </w:rPr>
              <w:t>Interface</w:t>
            </w:r>
            <w:r w:rsidR="007A454D">
              <w:rPr>
                <w:noProof/>
                <w:webHidden/>
              </w:rPr>
              <w:tab/>
            </w:r>
            <w:r w:rsidR="007A454D">
              <w:rPr>
                <w:noProof/>
                <w:webHidden/>
              </w:rPr>
              <w:fldChar w:fldCharType="begin"/>
            </w:r>
            <w:r w:rsidR="007A454D">
              <w:rPr>
                <w:noProof/>
                <w:webHidden/>
              </w:rPr>
              <w:instrText xml:space="preserve"> PAGEREF _Toc110429041 \h </w:instrText>
            </w:r>
            <w:r w:rsidR="007A454D">
              <w:rPr>
                <w:noProof/>
                <w:webHidden/>
              </w:rPr>
            </w:r>
            <w:r w:rsidR="007A454D">
              <w:rPr>
                <w:noProof/>
                <w:webHidden/>
              </w:rPr>
              <w:fldChar w:fldCharType="separate"/>
            </w:r>
            <w:r w:rsidR="002E21B4">
              <w:rPr>
                <w:noProof/>
                <w:webHidden/>
              </w:rPr>
              <w:t>12</w:t>
            </w:r>
            <w:r w:rsidR="007A454D">
              <w:rPr>
                <w:noProof/>
                <w:webHidden/>
              </w:rPr>
              <w:fldChar w:fldCharType="end"/>
            </w:r>
          </w:hyperlink>
        </w:p>
        <w:p w14:paraId="32406855" w14:textId="2FCA7C17" w:rsidR="007A454D" w:rsidRDefault="00000000">
          <w:pPr>
            <w:pStyle w:val="TOC2"/>
            <w:tabs>
              <w:tab w:val="right" w:leader="dot" w:pos="9635"/>
            </w:tabs>
            <w:rPr>
              <w:rFonts w:asciiTheme="minorHAnsi" w:eastAsiaTheme="minorEastAsia" w:hAnsiTheme="minorHAnsi" w:cstheme="minorBidi"/>
              <w:noProof/>
              <w:sz w:val="22"/>
              <w:szCs w:val="22"/>
            </w:rPr>
          </w:pPr>
          <w:hyperlink w:anchor="_Toc110429042" w:history="1">
            <w:r w:rsidR="007A454D" w:rsidRPr="00AA14F2">
              <w:rPr>
                <w:rStyle w:val="Hyperlink"/>
                <w:noProof/>
              </w:rPr>
              <w:t>4.3 ONE Link Webapp</w:t>
            </w:r>
            <w:r w:rsidR="007A454D">
              <w:rPr>
                <w:noProof/>
                <w:webHidden/>
              </w:rPr>
              <w:tab/>
            </w:r>
            <w:r w:rsidR="007A454D">
              <w:rPr>
                <w:noProof/>
                <w:webHidden/>
              </w:rPr>
              <w:fldChar w:fldCharType="begin"/>
            </w:r>
            <w:r w:rsidR="007A454D">
              <w:rPr>
                <w:noProof/>
                <w:webHidden/>
              </w:rPr>
              <w:instrText xml:space="preserve"> PAGEREF _Toc110429042 \h </w:instrText>
            </w:r>
            <w:r w:rsidR="007A454D">
              <w:rPr>
                <w:noProof/>
                <w:webHidden/>
              </w:rPr>
            </w:r>
            <w:r w:rsidR="007A454D">
              <w:rPr>
                <w:noProof/>
                <w:webHidden/>
              </w:rPr>
              <w:fldChar w:fldCharType="separate"/>
            </w:r>
            <w:r w:rsidR="002E21B4">
              <w:rPr>
                <w:noProof/>
                <w:webHidden/>
              </w:rPr>
              <w:t>13</w:t>
            </w:r>
            <w:r w:rsidR="007A454D">
              <w:rPr>
                <w:noProof/>
                <w:webHidden/>
              </w:rPr>
              <w:fldChar w:fldCharType="end"/>
            </w:r>
          </w:hyperlink>
        </w:p>
        <w:p w14:paraId="6BEF58DF" w14:textId="5F542FED" w:rsidR="007A454D" w:rsidRDefault="00000000">
          <w:pPr>
            <w:pStyle w:val="TOC3"/>
            <w:tabs>
              <w:tab w:val="left" w:pos="1320"/>
              <w:tab w:val="right" w:leader="dot" w:pos="9635"/>
            </w:tabs>
            <w:rPr>
              <w:rFonts w:asciiTheme="minorHAnsi" w:eastAsiaTheme="minorEastAsia" w:hAnsiTheme="minorHAnsi" w:cstheme="minorBidi"/>
              <w:noProof/>
              <w:sz w:val="22"/>
              <w:szCs w:val="22"/>
            </w:rPr>
          </w:pPr>
          <w:hyperlink w:anchor="_Toc110429043" w:history="1">
            <w:r w:rsidR="007A454D" w:rsidRPr="00AA14F2">
              <w:rPr>
                <w:rStyle w:val="Hyperlink"/>
                <w:noProof/>
              </w:rPr>
              <w:t>4.3.1</w:t>
            </w:r>
            <w:r w:rsidR="007A454D">
              <w:rPr>
                <w:rFonts w:asciiTheme="minorHAnsi" w:eastAsiaTheme="minorEastAsia" w:hAnsiTheme="minorHAnsi" w:cstheme="minorBidi"/>
                <w:noProof/>
                <w:sz w:val="22"/>
                <w:szCs w:val="22"/>
              </w:rPr>
              <w:tab/>
            </w:r>
            <w:r w:rsidR="007A454D" w:rsidRPr="00AA14F2">
              <w:rPr>
                <w:rStyle w:val="Hyperlink"/>
                <w:noProof/>
              </w:rPr>
              <w:t>Mô tả</w:t>
            </w:r>
            <w:r w:rsidR="007A454D">
              <w:rPr>
                <w:noProof/>
                <w:webHidden/>
              </w:rPr>
              <w:tab/>
            </w:r>
            <w:r w:rsidR="007A454D">
              <w:rPr>
                <w:noProof/>
                <w:webHidden/>
              </w:rPr>
              <w:fldChar w:fldCharType="begin"/>
            </w:r>
            <w:r w:rsidR="007A454D">
              <w:rPr>
                <w:noProof/>
                <w:webHidden/>
              </w:rPr>
              <w:instrText xml:space="preserve"> PAGEREF _Toc110429043 \h </w:instrText>
            </w:r>
            <w:r w:rsidR="007A454D">
              <w:rPr>
                <w:noProof/>
                <w:webHidden/>
              </w:rPr>
            </w:r>
            <w:r w:rsidR="007A454D">
              <w:rPr>
                <w:noProof/>
                <w:webHidden/>
              </w:rPr>
              <w:fldChar w:fldCharType="separate"/>
            </w:r>
            <w:r w:rsidR="002E21B4">
              <w:rPr>
                <w:noProof/>
                <w:webHidden/>
              </w:rPr>
              <w:t>13</w:t>
            </w:r>
            <w:r w:rsidR="007A454D">
              <w:rPr>
                <w:noProof/>
                <w:webHidden/>
              </w:rPr>
              <w:fldChar w:fldCharType="end"/>
            </w:r>
          </w:hyperlink>
        </w:p>
        <w:p w14:paraId="5831549A" w14:textId="3C05E5B8" w:rsidR="007A454D" w:rsidRDefault="00000000">
          <w:pPr>
            <w:pStyle w:val="TOC3"/>
            <w:tabs>
              <w:tab w:val="left" w:pos="1320"/>
              <w:tab w:val="right" w:leader="dot" w:pos="9635"/>
            </w:tabs>
            <w:rPr>
              <w:rFonts w:asciiTheme="minorHAnsi" w:eastAsiaTheme="minorEastAsia" w:hAnsiTheme="minorHAnsi" w:cstheme="minorBidi"/>
              <w:noProof/>
              <w:sz w:val="22"/>
              <w:szCs w:val="22"/>
            </w:rPr>
          </w:pPr>
          <w:hyperlink w:anchor="_Toc110429044" w:history="1">
            <w:r w:rsidR="007A454D" w:rsidRPr="00AA14F2">
              <w:rPr>
                <w:rStyle w:val="Hyperlink"/>
                <w:noProof/>
              </w:rPr>
              <w:t>4.3.2</w:t>
            </w:r>
            <w:r w:rsidR="007A454D">
              <w:rPr>
                <w:rFonts w:asciiTheme="minorHAnsi" w:eastAsiaTheme="minorEastAsia" w:hAnsiTheme="minorHAnsi" w:cstheme="minorBidi"/>
                <w:noProof/>
                <w:sz w:val="22"/>
                <w:szCs w:val="22"/>
              </w:rPr>
              <w:tab/>
            </w:r>
            <w:r w:rsidR="007A454D" w:rsidRPr="00AA14F2">
              <w:rPr>
                <w:rStyle w:val="Hyperlink"/>
                <w:noProof/>
              </w:rPr>
              <w:t>Chức năng</w:t>
            </w:r>
            <w:r w:rsidR="007A454D">
              <w:rPr>
                <w:noProof/>
                <w:webHidden/>
              </w:rPr>
              <w:tab/>
            </w:r>
            <w:r w:rsidR="007A454D">
              <w:rPr>
                <w:noProof/>
                <w:webHidden/>
              </w:rPr>
              <w:fldChar w:fldCharType="begin"/>
            </w:r>
            <w:r w:rsidR="007A454D">
              <w:rPr>
                <w:noProof/>
                <w:webHidden/>
              </w:rPr>
              <w:instrText xml:space="preserve"> PAGEREF _Toc110429044 \h </w:instrText>
            </w:r>
            <w:r w:rsidR="007A454D">
              <w:rPr>
                <w:noProof/>
                <w:webHidden/>
              </w:rPr>
            </w:r>
            <w:r w:rsidR="007A454D">
              <w:rPr>
                <w:noProof/>
                <w:webHidden/>
              </w:rPr>
              <w:fldChar w:fldCharType="separate"/>
            </w:r>
            <w:r w:rsidR="002E21B4">
              <w:rPr>
                <w:noProof/>
                <w:webHidden/>
              </w:rPr>
              <w:t>13</w:t>
            </w:r>
            <w:r w:rsidR="007A454D">
              <w:rPr>
                <w:noProof/>
                <w:webHidden/>
              </w:rPr>
              <w:fldChar w:fldCharType="end"/>
            </w:r>
          </w:hyperlink>
        </w:p>
        <w:p w14:paraId="77877FDE" w14:textId="4F144E4C" w:rsidR="007A454D" w:rsidRDefault="00000000">
          <w:pPr>
            <w:pStyle w:val="TOC3"/>
            <w:tabs>
              <w:tab w:val="left" w:pos="1320"/>
              <w:tab w:val="right" w:leader="dot" w:pos="9635"/>
            </w:tabs>
            <w:rPr>
              <w:rFonts w:asciiTheme="minorHAnsi" w:eastAsiaTheme="minorEastAsia" w:hAnsiTheme="minorHAnsi" w:cstheme="minorBidi"/>
              <w:noProof/>
              <w:sz w:val="22"/>
              <w:szCs w:val="22"/>
            </w:rPr>
          </w:pPr>
          <w:hyperlink w:anchor="_Toc110429045" w:history="1">
            <w:r w:rsidR="007A454D" w:rsidRPr="00AA14F2">
              <w:rPr>
                <w:rStyle w:val="Hyperlink"/>
                <w:noProof/>
              </w:rPr>
              <w:t>4.3.3</w:t>
            </w:r>
            <w:r w:rsidR="007A454D">
              <w:rPr>
                <w:rFonts w:asciiTheme="minorHAnsi" w:eastAsiaTheme="minorEastAsia" w:hAnsiTheme="minorHAnsi" w:cstheme="minorBidi"/>
                <w:noProof/>
                <w:sz w:val="22"/>
                <w:szCs w:val="22"/>
              </w:rPr>
              <w:tab/>
            </w:r>
            <w:r w:rsidR="007A454D" w:rsidRPr="00AA14F2">
              <w:rPr>
                <w:rStyle w:val="Hyperlink"/>
                <w:noProof/>
              </w:rPr>
              <w:t>Interface</w:t>
            </w:r>
            <w:r w:rsidR="007A454D">
              <w:rPr>
                <w:noProof/>
                <w:webHidden/>
              </w:rPr>
              <w:tab/>
            </w:r>
            <w:r w:rsidR="007A454D">
              <w:rPr>
                <w:noProof/>
                <w:webHidden/>
              </w:rPr>
              <w:fldChar w:fldCharType="begin"/>
            </w:r>
            <w:r w:rsidR="007A454D">
              <w:rPr>
                <w:noProof/>
                <w:webHidden/>
              </w:rPr>
              <w:instrText xml:space="preserve"> PAGEREF _Toc110429045 \h </w:instrText>
            </w:r>
            <w:r w:rsidR="007A454D">
              <w:rPr>
                <w:noProof/>
                <w:webHidden/>
              </w:rPr>
            </w:r>
            <w:r w:rsidR="007A454D">
              <w:rPr>
                <w:noProof/>
                <w:webHidden/>
              </w:rPr>
              <w:fldChar w:fldCharType="separate"/>
            </w:r>
            <w:r w:rsidR="002E21B4">
              <w:rPr>
                <w:noProof/>
                <w:webHidden/>
              </w:rPr>
              <w:t>13</w:t>
            </w:r>
            <w:r w:rsidR="007A454D">
              <w:rPr>
                <w:noProof/>
                <w:webHidden/>
              </w:rPr>
              <w:fldChar w:fldCharType="end"/>
            </w:r>
          </w:hyperlink>
        </w:p>
        <w:p w14:paraId="24416561" w14:textId="52C67158" w:rsidR="007A454D" w:rsidRDefault="00000000">
          <w:pPr>
            <w:pStyle w:val="TOC1"/>
            <w:tabs>
              <w:tab w:val="right" w:leader="dot" w:pos="9635"/>
            </w:tabs>
            <w:rPr>
              <w:rFonts w:asciiTheme="minorHAnsi" w:eastAsiaTheme="minorEastAsia" w:hAnsiTheme="minorHAnsi" w:cstheme="minorBidi"/>
              <w:noProof/>
              <w:sz w:val="22"/>
              <w:szCs w:val="22"/>
            </w:rPr>
          </w:pPr>
          <w:hyperlink w:anchor="_Toc110429046" w:history="1">
            <w:r w:rsidR="007A454D" w:rsidRPr="00AA14F2">
              <w:rPr>
                <w:rStyle w:val="Hyperlink"/>
                <w:noProof/>
              </w:rPr>
              <w:t>5. Thiết kế dữ liệu</w:t>
            </w:r>
            <w:r w:rsidR="007A454D">
              <w:rPr>
                <w:noProof/>
                <w:webHidden/>
              </w:rPr>
              <w:tab/>
            </w:r>
            <w:r w:rsidR="007A454D">
              <w:rPr>
                <w:noProof/>
                <w:webHidden/>
              </w:rPr>
              <w:fldChar w:fldCharType="begin"/>
            </w:r>
            <w:r w:rsidR="007A454D">
              <w:rPr>
                <w:noProof/>
                <w:webHidden/>
              </w:rPr>
              <w:instrText xml:space="preserve"> PAGEREF _Toc110429046 \h </w:instrText>
            </w:r>
            <w:r w:rsidR="007A454D">
              <w:rPr>
                <w:noProof/>
                <w:webHidden/>
              </w:rPr>
            </w:r>
            <w:r w:rsidR="007A454D">
              <w:rPr>
                <w:noProof/>
                <w:webHidden/>
              </w:rPr>
              <w:fldChar w:fldCharType="separate"/>
            </w:r>
            <w:r w:rsidR="002E21B4">
              <w:rPr>
                <w:noProof/>
                <w:webHidden/>
              </w:rPr>
              <w:t>14</w:t>
            </w:r>
            <w:r w:rsidR="007A454D">
              <w:rPr>
                <w:noProof/>
                <w:webHidden/>
              </w:rPr>
              <w:fldChar w:fldCharType="end"/>
            </w:r>
          </w:hyperlink>
        </w:p>
        <w:p w14:paraId="7BDB0C48" w14:textId="218E79B7" w:rsidR="007A454D" w:rsidRDefault="00000000">
          <w:pPr>
            <w:pStyle w:val="TOC2"/>
            <w:tabs>
              <w:tab w:val="right" w:leader="dot" w:pos="9635"/>
            </w:tabs>
            <w:rPr>
              <w:rFonts w:asciiTheme="minorHAnsi" w:eastAsiaTheme="minorEastAsia" w:hAnsiTheme="minorHAnsi" w:cstheme="minorBidi"/>
              <w:noProof/>
              <w:sz w:val="22"/>
              <w:szCs w:val="22"/>
            </w:rPr>
          </w:pPr>
          <w:hyperlink w:anchor="_Toc110429047" w:history="1">
            <w:r w:rsidR="007A454D" w:rsidRPr="00AA14F2">
              <w:rPr>
                <w:rStyle w:val="Hyperlink"/>
                <w:noProof/>
              </w:rPr>
              <w:t>5.1 Dữ liệu</w:t>
            </w:r>
            <w:r w:rsidR="007A454D">
              <w:rPr>
                <w:noProof/>
                <w:webHidden/>
              </w:rPr>
              <w:tab/>
            </w:r>
            <w:r w:rsidR="007A454D">
              <w:rPr>
                <w:noProof/>
                <w:webHidden/>
              </w:rPr>
              <w:fldChar w:fldCharType="begin"/>
            </w:r>
            <w:r w:rsidR="007A454D">
              <w:rPr>
                <w:noProof/>
                <w:webHidden/>
              </w:rPr>
              <w:instrText xml:space="preserve"> PAGEREF _Toc110429047 \h </w:instrText>
            </w:r>
            <w:r w:rsidR="007A454D">
              <w:rPr>
                <w:noProof/>
                <w:webHidden/>
              </w:rPr>
            </w:r>
            <w:r w:rsidR="007A454D">
              <w:rPr>
                <w:noProof/>
                <w:webHidden/>
              </w:rPr>
              <w:fldChar w:fldCharType="separate"/>
            </w:r>
            <w:r w:rsidR="002E21B4">
              <w:rPr>
                <w:noProof/>
                <w:webHidden/>
              </w:rPr>
              <w:t>14</w:t>
            </w:r>
            <w:r w:rsidR="007A454D">
              <w:rPr>
                <w:noProof/>
                <w:webHidden/>
              </w:rPr>
              <w:fldChar w:fldCharType="end"/>
            </w:r>
          </w:hyperlink>
        </w:p>
        <w:p w14:paraId="1D732264" w14:textId="3F093039" w:rsidR="007A454D" w:rsidRDefault="00000000">
          <w:pPr>
            <w:pStyle w:val="TOC2"/>
            <w:tabs>
              <w:tab w:val="right" w:leader="dot" w:pos="9635"/>
            </w:tabs>
            <w:rPr>
              <w:rFonts w:asciiTheme="minorHAnsi" w:eastAsiaTheme="minorEastAsia" w:hAnsiTheme="minorHAnsi" w:cstheme="minorBidi"/>
              <w:noProof/>
              <w:sz w:val="22"/>
              <w:szCs w:val="22"/>
            </w:rPr>
          </w:pPr>
          <w:hyperlink w:anchor="_Toc110429048" w:history="1">
            <w:r w:rsidR="007A454D" w:rsidRPr="00AA14F2">
              <w:rPr>
                <w:rStyle w:val="Hyperlink"/>
                <w:noProof/>
              </w:rPr>
              <w:t>Cơ sở dữ liệu quan hệ (MySQL)</w:t>
            </w:r>
            <w:r w:rsidR="007A454D">
              <w:rPr>
                <w:noProof/>
                <w:webHidden/>
              </w:rPr>
              <w:tab/>
            </w:r>
            <w:r w:rsidR="007A454D">
              <w:rPr>
                <w:noProof/>
                <w:webHidden/>
              </w:rPr>
              <w:fldChar w:fldCharType="begin"/>
            </w:r>
            <w:r w:rsidR="007A454D">
              <w:rPr>
                <w:noProof/>
                <w:webHidden/>
              </w:rPr>
              <w:instrText xml:space="preserve"> PAGEREF _Toc110429048 \h </w:instrText>
            </w:r>
            <w:r w:rsidR="007A454D">
              <w:rPr>
                <w:noProof/>
                <w:webHidden/>
              </w:rPr>
            </w:r>
            <w:r w:rsidR="007A454D">
              <w:rPr>
                <w:noProof/>
                <w:webHidden/>
              </w:rPr>
              <w:fldChar w:fldCharType="separate"/>
            </w:r>
            <w:r w:rsidR="002E21B4">
              <w:rPr>
                <w:noProof/>
                <w:webHidden/>
              </w:rPr>
              <w:t>14</w:t>
            </w:r>
            <w:r w:rsidR="007A454D">
              <w:rPr>
                <w:noProof/>
                <w:webHidden/>
              </w:rPr>
              <w:fldChar w:fldCharType="end"/>
            </w:r>
          </w:hyperlink>
        </w:p>
        <w:p w14:paraId="64FB1019" w14:textId="3776B8BC" w:rsidR="007A454D" w:rsidRDefault="00000000">
          <w:pPr>
            <w:pStyle w:val="TOC1"/>
            <w:tabs>
              <w:tab w:val="right" w:leader="dot" w:pos="9635"/>
            </w:tabs>
            <w:rPr>
              <w:rFonts w:asciiTheme="minorHAnsi" w:eastAsiaTheme="minorEastAsia" w:hAnsiTheme="minorHAnsi" w:cstheme="minorBidi"/>
              <w:noProof/>
              <w:sz w:val="22"/>
              <w:szCs w:val="22"/>
            </w:rPr>
          </w:pPr>
          <w:hyperlink w:anchor="_Toc110429049" w:history="1">
            <w:r w:rsidR="007A454D" w:rsidRPr="00AA14F2">
              <w:rPr>
                <w:rStyle w:val="Hyperlink"/>
                <w:noProof/>
              </w:rPr>
              <w:t>6. Luồng nghiệp vụ</w:t>
            </w:r>
            <w:r w:rsidR="007A454D">
              <w:rPr>
                <w:noProof/>
                <w:webHidden/>
              </w:rPr>
              <w:tab/>
            </w:r>
            <w:r w:rsidR="007A454D">
              <w:rPr>
                <w:noProof/>
                <w:webHidden/>
              </w:rPr>
              <w:fldChar w:fldCharType="begin"/>
            </w:r>
            <w:r w:rsidR="007A454D">
              <w:rPr>
                <w:noProof/>
                <w:webHidden/>
              </w:rPr>
              <w:instrText xml:space="preserve"> PAGEREF _Toc110429049 \h </w:instrText>
            </w:r>
            <w:r w:rsidR="007A454D">
              <w:rPr>
                <w:noProof/>
                <w:webHidden/>
              </w:rPr>
            </w:r>
            <w:r w:rsidR="007A454D">
              <w:rPr>
                <w:noProof/>
                <w:webHidden/>
              </w:rPr>
              <w:fldChar w:fldCharType="separate"/>
            </w:r>
            <w:r w:rsidR="002E21B4">
              <w:rPr>
                <w:noProof/>
                <w:webHidden/>
              </w:rPr>
              <w:t>16</w:t>
            </w:r>
            <w:r w:rsidR="007A454D">
              <w:rPr>
                <w:noProof/>
                <w:webHidden/>
              </w:rPr>
              <w:fldChar w:fldCharType="end"/>
            </w:r>
          </w:hyperlink>
        </w:p>
        <w:p w14:paraId="0EA56AA6" w14:textId="0B3367A6" w:rsidR="007A454D" w:rsidRDefault="00000000">
          <w:pPr>
            <w:pStyle w:val="TOC2"/>
            <w:tabs>
              <w:tab w:val="right" w:leader="dot" w:pos="9635"/>
            </w:tabs>
            <w:rPr>
              <w:rFonts w:asciiTheme="minorHAnsi" w:eastAsiaTheme="minorEastAsia" w:hAnsiTheme="minorHAnsi" w:cstheme="minorBidi"/>
              <w:noProof/>
              <w:sz w:val="22"/>
              <w:szCs w:val="22"/>
            </w:rPr>
          </w:pPr>
          <w:hyperlink w:anchor="_Toc110429050" w:history="1">
            <w:r w:rsidR="007A454D" w:rsidRPr="00AA14F2">
              <w:rPr>
                <w:rStyle w:val="Hyperlink"/>
                <w:noProof/>
                <w:lang w:val="fr-FR"/>
              </w:rPr>
              <w:t>6.1 Nghiệp vụ đăng kí</w:t>
            </w:r>
            <w:r w:rsidR="007A454D">
              <w:rPr>
                <w:noProof/>
                <w:webHidden/>
              </w:rPr>
              <w:tab/>
            </w:r>
            <w:r w:rsidR="007A454D">
              <w:rPr>
                <w:noProof/>
                <w:webHidden/>
              </w:rPr>
              <w:fldChar w:fldCharType="begin"/>
            </w:r>
            <w:r w:rsidR="007A454D">
              <w:rPr>
                <w:noProof/>
                <w:webHidden/>
              </w:rPr>
              <w:instrText xml:space="preserve"> PAGEREF _Toc110429050 \h </w:instrText>
            </w:r>
            <w:r w:rsidR="007A454D">
              <w:rPr>
                <w:noProof/>
                <w:webHidden/>
              </w:rPr>
            </w:r>
            <w:r w:rsidR="007A454D">
              <w:rPr>
                <w:noProof/>
                <w:webHidden/>
              </w:rPr>
              <w:fldChar w:fldCharType="separate"/>
            </w:r>
            <w:r w:rsidR="002E21B4">
              <w:rPr>
                <w:noProof/>
                <w:webHidden/>
              </w:rPr>
              <w:t>16</w:t>
            </w:r>
            <w:r w:rsidR="007A454D">
              <w:rPr>
                <w:noProof/>
                <w:webHidden/>
              </w:rPr>
              <w:fldChar w:fldCharType="end"/>
            </w:r>
          </w:hyperlink>
        </w:p>
        <w:p w14:paraId="7AF9146E" w14:textId="218EA167" w:rsidR="007A454D" w:rsidRDefault="00000000">
          <w:pPr>
            <w:pStyle w:val="TOC3"/>
            <w:tabs>
              <w:tab w:val="left" w:pos="1320"/>
              <w:tab w:val="right" w:leader="dot" w:pos="9635"/>
            </w:tabs>
            <w:rPr>
              <w:rFonts w:asciiTheme="minorHAnsi" w:eastAsiaTheme="minorEastAsia" w:hAnsiTheme="minorHAnsi" w:cstheme="minorBidi"/>
              <w:noProof/>
              <w:sz w:val="22"/>
              <w:szCs w:val="22"/>
            </w:rPr>
          </w:pPr>
          <w:hyperlink w:anchor="_Toc110429051" w:history="1">
            <w:r w:rsidR="007A454D" w:rsidRPr="00AA14F2">
              <w:rPr>
                <w:rStyle w:val="Hyperlink"/>
                <w:noProof/>
              </w:rPr>
              <w:t>6.1.1</w:t>
            </w:r>
            <w:r w:rsidR="007A454D">
              <w:rPr>
                <w:rFonts w:asciiTheme="minorHAnsi" w:eastAsiaTheme="minorEastAsia" w:hAnsiTheme="minorHAnsi" w:cstheme="minorBidi"/>
                <w:noProof/>
                <w:sz w:val="22"/>
                <w:szCs w:val="22"/>
              </w:rPr>
              <w:tab/>
            </w:r>
            <w:r w:rsidR="007A454D" w:rsidRPr="00AA14F2">
              <w:rPr>
                <w:rStyle w:val="Hyperlink"/>
                <w:noProof/>
              </w:rPr>
              <w:t>Mục đích</w:t>
            </w:r>
            <w:r w:rsidR="007A454D">
              <w:rPr>
                <w:noProof/>
                <w:webHidden/>
              </w:rPr>
              <w:tab/>
            </w:r>
            <w:r w:rsidR="007A454D">
              <w:rPr>
                <w:noProof/>
                <w:webHidden/>
              </w:rPr>
              <w:fldChar w:fldCharType="begin"/>
            </w:r>
            <w:r w:rsidR="007A454D">
              <w:rPr>
                <w:noProof/>
                <w:webHidden/>
              </w:rPr>
              <w:instrText xml:space="preserve"> PAGEREF _Toc110429051 \h </w:instrText>
            </w:r>
            <w:r w:rsidR="007A454D">
              <w:rPr>
                <w:noProof/>
                <w:webHidden/>
              </w:rPr>
            </w:r>
            <w:r w:rsidR="007A454D">
              <w:rPr>
                <w:noProof/>
                <w:webHidden/>
              </w:rPr>
              <w:fldChar w:fldCharType="separate"/>
            </w:r>
            <w:r w:rsidR="002E21B4">
              <w:rPr>
                <w:noProof/>
                <w:webHidden/>
              </w:rPr>
              <w:t>16</w:t>
            </w:r>
            <w:r w:rsidR="007A454D">
              <w:rPr>
                <w:noProof/>
                <w:webHidden/>
              </w:rPr>
              <w:fldChar w:fldCharType="end"/>
            </w:r>
          </w:hyperlink>
        </w:p>
        <w:p w14:paraId="4091ADA8" w14:textId="67441ABD" w:rsidR="007A454D" w:rsidRDefault="00000000">
          <w:pPr>
            <w:pStyle w:val="TOC3"/>
            <w:tabs>
              <w:tab w:val="left" w:pos="1320"/>
              <w:tab w:val="right" w:leader="dot" w:pos="9635"/>
            </w:tabs>
            <w:rPr>
              <w:rFonts w:asciiTheme="minorHAnsi" w:eastAsiaTheme="minorEastAsia" w:hAnsiTheme="minorHAnsi" w:cstheme="minorBidi"/>
              <w:noProof/>
              <w:sz w:val="22"/>
              <w:szCs w:val="22"/>
            </w:rPr>
          </w:pPr>
          <w:hyperlink w:anchor="_Toc110429052" w:history="1">
            <w:r w:rsidR="007A454D" w:rsidRPr="00AA14F2">
              <w:rPr>
                <w:rStyle w:val="Hyperlink"/>
                <w:noProof/>
              </w:rPr>
              <w:t>6.1.2</w:t>
            </w:r>
            <w:r w:rsidR="007A454D">
              <w:rPr>
                <w:rFonts w:asciiTheme="minorHAnsi" w:eastAsiaTheme="minorEastAsia" w:hAnsiTheme="minorHAnsi" w:cstheme="minorBidi"/>
                <w:noProof/>
                <w:sz w:val="22"/>
                <w:szCs w:val="22"/>
              </w:rPr>
              <w:tab/>
            </w:r>
            <w:r w:rsidR="007A454D" w:rsidRPr="00AA14F2">
              <w:rPr>
                <w:rStyle w:val="Hyperlink"/>
                <w:noProof/>
              </w:rPr>
              <w:t>Call flow</w:t>
            </w:r>
            <w:r w:rsidR="007A454D">
              <w:rPr>
                <w:noProof/>
                <w:webHidden/>
              </w:rPr>
              <w:tab/>
            </w:r>
            <w:r w:rsidR="007A454D">
              <w:rPr>
                <w:noProof/>
                <w:webHidden/>
              </w:rPr>
              <w:fldChar w:fldCharType="begin"/>
            </w:r>
            <w:r w:rsidR="007A454D">
              <w:rPr>
                <w:noProof/>
                <w:webHidden/>
              </w:rPr>
              <w:instrText xml:space="preserve"> PAGEREF _Toc110429052 \h </w:instrText>
            </w:r>
            <w:r w:rsidR="007A454D">
              <w:rPr>
                <w:noProof/>
                <w:webHidden/>
              </w:rPr>
            </w:r>
            <w:r w:rsidR="007A454D">
              <w:rPr>
                <w:noProof/>
                <w:webHidden/>
              </w:rPr>
              <w:fldChar w:fldCharType="separate"/>
            </w:r>
            <w:r w:rsidR="002E21B4">
              <w:rPr>
                <w:noProof/>
                <w:webHidden/>
              </w:rPr>
              <w:t>16</w:t>
            </w:r>
            <w:r w:rsidR="007A454D">
              <w:rPr>
                <w:noProof/>
                <w:webHidden/>
              </w:rPr>
              <w:fldChar w:fldCharType="end"/>
            </w:r>
          </w:hyperlink>
        </w:p>
        <w:p w14:paraId="2FBFDCE0" w14:textId="5B973482" w:rsidR="007A454D" w:rsidRDefault="00000000">
          <w:pPr>
            <w:pStyle w:val="TOC2"/>
            <w:tabs>
              <w:tab w:val="right" w:leader="dot" w:pos="9635"/>
            </w:tabs>
            <w:rPr>
              <w:rFonts w:asciiTheme="minorHAnsi" w:eastAsiaTheme="minorEastAsia" w:hAnsiTheme="minorHAnsi" w:cstheme="minorBidi"/>
              <w:noProof/>
              <w:sz w:val="22"/>
              <w:szCs w:val="22"/>
            </w:rPr>
          </w:pPr>
          <w:hyperlink w:anchor="_Toc110429053" w:history="1">
            <w:r w:rsidR="007A454D" w:rsidRPr="00AA14F2">
              <w:rPr>
                <w:rStyle w:val="Hyperlink"/>
                <w:noProof/>
              </w:rPr>
              <w:t>6.2 Nghiệp vụ đăng kí phiên truy nhập</w:t>
            </w:r>
            <w:r w:rsidR="007A454D">
              <w:rPr>
                <w:noProof/>
                <w:webHidden/>
              </w:rPr>
              <w:tab/>
            </w:r>
            <w:r w:rsidR="007A454D">
              <w:rPr>
                <w:noProof/>
                <w:webHidden/>
              </w:rPr>
              <w:fldChar w:fldCharType="begin"/>
            </w:r>
            <w:r w:rsidR="007A454D">
              <w:rPr>
                <w:noProof/>
                <w:webHidden/>
              </w:rPr>
              <w:instrText xml:space="preserve"> PAGEREF _Toc110429053 \h </w:instrText>
            </w:r>
            <w:r w:rsidR="007A454D">
              <w:rPr>
                <w:noProof/>
                <w:webHidden/>
              </w:rPr>
            </w:r>
            <w:r w:rsidR="007A454D">
              <w:rPr>
                <w:noProof/>
                <w:webHidden/>
              </w:rPr>
              <w:fldChar w:fldCharType="separate"/>
            </w:r>
            <w:r w:rsidR="002E21B4">
              <w:rPr>
                <w:noProof/>
                <w:webHidden/>
              </w:rPr>
              <w:t>17</w:t>
            </w:r>
            <w:r w:rsidR="007A454D">
              <w:rPr>
                <w:noProof/>
                <w:webHidden/>
              </w:rPr>
              <w:fldChar w:fldCharType="end"/>
            </w:r>
          </w:hyperlink>
        </w:p>
        <w:p w14:paraId="6E8944DB" w14:textId="1DC6A1F7" w:rsidR="007A454D" w:rsidRDefault="00000000">
          <w:pPr>
            <w:pStyle w:val="TOC3"/>
            <w:tabs>
              <w:tab w:val="left" w:pos="1320"/>
              <w:tab w:val="right" w:leader="dot" w:pos="9635"/>
            </w:tabs>
            <w:rPr>
              <w:rFonts w:asciiTheme="minorHAnsi" w:eastAsiaTheme="minorEastAsia" w:hAnsiTheme="minorHAnsi" w:cstheme="minorBidi"/>
              <w:noProof/>
              <w:sz w:val="22"/>
              <w:szCs w:val="22"/>
            </w:rPr>
          </w:pPr>
          <w:hyperlink w:anchor="_Toc110429054" w:history="1">
            <w:r w:rsidR="007A454D" w:rsidRPr="00AA14F2">
              <w:rPr>
                <w:rStyle w:val="Hyperlink"/>
                <w:noProof/>
              </w:rPr>
              <w:t>6.2.1</w:t>
            </w:r>
            <w:r w:rsidR="007A454D">
              <w:rPr>
                <w:rFonts w:asciiTheme="minorHAnsi" w:eastAsiaTheme="minorEastAsia" w:hAnsiTheme="minorHAnsi" w:cstheme="minorBidi"/>
                <w:noProof/>
                <w:sz w:val="22"/>
                <w:szCs w:val="22"/>
              </w:rPr>
              <w:tab/>
            </w:r>
            <w:r w:rsidR="007A454D" w:rsidRPr="00AA14F2">
              <w:rPr>
                <w:rStyle w:val="Hyperlink"/>
                <w:noProof/>
              </w:rPr>
              <w:t>Mục đích</w:t>
            </w:r>
            <w:r w:rsidR="007A454D">
              <w:rPr>
                <w:noProof/>
                <w:webHidden/>
              </w:rPr>
              <w:tab/>
            </w:r>
            <w:r w:rsidR="007A454D">
              <w:rPr>
                <w:noProof/>
                <w:webHidden/>
              </w:rPr>
              <w:fldChar w:fldCharType="begin"/>
            </w:r>
            <w:r w:rsidR="007A454D">
              <w:rPr>
                <w:noProof/>
                <w:webHidden/>
              </w:rPr>
              <w:instrText xml:space="preserve"> PAGEREF _Toc110429054 \h </w:instrText>
            </w:r>
            <w:r w:rsidR="007A454D">
              <w:rPr>
                <w:noProof/>
                <w:webHidden/>
              </w:rPr>
            </w:r>
            <w:r w:rsidR="007A454D">
              <w:rPr>
                <w:noProof/>
                <w:webHidden/>
              </w:rPr>
              <w:fldChar w:fldCharType="separate"/>
            </w:r>
            <w:r w:rsidR="002E21B4">
              <w:rPr>
                <w:noProof/>
                <w:webHidden/>
              </w:rPr>
              <w:t>17</w:t>
            </w:r>
            <w:r w:rsidR="007A454D">
              <w:rPr>
                <w:noProof/>
                <w:webHidden/>
              </w:rPr>
              <w:fldChar w:fldCharType="end"/>
            </w:r>
          </w:hyperlink>
        </w:p>
        <w:p w14:paraId="23236A57" w14:textId="04530D95" w:rsidR="007A454D" w:rsidRDefault="00000000">
          <w:pPr>
            <w:pStyle w:val="TOC3"/>
            <w:tabs>
              <w:tab w:val="left" w:pos="1320"/>
              <w:tab w:val="right" w:leader="dot" w:pos="9635"/>
            </w:tabs>
            <w:rPr>
              <w:rFonts w:asciiTheme="minorHAnsi" w:eastAsiaTheme="minorEastAsia" w:hAnsiTheme="minorHAnsi" w:cstheme="minorBidi"/>
              <w:noProof/>
              <w:sz w:val="22"/>
              <w:szCs w:val="22"/>
            </w:rPr>
          </w:pPr>
          <w:hyperlink w:anchor="_Toc110429055" w:history="1">
            <w:r w:rsidR="007A454D" w:rsidRPr="00AA14F2">
              <w:rPr>
                <w:rStyle w:val="Hyperlink"/>
                <w:noProof/>
              </w:rPr>
              <w:t>6.2.2</w:t>
            </w:r>
            <w:r w:rsidR="007A454D">
              <w:rPr>
                <w:rFonts w:asciiTheme="minorHAnsi" w:eastAsiaTheme="minorEastAsia" w:hAnsiTheme="minorHAnsi" w:cstheme="minorBidi"/>
                <w:noProof/>
                <w:sz w:val="22"/>
                <w:szCs w:val="22"/>
              </w:rPr>
              <w:tab/>
            </w:r>
            <w:r w:rsidR="007A454D" w:rsidRPr="00AA14F2">
              <w:rPr>
                <w:rStyle w:val="Hyperlink"/>
                <w:noProof/>
              </w:rPr>
              <w:t>Call flow</w:t>
            </w:r>
            <w:r w:rsidR="007A454D">
              <w:rPr>
                <w:noProof/>
                <w:webHidden/>
              </w:rPr>
              <w:tab/>
            </w:r>
            <w:r w:rsidR="007A454D">
              <w:rPr>
                <w:noProof/>
                <w:webHidden/>
              </w:rPr>
              <w:fldChar w:fldCharType="begin"/>
            </w:r>
            <w:r w:rsidR="007A454D">
              <w:rPr>
                <w:noProof/>
                <w:webHidden/>
              </w:rPr>
              <w:instrText xml:space="preserve"> PAGEREF _Toc110429055 \h </w:instrText>
            </w:r>
            <w:r w:rsidR="007A454D">
              <w:rPr>
                <w:noProof/>
                <w:webHidden/>
              </w:rPr>
            </w:r>
            <w:r w:rsidR="007A454D">
              <w:rPr>
                <w:noProof/>
                <w:webHidden/>
              </w:rPr>
              <w:fldChar w:fldCharType="separate"/>
            </w:r>
            <w:r w:rsidR="002E21B4">
              <w:rPr>
                <w:noProof/>
                <w:webHidden/>
              </w:rPr>
              <w:t>18</w:t>
            </w:r>
            <w:r w:rsidR="007A454D">
              <w:rPr>
                <w:noProof/>
                <w:webHidden/>
              </w:rPr>
              <w:fldChar w:fldCharType="end"/>
            </w:r>
          </w:hyperlink>
        </w:p>
        <w:p w14:paraId="20B34AEC" w14:textId="12541061" w:rsidR="007A454D" w:rsidRDefault="00000000">
          <w:pPr>
            <w:pStyle w:val="TOC2"/>
            <w:tabs>
              <w:tab w:val="right" w:leader="dot" w:pos="9635"/>
            </w:tabs>
            <w:rPr>
              <w:rFonts w:asciiTheme="minorHAnsi" w:eastAsiaTheme="minorEastAsia" w:hAnsiTheme="minorHAnsi" w:cstheme="minorBidi"/>
              <w:noProof/>
              <w:sz w:val="22"/>
              <w:szCs w:val="22"/>
            </w:rPr>
          </w:pPr>
          <w:hyperlink w:anchor="_Toc110429056" w:history="1">
            <w:r w:rsidR="007A454D" w:rsidRPr="00AA14F2">
              <w:rPr>
                <w:rStyle w:val="Hyperlink"/>
                <w:noProof/>
              </w:rPr>
              <w:t>6.3 Nghiệp vụ ONE Link chuyển tiếp lệnh từ ứng dụng đến các hệ thống bên trong</w:t>
            </w:r>
            <w:r w:rsidR="007A454D">
              <w:rPr>
                <w:noProof/>
                <w:webHidden/>
              </w:rPr>
              <w:tab/>
            </w:r>
            <w:r w:rsidR="007A454D">
              <w:rPr>
                <w:noProof/>
                <w:webHidden/>
              </w:rPr>
              <w:fldChar w:fldCharType="begin"/>
            </w:r>
            <w:r w:rsidR="007A454D">
              <w:rPr>
                <w:noProof/>
                <w:webHidden/>
              </w:rPr>
              <w:instrText xml:space="preserve"> PAGEREF _Toc110429056 \h </w:instrText>
            </w:r>
            <w:r w:rsidR="007A454D">
              <w:rPr>
                <w:noProof/>
                <w:webHidden/>
              </w:rPr>
            </w:r>
            <w:r w:rsidR="007A454D">
              <w:rPr>
                <w:noProof/>
                <w:webHidden/>
              </w:rPr>
              <w:fldChar w:fldCharType="separate"/>
            </w:r>
            <w:r w:rsidR="002E21B4">
              <w:rPr>
                <w:noProof/>
                <w:webHidden/>
              </w:rPr>
              <w:t>18</w:t>
            </w:r>
            <w:r w:rsidR="007A454D">
              <w:rPr>
                <w:noProof/>
                <w:webHidden/>
              </w:rPr>
              <w:fldChar w:fldCharType="end"/>
            </w:r>
          </w:hyperlink>
        </w:p>
        <w:p w14:paraId="194E05DF" w14:textId="66747B3C" w:rsidR="007A454D" w:rsidRDefault="00000000">
          <w:pPr>
            <w:pStyle w:val="TOC3"/>
            <w:tabs>
              <w:tab w:val="left" w:pos="1320"/>
              <w:tab w:val="right" w:leader="dot" w:pos="9635"/>
            </w:tabs>
            <w:rPr>
              <w:rFonts w:asciiTheme="minorHAnsi" w:eastAsiaTheme="minorEastAsia" w:hAnsiTheme="minorHAnsi" w:cstheme="minorBidi"/>
              <w:noProof/>
              <w:sz w:val="22"/>
              <w:szCs w:val="22"/>
            </w:rPr>
          </w:pPr>
          <w:hyperlink w:anchor="_Toc110429057" w:history="1">
            <w:r w:rsidR="007A454D" w:rsidRPr="00AA14F2">
              <w:rPr>
                <w:rStyle w:val="Hyperlink"/>
                <w:noProof/>
              </w:rPr>
              <w:t>6.3.1</w:t>
            </w:r>
            <w:r w:rsidR="007A454D">
              <w:rPr>
                <w:rFonts w:asciiTheme="minorHAnsi" w:eastAsiaTheme="minorEastAsia" w:hAnsiTheme="minorHAnsi" w:cstheme="minorBidi"/>
                <w:noProof/>
                <w:sz w:val="22"/>
                <w:szCs w:val="22"/>
              </w:rPr>
              <w:tab/>
            </w:r>
            <w:r w:rsidR="007A454D" w:rsidRPr="00AA14F2">
              <w:rPr>
                <w:rStyle w:val="Hyperlink"/>
                <w:noProof/>
              </w:rPr>
              <w:t>Mục đích</w:t>
            </w:r>
            <w:r w:rsidR="007A454D">
              <w:rPr>
                <w:noProof/>
                <w:webHidden/>
              </w:rPr>
              <w:tab/>
            </w:r>
            <w:r w:rsidR="007A454D">
              <w:rPr>
                <w:noProof/>
                <w:webHidden/>
              </w:rPr>
              <w:fldChar w:fldCharType="begin"/>
            </w:r>
            <w:r w:rsidR="007A454D">
              <w:rPr>
                <w:noProof/>
                <w:webHidden/>
              </w:rPr>
              <w:instrText xml:space="preserve"> PAGEREF _Toc110429057 \h </w:instrText>
            </w:r>
            <w:r w:rsidR="007A454D">
              <w:rPr>
                <w:noProof/>
                <w:webHidden/>
              </w:rPr>
            </w:r>
            <w:r w:rsidR="007A454D">
              <w:rPr>
                <w:noProof/>
                <w:webHidden/>
              </w:rPr>
              <w:fldChar w:fldCharType="separate"/>
            </w:r>
            <w:r w:rsidR="002E21B4">
              <w:rPr>
                <w:noProof/>
                <w:webHidden/>
              </w:rPr>
              <w:t>18</w:t>
            </w:r>
            <w:r w:rsidR="007A454D">
              <w:rPr>
                <w:noProof/>
                <w:webHidden/>
              </w:rPr>
              <w:fldChar w:fldCharType="end"/>
            </w:r>
          </w:hyperlink>
        </w:p>
        <w:p w14:paraId="6143F016" w14:textId="660843F6" w:rsidR="007A454D" w:rsidRDefault="00000000">
          <w:pPr>
            <w:pStyle w:val="TOC3"/>
            <w:tabs>
              <w:tab w:val="left" w:pos="1320"/>
              <w:tab w:val="right" w:leader="dot" w:pos="9635"/>
            </w:tabs>
            <w:rPr>
              <w:rFonts w:asciiTheme="minorHAnsi" w:eastAsiaTheme="minorEastAsia" w:hAnsiTheme="minorHAnsi" w:cstheme="minorBidi"/>
              <w:noProof/>
              <w:sz w:val="22"/>
              <w:szCs w:val="22"/>
            </w:rPr>
          </w:pPr>
          <w:hyperlink w:anchor="_Toc110429058" w:history="1">
            <w:r w:rsidR="007A454D" w:rsidRPr="00AA14F2">
              <w:rPr>
                <w:rStyle w:val="Hyperlink"/>
                <w:noProof/>
              </w:rPr>
              <w:t>6.3.2</w:t>
            </w:r>
            <w:r w:rsidR="007A454D">
              <w:rPr>
                <w:rFonts w:asciiTheme="minorHAnsi" w:eastAsiaTheme="minorEastAsia" w:hAnsiTheme="minorHAnsi" w:cstheme="minorBidi"/>
                <w:noProof/>
                <w:sz w:val="22"/>
                <w:szCs w:val="22"/>
              </w:rPr>
              <w:tab/>
            </w:r>
            <w:r w:rsidR="007A454D" w:rsidRPr="00AA14F2">
              <w:rPr>
                <w:rStyle w:val="Hyperlink"/>
                <w:noProof/>
              </w:rPr>
              <w:t>Call flow</w:t>
            </w:r>
            <w:r w:rsidR="007A454D">
              <w:rPr>
                <w:noProof/>
                <w:webHidden/>
              </w:rPr>
              <w:tab/>
            </w:r>
            <w:r w:rsidR="007A454D">
              <w:rPr>
                <w:noProof/>
                <w:webHidden/>
              </w:rPr>
              <w:fldChar w:fldCharType="begin"/>
            </w:r>
            <w:r w:rsidR="007A454D">
              <w:rPr>
                <w:noProof/>
                <w:webHidden/>
              </w:rPr>
              <w:instrText xml:space="preserve"> PAGEREF _Toc110429058 \h </w:instrText>
            </w:r>
            <w:r w:rsidR="007A454D">
              <w:rPr>
                <w:noProof/>
                <w:webHidden/>
              </w:rPr>
            </w:r>
            <w:r w:rsidR="007A454D">
              <w:rPr>
                <w:noProof/>
                <w:webHidden/>
              </w:rPr>
              <w:fldChar w:fldCharType="separate"/>
            </w:r>
            <w:r w:rsidR="002E21B4">
              <w:rPr>
                <w:noProof/>
                <w:webHidden/>
              </w:rPr>
              <w:t>19</w:t>
            </w:r>
            <w:r w:rsidR="007A454D">
              <w:rPr>
                <w:noProof/>
                <w:webHidden/>
              </w:rPr>
              <w:fldChar w:fldCharType="end"/>
            </w:r>
          </w:hyperlink>
        </w:p>
        <w:p w14:paraId="065E5F0D" w14:textId="1391D2C7" w:rsidR="007A454D" w:rsidRDefault="00000000">
          <w:pPr>
            <w:pStyle w:val="TOC2"/>
            <w:tabs>
              <w:tab w:val="right" w:leader="dot" w:pos="9635"/>
            </w:tabs>
            <w:rPr>
              <w:rFonts w:asciiTheme="minorHAnsi" w:eastAsiaTheme="minorEastAsia" w:hAnsiTheme="minorHAnsi" w:cstheme="minorBidi"/>
              <w:noProof/>
              <w:sz w:val="22"/>
              <w:szCs w:val="22"/>
            </w:rPr>
          </w:pPr>
          <w:hyperlink w:anchor="_Toc110429059" w:history="1">
            <w:r w:rsidR="007A454D" w:rsidRPr="00AA14F2">
              <w:rPr>
                <w:rStyle w:val="Hyperlink"/>
                <w:noProof/>
              </w:rPr>
              <w:t>6.4 Nghiệp vụ ONE Link thực hiện gọi lệnh đến hai hệ thống</w:t>
            </w:r>
            <w:r w:rsidR="007A454D">
              <w:rPr>
                <w:noProof/>
                <w:webHidden/>
              </w:rPr>
              <w:tab/>
            </w:r>
            <w:r w:rsidR="007A454D">
              <w:rPr>
                <w:noProof/>
                <w:webHidden/>
              </w:rPr>
              <w:fldChar w:fldCharType="begin"/>
            </w:r>
            <w:r w:rsidR="007A454D">
              <w:rPr>
                <w:noProof/>
                <w:webHidden/>
              </w:rPr>
              <w:instrText xml:space="preserve"> PAGEREF _Toc110429059 \h </w:instrText>
            </w:r>
            <w:r w:rsidR="007A454D">
              <w:rPr>
                <w:noProof/>
                <w:webHidden/>
              </w:rPr>
            </w:r>
            <w:r w:rsidR="007A454D">
              <w:rPr>
                <w:noProof/>
                <w:webHidden/>
              </w:rPr>
              <w:fldChar w:fldCharType="separate"/>
            </w:r>
            <w:r w:rsidR="002E21B4">
              <w:rPr>
                <w:noProof/>
                <w:webHidden/>
              </w:rPr>
              <w:t>20</w:t>
            </w:r>
            <w:r w:rsidR="007A454D">
              <w:rPr>
                <w:noProof/>
                <w:webHidden/>
              </w:rPr>
              <w:fldChar w:fldCharType="end"/>
            </w:r>
          </w:hyperlink>
        </w:p>
        <w:p w14:paraId="6D712E24" w14:textId="7E9A5673" w:rsidR="007A454D" w:rsidRDefault="00000000">
          <w:pPr>
            <w:pStyle w:val="TOC3"/>
            <w:tabs>
              <w:tab w:val="left" w:pos="1320"/>
              <w:tab w:val="right" w:leader="dot" w:pos="9635"/>
            </w:tabs>
            <w:rPr>
              <w:rFonts w:asciiTheme="minorHAnsi" w:eastAsiaTheme="minorEastAsia" w:hAnsiTheme="minorHAnsi" w:cstheme="minorBidi"/>
              <w:noProof/>
              <w:sz w:val="22"/>
              <w:szCs w:val="22"/>
            </w:rPr>
          </w:pPr>
          <w:hyperlink w:anchor="_Toc110429060" w:history="1">
            <w:r w:rsidR="007A454D" w:rsidRPr="00AA14F2">
              <w:rPr>
                <w:rStyle w:val="Hyperlink"/>
                <w:noProof/>
              </w:rPr>
              <w:t>6.4.1</w:t>
            </w:r>
            <w:r w:rsidR="007A454D">
              <w:rPr>
                <w:rFonts w:asciiTheme="minorHAnsi" w:eastAsiaTheme="minorEastAsia" w:hAnsiTheme="minorHAnsi" w:cstheme="minorBidi"/>
                <w:noProof/>
                <w:sz w:val="22"/>
                <w:szCs w:val="22"/>
              </w:rPr>
              <w:tab/>
            </w:r>
            <w:r w:rsidR="007A454D" w:rsidRPr="00AA14F2">
              <w:rPr>
                <w:rStyle w:val="Hyperlink"/>
                <w:noProof/>
              </w:rPr>
              <w:t>Mục đích</w:t>
            </w:r>
            <w:r w:rsidR="007A454D">
              <w:rPr>
                <w:noProof/>
                <w:webHidden/>
              </w:rPr>
              <w:tab/>
            </w:r>
            <w:r w:rsidR="007A454D">
              <w:rPr>
                <w:noProof/>
                <w:webHidden/>
              </w:rPr>
              <w:fldChar w:fldCharType="begin"/>
            </w:r>
            <w:r w:rsidR="007A454D">
              <w:rPr>
                <w:noProof/>
                <w:webHidden/>
              </w:rPr>
              <w:instrText xml:space="preserve"> PAGEREF _Toc110429060 \h </w:instrText>
            </w:r>
            <w:r w:rsidR="007A454D">
              <w:rPr>
                <w:noProof/>
                <w:webHidden/>
              </w:rPr>
            </w:r>
            <w:r w:rsidR="007A454D">
              <w:rPr>
                <w:noProof/>
                <w:webHidden/>
              </w:rPr>
              <w:fldChar w:fldCharType="separate"/>
            </w:r>
            <w:r w:rsidR="002E21B4">
              <w:rPr>
                <w:noProof/>
                <w:webHidden/>
              </w:rPr>
              <w:t>20</w:t>
            </w:r>
            <w:r w:rsidR="007A454D">
              <w:rPr>
                <w:noProof/>
                <w:webHidden/>
              </w:rPr>
              <w:fldChar w:fldCharType="end"/>
            </w:r>
          </w:hyperlink>
        </w:p>
        <w:p w14:paraId="2A0412AA" w14:textId="7209219E" w:rsidR="007A454D" w:rsidRDefault="00000000">
          <w:pPr>
            <w:pStyle w:val="TOC3"/>
            <w:tabs>
              <w:tab w:val="left" w:pos="1320"/>
              <w:tab w:val="right" w:leader="dot" w:pos="9635"/>
            </w:tabs>
            <w:rPr>
              <w:rFonts w:asciiTheme="minorHAnsi" w:eastAsiaTheme="minorEastAsia" w:hAnsiTheme="minorHAnsi" w:cstheme="minorBidi"/>
              <w:noProof/>
              <w:sz w:val="22"/>
              <w:szCs w:val="22"/>
            </w:rPr>
          </w:pPr>
          <w:hyperlink w:anchor="_Toc110429061" w:history="1">
            <w:r w:rsidR="007A454D" w:rsidRPr="00AA14F2">
              <w:rPr>
                <w:rStyle w:val="Hyperlink"/>
                <w:noProof/>
              </w:rPr>
              <w:t>6.4.2</w:t>
            </w:r>
            <w:r w:rsidR="007A454D">
              <w:rPr>
                <w:rFonts w:asciiTheme="minorHAnsi" w:eastAsiaTheme="minorEastAsia" w:hAnsiTheme="minorHAnsi" w:cstheme="minorBidi"/>
                <w:noProof/>
                <w:sz w:val="22"/>
                <w:szCs w:val="22"/>
              </w:rPr>
              <w:tab/>
            </w:r>
            <w:r w:rsidR="007A454D" w:rsidRPr="00AA14F2">
              <w:rPr>
                <w:rStyle w:val="Hyperlink"/>
                <w:noProof/>
              </w:rPr>
              <w:t>Call flow</w:t>
            </w:r>
            <w:r w:rsidR="007A454D">
              <w:rPr>
                <w:noProof/>
                <w:webHidden/>
              </w:rPr>
              <w:tab/>
            </w:r>
            <w:r w:rsidR="007A454D">
              <w:rPr>
                <w:noProof/>
                <w:webHidden/>
              </w:rPr>
              <w:fldChar w:fldCharType="begin"/>
            </w:r>
            <w:r w:rsidR="007A454D">
              <w:rPr>
                <w:noProof/>
                <w:webHidden/>
              </w:rPr>
              <w:instrText xml:space="preserve"> PAGEREF _Toc110429061 \h </w:instrText>
            </w:r>
            <w:r w:rsidR="007A454D">
              <w:rPr>
                <w:noProof/>
                <w:webHidden/>
              </w:rPr>
            </w:r>
            <w:r w:rsidR="007A454D">
              <w:rPr>
                <w:noProof/>
                <w:webHidden/>
              </w:rPr>
              <w:fldChar w:fldCharType="separate"/>
            </w:r>
            <w:r w:rsidR="002E21B4">
              <w:rPr>
                <w:noProof/>
                <w:webHidden/>
              </w:rPr>
              <w:t>20</w:t>
            </w:r>
            <w:r w:rsidR="007A454D">
              <w:rPr>
                <w:noProof/>
                <w:webHidden/>
              </w:rPr>
              <w:fldChar w:fldCharType="end"/>
            </w:r>
          </w:hyperlink>
        </w:p>
        <w:p w14:paraId="794CD9B3" w14:textId="4E64E1ED" w:rsidR="007A454D" w:rsidRDefault="00000000">
          <w:pPr>
            <w:pStyle w:val="TOC2"/>
            <w:tabs>
              <w:tab w:val="right" w:leader="dot" w:pos="9635"/>
            </w:tabs>
            <w:rPr>
              <w:rFonts w:asciiTheme="minorHAnsi" w:eastAsiaTheme="minorEastAsia" w:hAnsiTheme="minorHAnsi" w:cstheme="minorBidi"/>
              <w:noProof/>
              <w:sz w:val="22"/>
              <w:szCs w:val="22"/>
            </w:rPr>
          </w:pPr>
          <w:hyperlink w:anchor="_Toc110429062" w:history="1">
            <w:r w:rsidR="007A454D" w:rsidRPr="00AA14F2">
              <w:rPr>
                <w:rStyle w:val="Hyperlink"/>
                <w:noProof/>
              </w:rPr>
              <w:t>6.5 Nghiệp vụ ghi log giao dịch</w:t>
            </w:r>
            <w:r w:rsidR="007A454D">
              <w:rPr>
                <w:noProof/>
                <w:webHidden/>
              </w:rPr>
              <w:tab/>
            </w:r>
            <w:r w:rsidR="007A454D">
              <w:rPr>
                <w:noProof/>
                <w:webHidden/>
              </w:rPr>
              <w:fldChar w:fldCharType="begin"/>
            </w:r>
            <w:r w:rsidR="007A454D">
              <w:rPr>
                <w:noProof/>
                <w:webHidden/>
              </w:rPr>
              <w:instrText xml:space="preserve"> PAGEREF _Toc110429062 \h </w:instrText>
            </w:r>
            <w:r w:rsidR="007A454D">
              <w:rPr>
                <w:noProof/>
                <w:webHidden/>
              </w:rPr>
            </w:r>
            <w:r w:rsidR="007A454D">
              <w:rPr>
                <w:noProof/>
                <w:webHidden/>
              </w:rPr>
              <w:fldChar w:fldCharType="separate"/>
            </w:r>
            <w:r w:rsidR="002E21B4">
              <w:rPr>
                <w:noProof/>
                <w:webHidden/>
              </w:rPr>
              <w:t>21</w:t>
            </w:r>
            <w:r w:rsidR="007A454D">
              <w:rPr>
                <w:noProof/>
                <w:webHidden/>
              </w:rPr>
              <w:fldChar w:fldCharType="end"/>
            </w:r>
          </w:hyperlink>
        </w:p>
        <w:p w14:paraId="14488EFB" w14:textId="137171DE" w:rsidR="007A454D" w:rsidRDefault="00000000">
          <w:pPr>
            <w:pStyle w:val="TOC3"/>
            <w:tabs>
              <w:tab w:val="left" w:pos="1320"/>
              <w:tab w:val="right" w:leader="dot" w:pos="9635"/>
            </w:tabs>
            <w:rPr>
              <w:rFonts w:asciiTheme="minorHAnsi" w:eastAsiaTheme="minorEastAsia" w:hAnsiTheme="minorHAnsi" w:cstheme="minorBidi"/>
              <w:noProof/>
              <w:sz w:val="22"/>
              <w:szCs w:val="22"/>
            </w:rPr>
          </w:pPr>
          <w:hyperlink w:anchor="_Toc110429063" w:history="1">
            <w:r w:rsidR="007A454D" w:rsidRPr="00AA14F2">
              <w:rPr>
                <w:rStyle w:val="Hyperlink"/>
                <w:noProof/>
              </w:rPr>
              <w:t>6.5.1</w:t>
            </w:r>
            <w:r w:rsidR="007A454D">
              <w:rPr>
                <w:rFonts w:asciiTheme="minorHAnsi" w:eastAsiaTheme="minorEastAsia" w:hAnsiTheme="minorHAnsi" w:cstheme="minorBidi"/>
                <w:noProof/>
                <w:sz w:val="22"/>
                <w:szCs w:val="22"/>
              </w:rPr>
              <w:tab/>
            </w:r>
            <w:r w:rsidR="007A454D" w:rsidRPr="00AA14F2">
              <w:rPr>
                <w:rStyle w:val="Hyperlink"/>
                <w:noProof/>
              </w:rPr>
              <w:t>Mục đích</w:t>
            </w:r>
            <w:r w:rsidR="007A454D">
              <w:rPr>
                <w:noProof/>
                <w:webHidden/>
              </w:rPr>
              <w:tab/>
            </w:r>
            <w:r w:rsidR="007A454D">
              <w:rPr>
                <w:noProof/>
                <w:webHidden/>
              </w:rPr>
              <w:fldChar w:fldCharType="begin"/>
            </w:r>
            <w:r w:rsidR="007A454D">
              <w:rPr>
                <w:noProof/>
                <w:webHidden/>
              </w:rPr>
              <w:instrText xml:space="preserve"> PAGEREF _Toc110429063 \h </w:instrText>
            </w:r>
            <w:r w:rsidR="007A454D">
              <w:rPr>
                <w:noProof/>
                <w:webHidden/>
              </w:rPr>
            </w:r>
            <w:r w:rsidR="007A454D">
              <w:rPr>
                <w:noProof/>
                <w:webHidden/>
              </w:rPr>
              <w:fldChar w:fldCharType="separate"/>
            </w:r>
            <w:r w:rsidR="002E21B4">
              <w:rPr>
                <w:noProof/>
                <w:webHidden/>
              </w:rPr>
              <w:t>21</w:t>
            </w:r>
            <w:r w:rsidR="007A454D">
              <w:rPr>
                <w:noProof/>
                <w:webHidden/>
              </w:rPr>
              <w:fldChar w:fldCharType="end"/>
            </w:r>
          </w:hyperlink>
        </w:p>
        <w:p w14:paraId="3EA1FCD7" w14:textId="20B49291" w:rsidR="007A454D" w:rsidRDefault="00000000">
          <w:pPr>
            <w:pStyle w:val="TOC3"/>
            <w:tabs>
              <w:tab w:val="left" w:pos="1320"/>
              <w:tab w:val="right" w:leader="dot" w:pos="9635"/>
            </w:tabs>
            <w:rPr>
              <w:rFonts w:asciiTheme="minorHAnsi" w:eastAsiaTheme="minorEastAsia" w:hAnsiTheme="minorHAnsi" w:cstheme="minorBidi"/>
              <w:noProof/>
              <w:sz w:val="22"/>
              <w:szCs w:val="22"/>
            </w:rPr>
          </w:pPr>
          <w:hyperlink w:anchor="_Toc110429064" w:history="1">
            <w:r w:rsidR="007A454D" w:rsidRPr="00AA14F2">
              <w:rPr>
                <w:rStyle w:val="Hyperlink"/>
                <w:noProof/>
              </w:rPr>
              <w:t>6.5.2</w:t>
            </w:r>
            <w:r w:rsidR="007A454D">
              <w:rPr>
                <w:rFonts w:asciiTheme="minorHAnsi" w:eastAsiaTheme="minorEastAsia" w:hAnsiTheme="minorHAnsi" w:cstheme="minorBidi"/>
                <w:noProof/>
                <w:sz w:val="22"/>
                <w:szCs w:val="22"/>
              </w:rPr>
              <w:tab/>
            </w:r>
            <w:r w:rsidR="007A454D" w:rsidRPr="00AA14F2">
              <w:rPr>
                <w:rStyle w:val="Hyperlink"/>
                <w:noProof/>
              </w:rPr>
              <w:t>Call flow</w:t>
            </w:r>
            <w:r w:rsidR="007A454D">
              <w:rPr>
                <w:noProof/>
                <w:webHidden/>
              </w:rPr>
              <w:tab/>
            </w:r>
            <w:r w:rsidR="007A454D">
              <w:rPr>
                <w:noProof/>
                <w:webHidden/>
              </w:rPr>
              <w:fldChar w:fldCharType="begin"/>
            </w:r>
            <w:r w:rsidR="007A454D">
              <w:rPr>
                <w:noProof/>
                <w:webHidden/>
              </w:rPr>
              <w:instrText xml:space="preserve"> PAGEREF _Toc110429064 \h </w:instrText>
            </w:r>
            <w:r w:rsidR="007A454D">
              <w:rPr>
                <w:noProof/>
                <w:webHidden/>
              </w:rPr>
            </w:r>
            <w:r w:rsidR="007A454D">
              <w:rPr>
                <w:noProof/>
                <w:webHidden/>
              </w:rPr>
              <w:fldChar w:fldCharType="separate"/>
            </w:r>
            <w:r w:rsidR="002E21B4">
              <w:rPr>
                <w:noProof/>
                <w:webHidden/>
              </w:rPr>
              <w:t>21</w:t>
            </w:r>
            <w:r w:rsidR="007A454D">
              <w:rPr>
                <w:noProof/>
                <w:webHidden/>
              </w:rPr>
              <w:fldChar w:fldCharType="end"/>
            </w:r>
          </w:hyperlink>
        </w:p>
        <w:p w14:paraId="676D8CC9" w14:textId="018A158A" w:rsidR="007A454D" w:rsidRDefault="00000000">
          <w:pPr>
            <w:pStyle w:val="TOC1"/>
            <w:tabs>
              <w:tab w:val="right" w:leader="dot" w:pos="9635"/>
            </w:tabs>
            <w:rPr>
              <w:rFonts w:asciiTheme="minorHAnsi" w:eastAsiaTheme="minorEastAsia" w:hAnsiTheme="minorHAnsi" w:cstheme="minorBidi"/>
              <w:noProof/>
              <w:sz w:val="22"/>
              <w:szCs w:val="22"/>
            </w:rPr>
          </w:pPr>
          <w:hyperlink w:anchor="_Toc110429065" w:history="1">
            <w:r w:rsidR="007A454D" w:rsidRPr="00AA14F2">
              <w:rPr>
                <w:rStyle w:val="Hyperlink"/>
                <w:noProof/>
              </w:rPr>
              <w:t>7. Giải pháp cho các yêu cầu phi chức năng</w:t>
            </w:r>
            <w:r w:rsidR="007A454D">
              <w:rPr>
                <w:noProof/>
                <w:webHidden/>
              </w:rPr>
              <w:tab/>
            </w:r>
            <w:r w:rsidR="007A454D">
              <w:rPr>
                <w:noProof/>
                <w:webHidden/>
              </w:rPr>
              <w:fldChar w:fldCharType="begin"/>
            </w:r>
            <w:r w:rsidR="007A454D">
              <w:rPr>
                <w:noProof/>
                <w:webHidden/>
              </w:rPr>
              <w:instrText xml:space="preserve"> PAGEREF _Toc110429065 \h </w:instrText>
            </w:r>
            <w:r w:rsidR="007A454D">
              <w:rPr>
                <w:noProof/>
                <w:webHidden/>
              </w:rPr>
            </w:r>
            <w:r w:rsidR="007A454D">
              <w:rPr>
                <w:noProof/>
                <w:webHidden/>
              </w:rPr>
              <w:fldChar w:fldCharType="separate"/>
            </w:r>
            <w:r w:rsidR="002E21B4">
              <w:rPr>
                <w:noProof/>
                <w:webHidden/>
              </w:rPr>
              <w:t>22</w:t>
            </w:r>
            <w:r w:rsidR="007A454D">
              <w:rPr>
                <w:noProof/>
                <w:webHidden/>
              </w:rPr>
              <w:fldChar w:fldCharType="end"/>
            </w:r>
          </w:hyperlink>
        </w:p>
        <w:p w14:paraId="70BEDC33" w14:textId="3F089027" w:rsidR="007A454D" w:rsidRDefault="00000000">
          <w:pPr>
            <w:pStyle w:val="TOC2"/>
            <w:tabs>
              <w:tab w:val="right" w:leader="dot" w:pos="9635"/>
            </w:tabs>
            <w:rPr>
              <w:rFonts w:asciiTheme="minorHAnsi" w:eastAsiaTheme="minorEastAsia" w:hAnsiTheme="minorHAnsi" w:cstheme="minorBidi"/>
              <w:noProof/>
              <w:sz w:val="22"/>
              <w:szCs w:val="22"/>
            </w:rPr>
          </w:pPr>
          <w:hyperlink w:anchor="_Toc110429066" w:history="1">
            <w:r w:rsidR="007A454D" w:rsidRPr="00AA14F2">
              <w:rPr>
                <w:rStyle w:val="Hyperlink"/>
                <w:noProof/>
              </w:rPr>
              <w:t>7.1 Thiết kế dự phòng</w:t>
            </w:r>
            <w:r w:rsidR="007A454D">
              <w:rPr>
                <w:noProof/>
                <w:webHidden/>
              </w:rPr>
              <w:tab/>
            </w:r>
            <w:r w:rsidR="007A454D">
              <w:rPr>
                <w:noProof/>
                <w:webHidden/>
              </w:rPr>
              <w:fldChar w:fldCharType="begin"/>
            </w:r>
            <w:r w:rsidR="007A454D">
              <w:rPr>
                <w:noProof/>
                <w:webHidden/>
              </w:rPr>
              <w:instrText xml:space="preserve"> PAGEREF _Toc110429066 \h </w:instrText>
            </w:r>
            <w:r w:rsidR="007A454D">
              <w:rPr>
                <w:noProof/>
                <w:webHidden/>
              </w:rPr>
            </w:r>
            <w:r w:rsidR="007A454D">
              <w:rPr>
                <w:noProof/>
                <w:webHidden/>
              </w:rPr>
              <w:fldChar w:fldCharType="separate"/>
            </w:r>
            <w:r w:rsidR="002E21B4">
              <w:rPr>
                <w:noProof/>
                <w:webHidden/>
              </w:rPr>
              <w:t>22</w:t>
            </w:r>
            <w:r w:rsidR="007A454D">
              <w:rPr>
                <w:noProof/>
                <w:webHidden/>
              </w:rPr>
              <w:fldChar w:fldCharType="end"/>
            </w:r>
          </w:hyperlink>
        </w:p>
        <w:p w14:paraId="651280EB" w14:textId="768DB108" w:rsidR="007A454D" w:rsidRDefault="00000000">
          <w:pPr>
            <w:pStyle w:val="TOC3"/>
            <w:tabs>
              <w:tab w:val="left" w:pos="1320"/>
              <w:tab w:val="right" w:leader="dot" w:pos="9635"/>
            </w:tabs>
            <w:rPr>
              <w:rFonts w:asciiTheme="minorHAnsi" w:eastAsiaTheme="minorEastAsia" w:hAnsiTheme="minorHAnsi" w:cstheme="minorBidi"/>
              <w:noProof/>
              <w:sz w:val="22"/>
              <w:szCs w:val="22"/>
            </w:rPr>
          </w:pPr>
          <w:hyperlink w:anchor="_Toc110429067" w:history="1">
            <w:r w:rsidR="007A454D" w:rsidRPr="00AA14F2">
              <w:rPr>
                <w:rStyle w:val="Hyperlink"/>
                <w:noProof/>
              </w:rPr>
              <w:t>7.1.1</w:t>
            </w:r>
            <w:r w:rsidR="007A454D">
              <w:rPr>
                <w:rFonts w:asciiTheme="minorHAnsi" w:eastAsiaTheme="minorEastAsia" w:hAnsiTheme="minorHAnsi" w:cstheme="minorBidi"/>
                <w:noProof/>
                <w:sz w:val="22"/>
                <w:szCs w:val="22"/>
              </w:rPr>
              <w:tab/>
            </w:r>
            <w:r w:rsidR="007A454D" w:rsidRPr="00AA14F2">
              <w:rPr>
                <w:rStyle w:val="Hyperlink"/>
                <w:noProof/>
              </w:rPr>
              <w:t>Thiết kế dự phòng/mở rộng ONE Link Webapp</w:t>
            </w:r>
            <w:r w:rsidR="007A454D">
              <w:rPr>
                <w:noProof/>
                <w:webHidden/>
              </w:rPr>
              <w:tab/>
            </w:r>
            <w:r w:rsidR="007A454D">
              <w:rPr>
                <w:noProof/>
                <w:webHidden/>
              </w:rPr>
              <w:fldChar w:fldCharType="begin"/>
            </w:r>
            <w:r w:rsidR="007A454D">
              <w:rPr>
                <w:noProof/>
                <w:webHidden/>
              </w:rPr>
              <w:instrText xml:space="preserve"> PAGEREF _Toc110429067 \h </w:instrText>
            </w:r>
            <w:r w:rsidR="007A454D">
              <w:rPr>
                <w:noProof/>
                <w:webHidden/>
              </w:rPr>
            </w:r>
            <w:r w:rsidR="007A454D">
              <w:rPr>
                <w:noProof/>
                <w:webHidden/>
              </w:rPr>
              <w:fldChar w:fldCharType="separate"/>
            </w:r>
            <w:r w:rsidR="002E21B4">
              <w:rPr>
                <w:noProof/>
                <w:webHidden/>
              </w:rPr>
              <w:t>22</w:t>
            </w:r>
            <w:r w:rsidR="007A454D">
              <w:rPr>
                <w:noProof/>
                <w:webHidden/>
              </w:rPr>
              <w:fldChar w:fldCharType="end"/>
            </w:r>
          </w:hyperlink>
        </w:p>
        <w:p w14:paraId="11E8A2E5" w14:textId="4C00352D" w:rsidR="007A454D" w:rsidRDefault="00000000">
          <w:pPr>
            <w:pStyle w:val="TOC3"/>
            <w:tabs>
              <w:tab w:val="left" w:pos="1320"/>
              <w:tab w:val="right" w:leader="dot" w:pos="9635"/>
            </w:tabs>
            <w:rPr>
              <w:rFonts w:asciiTheme="minorHAnsi" w:eastAsiaTheme="minorEastAsia" w:hAnsiTheme="minorHAnsi" w:cstheme="minorBidi"/>
              <w:noProof/>
              <w:sz w:val="22"/>
              <w:szCs w:val="22"/>
            </w:rPr>
          </w:pPr>
          <w:hyperlink w:anchor="_Toc110429068" w:history="1">
            <w:r w:rsidR="007A454D" w:rsidRPr="00AA14F2">
              <w:rPr>
                <w:rStyle w:val="Hyperlink"/>
                <w:noProof/>
              </w:rPr>
              <w:t>7.1.2</w:t>
            </w:r>
            <w:r w:rsidR="007A454D">
              <w:rPr>
                <w:rFonts w:asciiTheme="minorHAnsi" w:eastAsiaTheme="minorEastAsia" w:hAnsiTheme="minorHAnsi" w:cstheme="minorBidi"/>
                <w:noProof/>
                <w:sz w:val="22"/>
                <w:szCs w:val="22"/>
              </w:rPr>
              <w:tab/>
            </w:r>
            <w:r w:rsidR="007A454D" w:rsidRPr="00AA14F2">
              <w:rPr>
                <w:rStyle w:val="Hyperlink"/>
                <w:noProof/>
              </w:rPr>
              <w:t>Thiết kế dự phòng/mở rộng API Gateway service</w:t>
            </w:r>
            <w:r w:rsidR="007A454D">
              <w:rPr>
                <w:noProof/>
                <w:webHidden/>
              </w:rPr>
              <w:tab/>
            </w:r>
            <w:r w:rsidR="007A454D">
              <w:rPr>
                <w:noProof/>
                <w:webHidden/>
              </w:rPr>
              <w:fldChar w:fldCharType="begin"/>
            </w:r>
            <w:r w:rsidR="007A454D">
              <w:rPr>
                <w:noProof/>
                <w:webHidden/>
              </w:rPr>
              <w:instrText xml:space="preserve"> PAGEREF _Toc110429068 \h </w:instrText>
            </w:r>
            <w:r w:rsidR="007A454D">
              <w:rPr>
                <w:noProof/>
                <w:webHidden/>
              </w:rPr>
            </w:r>
            <w:r w:rsidR="007A454D">
              <w:rPr>
                <w:noProof/>
                <w:webHidden/>
              </w:rPr>
              <w:fldChar w:fldCharType="separate"/>
            </w:r>
            <w:r w:rsidR="002E21B4">
              <w:rPr>
                <w:noProof/>
                <w:webHidden/>
              </w:rPr>
              <w:t>23</w:t>
            </w:r>
            <w:r w:rsidR="007A454D">
              <w:rPr>
                <w:noProof/>
                <w:webHidden/>
              </w:rPr>
              <w:fldChar w:fldCharType="end"/>
            </w:r>
          </w:hyperlink>
        </w:p>
        <w:p w14:paraId="24BDF7C5" w14:textId="379CBD27" w:rsidR="007A454D" w:rsidRDefault="00000000">
          <w:pPr>
            <w:pStyle w:val="TOC3"/>
            <w:tabs>
              <w:tab w:val="left" w:pos="1320"/>
              <w:tab w:val="right" w:leader="dot" w:pos="9635"/>
            </w:tabs>
            <w:rPr>
              <w:rFonts w:asciiTheme="minorHAnsi" w:eastAsiaTheme="minorEastAsia" w:hAnsiTheme="minorHAnsi" w:cstheme="minorBidi"/>
              <w:noProof/>
              <w:sz w:val="22"/>
              <w:szCs w:val="22"/>
            </w:rPr>
          </w:pPr>
          <w:hyperlink w:anchor="_Toc110429069" w:history="1">
            <w:r w:rsidR="007A454D" w:rsidRPr="00AA14F2">
              <w:rPr>
                <w:rStyle w:val="Hyperlink"/>
                <w:noProof/>
              </w:rPr>
              <w:t>7.1.3</w:t>
            </w:r>
            <w:r w:rsidR="007A454D">
              <w:rPr>
                <w:rFonts w:asciiTheme="minorHAnsi" w:eastAsiaTheme="minorEastAsia" w:hAnsiTheme="minorHAnsi" w:cstheme="minorBidi"/>
                <w:noProof/>
                <w:sz w:val="22"/>
                <w:szCs w:val="22"/>
              </w:rPr>
              <w:tab/>
            </w:r>
            <w:r w:rsidR="007A454D" w:rsidRPr="00AA14F2">
              <w:rPr>
                <w:rStyle w:val="Hyperlink"/>
                <w:noProof/>
              </w:rPr>
              <w:t>Thiết kế dự phòng cơ sở dữ liệu</w:t>
            </w:r>
            <w:r w:rsidR="007A454D">
              <w:rPr>
                <w:noProof/>
                <w:webHidden/>
              </w:rPr>
              <w:tab/>
            </w:r>
            <w:r w:rsidR="007A454D">
              <w:rPr>
                <w:noProof/>
                <w:webHidden/>
              </w:rPr>
              <w:fldChar w:fldCharType="begin"/>
            </w:r>
            <w:r w:rsidR="007A454D">
              <w:rPr>
                <w:noProof/>
                <w:webHidden/>
              </w:rPr>
              <w:instrText xml:space="preserve"> PAGEREF _Toc110429069 \h </w:instrText>
            </w:r>
            <w:r w:rsidR="007A454D">
              <w:rPr>
                <w:noProof/>
                <w:webHidden/>
              </w:rPr>
            </w:r>
            <w:r w:rsidR="007A454D">
              <w:rPr>
                <w:noProof/>
                <w:webHidden/>
              </w:rPr>
              <w:fldChar w:fldCharType="separate"/>
            </w:r>
            <w:r w:rsidR="002E21B4">
              <w:rPr>
                <w:noProof/>
                <w:webHidden/>
              </w:rPr>
              <w:t>24</w:t>
            </w:r>
            <w:r w:rsidR="007A454D">
              <w:rPr>
                <w:noProof/>
                <w:webHidden/>
              </w:rPr>
              <w:fldChar w:fldCharType="end"/>
            </w:r>
          </w:hyperlink>
        </w:p>
        <w:p w14:paraId="26D70C78" w14:textId="1CE2C1A2" w:rsidR="007A454D" w:rsidRDefault="00000000">
          <w:pPr>
            <w:pStyle w:val="TOC3"/>
            <w:tabs>
              <w:tab w:val="left" w:pos="1320"/>
              <w:tab w:val="right" w:leader="dot" w:pos="9635"/>
            </w:tabs>
            <w:rPr>
              <w:rFonts w:asciiTheme="minorHAnsi" w:eastAsiaTheme="minorEastAsia" w:hAnsiTheme="minorHAnsi" w:cstheme="minorBidi"/>
              <w:noProof/>
              <w:sz w:val="22"/>
              <w:szCs w:val="22"/>
            </w:rPr>
          </w:pPr>
          <w:hyperlink w:anchor="_Toc110429070" w:history="1">
            <w:r w:rsidR="007A454D" w:rsidRPr="00AA14F2">
              <w:rPr>
                <w:rStyle w:val="Hyperlink"/>
                <w:noProof/>
              </w:rPr>
              <w:t>7.1.4</w:t>
            </w:r>
            <w:r w:rsidR="007A454D">
              <w:rPr>
                <w:rFonts w:asciiTheme="minorHAnsi" w:eastAsiaTheme="minorEastAsia" w:hAnsiTheme="minorHAnsi" w:cstheme="minorBidi"/>
                <w:noProof/>
                <w:sz w:val="22"/>
                <w:szCs w:val="22"/>
              </w:rPr>
              <w:tab/>
            </w:r>
            <w:r w:rsidR="007A454D" w:rsidRPr="00AA14F2">
              <w:rPr>
                <w:rStyle w:val="Hyperlink"/>
                <w:noProof/>
              </w:rPr>
              <w:t>RabbitMQ Cluster</w:t>
            </w:r>
            <w:r w:rsidR="007A454D">
              <w:rPr>
                <w:noProof/>
                <w:webHidden/>
              </w:rPr>
              <w:tab/>
            </w:r>
            <w:r w:rsidR="007A454D">
              <w:rPr>
                <w:noProof/>
                <w:webHidden/>
              </w:rPr>
              <w:fldChar w:fldCharType="begin"/>
            </w:r>
            <w:r w:rsidR="007A454D">
              <w:rPr>
                <w:noProof/>
                <w:webHidden/>
              </w:rPr>
              <w:instrText xml:space="preserve"> PAGEREF _Toc110429070 \h </w:instrText>
            </w:r>
            <w:r w:rsidR="007A454D">
              <w:rPr>
                <w:noProof/>
                <w:webHidden/>
              </w:rPr>
            </w:r>
            <w:r w:rsidR="007A454D">
              <w:rPr>
                <w:noProof/>
                <w:webHidden/>
              </w:rPr>
              <w:fldChar w:fldCharType="separate"/>
            </w:r>
            <w:r w:rsidR="002E21B4">
              <w:rPr>
                <w:noProof/>
                <w:webHidden/>
              </w:rPr>
              <w:t>24</w:t>
            </w:r>
            <w:r w:rsidR="007A454D">
              <w:rPr>
                <w:noProof/>
                <w:webHidden/>
              </w:rPr>
              <w:fldChar w:fldCharType="end"/>
            </w:r>
          </w:hyperlink>
        </w:p>
        <w:p w14:paraId="23063183" w14:textId="0B641518" w:rsidR="007A454D" w:rsidRDefault="00000000">
          <w:pPr>
            <w:pStyle w:val="TOC3"/>
            <w:tabs>
              <w:tab w:val="left" w:pos="1320"/>
              <w:tab w:val="right" w:leader="dot" w:pos="9635"/>
            </w:tabs>
            <w:rPr>
              <w:rFonts w:asciiTheme="minorHAnsi" w:eastAsiaTheme="minorEastAsia" w:hAnsiTheme="minorHAnsi" w:cstheme="minorBidi"/>
              <w:noProof/>
              <w:sz w:val="22"/>
              <w:szCs w:val="22"/>
            </w:rPr>
          </w:pPr>
          <w:hyperlink w:anchor="_Toc110429071" w:history="1">
            <w:r w:rsidR="007A454D" w:rsidRPr="00AA14F2">
              <w:rPr>
                <w:rStyle w:val="Hyperlink"/>
                <w:noProof/>
              </w:rPr>
              <w:t>7.1.5</w:t>
            </w:r>
            <w:r w:rsidR="007A454D">
              <w:rPr>
                <w:rFonts w:asciiTheme="minorHAnsi" w:eastAsiaTheme="minorEastAsia" w:hAnsiTheme="minorHAnsi" w:cstheme="minorBidi"/>
                <w:noProof/>
                <w:sz w:val="22"/>
                <w:szCs w:val="22"/>
              </w:rPr>
              <w:tab/>
            </w:r>
            <w:r w:rsidR="007A454D" w:rsidRPr="00AA14F2">
              <w:rPr>
                <w:rStyle w:val="Hyperlink"/>
                <w:noProof/>
              </w:rPr>
              <w:t>MariaDB Galera Cluster</w:t>
            </w:r>
            <w:r w:rsidR="007A454D">
              <w:rPr>
                <w:noProof/>
                <w:webHidden/>
              </w:rPr>
              <w:tab/>
            </w:r>
            <w:r w:rsidR="007A454D">
              <w:rPr>
                <w:noProof/>
                <w:webHidden/>
              </w:rPr>
              <w:fldChar w:fldCharType="begin"/>
            </w:r>
            <w:r w:rsidR="007A454D">
              <w:rPr>
                <w:noProof/>
                <w:webHidden/>
              </w:rPr>
              <w:instrText xml:space="preserve"> PAGEREF _Toc110429071 \h </w:instrText>
            </w:r>
            <w:r w:rsidR="007A454D">
              <w:rPr>
                <w:noProof/>
                <w:webHidden/>
              </w:rPr>
            </w:r>
            <w:r w:rsidR="007A454D">
              <w:rPr>
                <w:noProof/>
                <w:webHidden/>
              </w:rPr>
              <w:fldChar w:fldCharType="separate"/>
            </w:r>
            <w:r w:rsidR="002E21B4">
              <w:rPr>
                <w:noProof/>
                <w:webHidden/>
              </w:rPr>
              <w:t>25</w:t>
            </w:r>
            <w:r w:rsidR="007A454D">
              <w:rPr>
                <w:noProof/>
                <w:webHidden/>
              </w:rPr>
              <w:fldChar w:fldCharType="end"/>
            </w:r>
          </w:hyperlink>
        </w:p>
        <w:p w14:paraId="3FA620DE" w14:textId="5CF87657" w:rsidR="007A454D" w:rsidRDefault="00000000">
          <w:pPr>
            <w:pStyle w:val="TOC3"/>
            <w:tabs>
              <w:tab w:val="left" w:pos="1320"/>
              <w:tab w:val="right" w:leader="dot" w:pos="9635"/>
            </w:tabs>
            <w:rPr>
              <w:rFonts w:asciiTheme="minorHAnsi" w:eastAsiaTheme="minorEastAsia" w:hAnsiTheme="minorHAnsi" w:cstheme="minorBidi"/>
              <w:noProof/>
              <w:sz w:val="22"/>
              <w:szCs w:val="22"/>
            </w:rPr>
          </w:pPr>
          <w:hyperlink w:anchor="_Toc110429072" w:history="1">
            <w:r w:rsidR="007A454D" w:rsidRPr="00AA14F2">
              <w:rPr>
                <w:rStyle w:val="Hyperlink"/>
                <w:noProof/>
              </w:rPr>
              <w:t>7.1.6</w:t>
            </w:r>
            <w:r w:rsidR="007A454D">
              <w:rPr>
                <w:rFonts w:asciiTheme="minorHAnsi" w:eastAsiaTheme="minorEastAsia" w:hAnsiTheme="minorHAnsi" w:cstheme="minorBidi"/>
                <w:noProof/>
                <w:sz w:val="22"/>
                <w:szCs w:val="22"/>
              </w:rPr>
              <w:tab/>
            </w:r>
            <w:r w:rsidR="007A454D" w:rsidRPr="00AA14F2">
              <w:rPr>
                <w:rStyle w:val="Hyperlink"/>
                <w:noProof/>
              </w:rPr>
              <w:t>Redis Cluster</w:t>
            </w:r>
            <w:r w:rsidR="007A454D">
              <w:rPr>
                <w:noProof/>
                <w:webHidden/>
              </w:rPr>
              <w:tab/>
            </w:r>
            <w:r w:rsidR="007A454D">
              <w:rPr>
                <w:noProof/>
                <w:webHidden/>
              </w:rPr>
              <w:fldChar w:fldCharType="begin"/>
            </w:r>
            <w:r w:rsidR="007A454D">
              <w:rPr>
                <w:noProof/>
                <w:webHidden/>
              </w:rPr>
              <w:instrText xml:space="preserve"> PAGEREF _Toc110429072 \h </w:instrText>
            </w:r>
            <w:r w:rsidR="007A454D">
              <w:rPr>
                <w:noProof/>
                <w:webHidden/>
              </w:rPr>
            </w:r>
            <w:r w:rsidR="007A454D">
              <w:rPr>
                <w:noProof/>
                <w:webHidden/>
              </w:rPr>
              <w:fldChar w:fldCharType="separate"/>
            </w:r>
            <w:r w:rsidR="002E21B4">
              <w:rPr>
                <w:noProof/>
                <w:webHidden/>
              </w:rPr>
              <w:t>26</w:t>
            </w:r>
            <w:r w:rsidR="007A454D">
              <w:rPr>
                <w:noProof/>
                <w:webHidden/>
              </w:rPr>
              <w:fldChar w:fldCharType="end"/>
            </w:r>
          </w:hyperlink>
        </w:p>
        <w:p w14:paraId="6347B9EA" w14:textId="4704BA92" w:rsidR="007A454D" w:rsidRDefault="00000000">
          <w:pPr>
            <w:pStyle w:val="TOC2"/>
            <w:tabs>
              <w:tab w:val="right" w:leader="dot" w:pos="9635"/>
            </w:tabs>
            <w:rPr>
              <w:rFonts w:asciiTheme="minorHAnsi" w:eastAsiaTheme="minorEastAsia" w:hAnsiTheme="minorHAnsi" w:cstheme="minorBidi"/>
              <w:noProof/>
              <w:sz w:val="22"/>
              <w:szCs w:val="22"/>
            </w:rPr>
          </w:pPr>
          <w:hyperlink w:anchor="_Toc110429073" w:history="1">
            <w:r w:rsidR="007A454D" w:rsidRPr="00AA14F2">
              <w:rPr>
                <w:rStyle w:val="Hyperlink"/>
                <w:noProof/>
              </w:rPr>
              <w:t>7.2 Đáp ứng tải hệ thống</w:t>
            </w:r>
            <w:r w:rsidR="007A454D">
              <w:rPr>
                <w:noProof/>
                <w:webHidden/>
              </w:rPr>
              <w:tab/>
            </w:r>
            <w:r w:rsidR="007A454D">
              <w:rPr>
                <w:noProof/>
                <w:webHidden/>
              </w:rPr>
              <w:fldChar w:fldCharType="begin"/>
            </w:r>
            <w:r w:rsidR="007A454D">
              <w:rPr>
                <w:noProof/>
                <w:webHidden/>
              </w:rPr>
              <w:instrText xml:space="preserve"> PAGEREF _Toc110429073 \h </w:instrText>
            </w:r>
            <w:r w:rsidR="007A454D">
              <w:rPr>
                <w:noProof/>
                <w:webHidden/>
              </w:rPr>
            </w:r>
            <w:r w:rsidR="007A454D">
              <w:rPr>
                <w:noProof/>
                <w:webHidden/>
              </w:rPr>
              <w:fldChar w:fldCharType="separate"/>
            </w:r>
            <w:r w:rsidR="002E21B4">
              <w:rPr>
                <w:noProof/>
                <w:webHidden/>
              </w:rPr>
              <w:t>26</w:t>
            </w:r>
            <w:r w:rsidR="007A454D">
              <w:rPr>
                <w:noProof/>
                <w:webHidden/>
              </w:rPr>
              <w:fldChar w:fldCharType="end"/>
            </w:r>
          </w:hyperlink>
        </w:p>
        <w:p w14:paraId="75931C45" w14:textId="51B43AF8" w:rsidR="00A71E0F" w:rsidRDefault="00A71E0F">
          <w:r>
            <w:rPr>
              <w:b/>
              <w:bCs/>
              <w:noProof/>
            </w:rPr>
            <w:fldChar w:fldCharType="end"/>
          </w:r>
        </w:p>
      </w:sdtContent>
    </w:sdt>
    <w:p w14:paraId="627A86C8" w14:textId="45AB81C5" w:rsidR="00F57DA1" w:rsidRPr="000C2E91" w:rsidRDefault="00DC6DCB" w:rsidP="00812F22">
      <w:pPr>
        <w:spacing w:line="360" w:lineRule="auto"/>
        <w:jc w:val="center"/>
        <w:rPr>
          <w:szCs w:val="26"/>
        </w:rPr>
      </w:pPr>
      <w:r w:rsidRPr="000C2E91">
        <w:rPr>
          <w:szCs w:val="26"/>
        </w:rPr>
        <w:t xml:space="preserve"> </w:t>
      </w:r>
      <w:r w:rsidR="00CD266D" w:rsidRPr="000C2E91">
        <w:rPr>
          <w:szCs w:val="26"/>
        </w:rPr>
        <w:br w:type="page"/>
      </w:r>
    </w:p>
    <w:p w14:paraId="28670428" w14:textId="4C3C5F98" w:rsidR="00446A31" w:rsidRPr="000C2E91" w:rsidRDefault="45EEB7B9" w:rsidP="79E2DE02">
      <w:pPr>
        <w:pStyle w:val="Heading1"/>
        <w:spacing w:line="360" w:lineRule="auto"/>
        <w:rPr>
          <w:rStyle w:val="st"/>
          <w:rFonts w:cs="Times New Roman"/>
        </w:rPr>
      </w:pPr>
      <w:bookmarkStart w:id="0" w:name="_Toc110429024"/>
      <w:r w:rsidRPr="79E2DE02">
        <w:rPr>
          <w:rStyle w:val="st"/>
          <w:rFonts w:cs="Times New Roman"/>
        </w:rPr>
        <w:lastRenderedPageBreak/>
        <w:t>G</w:t>
      </w:r>
      <w:r w:rsidR="2832A51A" w:rsidRPr="79E2DE02">
        <w:rPr>
          <w:rStyle w:val="st"/>
          <w:rFonts w:cs="Times New Roman"/>
        </w:rPr>
        <w:t>iới thiệu</w:t>
      </w:r>
      <w:r w:rsidR="1BEE7106" w:rsidRPr="79E2DE02">
        <w:rPr>
          <w:rStyle w:val="st"/>
          <w:rFonts w:cs="Times New Roman"/>
        </w:rPr>
        <w:t xml:space="preserve"> </w:t>
      </w:r>
      <w:r w:rsidR="7A278F4F" w:rsidRPr="79E2DE02">
        <w:rPr>
          <w:rStyle w:val="st"/>
          <w:rFonts w:cs="Times New Roman"/>
        </w:rPr>
        <w:t>chung</w:t>
      </w:r>
      <w:bookmarkEnd w:id="0"/>
    </w:p>
    <w:p w14:paraId="1B705AF5" w14:textId="77777777" w:rsidR="001666D1" w:rsidRPr="000C2E91" w:rsidRDefault="6036F3BF" w:rsidP="002C2B9F">
      <w:pPr>
        <w:pStyle w:val="ANSVHeading2"/>
        <w:numPr>
          <w:ilvl w:val="1"/>
          <w:numId w:val="2"/>
        </w:numPr>
      </w:pPr>
      <w:bookmarkStart w:id="1" w:name="_Toc499306434"/>
      <w:bookmarkStart w:id="2" w:name="_Toc499624294"/>
      <w:bookmarkStart w:id="3" w:name="_Toc110429025"/>
      <w:bookmarkStart w:id="4" w:name="_Toc474824656"/>
      <w:r>
        <w:t>Mục đích</w:t>
      </w:r>
      <w:bookmarkEnd w:id="1"/>
      <w:bookmarkEnd w:id="2"/>
      <w:bookmarkEnd w:id="3"/>
    </w:p>
    <w:p w14:paraId="405E3A74" w14:textId="77777777" w:rsidR="001666D1" w:rsidRPr="000C2E91" w:rsidRDefault="00A476E6" w:rsidP="00812F22">
      <w:pPr>
        <w:pStyle w:val="ANSVNormal"/>
        <w:spacing w:line="360" w:lineRule="auto"/>
        <w:rPr>
          <w:rFonts w:cs="Times New Roman"/>
          <w:color w:val="000000" w:themeColor="text1"/>
        </w:rPr>
      </w:pPr>
      <w:r w:rsidRPr="000C2E91">
        <w:rPr>
          <w:rFonts w:cs="Times New Roman"/>
          <w:color w:val="000000" w:themeColor="text1"/>
        </w:rPr>
        <w:t>HLD cung cấp:</w:t>
      </w:r>
    </w:p>
    <w:p w14:paraId="79F5389F" w14:textId="77777777" w:rsidR="00A476E6" w:rsidRPr="000C2E91" w:rsidRDefault="00BA0B72" w:rsidP="00812F22">
      <w:pPr>
        <w:pStyle w:val="FirstLevelBullet"/>
        <w:spacing w:line="360" w:lineRule="auto"/>
      </w:pPr>
      <w:r w:rsidRPr="000C2E91">
        <w:t>C</w:t>
      </w:r>
      <w:r w:rsidR="00A476E6" w:rsidRPr="000C2E91">
        <w:t>ác quyết định quan trọng về thiết kế hệ thống:</w:t>
      </w:r>
    </w:p>
    <w:p w14:paraId="4F8A2CB6" w14:textId="77777777" w:rsidR="00A476E6" w:rsidRPr="000C2E91" w:rsidRDefault="00A476E6" w:rsidP="00812F22">
      <w:pPr>
        <w:pStyle w:val="SecondLevelBullet"/>
        <w:spacing w:line="360" w:lineRule="auto"/>
      </w:pPr>
      <w:r w:rsidRPr="000C2E91">
        <w:t>Các thành phần chính: Chức năng, input, output</w:t>
      </w:r>
    </w:p>
    <w:p w14:paraId="02E23330" w14:textId="77777777" w:rsidR="00A476E6" w:rsidRPr="000C2E91" w:rsidRDefault="00A476E6" w:rsidP="00812F22">
      <w:pPr>
        <w:pStyle w:val="SecondLevelBullet"/>
        <w:spacing w:line="360" w:lineRule="auto"/>
      </w:pPr>
      <w:r w:rsidRPr="000C2E91">
        <w:t>Tương tác giữa các thành phần</w:t>
      </w:r>
    </w:p>
    <w:p w14:paraId="3AD26F96" w14:textId="77777777" w:rsidR="00D76FD8" w:rsidRPr="000C2E91" w:rsidRDefault="00D76FD8" w:rsidP="00812F22">
      <w:pPr>
        <w:pStyle w:val="SecondLevelBullet"/>
        <w:spacing w:line="360" w:lineRule="auto"/>
      </w:pPr>
      <w:r w:rsidRPr="000C2E91">
        <w:t>Framework</w:t>
      </w:r>
    </w:p>
    <w:p w14:paraId="360F9B59" w14:textId="77777777" w:rsidR="00A67872" w:rsidRPr="000C2E91" w:rsidRDefault="00A67872" w:rsidP="00812F22">
      <w:pPr>
        <w:pStyle w:val="SecondLevelBullet"/>
        <w:spacing w:line="360" w:lineRule="auto"/>
      </w:pPr>
      <w:r w:rsidRPr="000C2E91">
        <w:t>Các giải pháp cho các yêu cầu phi chức năng chính</w:t>
      </w:r>
    </w:p>
    <w:p w14:paraId="35DEC5DB" w14:textId="77777777" w:rsidR="008F6712" w:rsidRPr="000C2E91" w:rsidRDefault="00A476E6" w:rsidP="00812F22">
      <w:pPr>
        <w:pStyle w:val="FirstLevelBullet"/>
        <w:spacing w:line="360" w:lineRule="auto"/>
      </w:pPr>
      <w:r w:rsidRPr="000C2E91">
        <w:t>Mô tả thiết kế hệ thống ở mức tổng quan</w:t>
      </w:r>
      <w:r w:rsidR="00D76FD8" w:rsidRPr="000C2E91">
        <w:t xml:space="preserve">, theo các view khác nhau (tùy thuộc </w:t>
      </w:r>
      <w:r w:rsidR="004578E4" w:rsidRPr="000C2E91">
        <w:t>sản phẩm và đối tượng đọc)</w:t>
      </w:r>
      <w:r w:rsidR="008F6712" w:rsidRPr="000C2E91">
        <w:t>.</w:t>
      </w:r>
    </w:p>
    <w:p w14:paraId="6C8CB160" w14:textId="77777777" w:rsidR="00A476E6" w:rsidRPr="000C2E91" w:rsidRDefault="00A476E6" w:rsidP="00812F22">
      <w:pPr>
        <w:pStyle w:val="FirstLevelBullet"/>
        <w:spacing w:line="360" w:lineRule="auto"/>
      </w:pPr>
      <w:r w:rsidRPr="000C2E91">
        <w:t>Đầu vào cho các task khác:</w:t>
      </w:r>
    </w:p>
    <w:p w14:paraId="6C7D9FD1" w14:textId="77777777" w:rsidR="00A476E6" w:rsidRPr="000C2E91" w:rsidRDefault="00A476E6" w:rsidP="00812F22">
      <w:pPr>
        <w:pStyle w:val="SecondLevelBullet"/>
        <w:spacing w:line="360" w:lineRule="auto"/>
      </w:pPr>
      <w:r w:rsidRPr="000C2E91">
        <w:t>Viết LLD</w:t>
      </w:r>
    </w:p>
    <w:p w14:paraId="2A68FD27" w14:textId="218B261C" w:rsidR="00A476E6" w:rsidRPr="000C2E91" w:rsidRDefault="00A476E6" w:rsidP="00812F22">
      <w:pPr>
        <w:pStyle w:val="SecondLevelBullet"/>
        <w:spacing w:line="360" w:lineRule="auto"/>
      </w:pPr>
      <w:r w:rsidRPr="000C2E91">
        <w:t>Viết Module Integration Test</w:t>
      </w:r>
    </w:p>
    <w:p w14:paraId="01C38A62" w14:textId="78C0824B" w:rsidR="00E60B8D" w:rsidRPr="000C2E91" w:rsidRDefault="00E60B8D" w:rsidP="00812F22">
      <w:pPr>
        <w:pStyle w:val="FirstLevelBullet"/>
        <w:spacing w:line="360" w:lineRule="auto"/>
      </w:pPr>
      <w:r w:rsidRPr="000C2E91">
        <w:t>Lưu giữ tri thức, phục vụ đào tạo, chuyển giao, phát triển sản phẩm/phiên bản tiếp theo</w:t>
      </w:r>
    </w:p>
    <w:p w14:paraId="05AA0571" w14:textId="693FF6F0" w:rsidR="001666D1" w:rsidRPr="000C2E91" w:rsidRDefault="6036F3BF" w:rsidP="002C2B9F">
      <w:pPr>
        <w:pStyle w:val="ANSVHeading2"/>
        <w:numPr>
          <w:ilvl w:val="1"/>
          <w:numId w:val="2"/>
        </w:numPr>
      </w:pPr>
      <w:bookmarkStart w:id="5" w:name="_Toc474824653"/>
      <w:bookmarkStart w:id="6" w:name="_Toc499306438"/>
      <w:bookmarkStart w:id="7" w:name="_Toc499624298"/>
      <w:bookmarkStart w:id="8" w:name="_Toc110429026"/>
      <w:r>
        <w:t>Định nghĩa và viết tắt</w:t>
      </w:r>
      <w:bookmarkEnd w:id="5"/>
      <w:bookmarkEnd w:id="6"/>
      <w:bookmarkEnd w:id="7"/>
      <w:bookmarkEnd w:id="8"/>
    </w:p>
    <w:p w14:paraId="0A32EC8F" w14:textId="0B323555" w:rsidR="009B7EE2" w:rsidRPr="000C2E91" w:rsidRDefault="009B7EE2" w:rsidP="00812F22">
      <w:pPr>
        <w:spacing w:line="360" w:lineRule="auto"/>
      </w:pPr>
      <w:r w:rsidRPr="000C2E91">
        <w:t>Đưa ra định nghĩa cho các thuật ngữ không phổ biến hoặc được hiểu khác so với bình thường.</w:t>
      </w:r>
    </w:p>
    <w:p w14:paraId="6A07440D" w14:textId="77777777" w:rsidR="007A1EC7" w:rsidRPr="000C2E91" w:rsidRDefault="007A1EC7" w:rsidP="00812F22">
      <w:pPr>
        <w:pStyle w:val="ANSVNormal"/>
        <w:spacing w:line="360" w:lineRule="auto"/>
        <w:rPr>
          <w:rFonts w:cs="Times New Roman"/>
          <w:color w:val="000000" w:themeColor="text1"/>
        </w:rPr>
      </w:pPr>
      <w:r w:rsidRPr="000C2E91">
        <w:rPr>
          <w:rFonts w:cs="Times New Roman"/>
          <w:color w:val="000000" w:themeColor="text1"/>
        </w:rPr>
        <w:t>Đưa ra diễn giải cho các từ viết tắt.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99"/>
        <w:gridCol w:w="4806"/>
        <w:gridCol w:w="3430"/>
      </w:tblGrid>
      <w:tr w:rsidR="007A1EC7" w:rsidRPr="000C2E91" w14:paraId="3F156396" w14:textId="1223E5BD" w:rsidTr="00E46C9D">
        <w:trPr>
          <w:trHeight w:val="418"/>
        </w:trPr>
        <w:tc>
          <w:tcPr>
            <w:tcW w:w="726" w:type="pct"/>
            <w:shd w:val="clear" w:color="auto" w:fill="1F4E79" w:themeFill="accent1" w:themeFillShade="80"/>
          </w:tcPr>
          <w:p w14:paraId="669F6C2E" w14:textId="77777777" w:rsidR="007A1EC7" w:rsidRPr="000C2E91" w:rsidRDefault="007A1EC7" w:rsidP="00812F22">
            <w:pPr>
              <w:overflowPunct/>
              <w:autoSpaceDE/>
              <w:autoSpaceDN/>
              <w:adjustRightInd/>
              <w:spacing w:line="360" w:lineRule="auto"/>
              <w:textAlignment w:val="auto"/>
              <w:rPr>
                <w:b/>
                <w:color w:val="FFFFFF" w:themeColor="background1"/>
                <w:lang w:val="de-DE"/>
              </w:rPr>
            </w:pPr>
            <w:r w:rsidRPr="000C2E91">
              <w:rPr>
                <w:b/>
                <w:color w:val="FFFFFF" w:themeColor="background1"/>
                <w:lang w:val="de-DE"/>
              </w:rPr>
              <w:t>Từ viết tắt</w:t>
            </w:r>
          </w:p>
        </w:tc>
        <w:tc>
          <w:tcPr>
            <w:tcW w:w="2494" w:type="pct"/>
            <w:shd w:val="clear" w:color="auto" w:fill="1F4E79" w:themeFill="accent1" w:themeFillShade="80"/>
          </w:tcPr>
          <w:p w14:paraId="0D062064" w14:textId="77777777" w:rsidR="007A1EC7" w:rsidRPr="000C2E91" w:rsidRDefault="007A1EC7" w:rsidP="00812F22">
            <w:pPr>
              <w:overflowPunct/>
              <w:autoSpaceDE/>
              <w:autoSpaceDN/>
              <w:adjustRightInd/>
              <w:spacing w:line="360" w:lineRule="auto"/>
              <w:textAlignment w:val="auto"/>
              <w:rPr>
                <w:b/>
                <w:color w:val="FFFFFF" w:themeColor="background1"/>
                <w:lang w:val="vi-VN"/>
              </w:rPr>
            </w:pPr>
            <w:r w:rsidRPr="000C2E91">
              <w:rPr>
                <w:b/>
                <w:color w:val="FFFFFF" w:themeColor="background1"/>
                <w:lang w:val="de-DE"/>
              </w:rPr>
              <w:t>Mô tả</w:t>
            </w:r>
          </w:p>
        </w:tc>
        <w:tc>
          <w:tcPr>
            <w:tcW w:w="1780" w:type="pct"/>
            <w:shd w:val="clear" w:color="auto" w:fill="1F4E79" w:themeFill="accent1" w:themeFillShade="80"/>
          </w:tcPr>
          <w:p w14:paraId="06313DBC" w14:textId="77777777" w:rsidR="007A1EC7" w:rsidRPr="000C2E91" w:rsidRDefault="007A1EC7" w:rsidP="00812F22">
            <w:pPr>
              <w:overflowPunct/>
              <w:autoSpaceDE/>
              <w:autoSpaceDN/>
              <w:adjustRightInd/>
              <w:spacing w:line="360" w:lineRule="auto"/>
              <w:textAlignment w:val="auto"/>
              <w:rPr>
                <w:b/>
                <w:color w:val="FFFFFF" w:themeColor="background1"/>
                <w:lang w:val="de-DE"/>
              </w:rPr>
            </w:pPr>
          </w:p>
        </w:tc>
      </w:tr>
      <w:tr w:rsidR="007A1EC7" w:rsidRPr="000C2E91" w14:paraId="0D6D7028" w14:textId="2A1A0002" w:rsidTr="00E46C9D">
        <w:trPr>
          <w:trHeight w:val="376"/>
        </w:trPr>
        <w:tc>
          <w:tcPr>
            <w:tcW w:w="726" w:type="pct"/>
            <w:shd w:val="clear" w:color="auto" w:fill="auto"/>
          </w:tcPr>
          <w:p w14:paraId="329A415E" w14:textId="77777777" w:rsidR="007A1EC7" w:rsidRPr="000C2E91" w:rsidRDefault="007A1EC7" w:rsidP="00812F22">
            <w:pPr>
              <w:pStyle w:val="ANSVNormal"/>
              <w:spacing w:line="360" w:lineRule="auto"/>
              <w:rPr>
                <w:rFonts w:cs="Times New Roman"/>
                <w:lang w:val="de-DE"/>
              </w:rPr>
            </w:pPr>
            <w:r w:rsidRPr="000C2E91">
              <w:rPr>
                <w:rFonts w:cs="Times New Roman"/>
              </w:rPr>
              <w:t>HLD</w:t>
            </w:r>
          </w:p>
        </w:tc>
        <w:tc>
          <w:tcPr>
            <w:tcW w:w="2494" w:type="pct"/>
            <w:shd w:val="clear" w:color="auto" w:fill="auto"/>
          </w:tcPr>
          <w:p w14:paraId="62CA7EC0" w14:textId="77777777" w:rsidR="007A1EC7" w:rsidRPr="000C2E91" w:rsidRDefault="007A1EC7" w:rsidP="00812F22">
            <w:pPr>
              <w:pStyle w:val="ANSVNormal"/>
              <w:spacing w:line="360" w:lineRule="auto"/>
              <w:rPr>
                <w:rFonts w:cs="Times New Roman"/>
              </w:rPr>
            </w:pPr>
            <w:r w:rsidRPr="000C2E91">
              <w:rPr>
                <w:rFonts w:cs="Times New Roman"/>
              </w:rPr>
              <w:t>High Level Design</w:t>
            </w:r>
          </w:p>
        </w:tc>
        <w:tc>
          <w:tcPr>
            <w:tcW w:w="1780" w:type="pct"/>
          </w:tcPr>
          <w:p w14:paraId="427F14BC" w14:textId="77777777" w:rsidR="007A1EC7" w:rsidRPr="000C2E91" w:rsidRDefault="007A1EC7" w:rsidP="00812F22">
            <w:pPr>
              <w:pStyle w:val="ANSVNormal"/>
              <w:spacing w:line="360" w:lineRule="auto"/>
              <w:rPr>
                <w:rFonts w:cs="Times New Roman"/>
              </w:rPr>
            </w:pPr>
          </w:p>
        </w:tc>
      </w:tr>
      <w:tr w:rsidR="007A1EC7" w:rsidRPr="000C2E91" w14:paraId="312B5C24" w14:textId="204B3921" w:rsidTr="00E46C9D">
        <w:trPr>
          <w:trHeight w:val="321"/>
        </w:trPr>
        <w:tc>
          <w:tcPr>
            <w:tcW w:w="726" w:type="pct"/>
            <w:shd w:val="clear" w:color="auto" w:fill="auto"/>
          </w:tcPr>
          <w:p w14:paraId="3A74714B" w14:textId="31A92F2B" w:rsidR="007A1EC7" w:rsidRPr="000C2E91" w:rsidRDefault="00E91DF7" w:rsidP="00812F22">
            <w:pPr>
              <w:pStyle w:val="ANSVNormal"/>
              <w:spacing w:line="360" w:lineRule="auto"/>
              <w:rPr>
                <w:rFonts w:cs="Times New Roman"/>
              </w:rPr>
            </w:pPr>
            <w:r w:rsidRPr="000C2E91">
              <w:rPr>
                <w:rFonts w:cs="Times New Roman"/>
              </w:rPr>
              <w:t>LLD</w:t>
            </w:r>
          </w:p>
        </w:tc>
        <w:tc>
          <w:tcPr>
            <w:tcW w:w="2494" w:type="pct"/>
            <w:shd w:val="clear" w:color="auto" w:fill="auto"/>
          </w:tcPr>
          <w:p w14:paraId="202B1E05" w14:textId="1283086E" w:rsidR="007A1EC7" w:rsidRPr="000C2E91" w:rsidRDefault="007404CA" w:rsidP="00812F22">
            <w:pPr>
              <w:pStyle w:val="ANSVNormal"/>
              <w:spacing w:line="360" w:lineRule="auto"/>
              <w:rPr>
                <w:rFonts w:cs="Times New Roman"/>
                <w:lang w:val="de-DE"/>
              </w:rPr>
            </w:pPr>
            <w:r w:rsidRPr="000C2E91">
              <w:rPr>
                <w:rFonts w:cs="Times New Roman"/>
                <w:lang w:val="de-DE"/>
              </w:rPr>
              <w:t xml:space="preserve">Low Level </w:t>
            </w:r>
            <w:r w:rsidR="00362767" w:rsidRPr="000C2E91">
              <w:rPr>
                <w:rFonts w:cs="Times New Roman"/>
                <w:lang w:val="de-DE"/>
              </w:rPr>
              <w:t>D</w:t>
            </w:r>
            <w:r w:rsidRPr="000C2E91">
              <w:rPr>
                <w:rFonts w:cs="Times New Roman"/>
                <w:lang w:val="de-DE"/>
              </w:rPr>
              <w:t>esign</w:t>
            </w:r>
          </w:p>
        </w:tc>
        <w:tc>
          <w:tcPr>
            <w:tcW w:w="1780" w:type="pct"/>
          </w:tcPr>
          <w:p w14:paraId="00DB6FBF" w14:textId="77777777" w:rsidR="007A1EC7" w:rsidRPr="000C2E91" w:rsidRDefault="007A1EC7" w:rsidP="00812F22">
            <w:pPr>
              <w:pStyle w:val="ANSVNormal"/>
              <w:spacing w:line="360" w:lineRule="auto"/>
              <w:rPr>
                <w:rFonts w:cs="Times New Roman"/>
                <w:lang w:val="de-DE"/>
              </w:rPr>
            </w:pPr>
          </w:p>
        </w:tc>
      </w:tr>
      <w:tr w:rsidR="00845CAC" w:rsidRPr="000C2E91" w14:paraId="287EF4D9" w14:textId="77777777" w:rsidTr="00E46C9D">
        <w:trPr>
          <w:trHeight w:val="349"/>
        </w:trPr>
        <w:tc>
          <w:tcPr>
            <w:tcW w:w="726" w:type="pct"/>
            <w:shd w:val="clear" w:color="auto" w:fill="auto"/>
          </w:tcPr>
          <w:p w14:paraId="79F38D69" w14:textId="34033C5E" w:rsidR="00845CAC" w:rsidRPr="000C2E91" w:rsidRDefault="008A3BE9" w:rsidP="00812F22">
            <w:pPr>
              <w:pStyle w:val="ANSVNormal"/>
              <w:spacing w:line="360" w:lineRule="auto"/>
              <w:rPr>
                <w:rFonts w:cs="Times New Roman"/>
              </w:rPr>
            </w:pPr>
            <w:bookmarkStart w:id="9" w:name="_Toc376933976"/>
            <w:bookmarkStart w:id="10" w:name="_Toc463622875"/>
            <w:bookmarkStart w:id="11" w:name="_Toc437438798"/>
            <w:bookmarkStart w:id="12" w:name="_Toc437507962"/>
            <w:bookmarkStart w:id="13" w:name="_Toc499306442"/>
            <w:bookmarkStart w:id="14" w:name="_Toc499624299"/>
            <w:r w:rsidRPr="000C2E91">
              <w:rPr>
                <w:rFonts w:cs="Times New Roman"/>
              </w:rPr>
              <w:t>HTTP</w:t>
            </w:r>
          </w:p>
        </w:tc>
        <w:tc>
          <w:tcPr>
            <w:tcW w:w="2494" w:type="pct"/>
            <w:shd w:val="clear" w:color="auto" w:fill="auto"/>
          </w:tcPr>
          <w:p w14:paraId="0F84E34B" w14:textId="3427CF1B" w:rsidR="00845CAC" w:rsidRPr="000C2E91" w:rsidRDefault="008A3BE9" w:rsidP="00812F22">
            <w:pPr>
              <w:pStyle w:val="ANSVNormal"/>
              <w:spacing w:line="360" w:lineRule="auto"/>
              <w:rPr>
                <w:rFonts w:cs="Times New Roman"/>
              </w:rPr>
            </w:pPr>
            <w:r w:rsidRPr="000C2E91">
              <w:rPr>
                <w:rFonts w:cs="Times New Roman"/>
              </w:rPr>
              <w:t>Hypertext Transfer Protocol</w:t>
            </w:r>
          </w:p>
        </w:tc>
        <w:tc>
          <w:tcPr>
            <w:tcW w:w="1780" w:type="pct"/>
          </w:tcPr>
          <w:p w14:paraId="78106851" w14:textId="77777777" w:rsidR="00845CAC" w:rsidRPr="000C2E91" w:rsidRDefault="00845CAC" w:rsidP="00812F22">
            <w:pPr>
              <w:pStyle w:val="ANSVNormal"/>
              <w:spacing w:line="360" w:lineRule="auto"/>
              <w:rPr>
                <w:rFonts w:cs="Times New Roman"/>
                <w:lang w:val="de-DE"/>
              </w:rPr>
            </w:pPr>
          </w:p>
        </w:tc>
      </w:tr>
      <w:tr w:rsidR="00845CAC" w:rsidRPr="000C2E91" w14:paraId="01F8E65C" w14:textId="77777777" w:rsidTr="00E46C9D">
        <w:trPr>
          <w:trHeight w:val="349"/>
        </w:trPr>
        <w:tc>
          <w:tcPr>
            <w:tcW w:w="726" w:type="pct"/>
            <w:shd w:val="clear" w:color="auto" w:fill="auto"/>
          </w:tcPr>
          <w:p w14:paraId="3B502C72" w14:textId="42B0C097" w:rsidR="00845CAC" w:rsidRPr="000C2E91" w:rsidRDefault="00097FDF" w:rsidP="00812F22">
            <w:pPr>
              <w:pStyle w:val="ANSVNormal"/>
              <w:spacing w:line="360" w:lineRule="auto"/>
              <w:rPr>
                <w:rFonts w:cs="Times New Roman"/>
              </w:rPr>
            </w:pPr>
            <w:r w:rsidRPr="000C2E91">
              <w:rPr>
                <w:rFonts w:cs="Times New Roman"/>
              </w:rPr>
              <w:t>REST</w:t>
            </w:r>
            <w:r w:rsidR="009A586C">
              <w:rPr>
                <w:rFonts w:cs="Times New Roman"/>
              </w:rPr>
              <w:t xml:space="preserve"> API</w:t>
            </w:r>
          </w:p>
        </w:tc>
        <w:tc>
          <w:tcPr>
            <w:tcW w:w="2494" w:type="pct"/>
            <w:shd w:val="clear" w:color="auto" w:fill="auto"/>
          </w:tcPr>
          <w:p w14:paraId="0DC5DD3F" w14:textId="7CCC3D18" w:rsidR="00845CAC" w:rsidRPr="000C2E91" w:rsidRDefault="00097FDF" w:rsidP="00812F22">
            <w:pPr>
              <w:pStyle w:val="ANSVNormal"/>
              <w:spacing w:line="360" w:lineRule="auto"/>
              <w:rPr>
                <w:rFonts w:cs="Times New Roman"/>
              </w:rPr>
            </w:pPr>
            <w:r w:rsidRPr="000C2E91">
              <w:rPr>
                <w:rFonts w:cs="Times New Roman"/>
              </w:rPr>
              <w:t xml:space="preserve">Representational </w:t>
            </w:r>
            <w:r w:rsidR="00AE0434" w:rsidRPr="000C2E91">
              <w:rPr>
                <w:rFonts w:cs="Times New Roman"/>
              </w:rPr>
              <w:t>S</w:t>
            </w:r>
            <w:r w:rsidRPr="000C2E91">
              <w:rPr>
                <w:rFonts w:cs="Times New Roman"/>
              </w:rPr>
              <w:t xml:space="preserve">tate </w:t>
            </w:r>
            <w:r w:rsidR="00AE0434" w:rsidRPr="000C2E91">
              <w:rPr>
                <w:rFonts w:cs="Times New Roman"/>
              </w:rPr>
              <w:t>T</w:t>
            </w:r>
            <w:r w:rsidRPr="000C2E91">
              <w:rPr>
                <w:rFonts w:cs="Times New Roman"/>
              </w:rPr>
              <w:t>ransfer</w:t>
            </w:r>
          </w:p>
        </w:tc>
        <w:tc>
          <w:tcPr>
            <w:tcW w:w="1780" w:type="pct"/>
          </w:tcPr>
          <w:p w14:paraId="7AC56677" w14:textId="77777777" w:rsidR="00845CAC" w:rsidRPr="000C2E91" w:rsidRDefault="00845CAC" w:rsidP="00812F22">
            <w:pPr>
              <w:pStyle w:val="ANSVNormal"/>
              <w:spacing w:line="360" w:lineRule="auto"/>
              <w:rPr>
                <w:rFonts w:cs="Times New Roman"/>
                <w:lang w:val="de-DE"/>
              </w:rPr>
            </w:pPr>
          </w:p>
        </w:tc>
      </w:tr>
      <w:tr w:rsidR="000A329C" w:rsidRPr="000C2E91" w14:paraId="2509F670" w14:textId="77777777" w:rsidTr="00E46C9D">
        <w:trPr>
          <w:trHeight w:val="349"/>
        </w:trPr>
        <w:tc>
          <w:tcPr>
            <w:tcW w:w="726" w:type="pct"/>
            <w:shd w:val="clear" w:color="auto" w:fill="auto"/>
          </w:tcPr>
          <w:p w14:paraId="15901DFA" w14:textId="4466B220" w:rsidR="000A329C" w:rsidRPr="000C2E91" w:rsidRDefault="004B532C" w:rsidP="00812F22">
            <w:pPr>
              <w:pStyle w:val="ANSVNormal"/>
              <w:spacing w:line="360" w:lineRule="auto"/>
              <w:rPr>
                <w:rFonts w:cs="Times New Roman"/>
              </w:rPr>
            </w:pPr>
            <w:r w:rsidRPr="000C2E91">
              <w:rPr>
                <w:rFonts w:cs="Times New Roman"/>
              </w:rPr>
              <w:t>SQL</w:t>
            </w:r>
          </w:p>
        </w:tc>
        <w:tc>
          <w:tcPr>
            <w:tcW w:w="2494" w:type="pct"/>
            <w:shd w:val="clear" w:color="auto" w:fill="auto"/>
          </w:tcPr>
          <w:p w14:paraId="54DACF78" w14:textId="53E36A44" w:rsidR="000A329C" w:rsidRPr="000C2E91" w:rsidRDefault="004B532C" w:rsidP="00812F22">
            <w:pPr>
              <w:pStyle w:val="ANSVNormal"/>
              <w:spacing w:line="360" w:lineRule="auto"/>
              <w:rPr>
                <w:rFonts w:cs="Times New Roman"/>
              </w:rPr>
            </w:pPr>
            <w:r w:rsidRPr="000C2E91">
              <w:rPr>
                <w:rFonts w:cs="Times New Roman"/>
              </w:rPr>
              <w:t>Structured Query Language</w:t>
            </w:r>
          </w:p>
        </w:tc>
        <w:tc>
          <w:tcPr>
            <w:tcW w:w="1780" w:type="pct"/>
          </w:tcPr>
          <w:p w14:paraId="69560BA7" w14:textId="77777777" w:rsidR="000A329C" w:rsidRPr="000C2E91" w:rsidRDefault="000A329C" w:rsidP="00812F22">
            <w:pPr>
              <w:pStyle w:val="ANSVNormal"/>
              <w:spacing w:line="360" w:lineRule="auto"/>
              <w:rPr>
                <w:rFonts w:cs="Times New Roman"/>
                <w:lang w:val="de-DE"/>
              </w:rPr>
            </w:pPr>
          </w:p>
        </w:tc>
      </w:tr>
      <w:tr w:rsidR="001C0BC3" w:rsidRPr="000C2E91" w14:paraId="4B408143" w14:textId="77777777" w:rsidTr="00E46C9D">
        <w:trPr>
          <w:trHeight w:val="349"/>
        </w:trPr>
        <w:tc>
          <w:tcPr>
            <w:tcW w:w="726" w:type="pct"/>
            <w:shd w:val="clear" w:color="auto" w:fill="auto"/>
          </w:tcPr>
          <w:p w14:paraId="3B04260D" w14:textId="4FAD4996" w:rsidR="001C0BC3" w:rsidRPr="000C2E91" w:rsidRDefault="001C0BC3" w:rsidP="00812F22">
            <w:pPr>
              <w:pStyle w:val="ANSVNormal"/>
              <w:spacing w:line="360" w:lineRule="auto"/>
              <w:rPr>
                <w:rFonts w:cs="Times New Roman"/>
              </w:rPr>
            </w:pPr>
            <w:r w:rsidRPr="000C2E91">
              <w:rPr>
                <w:rFonts w:cs="Times New Roman"/>
              </w:rPr>
              <w:lastRenderedPageBreak/>
              <w:t>MVC</w:t>
            </w:r>
          </w:p>
        </w:tc>
        <w:tc>
          <w:tcPr>
            <w:tcW w:w="2494" w:type="pct"/>
            <w:shd w:val="clear" w:color="auto" w:fill="auto"/>
          </w:tcPr>
          <w:p w14:paraId="2934958B" w14:textId="269FECB4" w:rsidR="001C0BC3" w:rsidRPr="000C2E91" w:rsidRDefault="001C0BC3" w:rsidP="00812F22">
            <w:pPr>
              <w:pStyle w:val="ANSVNormal"/>
              <w:spacing w:line="360" w:lineRule="auto"/>
              <w:rPr>
                <w:rFonts w:cs="Times New Roman"/>
              </w:rPr>
            </w:pPr>
            <w:r w:rsidRPr="000C2E91">
              <w:rPr>
                <w:rFonts w:cs="Times New Roman"/>
              </w:rPr>
              <w:t>Model-View-Controller</w:t>
            </w:r>
          </w:p>
        </w:tc>
        <w:tc>
          <w:tcPr>
            <w:tcW w:w="1780" w:type="pct"/>
          </w:tcPr>
          <w:p w14:paraId="6159C0A6" w14:textId="77777777" w:rsidR="001C0BC3" w:rsidRPr="000C2E91" w:rsidRDefault="001C0BC3" w:rsidP="00812F22">
            <w:pPr>
              <w:pStyle w:val="ANSVNormal"/>
              <w:spacing w:line="360" w:lineRule="auto"/>
              <w:rPr>
                <w:rFonts w:cs="Times New Roman"/>
                <w:lang w:val="de-DE"/>
              </w:rPr>
            </w:pPr>
          </w:p>
        </w:tc>
      </w:tr>
      <w:tr w:rsidR="007500A7" w:rsidRPr="000C2E91" w14:paraId="03A95FAE" w14:textId="77777777" w:rsidTr="00E46C9D">
        <w:trPr>
          <w:trHeight w:val="349"/>
        </w:trPr>
        <w:tc>
          <w:tcPr>
            <w:tcW w:w="726" w:type="pct"/>
            <w:shd w:val="clear" w:color="auto" w:fill="auto"/>
          </w:tcPr>
          <w:p w14:paraId="47A54BD7" w14:textId="3EC0BDCF" w:rsidR="007500A7" w:rsidRPr="000C2E91" w:rsidRDefault="007500A7" w:rsidP="00812F22">
            <w:pPr>
              <w:pStyle w:val="ANSVNormal"/>
              <w:spacing w:line="360" w:lineRule="auto"/>
              <w:rPr>
                <w:rFonts w:cs="Times New Roman"/>
              </w:rPr>
            </w:pPr>
            <w:r w:rsidRPr="000C2E91">
              <w:rPr>
                <w:rFonts w:cs="Times New Roman"/>
              </w:rPr>
              <w:t>RBAC</w:t>
            </w:r>
          </w:p>
        </w:tc>
        <w:tc>
          <w:tcPr>
            <w:tcW w:w="2494" w:type="pct"/>
            <w:shd w:val="clear" w:color="auto" w:fill="auto"/>
          </w:tcPr>
          <w:p w14:paraId="2B5B482E" w14:textId="0E148198" w:rsidR="007500A7" w:rsidRPr="000C2E91" w:rsidRDefault="007500A7" w:rsidP="00812F22">
            <w:pPr>
              <w:pStyle w:val="ANSVNormal"/>
              <w:spacing w:line="360" w:lineRule="auto"/>
              <w:rPr>
                <w:rFonts w:cs="Times New Roman"/>
              </w:rPr>
            </w:pPr>
            <w:r w:rsidRPr="000C2E91">
              <w:rPr>
                <w:rFonts w:cs="Times New Roman"/>
              </w:rPr>
              <w:t>Role Based Access Control</w:t>
            </w:r>
          </w:p>
        </w:tc>
        <w:tc>
          <w:tcPr>
            <w:tcW w:w="1780" w:type="pct"/>
          </w:tcPr>
          <w:p w14:paraId="67ECD4B7" w14:textId="77777777" w:rsidR="007500A7" w:rsidRPr="000C2E91" w:rsidRDefault="007500A7" w:rsidP="00812F22">
            <w:pPr>
              <w:pStyle w:val="ANSVNormal"/>
              <w:spacing w:line="360" w:lineRule="auto"/>
              <w:rPr>
                <w:rFonts w:cs="Times New Roman"/>
                <w:lang w:val="de-DE"/>
              </w:rPr>
            </w:pPr>
          </w:p>
        </w:tc>
      </w:tr>
      <w:tr w:rsidR="00D75783" w:rsidRPr="000C2E91" w14:paraId="276CF0DF" w14:textId="77777777" w:rsidTr="00E46C9D">
        <w:trPr>
          <w:trHeight w:val="349"/>
        </w:trPr>
        <w:tc>
          <w:tcPr>
            <w:tcW w:w="726" w:type="pct"/>
            <w:shd w:val="clear" w:color="auto" w:fill="auto"/>
          </w:tcPr>
          <w:p w14:paraId="36D2FA8F" w14:textId="1961742E" w:rsidR="00D75783" w:rsidRPr="000C2E91" w:rsidRDefault="00D75783" w:rsidP="00812F22">
            <w:pPr>
              <w:pStyle w:val="ANSVNormal"/>
              <w:spacing w:line="360" w:lineRule="auto"/>
              <w:rPr>
                <w:rFonts w:cs="Times New Roman"/>
              </w:rPr>
            </w:pPr>
            <w:r>
              <w:rPr>
                <w:rFonts w:cs="Times New Roman"/>
              </w:rPr>
              <w:t>IP1</w:t>
            </w:r>
          </w:p>
        </w:tc>
        <w:tc>
          <w:tcPr>
            <w:tcW w:w="2494" w:type="pct"/>
            <w:shd w:val="clear" w:color="auto" w:fill="auto"/>
          </w:tcPr>
          <w:p w14:paraId="56E304F5" w14:textId="4AB2C208" w:rsidR="00D75783" w:rsidRPr="000C2E91" w:rsidRDefault="00D75783" w:rsidP="00812F22">
            <w:pPr>
              <w:pStyle w:val="ANSVNormal"/>
              <w:spacing w:line="360" w:lineRule="auto"/>
              <w:rPr>
                <w:rFonts w:cs="Times New Roman"/>
              </w:rPr>
            </w:pPr>
            <w:r>
              <w:rPr>
                <w:rFonts w:cs="Times New Roman"/>
              </w:rPr>
              <w:t>Internal Protocol 1</w:t>
            </w:r>
          </w:p>
        </w:tc>
        <w:tc>
          <w:tcPr>
            <w:tcW w:w="1780" w:type="pct"/>
          </w:tcPr>
          <w:p w14:paraId="5E421001" w14:textId="77777777" w:rsidR="00D75783" w:rsidRPr="000C2E91" w:rsidRDefault="00D75783" w:rsidP="00812F22">
            <w:pPr>
              <w:pStyle w:val="ANSVNormal"/>
              <w:spacing w:line="360" w:lineRule="auto"/>
              <w:rPr>
                <w:rFonts w:cs="Times New Roman"/>
                <w:lang w:val="de-DE"/>
              </w:rPr>
            </w:pPr>
          </w:p>
        </w:tc>
      </w:tr>
      <w:tr w:rsidR="00D75783" w:rsidRPr="000C2E91" w14:paraId="49731D6C" w14:textId="77777777" w:rsidTr="00E46C9D">
        <w:trPr>
          <w:trHeight w:val="349"/>
        </w:trPr>
        <w:tc>
          <w:tcPr>
            <w:tcW w:w="726" w:type="pct"/>
            <w:shd w:val="clear" w:color="auto" w:fill="auto"/>
          </w:tcPr>
          <w:p w14:paraId="28F8E0AB" w14:textId="603C82B6" w:rsidR="00D75783" w:rsidRDefault="00D75783" w:rsidP="00812F22">
            <w:pPr>
              <w:pStyle w:val="ANSVNormal"/>
              <w:spacing w:line="360" w:lineRule="auto"/>
              <w:rPr>
                <w:rFonts w:cs="Times New Roman"/>
              </w:rPr>
            </w:pPr>
            <w:r>
              <w:rPr>
                <w:rFonts w:cs="Times New Roman"/>
              </w:rPr>
              <w:t>IP2</w:t>
            </w:r>
          </w:p>
        </w:tc>
        <w:tc>
          <w:tcPr>
            <w:tcW w:w="2494" w:type="pct"/>
            <w:shd w:val="clear" w:color="auto" w:fill="auto"/>
          </w:tcPr>
          <w:p w14:paraId="6ECFD024" w14:textId="0C6F6F17" w:rsidR="00D75783" w:rsidRDefault="00D75783" w:rsidP="00812F22">
            <w:pPr>
              <w:pStyle w:val="ANSVNormal"/>
              <w:spacing w:line="360" w:lineRule="auto"/>
              <w:rPr>
                <w:rFonts w:cs="Times New Roman"/>
              </w:rPr>
            </w:pPr>
            <w:r>
              <w:rPr>
                <w:rFonts w:cs="Times New Roman"/>
              </w:rPr>
              <w:t>Internal Protocol 2</w:t>
            </w:r>
          </w:p>
        </w:tc>
        <w:tc>
          <w:tcPr>
            <w:tcW w:w="1780" w:type="pct"/>
          </w:tcPr>
          <w:p w14:paraId="3570F4FB" w14:textId="77777777" w:rsidR="00D75783" w:rsidRPr="000C2E91" w:rsidRDefault="00D75783" w:rsidP="00812F22">
            <w:pPr>
              <w:pStyle w:val="ANSVNormal"/>
              <w:spacing w:line="360" w:lineRule="auto"/>
              <w:rPr>
                <w:rFonts w:cs="Times New Roman"/>
                <w:lang w:val="de-DE"/>
              </w:rPr>
            </w:pPr>
          </w:p>
        </w:tc>
      </w:tr>
    </w:tbl>
    <w:p w14:paraId="65B766A3" w14:textId="4119BE6E" w:rsidR="001E5215" w:rsidRPr="009D0995" w:rsidRDefault="7A9344E4" w:rsidP="002C2B9F">
      <w:pPr>
        <w:pStyle w:val="ANSVHeading1"/>
        <w:numPr>
          <w:ilvl w:val="0"/>
          <w:numId w:val="2"/>
        </w:numPr>
        <w:spacing w:line="360" w:lineRule="auto"/>
        <w:rPr>
          <w:rStyle w:val="st"/>
          <w:rFonts w:cs="Times New Roman"/>
          <w:lang w:val="en-US"/>
        </w:rPr>
      </w:pPr>
      <w:bookmarkStart w:id="15" w:name="_Toc375726214"/>
      <w:bookmarkStart w:id="16" w:name="_Toc376933982"/>
      <w:bookmarkStart w:id="17" w:name="_Toc463622877"/>
      <w:bookmarkStart w:id="18" w:name="_Toc110429027"/>
      <w:bookmarkEnd w:id="9"/>
      <w:bookmarkEnd w:id="10"/>
      <w:r w:rsidRPr="79E2DE02">
        <w:rPr>
          <w:rStyle w:val="st"/>
          <w:rFonts w:cs="Times New Roman"/>
          <w:lang w:val="en-US"/>
        </w:rPr>
        <w:t>Các</w:t>
      </w:r>
      <w:bookmarkEnd w:id="15"/>
      <w:bookmarkEnd w:id="16"/>
      <w:r w:rsidRPr="79E2DE02">
        <w:rPr>
          <w:rStyle w:val="st"/>
          <w:rFonts w:cs="Times New Roman"/>
          <w:lang w:val="en-US"/>
        </w:rPr>
        <w:t xml:space="preserve"> quyết định về Công nghệ và Kiến trúc sản phẩm</w:t>
      </w:r>
      <w:bookmarkEnd w:id="17"/>
      <w:bookmarkEnd w:id="18"/>
    </w:p>
    <w:p w14:paraId="47E95BF2" w14:textId="77777777" w:rsidR="001E5215" w:rsidRPr="000C2E91" w:rsidRDefault="7A9344E4" w:rsidP="002C2B9F">
      <w:pPr>
        <w:pStyle w:val="ANSVHeading2"/>
        <w:numPr>
          <w:ilvl w:val="1"/>
          <w:numId w:val="2"/>
        </w:numPr>
      </w:pPr>
      <w:bookmarkStart w:id="19" w:name="_Toc463622878"/>
      <w:bookmarkStart w:id="20" w:name="_Toc110429028"/>
      <w:r>
        <w:t>Nguyên tắc thiết kế</w:t>
      </w:r>
      <w:bookmarkEnd w:id="19"/>
      <w:bookmarkEnd w:id="20"/>
    </w:p>
    <w:p w14:paraId="5E793FDC" w14:textId="7E454CBE" w:rsidR="005066E9" w:rsidRPr="000C2E91" w:rsidRDefault="00021B5A" w:rsidP="002C2B9F">
      <w:pPr>
        <w:pStyle w:val="ListParagraph"/>
        <w:numPr>
          <w:ilvl w:val="0"/>
          <w:numId w:val="3"/>
        </w:numPr>
        <w:spacing w:line="360" w:lineRule="auto"/>
      </w:pPr>
      <w:r w:rsidRPr="000C2E91">
        <w:t>Microservice</w:t>
      </w:r>
    </w:p>
    <w:p w14:paraId="439E0784" w14:textId="6D403462" w:rsidR="00021B5A" w:rsidRPr="000C2E91" w:rsidRDefault="00021B5A" w:rsidP="002C2B9F">
      <w:pPr>
        <w:pStyle w:val="ListParagraph"/>
        <w:numPr>
          <w:ilvl w:val="0"/>
          <w:numId w:val="3"/>
        </w:numPr>
        <w:spacing w:line="360" w:lineRule="auto"/>
      </w:pPr>
      <w:r w:rsidRPr="000C2E91">
        <w:t>MVC</w:t>
      </w:r>
    </w:p>
    <w:p w14:paraId="6C93B8CE" w14:textId="77777777" w:rsidR="001E5215" w:rsidRPr="000C2E91" w:rsidRDefault="7A9344E4" w:rsidP="002C2B9F">
      <w:pPr>
        <w:pStyle w:val="ANSVHeading2"/>
        <w:numPr>
          <w:ilvl w:val="1"/>
          <w:numId w:val="2"/>
        </w:numPr>
      </w:pPr>
      <w:bookmarkStart w:id="21" w:name="_Toc463622879"/>
      <w:bookmarkStart w:id="22" w:name="_Toc110429029"/>
      <w:r>
        <w:t>Lựa chọn công nghệ</w:t>
      </w:r>
      <w:bookmarkEnd w:id="21"/>
      <w:bookmarkEnd w:id="22"/>
    </w:p>
    <w:p w14:paraId="56D52099" w14:textId="7E8F1CEE" w:rsidR="0042011C" w:rsidRDefault="005E1761" w:rsidP="00812F22">
      <w:pPr>
        <w:spacing w:line="360" w:lineRule="auto"/>
      </w:pPr>
      <w:r>
        <w:t xml:space="preserve">Mục </w:t>
      </w:r>
      <w:r w:rsidRPr="000C2E91">
        <w:t>này mô tả các công cụ, quy ước được áp dụng chung cho môi trường phát triển sản phẩm</w:t>
      </w:r>
    </w:p>
    <w:p w14:paraId="4618140C" w14:textId="77777777" w:rsidR="005E1761" w:rsidRPr="000C2E91" w:rsidRDefault="005E1761" w:rsidP="00812F22">
      <w:pPr>
        <w:spacing w:line="360" w:lineRule="auto"/>
      </w:pPr>
    </w:p>
    <w:tbl>
      <w:tblPr>
        <w:tblW w:w="5000" w:type="pct"/>
        <w:tblLook w:val="0000" w:firstRow="0" w:lastRow="0" w:firstColumn="0" w:lastColumn="0" w:noHBand="0" w:noVBand="0"/>
      </w:tblPr>
      <w:tblGrid>
        <w:gridCol w:w="2442"/>
        <w:gridCol w:w="7193"/>
      </w:tblGrid>
      <w:tr w:rsidR="005E1761" w:rsidRPr="000C2E91" w14:paraId="54F5513F" w14:textId="77777777" w:rsidTr="005E1761">
        <w:trPr>
          <w:cantSplit/>
        </w:trPr>
        <w:tc>
          <w:tcPr>
            <w:tcW w:w="1267" w:type="pct"/>
            <w:tcBorders>
              <w:top w:val="single" w:sz="4" w:space="0" w:color="000000"/>
              <w:left w:val="single" w:sz="4" w:space="0" w:color="000000"/>
              <w:bottom w:val="single" w:sz="4" w:space="0" w:color="000000"/>
            </w:tcBorders>
            <w:shd w:val="clear" w:color="auto" w:fill="1F4E79" w:themeFill="accent1" w:themeFillShade="80"/>
          </w:tcPr>
          <w:p w14:paraId="24C5EEC5" w14:textId="77777777" w:rsidR="005E1761" w:rsidRPr="000C2E91" w:rsidRDefault="005E1761" w:rsidP="00812F22">
            <w:pPr>
              <w:pStyle w:val="TableHeading"/>
              <w:snapToGrid w:val="0"/>
              <w:spacing w:line="360" w:lineRule="auto"/>
              <w:jc w:val="left"/>
              <w:rPr>
                <w:rFonts w:ascii="Times New Roman" w:hAnsi="Times New Roman" w:cs="Times New Roman"/>
                <w:color w:val="FFFFFF" w:themeColor="background1"/>
                <w:sz w:val="26"/>
                <w:szCs w:val="26"/>
              </w:rPr>
            </w:pPr>
            <w:r w:rsidRPr="000C2E91">
              <w:rPr>
                <w:rFonts w:ascii="Times New Roman" w:hAnsi="Times New Roman" w:cs="Times New Roman"/>
                <w:color w:val="FFFFFF" w:themeColor="background1"/>
                <w:sz w:val="26"/>
                <w:szCs w:val="26"/>
              </w:rPr>
              <w:t>Module</w:t>
            </w:r>
          </w:p>
        </w:tc>
        <w:tc>
          <w:tcPr>
            <w:tcW w:w="3733" w:type="pct"/>
            <w:tcBorders>
              <w:top w:val="single" w:sz="4" w:space="0" w:color="000000"/>
              <w:left w:val="single" w:sz="4" w:space="0" w:color="000000"/>
              <w:bottom w:val="single" w:sz="4" w:space="0" w:color="000000"/>
              <w:right w:val="single" w:sz="4" w:space="0" w:color="000000"/>
            </w:tcBorders>
            <w:shd w:val="clear" w:color="auto" w:fill="1F4E79" w:themeFill="accent1" w:themeFillShade="80"/>
          </w:tcPr>
          <w:p w14:paraId="5865D04F" w14:textId="77777777" w:rsidR="005E1761" w:rsidRPr="000C2E91" w:rsidRDefault="005E1761" w:rsidP="00812F22">
            <w:pPr>
              <w:pStyle w:val="TableHeading"/>
              <w:snapToGrid w:val="0"/>
              <w:spacing w:line="360" w:lineRule="auto"/>
              <w:rPr>
                <w:rFonts w:ascii="Times New Roman" w:hAnsi="Times New Roman" w:cs="Times New Roman"/>
                <w:color w:val="FFFFFF" w:themeColor="background1"/>
                <w:sz w:val="26"/>
                <w:szCs w:val="26"/>
              </w:rPr>
            </w:pPr>
            <w:r w:rsidRPr="000C2E91">
              <w:rPr>
                <w:rFonts w:ascii="Times New Roman" w:hAnsi="Times New Roman" w:cs="Times New Roman"/>
                <w:color w:val="FFFFFF" w:themeColor="background1"/>
                <w:sz w:val="26"/>
                <w:szCs w:val="26"/>
              </w:rPr>
              <w:t>Môi trường và công cụ phát triển</w:t>
            </w:r>
          </w:p>
        </w:tc>
      </w:tr>
      <w:tr w:rsidR="005E1761" w:rsidRPr="000C2E91" w14:paraId="229B2B84" w14:textId="77777777" w:rsidTr="005E1761">
        <w:trPr>
          <w:cantSplit/>
        </w:trPr>
        <w:tc>
          <w:tcPr>
            <w:tcW w:w="1267" w:type="pct"/>
            <w:tcBorders>
              <w:left w:val="single" w:sz="4" w:space="0" w:color="000000"/>
              <w:bottom w:val="single" w:sz="4" w:space="0" w:color="000000"/>
            </w:tcBorders>
          </w:tcPr>
          <w:p w14:paraId="623AC2F7" w14:textId="70E9ED55" w:rsidR="005E1761" w:rsidRPr="000C2E91" w:rsidRDefault="007B59ED" w:rsidP="00812F22">
            <w:pPr>
              <w:snapToGrid w:val="0"/>
              <w:spacing w:before="120" w:line="360" w:lineRule="auto"/>
              <w:rPr>
                <w:szCs w:val="26"/>
              </w:rPr>
            </w:pPr>
            <w:r>
              <w:rPr>
                <w:szCs w:val="26"/>
              </w:rPr>
              <w:t>One</w:t>
            </w:r>
            <w:r w:rsidR="00C01A00">
              <w:rPr>
                <w:szCs w:val="26"/>
              </w:rPr>
              <w:t xml:space="preserve"> Link</w:t>
            </w:r>
            <w:r w:rsidR="005E1761">
              <w:rPr>
                <w:szCs w:val="26"/>
              </w:rPr>
              <w:t xml:space="preserve"> Webapp</w:t>
            </w:r>
          </w:p>
        </w:tc>
        <w:tc>
          <w:tcPr>
            <w:tcW w:w="3733" w:type="pct"/>
            <w:tcBorders>
              <w:left w:val="single" w:sz="4" w:space="0" w:color="000000"/>
              <w:bottom w:val="single" w:sz="4" w:space="0" w:color="000000"/>
              <w:right w:val="single" w:sz="4" w:space="0" w:color="000000"/>
            </w:tcBorders>
          </w:tcPr>
          <w:p w14:paraId="035658D9" w14:textId="01738A80" w:rsidR="005E1761" w:rsidRPr="000C2E91" w:rsidRDefault="00C01A00" w:rsidP="00812F22">
            <w:pPr>
              <w:snapToGrid w:val="0"/>
              <w:spacing w:before="120" w:line="360" w:lineRule="auto"/>
              <w:rPr>
                <w:szCs w:val="26"/>
              </w:rPr>
            </w:pPr>
            <w:r>
              <w:rPr>
                <w:szCs w:val="26"/>
              </w:rPr>
              <w:t>Linux Ubuntu 18</w:t>
            </w:r>
            <w:r w:rsidR="005E1761" w:rsidRPr="000C2E91">
              <w:rPr>
                <w:szCs w:val="26"/>
              </w:rPr>
              <w:t>.04, Java language</w:t>
            </w:r>
            <w:r w:rsidR="005E1761">
              <w:rPr>
                <w:szCs w:val="26"/>
              </w:rPr>
              <w:t xml:space="preserve"> 1.8</w:t>
            </w:r>
          </w:p>
        </w:tc>
      </w:tr>
      <w:tr w:rsidR="005E1761" w:rsidRPr="000C2E91" w14:paraId="72FBD82A" w14:textId="77777777" w:rsidTr="005E1761">
        <w:trPr>
          <w:cantSplit/>
        </w:trPr>
        <w:tc>
          <w:tcPr>
            <w:tcW w:w="1267" w:type="pct"/>
            <w:tcBorders>
              <w:left w:val="single" w:sz="4" w:space="0" w:color="000000"/>
              <w:bottom w:val="single" w:sz="4" w:space="0" w:color="auto"/>
            </w:tcBorders>
          </w:tcPr>
          <w:p w14:paraId="35E120A6" w14:textId="77777777" w:rsidR="005E1761" w:rsidRPr="000C2E91" w:rsidRDefault="005E1761" w:rsidP="00812F22">
            <w:pPr>
              <w:snapToGrid w:val="0"/>
              <w:spacing w:before="120" w:line="360" w:lineRule="auto"/>
              <w:rPr>
                <w:szCs w:val="26"/>
              </w:rPr>
            </w:pPr>
            <w:r w:rsidRPr="000C2E91">
              <w:rPr>
                <w:szCs w:val="26"/>
              </w:rPr>
              <w:t>Database</w:t>
            </w:r>
          </w:p>
        </w:tc>
        <w:tc>
          <w:tcPr>
            <w:tcW w:w="3733" w:type="pct"/>
            <w:tcBorders>
              <w:left w:val="single" w:sz="4" w:space="0" w:color="000000"/>
              <w:bottom w:val="single" w:sz="4" w:space="0" w:color="auto"/>
              <w:right w:val="single" w:sz="4" w:space="0" w:color="000000"/>
            </w:tcBorders>
          </w:tcPr>
          <w:p w14:paraId="18AE54E7" w14:textId="77777777" w:rsidR="005E1761" w:rsidRPr="000C2E91" w:rsidRDefault="005E1761" w:rsidP="00812F22">
            <w:pPr>
              <w:snapToGrid w:val="0"/>
              <w:spacing w:before="120" w:line="360" w:lineRule="auto"/>
              <w:rPr>
                <w:szCs w:val="26"/>
              </w:rPr>
            </w:pPr>
            <w:r>
              <w:rPr>
                <w:szCs w:val="26"/>
              </w:rPr>
              <w:t>Không</w:t>
            </w:r>
          </w:p>
        </w:tc>
      </w:tr>
      <w:tr w:rsidR="005E1761" w:rsidRPr="000C2E91" w14:paraId="6C18C5F2" w14:textId="77777777" w:rsidTr="005E1761">
        <w:trPr>
          <w:cantSplit/>
        </w:trPr>
        <w:tc>
          <w:tcPr>
            <w:tcW w:w="1267" w:type="pct"/>
            <w:tcBorders>
              <w:top w:val="single" w:sz="4" w:space="0" w:color="auto"/>
              <w:left w:val="single" w:sz="4" w:space="0" w:color="auto"/>
              <w:bottom w:val="single" w:sz="4" w:space="0" w:color="auto"/>
              <w:right w:val="single" w:sz="4" w:space="0" w:color="auto"/>
            </w:tcBorders>
          </w:tcPr>
          <w:p w14:paraId="42A0B094" w14:textId="77777777" w:rsidR="005E1761" w:rsidRPr="000C2E91" w:rsidRDefault="005E1761" w:rsidP="00812F22">
            <w:pPr>
              <w:snapToGrid w:val="0"/>
              <w:spacing w:before="120" w:line="360" w:lineRule="auto"/>
              <w:rPr>
                <w:szCs w:val="26"/>
              </w:rPr>
            </w:pPr>
            <w:r w:rsidRPr="000C2E91">
              <w:rPr>
                <w:szCs w:val="26"/>
              </w:rPr>
              <w:t>Network</w:t>
            </w:r>
          </w:p>
        </w:tc>
        <w:tc>
          <w:tcPr>
            <w:tcW w:w="3733" w:type="pct"/>
            <w:tcBorders>
              <w:top w:val="single" w:sz="4" w:space="0" w:color="auto"/>
              <w:left w:val="single" w:sz="4" w:space="0" w:color="auto"/>
              <w:bottom w:val="single" w:sz="4" w:space="0" w:color="auto"/>
              <w:right w:val="single" w:sz="4" w:space="0" w:color="auto"/>
            </w:tcBorders>
          </w:tcPr>
          <w:p w14:paraId="29A2F835" w14:textId="77777777" w:rsidR="005E1761" w:rsidRPr="000C2E91" w:rsidRDefault="005E1761" w:rsidP="00812F22">
            <w:pPr>
              <w:snapToGrid w:val="0"/>
              <w:spacing w:before="120" w:line="360" w:lineRule="auto"/>
              <w:rPr>
                <w:szCs w:val="26"/>
              </w:rPr>
            </w:pPr>
            <w:r>
              <w:rPr>
                <w:szCs w:val="26"/>
              </w:rPr>
              <w:t>IP</w:t>
            </w:r>
          </w:p>
        </w:tc>
      </w:tr>
      <w:tr w:rsidR="005E1761" w:rsidRPr="000C2E91" w14:paraId="2DE96C11" w14:textId="77777777" w:rsidTr="005E1761">
        <w:trPr>
          <w:cantSplit/>
        </w:trPr>
        <w:tc>
          <w:tcPr>
            <w:tcW w:w="1267" w:type="pct"/>
            <w:tcBorders>
              <w:top w:val="single" w:sz="4" w:space="0" w:color="auto"/>
              <w:left w:val="single" w:sz="4" w:space="0" w:color="auto"/>
              <w:bottom w:val="single" w:sz="4" w:space="0" w:color="auto"/>
              <w:right w:val="single" w:sz="4" w:space="0" w:color="auto"/>
            </w:tcBorders>
          </w:tcPr>
          <w:p w14:paraId="0D6EB3B4" w14:textId="77777777" w:rsidR="005E1761" w:rsidRPr="000C2E91" w:rsidRDefault="005E1761" w:rsidP="00812F22">
            <w:pPr>
              <w:snapToGrid w:val="0"/>
              <w:spacing w:before="120" w:line="360" w:lineRule="auto"/>
              <w:rPr>
                <w:szCs w:val="26"/>
              </w:rPr>
            </w:pPr>
            <w:r w:rsidRPr="000C2E91">
              <w:rPr>
                <w:szCs w:val="26"/>
              </w:rPr>
              <w:t>Coding convention</w:t>
            </w:r>
          </w:p>
        </w:tc>
        <w:tc>
          <w:tcPr>
            <w:tcW w:w="3733" w:type="pct"/>
            <w:tcBorders>
              <w:top w:val="single" w:sz="4" w:space="0" w:color="auto"/>
              <w:left w:val="single" w:sz="4" w:space="0" w:color="auto"/>
              <w:bottom w:val="single" w:sz="4" w:space="0" w:color="auto"/>
              <w:right w:val="single" w:sz="4" w:space="0" w:color="auto"/>
            </w:tcBorders>
          </w:tcPr>
          <w:p w14:paraId="6AF0AB52" w14:textId="77777777" w:rsidR="005E1761" w:rsidRPr="000C2E91" w:rsidRDefault="005E1761" w:rsidP="00812F22">
            <w:pPr>
              <w:spacing w:line="360" w:lineRule="auto"/>
            </w:pPr>
            <w:r>
              <w:t>Java</w:t>
            </w:r>
          </w:p>
        </w:tc>
      </w:tr>
      <w:tr w:rsidR="005E1761" w:rsidRPr="000C2E91" w14:paraId="0E559107" w14:textId="77777777" w:rsidTr="005E1761">
        <w:trPr>
          <w:cantSplit/>
        </w:trPr>
        <w:tc>
          <w:tcPr>
            <w:tcW w:w="1267" w:type="pct"/>
            <w:tcBorders>
              <w:top w:val="single" w:sz="4" w:space="0" w:color="auto"/>
              <w:left w:val="single" w:sz="4" w:space="0" w:color="auto"/>
              <w:bottom w:val="single" w:sz="4" w:space="0" w:color="auto"/>
              <w:right w:val="single" w:sz="4" w:space="0" w:color="auto"/>
            </w:tcBorders>
          </w:tcPr>
          <w:p w14:paraId="6EE384A4" w14:textId="77777777" w:rsidR="005E1761" w:rsidRPr="000C2E91" w:rsidRDefault="005E1761" w:rsidP="00812F22">
            <w:pPr>
              <w:snapToGrid w:val="0"/>
              <w:spacing w:before="120" w:line="360" w:lineRule="auto"/>
              <w:rPr>
                <w:szCs w:val="26"/>
              </w:rPr>
            </w:pPr>
            <w:r w:rsidRPr="000C2E91">
              <w:rPr>
                <w:szCs w:val="26"/>
              </w:rPr>
              <w:t>Framework/3rd party libraries</w:t>
            </w:r>
          </w:p>
        </w:tc>
        <w:tc>
          <w:tcPr>
            <w:tcW w:w="3733" w:type="pct"/>
            <w:tcBorders>
              <w:top w:val="single" w:sz="4" w:space="0" w:color="auto"/>
              <w:left w:val="single" w:sz="4" w:space="0" w:color="auto"/>
              <w:bottom w:val="single" w:sz="4" w:space="0" w:color="auto"/>
              <w:right w:val="single" w:sz="4" w:space="0" w:color="auto"/>
            </w:tcBorders>
          </w:tcPr>
          <w:p w14:paraId="296477D3" w14:textId="77777777" w:rsidR="005E1761" w:rsidRPr="000C2E91" w:rsidRDefault="005E1761" w:rsidP="00812F22">
            <w:pPr>
              <w:spacing w:line="360" w:lineRule="auto"/>
            </w:pPr>
            <w:r w:rsidRPr="000C2E91">
              <w:t>Spring Boot</w:t>
            </w:r>
            <w:r>
              <w:t xml:space="preserve">, </w:t>
            </w:r>
            <w:r w:rsidRPr="000C2E91">
              <w:t>Thymeleaf</w:t>
            </w:r>
            <w:r>
              <w:t xml:space="preserve">, </w:t>
            </w:r>
            <w:r w:rsidRPr="000C2E91">
              <w:t>AngularJS</w:t>
            </w:r>
            <w:r>
              <w:t>, Bootstrap, Jquery</w:t>
            </w:r>
          </w:p>
        </w:tc>
      </w:tr>
    </w:tbl>
    <w:p w14:paraId="03A975F0" w14:textId="77777777" w:rsidR="005E1761" w:rsidRDefault="005E1761" w:rsidP="00812F22">
      <w:pPr>
        <w:spacing w:line="360" w:lineRule="auto"/>
      </w:pPr>
    </w:p>
    <w:tbl>
      <w:tblPr>
        <w:tblW w:w="5000" w:type="pct"/>
        <w:tblLook w:val="0000" w:firstRow="0" w:lastRow="0" w:firstColumn="0" w:lastColumn="0" w:noHBand="0" w:noVBand="0"/>
      </w:tblPr>
      <w:tblGrid>
        <w:gridCol w:w="2442"/>
        <w:gridCol w:w="7193"/>
      </w:tblGrid>
      <w:tr w:rsidR="005E1761" w:rsidRPr="000C2E91" w14:paraId="65408CD3" w14:textId="77777777" w:rsidTr="005E1761">
        <w:trPr>
          <w:cantSplit/>
        </w:trPr>
        <w:tc>
          <w:tcPr>
            <w:tcW w:w="1267" w:type="pct"/>
            <w:tcBorders>
              <w:top w:val="single" w:sz="4" w:space="0" w:color="000000"/>
              <w:left w:val="single" w:sz="4" w:space="0" w:color="000000"/>
              <w:bottom w:val="single" w:sz="4" w:space="0" w:color="000000"/>
            </w:tcBorders>
            <w:shd w:val="clear" w:color="auto" w:fill="1F4E79" w:themeFill="accent1" w:themeFillShade="80"/>
          </w:tcPr>
          <w:p w14:paraId="171E3B1A" w14:textId="77777777" w:rsidR="005E1761" w:rsidRPr="000C2E91" w:rsidRDefault="005E1761" w:rsidP="00812F22">
            <w:pPr>
              <w:pStyle w:val="TableHeading"/>
              <w:snapToGrid w:val="0"/>
              <w:spacing w:line="360" w:lineRule="auto"/>
              <w:jc w:val="left"/>
              <w:rPr>
                <w:rFonts w:ascii="Times New Roman" w:hAnsi="Times New Roman" w:cs="Times New Roman"/>
                <w:color w:val="FFFFFF" w:themeColor="background1"/>
                <w:sz w:val="26"/>
                <w:szCs w:val="26"/>
              </w:rPr>
            </w:pPr>
            <w:r w:rsidRPr="000C2E91">
              <w:rPr>
                <w:rFonts w:ascii="Times New Roman" w:hAnsi="Times New Roman" w:cs="Times New Roman"/>
                <w:color w:val="FFFFFF" w:themeColor="background1"/>
                <w:sz w:val="26"/>
                <w:szCs w:val="26"/>
              </w:rPr>
              <w:t>Module</w:t>
            </w:r>
          </w:p>
        </w:tc>
        <w:tc>
          <w:tcPr>
            <w:tcW w:w="3733" w:type="pct"/>
            <w:tcBorders>
              <w:top w:val="single" w:sz="4" w:space="0" w:color="000000"/>
              <w:left w:val="single" w:sz="4" w:space="0" w:color="000000"/>
              <w:bottom w:val="single" w:sz="4" w:space="0" w:color="000000"/>
              <w:right w:val="single" w:sz="4" w:space="0" w:color="000000"/>
            </w:tcBorders>
            <w:shd w:val="clear" w:color="auto" w:fill="1F4E79" w:themeFill="accent1" w:themeFillShade="80"/>
          </w:tcPr>
          <w:p w14:paraId="7DCE0FC9" w14:textId="77777777" w:rsidR="005E1761" w:rsidRPr="000C2E91" w:rsidRDefault="005E1761" w:rsidP="00812F22">
            <w:pPr>
              <w:pStyle w:val="TableHeading"/>
              <w:snapToGrid w:val="0"/>
              <w:spacing w:line="360" w:lineRule="auto"/>
              <w:rPr>
                <w:rFonts w:ascii="Times New Roman" w:hAnsi="Times New Roman" w:cs="Times New Roman"/>
                <w:color w:val="FFFFFF" w:themeColor="background1"/>
                <w:sz w:val="26"/>
                <w:szCs w:val="26"/>
              </w:rPr>
            </w:pPr>
            <w:r w:rsidRPr="000C2E91">
              <w:rPr>
                <w:rFonts w:ascii="Times New Roman" w:hAnsi="Times New Roman" w:cs="Times New Roman"/>
                <w:color w:val="FFFFFF" w:themeColor="background1"/>
                <w:sz w:val="26"/>
                <w:szCs w:val="26"/>
              </w:rPr>
              <w:t>Môi trường và công cụ phát triển</w:t>
            </w:r>
          </w:p>
        </w:tc>
      </w:tr>
      <w:tr w:rsidR="005E1761" w:rsidRPr="000C2E91" w14:paraId="74777A27" w14:textId="77777777" w:rsidTr="005E1761">
        <w:trPr>
          <w:cantSplit/>
        </w:trPr>
        <w:tc>
          <w:tcPr>
            <w:tcW w:w="1267" w:type="pct"/>
            <w:tcBorders>
              <w:left w:val="single" w:sz="4" w:space="0" w:color="000000"/>
              <w:bottom w:val="single" w:sz="4" w:space="0" w:color="000000"/>
            </w:tcBorders>
          </w:tcPr>
          <w:p w14:paraId="78676FC3" w14:textId="66EC5BEE" w:rsidR="005E1761" w:rsidRPr="000C2E91" w:rsidRDefault="00061A58" w:rsidP="00061A58">
            <w:pPr>
              <w:snapToGrid w:val="0"/>
              <w:spacing w:before="120" w:line="360" w:lineRule="auto"/>
              <w:rPr>
                <w:szCs w:val="26"/>
              </w:rPr>
            </w:pPr>
            <w:r>
              <w:rPr>
                <w:szCs w:val="26"/>
              </w:rPr>
              <w:lastRenderedPageBreak/>
              <w:t>API Gateway Service</w:t>
            </w:r>
          </w:p>
        </w:tc>
        <w:tc>
          <w:tcPr>
            <w:tcW w:w="3733" w:type="pct"/>
            <w:tcBorders>
              <w:left w:val="single" w:sz="4" w:space="0" w:color="000000"/>
              <w:bottom w:val="single" w:sz="4" w:space="0" w:color="000000"/>
              <w:right w:val="single" w:sz="4" w:space="0" w:color="000000"/>
            </w:tcBorders>
          </w:tcPr>
          <w:p w14:paraId="3337885F" w14:textId="23FDD1B6" w:rsidR="005E1761" w:rsidRPr="000C2E91" w:rsidRDefault="005E1761" w:rsidP="00812F22">
            <w:pPr>
              <w:snapToGrid w:val="0"/>
              <w:spacing w:before="120" w:line="360" w:lineRule="auto"/>
              <w:rPr>
                <w:szCs w:val="26"/>
              </w:rPr>
            </w:pPr>
            <w:r w:rsidRPr="000C2E91">
              <w:rPr>
                <w:szCs w:val="26"/>
              </w:rPr>
              <w:t>L</w:t>
            </w:r>
            <w:r w:rsidR="00C01A00">
              <w:rPr>
                <w:szCs w:val="26"/>
              </w:rPr>
              <w:t>inux Ubuntu 18</w:t>
            </w:r>
            <w:r w:rsidRPr="000C2E91">
              <w:rPr>
                <w:szCs w:val="26"/>
              </w:rPr>
              <w:t>.04, Java language</w:t>
            </w:r>
            <w:r>
              <w:rPr>
                <w:szCs w:val="26"/>
              </w:rPr>
              <w:t xml:space="preserve"> 1.8</w:t>
            </w:r>
          </w:p>
        </w:tc>
      </w:tr>
      <w:tr w:rsidR="005E1761" w:rsidRPr="000C2E91" w14:paraId="1ABB37BF" w14:textId="77777777" w:rsidTr="005E1761">
        <w:trPr>
          <w:cantSplit/>
        </w:trPr>
        <w:tc>
          <w:tcPr>
            <w:tcW w:w="1267" w:type="pct"/>
            <w:tcBorders>
              <w:left w:val="single" w:sz="4" w:space="0" w:color="000000"/>
              <w:bottom w:val="single" w:sz="4" w:space="0" w:color="auto"/>
            </w:tcBorders>
          </w:tcPr>
          <w:p w14:paraId="26961B9C" w14:textId="77777777" w:rsidR="005E1761" w:rsidRPr="000C2E91" w:rsidRDefault="005E1761" w:rsidP="00812F22">
            <w:pPr>
              <w:snapToGrid w:val="0"/>
              <w:spacing w:before="120" w:line="360" w:lineRule="auto"/>
              <w:rPr>
                <w:szCs w:val="26"/>
              </w:rPr>
            </w:pPr>
            <w:r w:rsidRPr="000C2E91">
              <w:rPr>
                <w:szCs w:val="26"/>
              </w:rPr>
              <w:t>Database</w:t>
            </w:r>
          </w:p>
        </w:tc>
        <w:tc>
          <w:tcPr>
            <w:tcW w:w="3733" w:type="pct"/>
            <w:tcBorders>
              <w:left w:val="single" w:sz="4" w:space="0" w:color="000000"/>
              <w:bottom w:val="single" w:sz="4" w:space="0" w:color="auto"/>
              <w:right w:val="single" w:sz="4" w:space="0" w:color="000000"/>
            </w:tcBorders>
          </w:tcPr>
          <w:p w14:paraId="67AE09CF" w14:textId="70544003" w:rsidR="005E1761" w:rsidRPr="000C2E91" w:rsidRDefault="005E1761" w:rsidP="00C01A00">
            <w:pPr>
              <w:snapToGrid w:val="0"/>
              <w:spacing w:before="120" w:line="360" w:lineRule="auto"/>
              <w:rPr>
                <w:szCs w:val="26"/>
              </w:rPr>
            </w:pPr>
          </w:p>
        </w:tc>
      </w:tr>
      <w:tr w:rsidR="005E1761" w:rsidRPr="000C2E91" w14:paraId="1FA12520" w14:textId="77777777" w:rsidTr="005E1761">
        <w:trPr>
          <w:cantSplit/>
        </w:trPr>
        <w:tc>
          <w:tcPr>
            <w:tcW w:w="1267" w:type="pct"/>
            <w:tcBorders>
              <w:top w:val="single" w:sz="4" w:space="0" w:color="auto"/>
              <w:left w:val="single" w:sz="4" w:space="0" w:color="auto"/>
              <w:bottom w:val="single" w:sz="4" w:space="0" w:color="auto"/>
              <w:right w:val="single" w:sz="4" w:space="0" w:color="auto"/>
            </w:tcBorders>
          </w:tcPr>
          <w:p w14:paraId="1B56634B" w14:textId="77777777" w:rsidR="005E1761" w:rsidRPr="000C2E91" w:rsidRDefault="005E1761" w:rsidP="00812F22">
            <w:pPr>
              <w:snapToGrid w:val="0"/>
              <w:spacing w:before="120" w:line="360" w:lineRule="auto"/>
              <w:rPr>
                <w:szCs w:val="26"/>
              </w:rPr>
            </w:pPr>
            <w:r w:rsidRPr="000C2E91">
              <w:rPr>
                <w:szCs w:val="26"/>
              </w:rPr>
              <w:t>Network</w:t>
            </w:r>
          </w:p>
        </w:tc>
        <w:tc>
          <w:tcPr>
            <w:tcW w:w="3733" w:type="pct"/>
            <w:tcBorders>
              <w:top w:val="single" w:sz="4" w:space="0" w:color="auto"/>
              <w:left w:val="single" w:sz="4" w:space="0" w:color="auto"/>
              <w:bottom w:val="single" w:sz="4" w:space="0" w:color="auto"/>
              <w:right w:val="single" w:sz="4" w:space="0" w:color="auto"/>
            </w:tcBorders>
          </w:tcPr>
          <w:p w14:paraId="5C2C03F8" w14:textId="77777777" w:rsidR="005E1761" w:rsidRPr="000C2E91" w:rsidRDefault="005E1761" w:rsidP="00812F22">
            <w:pPr>
              <w:snapToGrid w:val="0"/>
              <w:spacing w:before="120" w:line="360" w:lineRule="auto"/>
              <w:rPr>
                <w:szCs w:val="26"/>
              </w:rPr>
            </w:pPr>
            <w:r>
              <w:rPr>
                <w:szCs w:val="26"/>
              </w:rPr>
              <w:t>IP</w:t>
            </w:r>
          </w:p>
        </w:tc>
      </w:tr>
      <w:tr w:rsidR="005E1761" w:rsidRPr="000C2E91" w14:paraId="78E515D7" w14:textId="77777777" w:rsidTr="005E1761">
        <w:trPr>
          <w:cantSplit/>
        </w:trPr>
        <w:tc>
          <w:tcPr>
            <w:tcW w:w="1267" w:type="pct"/>
            <w:tcBorders>
              <w:top w:val="single" w:sz="4" w:space="0" w:color="auto"/>
              <w:left w:val="single" w:sz="4" w:space="0" w:color="auto"/>
              <w:bottom w:val="single" w:sz="4" w:space="0" w:color="auto"/>
              <w:right w:val="single" w:sz="4" w:space="0" w:color="auto"/>
            </w:tcBorders>
          </w:tcPr>
          <w:p w14:paraId="041A02E9" w14:textId="77777777" w:rsidR="005E1761" w:rsidRPr="000C2E91" w:rsidRDefault="005E1761" w:rsidP="00812F22">
            <w:pPr>
              <w:snapToGrid w:val="0"/>
              <w:spacing w:before="120" w:line="360" w:lineRule="auto"/>
              <w:rPr>
                <w:szCs w:val="26"/>
              </w:rPr>
            </w:pPr>
            <w:r w:rsidRPr="000C2E91">
              <w:rPr>
                <w:szCs w:val="26"/>
              </w:rPr>
              <w:t>Coding convention</w:t>
            </w:r>
          </w:p>
        </w:tc>
        <w:tc>
          <w:tcPr>
            <w:tcW w:w="3733" w:type="pct"/>
            <w:tcBorders>
              <w:top w:val="single" w:sz="4" w:space="0" w:color="auto"/>
              <w:left w:val="single" w:sz="4" w:space="0" w:color="auto"/>
              <w:bottom w:val="single" w:sz="4" w:space="0" w:color="auto"/>
              <w:right w:val="single" w:sz="4" w:space="0" w:color="auto"/>
            </w:tcBorders>
          </w:tcPr>
          <w:p w14:paraId="74EE66A7" w14:textId="77777777" w:rsidR="005E1761" w:rsidRPr="000C2E91" w:rsidRDefault="005E1761" w:rsidP="00812F22">
            <w:pPr>
              <w:spacing w:line="360" w:lineRule="auto"/>
            </w:pPr>
            <w:r>
              <w:t>Java</w:t>
            </w:r>
          </w:p>
        </w:tc>
      </w:tr>
      <w:tr w:rsidR="005E1761" w:rsidRPr="000C2E91" w14:paraId="7DA4CE75" w14:textId="77777777" w:rsidTr="005E1761">
        <w:trPr>
          <w:cantSplit/>
        </w:trPr>
        <w:tc>
          <w:tcPr>
            <w:tcW w:w="1267" w:type="pct"/>
            <w:tcBorders>
              <w:top w:val="single" w:sz="4" w:space="0" w:color="auto"/>
              <w:left w:val="single" w:sz="4" w:space="0" w:color="auto"/>
              <w:bottom w:val="single" w:sz="4" w:space="0" w:color="auto"/>
              <w:right w:val="single" w:sz="4" w:space="0" w:color="auto"/>
            </w:tcBorders>
          </w:tcPr>
          <w:p w14:paraId="0783DF02" w14:textId="77777777" w:rsidR="005E1761" w:rsidRPr="000C2E91" w:rsidRDefault="005E1761" w:rsidP="00812F22">
            <w:pPr>
              <w:snapToGrid w:val="0"/>
              <w:spacing w:before="120" w:line="360" w:lineRule="auto"/>
              <w:rPr>
                <w:szCs w:val="26"/>
              </w:rPr>
            </w:pPr>
            <w:r w:rsidRPr="000C2E91">
              <w:rPr>
                <w:szCs w:val="26"/>
              </w:rPr>
              <w:t>Framework/3rd party libraries</w:t>
            </w:r>
          </w:p>
        </w:tc>
        <w:tc>
          <w:tcPr>
            <w:tcW w:w="3733" w:type="pct"/>
            <w:tcBorders>
              <w:top w:val="single" w:sz="4" w:space="0" w:color="auto"/>
              <w:left w:val="single" w:sz="4" w:space="0" w:color="auto"/>
              <w:bottom w:val="single" w:sz="4" w:space="0" w:color="auto"/>
              <w:right w:val="single" w:sz="4" w:space="0" w:color="auto"/>
            </w:tcBorders>
          </w:tcPr>
          <w:p w14:paraId="690EF39D" w14:textId="69244815" w:rsidR="005E1761" w:rsidRPr="000C2E91" w:rsidRDefault="005E1761" w:rsidP="00812F22">
            <w:pPr>
              <w:spacing w:line="360" w:lineRule="auto"/>
            </w:pPr>
            <w:r w:rsidRPr="000C2E91">
              <w:t>Spring Boot</w:t>
            </w:r>
          </w:p>
        </w:tc>
      </w:tr>
    </w:tbl>
    <w:p w14:paraId="36916B72" w14:textId="22B9B983" w:rsidR="005E1761" w:rsidRDefault="005E1761" w:rsidP="00812F22">
      <w:pPr>
        <w:spacing w:line="360" w:lineRule="auto"/>
      </w:pPr>
    </w:p>
    <w:p w14:paraId="4A0EA497" w14:textId="0C2548A2" w:rsidR="005E1761" w:rsidRDefault="005E1761" w:rsidP="00812F22">
      <w:pPr>
        <w:spacing w:line="360" w:lineRule="auto"/>
      </w:pPr>
    </w:p>
    <w:p w14:paraId="0D6017C4" w14:textId="77777777" w:rsidR="005E1761" w:rsidRDefault="005E1761" w:rsidP="00812F22">
      <w:pPr>
        <w:spacing w:line="360" w:lineRule="auto"/>
      </w:pPr>
    </w:p>
    <w:tbl>
      <w:tblPr>
        <w:tblW w:w="5000" w:type="pct"/>
        <w:tblLook w:val="0000" w:firstRow="0" w:lastRow="0" w:firstColumn="0" w:lastColumn="0" w:noHBand="0" w:noVBand="0"/>
      </w:tblPr>
      <w:tblGrid>
        <w:gridCol w:w="2442"/>
        <w:gridCol w:w="7193"/>
      </w:tblGrid>
      <w:tr w:rsidR="005E1761" w:rsidRPr="000C2E91" w14:paraId="39717B2F" w14:textId="77777777" w:rsidTr="005E1761">
        <w:trPr>
          <w:cantSplit/>
        </w:trPr>
        <w:tc>
          <w:tcPr>
            <w:tcW w:w="1267" w:type="pct"/>
            <w:tcBorders>
              <w:top w:val="single" w:sz="4" w:space="0" w:color="000000"/>
              <w:left w:val="single" w:sz="4" w:space="0" w:color="000000"/>
              <w:bottom w:val="single" w:sz="4" w:space="0" w:color="000000"/>
            </w:tcBorders>
            <w:shd w:val="clear" w:color="auto" w:fill="1F4E79" w:themeFill="accent1" w:themeFillShade="80"/>
          </w:tcPr>
          <w:p w14:paraId="7ED5924B" w14:textId="77777777" w:rsidR="005E1761" w:rsidRPr="000C2E91" w:rsidRDefault="005E1761" w:rsidP="00812F22">
            <w:pPr>
              <w:pStyle w:val="TableHeading"/>
              <w:snapToGrid w:val="0"/>
              <w:spacing w:line="360" w:lineRule="auto"/>
              <w:jc w:val="left"/>
              <w:rPr>
                <w:rFonts w:ascii="Times New Roman" w:hAnsi="Times New Roman" w:cs="Times New Roman"/>
                <w:color w:val="FFFFFF" w:themeColor="background1"/>
                <w:sz w:val="26"/>
                <w:szCs w:val="26"/>
              </w:rPr>
            </w:pPr>
            <w:r w:rsidRPr="000C2E91">
              <w:rPr>
                <w:rFonts w:ascii="Times New Roman" w:hAnsi="Times New Roman" w:cs="Times New Roman"/>
                <w:color w:val="FFFFFF" w:themeColor="background1"/>
                <w:sz w:val="26"/>
                <w:szCs w:val="26"/>
              </w:rPr>
              <w:t>Module</w:t>
            </w:r>
          </w:p>
        </w:tc>
        <w:tc>
          <w:tcPr>
            <w:tcW w:w="3733" w:type="pct"/>
            <w:tcBorders>
              <w:top w:val="single" w:sz="4" w:space="0" w:color="000000"/>
              <w:left w:val="single" w:sz="4" w:space="0" w:color="000000"/>
              <w:bottom w:val="single" w:sz="4" w:space="0" w:color="000000"/>
              <w:right w:val="single" w:sz="4" w:space="0" w:color="000000"/>
            </w:tcBorders>
            <w:shd w:val="clear" w:color="auto" w:fill="1F4E79" w:themeFill="accent1" w:themeFillShade="80"/>
          </w:tcPr>
          <w:p w14:paraId="625A335E" w14:textId="77777777" w:rsidR="005E1761" w:rsidRPr="000C2E91" w:rsidRDefault="005E1761" w:rsidP="00812F22">
            <w:pPr>
              <w:pStyle w:val="TableHeading"/>
              <w:snapToGrid w:val="0"/>
              <w:spacing w:line="360" w:lineRule="auto"/>
              <w:rPr>
                <w:rFonts w:ascii="Times New Roman" w:hAnsi="Times New Roman" w:cs="Times New Roman"/>
                <w:color w:val="FFFFFF" w:themeColor="background1"/>
                <w:sz w:val="26"/>
                <w:szCs w:val="26"/>
              </w:rPr>
            </w:pPr>
            <w:r w:rsidRPr="000C2E91">
              <w:rPr>
                <w:rFonts w:ascii="Times New Roman" w:hAnsi="Times New Roman" w:cs="Times New Roman"/>
                <w:color w:val="FFFFFF" w:themeColor="background1"/>
                <w:sz w:val="26"/>
                <w:szCs w:val="26"/>
              </w:rPr>
              <w:t>Môi trường và công cụ phát triển</w:t>
            </w:r>
          </w:p>
        </w:tc>
      </w:tr>
      <w:tr w:rsidR="005E1761" w:rsidRPr="000C2E91" w14:paraId="4192C1E6" w14:textId="77777777" w:rsidTr="005E1761">
        <w:trPr>
          <w:cantSplit/>
        </w:trPr>
        <w:tc>
          <w:tcPr>
            <w:tcW w:w="1267" w:type="pct"/>
            <w:tcBorders>
              <w:left w:val="single" w:sz="4" w:space="0" w:color="000000"/>
              <w:bottom w:val="single" w:sz="4" w:space="0" w:color="000000"/>
            </w:tcBorders>
          </w:tcPr>
          <w:p w14:paraId="518F9257" w14:textId="26E5102F" w:rsidR="005E1761" w:rsidRPr="000C2E91" w:rsidRDefault="00061A58" w:rsidP="00061A58">
            <w:pPr>
              <w:snapToGrid w:val="0"/>
              <w:spacing w:before="120" w:line="360" w:lineRule="auto"/>
              <w:rPr>
                <w:szCs w:val="26"/>
              </w:rPr>
            </w:pPr>
            <w:r>
              <w:rPr>
                <w:szCs w:val="26"/>
              </w:rPr>
              <w:t>ONE Link Backend</w:t>
            </w:r>
            <w:r w:rsidR="003A2B08">
              <w:rPr>
                <w:szCs w:val="26"/>
              </w:rPr>
              <w:t xml:space="preserve"> </w:t>
            </w:r>
            <w:r>
              <w:rPr>
                <w:szCs w:val="26"/>
              </w:rPr>
              <w:t>S</w:t>
            </w:r>
            <w:r w:rsidR="005E1761">
              <w:rPr>
                <w:szCs w:val="26"/>
              </w:rPr>
              <w:t>ervice</w:t>
            </w:r>
          </w:p>
        </w:tc>
        <w:tc>
          <w:tcPr>
            <w:tcW w:w="3733" w:type="pct"/>
            <w:tcBorders>
              <w:left w:val="single" w:sz="4" w:space="0" w:color="000000"/>
              <w:bottom w:val="single" w:sz="4" w:space="0" w:color="000000"/>
              <w:right w:val="single" w:sz="4" w:space="0" w:color="000000"/>
            </w:tcBorders>
          </w:tcPr>
          <w:p w14:paraId="0BEDEC66" w14:textId="703F9836" w:rsidR="005E1761" w:rsidRPr="000C2E91" w:rsidRDefault="00C01A00" w:rsidP="00812F22">
            <w:pPr>
              <w:snapToGrid w:val="0"/>
              <w:spacing w:before="120" w:line="360" w:lineRule="auto"/>
              <w:rPr>
                <w:szCs w:val="26"/>
              </w:rPr>
            </w:pPr>
            <w:r>
              <w:rPr>
                <w:szCs w:val="26"/>
              </w:rPr>
              <w:t>Linux Ubuntu 18.04</w:t>
            </w:r>
            <w:r w:rsidR="005E1761" w:rsidRPr="000C2E91">
              <w:rPr>
                <w:szCs w:val="26"/>
              </w:rPr>
              <w:t>, Java language</w:t>
            </w:r>
          </w:p>
        </w:tc>
      </w:tr>
      <w:tr w:rsidR="005E1761" w:rsidRPr="000C2E91" w14:paraId="52903F9A" w14:textId="77777777" w:rsidTr="005E1761">
        <w:trPr>
          <w:cantSplit/>
        </w:trPr>
        <w:tc>
          <w:tcPr>
            <w:tcW w:w="1267" w:type="pct"/>
            <w:tcBorders>
              <w:left w:val="single" w:sz="4" w:space="0" w:color="000000"/>
              <w:bottom w:val="single" w:sz="4" w:space="0" w:color="auto"/>
            </w:tcBorders>
          </w:tcPr>
          <w:p w14:paraId="36255AEA" w14:textId="77777777" w:rsidR="005E1761" w:rsidRPr="000C2E91" w:rsidRDefault="005E1761" w:rsidP="00812F22">
            <w:pPr>
              <w:snapToGrid w:val="0"/>
              <w:spacing w:before="120" w:line="360" w:lineRule="auto"/>
              <w:rPr>
                <w:szCs w:val="26"/>
              </w:rPr>
            </w:pPr>
            <w:r w:rsidRPr="000C2E91">
              <w:rPr>
                <w:szCs w:val="26"/>
              </w:rPr>
              <w:t>Database</w:t>
            </w:r>
          </w:p>
        </w:tc>
        <w:tc>
          <w:tcPr>
            <w:tcW w:w="3733" w:type="pct"/>
            <w:tcBorders>
              <w:left w:val="single" w:sz="4" w:space="0" w:color="000000"/>
              <w:bottom w:val="single" w:sz="4" w:space="0" w:color="auto"/>
              <w:right w:val="single" w:sz="4" w:space="0" w:color="000000"/>
            </w:tcBorders>
          </w:tcPr>
          <w:p w14:paraId="521D8BFD" w14:textId="43A7AD25" w:rsidR="005E1761" w:rsidRPr="000C2E91" w:rsidRDefault="00C01A00" w:rsidP="00061A58">
            <w:pPr>
              <w:snapToGrid w:val="0"/>
              <w:spacing w:before="120" w:line="360" w:lineRule="auto"/>
              <w:rPr>
                <w:szCs w:val="26"/>
              </w:rPr>
            </w:pPr>
            <w:r>
              <w:rPr>
                <w:szCs w:val="26"/>
              </w:rPr>
              <w:t>MySQL 8</w:t>
            </w:r>
          </w:p>
        </w:tc>
      </w:tr>
      <w:tr w:rsidR="005E1761" w:rsidRPr="000C2E91" w14:paraId="20DF60D7" w14:textId="77777777" w:rsidTr="005E1761">
        <w:trPr>
          <w:cantSplit/>
        </w:trPr>
        <w:tc>
          <w:tcPr>
            <w:tcW w:w="1267" w:type="pct"/>
            <w:tcBorders>
              <w:top w:val="single" w:sz="4" w:space="0" w:color="auto"/>
              <w:left w:val="single" w:sz="4" w:space="0" w:color="auto"/>
              <w:bottom w:val="single" w:sz="4" w:space="0" w:color="auto"/>
              <w:right w:val="single" w:sz="4" w:space="0" w:color="auto"/>
            </w:tcBorders>
          </w:tcPr>
          <w:p w14:paraId="02E4D6DC" w14:textId="77777777" w:rsidR="005E1761" w:rsidRPr="000C2E91" w:rsidRDefault="005E1761" w:rsidP="00812F22">
            <w:pPr>
              <w:snapToGrid w:val="0"/>
              <w:spacing w:before="120" w:line="360" w:lineRule="auto"/>
              <w:rPr>
                <w:szCs w:val="26"/>
              </w:rPr>
            </w:pPr>
            <w:r w:rsidRPr="000C2E91">
              <w:rPr>
                <w:szCs w:val="26"/>
              </w:rPr>
              <w:t>Network</w:t>
            </w:r>
          </w:p>
        </w:tc>
        <w:tc>
          <w:tcPr>
            <w:tcW w:w="3733" w:type="pct"/>
            <w:tcBorders>
              <w:top w:val="single" w:sz="4" w:space="0" w:color="auto"/>
              <w:left w:val="single" w:sz="4" w:space="0" w:color="auto"/>
              <w:bottom w:val="single" w:sz="4" w:space="0" w:color="auto"/>
              <w:right w:val="single" w:sz="4" w:space="0" w:color="auto"/>
            </w:tcBorders>
          </w:tcPr>
          <w:p w14:paraId="20135638" w14:textId="77777777" w:rsidR="005E1761" w:rsidRPr="000C2E91" w:rsidRDefault="005E1761" w:rsidP="00812F22">
            <w:pPr>
              <w:snapToGrid w:val="0"/>
              <w:spacing w:before="120" w:line="360" w:lineRule="auto"/>
              <w:rPr>
                <w:szCs w:val="26"/>
              </w:rPr>
            </w:pPr>
            <w:r>
              <w:rPr>
                <w:szCs w:val="26"/>
              </w:rPr>
              <w:t>IP</w:t>
            </w:r>
          </w:p>
        </w:tc>
      </w:tr>
      <w:tr w:rsidR="005E1761" w:rsidRPr="000C2E91" w14:paraId="2CEF02F2" w14:textId="77777777" w:rsidTr="005E1761">
        <w:trPr>
          <w:cantSplit/>
        </w:trPr>
        <w:tc>
          <w:tcPr>
            <w:tcW w:w="1267" w:type="pct"/>
            <w:tcBorders>
              <w:top w:val="single" w:sz="4" w:space="0" w:color="auto"/>
              <w:left w:val="single" w:sz="4" w:space="0" w:color="auto"/>
              <w:bottom w:val="single" w:sz="4" w:space="0" w:color="auto"/>
              <w:right w:val="single" w:sz="4" w:space="0" w:color="auto"/>
            </w:tcBorders>
          </w:tcPr>
          <w:p w14:paraId="3492CEF4" w14:textId="77777777" w:rsidR="005E1761" w:rsidRPr="000C2E91" w:rsidRDefault="005E1761" w:rsidP="00812F22">
            <w:pPr>
              <w:snapToGrid w:val="0"/>
              <w:spacing w:before="120" w:line="360" w:lineRule="auto"/>
              <w:rPr>
                <w:szCs w:val="26"/>
              </w:rPr>
            </w:pPr>
            <w:r w:rsidRPr="000C2E91">
              <w:rPr>
                <w:szCs w:val="26"/>
              </w:rPr>
              <w:t>Coding convention</w:t>
            </w:r>
          </w:p>
        </w:tc>
        <w:tc>
          <w:tcPr>
            <w:tcW w:w="3733" w:type="pct"/>
            <w:tcBorders>
              <w:top w:val="single" w:sz="4" w:space="0" w:color="auto"/>
              <w:left w:val="single" w:sz="4" w:space="0" w:color="auto"/>
              <w:bottom w:val="single" w:sz="4" w:space="0" w:color="auto"/>
              <w:right w:val="single" w:sz="4" w:space="0" w:color="auto"/>
            </w:tcBorders>
          </w:tcPr>
          <w:p w14:paraId="7F1A3EFA" w14:textId="77777777" w:rsidR="005E1761" w:rsidRPr="000C2E91" w:rsidRDefault="005E1761" w:rsidP="00812F22">
            <w:pPr>
              <w:spacing w:line="360" w:lineRule="auto"/>
            </w:pPr>
            <w:r>
              <w:t>Java</w:t>
            </w:r>
          </w:p>
        </w:tc>
      </w:tr>
      <w:tr w:rsidR="005E1761" w:rsidRPr="000C2E91" w14:paraId="21907085" w14:textId="77777777" w:rsidTr="005E1761">
        <w:trPr>
          <w:cantSplit/>
        </w:trPr>
        <w:tc>
          <w:tcPr>
            <w:tcW w:w="1267" w:type="pct"/>
            <w:tcBorders>
              <w:top w:val="single" w:sz="4" w:space="0" w:color="auto"/>
              <w:left w:val="single" w:sz="4" w:space="0" w:color="auto"/>
              <w:bottom w:val="single" w:sz="4" w:space="0" w:color="auto"/>
              <w:right w:val="single" w:sz="4" w:space="0" w:color="auto"/>
            </w:tcBorders>
          </w:tcPr>
          <w:p w14:paraId="6850B6C8" w14:textId="77777777" w:rsidR="005E1761" w:rsidRPr="000C2E91" w:rsidRDefault="005E1761" w:rsidP="00812F22">
            <w:pPr>
              <w:snapToGrid w:val="0"/>
              <w:spacing w:before="120" w:line="360" w:lineRule="auto"/>
              <w:rPr>
                <w:szCs w:val="26"/>
              </w:rPr>
            </w:pPr>
            <w:r w:rsidRPr="000C2E91">
              <w:rPr>
                <w:szCs w:val="26"/>
              </w:rPr>
              <w:t>Framework/3rd party libraries</w:t>
            </w:r>
          </w:p>
        </w:tc>
        <w:tc>
          <w:tcPr>
            <w:tcW w:w="3733" w:type="pct"/>
            <w:tcBorders>
              <w:top w:val="single" w:sz="4" w:space="0" w:color="auto"/>
              <w:left w:val="single" w:sz="4" w:space="0" w:color="auto"/>
              <w:bottom w:val="single" w:sz="4" w:space="0" w:color="auto"/>
              <w:right w:val="single" w:sz="4" w:space="0" w:color="auto"/>
            </w:tcBorders>
          </w:tcPr>
          <w:p w14:paraId="7B8111AF" w14:textId="77777777" w:rsidR="005E1761" w:rsidRPr="000C2E91" w:rsidRDefault="005E1761" w:rsidP="00812F22">
            <w:pPr>
              <w:spacing w:line="360" w:lineRule="auto"/>
            </w:pPr>
            <w:r>
              <w:t>Spring Boot</w:t>
            </w:r>
          </w:p>
        </w:tc>
      </w:tr>
    </w:tbl>
    <w:p w14:paraId="3D39613A" w14:textId="77777777" w:rsidR="005E1761" w:rsidRDefault="005E1761" w:rsidP="00812F22">
      <w:pPr>
        <w:spacing w:line="360" w:lineRule="auto"/>
      </w:pPr>
    </w:p>
    <w:p w14:paraId="1C66863F" w14:textId="127FF9F9" w:rsidR="005E1761" w:rsidRDefault="005E1761" w:rsidP="00812F22">
      <w:pPr>
        <w:spacing w:line="360" w:lineRule="auto"/>
      </w:pPr>
    </w:p>
    <w:p w14:paraId="1198C714" w14:textId="2DECFC2F" w:rsidR="001E5215" w:rsidRPr="000C2E91" w:rsidRDefault="7A9344E4" w:rsidP="002C2B9F">
      <w:pPr>
        <w:pStyle w:val="ANSVHeading2"/>
        <w:numPr>
          <w:ilvl w:val="1"/>
          <w:numId w:val="2"/>
        </w:numPr>
      </w:pPr>
      <w:bookmarkStart w:id="23" w:name="_Toc463622881"/>
      <w:bookmarkStart w:id="24" w:name="_Toc110429030"/>
      <w:r>
        <w:t>Môi trường Run-time</w:t>
      </w:r>
      <w:bookmarkEnd w:id="23"/>
      <w:bookmarkEnd w:id="24"/>
    </w:p>
    <w:p w14:paraId="2D1A066F" w14:textId="41534018" w:rsidR="005066E9" w:rsidRPr="000C2E91" w:rsidRDefault="00BC2D88" w:rsidP="00812F22">
      <w:pPr>
        <w:spacing w:line="360" w:lineRule="auto"/>
      </w:pPr>
      <w:r w:rsidRPr="000C2E91">
        <w:t xml:space="preserve">Linux </w:t>
      </w:r>
      <w:r w:rsidR="00C01A00">
        <w:t>Ubuntu 18</w:t>
      </w:r>
      <w:r w:rsidR="00FE2FE9" w:rsidRPr="000C2E91">
        <w:t>.04</w:t>
      </w:r>
    </w:p>
    <w:p w14:paraId="073F6D8B" w14:textId="22A3ED90" w:rsidR="001666D1" w:rsidRPr="009D0995" w:rsidRDefault="6036F3BF" w:rsidP="002C2B9F">
      <w:pPr>
        <w:pStyle w:val="ANSVHeading1"/>
        <w:numPr>
          <w:ilvl w:val="0"/>
          <w:numId w:val="2"/>
        </w:numPr>
        <w:spacing w:line="360" w:lineRule="auto"/>
        <w:rPr>
          <w:rStyle w:val="st"/>
          <w:rFonts w:cs="Times New Roman"/>
          <w:lang w:val="en-US"/>
        </w:rPr>
      </w:pPr>
      <w:bookmarkStart w:id="25" w:name="_Toc499306445"/>
      <w:bookmarkStart w:id="26" w:name="_Toc499624302"/>
      <w:bookmarkStart w:id="27" w:name="_Toc110429031"/>
      <w:bookmarkEnd w:id="11"/>
      <w:bookmarkEnd w:id="12"/>
      <w:bookmarkEnd w:id="13"/>
      <w:bookmarkEnd w:id="14"/>
      <w:r w:rsidRPr="79E2DE02">
        <w:rPr>
          <w:rStyle w:val="st"/>
          <w:rFonts w:cs="Times New Roman"/>
          <w:lang w:val="en-US"/>
        </w:rPr>
        <w:lastRenderedPageBreak/>
        <w:t>Mô hình kiến trúc hệ thống</w:t>
      </w:r>
      <w:bookmarkEnd w:id="25"/>
      <w:bookmarkEnd w:id="26"/>
      <w:bookmarkEnd w:id="27"/>
    </w:p>
    <w:p w14:paraId="396A97E7" w14:textId="31928002" w:rsidR="00950D10" w:rsidRPr="00950D10" w:rsidRDefault="6036F3BF" w:rsidP="002C2B9F">
      <w:pPr>
        <w:pStyle w:val="ANSVHeading2"/>
        <w:numPr>
          <w:ilvl w:val="1"/>
          <w:numId w:val="2"/>
        </w:numPr>
        <w:rPr>
          <w:rStyle w:val="st"/>
          <w:rFonts w:cs="Times New Roman"/>
        </w:rPr>
      </w:pPr>
      <w:bookmarkStart w:id="28" w:name="_Toc437438802"/>
      <w:bookmarkStart w:id="29" w:name="_Toc437507966"/>
      <w:bookmarkStart w:id="30" w:name="_Toc499306446"/>
      <w:bookmarkStart w:id="31" w:name="_Toc499624303"/>
      <w:bookmarkStart w:id="32" w:name="_Toc110429032"/>
      <w:r w:rsidRPr="79E2DE02">
        <w:rPr>
          <w:rStyle w:val="st"/>
          <w:rFonts w:cs="Times New Roman"/>
        </w:rPr>
        <w:t>Kiến trúc tổng thể</w:t>
      </w:r>
      <w:bookmarkEnd w:id="28"/>
      <w:bookmarkEnd w:id="29"/>
      <w:bookmarkEnd w:id="30"/>
      <w:bookmarkEnd w:id="31"/>
      <w:bookmarkEnd w:id="32"/>
    </w:p>
    <w:p w14:paraId="26965F18" w14:textId="49298E83" w:rsidR="002328DD" w:rsidRDefault="00105865" w:rsidP="002328DD">
      <w:pPr>
        <w:keepNext/>
        <w:spacing w:before="120" w:line="360" w:lineRule="auto"/>
      </w:pPr>
      <w:r>
        <w:object w:dxaOrig="16500" w:dyaOrig="9855" w14:anchorId="1936AB6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1.8pt;height:4in" o:ole="">
            <v:imagedata r:id="rId8" o:title=""/>
          </v:shape>
          <o:OLEObject Type="Embed" ProgID="Visio.Drawing.15" ShapeID="_x0000_i1025" DrawAspect="Content" ObjectID="_1721134074" r:id="rId9"/>
        </w:object>
      </w:r>
    </w:p>
    <w:p w14:paraId="4B343140" w14:textId="2E9EA5E0" w:rsidR="003C2E7C" w:rsidRDefault="002328DD" w:rsidP="002328DD">
      <w:pPr>
        <w:pStyle w:val="Caption"/>
      </w:pPr>
      <w:r>
        <w:t xml:space="preserve">Hình </w:t>
      </w:r>
      <w:r w:rsidR="00DF2E43">
        <w:rPr>
          <w:noProof/>
        </w:rPr>
        <w:fldChar w:fldCharType="begin"/>
      </w:r>
      <w:r w:rsidR="00DF2E43">
        <w:rPr>
          <w:noProof/>
        </w:rPr>
        <w:instrText xml:space="preserve"> SEQ Hình \* ARABIC </w:instrText>
      </w:r>
      <w:r w:rsidR="00DF2E43">
        <w:rPr>
          <w:noProof/>
        </w:rPr>
        <w:fldChar w:fldCharType="separate"/>
      </w:r>
      <w:r w:rsidR="002E21B4">
        <w:rPr>
          <w:noProof/>
        </w:rPr>
        <w:t>1</w:t>
      </w:r>
      <w:r w:rsidR="00DF2E43">
        <w:rPr>
          <w:noProof/>
        </w:rPr>
        <w:fldChar w:fldCharType="end"/>
      </w:r>
      <w:r>
        <w:t>: Kiến trúc tổng thể hệ thống ONE Link</w:t>
      </w:r>
    </w:p>
    <w:p w14:paraId="68707E18" w14:textId="11CEF25A" w:rsidR="00297053" w:rsidRDefault="00297053" w:rsidP="00297053">
      <w:pPr>
        <w:spacing w:before="120" w:line="360" w:lineRule="auto"/>
        <w:rPr>
          <w:noProof/>
          <w:szCs w:val="26"/>
          <w:lang w:eastAsia="ar-SA"/>
        </w:rPr>
      </w:pPr>
      <w:r>
        <w:rPr>
          <w:noProof/>
          <w:szCs w:val="26"/>
          <w:lang w:eastAsia="ar-SA"/>
        </w:rPr>
        <w:t xml:space="preserve">Hệ thống </w:t>
      </w:r>
      <w:r w:rsidR="001476DD">
        <w:rPr>
          <w:noProof/>
          <w:szCs w:val="26"/>
          <w:lang w:eastAsia="ar-SA"/>
        </w:rPr>
        <w:t>ONE Link</w:t>
      </w:r>
      <w:r>
        <w:rPr>
          <w:noProof/>
          <w:szCs w:val="26"/>
          <w:lang w:eastAsia="ar-SA"/>
        </w:rPr>
        <w:t xml:space="preserve"> là một thành phần của ONE Platform gồm:</w:t>
      </w:r>
    </w:p>
    <w:p w14:paraId="105F47A8" w14:textId="27AEE769" w:rsidR="00BA3A31" w:rsidRPr="00BA3A31" w:rsidRDefault="00BA3A31" w:rsidP="002C2B9F">
      <w:pPr>
        <w:pStyle w:val="ListParagraph"/>
        <w:numPr>
          <w:ilvl w:val="0"/>
          <w:numId w:val="7"/>
        </w:numPr>
        <w:spacing w:before="120" w:line="360" w:lineRule="auto"/>
        <w:textAlignment w:val="auto"/>
        <w:rPr>
          <w:noProof/>
          <w:szCs w:val="26"/>
          <w:lang w:eastAsia="ar-SA"/>
        </w:rPr>
      </w:pPr>
      <w:r>
        <w:rPr>
          <w:noProof/>
          <w:szCs w:val="26"/>
          <w:lang w:eastAsia="ar-SA"/>
        </w:rPr>
        <w:t xml:space="preserve">API Gateway: là cổng cung cấp các API đáp ứng các hệ thống </w:t>
      </w:r>
      <w:r>
        <w:rPr>
          <w:noProof/>
          <w:szCs w:val="26"/>
          <w:lang w:val="vi-VN" w:eastAsia="ar-SA"/>
        </w:rPr>
        <w:t>khác</w:t>
      </w:r>
      <w:r>
        <w:rPr>
          <w:noProof/>
          <w:szCs w:val="26"/>
          <w:lang w:eastAsia="ar-SA"/>
        </w:rPr>
        <w:t>, webapp ONE Link</w:t>
      </w:r>
      <w:r>
        <w:rPr>
          <w:noProof/>
          <w:szCs w:val="26"/>
          <w:lang w:val="vi-VN" w:eastAsia="ar-SA"/>
        </w:rPr>
        <w:t xml:space="preserve"> có thể</w:t>
      </w:r>
      <w:r>
        <w:rPr>
          <w:noProof/>
          <w:szCs w:val="26"/>
          <w:lang w:eastAsia="ar-SA"/>
        </w:rPr>
        <w:t xml:space="preserve"> đăng nhập,</w:t>
      </w:r>
      <w:r>
        <w:rPr>
          <w:noProof/>
          <w:szCs w:val="26"/>
          <w:lang w:val="vi-VN" w:eastAsia="ar-SA"/>
        </w:rPr>
        <w:t xml:space="preserve"> gọi vào apigw của các hệ thống GNMS, One Mesh.</w:t>
      </w:r>
    </w:p>
    <w:p w14:paraId="0B29E1B6" w14:textId="7AD31F28" w:rsidR="003413E1" w:rsidRDefault="00297053" w:rsidP="002C2B9F">
      <w:pPr>
        <w:pStyle w:val="ListParagraph"/>
        <w:numPr>
          <w:ilvl w:val="0"/>
          <w:numId w:val="7"/>
        </w:numPr>
        <w:spacing w:before="120" w:line="360" w:lineRule="auto"/>
        <w:textAlignment w:val="auto"/>
        <w:rPr>
          <w:noProof/>
          <w:szCs w:val="26"/>
          <w:lang w:eastAsia="ar-SA"/>
        </w:rPr>
      </w:pPr>
      <w:r>
        <w:rPr>
          <w:noProof/>
          <w:szCs w:val="26"/>
          <w:lang w:eastAsia="ar-SA"/>
        </w:rPr>
        <w:t>Backend Ser</w:t>
      </w:r>
      <w:r w:rsidR="009E1620">
        <w:rPr>
          <w:noProof/>
          <w:szCs w:val="26"/>
          <w:lang w:eastAsia="ar-SA"/>
        </w:rPr>
        <w:t>vice: bao gồm</w:t>
      </w:r>
      <w:r>
        <w:rPr>
          <w:noProof/>
          <w:szCs w:val="26"/>
          <w:lang w:eastAsia="ar-SA"/>
        </w:rPr>
        <w:t xml:space="preserve"> </w:t>
      </w:r>
    </w:p>
    <w:p w14:paraId="1878128D" w14:textId="28BF5B4A" w:rsidR="00255CD2" w:rsidRDefault="002426CE" w:rsidP="002C2B9F">
      <w:pPr>
        <w:pStyle w:val="ListParagraph"/>
        <w:numPr>
          <w:ilvl w:val="1"/>
          <w:numId w:val="7"/>
        </w:numPr>
        <w:spacing w:before="120" w:line="360" w:lineRule="auto"/>
        <w:textAlignment w:val="auto"/>
        <w:rPr>
          <w:noProof/>
          <w:szCs w:val="26"/>
          <w:lang w:eastAsia="ar-SA"/>
        </w:rPr>
      </w:pPr>
      <w:r>
        <w:rPr>
          <w:noProof/>
          <w:szCs w:val="26"/>
          <w:lang w:eastAsia="ar-SA"/>
        </w:rPr>
        <w:t>Authen</w:t>
      </w:r>
      <w:r w:rsidR="00F34216">
        <w:rPr>
          <w:noProof/>
          <w:szCs w:val="26"/>
          <w:lang w:eastAsia="ar-SA"/>
        </w:rPr>
        <w:t xml:space="preserve">tication </w:t>
      </w:r>
      <w:r>
        <w:rPr>
          <w:noProof/>
          <w:szCs w:val="26"/>
          <w:lang w:eastAsia="ar-SA"/>
        </w:rPr>
        <w:t>&amp;</w:t>
      </w:r>
      <w:r w:rsidR="00F34216">
        <w:rPr>
          <w:noProof/>
          <w:szCs w:val="26"/>
          <w:lang w:eastAsia="ar-SA"/>
        </w:rPr>
        <w:t xml:space="preserve"> </w:t>
      </w:r>
      <w:r>
        <w:rPr>
          <w:noProof/>
          <w:szCs w:val="26"/>
          <w:lang w:eastAsia="ar-SA"/>
        </w:rPr>
        <w:t>Authorization</w:t>
      </w:r>
      <w:r w:rsidR="00E03172">
        <w:rPr>
          <w:noProof/>
          <w:szCs w:val="26"/>
          <w:lang w:eastAsia="ar-SA"/>
        </w:rPr>
        <w:t>: module đảm nhận chức năng</w:t>
      </w:r>
      <w:r>
        <w:rPr>
          <w:noProof/>
          <w:szCs w:val="26"/>
          <w:lang w:eastAsia="ar-SA"/>
        </w:rPr>
        <w:t xml:space="preserve"> quản lý phiên và token cho các truy nhập từ các application</w:t>
      </w:r>
    </w:p>
    <w:p w14:paraId="087BCEC9" w14:textId="087C415F" w:rsidR="00255CD2" w:rsidRPr="002426CE" w:rsidRDefault="002426CE" w:rsidP="002C2B9F">
      <w:pPr>
        <w:pStyle w:val="ListParagraph"/>
        <w:numPr>
          <w:ilvl w:val="1"/>
          <w:numId w:val="7"/>
        </w:numPr>
        <w:spacing w:before="120" w:line="360" w:lineRule="auto"/>
        <w:textAlignment w:val="auto"/>
        <w:rPr>
          <w:noProof/>
          <w:szCs w:val="26"/>
          <w:lang w:eastAsia="ar-SA"/>
        </w:rPr>
      </w:pPr>
      <w:r>
        <w:rPr>
          <w:noProof/>
          <w:szCs w:val="26"/>
          <w:lang w:eastAsia="ar-SA"/>
        </w:rPr>
        <w:t>Device Configuration</w:t>
      </w:r>
      <w:r w:rsidR="007A609C">
        <w:rPr>
          <w:noProof/>
          <w:szCs w:val="26"/>
          <w:lang w:val="vi-VN" w:eastAsia="ar-SA"/>
        </w:rPr>
        <w:t>: module đảm nhận các nghiệp vụ điều hướng, các nghiệp vụ liên quan đến các tham số thiết bị,...</w:t>
      </w:r>
    </w:p>
    <w:p w14:paraId="21E49648" w14:textId="4D6F3915" w:rsidR="002426CE" w:rsidRPr="00331DB1" w:rsidRDefault="002426CE" w:rsidP="002C2B9F">
      <w:pPr>
        <w:pStyle w:val="ListParagraph"/>
        <w:numPr>
          <w:ilvl w:val="1"/>
          <w:numId w:val="7"/>
        </w:numPr>
        <w:spacing w:before="120" w:line="360" w:lineRule="auto"/>
        <w:textAlignment w:val="auto"/>
        <w:rPr>
          <w:noProof/>
          <w:szCs w:val="26"/>
          <w:lang w:eastAsia="ar-SA"/>
        </w:rPr>
      </w:pPr>
      <w:r>
        <w:rPr>
          <w:noProof/>
          <w:szCs w:val="26"/>
          <w:lang w:eastAsia="ar-SA"/>
        </w:rPr>
        <w:t>Log&amp;Report: thu thập log truy nhập từ các application và cung cấp các nghiệp vụ báo cáo.</w:t>
      </w:r>
    </w:p>
    <w:p w14:paraId="03168497" w14:textId="62653593" w:rsidR="00297053" w:rsidRDefault="001476DD" w:rsidP="002C2B9F">
      <w:pPr>
        <w:pStyle w:val="ListParagraph"/>
        <w:numPr>
          <w:ilvl w:val="0"/>
          <w:numId w:val="7"/>
        </w:numPr>
        <w:spacing w:before="120" w:line="360" w:lineRule="auto"/>
        <w:textAlignment w:val="auto"/>
        <w:rPr>
          <w:noProof/>
          <w:szCs w:val="26"/>
          <w:lang w:eastAsia="ar-SA"/>
        </w:rPr>
      </w:pPr>
      <w:r>
        <w:rPr>
          <w:noProof/>
          <w:szCs w:val="26"/>
          <w:lang w:eastAsia="ar-SA"/>
        </w:rPr>
        <w:t>ONE Link</w:t>
      </w:r>
      <w:r w:rsidR="00297053">
        <w:rPr>
          <w:noProof/>
          <w:szCs w:val="26"/>
          <w:lang w:eastAsia="ar-SA"/>
        </w:rPr>
        <w:t xml:space="preserve"> Webapp: Khối chịu trách nhiệm cung cấp giao diện tương tác giữa người dùng và</w:t>
      </w:r>
      <w:r w:rsidR="00F37EF7">
        <w:rPr>
          <w:noProof/>
          <w:szCs w:val="26"/>
          <w:lang w:val="vi-VN" w:eastAsia="ar-SA"/>
        </w:rPr>
        <w:t>o</w:t>
      </w:r>
      <w:r w:rsidR="00297053">
        <w:rPr>
          <w:noProof/>
          <w:szCs w:val="26"/>
          <w:lang w:eastAsia="ar-SA"/>
        </w:rPr>
        <w:t xml:space="preserve"> hệ thống</w:t>
      </w:r>
      <w:r w:rsidR="00994131">
        <w:rPr>
          <w:noProof/>
          <w:szCs w:val="26"/>
          <w:lang w:val="vi-VN" w:eastAsia="ar-SA"/>
        </w:rPr>
        <w:t xml:space="preserve"> ONE Link</w:t>
      </w:r>
      <w:r w:rsidR="00297053">
        <w:rPr>
          <w:noProof/>
          <w:szCs w:val="26"/>
          <w:lang w:eastAsia="ar-SA"/>
        </w:rPr>
        <w:t>.</w:t>
      </w:r>
    </w:p>
    <w:p w14:paraId="12888B0D" w14:textId="227CCA33" w:rsidR="00473EED" w:rsidRPr="00810600" w:rsidRDefault="004C2C9B" w:rsidP="002C2B9F">
      <w:pPr>
        <w:pStyle w:val="ANSVHeading3"/>
        <w:numPr>
          <w:ilvl w:val="0"/>
          <w:numId w:val="7"/>
        </w:numPr>
        <w:spacing w:line="360" w:lineRule="auto"/>
        <w:outlineLvl w:val="9"/>
        <w:rPr>
          <w:rStyle w:val="st"/>
          <w:rFonts w:cs="Times New Roman"/>
          <w:b w:val="0"/>
          <w:szCs w:val="22"/>
          <w:lang w:val="en-US"/>
        </w:rPr>
      </w:pPr>
      <w:r>
        <w:rPr>
          <w:rStyle w:val="st"/>
          <w:b w:val="0"/>
          <w:lang w:val="en-US"/>
        </w:rPr>
        <w:lastRenderedPageBreak/>
        <w:t>Message Queue: C</w:t>
      </w:r>
      <w:r w:rsidR="00473EED">
        <w:rPr>
          <w:rStyle w:val="st"/>
          <w:b w:val="0"/>
          <w:lang w:val="en-US"/>
        </w:rPr>
        <w:t>ung cấp phương thức kết nối xử lý bất đồng bộ giữa các thành phần, giúp tăng hiệu năng xử lý của hệ thống.</w:t>
      </w:r>
    </w:p>
    <w:p w14:paraId="547BD03D" w14:textId="4BF22CA2" w:rsidR="00D3387D" w:rsidRPr="00331DB1" w:rsidRDefault="00473EED" w:rsidP="002C2B9F">
      <w:pPr>
        <w:pStyle w:val="ANSVHeading3"/>
        <w:numPr>
          <w:ilvl w:val="0"/>
          <w:numId w:val="7"/>
        </w:numPr>
        <w:spacing w:line="360" w:lineRule="auto"/>
        <w:outlineLvl w:val="9"/>
        <w:rPr>
          <w:b w:val="0"/>
          <w:szCs w:val="22"/>
          <w:lang w:val="en-US"/>
        </w:rPr>
      </w:pPr>
      <w:r>
        <w:rPr>
          <w:rStyle w:val="st"/>
          <w:b w:val="0"/>
          <w:lang w:val="en-US"/>
        </w:rPr>
        <w:t>Database &amp; Cach</w:t>
      </w:r>
      <w:r w:rsidR="004C2C9B">
        <w:rPr>
          <w:rStyle w:val="st"/>
          <w:b w:val="0"/>
          <w:lang w:val="en-US"/>
        </w:rPr>
        <w:t xml:space="preserve">e: </w:t>
      </w:r>
      <w:r w:rsidR="004C2C9B">
        <w:rPr>
          <w:rFonts w:eastAsia="Calibri"/>
          <w:b w:val="0"/>
          <w:szCs w:val="26"/>
          <w:lang w:val="en-US"/>
        </w:rPr>
        <w:t>K</w:t>
      </w:r>
      <w:r w:rsidR="004C2C9B" w:rsidRPr="004C2C9B">
        <w:rPr>
          <w:rFonts w:eastAsia="Calibri"/>
          <w:b w:val="0"/>
          <w:szCs w:val="26"/>
        </w:rPr>
        <w:t>hối chức năng thực hiện lưu trữ dữ liệu và cung cấp</w:t>
      </w:r>
      <w:r w:rsidR="00BB1C24">
        <w:rPr>
          <w:rFonts w:eastAsia="Calibri"/>
          <w:b w:val="0"/>
          <w:szCs w:val="26"/>
          <w:lang w:val="en-US"/>
        </w:rPr>
        <w:t xml:space="preserve"> </w:t>
      </w:r>
      <w:r w:rsidR="004C2C9B" w:rsidRPr="004C2C9B">
        <w:rPr>
          <w:rFonts w:eastAsia="Calibri"/>
          <w:b w:val="0"/>
          <w:szCs w:val="26"/>
        </w:rPr>
        <w:t xml:space="preserve"> các phương thức để các thành phần khác có thể truy vấn dữ liệu</w:t>
      </w:r>
      <w:r>
        <w:rPr>
          <w:rStyle w:val="st"/>
          <w:b w:val="0"/>
          <w:lang w:val="en-US"/>
        </w:rPr>
        <w:t>, kết hợp phương thức cache giúp tăng tốc xử lý của hệ thống.</w:t>
      </w:r>
    </w:p>
    <w:p w14:paraId="18AC0163" w14:textId="7477F44A" w:rsidR="003B46FA" w:rsidRDefault="6D88BD8C" w:rsidP="002C2B9F">
      <w:pPr>
        <w:pStyle w:val="ANSVHeading2"/>
        <w:numPr>
          <w:ilvl w:val="1"/>
          <w:numId w:val="2"/>
        </w:numPr>
        <w:rPr>
          <w:rStyle w:val="st"/>
          <w:rFonts w:cs="Times New Roman"/>
        </w:rPr>
      </w:pPr>
      <w:bookmarkStart w:id="33" w:name="_Toc110429033"/>
      <w:r w:rsidRPr="79E2DE02">
        <w:rPr>
          <w:rStyle w:val="st"/>
          <w:rFonts w:cs="Times New Roman"/>
        </w:rPr>
        <w:t>Các giao tiếp sử dụng</w:t>
      </w:r>
      <w:bookmarkEnd w:id="33"/>
    </w:p>
    <w:tbl>
      <w:tblPr>
        <w:tblStyle w:val="TableGrid"/>
        <w:tblW w:w="4926" w:type="pct"/>
        <w:tblLook w:val="04A0" w:firstRow="1" w:lastRow="0" w:firstColumn="1" w:lastColumn="0" w:noHBand="0" w:noVBand="1"/>
      </w:tblPr>
      <w:tblGrid>
        <w:gridCol w:w="1906"/>
        <w:gridCol w:w="2162"/>
        <w:gridCol w:w="5424"/>
      </w:tblGrid>
      <w:tr w:rsidR="00637C42" w:rsidRPr="000C2E91" w14:paraId="008238C6" w14:textId="77777777" w:rsidTr="00540B8A">
        <w:trPr>
          <w:trHeight w:val="605"/>
        </w:trPr>
        <w:tc>
          <w:tcPr>
            <w:tcW w:w="1004" w:type="pct"/>
            <w:shd w:val="clear" w:color="auto" w:fill="1F4E79" w:themeFill="accent1" w:themeFillShade="80"/>
            <w:hideMark/>
          </w:tcPr>
          <w:p w14:paraId="79E60042" w14:textId="77777777" w:rsidR="00637C42" w:rsidRPr="000C2E91" w:rsidRDefault="00637C42" w:rsidP="00471F3B">
            <w:pPr>
              <w:spacing w:before="120" w:line="360" w:lineRule="auto"/>
              <w:contextualSpacing/>
              <w:rPr>
                <w:b/>
                <w:color w:val="FFFFFF" w:themeColor="background1"/>
                <w:szCs w:val="26"/>
              </w:rPr>
            </w:pPr>
            <w:r w:rsidRPr="000C2E91">
              <w:rPr>
                <w:b/>
                <w:color w:val="FFFFFF" w:themeColor="background1"/>
                <w:szCs w:val="26"/>
              </w:rPr>
              <w:t>Tên</w:t>
            </w:r>
          </w:p>
        </w:tc>
        <w:tc>
          <w:tcPr>
            <w:tcW w:w="1139" w:type="pct"/>
            <w:shd w:val="clear" w:color="auto" w:fill="1F4E79" w:themeFill="accent1" w:themeFillShade="80"/>
          </w:tcPr>
          <w:p w14:paraId="07A4CE3B" w14:textId="0354B864" w:rsidR="00637C42" w:rsidRPr="000C2E91" w:rsidRDefault="00637C42" w:rsidP="00471F3B">
            <w:pPr>
              <w:spacing w:before="120" w:line="360" w:lineRule="auto"/>
              <w:contextualSpacing/>
              <w:rPr>
                <w:b/>
                <w:bCs/>
                <w:color w:val="FFFFFF" w:themeColor="background1"/>
                <w:szCs w:val="26"/>
              </w:rPr>
            </w:pPr>
            <w:r>
              <w:rPr>
                <w:b/>
                <w:bCs/>
                <w:color w:val="FFFFFF" w:themeColor="background1"/>
                <w:szCs w:val="26"/>
              </w:rPr>
              <w:t>Mục đích</w:t>
            </w:r>
          </w:p>
        </w:tc>
        <w:tc>
          <w:tcPr>
            <w:tcW w:w="2857" w:type="pct"/>
            <w:shd w:val="clear" w:color="auto" w:fill="1F4E79" w:themeFill="accent1" w:themeFillShade="80"/>
            <w:hideMark/>
          </w:tcPr>
          <w:p w14:paraId="5888506D" w14:textId="076686E5" w:rsidR="00637C42" w:rsidRPr="000C2E91" w:rsidRDefault="00637C42" w:rsidP="00471F3B">
            <w:pPr>
              <w:spacing w:before="120" w:line="360" w:lineRule="auto"/>
              <w:contextualSpacing/>
              <w:rPr>
                <w:color w:val="FFFFFF" w:themeColor="background1"/>
                <w:szCs w:val="26"/>
              </w:rPr>
            </w:pPr>
            <w:r>
              <w:rPr>
                <w:b/>
                <w:bCs/>
                <w:color w:val="FFFFFF" w:themeColor="background1"/>
                <w:szCs w:val="26"/>
              </w:rPr>
              <w:t>Param</w:t>
            </w:r>
          </w:p>
        </w:tc>
      </w:tr>
      <w:tr w:rsidR="00540B8A" w:rsidRPr="000C2E91" w14:paraId="423CDECA" w14:textId="77777777" w:rsidTr="00540B8A">
        <w:trPr>
          <w:trHeight w:val="747"/>
        </w:trPr>
        <w:tc>
          <w:tcPr>
            <w:tcW w:w="1004" w:type="pct"/>
          </w:tcPr>
          <w:p w14:paraId="11EE63E0" w14:textId="52B60466" w:rsidR="00540B8A" w:rsidRDefault="00540B8A" w:rsidP="00540B8A">
            <w:pPr>
              <w:spacing w:before="120" w:line="360" w:lineRule="auto"/>
              <w:contextualSpacing/>
              <w:jc w:val="left"/>
              <w:rPr>
                <w:szCs w:val="26"/>
              </w:rPr>
            </w:pPr>
            <w:r>
              <w:rPr>
                <w:szCs w:val="26"/>
              </w:rPr>
              <w:t>HTTP/REST API</w:t>
            </w:r>
          </w:p>
        </w:tc>
        <w:tc>
          <w:tcPr>
            <w:tcW w:w="1139" w:type="pct"/>
          </w:tcPr>
          <w:p w14:paraId="017A3AA8" w14:textId="6A88C61B" w:rsidR="00540B8A" w:rsidRDefault="00540B8A" w:rsidP="00540B8A">
            <w:pPr>
              <w:spacing w:before="120" w:line="360" w:lineRule="auto"/>
              <w:contextualSpacing/>
              <w:jc w:val="left"/>
              <w:rPr>
                <w:szCs w:val="26"/>
              </w:rPr>
            </w:pPr>
            <w:r>
              <w:rPr>
                <w:szCs w:val="26"/>
              </w:rPr>
              <w:t>Giao tiếp giữa  các hệ thống ngoài</w:t>
            </w:r>
            <w:r w:rsidR="00552F04">
              <w:rPr>
                <w:szCs w:val="26"/>
                <w:lang w:val="vi-VN"/>
              </w:rPr>
              <w:t xml:space="preserve">, </w:t>
            </w:r>
            <w:r w:rsidR="00E26BE1">
              <w:rPr>
                <w:szCs w:val="26"/>
                <w:lang w:val="vi-VN"/>
              </w:rPr>
              <w:t>ONE Link</w:t>
            </w:r>
            <w:r w:rsidR="00552F04">
              <w:rPr>
                <w:szCs w:val="26"/>
                <w:lang w:val="vi-VN"/>
              </w:rPr>
              <w:t xml:space="preserve"> webapp</w:t>
            </w:r>
            <w:r>
              <w:rPr>
                <w:szCs w:val="26"/>
              </w:rPr>
              <w:t xml:space="preserve"> với API Gateway</w:t>
            </w:r>
          </w:p>
        </w:tc>
        <w:tc>
          <w:tcPr>
            <w:tcW w:w="2857" w:type="pct"/>
          </w:tcPr>
          <w:p w14:paraId="4BF99040" w14:textId="77777777" w:rsidR="00540B8A" w:rsidRDefault="00540B8A" w:rsidP="00540B8A">
            <w:pPr>
              <w:pStyle w:val="FirstLevelBullet"/>
              <w:ind w:left="176" w:hanging="142"/>
            </w:pPr>
            <w:r>
              <w:t>HTTP (POST, GET, PUT, DELETE)</w:t>
            </w:r>
          </w:p>
          <w:p w14:paraId="401FC429" w14:textId="77777777" w:rsidR="00540B8A" w:rsidRDefault="00540B8A" w:rsidP="00540B8A">
            <w:pPr>
              <w:pStyle w:val="FirstLevelBullet"/>
              <w:ind w:left="176" w:hanging="142"/>
            </w:pPr>
            <w:r>
              <w:t>Content-Type: Appilcation</w:t>
            </w:r>
          </w:p>
          <w:p w14:paraId="1DB53BBA" w14:textId="066183E6" w:rsidR="00540B8A" w:rsidRDefault="00540B8A" w:rsidP="00540B8A">
            <w:pPr>
              <w:pStyle w:val="FirstLevelBullet"/>
              <w:ind w:left="176" w:hanging="142"/>
            </w:pPr>
            <w:r>
              <w:t>API của API Gateway cung cấp cho các hệ thống ngoài.</w:t>
            </w:r>
          </w:p>
          <w:p w14:paraId="4CC11873" w14:textId="4688D894" w:rsidR="00540B8A" w:rsidRDefault="00540B8A" w:rsidP="00540B8A">
            <w:pPr>
              <w:pStyle w:val="FirstLevelBullet"/>
              <w:ind w:left="176" w:hanging="142"/>
            </w:pPr>
            <w:r>
              <w:t>Các API được xác thực bằng token cấp cho các hệ thống ngoài.</w:t>
            </w:r>
          </w:p>
          <w:p w14:paraId="26D3D15D" w14:textId="77777777" w:rsidR="00540B8A" w:rsidRDefault="00540B8A" w:rsidP="00540B8A">
            <w:pPr>
              <w:pStyle w:val="FirstLevelBullet"/>
              <w:ind w:left="176" w:hanging="142"/>
            </w:pPr>
            <w:r>
              <w:t>Nội dung bản tin được đóng gói dữ liệu dạng JSON.</w:t>
            </w:r>
          </w:p>
          <w:p w14:paraId="4928EDF0" w14:textId="5F833601" w:rsidR="00540B8A" w:rsidRDefault="00540B8A" w:rsidP="00540B8A">
            <w:pPr>
              <w:pStyle w:val="FirstLevelBullet"/>
              <w:ind w:left="176" w:firstLine="0"/>
            </w:pPr>
            <w:r>
              <w:t>Các param chính: AppId, token</w:t>
            </w:r>
          </w:p>
        </w:tc>
      </w:tr>
      <w:tr w:rsidR="00540B8A" w:rsidRPr="000C2E91" w14:paraId="7E522B45" w14:textId="77777777" w:rsidTr="00540B8A">
        <w:trPr>
          <w:trHeight w:val="747"/>
        </w:trPr>
        <w:tc>
          <w:tcPr>
            <w:tcW w:w="1004" w:type="pct"/>
          </w:tcPr>
          <w:p w14:paraId="13033B8C" w14:textId="3845F024" w:rsidR="00540B8A" w:rsidRPr="000C2E91" w:rsidRDefault="00540B8A" w:rsidP="00540B8A">
            <w:pPr>
              <w:spacing w:before="120" w:line="360" w:lineRule="auto"/>
              <w:contextualSpacing/>
              <w:jc w:val="left"/>
              <w:rPr>
                <w:szCs w:val="26"/>
              </w:rPr>
            </w:pPr>
            <w:r>
              <w:rPr>
                <w:szCs w:val="26"/>
              </w:rPr>
              <w:t>Internal Protocol 1</w:t>
            </w:r>
          </w:p>
        </w:tc>
        <w:tc>
          <w:tcPr>
            <w:tcW w:w="1139" w:type="pct"/>
          </w:tcPr>
          <w:p w14:paraId="7E10223D" w14:textId="05745F5E" w:rsidR="00540B8A" w:rsidRPr="000C2E91" w:rsidRDefault="00597851" w:rsidP="00597851">
            <w:pPr>
              <w:spacing w:before="120" w:line="360" w:lineRule="auto"/>
              <w:contextualSpacing/>
              <w:jc w:val="left"/>
              <w:rPr>
                <w:szCs w:val="26"/>
              </w:rPr>
            </w:pPr>
            <w:r>
              <w:rPr>
                <w:szCs w:val="26"/>
              </w:rPr>
              <w:t>Giao tiếp giữa</w:t>
            </w:r>
            <w:r w:rsidR="00154438">
              <w:rPr>
                <w:szCs w:val="26"/>
              </w:rPr>
              <w:t xml:space="preserve"> API G</w:t>
            </w:r>
            <w:r>
              <w:rPr>
                <w:szCs w:val="26"/>
              </w:rPr>
              <w:t xml:space="preserve">ateway </w:t>
            </w:r>
            <w:r w:rsidR="00540B8A">
              <w:rPr>
                <w:szCs w:val="26"/>
              </w:rPr>
              <w:t>và backend services</w:t>
            </w:r>
          </w:p>
        </w:tc>
        <w:tc>
          <w:tcPr>
            <w:tcW w:w="2857" w:type="pct"/>
          </w:tcPr>
          <w:p w14:paraId="5B04C132" w14:textId="70D8270D" w:rsidR="00154438" w:rsidRPr="009D0995" w:rsidRDefault="00154438" w:rsidP="00154438">
            <w:pPr>
              <w:pStyle w:val="FirstLevelBullet"/>
              <w:ind w:left="176" w:hanging="142"/>
              <w:rPr>
                <w:lang w:val="fr-FR"/>
              </w:rPr>
            </w:pPr>
            <w:r w:rsidRPr="009D0995">
              <w:rPr>
                <w:lang w:val="fr-FR"/>
              </w:rPr>
              <w:t>Bản tin</w:t>
            </w:r>
            <w:r>
              <w:rPr>
                <w:lang w:val="fr-FR"/>
              </w:rPr>
              <w:t xml:space="preserve"> AMQP</w:t>
            </w:r>
            <w:r w:rsidRPr="009D0995">
              <w:rPr>
                <w:lang w:val="fr-FR"/>
              </w:rPr>
              <w:t xml:space="preserve"> giao tiếp bất động bộ giữa</w:t>
            </w:r>
            <w:r>
              <w:rPr>
                <w:lang w:val="fr-FR"/>
              </w:rPr>
              <w:t xml:space="preserve"> API Gateway</w:t>
            </w:r>
            <w:r w:rsidRPr="009D0995">
              <w:rPr>
                <w:lang w:val="fr-FR"/>
              </w:rPr>
              <w:t xml:space="preserve"> các service</w:t>
            </w:r>
            <w:r>
              <w:rPr>
                <w:lang w:val="fr-FR"/>
              </w:rPr>
              <w:t xml:space="preserve"> backend</w:t>
            </w:r>
            <w:r w:rsidRPr="009D0995">
              <w:rPr>
                <w:lang w:val="fr-FR"/>
              </w:rPr>
              <w:t xml:space="preserve"> gửi qua message queue</w:t>
            </w:r>
            <w:r>
              <w:rPr>
                <w:lang w:val="fr-FR"/>
              </w:rPr>
              <w:t>.</w:t>
            </w:r>
          </w:p>
          <w:p w14:paraId="60747F6B" w14:textId="77777777" w:rsidR="00154438" w:rsidRPr="009D0995" w:rsidRDefault="00154438" w:rsidP="00154438">
            <w:pPr>
              <w:pStyle w:val="FirstLevelBullet"/>
              <w:ind w:left="176" w:hanging="142"/>
              <w:rPr>
                <w:lang w:val="fr-FR"/>
              </w:rPr>
            </w:pPr>
            <w:r w:rsidRPr="009D0995">
              <w:rPr>
                <w:lang w:val="fr-FR"/>
              </w:rPr>
              <w:t>Nội dung của bản tin được đóng gói dữ liệu dạng JSON.</w:t>
            </w:r>
          </w:p>
          <w:p w14:paraId="7049070E" w14:textId="77777777" w:rsidR="00154438" w:rsidRDefault="00154438" w:rsidP="00154438">
            <w:pPr>
              <w:pStyle w:val="FirstLevelBullet"/>
              <w:ind w:left="176" w:hanging="142"/>
            </w:pPr>
            <w:r>
              <w:t>Các param chính:</w:t>
            </w:r>
          </w:p>
          <w:p w14:paraId="3CA0A676" w14:textId="28A9EDC3" w:rsidR="00154438" w:rsidRDefault="00154438" w:rsidP="00154438">
            <w:pPr>
              <w:pStyle w:val="FirstLevelBullet"/>
              <w:ind w:left="176" w:firstLine="0"/>
            </w:pPr>
            <w:r>
              <w:t xml:space="preserve">+ </w:t>
            </w:r>
            <w:r w:rsidR="00EC4D3F">
              <w:t>command</w:t>
            </w:r>
            <w:r>
              <w:t xml:space="preserve">: </w:t>
            </w:r>
            <w:r w:rsidR="00EC4D3F">
              <w:t>lệnh muốn thực hiện</w:t>
            </w:r>
          </w:p>
          <w:p w14:paraId="7A1ED8CD" w14:textId="50208CA6" w:rsidR="00154438" w:rsidRDefault="00154438" w:rsidP="00154438">
            <w:pPr>
              <w:pStyle w:val="FirstLevelBullet"/>
              <w:ind w:left="176" w:firstLine="0"/>
            </w:pPr>
            <w:r>
              <w:t>+ app_id</w:t>
            </w:r>
            <w:r w:rsidR="002426CE">
              <w:t xml:space="preserve">: </w:t>
            </w:r>
            <w:r>
              <w:t>phân biệt request của app nào</w:t>
            </w:r>
          </w:p>
          <w:p w14:paraId="4BFE8571" w14:textId="4C0AEC0F" w:rsidR="00540B8A" w:rsidRPr="000C2E91" w:rsidRDefault="00154438" w:rsidP="00EC4D3F">
            <w:pPr>
              <w:pStyle w:val="FirstLevelBullet"/>
              <w:ind w:left="176" w:firstLine="0"/>
            </w:pPr>
            <w:r>
              <w:t>+ deviceId</w:t>
            </w:r>
            <w:r w:rsidR="00EC4D3F">
              <w:t>,…</w:t>
            </w:r>
          </w:p>
        </w:tc>
      </w:tr>
      <w:tr w:rsidR="00540B8A" w:rsidRPr="000C2E91" w14:paraId="7FAB7069" w14:textId="77777777" w:rsidTr="00540B8A">
        <w:trPr>
          <w:trHeight w:val="479"/>
        </w:trPr>
        <w:tc>
          <w:tcPr>
            <w:tcW w:w="1004" w:type="pct"/>
          </w:tcPr>
          <w:p w14:paraId="769C06C3" w14:textId="242AEAC6" w:rsidR="00540B8A" w:rsidRPr="000C2E91" w:rsidRDefault="00A3582A" w:rsidP="00540B8A">
            <w:pPr>
              <w:spacing w:before="120" w:line="360" w:lineRule="auto"/>
              <w:contextualSpacing/>
              <w:jc w:val="left"/>
              <w:rPr>
                <w:szCs w:val="26"/>
              </w:rPr>
            </w:pPr>
            <w:r>
              <w:rPr>
                <w:szCs w:val="26"/>
              </w:rPr>
              <w:t>Internal Protocol 2</w:t>
            </w:r>
          </w:p>
        </w:tc>
        <w:tc>
          <w:tcPr>
            <w:tcW w:w="1139" w:type="pct"/>
          </w:tcPr>
          <w:p w14:paraId="5ABC51B0" w14:textId="173601A3" w:rsidR="00540B8A" w:rsidRPr="009D0995" w:rsidRDefault="00B7779B" w:rsidP="00B7779B">
            <w:pPr>
              <w:spacing w:before="120" w:line="360" w:lineRule="auto"/>
              <w:contextualSpacing/>
              <w:jc w:val="left"/>
              <w:rPr>
                <w:szCs w:val="26"/>
                <w:lang w:val="fr-FR"/>
              </w:rPr>
            </w:pPr>
            <w:r>
              <w:rPr>
                <w:szCs w:val="26"/>
                <w:lang w:val="fr-FR"/>
              </w:rPr>
              <w:t xml:space="preserve">Giao tiếp giữa các service qua </w:t>
            </w:r>
            <w:r w:rsidR="00540B8A" w:rsidRPr="009D0995">
              <w:rPr>
                <w:szCs w:val="26"/>
                <w:lang w:val="fr-FR"/>
              </w:rPr>
              <w:t>message</w:t>
            </w:r>
            <w:r>
              <w:rPr>
                <w:szCs w:val="26"/>
                <w:lang w:val="fr-FR"/>
              </w:rPr>
              <w:t xml:space="preserve"> queue.</w:t>
            </w:r>
          </w:p>
        </w:tc>
        <w:tc>
          <w:tcPr>
            <w:tcW w:w="2857" w:type="pct"/>
          </w:tcPr>
          <w:p w14:paraId="07CF28A1" w14:textId="48E524C7" w:rsidR="00540B8A" w:rsidRPr="009D0995" w:rsidRDefault="00540B8A" w:rsidP="00540B8A">
            <w:pPr>
              <w:pStyle w:val="FirstLevelBullet"/>
              <w:ind w:left="176" w:hanging="142"/>
              <w:rPr>
                <w:lang w:val="fr-FR"/>
              </w:rPr>
            </w:pPr>
            <w:r w:rsidRPr="009D0995">
              <w:rPr>
                <w:lang w:val="fr-FR"/>
              </w:rPr>
              <w:t>Bản tin giao tiếp bất động bộ giữa các service gửi qua message queue</w:t>
            </w:r>
          </w:p>
          <w:p w14:paraId="1C5024CC" w14:textId="77777777" w:rsidR="00540B8A" w:rsidRPr="009D0995" w:rsidRDefault="00540B8A" w:rsidP="00540B8A">
            <w:pPr>
              <w:pStyle w:val="FirstLevelBullet"/>
              <w:ind w:left="176" w:hanging="142"/>
              <w:rPr>
                <w:lang w:val="fr-FR"/>
              </w:rPr>
            </w:pPr>
            <w:r w:rsidRPr="009D0995">
              <w:rPr>
                <w:lang w:val="fr-FR"/>
              </w:rPr>
              <w:t>Nội dung của bản tin được đóng gói dữ liệu dạng JSON.</w:t>
            </w:r>
          </w:p>
          <w:p w14:paraId="45B01011" w14:textId="77777777" w:rsidR="00540B8A" w:rsidRDefault="00540B8A" w:rsidP="00540B8A">
            <w:pPr>
              <w:pStyle w:val="FirstLevelBullet"/>
              <w:ind w:left="176" w:hanging="142"/>
            </w:pPr>
            <w:r>
              <w:t>Các param chính:</w:t>
            </w:r>
          </w:p>
          <w:p w14:paraId="5991633F" w14:textId="5881185C" w:rsidR="00540B8A" w:rsidRDefault="00540B8A" w:rsidP="00540B8A">
            <w:pPr>
              <w:pStyle w:val="FirstLevelBullet"/>
              <w:ind w:left="176" w:firstLine="0"/>
            </w:pPr>
            <w:r>
              <w:t xml:space="preserve">+ </w:t>
            </w:r>
            <w:r w:rsidR="008D76B1">
              <w:t>command</w:t>
            </w:r>
            <w:r>
              <w:t xml:space="preserve">: </w:t>
            </w:r>
            <w:r w:rsidR="008D76B1">
              <w:t>lệnh muốn thực hiện.</w:t>
            </w:r>
          </w:p>
          <w:p w14:paraId="0596A7AE" w14:textId="768F0086" w:rsidR="00540B8A" w:rsidRPr="000C2E91" w:rsidRDefault="002426CE" w:rsidP="002426CE">
            <w:pPr>
              <w:pStyle w:val="FirstLevelBullet"/>
              <w:ind w:left="176" w:firstLine="0"/>
            </w:pPr>
            <w:r>
              <w:t xml:space="preserve">+ app_id: </w:t>
            </w:r>
            <w:r w:rsidR="00540B8A">
              <w:t>phân biệt request của app nào</w:t>
            </w:r>
            <w:r w:rsidR="00A3582A">
              <w:t>.</w:t>
            </w:r>
          </w:p>
        </w:tc>
      </w:tr>
      <w:tr w:rsidR="00540B8A" w:rsidRPr="000C2E91" w14:paraId="6480AF7A" w14:textId="77777777" w:rsidTr="00540B8A">
        <w:trPr>
          <w:trHeight w:val="479"/>
        </w:trPr>
        <w:tc>
          <w:tcPr>
            <w:tcW w:w="1004" w:type="pct"/>
          </w:tcPr>
          <w:p w14:paraId="3FD3A93D" w14:textId="6ECF3BC9" w:rsidR="00540B8A" w:rsidRPr="000C2E91" w:rsidRDefault="00A3582A" w:rsidP="00540B8A">
            <w:pPr>
              <w:spacing w:before="120" w:line="360" w:lineRule="auto"/>
              <w:contextualSpacing/>
              <w:jc w:val="left"/>
              <w:rPr>
                <w:szCs w:val="26"/>
              </w:rPr>
            </w:pPr>
            <w:r>
              <w:rPr>
                <w:szCs w:val="26"/>
              </w:rPr>
              <w:t>Internal Protocol 3</w:t>
            </w:r>
          </w:p>
        </w:tc>
        <w:tc>
          <w:tcPr>
            <w:tcW w:w="1139" w:type="pct"/>
          </w:tcPr>
          <w:p w14:paraId="361056F0" w14:textId="10EEE3FA" w:rsidR="00540B8A" w:rsidRPr="000C2E91" w:rsidRDefault="00540B8A" w:rsidP="00540B8A">
            <w:pPr>
              <w:spacing w:before="120" w:line="360" w:lineRule="auto"/>
              <w:contextualSpacing/>
              <w:jc w:val="left"/>
              <w:rPr>
                <w:szCs w:val="26"/>
              </w:rPr>
            </w:pPr>
            <w:r>
              <w:rPr>
                <w:szCs w:val="26"/>
              </w:rPr>
              <w:t xml:space="preserve">Giao tiếp giữa các service của One </w:t>
            </w:r>
            <w:r>
              <w:rPr>
                <w:szCs w:val="26"/>
              </w:rPr>
              <w:lastRenderedPageBreak/>
              <w:t>Platform</w:t>
            </w:r>
            <w:r w:rsidR="00AB0E14">
              <w:rPr>
                <w:szCs w:val="26"/>
              </w:rPr>
              <w:t xml:space="preserve"> với APIGW của GNMS, OneMesh</w:t>
            </w:r>
          </w:p>
        </w:tc>
        <w:tc>
          <w:tcPr>
            <w:tcW w:w="2857" w:type="pct"/>
          </w:tcPr>
          <w:p w14:paraId="1696E8DA" w14:textId="77777777" w:rsidR="00AB0E14" w:rsidRDefault="00AB0E14" w:rsidP="00AB0E14">
            <w:pPr>
              <w:pStyle w:val="FirstLevelBullet"/>
              <w:ind w:left="176" w:hanging="142"/>
            </w:pPr>
            <w:r>
              <w:lastRenderedPageBreak/>
              <w:t>HTTP (POST, GET, PUT, DELETE)</w:t>
            </w:r>
          </w:p>
          <w:p w14:paraId="366FB80E" w14:textId="74A4633A" w:rsidR="00AB0E14" w:rsidRDefault="004C523F" w:rsidP="00AB0E14">
            <w:pPr>
              <w:pStyle w:val="FirstLevelBullet"/>
              <w:ind w:left="176" w:hanging="142"/>
            </w:pPr>
            <w:r>
              <w:t>Content-Type: Appli</w:t>
            </w:r>
            <w:r w:rsidR="00AB0E14">
              <w:t>cation</w:t>
            </w:r>
          </w:p>
          <w:p w14:paraId="76F4C826" w14:textId="5039668A" w:rsidR="00AB0E14" w:rsidRDefault="00AB0E14" w:rsidP="00AB0E14">
            <w:pPr>
              <w:pStyle w:val="FirstLevelBullet"/>
              <w:ind w:left="176" w:hanging="142"/>
            </w:pPr>
            <w:r>
              <w:lastRenderedPageBreak/>
              <w:t xml:space="preserve">Backend </w:t>
            </w:r>
            <w:r w:rsidR="00E26BE1">
              <w:t>ONE Link</w:t>
            </w:r>
            <w:r>
              <w:t xml:space="preserve"> sẽ gọi đến APIGW của các hệ thống bên trong như GNMS, OneMesh để thực hiện các lệnh với thiết bị ONT, Mesh.</w:t>
            </w:r>
          </w:p>
          <w:p w14:paraId="27AF5C8E" w14:textId="0DC1B984" w:rsidR="00AB0E14" w:rsidRDefault="00AB0E14" w:rsidP="00AB0E14">
            <w:pPr>
              <w:pStyle w:val="FirstLevelBullet"/>
              <w:ind w:left="176" w:hanging="142"/>
            </w:pPr>
            <w:r>
              <w:t>Các API được xác thực bằng token cấp cho các hệ thống ngoài của apigw của GNMS, ONE Mesh.</w:t>
            </w:r>
          </w:p>
          <w:p w14:paraId="0D7E8C14" w14:textId="77777777" w:rsidR="00AB0E14" w:rsidRDefault="00AB0E14" w:rsidP="00AB0E14">
            <w:pPr>
              <w:pStyle w:val="FirstLevelBullet"/>
              <w:ind w:left="176" w:hanging="142"/>
            </w:pPr>
            <w:r>
              <w:t>Nội dung bản tin được đóng gói dữ liệu dạng JSON.</w:t>
            </w:r>
          </w:p>
          <w:p w14:paraId="2BE3FD7F" w14:textId="19FA207C" w:rsidR="00540B8A" w:rsidRPr="000741AD" w:rsidRDefault="00AB0E14" w:rsidP="00AB0E14">
            <w:pPr>
              <w:pStyle w:val="FirstLevelBullet"/>
              <w:ind w:left="176" w:firstLine="0"/>
            </w:pPr>
            <w:r>
              <w:t>Các param chính: token</w:t>
            </w:r>
          </w:p>
        </w:tc>
      </w:tr>
    </w:tbl>
    <w:p w14:paraId="15C46279" w14:textId="73853354" w:rsidR="00637C42" w:rsidRPr="00637C42" w:rsidRDefault="00637C42" w:rsidP="00637C42"/>
    <w:p w14:paraId="3B35E901" w14:textId="5201E2E5" w:rsidR="001666D1" w:rsidRPr="00950D10" w:rsidRDefault="4EB30801" w:rsidP="002C2B9F">
      <w:pPr>
        <w:pStyle w:val="ANSVHeading1"/>
        <w:numPr>
          <w:ilvl w:val="0"/>
          <w:numId w:val="2"/>
        </w:numPr>
        <w:spacing w:line="360" w:lineRule="auto"/>
        <w:rPr>
          <w:rStyle w:val="st"/>
          <w:rFonts w:cs="Times New Roman"/>
        </w:rPr>
      </w:pPr>
      <w:bookmarkStart w:id="34" w:name="_Toc110429034"/>
      <w:r w:rsidRPr="79E2DE02">
        <w:rPr>
          <w:rStyle w:val="st"/>
          <w:rFonts w:cs="Times New Roman"/>
        </w:rPr>
        <w:t>Thiết kế các thành phần</w:t>
      </w:r>
      <w:bookmarkEnd w:id="34"/>
    </w:p>
    <w:p w14:paraId="05373F2B" w14:textId="02E1AF8B" w:rsidR="00F85F7E" w:rsidRPr="000C2E91" w:rsidRDefault="22457F93" w:rsidP="002C2B9F">
      <w:pPr>
        <w:pStyle w:val="ANSVHeading2"/>
        <w:numPr>
          <w:ilvl w:val="1"/>
          <w:numId w:val="2"/>
        </w:numPr>
        <w:rPr>
          <w:rStyle w:val="st"/>
          <w:rFonts w:cs="Times New Roman"/>
        </w:rPr>
      </w:pPr>
      <w:bookmarkStart w:id="35" w:name="_Toc110429035"/>
      <w:r w:rsidRPr="79E2DE02">
        <w:rPr>
          <w:rStyle w:val="st"/>
          <w:rFonts w:cs="Times New Roman"/>
        </w:rPr>
        <w:t>API Gateway Services</w:t>
      </w:r>
      <w:bookmarkEnd w:id="35"/>
    </w:p>
    <w:p w14:paraId="337F0BB2" w14:textId="77777777" w:rsidR="00F85F7E" w:rsidRPr="007941C8" w:rsidRDefault="22457F93" w:rsidP="002C2B9F">
      <w:pPr>
        <w:pStyle w:val="ANSVHeading3"/>
        <w:numPr>
          <w:ilvl w:val="2"/>
          <w:numId w:val="2"/>
        </w:numPr>
        <w:spacing w:line="360" w:lineRule="auto"/>
        <w:rPr>
          <w:rStyle w:val="st"/>
          <w:rFonts w:cs="Times New Roman"/>
        </w:rPr>
      </w:pPr>
      <w:bookmarkStart w:id="36" w:name="_Toc110429036"/>
      <w:r w:rsidRPr="79E2DE02">
        <w:rPr>
          <w:rStyle w:val="st"/>
          <w:rFonts w:cs="Times New Roman"/>
        </w:rPr>
        <w:t>Mô tả</w:t>
      </w:r>
      <w:bookmarkEnd w:id="36"/>
    </w:p>
    <w:p w14:paraId="2BF0728C" w14:textId="6F312DF0" w:rsidR="00F85F7E" w:rsidRPr="00F85F7E" w:rsidRDefault="00F85F7E" w:rsidP="00F85F7E">
      <w:pPr>
        <w:spacing w:before="120" w:line="360" w:lineRule="auto"/>
        <w:rPr>
          <w:rFonts w:eastAsia="Calibri"/>
          <w:szCs w:val="26"/>
        </w:rPr>
      </w:pPr>
      <w:r w:rsidRPr="009D0995">
        <w:rPr>
          <w:rFonts w:eastAsia="Calibri"/>
          <w:szCs w:val="26"/>
          <w:lang w:val="vi-VN"/>
        </w:rPr>
        <w:t xml:space="preserve">Là khối chức năng cung cấp </w:t>
      </w:r>
      <w:r>
        <w:rPr>
          <w:rFonts w:eastAsia="Calibri"/>
          <w:szCs w:val="26"/>
          <w:lang w:val="vi-VN"/>
        </w:rPr>
        <w:t xml:space="preserve">các </w:t>
      </w:r>
      <w:r>
        <w:rPr>
          <w:rFonts w:eastAsia="Calibri"/>
          <w:szCs w:val="26"/>
        </w:rPr>
        <w:t>REST API</w:t>
      </w:r>
      <w:r w:rsidR="004A0372">
        <w:rPr>
          <w:rFonts w:eastAsia="Calibri"/>
          <w:szCs w:val="26"/>
        </w:rPr>
        <w:t xml:space="preserve"> cho các hệ thống ứng dụng, đáp ứng các yêu cầu nghiệp vụ cấu hình cho thiết bị ONT, Mesh.</w:t>
      </w:r>
    </w:p>
    <w:p w14:paraId="41FE6EC5" w14:textId="593A8A19" w:rsidR="00F85F7E" w:rsidRPr="007941C8" w:rsidRDefault="22457F93" w:rsidP="002C2B9F">
      <w:pPr>
        <w:pStyle w:val="ANSVHeading3"/>
        <w:numPr>
          <w:ilvl w:val="2"/>
          <w:numId w:val="2"/>
        </w:numPr>
        <w:spacing w:line="360" w:lineRule="auto"/>
        <w:rPr>
          <w:rStyle w:val="st"/>
          <w:rFonts w:cs="Times New Roman"/>
        </w:rPr>
      </w:pPr>
      <w:bookmarkStart w:id="37" w:name="_Toc110429037"/>
      <w:r w:rsidRPr="79E2DE02">
        <w:rPr>
          <w:rStyle w:val="st"/>
          <w:rFonts w:cs="Times New Roman"/>
          <w:lang w:val="en-US"/>
        </w:rPr>
        <w:t>Chức năng</w:t>
      </w:r>
      <w:bookmarkEnd w:id="37"/>
    </w:p>
    <w:p w14:paraId="6751BA81" w14:textId="282D12DD" w:rsidR="00F85F7E" w:rsidRDefault="004A0372" w:rsidP="00F85F7E">
      <w:pPr>
        <w:spacing w:before="120" w:line="360" w:lineRule="auto"/>
        <w:rPr>
          <w:rFonts w:eastAsia="Calibri"/>
          <w:szCs w:val="26"/>
        </w:rPr>
      </w:pPr>
      <w:r>
        <w:rPr>
          <w:rFonts w:eastAsia="Calibri"/>
          <w:szCs w:val="26"/>
        </w:rPr>
        <w:t>API Gateway đáp ứng các chức năng cơ bản:</w:t>
      </w:r>
    </w:p>
    <w:p w14:paraId="7C042189" w14:textId="6727889F" w:rsidR="004A0372" w:rsidRDefault="004A0372" w:rsidP="002C2B9F">
      <w:pPr>
        <w:pStyle w:val="ListParagraph"/>
        <w:numPr>
          <w:ilvl w:val="0"/>
          <w:numId w:val="13"/>
        </w:numPr>
        <w:spacing w:before="120" w:line="360" w:lineRule="auto"/>
        <w:rPr>
          <w:rFonts w:eastAsia="Calibri"/>
          <w:szCs w:val="26"/>
        </w:rPr>
      </w:pPr>
      <w:r>
        <w:rPr>
          <w:rFonts w:eastAsia="Calibri"/>
          <w:szCs w:val="26"/>
        </w:rPr>
        <w:t>Cung cấp các API cho các nghiệp vụ cấu hình thiết bị ONT, Mesh</w:t>
      </w:r>
    </w:p>
    <w:p w14:paraId="64397F6D" w14:textId="2A687C3F" w:rsidR="004A0372" w:rsidRPr="004A0372" w:rsidRDefault="004A0372" w:rsidP="002C2B9F">
      <w:pPr>
        <w:pStyle w:val="ListParagraph"/>
        <w:numPr>
          <w:ilvl w:val="0"/>
          <w:numId w:val="13"/>
        </w:numPr>
        <w:spacing w:before="120" w:line="360" w:lineRule="auto"/>
        <w:rPr>
          <w:rFonts w:eastAsia="Calibri"/>
          <w:szCs w:val="26"/>
        </w:rPr>
      </w:pPr>
      <w:r>
        <w:rPr>
          <w:rFonts w:eastAsia="Calibri"/>
          <w:szCs w:val="26"/>
        </w:rPr>
        <w:t>Quản lý các phiên yêu cầu sử dụng API từ các hệ thống ứng dụng.</w:t>
      </w:r>
    </w:p>
    <w:p w14:paraId="444A673A" w14:textId="65B4372E" w:rsidR="008D7655" w:rsidRPr="000C2E91" w:rsidRDefault="11CEC424" w:rsidP="002C2B9F">
      <w:pPr>
        <w:pStyle w:val="ANSVHeading2"/>
        <w:numPr>
          <w:ilvl w:val="1"/>
          <w:numId w:val="2"/>
        </w:numPr>
        <w:rPr>
          <w:rStyle w:val="st"/>
          <w:rFonts w:cs="Times New Roman"/>
        </w:rPr>
      </w:pPr>
      <w:bookmarkStart w:id="38" w:name="_Toc110429038"/>
      <w:r w:rsidRPr="79E2DE02">
        <w:rPr>
          <w:rStyle w:val="st"/>
          <w:rFonts w:cs="Times New Roman"/>
        </w:rPr>
        <w:t xml:space="preserve">One Backend </w:t>
      </w:r>
      <w:r w:rsidR="1DB7F51B" w:rsidRPr="79E2DE02">
        <w:rPr>
          <w:rStyle w:val="st"/>
          <w:rFonts w:cs="Times New Roman"/>
        </w:rPr>
        <w:t>Services</w:t>
      </w:r>
      <w:bookmarkEnd w:id="38"/>
    </w:p>
    <w:p w14:paraId="7566FAB4" w14:textId="77777777" w:rsidR="008D7655" w:rsidRPr="007941C8" w:rsidRDefault="49CE43B8" w:rsidP="002C2B9F">
      <w:pPr>
        <w:pStyle w:val="ANSVHeading3"/>
        <w:numPr>
          <w:ilvl w:val="2"/>
          <w:numId w:val="2"/>
        </w:numPr>
        <w:spacing w:line="360" w:lineRule="auto"/>
        <w:rPr>
          <w:rStyle w:val="st"/>
          <w:rFonts w:cs="Times New Roman"/>
        </w:rPr>
      </w:pPr>
      <w:bookmarkStart w:id="39" w:name="_Toc110429039"/>
      <w:r w:rsidRPr="79E2DE02">
        <w:rPr>
          <w:rStyle w:val="st"/>
          <w:rFonts w:cs="Times New Roman"/>
        </w:rPr>
        <w:t>Mô tả</w:t>
      </w:r>
      <w:bookmarkEnd w:id="39"/>
    </w:p>
    <w:p w14:paraId="4EE8E8B2" w14:textId="2ACE41C0" w:rsidR="00A268BD" w:rsidRDefault="008D7655" w:rsidP="00812F22">
      <w:pPr>
        <w:spacing w:before="120" w:line="360" w:lineRule="auto"/>
        <w:rPr>
          <w:rFonts w:eastAsia="Calibri"/>
          <w:szCs w:val="26"/>
        </w:rPr>
      </w:pPr>
      <w:r w:rsidRPr="009D0995">
        <w:rPr>
          <w:rFonts w:eastAsia="Calibri"/>
          <w:szCs w:val="26"/>
          <w:lang w:val="vi-VN"/>
        </w:rPr>
        <w:t xml:space="preserve">Là khối chức năng </w:t>
      </w:r>
      <w:r w:rsidR="003F2B5E" w:rsidRPr="009D0995">
        <w:rPr>
          <w:rFonts w:eastAsia="Calibri"/>
          <w:szCs w:val="26"/>
          <w:lang w:val="vi-VN"/>
        </w:rPr>
        <w:t xml:space="preserve">cung cấp </w:t>
      </w:r>
      <w:r w:rsidR="0050422E" w:rsidRPr="009D0995">
        <w:rPr>
          <w:rFonts w:eastAsia="Calibri"/>
          <w:szCs w:val="26"/>
          <w:lang w:val="vi-VN"/>
        </w:rPr>
        <w:t xml:space="preserve">nghiệp vụ quản lý của toàn </w:t>
      </w:r>
      <w:r w:rsidR="00306F55" w:rsidRPr="009D0995">
        <w:rPr>
          <w:rFonts w:eastAsia="Calibri"/>
          <w:szCs w:val="26"/>
          <w:lang w:val="vi-VN"/>
        </w:rPr>
        <w:t xml:space="preserve">bộ </w:t>
      </w:r>
      <w:r w:rsidR="0050422E" w:rsidRPr="009D0995">
        <w:rPr>
          <w:rFonts w:eastAsia="Calibri"/>
          <w:szCs w:val="26"/>
          <w:lang w:val="vi-VN"/>
        </w:rPr>
        <w:t>hệ thống</w:t>
      </w:r>
      <w:r w:rsidR="00E51334" w:rsidRPr="009D0995">
        <w:rPr>
          <w:rFonts w:eastAsia="Calibri"/>
          <w:szCs w:val="26"/>
          <w:lang w:val="vi-VN"/>
        </w:rPr>
        <w:t xml:space="preserve">. </w:t>
      </w:r>
      <w:r w:rsidR="00A268BD">
        <w:rPr>
          <w:rFonts w:eastAsia="Calibri"/>
          <w:szCs w:val="26"/>
        </w:rPr>
        <w:t>Bao gồm 2 khối:</w:t>
      </w:r>
    </w:p>
    <w:p w14:paraId="2F39E172" w14:textId="5E442258" w:rsidR="006C6AA2" w:rsidRDefault="00A268BD" w:rsidP="00812F22">
      <w:pPr>
        <w:spacing w:before="120" w:line="360" w:lineRule="auto"/>
        <w:rPr>
          <w:rFonts w:eastAsia="Calibri"/>
          <w:szCs w:val="26"/>
        </w:rPr>
      </w:pPr>
      <w:r>
        <w:rPr>
          <w:rFonts w:eastAsia="Calibri"/>
          <w:szCs w:val="26"/>
        </w:rPr>
        <w:t xml:space="preserve">Khối dịch vụ </w:t>
      </w:r>
      <w:r w:rsidR="00053B7F">
        <w:rPr>
          <w:rFonts w:eastAsia="Calibri"/>
          <w:szCs w:val="26"/>
        </w:rPr>
        <w:t xml:space="preserve">One </w:t>
      </w:r>
      <w:r w:rsidR="007E55BE">
        <w:rPr>
          <w:rFonts w:eastAsia="Calibri"/>
          <w:szCs w:val="26"/>
        </w:rPr>
        <w:t>Backend</w:t>
      </w:r>
      <w:r>
        <w:rPr>
          <w:rFonts w:eastAsia="Calibri"/>
          <w:szCs w:val="26"/>
        </w:rPr>
        <w:t xml:space="preserve"> Service</w:t>
      </w:r>
      <w:r w:rsidR="007E55BE">
        <w:rPr>
          <w:rFonts w:eastAsia="Calibri"/>
          <w:szCs w:val="26"/>
        </w:rPr>
        <w:t>s</w:t>
      </w:r>
      <w:r w:rsidR="006C6AA2">
        <w:rPr>
          <w:rFonts w:eastAsia="Calibri"/>
          <w:szCs w:val="26"/>
        </w:rPr>
        <w:t xml:space="preserve"> bao gồm </w:t>
      </w:r>
      <w:r w:rsidR="00F81534">
        <w:rPr>
          <w:rFonts w:eastAsia="Calibri"/>
          <w:szCs w:val="26"/>
        </w:rPr>
        <w:t xml:space="preserve">các </w:t>
      </w:r>
      <w:r w:rsidR="006C6AA2">
        <w:rPr>
          <w:rFonts w:eastAsia="Calibri"/>
          <w:szCs w:val="26"/>
        </w:rPr>
        <w:t>services</w:t>
      </w:r>
    </w:p>
    <w:p w14:paraId="76E66F32" w14:textId="646F5C46" w:rsidR="00F81534" w:rsidRDefault="002426CE" w:rsidP="002C2B9F">
      <w:pPr>
        <w:pStyle w:val="ListParagraph"/>
        <w:numPr>
          <w:ilvl w:val="0"/>
          <w:numId w:val="13"/>
        </w:numPr>
        <w:spacing w:before="120" w:line="360" w:lineRule="auto"/>
        <w:rPr>
          <w:rFonts w:eastAsia="Calibri"/>
          <w:szCs w:val="26"/>
        </w:rPr>
      </w:pPr>
      <w:r>
        <w:rPr>
          <w:rFonts w:eastAsia="Calibri"/>
          <w:szCs w:val="26"/>
        </w:rPr>
        <w:t>Authen &amp; Authorization</w:t>
      </w:r>
    </w:p>
    <w:p w14:paraId="68B27DAE" w14:textId="201F7F8C" w:rsidR="00F81534" w:rsidRDefault="002426CE" w:rsidP="002C2B9F">
      <w:pPr>
        <w:pStyle w:val="ListParagraph"/>
        <w:numPr>
          <w:ilvl w:val="0"/>
          <w:numId w:val="13"/>
        </w:numPr>
        <w:spacing w:before="120" w:line="360" w:lineRule="auto"/>
        <w:rPr>
          <w:rFonts w:eastAsia="Calibri"/>
          <w:szCs w:val="26"/>
        </w:rPr>
      </w:pPr>
      <w:r>
        <w:rPr>
          <w:rFonts w:eastAsia="Calibri"/>
          <w:szCs w:val="26"/>
        </w:rPr>
        <w:t>Device Configuration</w:t>
      </w:r>
      <w:r w:rsidR="00F81534">
        <w:rPr>
          <w:rFonts w:eastAsia="Calibri"/>
          <w:szCs w:val="26"/>
        </w:rPr>
        <w:t xml:space="preserve"> Service</w:t>
      </w:r>
    </w:p>
    <w:p w14:paraId="1F33D46E" w14:textId="74584ED6" w:rsidR="002426CE" w:rsidRPr="00F81534" w:rsidRDefault="002426CE" w:rsidP="002C2B9F">
      <w:pPr>
        <w:pStyle w:val="ListParagraph"/>
        <w:numPr>
          <w:ilvl w:val="0"/>
          <w:numId w:val="13"/>
        </w:numPr>
        <w:spacing w:before="120" w:line="360" w:lineRule="auto"/>
        <w:rPr>
          <w:rFonts w:eastAsia="Calibri"/>
          <w:szCs w:val="26"/>
        </w:rPr>
      </w:pPr>
      <w:r>
        <w:rPr>
          <w:rFonts w:eastAsia="Calibri"/>
          <w:szCs w:val="26"/>
        </w:rPr>
        <w:t>Log</w:t>
      </w:r>
      <w:r w:rsidR="00F34216">
        <w:rPr>
          <w:rFonts w:eastAsia="Calibri"/>
          <w:szCs w:val="26"/>
        </w:rPr>
        <w:t xml:space="preserve"> </w:t>
      </w:r>
      <w:r>
        <w:rPr>
          <w:rFonts w:eastAsia="Calibri"/>
          <w:szCs w:val="26"/>
        </w:rPr>
        <w:t>&amp;</w:t>
      </w:r>
      <w:r w:rsidR="00F34216">
        <w:rPr>
          <w:rFonts w:eastAsia="Calibri"/>
          <w:szCs w:val="26"/>
        </w:rPr>
        <w:t xml:space="preserve"> </w:t>
      </w:r>
      <w:r>
        <w:rPr>
          <w:rFonts w:eastAsia="Calibri"/>
          <w:szCs w:val="26"/>
        </w:rPr>
        <w:t>Report</w:t>
      </w:r>
    </w:p>
    <w:p w14:paraId="4B304119" w14:textId="77777777" w:rsidR="007A7D24" w:rsidRDefault="00F85B6F" w:rsidP="00812F22">
      <w:pPr>
        <w:spacing w:before="120" w:line="360" w:lineRule="auto"/>
        <w:rPr>
          <w:rFonts w:eastAsia="Calibri"/>
          <w:szCs w:val="26"/>
        </w:rPr>
      </w:pPr>
      <w:r w:rsidRPr="000C2E91">
        <w:rPr>
          <w:rFonts w:eastAsia="Calibri"/>
          <w:szCs w:val="26"/>
        </w:rPr>
        <w:t xml:space="preserve">Các service được phát triển bằng </w:t>
      </w:r>
      <w:r w:rsidR="00F30912" w:rsidRPr="00F30912">
        <w:rPr>
          <w:rFonts w:eastAsia="Calibri"/>
          <w:szCs w:val="26"/>
        </w:rPr>
        <w:t>ONE service</w:t>
      </w:r>
      <w:r w:rsidR="00171EF1">
        <w:rPr>
          <w:rFonts w:eastAsia="Calibri"/>
          <w:szCs w:val="26"/>
        </w:rPr>
        <w:t>. ONE service</w:t>
      </w:r>
      <w:r w:rsidR="00F30912" w:rsidRPr="00F30912">
        <w:rPr>
          <w:rFonts w:eastAsia="Calibri"/>
          <w:szCs w:val="26"/>
        </w:rPr>
        <w:t xml:space="preserve"> là một API framework được phát triển từ Spring Boot tích hợp thư viện JAX-RS (Java API for RESTful Web Services) để phát triển API</w:t>
      </w:r>
      <w:r w:rsidR="0001610E">
        <w:rPr>
          <w:rFonts w:eastAsia="Calibri"/>
          <w:szCs w:val="26"/>
        </w:rPr>
        <w:t xml:space="preserve">. </w:t>
      </w:r>
    </w:p>
    <w:p w14:paraId="43720D10" w14:textId="55C6EAF3" w:rsidR="00171EF1" w:rsidRDefault="00F50FAF" w:rsidP="00812F22">
      <w:pPr>
        <w:spacing w:before="120" w:line="360" w:lineRule="auto"/>
        <w:rPr>
          <w:rFonts w:eastAsia="Calibri"/>
          <w:szCs w:val="26"/>
        </w:rPr>
      </w:pPr>
      <w:r w:rsidRPr="00F50FAF">
        <w:rPr>
          <w:rFonts w:eastAsia="Calibri"/>
          <w:szCs w:val="26"/>
        </w:rPr>
        <w:lastRenderedPageBreak/>
        <w:t>Ưu điểm của ONE service</w:t>
      </w:r>
      <w:r>
        <w:rPr>
          <w:rFonts w:eastAsia="Calibri"/>
          <w:szCs w:val="26"/>
        </w:rPr>
        <w:t xml:space="preserve"> là</w:t>
      </w:r>
      <w:r w:rsidRPr="00F50FAF">
        <w:rPr>
          <w:rFonts w:eastAsia="Calibri"/>
          <w:szCs w:val="26"/>
        </w:rPr>
        <w:t xml:space="preserve"> </w:t>
      </w:r>
      <w:r>
        <w:rPr>
          <w:rFonts w:eastAsia="Calibri"/>
          <w:szCs w:val="26"/>
        </w:rPr>
        <w:t>n</w:t>
      </w:r>
      <w:r w:rsidRPr="00F50FAF">
        <w:rPr>
          <w:rFonts w:eastAsia="Calibri"/>
          <w:szCs w:val="26"/>
        </w:rPr>
        <w:t>hỏ gọn, đơn giản</w:t>
      </w:r>
      <w:r w:rsidR="002631B1">
        <w:rPr>
          <w:rFonts w:eastAsia="Calibri"/>
          <w:szCs w:val="26"/>
        </w:rPr>
        <w:t xml:space="preserve">, </w:t>
      </w:r>
      <w:r w:rsidR="00171EF1">
        <w:rPr>
          <w:rFonts w:eastAsia="Calibri"/>
          <w:szCs w:val="26"/>
        </w:rPr>
        <w:t xml:space="preserve">khả năng </w:t>
      </w:r>
      <w:r w:rsidRPr="00F50FAF">
        <w:rPr>
          <w:rFonts w:eastAsia="Calibri"/>
          <w:szCs w:val="26"/>
        </w:rPr>
        <w:t>tương thích cao</w:t>
      </w:r>
      <w:r w:rsidR="002631B1">
        <w:rPr>
          <w:rFonts w:eastAsia="Calibri"/>
          <w:szCs w:val="26"/>
        </w:rPr>
        <w:t>, t</w:t>
      </w:r>
      <w:r w:rsidRPr="00F50FAF">
        <w:rPr>
          <w:rFonts w:eastAsia="Calibri"/>
          <w:szCs w:val="26"/>
        </w:rPr>
        <w:t>ốc độ viết API</w:t>
      </w:r>
      <w:r w:rsidR="002631B1">
        <w:rPr>
          <w:rFonts w:eastAsia="Calibri"/>
          <w:szCs w:val="26"/>
        </w:rPr>
        <w:t xml:space="preserve"> </w:t>
      </w:r>
      <w:r w:rsidRPr="00F50FAF">
        <w:rPr>
          <w:rFonts w:eastAsia="Calibri"/>
          <w:szCs w:val="26"/>
        </w:rPr>
        <w:t>nhanh</w:t>
      </w:r>
      <w:r w:rsidR="00171EF1">
        <w:rPr>
          <w:rFonts w:eastAsia="Calibri"/>
          <w:szCs w:val="26"/>
        </w:rPr>
        <w:t>, tích hợp sẵn nhiều tiện ích:</w:t>
      </w:r>
    </w:p>
    <w:p w14:paraId="621AF16C" w14:textId="02354D58" w:rsidR="00171EF1" w:rsidRDefault="00171EF1" w:rsidP="002C2B9F">
      <w:pPr>
        <w:pStyle w:val="ListParagraph"/>
        <w:numPr>
          <w:ilvl w:val="0"/>
          <w:numId w:val="3"/>
        </w:numPr>
        <w:spacing w:before="120" w:line="360" w:lineRule="auto"/>
        <w:rPr>
          <w:rFonts w:eastAsia="Calibri"/>
          <w:szCs w:val="26"/>
        </w:rPr>
      </w:pPr>
      <w:r w:rsidRPr="00171EF1">
        <w:rPr>
          <w:rFonts w:eastAsia="Calibri"/>
          <w:szCs w:val="26"/>
        </w:rPr>
        <w:t>Làm việc vớ</w:t>
      </w:r>
      <w:r w:rsidR="00BE06B2">
        <w:rPr>
          <w:rFonts w:eastAsia="Calibri"/>
          <w:szCs w:val="26"/>
        </w:rPr>
        <w:t>i RabbitMQ.</w:t>
      </w:r>
    </w:p>
    <w:p w14:paraId="7F59594F" w14:textId="7AD845F4" w:rsidR="00171EF1" w:rsidRDefault="00171EF1" w:rsidP="002C2B9F">
      <w:pPr>
        <w:pStyle w:val="ListParagraph"/>
        <w:numPr>
          <w:ilvl w:val="0"/>
          <w:numId w:val="3"/>
        </w:numPr>
        <w:spacing w:before="120" w:line="360" w:lineRule="auto"/>
        <w:rPr>
          <w:rFonts w:eastAsia="Calibri"/>
          <w:szCs w:val="26"/>
        </w:rPr>
      </w:pPr>
      <w:r w:rsidRPr="00171EF1">
        <w:rPr>
          <w:rFonts w:eastAsia="Calibri"/>
          <w:szCs w:val="26"/>
        </w:rPr>
        <w:t>Phần quyề</w:t>
      </w:r>
      <w:r w:rsidR="00BE06B2">
        <w:rPr>
          <w:rFonts w:eastAsia="Calibri"/>
          <w:szCs w:val="26"/>
        </w:rPr>
        <w:t>n theo mô hình RBAC.</w:t>
      </w:r>
    </w:p>
    <w:p w14:paraId="0D3692F3" w14:textId="47BD0F1F" w:rsidR="00171EF1" w:rsidRDefault="00171EF1" w:rsidP="002C2B9F">
      <w:pPr>
        <w:pStyle w:val="ListParagraph"/>
        <w:numPr>
          <w:ilvl w:val="0"/>
          <w:numId w:val="3"/>
        </w:numPr>
        <w:spacing w:before="120" w:line="360" w:lineRule="auto"/>
        <w:rPr>
          <w:rFonts w:eastAsia="Calibri"/>
          <w:szCs w:val="26"/>
        </w:rPr>
      </w:pPr>
      <w:r w:rsidRPr="00171EF1">
        <w:rPr>
          <w:rFonts w:eastAsia="Calibri"/>
          <w:szCs w:val="26"/>
        </w:rPr>
        <w:t>Khởi tạo dữ liệu bằng file xml/</w:t>
      </w:r>
      <w:r w:rsidR="00BE06B2">
        <w:rPr>
          <w:rFonts w:eastAsia="Calibri"/>
          <w:szCs w:val="26"/>
        </w:rPr>
        <w:t>xl</w:t>
      </w:r>
      <w:r w:rsidR="006C6AA2">
        <w:rPr>
          <w:rFonts w:eastAsia="Calibri"/>
          <w:szCs w:val="26"/>
        </w:rPr>
        <w:t>s</w:t>
      </w:r>
      <w:r w:rsidR="00BE06B2">
        <w:rPr>
          <w:rFonts w:eastAsia="Calibri"/>
          <w:szCs w:val="26"/>
        </w:rPr>
        <w:t>.</w:t>
      </w:r>
      <w:r w:rsidRPr="00171EF1">
        <w:rPr>
          <w:rFonts w:eastAsia="Calibri"/>
          <w:szCs w:val="26"/>
        </w:rPr>
        <w:t xml:space="preserve"> </w:t>
      </w:r>
    </w:p>
    <w:p w14:paraId="145A0197" w14:textId="0FAF76FF" w:rsidR="00171EF1" w:rsidRPr="00F81534" w:rsidRDefault="00807104" w:rsidP="002C2B9F">
      <w:pPr>
        <w:pStyle w:val="ListParagraph"/>
        <w:numPr>
          <w:ilvl w:val="0"/>
          <w:numId w:val="3"/>
        </w:numPr>
        <w:spacing w:before="120" w:line="360" w:lineRule="auto"/>
        <w:rPr>
          <w:rFonts w:eastAsia="Calibri"/>
          <w:szCs w:val="26"/>
        </w:rPr>
      </w:pPr>
      <w:r w:rsidRPr="00171EF1">
        <w:rPr>
          <w:rFonts w:eastAsia="Calibri"/>
          <w:szCs w:val="26"/>
        </w:rPr>
        <w:t>Viết Unit test</w:t>
      </w:r>
      <w:r w:rsidR="00BE06B2">
        <w:rPr>
          <w:rFonts w:eastAsia="Calibri"/>
          <w:szCs w:val="26"/>
        </w:rPr>
        <w:t>.</w:t>
      </w:r>
      <w:r w:rsidRPr="00171EF1">
        <w:rPr>
          <w:rFonts w:eastAsia="Calibri"/>
          <w:szCs w:val="26"/>
        </w:rPr>
        <w:t xml:space="preserve"> </w:t>
      </w:r>
    </w:p>
    <w:p w14:paraId="1EAA1EF8" w14:textId="368691E0" w:rsidR="008D7655" w:rsidRPr="007941C8" w:rsidRDefault="49CE43B8" w:rsidP="002C2B9F">
      <w:pPr>
        <w:pStyle w:val="ANSVHeading3"/>
        <w:numPr>
          <w:ilvl w:val="2"/>
          <w:numId w:val="2"/>
        </w:numPr>
        <w:spacing w:line="360" w:lineRule="auto"/>
        <w:rPr>
          <w:rStyle w:val="st"/>
          <w:rFonts w:cs="Times New Roman"/>
        </w:rPr>
      </w:pPr>
      <w:bookmarkStart w:id="40" w:name="_Toc110429040"/>
      <w:r w:rsidRPr="79E2DE02">
        <w:rPr>
          <w:rStyle w:val="st"/>
          <w:rFonts w:cs="Times New Roman"/>
        </w:rPr>
        <w:t>Chức năng</w:t>
      </w:r>
      <w:bookmarkEnd w:id="40"/>
    </w:p>
    <w:p w14:paraId="5F5538D5" w14:textId="5DDEC193" w:rsidR="00053B7F" w:rsidRPr="00C2674D" w:rsidRDefault="00025923" w:rsidP="002C2B9F">
      <w:pPr>
        <w:pStyle w:val="ListParagraph"/>
        <w:numPr>
          <w:ilvl w:val="3"/>
          <w:numId w:val="2"/>
        </w:numPr>
        <w:spacing w:before="120" w:line="360" w:lineRule="auto"/>
        <w:rPr>
          <w:rStyle w:val="st"/>
          <w:rFonts w:cs="Times New Roman"/>
          <w:b/>
          <w:szCs w:val="22"/>
        </w:rPr>
      </w:pPr>
      <w:r>
        <w:rPr>
          <w:rStyle w:val="st"/>
          <w:rFonts w:cs="Times New Roman"/>
          <w:b/>
          <w:szCs w:val="22"/>
        </w:rPr>
        <w:t>Device Configuration</w:t>
      </w:r>
      <w:r w:rsidR="00053B7F">
        <w:rPr>
          <w:rStyle w:val="st"/>
          <w:rFonts w:cs="Times New Roman"/>
          <w:b/>
          <w:szCs w:val="22"/>
        </w:rPr>
        <w:t xml:space="preserve"> Service</w:t>
      </w:r>
    </w:p>
    <w:p w14:paraId="566FB58C" w14:textId="7356EEE4" w:rsidR="00053B7F" w:rsidRDefault="00E214C4" w:rsidP="00053B7F">
      <w:pPr>
        <w:pStyle w:val="ANSVHeading3"/>
        <w:spacing w:line="360" w:lineRule="auto"/>
        <w:outlineLvl w:val="9"/>
        <w:rPr>
          <w:rStyle w:val="st"/>
          <w:rFonts w:cs="Times New Roman"/>
          <w:b w:val="0"/>
          <w:szCs w:val="22"/>
          <w:lang w:val="en-US"/>
        </w:rPr>
      </w:pPr>
      <w:r>
        <w:rPr>
          <w:rStyle w:val="st"/>
          <w:rFonts w:cs="Times New Roman"/>
          <w:b w:val="0"/>
          <w:szCs w:val="22"/>
          <w:lang w:val="en-US"/>
        </w:rPr>
        <w:t>Device configuration service</w:t>
      </w:r>
      <w:r w:rsidR="00936B78">
        <w:rPr>
          <w:rStyle w:val="st"/>
          <w:rFonts w:cs="Times New Roman"/>
          <w:b w:val="0"/>
          <w:szCs w:val="22"/>
          <w:lang w:val="en-US"/>
        </w:rPr>
        <w:t xml:space="preserve"> đáp ứng các chức năng:</w:t>
      </w:r>
    </w:p>
    <w:p w14:paraId="3EDECF08" w14:textId="5721747E" w:rsidR="009E1F77" w:rsidRPr="009E1F77" w:rsidRDefault="00936B78" w:rsidP="002C2B9F">
      <w:pPr>
        <w:pStyle w:val="ANSVHeading3"/>
        <w:numPr>
          <w:ilvl w:val="0"/>
          <w:numId w:val="3"/>
        </w:numPr>
        <w:outlineLvl w:val="9"/>
        <w:rPr>
          <w:rStyle w:val="st"/>
          <w:rFonts w:cs="Times New Roman"/>
          <w:szCs w:val="22"/>
          <w:lang w:val="en-US"/>
        </w:rPr>
      </w:pPr>
      <w:r>
        <w:rPr>
          <w:rStyle w:val="st"/>
          <w:rFonts w:cs="Times New Roman"/>
          <w:b w:val="0"/>
          <w:szCs w:val="22"/>
          <w:lang w:val="en-US"/>
        </w:rPr>
        <w:t xml:space="preserve">Cung cấp </w:t>
      </w:r>
      <w:r w:rsidR="00F85F7E">
        <w:rPr>
          <w:rStyle w:val="st"/>
          <w:rFonts w:cs="Times New Roman"/>
          <w:b w:val="0"/>
          <w:szCs w:val="22"/>
          <w:lang w:val="en-US"/>
        </w:rPr>
        <w:t>các nghiệp vụ quản lý command</w:t>
      </w:r>
      <w:r w:rsidR="009E1F77">
        <w:rPr>
          <w:rStyle w:val="st"/>
          <w:rFonts w:cs="Times New Roman"/>
          <w:b w:val="0"/>
          <w:szCs w:val="22"/>
          <w:lang w:val="en-US"/>
        </w:rPr>
        <w:t>, mapping command đầu vào và đầu ra</w:t>
      </w:r>
      <w:r w:rsidR="00F85F7E">
        <w:rPr>
          <w:rStyle w:val="st"/>
          <w:rFonts w:cs="Times New Roman"/>
          <w:b w:val="0"/>
          <w:szCs w:val="22"/>
          <w:lang w:val="en-US"/>
        </w:rPr>
        <w:t xml:space="preserve"> đáp ứng các yêu cầu quản trị của webapp.</w:t>
      </w:r>
    </w:p>
    <w:p w14:paraId="380B2190" w14:textId="3795ED79" w:rsidR="009E1F77" w:rsidRDefault="001A07B7" w:rsidP="002C2B9F">
      <w:pPr>
        <w:pStyle w:val="ANSVHeading3"/>
        <w:numPr>
          <w:ilvl w:val="0"/>
          <w:numId w:val="3"/>
        </w:numPr>
        <w:outlineLvl w:val="9"/>
        <w:rPr>
          <w:rStyle w:val="st"/>
          <w:rFonts w:cs="Times New Roman"/>
          <w:szCs w:val="22"/>
          <w:lang w:val="en-US"/>
        </w:rPr>
      </w:pPr>
      <w:r>
        <w:rPr>
          <w:rStyle w:val="st"/>
          <w:rFonts w:cs="Times New Roman"/>
          <w:b w:val="0"/>
          <w:szCs w:val="22"/>
          <w:lang w:val="en-US"/>
        </w:rPr>
        <w:t xml:space="preserve">Cung cấp các </w:t>
      </w:r>
      <w:r w:rsidR="00F85F7E">
        <w:rPr>
          <w:rStyle w:val="st"/>
          <w:rFonts w:cs="Times New Roman"/>
          <w:b w:val="0"/>
          <w:szCs w:val="22"/>
          <w:lang w:val="en-US"/>
        </w:rPr>
        <w:t xml:space="preserve">command </w:t>
      </w:r>
      <w:r>
        <w:rPr>
          <w:rStyle w:val="st"/>
          <w:rFonts w:cs="Times New Roman"/>
          <w:b w:val="0"/>
          <w:szCs w:val="22"/>
          <w:lang w:val="en-US"/>
        </w:rPr>
        <w:t>xử lý nghiệp vụ cho phép apigw gọi vào để lấy thông tin, cấu hình thiết bị ONT, Mesh</w:t>
      </w:r>
      <w:r w:rsidR="00936B78">
        <w:rPr>
          <w:rStyle w:val="st"/>
          <w:rFonts w:cs="Times New Roman"/>
          <w:b w:val="0"/>
          <w:szCs w:val="22"/>
          <w:lang w:val="en-US"/>
        </w:rPr>
        <w:t>.</w:t>
      </w:r>
    </w:p>
    <w:p w14:paraId="0DC41207" w14:textId="79ED0654" w:rsidR="009E1F77" w:rsidRPr="009E1F77" w:rsidRDefault="009E1F77" w:rsidP="002C2B9F">
      <w:pPr>
        <w:pStyle w:val="ANSVHeading3"/>
        <w:numPr>
          <w:ilvl w:val="0"/>
          <w:numId w:val="3"/>
        </w:numPr>
        <w:outlineLvl w:val="9"/>
        <w:rPr>
          <w:rStyle w:val="st"/>
          <w:rFonts w:cs="Times New Roman"/>
          <w:szCs w:val="22"/>
          <w:lang w:val="en-US"/>
        </w:rPr>
      </w:pPr>
      <w:r>
        <w:rPr>
          <w:rStyle w:val="st"/>
          <w:rFonts w:cs="Times New Roman"/>
          <w:b w:val="0"/>
          <w:szCs w:val="22"/>
          <w:lang w:val="en-US"/>
        </w:rPr>
        <w:t>Định tuyến các command của các hệ thống ứng dụng với command tương ứng của các APIGW của hệ thống GNMS, One Mesh</w:t>
      </w:r>
      <w:r w:rsidR="002325CA">
        <w:rPr>
          <w:rStyle w:val="st"/>
          <w:rFonts w:cs="Times New Roman"/>
          <w:b w:val="0"/>
          <w:szCs w:val="22"/>
          <w:lang w:val="en-US"/>
        </w:rPr>
        <w:t>.</w:t>
      </w:r>
    </w:p>
    <w:p w14:paraId="5A3FD11E" w14:textId="083748F7" w:rsidR="00D11459" w:rsidRDefault="00D53874" w:rsidP="00D11459">
      <w:pPr>
        <w:pStyle w:val="ANSVHeading3"/>
        <w:outlineLvl w:val="9"/>
        <w:rPr>
          <w:rStyle w:val="st"/>
          <w:rFonts w:cs="Times New Roman"/>
          <w:b w:val="0"/>
          <w:szCs w:val="22"/>
          <w:lang w:val="en-US"/>
        </w:rPr>
      </w:pPr>
      <w:r>
        <w:rPr>
          <w:rStyle w:val="st"/>
          <w:rFonts w:cs="Times New Roman"/>
          <w:b w:val="0"/>
          <w:szCs w:val="22"/>
          <w:lang w:val="en-US"/>
        </w:rPr>
        <w:t>Chi tiết</w:t>
      </w:r>
      <w:r w:rsidR="00D11459">
        <w:rPr>
          <w:rStyle w:val="st"/>
          <w:rFonts w:cs="Times New Roman"/>
          <w:b w:val="0"/>
          <w:szCs w:val="22"/>
          <w:lang w:val="en-US"/>
        </w:rPr>
        <w:t xml:space="preserve"> tính năng đáp ứng:</w:t>
      </w:r>
    </w:p>
    <w:tbl>
      <w:tblPr>
        <w:tblStyle w:val="TableGrid"/>
        <w:tblW w:w="9990" w:type="dxa"/>
        <w:tblInd w:w="-185" w:type="dxa"/>
        <w:tblLook w:val="04A0" w:firstRow="1" w:lastRow="0" w:firstColumn="1" w:lastColumn="0" w:noHBand="0" w:noVBand="1"/>
      </w:tblPr>
      <w:tblGrid>
        <w:gridCol w:w="705"/>
        <w:gridCol w:w="2589"/>
        <w:gridCol w:w="2499"/>
        <w:gridCol w:w="4197"/>
      </w:tblGrid>
      <w:tr w:rsidR="00D11459" w:rsidRPr="00511649" w14:paraId="1C20F456" w14:textId="77777777" w:rsidTr="00D53874">
        <w:tc>
          <w:tcPr>
            <w:tcW w:w="705" w:type="dxa"/>
            <w:shd w:val="clear" w:color="auto" w:fill="5B9BD5" w:themeFill="accent1"/>
          </w:tcPr>
          <w:p w14:paraId="39621490" w14:textId="77777777" w:rsidR="00D11459" w:rsidRPr="00511649" w:rsidRDefault="00D11459" w:rsidP="00D53874">
            <w:pPr>
              <w:spacing w:line="276" w:lineRule="auto"/>
              <w:rPr>
                <w:b/>
                <w:szCs w:val="26"/>
              </w:rPr>
            </w:pPr>
            <w:r w:rsidRPr="00511649">
              <w:rPr>
                <w:b/>
                <w:szCs w:val="26"/>
              </w:rPr>
              <w:t>TT</w:t>
            </w:r>
          </w:p>
        </w:tc>
        <w:tc>
          <w:tcPr>
            <w:tcW w:w="2589" w:type="dxa"/>
            <w:shd w:val="clear" w:color="auto" w:fill="5B9BD5" w:themeFill="accent1"/>
          </w:tcPr>
          <w:p w14:paraId="02BBABDD" w14:textId="77777777" w:rsidR="00D11459" w:rsidRPr="00511649" w:rsidRDefault="00D11459" w:rsidP="00D53874">
            <w:pPr>
              <w:spacing w:line="276" w:lineRule="auto"/>
              <w:rPr>
                <w:b/>
                <w:szCs w:val="26"/>
              </w:rPr>
            </w:pPr>
            <w:r w:rsidRPr="00511649">
              <w:rPr>
                <w:b/>
                <w:szCs w:val="26"/>
              </w:rPr>
              <w:t>Nhóm chức năng</w:t>
            </w:r>
          </w:p>
        </w:tc>
        <w:tc>
          <w:tcPr>
            <w:tcW w:w="2499" w:type="dxa"/>
            <w:shd w:val="clear" w:color="auto" w:fill="5B9BD5" w:themeFill="accent1"/>
          </w:tcPr>
          <w:p w14:paraId="74BCDEB3" w14:textId="77777777" w:rsidR="00D11459" w:rsidRPr="00511649" w:rsidRDefault="00D11459" w:rsidP="00D53874">
            <w:pPr>
              <w:spacing w:line="276" w:lineRule="auto"/>
              <w:rPr>
                <w:b/>
                <w:szCs w:val="26"/>
              </w:rPr>
            </w:pPr>
            <w:r w:rsidRPr="00511649">
              <w:rPr>
                <w:b/>
                <w:szCs w:val="26"/>
              </w:rPr>
              <w:t>Chức năng</w:t>
            </w:r>
          </w:p>
        </w:tc>
        <w:tc>
          <w:tcPr>
            <w:tcW w:w="4197" w:type="dxa"/>
            <w:shd w:val="clear" w:color="auto" w:fill="5B9BD5" w:themeFill="accent1"/>
          </w:tcPr>
          <w:p w14:paraId="0CB879AF" w14:textId="77777777" w:rsidR="00D11459" w:rsidRPr="00511649" w:rsidRDefault="00D11459" w:rsidP="00D53874">
            <w:pPr>
              <w:spacing w:line="276" w:lineRule="auto"/>
              <w:rPr>
                <w:b/>
                <w:szCs w:val="26"/>
              </w:rPr>
            </w:pPr>
            <w:r w:rsidRPr="00511649">
              <w:rPr>
                <w:b/>
                <w:szCs w:val="26"/>
              </w:rPr>
              <w:t>Mô tả</w:t>
            </w:r>
          </w:p>
        </w:tc>
      </w:tr>
      <w:tr w:rsidR="00D11459" w:rsidRPr="00511649" w14:paraId="4CD589CE" w14:textId="77777777" w:rsidTr="00D53874">
        <w:tc>
          <w:tcPr>
            <w:tcW w:w="705" w:type="dxa"/>
          </w:tcPr>
          <w:p w14:paraId="4C64D0ED" w14:textId="296456FD" w:rsidR="00D11459" w:rsidRPr="00511649" w:rsidRDefault="0035424E" w:rsidP="00D11459">
            <w:pPr>
              <w:spacing w:line="276" w:lineRule="auto"/>
              <w:rPr>
                <w:szCs w:val="26"/>
              </w:rPr>
            </w:pPr>
            <w:r>
              <w:rPr>
                <w:szCs w:val="26"/>
              </w:rPr>
              <w:t>1</w:t>
            </w:r>
          </w:p>
        </w:tc>
        <w:tc>
          <w:tcPr>
            <w:tcW w:w="2589" w:type="dxa"/>
          </w:tcPr>
          <w:p w14:paraId="52AFF115" w14:textId="087E5153" w:rsidR="00D11459" w:rsidRPr="00511649" w:rsidRDefault="007F59FA" w:rsidP="00D11459">
            <w:pPr>
              <w:spacing w:line="276" w:lineRule="auto"/>
              <w:rPr>
                <w:szCs w:val="26"/>
              </w:rPr>
            </w:pPr>
            <w:r>
              <w:rPr>
                <w:szCs w:val="26"/>
              </w:rPr>
              <w:t>Mapping</w:t>
            </w:r>
          </w:p>
        </w:tc>
        <w:tc>
          <w:tcPr>
            <w:tcW w:w="2499" w:type="dxa"/>
          </w:tcPr>
          <w:p w14:paraId="42C09C6E" w14:textId="1A53CEB0" w:rsidR="00D11459" w:rsidRPr="00511649" w:rsidRDefault="00D72A6E" w:rsidP="00D11459">
            <w:pPr>
              <w:spacing w:line="276" w:lineRule="auto"/>
              <w:rPr>
                <w:szCs w:val="26"/>
              </w:rPr>
            </w:pPr>
            <w:r>
              <w:rPr>
                <w:szCs w:val="26"/>
              </w:rPr>
              <w:t>Command</w:t>
            </w:r>
            <w:r w:rsidR="007F59FA">
              <w:rPr>
                <w:szCs w:val="26"/>
              </w:rPr>
              <w:t xml:space="preserve"> Mapping</w:t>
            </w:r>
          </w:p>
        </w:tc>
        <w:tc>
          <w:tcPr>
            <w:tcW w:w="4197" w:type="dxa"/>
          </w:tcPr>
          <w:p w14:paraId="723DEDB7" w14:textId="68533CEB" w:rsidR="00D11459" w:rsidRPr="00511649" w:rsidRDefault="007F59FA" w:rsidP="00D11459">
            <w:pPr>
              <w:rPr>
                <w:color w:val="000000"/>
                <w:szCs w:val="26"/>
              </w:rPr>
            </w:pPr>
            <w:r>
              <w:rPr>
                <w:color w:val="000000"/>
                <w:szCs w:val="26"/>
              </w:rPr>
              <w:t xml:space="preserve">Cấu hình ánh xạ giữa api của </w:t>
            </w:r>
            <w:r w:rsidR="00E26BE1">
              <w:rPr>
                <w:color w:val="000000"/>
                <w:szCs w:val="26"/>
              </w:rPr>
              <w:t>ONE Link</w:t>
            </w:r>
            <w:r>
              <w:rPr>
                <w:color w:val="000000"/>
                <w:szCs w:val="26"/>
              </w:rPr>
              <w:t xml:space="preserve"> với các api của GNMS tùy thuộc vào dòng thiết bị.</w:t>
            </w:r>
          </w:p>
        </w:tc>
      </w:tr>
      <w:tr w:rsidR="00FA50F3" w:rsidRPr="00511649" w14:paraId="34614A9C" w14:textId="77777777" w:rsidTr="00D53874">
        <w:tc>
          <w:tcPr>
            <w:tcW w:w="705" w:type="dxa"/>
          </w:tcPr>
          <w:p w14:paraId="37147549" w14:textId="3EC722FB" w:rsidR="00FA50F3" w:rsidRPr="00511649" w:rsidRDefault="00FA50F3" w:rsidP="00FA50F3">
            <w:pPr>
              <w:spacing w:line="276" w:lineRule="auto"/>
              <w:rPr>
                <w:szCs w:val="26"/>
              </w:rPr>
            </w:pPr>
            <w:r>
              <w:rPr>
                <w:szCs w:val="26"/>
              </w:rPr>
              <w:t>2</w:t>
            </w:r>
          </w:p>
        </w:tc>
        <w:tc>
          <w:tcPr>
            <w:tcW w:w="2589" w:type="dxa"/>
          </w:tcPr>
          <w:p w14:paraId="26E43601" w14:textId="1840259A" w:rsidR="00FA50F3" w:rsidRPr="00511649" w:rsidRDefault="002A1E7A" w:rsidP="00FA50F3">
            <w:pPr>
              <w:spacing w:line="276" w:lineRule="auto"/>
              <w:rPr>
                <w:szCs w:val="26"/>
              </w:rPr>
            </w:pPr>
            <w:r>
              <w:rPr>
                <w:szCs w:val="26"/>
              </w:rPr>
              <w:t>Forward request</w:t>
            </w:r>
          </w:p>
        </w:tc>
        <w:tc>
          <w:tcPr>
            <w:tcW w:w="2499" w:type="dxa"/>
          </w:tcPr>
          <w:p w14:paraId="1BF89EF4" w14:textId="07D244F0" w:rsidR="00FA50F3" w:rsidRPr="00511649" w:rsidRDefault="002A1E7A" w:rsidP="002A1E7A">
            <w:pPr>
              <w:spacing w:line="276" w:lineRule="auto"/>
              <w:rPr>
                <w:szCs w:val="26"/>
              </w:rPr>
            </w:pPr>
            <w:r>
              <w:rPr>
                <w:szCs w:val="26"/>
              </w:rPr>
              <w:t>Forward request</w:t>
            </w:r>
          </w:p>
        </w:tc>
        <w:tc>
          <w:tcPr>
            <w:tcW w:w="4197" w:type="dxa"/>
          </w:tcPr>
          <w:p w14:paraId="2BF6C145" w14:textId="437FBB32" w:rsidR="00FA50F3" w:rsidRPr="00511649" w:rsidRDefault="002A1E7A" w:rsidP="00FA50F3">
            <w:pPr>
              <w:spacing w:line="276" w:lineRule="auto"/>
              <w:jc w:val="left"/>
              <w:rPr>
                <w:noProof/>
                <w:szCs w:val="26"/>
                <w:lang w:eastAsia="ar-SA"/>
              </w:rPr>
            </w:pPr>
            <w:r>
              <w:rPr>
                <w:color w:val="000000"/>
                <w:szCs w:val="26"/>
              </w:rPr>
              <w:t xml:space="preserve">Tùy thuộc vào api đầu vào </w:t>
            </w:r>
            <w:r w:rsidR="00E26BE1">
              <w:rPr>
                <w:color w:val="000000"/>
                <w:szCs w:val="26"/>
              </w:rPr>
              <w:t>ONE Link</w:t>
            </w:r>
            <w:r>
              <w:rPr>
                <w:color w:val="000000"/>
                <w:szCs w:val="26"/>
              </w:rPr>
              <w:t xml:space="preserve"> để tìm được api phù hợp trong GNMS, ONE Mesh để gửi yêu cầu vào hệ thống trong, Chuyển đổi kết quả trả về cho 3</w:t>
            </w:r>
            <w:r w:rsidRPr="002A1E7A">
              <w:rPr>
                <w:color w:val="000000"/>
                <w:szCs w:val="26"/>
                <w:vertAlign w:val="superscript"/>
              </w:rPr>
              <w:t>rd</w:t>
            </w:r>
            <w:r>
              <w:rPr>
                <w:color w:val="000000"/>
                <w:szCs w:val="26"/>
              </w:rPr>
              <w:t xml:space="preserve"> apps.</w:t>
            </w:r>
          </w:p>
        </w:tc>
      </w:tr>
    </w:tbl>
    <w:p w14:paraId="12FE5697" w14:textId="2D2650AF" w:rsidR="00BE76CA" w:rsidRPr="008C2E9F" w:rsidRDefault="00F34216" w:rsidP="002C2B9F">
      <w:pPr>
        <w:pStyle w:val="ListParagraph"/>
        <w:numPr>
          <w:ilvl w:val="3"/>
          <w:numId w:val="2"/>
        </w:numPr>
        <w:spacing w:before="120" w:line="360" w:lineRule="auto"/>
        <w:rPr>
          <w:rStyle w:val="st"/>
          <w:rFonts w:cs="Times New Roman"/>
          <w:b/>
          <w:szCs w:val="22"/>
        </w:rPr>
      </w:pPr>
      <w:r>
        <w:rPr>
          <w:rStyle w:val="st"/>
          <w:rFonts w:cs="Times New Roman"/>
          <w:b/>
          <w:szCs w:val="22"/>
        </w:rPr>
        <w:t>Authentication &amp; Authorization</w:t>
      </w:r>
    </w:p>
    <w:p w14:paraId="5FDEF8E8" w14:textId="5E79C31A" w:rsidR="00A029C6" w:rsidRDefault="00F12D8A" w:rsidP="002C2B9F">
      <w:pPr>
        <w:pStyle w:val="ANSVHeading3"/>
        <w:numPr>
          <w:ilvl w:val="0"/>
          <w:numId w:val="6"/>
        </w:numPr>
        <w:spacing w:line="360" w:lineRule="auto"/>
        <w:outlineLvl w:val="9"/>
        <w:rPr>
          <w:rStyle w:val="st"/>
          <w:b w:val="0"/>
          <w:szCs w:val="22"/>
          <w:lang w:val="en-US"/>
        </w:rPr>
      </w:pPr>
      <w:r>
        <w:rPr>
          <w:rStyle w:val="st"/>
          <w:b w:val="0"/>
          <w:szCs w:val="22"/>
          <w:lang w:val="en-US"/>
        </w:rPr>
        <w:t xml:space="preserve">Chức năng module: xác thực và phân quyền </w:t>
      </w:r>
      <w:r w:rsidR="003E7604">
        <w:rPr>
          <w:rStyle w:val="st"/>
          <w:b w:val="0"/>
          <w:szCs w:val="22"/>
          <w:lang w:val="en-US"/>
        </w:rPr>
        <w:t>đối với các ứng dụng được truy cập vào hệ thống one link.</w:t>
      </w:r>
    </w:p>
    <w:p w14:paraId="118A90E2" w14:textId="274010FC" w:rsidR="003E7604" w:rsidRDefault="003E7604" w:rsidP="002C2B9F">
      <w:pPr>
        <w:pStyle w:val="ANSVHeading3"/>
        <w:numPr>
          <w:ilvl w:val="0"/>
          <w:numId w:val="6"/>
        </w:numPr>
        <w:spacing w:line="360" w:lineRule="auto"/>
        <w:outlineLvl w:val="9"/>
        <w:rPr>
          <w:rStyle w:val="st"/>
          <w:b w:val="0"/>
          <w:szCs w:val="22"/>
          <w:lang w:val="en-US"/>
        </w:rPr>
      </w:pPr>
      <w:r>
        <w:rPr>
          <w:rStyle w:val="st"/>
          <w:b w:val="0"/>
          <w:szCs w:val="22"/>
          <w:lang w:val="en-US"/>
        </w:rPr>
        <w:t>Quản lý các ứng dụng, phiên bản của ứng dụng được truy cập hệ thống, các chính sách truy cập hệ thống của các ứng dụng</w:t>
      </w:r>
    </w:p>
    <w:p w14:paraId="25E27391" w14:textId="494C7DEF" w:rsidR="00C51408" w:rsidRPr="003E7604" w:rsidRDefault="00990540" w:rsidP="003E7604">
      <w:pPr>
        <w:pStyle w:val="ANSVHeading3"/>
        <w:spacing w:after="0" w:line="360" w:lineRule="auto"/>
        <w:ind w:left="360" w:firstLine="0"/>
        <w:jc w:val="left"/>
        <w:outlineLvl w:val="9"/>
        <w:rPr>
          <w:rStyle w:val="st"/>
          <w:szCs w:val="22"/>
        </w:rPr>
      </w:pPr>
      <w:r w:rsidRPr="003E7604">
        <w:rPr>
          <w:rStyle w:val="st"/>
          <w:szCs w:val="22"/>
        </w:rPr>
        <w:br w:type="page"/>
      </w:r>
      <w:r w:rsidR="00C51408">
        <w:rPr>
          <w:rStyle w:val="st"/>
          <w:b w:val="0"/>
          <w:szCs w:val="22"/>
          <w:lang w:val="en-US"/>
        </w:rPr>
        <w:lastRenderedPageBreak/>
        <w:t>Chi tiết tính năng đáp ứng:</w:t>
      </w:r>
    </w:p>
    <w:tbl>
      <w:tblPr>
        <w:tblStyle w:val="TableGrid"/>
        <w:tblW w:w="9990" w:type="dxa"/>
        <w:tblInd w:w="-185" w:type="dxa"/>
        <w:tblLook w:val="04A0" w:firstRow="1" w:lastRow="0" w:firstColumn="1" w:lastColumn="0" w:noHBand="0" w:noVBand="1"/>
      </w:tblPr>
      <w:tblGrid>
        <w:gridCol w:w="705"/>
        <w:gridCol w:w="2589"/>
        <w:gridCol w:w="2499"/>
        <w:gridCol w:w="4197"/>
      </w:tblGrid>
      <w:tr w:rsidR="00C51408" w:rsidRPr="00511649" w14:paraId="07EAD7CF" w14:textId="77777777" w:rsidTr="009875CE">
        <w:tc>
          <w:tcPr>
            <w:tcW w:w="705" w:type="dxa"/>
            <w:shd w:val="clear" w:color="auto" w:fill="5B9BD5" w:themeFill="accent1"/>
          </w:tcPr>
          <w:p w14:paraId="07F315C1" w14:textId="77777777" w:rsidR="00C51408" w:rsidRPr="00511649" w:rsidRDefault="00C51408" w:rsidP="009875CE">
            <w:pPr>
              <w:spacing w:line="276" w:lineRule="auto"/>
              <w:rPr>
                <w:b/>
                <w:szCs w:val="26"/>
              </w:rPr>
            </w:pPr>
            <w:r w:rsidRPr="00511649">
              <w:rPr>
                <w:b/>
                <w:szCs w:val="26"/>
              </w:rPr>
              <w:t>TT</w:t>
            </w:r>
          </w:p>
        </w:tc>
        <w:tc>
          <w:tcPr>
            <w:tcW w:w="2589" w:type="dxa"/>
            <w:shd w:val="clear" w:color="auto" w:fill="5B9BD5" w:themeFill="accent1"/>
          </w:tcPr>
          <w:p w14:paraId="13964CE1" w14:textId="77777777" w:rsidR="00C51408" w:rsidRPr="00511649" w:rsidRDefault="00C51408" w:rsidP="009875CE">
            <w:pPr>
              <w:spacing w:line="276" w:lineRule="auto"/>
              <w:rPr>
                <w:b/>
                <w:szCs w:val="26"/>
              </w:rPr>
            </w:pPr>
            <w:r w:rsidRPr="00511649">
              <w:rPr>
                <w:b/>
                <w:szCs w:val="26"/>
              </w:rPr>
              <w:t>Nhóm chức năng</w:t>
            </w:r>
          </w:p>
        </w:tc>
        <w:tc>
          <w:tcPr>
            <w:tcW w:w="2499" w:type="dxa"/>
            <w:shd w:val="clear" w:color="auto" w:fill="5B9BD5" w:themeFill="accent1"/>
          </w:tcPr>
          <w:p w14:paraId="08101D52" w14:textId="77777777" w:rsidR="00C51408" w:rsidRPr="00511649" w:rsidRDefault="00C51408" w:rsidP="009875CE">
            <w:pPr>
              <w:spacing w:line="276" w:lineRule="auto"/>
              <w:rPr>
                <w:b/>
                <w:szCs w:val="26"/>
              </w:rPr>
            </w:pPr>
            <w:r w:rsidRPr="00511649">
              <w:rPr>
                <w:b/>
                <w:szCs w:val="26"/>
              </w:rPr>
              <w:t>Chức năng</w:t>
            </w:r>
          </w:p>
        </w:tc>
        <w:tc>
          <w:tcPr>
            <w:tcW w:w="4197" w:type="dxa"/>
            <w:shd w:val="clear" w:color="auto" w:fill="5B9BD5" w:themeFill="accent1"/>
          </w:tcPr>
          <w:p w14:paraId="6D419480" w14:textId="77777777" w:rsidR="00C51408" w:rsidRPr="00511649" w:rsidRDefault="00C51408" w:rsidP="009875CE">
            <w:pPr>
              <w:spacing w:line="276" w:lineRule="auto"/>
              <w:rPr>
                <w:b/>
                <w:szCs w:val="26"/>
              </w:rPr>
            </w:pPr>
            <w:r w:rsidRPr="00511649">
              <w:rPr>
                <w:b/>
                <w:szCs w:val="26"/>
              </w:rPr>
              <w:t>Mô tả</w:t>
            </w:r>
          </w:p>
        </w:tc>
      </w:tr>
      <w:tr w:rsidR="00C51408" w:rsidRPr="00511649" w14:paraId="1AAB67DE" w14:textId="77777777" w:rsidTr="009875CE">
        <w:tc>
          <w:tcPr>
            <w:tcW w:w="705" w:type="dxa"/>
          </w:tcPr>
          <w:p w14:paraId="242A5FD5" w14:textId="77777777" w:rsidR="00C51408" w:rsidRPr="00511649" w:rsidRDefault="00C51408" w:rsidP="009875CE">
            <w:pPr>
              <w:spacing w:line="276" w:lineRule="auto"/>
              <w:rPr>
                <w:szCs w:val="26"/>
              </w:rPr>
            </w:pPr>
            <w:r>
              <w:rPr>
                <w:szCs w:val="26"/>
              </w:rPr>
              <w:t>2</w:t>
            </w:r>
          </w:p>
        </w:tc>
        <w:tc>
          <w:tcPr>
            <w:tcW w:w="2589" w:type="dxa"/>
          </w:tcPr>
          <w:p w14:paraId="08AB31BE" w14:textId="77777777" w:rsidR="00C51408" w:rsidRPr="00511649" w:rsidRDefault="00C51408" w:rsidP="009875CE">
            <w:pPr>
              <w:spacing w:line="276" w:lineRule="auto"/>
              <w:rPr>
                <w:szCs w:val="26"/>
              </w:rPr>
            </w:pPr>
            <w:r>
              <w:rPr>
                <w:szCs w:val="26"/>
              </w:rPr>
              <w:t>Administration</w:t>
            </w:r>
          </w:p>
        </w:tc>
        <w:tc>
          <w:tcPr>
            <w:tcW w:w="2499" w:type="dxa"/>
          </w:tcPr>
          <w:p w14:paraId="2AA004D1" w14:textId="1D8A74CE" w:rsidR="00C51408" w:rsidRPr="00511649" w:rsidRDefault="003E7604" w:rsidP="003E7604">
            <w:pPr>
              <w:spacing w:line="276" w:lineRule="auto"/>
              <w:rPr>
                <w:szCs w:val="26"/>
              </w:rPr>
            </w:pPr>
            <w:r>
              <w:rPr>
                <w:szCs w:val="26"/>
              </w:rPr>
              <w:t>App/app access policies</w:t>
            </w:r>
          </w:p>
        </w:tc>
        <w:tc>
          <w:tcPr>
            <w:tcW w:w="4197" w:type="dxa"/>
          </w:tcPr>
          <w:p w14:paraId="57E581A4" w14:textId="6805E051" w:rsidR="00C51408" w:rsidRPr="00511649" w:rsidRDefault="00C51408" w:rsidP="003E7604">
            <w:pPr>
              <w:rPr>
                <w:color w:val="000000"/>
                <w:szCs w:val="26"/>
              </w:rPr>
            </w:pPr>
            <w:r w:rsidRPr="00511649">
              <w:rPr>
                <w:color w:val="000000"/>
                <w:szCs w:val="26"/>
              </w:rPr>
              <w:t xml:space="preserve">Quản lý </w:t>
            </w:r>
            <w:r w:rsidR="003E7604">
              <w:rPr>
                <w:color w:val="000000"/>
                <w:szCs w:val="26"/>
              </w:rPr>
              <w:t>các ứng dụng, chính sách truy cập của các ứng dụng</w:t>
            </w:r>
          </w:p>
        </w:tc>
      </w:tr>
    </w:tbl>
    <w:p w14:paraId="7988ED03" w14:textId="29BA2FF3" w:rsidR="00A41633" w:rsidRPr="008C2E9F" w:rsidRDefault="00A41633" w:rsidP="002C2B9F">
      <w:pPr>
        <w:pStyle w:val="ListParagraph"/>
        <w:numPr>
          <w:ilvl w:val="3"/>
          <w:numId w:val="2"/>
        </w:numPr>
        <w:spacing w:before="120" w:line="360" w:lineRule="auto"/>
        <w:rPr>
          <w:rStyle w:val="st"/>
          <w:rFonts w:cs="Times New Roman"/>
          <w:b/>
          <w:szCs w:val="22"/>
        </w:rPr>
      </w:pPr>
      <w:r>
        <w:rPr>
          <w:rStyle w:val="st"/>
          <w:rFonts w:cs="Times New Roman"/>
          <w:b/>
          <w:szCs w:val="22"/>
        </w:rPr>
        <w:t>Log</w:t>
      </w:r>
      <w:r w:rsidR="00F34216">
        <w:rPr>
          <w:rStyle w:val="st"/>
          <w:rFonts w:cs="Times New Roman"/>
          <w:b/>
          <w:szCs w:val="22"/>
        </w:rPr>
        <w:t xml:space="preserve"> </w:t>
      </w:r>
      <w:r>
        <w:rPr>
          <w:rStyle w:val="st"/>
          <w:rFonts w:cs="Times New Roman"/>
          <w:b/>
          <w:szCs w:val="22"/>
        </w:rPr>
        <w:t>&amp;</w:t>
      </w:r>
      <w:r w:rsidR="00F34216">
        <w:rPr>
          <w:rStyle w:val="st"/>
          <w:rFonts w:cs="Times New Roman"/>
          <w:b/>
          <w:szCs w:val="22"/>
        </w:rPr>
        <w:t xml:space="preserve"> </w:t>
      </w:r>
      <w:r>
        <w:rPr>
          <w:rStyle w:val="st"/>
          <w:rFonts w:cs="Times New Roman"/>
          <w:b/>
          <w:szCs w:val="22"/>
        </w:rPr>
        <w:t>Report</w:t>
      </w:r>
      <w:r w:rsidRPr="005C5EB2">
        <w:rPr>
          <w:rStyle w:val="st"/>
          <w:rFonts w:cs="Times New Roman"/>
          <w:b/>
          <w:szCs w:val="22"/>
        </w:rPr>
        <w:t xml:space="preserve"> service</w:t>
      </w:r>
    </w:p>
    <w:p w14:paraId="14F98B19" w14:textId="7B446A8B" w:rsidR="00A41633" w:rsidRDefault="00A41633" w:rsidP="002C2B9F">
      <w:pPr>
        <w:pStyle w:val="ListParagraph"/>
        <w:numPr>
          <w:ilvl w:val="0"/>
          <w:numId w:val="3"/>
        </w:numPr>
        <w:spacing w:line="360" w:lineRule="auto"/>
        <w:rPr>
          <w:rStyle w:val="st"/>
          <w:rFonts w:cs="Times New Roman"/>
          <w:szCs w:val="22"/>
        </w:rPr>
      </w:pPr>
      <w:r>
        <w:rPr>
          <w:rStyle w:val="st"/>
          <w:rFonts w:cs="Times New Roman"/>
          <w:szCs w:val="22"/>
        </w:rPr>
        <w:t>Module quản lý transaction log của các API gửi từ ứng dụng</w:t>
      </w:r>
    </w:p>
    <w:p w14:paraId="55F03595" w14:textId="4E0D7649" w:rsidR="00A41633" w:rsidRDefault="00A41633" w:rsidP="002C2B9F">
      <w:pPr>
        <w:pStyle w:val="ListParagraph"/>
        <w:numPr>
          <w:ilvl w:val="0"/>
          <w:numId w:val="3"/>
        </w:numPr>
        <w:spacing w:line="360" w:lineRule="auto"/>
        <w:rPr>
          <w:rStyle w:val="st"/>
          <w:rFonts w:cs="Times New Roman"/>
          <w:szCs w:val="22"/>
        </w:rPr>
      </w:pPr>
      <w:r>
        <w:rPr>
          <w:rStyle w:val="st"/>
          <w:rFonts w:cs="Times New Roman"/>
          <w:szCs w:val="22"/>
        </w:rPr>
        <w:t>Xuất báo cáo cho các yêu cầu nghiệp vụ báo cáo cụ thể.</w:t>
      </w:r>
    </w:p>
    <w:p w14:paraId="74B67C51" w14:textId="77777777" w:rsidR="008D7655" w:rsidRPr="00C66CAC" w:rsidRDefault="49CE43B8" w:rsidP="002C2B9F">
      <w:pPr>
        <w:pStyle w:val="ANSVHeading3"/>
        <w:numPr>
          <w:ilvl w:val="2"/>
          <w:numId w:val="2"/>
        </w:numPr>
        <w:spacing w:line="360" w:lineRule="auto"/>
        <w:rPr>
          <w:rStyle w:val="st"/>
          <w:rFonts w:cs="Times New Roman"/>
        </w:rPr>
      </w:pPr>
      <w:bookmarkStart w:id="41" w:name="_Toc110429041"/>
      <w:r w:rsidRPr="79E2DE02">
        <w:rPr>
          <w:rStyle w:val="st"/>
          <w:rFonts w:cs="Times New Roman"/>
        </w:rPr>
        <w:t>Interface</w:t>
      </w:r>
      <w:bookmarkEnd w:id="41"/>
    </w:p>
    <w:tbl>
      <w:tblPr>
        <w:tblStyle w:val="TableGrid"/>
        <w:tblW w:w="5000" w:type="pct"/>
        <w:tblLook w:val="04A0" w:firstRow="1" w:lastRow="0" w:firstColumn="1" w:lastColumn="0" w:noHBand="0" w:noVBand="1"/>
      </w:tblPr>
      <w:tblGrid>
        <w:gridCol w:w="2408"/>
        <w:gridCol w:w="2409"/>
        <w:gridCol w:w="2409"/>
        <w:gridCol w:w="2409"/>
      </w:tblGrid>
      <w:tr w:rsidR="009C097F" w:rsidRPr="000C2E91" w14:paraId="31DCB399" w14:textId="6761895A" w:rsidTr="00FA6849">
        <w:trPr>
          <w:trHeight w:val="605"/>
        </w:trPr>
        <w:tc>
          <w:tcPr>
            <w:tcW w:w="1250" w:type="pct"/>
            <w:shd w:val="clear" w:color="auto" w:fill="1F4E79" w:themeFill="accent1" w:themeFillShade="80"/>
          </w:tcPr>
          <w:p w14:paraId="17CC1435" w14:textId="77777777" w:rsidR="009C097F" w:rsidRPr="000C2E91" w:rsidRDefault="009C097F" w:rsidP="009C097F">
            <w:pPr>
              <w:spacing w:before="120" w:line="360" w:lineRule="auto"/>
              <w:contextualSpacing/>
              <w:rPr>
                <w:b/>
                <w:bCs/>
                <w:color w:val="FFFFFF" w:themeColor="background1"/>
                <w:szCs w:val="26"/>
              </w:rPr>
            </w:pPr>
            <w:r w:rsidRPr="000C2E91">
              <w:rPr>
                <w:b/>
                <w:bCs/>
                <w:color w:val="FFFFFF" w:themeColor="background1"/>
                <w:szCs w:val="26"/>
              </w:rPr>
              <w:t>Loại (Internal</w:t>
            </w:r>
          </w:p>
          <w:p w14:paraId="0B2FF492" w14:textId="77777777" w:rsidR="009C097F" w:rsidRPr="000C2E91" w:rsidRDefault="009C097F" w:rsidP="009C097F">
            <w:pPr>
              <w:spacing w:before="120" w:line="360" w:lineRule="auto"/>
              <w:contextualSpacing/>
              <w:rPr>
                <w:b/>
                <w:bCs/>
                <w:color w:val="FFFFFF" w:themeColor="background1"/>
                <w:szCs w:val="26"/>
              </w:rPr>
            </w:pPr>
            <w:r w:rsidRPr="000C2E91">
              <w:rPr>
                <w:b/>
                <w:bCs/>
                <w:color w:val="FFFFFF" w:themeColor="background1"/>
                <w:szCs w:val="26"/>
              </w:rPr>
              <w:t>/External)</w:t>
            </w:r>
          </w:p>
        </w:tc>
        <w:tc>
          <w:tcPr>
            <w:tcW w:w="1250" w:type="pct"/>
            <w:shd w:val="clear" w:color="auto" w:fill="1F4E79" w:themeFill="accent1" w:themeFillShade="80"/>
            <w:hideMark/>
          </w:tcPr>
          <w:p w14:paraId="49C64B2C" w14:textId="77777777" w:rsidR="009C097F" w:rsidRPr="000C2E91" w:rsidRDefault="009C097F" w:rsidP="009C097F">
            <w:pPr>
              <w:spacing w:before="120" w:line="360" w:lineRule="auto"/>
              <w:contextualSpacing/>
              <w:rPr>
                <w:b/>
                <w:color w:val="FFFFFF" w:themeColor="background1"/>
                <w:szCs w:val="26"/>
              </w:rPr>
            </w:pPr>
            <w:r w:rsidRPr="000C2E91">
              <w:rPr>
                <w:b/>
                <w:color w:val="FFFFFF" w:themeColor="background1"/>
                <w:szCs w:val="26"/>
              </w:rPr>
              <w:t>Tên</w:t>
            </w:r>
          </w:p>
        </w:tc>
        <w:tc>
          <w:tcPr>
            <w:tcW w:w="1250" w:type="pct"/>
            <w:shd w:val="clear" w:color="auto" w:fill="1F4E79" w:themeFill="accent1" w:themeFillShade="80"/>
          </w:tcPr>
          <w:p w14:paraId="573EB16C" w14:textId="77777777" w:rsidR="009C097F" w:rsidRPr="000C2E91" w:rsidRDefault="009C097F" w:rsidP="009C097F">
            <w:pPr>
              <w:spacing w:before="120" w:line="360" w:lineRule="auto"/>
              <w:contextualSpacing/>
              <w:rPr>
                <w:b/>
                <w:bCs/>
                <w:color w:val="FFFFFF" w:themeColor="background1"/>
                <w:szCs w:val="26"/>
              </w:rPr>
            </w:pPr>
            <w:r w:rsidRPr="000C2E91">
              <w:rPr>
                <w:b/>
                <w:bCs/>
                <w:color w:val="FFFFFF" w:themeColor="background1"/>
                <w:szCs w:val="26"/>
              </w:rPr>
              <w:t>Kết nối với</w:t>
            </w:r>
          </w:p>
        </w:tc>
        <w:tc>
          <w:tcPr>
            <w:tcW w:w="1250" w:type="pct"/>
            <w:shd w:val="clear" w:color="auto" w:fill="1F4E79" w:themeFill="accent1" w:themeFillShade="80"/>
            <w:hideMark/>
          </w:tcPr>
          <w:p w14:paraId="1B295F4B" w14:textId="77777777" w:rsidR="009C097F" w:rsidRPr="000C2E91" w:rsidRDefault="009C097F" w:rsidP="009C097F">
            <w:pPr>
              <w:spacing w:before="120" w:line="360" w:lineRule="auto"/>
              <w:contextualSpacing/>
              <w:rPr>
                <w:color w:val="FFFFFF" w:themeColor="background1"/>
                <w:szCs w:val="26"/>
              </w:rPr>
            </w:pPr>
            <w:r w:rsidRPr="000C2E91">
              <w:rPr>
                <w:b/>
                <w:bCs/>
                <w:color w:val="FFFFFF" w:themeColor="background1"/>
                <w:szCs w:val="26"/>
              </w:rPr>
              <w:t>Mục đích</w:t>
            </w:r>
          </w:p>
        </w:tc>
      </w:tr>
      <w:tr w:rsidR="009C097F" w:rsidRPr="000C2E91" w14:paraId="4EAE22E7" w14:textId="469F69D9" w:rsidTr="00FA6849">
        <w:trPr>
          <w:trHeight w:val="524"/>
        </w:trPr>
        <w:tc>
          <w:tcPr>
            <w:tcW w:w="1250" w:type="pct"/>
          </w:tcPr>
          <w:p w14:paraId="7AE2BE15" w14:textId="43DF3A87" w:rsidR="009C097F" w:rsidRPr="000C2E91" w:rsidRDefault="009C097F" w:rsidP="009C097F">
            <w:pPr>
              <w:spacing w:before="120" w:line="360" w:lineRule="auto"/>
              <w:contextualSpacing/>
              <w:jc w:val="left"/>
              <w:rPr>
                <w:szCs w:val="26"/>
              </w:rPr>
            </w:pPr>
            <w:r w:rsidRPr="000C2E91">
              <w:rPr>
                <w:bCs/>
                <w:szCs w:val="26"/>
              </w:rPr>
              <w:t>Internal</w:t>
            </w:r>
          </w:p>
        </w:tc>
        <w:tc>
          <w:tcPr>
            <w:tcW w:w="1250" w:type="pct"/>
          </w:tcPr>
          <w:p w14:paraId="67A33319" w14:textId="13635877" w:rsidR="009C097F" w:rsidRPr="000C2E91" w:rsidRDefault="009C097F" w:rsidP="009C097F">
            <w:pPr>
              <w:spacing w:before="120" w:line="360" w:lineRule="auto"/>
              <w:contextualSpacing/>
              <w:jc w:val="left"/>
              <w:rPr>
                <w:szCs w:val="26"/>
              </w:rPr>
            </w:pPr>
            <w:r>
              <w:rPr>
                <w:szCs w:val="26"/>
              </w:rPr>
              <w:t>IP1</w:t>
            </w:r>
          </w:p>
        </w:tc>
        <w:tc>
          <w:tcPr>
            <w:tcW w:w="1250" w:type="pct"/>
          </w:tcPr>
          <w:p w14:paraId="7AEC2F81" w14:textId="0A164B62" w:rsidR="009C097F" w:rsidRPr="000C2E91" w:rsidRDefault="00AB4C1F" w:rsidP="00AB4C1F">
            <w:pPr>
              <w:spacing w:before="120" w:line="360" w:lineRule="auto"/>
              <w:contextualSpacing/>
              <w:jc w:val="left"/>
              <w:rPr>
                <w:szCs w:val="26"/>
              </w:rPr>
            </w:pPr>
            <w:r>
              <w:rPr>
                <w:szCs w:val="26"/>
              </w:rPr>
              <w:t>Các Backend service</w:t>
            </w:r>
          </w:p>
        </w:tc>
        <w:tc>
          <w:tcPr>
            <w:tcW w:w="1250" w:type="pct"/>
          </w:tcPr>
          <w:p w14:paraId="51E75781" w14:textId="10E1996D" w:rsidR="009C097F" w:rsidRPr="000C2E91" w:rsidRDefault="009C097F" w:rsidP="009C097F">
            <w:pPr>
              <w:spacing w:before="120" w:line="360" w:lineRule="auto"/>
              <w:contextualSpacing/>
              <w:jc w:val="left"/>
              <w:rPr>
                <w:szCs w:val="26"/>
              </w:rPr>
            </w:pPr>
            <w:r w:rsidRPr="000C2E91">
              <w:rPr>
                <w:szCs w:val="26"/>
              </w:rPr>
              <w:t xml:space="preserve">Giao tiếp </w:t>
            </w:r>
            <w:r>
              <w:rPr>
                <w:szCs w:val="26"/>
              </w:rPr>
              <w:t>đồng bộ giữa các service của ONE Platform</w:t>
            </w:r>
          </w:p>
        </w:tc>
      </w:tr>
      <w:tr w:rsidR="009C097F" w:rsidRPr="000C2E91" w14:paraId="49291B42" w14:textId="77777777" w:rsidTr="00FA6849">
        <w:trPr>
          <w:trHeight w:val="524"/>
        </w:trPr>
        <w:tc>
          <w:tcPr>
            <w:tcW w:w="1250" w:type="pct"/>
          </w:tcPr>
          <w:p w14:paraId="5C001C86" w14:textId="49078D1D" w:rsidR="009C097F" w:rsidRPr="000C2E91" w:rsidRDefault="009C097F" w:rsidP="009C097F">
            <w:pPr>
              <w:spacing w:before="120" w:line="360" w:lineRule="auto"/>
              <w:contextualSpacing/>
              <w:jc w:val="left"/>
              <w:rPr>
                <w:bCs/>
                <w:szCs w:val="26"/>
              </w:rPr>
            </w:pPr>
            <w:r>
              <w:rPr>
                <w:bCs/>
                <w:szCs w:val="26"/>
              </w:rPr>
              <w:t>Internal</w:t>
            </w:r>
          </w:p>
        </w:tc>
        <w:tc>
          <w:tcPr>
            <w:tcW w:w="1250" w:type="pct"/>
          </w:tcPr>
          <w:p w14:paraId="0B532191" w14:textId="41BD7F15" w:rsidR="009C097F" w:rsidRDefault="009C097F" w:rsidP="009C097F">
            <w:pPr>
              <w:spacing w:before="120" w:line="360" w:lineRule="auto"/>
              <w:contextualSpacing/>
              <w:jc w:val="left"/>
              <w:rPr>
                <w:szCs w:val="26"/>
              </w:rPr>
            </w:pPr>
            <w:r>
              <w:rPr>
                <w:szCs w:val="26"/>
              </w:rPr>
              <w:t>IP2</w:t>
            </w:r>
          </w:p>
        </w:tc>
        <w:tc>
          <w:tcPr>
            <w:tcW w:w="1250" w:type="pct"/>
          </w:tcPr>
          <w:p w14:paraId="0F3B65D6" w14:textId="14569378" w:rsidR="009C097F" w:rsidRPr="000C2E91" w:rsidRDefault="009C097F" w:rsidP="009C097F">
            <w:pPr>
              <w:spacing w:before="120" w:line="360" w:lineRule="auto"/>
              <w:contextualSpacing/>
              <w:jc w:val="left"/>
              <w:rPr>
                <w:szCs w:val="26"/>
              </w:rPr>
            </w:pPr>
            <w:r>
              <w:rPr>
                <w:szCs w:val="26"/>
              </w:rPr>
              <w:t xml:space="preserve">Các </w:t>
            </w:r>
            <w:r w:rsidR="00AB4C1F">
              <w:rPr>
                <w:szCs w:val="26"/>
              </w:rPr>
              <w:t xml:space="preserve">Backend </w:t>
            </w:r>
            <w:r>
              <w:rPr>
                <w:szCs w:val="26"/>
              </w:rPr>
              <w:t>service khác</w:t>
            </w:r>
          </w:p>
        </w:tc>
        <w:tc>
          <w:tcPr>
            <w:tcW w:w="1250" w:type="pct"/>
          </w:tcPr>
          <w:p w14:paraId="74BE7205" w14:textId="69D71A95" w:rsidR="009C097F" w:rsidRPr="000C2E91" w:rsidRDefault="009C097F" w:rsidP="009C097F">
            <w:pPr>
              <w:spacing w:before="120" w:line="360" w:lineRule="auto"/>
              <w:contextualSpacing/>
              <w:jc w:val="left"/>
              <w:rPr>
                <w:szCs w:val="26"/>
              </w:rPr>
            </w:pPr>
            <w:r>
              <w:rPr>
                <w:szCs w:val="26"/>
              </w:rPr>
              <w:t>Giao tiếp bất đồng bộ giữa các service của ONE Platform</w:t>
            </w:r>
          </w:p>
        </w:tc>
      </w:tr>
      <w:tr w:rsidR="009C097F" w:rsidRPr="000C2E91" w14:paraId="5043387F" w14:textId="4C958D8E" w:rsidTr="00FA6849">
        <w:trPr>
          <w:trHeight w:val="524"/>
        </w:trPr>
        <w:tc>
          <w:tcPr>
            <w:tcW w:w="1250" w:type="pct"/>
          </w:tcPr>
          <w:p w14:paraId="66A30DE7" w14:textId="076D7F62" w:rsidR="009C097F" w:rsidRPr="000C2E91" w:rsidRDefault="009C097F" w:rsidP="009C097F">
            <w:pPr>
              <w:spacing w:before="120" w:line="360" w:lineRule="auto"/>
              <w:contextualSpacing/>
              <w:jc w:val="left"/>
              <w:rPr>
                <w:bCs/>
                <w:szCs w:val="26"/>
              </w:rPr>
            </w:pPr>
            <w:r w:rsidRPr="000C2E91">
              <w:rPr>
                <w:bCs/>
                <w:szCs w:val="26"/>
              </w:rPr>
              <w:t>Internal</w:t>
            </w:r>
          </w:p>
        </w:tc>
        <w:tc>
          <w:tcPr>
            <w:tcW w:w="1250" w:type="pct"/>
          </w:tcPr>
          <w:p w14:paraId="185944C4" w14:textId="383DE8C3" w:rsidR="009C097F" w:rsidRPr="000C2E91" w:rsidRDefault="009C097F" w:rsidP="009C097F">
            <w:pPr>
              <w:spacing w:before="120" w:line="360" w:lineRule="auto"/>
              <w:contextualSpacing/>
              <w:jc w:val="left"/>
              <w:rPr>
                <w:szCs w:val="26"/>
              </w:rPr>
            </w:pPr>
            <w:r w:rsidRPr="000C2E91">
              <w:rPr>
                <w:szCs w:val="26"/>
              </w:rPr>
              <w:t>TCP</w:t>
            </w:r>
          </w:p>
        </w:tc>
        <w:tc>
          <w:tcPr>
            <w:tcW w:w="1250" w:type="pct"/>
          </w:tcPr>
          <w:p w14:paraId="33AFD19F" w14:textId="19B3D106" w:rsidR="009C097F" w:rsidRPr="000C2E91" w:rsidRDefault="009C097F" w:rsidP="009C097F">
            <w:pPr>
              <w:spacing w:before="120" w:line="360" w:lineRule="auto"/>
              <w:contextualSpacing/>
              <w:jc w:val="left"/>
              <w:rPr>
                <w:szCs w:val="26"/>
              </w:rPr>
            </w:pPr>
            <w:r w:rsidRPr="000C2E91">
              <w:rPr>
                <w:szCs w:val="26"/>
              </w:rPr>
              <w:t>MySQL</w:t>
            </w:r>
          </w:p>
        </w:tc>
        <w:tc>
          <w:tcPr>
            <w:tcW w:w="1250" w:type="pct"/>
          </w:tcPr>
          <w:p w14:paraId="7B097FFF" w14:textId="29610087" w:rsidR="009C097F" w:rsidRPr="000C2E91" w:rsidRDefault="009C097F" w:rsidP="009C097F">
            <w:pPr>
              <w:spacing w:before="120" w:line="360" w:lineRule="auto"/>
              <w:contextualSpacing/>
              <w:jc w:val="left"/>
              <w:rPr>
                <w:szCs w:val="26"/>
              </w:rPr>
            </w:pPr>
            <w:r w:rsidRPr="000C2E91">
              <w:rPr>
                <w:szCs w:val="26"/>
              </w:rPr>
              <w:t>Truy vấn dữ liệu MySQL</w:t>
            </w:r>
          </w:p>
        </w:tc>
      </w:tr>
      <w:tr w:rsidR="009C097F" w:rsidRPr="000C2E91" w14:paraId="73EAE38F" w14:textId="4C99B4AB" w:rsidTr="00FA6849">
        <w:trPr>
          <w:trHeight w:val="524"/>
        </w:trPr>
        <w:tc>
          <w:tcPr>
            <w:tcW w:w="1250" w:type="pct"/>
          </w:tcPr>
          <w:p w14:paraId="3920AE6D" w14:textId="069582C4" w:rsidR="009C097F" w:rsidRPr="000C2E91" w:rsidRDefault="009C097F" w:rsidP="009C097F">
            <w:pPr>
              <w:spacing w:before="120" w:line="360" w:lineRule="auto"/>
              <w:contextualSpacing/>
              <w:jc w:val="left"/>
              <w:rPr>
                <w:bCs/>
                <w:szCs w:val="26"/>
              </w:rPr>
            </w:pPr>
            <w:r w:rsidRPr="000C2E91">
              <w:rPr>
                <w:bCs/>
                <w:szCs w:val="26"/>
              </w:rPr>
              <w:t>Internal</w:t>
            </w:r>
          </w:p>
        </w:tc>
        <w:tc>
          <w:tcPr>
            <w:tcW w:w="1250" w:type="pct"/>
          </w:tcPr>
          <w:p w14:paraId="35D063F0" w14:textId="0C653856" w:rsidR="009C097F" w:rsidRPr="000C2E91" w:rsidRDefault="009C097F" w:rsidP="009C097F">
            <w:pPr>
              <w:spacing w:before="120" w:line="360" w:lineRule="auto"/>
              <w:contextualSpacing/>
              <w:jc w:val="left"/>
              <w:rPr>
                <w:szCs w:val="26"/>
              </w:rPr>
            </w:pPr>
            <w:r w:rsidRPr="000C2E91">
              <w:rPr>
                <w:szCs w:val="26"/>
              </w:rPr>
              <w:t>TCP</w:t>
            </w:r>
          </w:p>
        </w:tc>
        <w:tc>
          <w:tcPr>
            <w:tcW w:w="1250" w:type="pct"/>
          </w:tcPr>
          <w:p w14:paraId="1696CDF3" w14:textId="66AB1582" w:rsidR="009C097F" w:rsidRPr="000C2E91" w:rsidRDefault="009C097F" w:rsidP="009C097F">
            <w:pPr>
              <w:spacing w:before="120" w:line="360" w:lineRule="auto"/>
              <w:contextualSpacing/>
              <w:jc w:val="left"/>
              <w:rPr>
                <w:szCs w:val="26"/>
              </w:rPr>
            </w:pPr>
            <w:r w:rsidRPr="000C2E91">
              <w:rPr>
                <w:szCs w:val="26"/>
              </w:rPr>
              <w:t>Redis</w:t>
            </w:r>
          </w:p>
        </w:tc>
        <w:tc>
          <w:tcPr>
            <w:tcW w:w="1250" w:type="pct"/>
          </w:tcPr>
          <w:p w14:paraId="32679C00" w14:textId="7B8091EC" w:rsidR="009C097F" w:rsidRPr="000C2E91" w:rsidRDefault="009C097F" w:rsidP="009C097F">
            <w:pPr>
              <w:spacing w:before="120" w:line="360" w:lineRule="auto"/>
              <w:contextualSpacing/>
              <w:jc w:val="left"/>
              <w:rPr>
                <w:szCs w:val="26"/>
              </w:rPr>
            </w:pPr>
            <w:r w:rsidRPr="000C2E91">
              <w:rPr>
                <w:szCs w:val="26"/>
              </w:rPr>
              <w:t>Truy vấn dữ liệu Redis</w:t>
            </w:r>
          </w:p>
        </w:tc>
      </w:tr>
      <w:tr w:rsidR="00FA6849" w:rsidRPr="000C2E91" w14:paraId="09D16D12" w14:textId="77777777" w:rsidTr="00FA6849">
        <w:trPr>
          <w:trHeight w:val="524"/>
        </w:trPr>
        <w:tc>
          <w:tcPr>
            <w:tcW w:w="1250" w:type="pct"/>
          </w:tcPr>
          <w:p w14:paraId="00A880AC" w14:textId="30670456" w:rsidR="00FA6849" w:rsidRPr="0003151E" w:rsidRDefault="00FA6849" w:rsidP="00FA6849">
            <w:pPr>
              <w:spacing w:before="120" w:line="360" w:lineRule="auto"/>
              <w:contextualSpacing/>
              <w:jc w:val="left"/>
            </w:pPr>
            <w:r w:rsidRPr="0003151E">
              <w:t>Internal</w:t>
            </w:r>
          </w:p>
        </w:tc>
        <w:tc>
          <w:tcPr>
            <w:tcW w:w="1250" w:type="pct"/>
          </w:tcPr>
          <w:p w14:paraId="5B5CFB3C" w14:textId="7B1E25EA" w:rsidR="00FA6849" w:rsidRPr="0003151E" w:rsidRDefault="00FA6849" w:rsidP="00FA6849">
            <w:pPr>
              <w:spacing w:before="120" w:line="360" w:lineRule="auto"/>
              <w:contextualSpacing/>
              <w:jc w:val="left"/>
            </w:pPr>
            <w:r w:rsidRPr="0003151E">
              <w:t>TCP</w:t>
            </w:r>
          </w:p>
        </w:tc>
        <w:tc>
          <w:tcPr>
            <w:tcW w:w="1250" w:type="pct"/>
          </w:tcPr>
          <w:p w14:paraId="191F01D8" w14:textId="591CE3A7" w:rsidR="00FA6849" w:rsidRDefault="00FA6849" w:rsidP="00FA6849">
            <w:pPr>
              <w:spacing w:before="120" w:line="360" w:lineRule="auto"/>
              <w:contextualSpacing/>
              <w:jc w:val="left"/>
            </w:pPr>
            <w:r>
              <w:t>RabbitMQ</w:t>
            </w:r>
          </w:p>
        </w:tc>
        <w:tc>
          <w:tcPr>
            <w:tcW w:w="1250" w:type="pct"/>
          </w:tcPr>
          <w:p w14:paraId="559680A0" w14:textId="52E18642" w:rsidR="00FA6849" w:rsidRPr="0003151E" w:rsidRDefault="00FA6849" w:rsidP="00FA6849">
            <w:pPr>
              <w:spacing w:before="120" w:line="360" w:lineRule="auto"/>
              <w:contextualSpacing/>
              <w:jc w:val="left"/>
            </w:pPr>
            <w:r>
              <w:t>Pub/sub dữ liệu với RabbitMQ</w:t>
            </w:r>
          </w:p>
        </w:tc>
      </w:tr>
      <w:tr w:rsidR="009C097F" w:rsidRPr="000C2E91" w14:paraId="7AA6F41B" w14:textId="1A3AE674" w:rsidTr="00FA6849">
        <w:trPr>
          <w:trHeight w:val="524"/>
        </w:trPr>
        <w:tc>
          <w:tcPr>
            <w:tcW w:w="1250" w:type="pct"/>
          </w:tcPr>
          <w:p w14:paraId="642427B1" w14:textId="408A1721" w:rsidR="009C097F" w:rsidRPr="000C2E91" w:rsidRDefault="009C097F" w:rsidP="009C097F">
            <w:pPr>
              <w:spacing w:before="120" w:line="360" w:lineRule="auto"/>
              <w:contextualSpacing/>
              <w:jc w:val="left"/>
              <w:rPr>
                <w:bCs/>
                <w:szCs w:val="26"/>
              </w:rPr>
            </w:pPr>
            <w:r w:rsidRPr="000C2E91">
              <w:rPr>
                <w:bCs/>
                <w:szCs w:val="26"/>
              </w:rPr>
              <w:t>Internal</w:t>
            </w:r>
          </w:p>
        </w:tc>
        <w:tc>
          <w:tcPr>
            <w:tcW w:w="1250" w:type="pct"/>
          </w:tcPr>
          <w:p w14:paraId="5A13ADC1" w14:textId="723F6536" w:rsidR="009C097F" w:rsidRPr="000C2E91" w:rsidRDefault="00634C31" w:rsidP="009C097F">
            <w:pPr>
              <w:spacing w:before="120" w:line="360" w:lineRule="auto"/>
              <w:contextualSpacing/>
              <w:jc w:val="left"/>
              <w:rPr>
                <w:szCs w:val="26"/>
              </w:rPr>
            </w:pPr>
            <w:r>
              <w:rPr>
                <w:szCs w:val="26"/>
              </w:rPr>
              <w:t>IP1</w:t>
            </w:r>
          </w:p>
        </w:tc>
        <w:tc>
          <w:tcPr>
            <w:tcW w:w="1250" w:type="pct"/>
          </w:tcPr>
          <w:p w14:paraId="3FFDBA00" w14:textId="4FBB8876" w:rsidR="009C097F" w:rsidRPr="000C2E91" w:rsidRDefault="009C097F" w:rsidP="00AB4C1F">
            <w:pPr>
              <w:spacing w:before="120" w:line="360" w:lineRule="auto"/>
              <w:contextualSpacing/>
              <w:jc w:val="left"/>
              <w:rPr>
                <w:szCs w:val="26"/>
              </w:rPr>
            </w:pPr>
            <w:r w:rsidRPr="000C2E91">
              <w:rPr>
                <w:szCs w:val="26"/>
              </w:rPr>
              <w:t xml:space="preserve">Tầng Web Server, Tâng API Gateway </w:t>
            </w:r>
          </w:p>
        </w:tc>
        <w:tc>
          <w:tcPr>
            <w:tcW w:w="1250" w:type="pct"/>
          </w:tcPr>
          <w:p w14:paraId="03D579A1" w14:textId="051AB245" w:rsidR="009C097F" w:rsidRPr="000C2E91" w:rsidRDefault="00634C31" w:rsidP="009C097F">
            <w:pPr>
              <w:spacing w:before="120" w:line="360" w:lineRule="auto"/>
              <w:contextualSpacing/>
              <w:jc w:val="left"/>
              <w:rPr>
                <w:szCs w:val="26"/>
              </w:rPr>
            </w:pPr>
            <w:r>
              <w:rPr>
                <w:szCs w:val="26"/>
              </w:rPr>
              <w:t>API đồng bộ, phục vụ các nghiệp vụ chính của hệ thống.</w:t>
            </w:r>
          </w:p>
        </w:tc>
      </w:tr>
    </w:tbl>
    <w:p w14:paraId="4C80283C" w14:textId="5F577D34" w:rsidR="002E0926" w:rsidRDefault="002E0926" w:rsidP="008F6635">
      <w:pPr>
        <w:keepNext/>
        <w:spacing w:before="120" w:line="360" w:lineRule="auto"/>
      </w:pPr>
    </w:p>
    <w:p w14:paraId="79CAABB2" w14:textId="79F12F9A" w:rsidR="008F6635" w:rsidRPr="008F6635" w:rsidRDefault="008F6635" w:rsidP="007765B7">
      <w:pPr>
        <w:pStyle w:val="Caption"/>
        <w:rPr>
          <w:szCs w:val="26"/>
        </w:rPr>
      </w:pPr>
      <w:r>
        <w:t xml:space="preserve">Hình </w:t>
      </w:r>
      <w:r w:rsidR="00DF2E43">
        <w:rPr>
          <w:noProof/>
        </w:rPr>
        <w:fldChar w:fldCharType="begin"/>
      </w:r>
      <w:r w:rsidR="00DF2E43">
        <w:rPr>
          <w:noProof/>
        </w:rPr>
        <w:instrText xml:space="preserve"> SEQ Hình \* ARABIC </w:instrText>
      </w:r>
      <w:r w:rsidR="00DF2E43">
        <w:rPr>
          <w:noProof/>
        </w:rPr>
        <w:fldChar w:fldCharType="separate"/>
      </w:r>
      <w:r w:rsidR="002E21B4">
        <w:rPr>
          <w:noProof/>
        </w:rPr>
        <w:t>2</w:t>
      </w:r>
      <w:r w:rsidR="00DF2E43">
        <w:rPr>
          <w:noProof/>
        </w:rPr>
        <w:fldChar w:fldCharType="end"/>
      </w:r>
      <w:r>
        <w:t xml:space="preserve">: </w:t>
      </w:r>
      <w:r w:rsidR="007765B7">
        <w:t xml:space="preserve">Biểu đồ các bảng cơ sở dữ liệu hệ thống </w:t>
      </w:r>
      <w:r w:rsidR="00E26BE1">
        <w:t>ONE Link</w:t>
      </w:r>
    </w:p>
    <w:p w14:paraId="5AA1CAB9" w14:textId="0F1D5595" w:rsidR="00A67265" w:rsidRPr="000C2E91" w:rsidRDefault="001476DD" w:rsidP="002C2B9F">
      <w:pPr>
        <w:pStyle w:val="ANSVHeading2"/>
        <w:numPr>
          <w:ilvl w:val="1"/>
          <w:numId w:val="2"/>
        </w:numPr>
        <w:rPr>
          <w:rStyle w:val="st"/>
          <w:rFonts w:cs="Times New Roman"/>
        </w:rPr>
      </w:pPr>
      <w:bookmarkStart w:id="42" w:name="_Toc110429042"/>
      <w:r w:rsidRPr="79E2DE02">
        <w:rPr>
          <w:rStyle w:val="st"/>
          <w:rFonts w:cs="Times New Roman"/>
        </w:rPr>
        <w:lastRenderedPageBreak/>
        <w:t>ONE Link</w:t>
      </w:r>
      <w:r w:rsidR="0E550596" w:rsidRPr="79E2DE02">
        <w:rPr>
          <w:rStyle w:val="st"/>
          <w:rFonts w:cs="Times New Roman"/>
        </w:rPr>
        <w:t xml:space="preserve"> Webapp</w:t>
      </w:r>
      <w:bookmarkEnd w:id="42"/>
    </w:p>
    <w:p w14:paraId="0BEB115F" w14:textId="77777777" w:rsidR="00A67265" w:rsidRPr="0015027B" w:rsidRDefault="70BD74CA" w:rsidP="002C2B9F">
      <w:pPr>
        <w:pStyle w:val="ANSVHeading3"/>
        <w:numPr>
          <w:ilvl w:val="2"/>
          <w:numId w:val="2"/>
        </w:numPr>
        <w:spacing w:line="360" w:lineRule="auto"/>
        <w:rPr>
          <w:rStyle w:val="st"/>
          <w:rFonts w:cs="Times New Roman"/>
        </w:rPr>
      </w:pPr>
      <w:bookmarkStart w:id="43" w:name="_Toc110429043"/>
      <w:r w:rsidRPr="79E2DE02">
        <w:rPr>
          <w:rStyle w:val="st"/>
          <w:rFonts w:cs="Times New Roman"/>
        </w:rPr>
        <w:t>Mô tả</w:t>
      </w:r>
      <w:bookmarkEnd w:id="43"/>
    </w:p>
    <w:p w14:paraId="7F16E782" w14:textId="3F5C6977" w:rsidR="008E4562" w:rsidRPr="009D0995" w:rsidRDefault="00A67265" w:rsidP="003132E1">
      <w:pPr>
        <w:spacing w:before="120" w:line="360" w:lineRule="auto"/>
        <w:rPr>
          <w:rFonts w:eastAsia="Calibri"/>
          <w:szCs w:val="26"/>
          <w:lang w:val="vi-VN"/>
        </w:rPr>
      </w:pPr>
      <w:r w:rsidRPr="009D0995">
        <w:rPr>
          <w:rFonts w:eastAsia="Calibri"/>
          <w:szCs w:val="26"/>
          <w:lang w:val="vi-VN"/>
        </w:rPr>
        <w:t xml:space="preserve">Là khối chức năng cung cấp </w:t>
      </w:r>
      <w:r w:rsidR="00D32212" w:rsidRPr="009D0995">
        <w:rPr>
          <w:rFonts w:eastAsia="Calibri"/>
          <w:szCs w:val="26"/>
          <w:lang w:val="vi-VN"/>
        </w:rPr>
        <w:t xml:space="preserve">các </w:t>
      </w:r>
      <w:r w:rsidR="00106003" w:rsidRPr="009D0995">
        <w:rPr>
          <w:rFonts w:eastAsia="Calibri"/>
          <w:szCs w:val="26"/>
          <w:lang w:val="vi-VN"/>
        </w:rPr>
        <w:t>ứng dụng web</w:t>
      </w:r>
      <w:r w:rsidR="00924F9D" w:rsidRPr="009D0995">
        <w:rPr>
          <w:rFonts w:eastAsia="Calibri"/>
          <w:szCs w:val="26"/>
          <w:lang w:val="vi-VN"/>
        </w:rPr>
        <w:t xml:space="preserve"> cho người dùng</w:t>
      </w:r>
      <w:r w:rsidR="00067C89" w:rsidRPr="009D0995">
        <w:rPr>
          <w:rFonts w:eastAsia="Calibri"/>
          <w:szCs w:val="26"/>
          <w:lang w:val="vi-VN"/>
        </w:rPr>
        <w:t>.</w:t>
      </w:r>
      <w:r w:rsidR="008C6119" w:rsidRPr="009D0995">
        <w:rPr>
          <w:rFonts w:eastAsia="Calibri"/>
          <w:szCs w:val="26"/>
          <w:lang w:val="vi-VN"/>
        </w:rPr>
        <w:t xml:space="preserve"> </w:t>
      </w:r>
      <w:r w:rsidR="00067C89" w:rsidRPr="009D0995">
        <w:rPr>
          <w:rFonts w:eastAsia="Calibri"/>
          <w:szCs w:val="26"/>
          <w:lang w:val="vi-VN"/>
        </w:rPr>
        <w:t>Các ứng dụng web được phát triển từ</w:t>
      </w:r>
      <w:r w:rsidR="005C01BC" w:rsidRPr="009D0995">
        <w:rPr>
          <w:rFonts w:eastAsia="Calibri"/>
          <w:szCs w:val="26"/>
          <w:lang w:val="vi-VN"/>
        </w:rPr>
        <w:t xml:space="preserve"> </w:t>
      </w:r>
      <w:r w:rsidR="001476DD">
        <w:rPr>
          <w:rFonts w:eastAsia="Calibri"/>
          <w:szCs w:val="26"/>
          <w:lang w:val="vi-VN"/>
        </w:rPr>
        <w:t>ONE Link</w:t>
      </w:r>
      <w:r w:rsidR="00067C89" w:rsidRPr="009D0995">
        <w:rPr>
          <w:rFonts w:eastAsia="Calibri"/>
          <w:szCs w:val="26"/>
          <w:lang w:val="vi-VN"/>
        </w:rPr>
        <w:t xml:space="preserve"> Web</w:t>
      </w:r>
      <w:r w:rsidR="00D07B07" w:rsidRPr="009D0995">
        <w:rPr>
          <w:rFonts w:eastAsia="Calibri"/>
          <w:szCs w:val="26"/>
          <w:lang w:val="vi-VN"/>
        </w:rPr>
        <w:t xml:space="preserve"> A</w:t>
      </w:r>
      <w:r w:rsidR="00067C89" w:rsidRPr="009D0995">
        <w:rPr>
          <w:rFonts w:eastAsia="Calibri"/>
          <w:szCs w:val="26"/>
          <w:lang w:val="vi-VN"/>
        </w:rPr>
        <w:t>p</w:t>
      </w:r>
      <w:r w:rsidR="00227DAA" w:rsidRPr="009D0995">
        <w:rPr>
          <w:rFonts w:eastAsia="Calibri"/>
          <w:szCs w:val="26"/>
          <w:lang w:val="vi-VN"/>
        </w:rPr>
        <w:t>p</w:t>
      </w:r>
      <w:r w:rsidR="00D07B07" w:rsidRPr="009D0995">
        <w:rPr>
          <w:rFonts w:eastAsia="Calibri"/>
          <w:szCs w:val="26"/>
          <w:lang w:val="vi-VN"/>
        </w:rPr>
        <w:t xml:space="preserve"> hoặc độc lập</w:t>
      </w:r>
      <w:r w:rsidR="00067C89" w:rsidRPr="009D0995">
        <w:rPr>
          <w:rFonts w:eastAsia="Calibri"/>
          <w:szCs w:val="26"/>
          <w:lang w:val="vi-VN"/>
        </w:rPr>
        <w:t>.</w:t>
      </w:r>
      <w:r w:rsidR="00D07B07" w:rsidRPr="009D0995">
        <w:rPr>
          <w:rFonts w:eastAsia="Calibri"/>
          <w:szCs w:val="26"/>
          <w:lang w:val="vi-VN"/>
        </w:rPr>
        <w:t xml:space="preserve"> Ứng dụng</w:t>
      </w:r>
      <w:r w:rsidR="00067C89" w:rsidRPr="009D0995">
        <w:rPr>
          <w:rFonts w:eastAsia="Calibri"/>
          <w:szCs w:val="26"/>
          <w:lang w:val="vi-VN"/>
        </w:rPr>
        <w:t xml:space="preserve"> </w:t>
      </w:r>
      <w:r w:rsidR="001476DD">
        <w:rPr>
          <w:rFonts w:eastAsia="Calibri"/>
          <w:szCs w:val="26"/>
          <w:lang w:val="vi-VN"/>
        </w:rPr>
        <w:t>ONE Link</w:t>
      </w:r>
      <w:r w:rsidR="00346369" w:rsidRPr="009D0995">
        <w:rPr>
          <w:rFonts w:eastAsia="Calibri"/>
          <w:szCs w:val="26"/>
          <w:lang w:val="vi-VN"/>
        </w:rPr>
        <w:t xml:space="preserve"> </w:t>
      </w:r>
      <w:r w:rsidR="00D07B07" w:rsidRPr="009D0995">
        <w:rPr>
          <w:rFonts w:eastAsia="Calibri"/>
          <w:szCs w:val="26"/>
          <w:lang w:val="vi-VN"/>
        </w:rPr>
        <w:t>Web Ap</w:t>
      </w:r>
      <w:r w:rsidR="00227DAA" w:rsidRPr="009D0995">
        <w:rPr>
          <w:rFonts w:eastAsia="Calibri"/>
          <w:szCs w:val="26"/>
          <w:lang w:val="vi-VN"/>
        </w:rPr>
        <w:t>p</w:t>
      </w:r>
      <w:r w:rsidR="00D07B07" w:rsidRPr="009D0995">
        <w:rPr>
          <w:rFonts w:eastAsia="Calibri"/>
          <w:szCs w:val="26"/>
          <w:lang w:val="vi-VN"/>
        </w:rPr>
        <w:t>lication</w:t>
      </w:r>
      <w:r w:rsidR="00346369" w:rsidRPr="009D0995">
        <w:rPr>
          <w:rFonts w:eastAsia="Calibri"/>
          <w:szCs w:val="26"/>
          <w:lang w:val="vi-VN"/>
        </w:rPr>
        <w:t xml:space="preserve"> </w:t>
      </w:r>
      <w:r w:rsidR="00D07B07" w:rsidRPr="009D0995">
        <w:rPr>
          <w:rFonts w:eastAsia="Calibri"/>
          <w:szCs w:val="26"/>
          <w:lang w:val="vi-VN"/>
        </w:rPr>
        <w:t>được phát triển độc lập trên mô hình MVC</w:t>
      </w:r>
      <w:r w:rsidR="00346369" w:rsidRPr="009D0995">
        <w:rPr>
          <w:rFonts w:eastAsia="Calibri"/>
          <w:szCs w:val="26"/>
          <w:lang w:val="vi-VN"/>
        </w:rPr>
        <w:t>.</w:t>
      </w:r>
    </w:p>
    <w:p w14:paraId="63BD4BBF" w14:textId="157B75AD" w:rsidR="008E4562" w:rsidRDefault="008D586F" w:rsidP="002C2B9F">
      <w:pPr>
        <w:pStyle w:val="ListParagraph"/>
        <w:numPr>
          <w:ilvl w:val="0"/>
          <w:numId w:val="3"/>
        </w:numPr>
        <w:spacing w:before="120" w:line="360" w:lineRule="auto"/>
        <w:rPr>
          <w:rFonts w:eastAsia="Calibri"/>
          <w:szCs w:val="26"/>
        </w:rPr>
      </w:pPr>
      <w:r>
        <w:rPr>
          <w:rFonts w:eastAsia="Calibri"/>
          <w:szCs w:val="26"/>
        </w:rPr>
        <w:t xml:space="preserve">Thành phần server </w:t>
      </w:r>
      <w:r w:rsidR="00346369" w:rsidRPr="008E4562">
        <w:rPr>
          <w:rFonts w:eastAsia="Calibri"/>
          <w:szCs w:val="26"/>
        </w:rPr>
        <w:t>được phát triển từ Spring Boot, Thymleaf</w:t>
      </w:r>
      <w:r w:rsidR="00594F08">
        <w:rPr>
          <w:rFonts w:eastAsia="Calibri"/>
          <w:szCs w:val="26"/>
        </w:rPr>
        <w:t>.</w:t>
      </w:r>
    </w:p>
    <w:p w14:paraId="46D8AA20" w14:textId="23F3A9BD" w:rsidR="00067C89" w:rsidRDefault="000A0DB6" w:rsidP="002C2B9F">
      <w:pPr>
        <w:pStyle w:val="ListParagraph"/>
        <w:numPr>
          <w:ilvl w:val="0"/>
          <w:numId w:val="3"/>
        </w:numPr>
        <w:spacing w:before="120" w:line="360" w:lineRule="auto"/>
        <w:rPr>
          <w:rFonts w:eastAsia="Calibri"/>
          <w:szCs w:val="26"/>
        </w:rPr>
      </w:pPr>
      <w:r>
        <w:rPr>
          <w:rFonts w:eastAsia="Calibri"/>
          <w:szCs w:val="26"/>
        </w:rPr>
        <w:t>Thành phần</w:t>
      </w:r>
      <w:r w:rsidR="007044D0">
        <w:rPr>
          <w:rFonts w:eastAsia="Calibri"/>
          <w:szCs w:val="26"/>
        </w:rPr>
        <w:t xml:space="preserve"> client</w:t>
      </w:r>
      <w:r w:rsidR="008D586F">
        <w:rPr>
          <w:rFonts w:eastAsia="Calibri"/>
          <w:szCs w:val="26"/>
        </w:rPr>
        <w:t xml:space="preserve"> lựa chọn sử dụng </w:t>
      </w:r>
      <w:r w:rsidR="00346369" w:rsidRPr="008E4562">
        <w:rPr>
          <w:rFonts w:eastAsia="Calibri"/>
          <w:szCs w:val="26"/>
        </w:rPr>
        <w:t>AngularJS</w:t>
      </w:r>
      <w:r w:rsidR="008D586F">
        <w:rPr>
          <w:rFonts w:eastAsia="Calibri"/>
          <w:szCs w:val="26"/>
        </w:rPr>
        <w:t>/Angular</w:t>
      </w:r>
      <w:r w:rsidR="00594F08">
        <w:rPr>
          <w:rFonts w:eastAsia="Calibri"/>
          <w:szCs w:val="26"/>
        </w:rPr>
        <w:t>.</w:t>
      </w:r>
    </w:p>
    <w:p w14:paraId="0A398012" w14:textId="55143342" w:rsidR="009E1DB7" w:rsidRDefault="001476DD" w:rsidP="003132E1">
      <w:pPr>
        <w:spacing w:before="120" w:line="360" w:lineRule="auto"/>
        <w:rPr>
          <w:rFonts w:eastAsia="Calibri"/>
          <w:szCs w:val="26"/>
        </w:rPr>
      </w:pPr>
      <w:r>
        <w:rPr>
          <w:rFonts w:eastAsia="Calibri"/>
          <w:szCs w:val="26"/>
        </w:rPr>
        <w:t>ONE Link</w:t>
      </w:r>
      <w:r w:rsidR="003A3EE7" w:rsidRPr="003A3EE7">
        <w:rPr>
          <w:rFonts w:eastAsia="Calibri"/>
          <w:szCs w:val="26"/>
        </w:rPr>
        <w:t xml:space="preserve"> </w:t>
      </w:r>
      <w:r w:rsidR="0077499F">
        <w:rPr>
          <w:rFonts w:eastAsia="Calibri"/>
          <w:szCs w:val="26"/>
        </w:rPr>
        <w:t>Web Application</w:t>
      </w:r>
      <w:r w:rsidR="003A3EE7">
        <w:rPr>
          <w:rFonts w:eastAsia="Calibri"/>
          <w:szCs w:val="26"/>
        </w:rPr>
        <w:t xml:space="preserve"> </w:t>
      </w:r>
      <w:r w:rsidR="0077499F">
        <w:rPr>
          <w:rFonts w:eastAsia="Calibri"/>
          <w:szCs w:val="26"/>
        </w:rPr>
        <w:t xml:space="preserve">tận dụng </w:t>
      </w:r>
      <w:r w:rsidR="003A3EE7" w:rsidRPr="003A3EE7">
        <w:rPr>
          <w:rFonts w:eastAsia="Calibri"/>
          <w:szCs w:val="26"/>
        </w:rPr>
        <w:t>ưu điểm của cả Spring Boot, Thymleaf &amp; AngularJS</w:t>
      </w:r>
      <w:r w:rsidR="0077499F">
        <w:rPr>
          <w:rFonts w:eastAsia="Calibri"/>
          <w:szCs w:val="26"/>
        </w:rPr>
        <w:t>/Angular</w:t>
      </w:r>
      <w:r w:rsidR="005E6FFC">
        <w:rPr>
          <w:rFonts w:eastAsia="Calibri"/>
          <w:szCs w:val="26"/>
        </w:rPr>
        <w:t>, t</w:t>
      </w:r>
      <w:r w:rsidR="003A3EE7" w:rsidRPr="003A3EE7">
        <w:rPr>
          <w:rFonts w:eastAsia="Calibri"/>
          <w:szCs w:val="26"/>
        </w:rPr>
        <w:t>ích hợp sẵn tính năng truy vấn dữ liệu qua API</w:t>
      </w:r>
      <w:r w:rsidR="005E6FFC">
        <w:rPr>
          <w:rFonts w:eastAsia="Calibri"/>
          <w:szCs w:val="26"/>
        </w:rPr>
        <w:t xml:space="preserve"> cùng nhiều tích năng khác như:</w:t>
      </w:r>
    </w:p>
    <w:p w14:paraId="2750030A" w14:textId="67DEDD53" w:rsidR="007233EB" w:rsidRDefault="007233EB" w:rsidP="002C2B9F">
      <w:pPr>
        <w:pStyle w:val="ListParagraph"/>
        <w:numPr>
          <w:ilvl w:val="0"/>
          <w:numId w:val="3"/>
        </w:numPr>
        <w:spacing w:before="120" w:line="360" w:lineRule="auto"/>
        <w:jc w:val="left"/>
        <w:rPr>
          <w:rFonts w:eastAsia="Calibri"/>
          <w:szCs w:val="26"/>
        </w:rPr>
      </w:pPr>
      <w:r w:rsidRPr="007233EB">
        <w:rPr>
          <w:rFonts w:eastAsia="Calibri"/>
          <w:szCs w:val="26"/>
        </w:rPr>
        <w:t>Phân quyền</w:t>
      </w:r>
      <w:r w:rsidR="00444D91">
        <w:rPr>
          <w:rFonts w:eastAsia="Calibri"/>
          <w:szCs w:val="26"/>
        </w:rPr>
        <w:t>.</w:t>
      </w:r>
    </w:p>
    <w:p w14:paraId="270B221E" w14:textId="565C4C6B" w:rsidR="00C23457" w:rsidRDefault="007233EB" w:rsidP="002C2B9F">
      <w:pPr>
        <w:pStyle w:val="ListParagraph"/>
        <w:numPr>
          <w:ilvl w:val="0"/>
          <w:numId w:val="3"/>
        </w:numPr>
        <w:spacing w:before="120" w:line="360" w:lineRule="auto"/>
        <w:jc w:val="left"/>
        <w:rPr>
          <w:rFonts w:eastAsia="Calibri"/>
          <w:szCs w:val="26"/>
        </w:rPr>
      </w:pPr>
      <w:r w:rsidRPr="007233EB">
        <w:rPr>
          <w:rFonts w:eastAsia="Calibri"/>
          <w:szCs w:val="26"/>
        </w:rPr>
        <w:t>Log thao tác ngườ</w:t>
      </w:r>
      <w:r w:rsidR="00326BA3">
        <w:rPr>
          <w:rFonts w:eastAsia="Calibri"/>
          <w:szCs w:val="26"/>
        </w:rPr>
        <w:t>i dùng</w:t>
      </w:r>
      <w:r w:rsidR="00444D91">
        <w:rPr>
          <w:rFonts w:eastAsia="Calibri"/>
          <w:szCs w:val="26"/>
        </w:rPr>
        <w:t>.</w:t>
      </w:r>
    </w:p>
    <w:p w14:paraId="41F6A1D5" w14:textId="26C57B05" w:rsidR="005B393E" w:rsidRPr="00785DF9" w:rsidRDefault="007233EB" w:rsidP="002C2B9F">
      <w:pPr>
        <w:pStyle w:val="ListParagraph"/>
        <w:numPr>
          <w:ilvl w:val="0"/>
          <w:numId w:val="3"/>
        </w:numPr>
        <w:spacing w:before="120" w:line="360" w:lineRule="auto"/>
        <w:jc w:val="left"/>
        <w:rPr>
          <w:rFonts w:eastAsia="Calibri"/>
          <w:szCs w:val="26"/>
        </w:rPr>
      </w:pPr>
      <w:r w:rsidRPr="007233EB">
        <w:rPr>
          <w:rFonts w:eastAsia="Calibri"/>
          <w:szCs w:val="26"/>
        </w:rPr>
        <w:t>Tính năng đa ngôn ngữ (cả phía server và phía client)</w:t>
      </w:r>
      <w:r w:rsidR="00444D91">
        <w:rPr>
          <w:rFonts w:eastAsia="Calibri"/>
          <w:szCs w:val="26"/>
        </w:rPr>
        <w:t>.</w:t>
      </w:r>
    </w:p>
    <w:p w14:paraId="1CFA5067" w14:textId="77777777" w:rsidR="00A67265" w:rsidRPr="0015027B" w:rsidRDefault="70BD74CA" w:rsidP="002C2B9F">
      <w:pPr>
        <w:pStyle w:val="ANSVHeading3"/>
        <w:numPr>
          <w:ilvl w:val="2"/>
          <w:numId w:val="2"/>
        </w:numPr>
        <w:spacing w:line="360" w:lineRule="auto"/>
        <w:rPr>
          <w:rStyle w:val="st"/>
          <w:rFonts w:cs="Times New Roman"/>
        </w:rPr>
      </w:pPr>
      <w:bookmarkStart w:id="44" w:name="_Toc110429044"/>
      <w:r w:rsidRPr="79E2DE02">
        <w:rPr>
          <w:rStyle w:val="st"/>
          <w:rFonts w:cs="Times New Roman"/>
        </w:rPr>
        <w:t>Chức năng</w:t>
      </w:r>
      <w:bookmarkEnd w:id="44"/>
    </w:p>
    <w:p w14:paraId="7634D4CA" w14:textId="77777777" w:rsidR="00AD149F" w:rsidRPr="009D0995" w:rsidRDefault="00A67265" w:rsidP="002C2B9F">
      <w:pPr>
        <w:pStyle w:val="ListParagraph"/>
        <w:numPr>
          <w:ilvl w:val="0"/>
          <w:numId w:val="3"/>
        </w:numPr>
        <w:spacing w:before="120" w:line="360" w:lineRule="auto"/>
        <w:rPr>
          <w:rStyle w:val="st"/>
          <w:rFonts w:cs="Times New Roman"/>
          <w:szCs w:val="22"/>
          <w:lang w:val="vi-VN"/>
        </w:rPr>
      </w:pPr>
      <w:r w:rsidRPr="009D0995">
        <w:rPr>
          <w:rStyle w:val="st"/>
          <w:rFonts w:cs="Times New Roman"/>
          <w:szCs w:val="22"/>
          <w:lang w:val="vi-VN"/>
        </w:rPr>
        <w:t xml:space="preserve">Cung cấp </w:t>
      </w:r>
      <w:r w:rsidR="007746AE" w:rsidRPr="009D0995">
        <w:rPr>
          <w:rStyle w:val="st"/>
          <w:rFonts w:cs="Times New Roman"/>
          <w:szCs w:val="22"/>
          <w:lang w:val="vi-VN"/>
        </w:rPr>
        <w:t>giao diện</w:t>
      </w:r>
      <w:r w:rsidR="00611BC4" w:rsidRPr="009D0995">
        <w:rPr>
          <w:rStyle w:val="st"/>
          <w:rFonts w:cs="Times New Roman"/>
          <w:szCs w:val="22"/>
          <w:lang w:val="vi-VN"/>
        </w:rPr>
        <w:t xml:space="preserve"> web cho người dùng</w:t>
      </w:r>
      <w:r w:rsidR="00765425" w:rsidRPr="009D0995">
        <w:rPr>
          <w:rStyle w:val="st"/>
          <w:rFonts w:cs="Times New Roman"/>
          <w:szCs w:val="22"/>
          <w:lang w:val="vi-VN"/>
        </w:rPr>
        <w:t xml:space="preserve"> quản lý hệ thống</w:t>
      </w:r>
      <w:r w:rsidR="00906BB1" w:rsidRPr="009D0995">
        <w:rPr>
          <w:rStyle w:val="st"/>
          <w:rFonts w:cs="Times New Roman"/>
          <w:szCs w:val="22"/>
          <w:lang w:val="vi-VN"/>
        </w:rPr>
        <w:t xml:space="preserve">. </w:t>
      </w:r>
    </w:p>
    <w:p w14:paraId="0F2EDFF1" w14:textId="568B0C66" w:rsidR="00AD149F" w:rsidRPr="000313F3" w:rsidRDefault="00AD149F" w:rsidP="002C2B9F">
      <w:pPr>
        <w:pStyle w:val="ListParagraph"/>
        <w:numPr>
          <w:ilvl w:val="0"/>
          <w:numId w:val="3"/>
        </w:numPr>
        <w:spacing w:before="120" w:line="360" w:lineRule="auto"/>
        <w:rPr>
          <w:rStyle w:val="st"/>
          <w:rFonts w:cs="Times New Roman"/>
          <w:szCs w:val="22"/>
          <w:lang w:val="vi-VN"/>
        </w:rPr>
      </w:pPr>
      <w:r w:rsidRPr="000313F3">
        <w:rPr>
          <w:rStyle w:val="st"/>
          <w:rFonts w:cs="Times New Roman"/>
          <w:szCs w:val="22"/>
          <w:lang w:val="vi-VN"/>
        </w:rPr>
        <w:t xml:space="preserve">Web Application giao tiếp với </w:t>
      </w:r>
      <w:r w:rsidR="000313F3" w:rsidRPr="000313F3">
        <w:rPr>
          <w:rStyle w:val="st"/>
          <w:rFonts w:cs="Times New Roman"/>
          <w:szCs w:val="22"/>
          <w:lang w:val="vi-VN"/>
        </w:rPr>
        <w:t>Backend services</w:t>
      </w:r>
      <w:r w:rsidRPr="000313F3">
        <w:rPr>
          <w:rStyle w:val="st"/>
          <w:rFonts w:cs="Times New Roman"/>
          <w:szCs w:val="22"/>
          <w:lang w:val="vi-VN"/>
        </w:rPr>
        <w:t xml:space="preserve"> để truyền nh</w:t>
      </w:r>
      <w:r w:rsidR="00A96C2A" w:rsidRPr="000313F3">
        <w:rPr>
          <w:rStyle w:val="st"/>
          <w:rFonts w:cs="Times New Roman"/>
          <w:szCs w:val="22"/>
          <w:lang w:val="vi-VN"/>
        </w:rPr>
        <w:t>ận dữ liệu thông qua giao diện REST.</w:t>
      </w:r>
    </w:p>
    <w:p w14:paraId="4970CB62" w14:textId="4DB0B57A" w:rsidR="00A67265" w:rsidRDefault="00906BB1" w:rsidP="002C2B9F">
      <w:pPr>
        <w:pStyle w:val="ListParagraph"/>
        <w:numPr>
          <w:ilvl w:val="0"/>
          <w:numId w:val="3"/>
        </w:numPr>
        <w:spacing w:before="120" w:line="360" w:lineRule="auto"/>
        <w:rPr>
          <w:rStyle w:val="st"/>
          <w:rFonts w:cs="Times New Roman"/>
          <w:szCs w:val="22"/>
        </w:rPr>
      </w:pPr>
      <w:r>
        <w:rPr>
          <w:rStyle w:val="st"/>
          <w:rFonts w:cs="Times New Roman"/>
          <w:szCs w:val="22"/>
        </w:rPr>
        <w:t>Các chức năng chính của phân hệ (Chi tiết trong bảng danh sách tính năng)</w:t>
      </w:r>
    </w:p>
    <w:p w14:paraId="51A92C9E" w14:textId="6F9771EF" w:rsidR="000E60C7" w:rsidRDefault="004128FC" w:rsidP="002C2B9F">
      <w:pPr>
        <w:pStyle w:val="ListParagraph"/>
        <w:numPr>
          <w:ilvl w:val="1"/>
          <w:numId w:val="3"/>
        </w:numPr>
        <w:spacing w:before="120" w:line="360" w:lineRule="auto"/>
        <w:rPr>
          <w:rStyle w:val="st"/>
          <w:rFonts w:cs="Times New Roman"/>
          <w:szCs w:val="22"/>
          <w:lang w:val="fr-FR"/>
        </w:rPr>
      </w:pPr>
      <w:r>
        <w:rPr>
          <w:rStyle w:val="st"/>
          <w:rFonts w:cs="Times New Roman"/>
          <w:szCs w:val="22"/>
          <w:lang w:val="fr-FR"/>
        </w:rPr>
        <w:t>App</w:t>
      </w:r>
      <w:r w:rsidR="005F3BDA">
        <w:rPr>
          <w:rStyle w:val="st"/>
          <w:rFonts w:cs="Times New Roman"/>
          <w:szCs w:val="22"/>
          <w:lang w:val="fr-FR"/>
        </w:rPr>
        <w:t>lications</w:t>
      </w:r>
      <w:r>
        <w:rPr>
          <w:rStyle w:val="st"/>
          <w:rFonts w:cs="Times New Roman"/>
          <w:szCs w:val="22"/>
          <w:lang w:val="fr-FR"/>
        </w:rPr>
        <w:t xml:space="preserve"> </w:t>
      </w:r>
      <w:r w:rsidR="000E60C7" w:rsidRPr="009D0995">
        <w:rPr>
          <w:rStyle w:val="st"/>
          <w:rFonts w:cs="Times New Roman"/>
          <w:szCs w:val="22"/>
          <w:lang w:val="fr-FR"/>
        </w:rPr>
        <w:t xml:space="preserve">Management: Quản lý </w:t>
      </w:r>
      <w:r>
        <w:rPr>
          <w:rStyle w:val="st"/>
          <w:rFonts w:cs="Times New Roman"/>
          <w:szCs w:val="22"/>
          <w:lang w:val="fr-FR"/>
        </w:rPr>
        <w:t>các ứng dụng được truy cập vào hệ thống</w:t>
      </w:r>
      <w:r w:rsidR="000E60C7" w:rsidRPr="009D0995">
        <w:rPr>
          <w:rStyle w:val="st"/>
          <w:rFonts w:cs="Times New Roman"/>
          <w:szCs w:val="22"/>
          <w:lang w:val="fr-FR"/>
        </w:rPr>
        <w:t>.</w:t>
      </w:r>
    </w:p>
    <w:p w14:paraId="74A963A7" w14:textId="1925DEAA" w:rsidR="00906BB1" w:rsidRDefault="005F3BDA" w:rsidP="002C2B9F">
      <w:pPr>
        <w:pStyle w:val="ListParagraph"/>
        <w:numPr>
          <w:ilvl w:val="1"/>
          <w:numId w:val="3"/>
        </w:numPr>
        <w:spacing w:before="120" w:line="360" w:lineRule="auto"/>
        <w:rPr>
          <w:rStyle w:val="st"/>
          <w:rFonts w:cs="Times New Roman"/>
          <w:szCs w:val="22"/>
        </w:rPr>
      </w:pPr>
      <w:r>
        <w:rPr>
          <w:rStyle w:val="st"/>
          <w:rFonts w:cs="Times New Roman"/>
          <w:szCs w:val="22"/>
          <w:lang w:val="fr-FR"/>
        </w:rPr>
        <w:t>Application Keys</w:t>
      </w:r>
      <w:r w:rsidR="009D7A2C">
        <w:rPr>
          <w:rStyle w:val="st"/>
          <w:rFonts w:cs="Times New Roman"/>
          <w:szCs w:val="22"/>
          <w:lang w:val="fr-FR"/>
        </w:rPr>
        <w:t xml:space="preserve"> Management : Quản lý </w:t>
      </w:r>
      <w:r>
        <w:rPr>
          <w:rStyle w:val="st"/>
          <w:rFonts w:cs="Times New Roman"/>
          <w:szCs w:val="22"/>
          <w:lang w:val="fr-FR"/>
        </w:rPr>
        <w:t>key được cấp cho các ứng dụng</w:t>
      </w:r>
      <w:r w:rsidR="009D7A2C">
        <w:rPr>
          <w:rStyle w:val="st"/>
          <w:rFonts w:cs="Times New Roman"/>
          <w:szCs w:val="22"/>
          <w:lang w:val="fr-FR"/>
        </w:rPr>
        <w:t>.</w:t>
      </w:r>
    </w:p>
    <w:p w14:paraId="6FD775E8" w14:textId="1FEA9040" w:rsidR="00906BB1" w:rsidRDefault="007C13C3" w:rsidP="002C2B9F">
      <w:pPr>
        <w:pStyle w:val="ListParagraph"/>
        <w:numPr>
          <w:ilvl w:val="1"/>
          <w:numId w:val="3"/>
        </w:numPr>
        <w:spacing w:before="120" w:line="360" w:lineRule="auto"/>
        <w:rPr>
          <w:rStyle w:val="st"/>
          <w:rFonts w:cs="Times New Roman"/>
          <w:szCs w:val="22"/>
        </w:rPr>
      </w:pPr>
      <w:r>
        <w:rPr>
          <w:rStyle w:val="st"/>
          <w:rFonts w:cs="Times New Roman"/>
          <w:szCs w:val="22"/>
        </w:rPr>
        <w:t xml:space="preserve">Command mapping </w:t>
      </w:r>
      <w:r w:rsidR="00906BB1">
        <w:rPr>
          <w:rStyle w:val="st"/>
          <w:rFonts w:cs="Times New Roman"/>
          <w:szCs w:val="22"/>
        </w:rPr>
        <w:t xml:space="preserve">Management: </w:t>
      </w:r>
      <w:r>
        <w:rPr>
          <w:rStyle w:val="st"/>
          <w:rFonts w:cs="Times New Roman"/>
          <w:szCs w:val="22"/>
        </w:rPr>
        <w:t xml:space="preserve">Quản lý ánh xạ giữa các api do </w:t>
      </w:r>
      <w:r w:rsidR="00E26BE1">
        <w:rPr>
          <w:rStyle w:val="st"/>
          <w:rFonts w:cs="Times New Roman"/>
          <w:szCs w:val="22"/>
        </w:rPr>
        <w:t>ONE Link</w:t>
      </w:r>
      <w:r>
        <w:rPr>
          <w:rStyle w:val="st"/>
          <w:rFonts w:cs="Times New Roman"/>
          <w:szCs w:val="22"/>
        </w:rPr>
        <w:t xml:space="preserve"> cung cấp và các api do GNMS, ONE Mesh cung cấp.</w:t>
      </w:r>
    </w:p>
    <w:p w14:paraId="7A5B201F" w14:textId="48F50399" w:rsidR="00785DF9" w:rsidRDefault="00785DF9" w:rsidP="002C2B9F">
      <w:pPr>
        <w:pStyle w:val="ListParagraph"/>
        <w:numPr>
          <w:ilvl w:val="1"/>
          <w:numId w:val="3"/>
        </w:numPr>
        <w:spacing w:before="120" w:line="360" w:lineRule="auto"/>
        <w:rPr>
          <w:rStyle w:val="st"/>
          <w:rFonts w:cs="Times New Roman"/>
          <w:szCs w:val="22"/>
        </w:rPr>
      </w:pPr>
      <w:r>
        <w:rPr>
          <w:rStyle w:val="st"/>
          <w:rFonts w:cs="Times New Roman"/>
          <w:szCs w:val="22"/>
        </w:rPr>
        <w:t>Cung cấp giao diện quản trị log các giao dịch gọi từ ứng dụng.</w:t>
      </w:r>
    </w:p>
    <w:p w14:paraId="6CF19F18" w14:textId="77777777" w:rsidR="00A67265" w:rsidRPr="00C66CAC" w:rsidRDefault="70BD74CA" w:rsidP="002C2B9F">
      <w:pPr>
        <w:pStyle w:val="ANSVHeading3"/>
        <w:numPr>
          <w:ilvl w:val="2"/>
          <w:numId w:val="2"/>
        </w:numPr>
        <w:spacing w:line="360" w:lineRule="auto"/>
        <w:rPr>
          <w:rStyle w:val="st"/>
          <w:rFonts w:cs="Times New Roman"/>
        </w:rPr>
      </w:pPr>
      <w:bookmarkStart w:id="45" w:name="_Toc110429045"/>
      <w:r w:rsidRPr="79E2DE02">
        <w:rPr>
          <w:rStyle w:val="st"/>
          <w:rFonts w:cs="Times New Roman"/>
        </w:rPr>
        <w:t>Interface</w:t>
      </w:r>
      <w:bookmarkEnd w:id="45"/>
    </w:p>
    <w:tbl>
      <w:tblPr>
        <w:tblStyle w:val="TableGrid"/>
        <w:tblW w:w="5000" w:type="pct"/>
        <w:tblLook w:val="04A0" w:firstRow="1" w:lastRow="0" w:firstColumn="1" w:lastColumn="0" w:noHBand="0" w:noVBand="1"/>
      </w:tblPr>
      <w:tblGrid>
        <w:gridCol w:w="1343"/>
        <w:gridCol w:w="1111"/>
        <w:gridCol w:w="1617"/>
        <w:gridCol w:w="2569"/>
        <w:gridCol w:w="1455"/>
        <w:gridCol w:w="1540"/>
      </w:tblGrid>
      <w:tr w:rsidR="00A67265" w:rsidRPr="000C2E91" w14:paraId="2944A3F0" w14:textId="77777777" w:rsidTr="00771DA5">
        <w:trPr>
          <w:trHeight w:val="605"/>
        </w:trPr>
        <w:tc>
          <w:tcPr>
            <w:tcW w:w="697" w:type="pct"/>
            <w:shd w:val="clear" w:color="auto" w:fill="1F4E79" w:themeFill="accent1" w:themeFillShade="80"/>
          </w:tcPr>
          <w:p w14:paraId="0C714B84" w14:textId="77777777" w:rsidR="00A67265" w:rsidRPr="000C2E91" w:rsidRDefault="00A67265" w:rsidP="00812F22">
            <w:pPr>
              <w:spacing w:before="120" w:line="360" w:lineRule="auto"/>
              <w:contextualSpacing/>
              <w:rPr>
                <w:b/>
                <w:bCs/>
                <w:color w:val="FFFFFF" w:themeColor="background1"/>
                <w:szCs w:val="26"/>
              </w:rPr>
            </w:pPr>
            <w:r w:rsidRPr="000C2E91">
              <w:rPr>
                <w:b/>
                <w:bCs/>
                <w:color w:val="FFFFFF" w:themeColor="background1"/>
                <w:szCs w:val="26"/>
              </w:rPr>
              <w:t>Loại (Internal</w:t>
            </w:r>
          </w:p>
          <w:p w14:paraId="716ABABA" w14:textId="77777777" w:rsidR="00A67265" w:rsidRPr="000C2E91" w:rsidRDefault="00A67265" w:rsidP="00812F22">
            <w:pPr>
              <w:spacing w:before="120" w:line="360" w:lineRule="auto"/>
              <w:contextualSpacing/>
              <w:rPr>
                <w:b/>
                <w:bCs/>
                <w:color w:val="FFFFFF" w:themeColor="background1"/>
                <w:szCs w:val="26"/>
              </w:rPr>
            </w:pPr>
            <w:r w:rsidRPr="000C2E91">
              <w:rPr>
                <w:b/>
                <w:bCs/>
                <w:color w:val="FFFFFF" w:themeColor="background1"/>
                <w:szCs w:val="26"/>
              </w:rPr>
              <w:lastRenderedPageBreak/>
              <w:t>/External)</w:t>
            </w:r>
          </w:p>
        </w:tc>
        <w:tc>
          <w:tcPr>
            <w:tcW w:w="577" w:type="pct"/>
            <w:shd w:val="clear" w:color="auto" w:fill="1F4E79" w:themeFill="accent1" w:themeFillShade="80"/>
            <w:hideMark/>
          </w:tcPr>
          <w:p w14:paraId="268A5F1E" w14:textId="77777777" w:rsidR="00A67265" w:rsidRPr="000C2E91" w:rsidRDefault="00A67265" w:rsidP="00812F22">
            <w:pPr>
              <w:spacing w:before="120" w:line="360" w:lineRule="auto"/>
              <w:contextualSpacing/>
              <w:rPr>
                <w:b/>
                <w:color w:val="FFFFFF" w:themeColor="background1"/>
                <w:szCs w:val="26"/>
              </w:rPr>
            </w:pPr>
            <w:r w:rsidRPr="000C2E91">
              <w:rPr>
                <w:b/>
                <w:color w:val="FFFFFF" w:themeColor="background1"/>
                <w:szCs w:val="26"/>
              </w:rPr>
              <w:lastRenderedPageBreak/>
              <w:t>Tên</w:t>
            </w:r>
          </w:p>
        </w:tc>
        <w:tc>
          <w:tcPr>
            <w:tcW w:w="839" w:type="pct"/>
            <w:shd w:val="clear" w:color="auto" w:fill="1F4E79" w:themeFill="accent1" w:themeFillShade="80"/>
          </w:tcPr>
          <w:p w14:paraId="256FCAF5" w14:textId="77777777" w:rsidR="00A67265" w:rsidRPr="000C2E91" w:rsidRDefault="00A67265" w:rsidP="00812F22">
            <w:pPr>
              <w:spacing w:before="120" w:line="360" w:lineRule="auto"/>
              <w:contextualSpacing/>
              <w:rPr>
                <w:b/>
                <w:bCs/>
                <w:color w:val="FFFFFF" w:themeColor="background1"/>
                <w:szCs w:val="26"/>
              </w:rPr>
            </w:pPr>
            <w:r w:rsidRPr="000C2E91">
              <w:rPr>
                <w:b/>
                <w:bCs/>
                <w:color w:val="FFFFFF" w:themeColor="background1"/>
                <w:szCs w:val="26"/>
              </w:rPr>
              <w:t>Kết nối với</w:t>
            </w:r>
          </w:p>
        </w:tc>
        <w:tc>
          <w:tcPr>
            <w:tcW w:w="1333" w:type="pct"/>
            <w:shd w:val="clear" w:color="auto" w:fill="1F4E79" w:themeFill="accent1" w:themeFillShade="80"/>
            <w:hideMark/>
          </w:tcPr>
          <w:p w14:paraId="4CC9D04D" w14:textId="77777777" w:rsidR="00A67265" w:rsidRPr="000C2E91" w:rsidRDefault="00A67265" w:rsidP="00812F22">
            <w:pPr>
              <w:spacing w:before="120" w:line="360" w:lineRule="auto"/>
              <w:contextualSpacing/>
              <w:rPr>
                <w:color w:val="FFFFFF" w:themeColor="background1"/>
                <w:szCs w:val="26"/>
              </w:rPr>
            </w:pPr>
            <w:r w:rsidRPr="000C2E91">
              <w:rPr>
                <w:b/>
                <w:bCs/>
                <w:color w:val="FFFFFF" w:themeColor="background1"/>
                <w:szCs w:val="26"/>
              </w:rPr>
              <w:t>Mục đích</w:t>
            </w:r>
          </w:p>
        </w:tc>
        <w:tc>
          <w:tcPr>
            <w:tcW w:w="755" w:type="pct"/>
            <w:shd w:val="clear" w:color="auto" w:fill="1F4E79" w:themeFill="accent1" w:themeFillShade="80"/>
          </w:tcPr>
          <w:p w14:paraId="7548F5C2" w14:textId="77777777" w:rsidR="00A67265" w:rsidRPr="000C2E91" w:rsidRDefault="00A67265" w:rsidP="00812F22">
            <w:pPr>
              <w:spacing w:before="120" w:line="360" w:lineRule="auto"/>
              <w:contextualSpacing/>
              <w:rPr>
                <w:b/>
                <w:bCs/>
                <w:color w:val="FFFFFF" w:themeColor="background1"/>
                <w:szCs w:val="26"/>
              </w:rPr>
            </w:pPr>
            <w:r w:rsidRPr="000C2E91">
              <w:rPr>
                <w:b/>
                <w:bCs/>
                <w:color w:val="FFFFFF" w:themeColor="background1"/>
                <w:szCs w:val="26"/>
              </w:rPr>
              <w:t>Giao thức</w:t>
            </w:r>
          </w:p>
          <w:p w14:paraId="0B0900E0" w14:textId="77777777" w:rsidR="00A67265" w:rsidRPr="000C2E91" w:rsidRDefault="00A67265" w:rsidP="00812F22">
            <w:pPr>
              <w:spacing w:before="120" w:line="360" w:lineRule="auto"/>
              <w:contextualSpacing/>
              <w:rPr>
                <w:b/>
                <w:bCs/>
                <w:color w:val="FFFFFF" w:themeColor="background1"/>
                <w:szCs w:val="26"/>
              </w:rPr>
            </w:pPr>
            <w:r w:rsidRPr="000C2E91">
              <w:rPr>
                <w:b/>
                <w:bCs/>
                <w:color w:val="FFFFFF" w:themeColor="background1"/>
                <w:szCs w:val="26"/>
              </w:rPr>
              <w:t>/ gọi hànm</w:t>
            </w:r>
          </w:p>
        </w:tc>
        <w:tc>
          <w:tcPr>
            <w:tcW w:w="799" w:type="pct"/>
            <w:shd w:val="clear" w:color="auto" w:fill="1F4E79" w:themeFill="accent1" w:themeFillShade="80"/>
            <w:hideMark/>
          </w:tcPr>
          <w:p w14:paraId="73734C57" w14:textId="77777777" w:rsidR="00A67265" w:rsidRPr="000C2E91" w:rsidRDefault="00A67265" w:rsidP="00812F22">
            <w:pPr>
              <w:spacing w:before="120" w:line="360" w:lineRule="auto"/>
              <w:contextualSpacing/>
              <w:rPr>
                <w:color w:val="FFFFFF" w:themeColor="background1"/>
                <w:szCs w:val="26"/>
              </w:rPr>
            </w:pPr>
            <w:r w:rsidRPr="000C2E91">
              <w:rPr>
                <w:b/>
                <w:bCs/>
                <w:color w:val="FFFFFF" w:themeColor="background1"/>
                <w:szCs w:val="26"/>
              </w:rPr>
              <w:t>Tham số chính</w:t>
            </w:r>
          </w:p>
        </w:tc>
      </w:tr>
      <w:tr w:rsidR="00A67265" w:rsidRPr="000C2E91" w14:paraId="1BDE459F" w14:textId="77777777" w:rsidTr="00771DA5">
        <w:trPr>
          <w:trHeight w:val="524"/>
        </w:trPr>
        <w:tc>
          <w:tcPr>
            <w:tcW w:w="697" w:type="pct"/>
          </w:tcPr>
          <w:p w14:paraId="4951EB41" w14:textId="755FA11A" w:rsidR="00A67265" w:rsidRPr="000C2E91" w:rsidRDefault="004E538A" w:rsidP="00812F22">
            <w:pPr>
              <w:spacing w:before="120" w:line="360" w:lineRule="auto"/>
              <w:contextualSpacing/>
              <w:jc w:val="left"/>
              <w:rPr>
                <w:szCs w:val="26"/>
              </w:rPr>
            </w:pPr>
            <w:r w:rsidRPr="000C2E91">
              <w:rPr>
                <w:bCs/>
                <w:szCs w:val="26"/>
              </w:rPr>
              <w:t>Internal</w:t>
            </w:r>
          </w:p>
        </w:tc>
        <w:tc>
          <w:tcPr>
            <w:tcW w:w="577" w:type="pct"/>
          </w:tcPr>
          <w:p w14:paraId="66BAF7E0" w14:textId="09D9E1E5" w:rsidR="00A67265" w:rsidRPr="000C2E91" w:rsidRDefault="0015027B" w:rsidP="00812F22">
            <w:pPr>
              <w:spacing w:before="120" w:line="360" w:lineRule="auto"/>
              <w:contextualSpacing/>
              <w:jc w:val="left"/>
              <w:rPr>
                <w:szCs w:val="26"/>
              </w:rPr>
            </w:pPr>
            <w:r>
              <w:rPr>
                <w:szCs w:val="26"/>
              </w:rPr>
              <w:t>IP1</w:t>
            </w:r>
          </w:p>
        </w:tc>
        <w:tc>
          <w:tcPr>
            <w:tcW w:w="839" w:type="pct"/>
          </w:tcPr>
          <w:p w14:paraId="2DC42F5B" w14:textId="0BDF32CC" w:rsidR="00A67265" w:rsidRPr="000C2E91" w:rsidRDefault="002529CE" w:rsidP="00812F22">
            <w:pPr>
              <w:spacing w:before="120" w:line="360" w:lineRule="auto"/>
              <w:contextualSpacing/>
              <w:jc w:val="left"/>
              <w:rPr>
                <w:szCs w:val="26"/>
              </w:rPr>
            </w:pPr>
            <w:r w:rsidRPr="000C2E91">
              <w:rPr>
                <w:szCs w:val="26"/>
              </w:rPr>
              <w:t xml:space="preserve">Tầng </w:t>
            </w:r>
            <w:r w:rsidR="00FC109B">
              <w:rPr>
                <w:szCs w:val="26"/>
              </w:rPr>
              <w:t xml:space="preserve">One Backend </w:t>
            </w:r>
            <w:r w:rsidRPr="000C2E91">
              <w:rPr>
                <w:szCs w:val="26"/>
              </w:rPr>
              <w:t>service</w:t>
            </w:r>
          </w:p>
        </w:tc>
        <w:tc>
          <w:tcPr>
            <w:tcW w:w="1333" w:type="pct"/>
          </w:tcPr>
          <w:p w14:paraId="5A598DE0" w14:textId="1B6EB9B6" w:rsidR="00A67265" w:rsidRPr="000C2E91" w:rsidRDefault="008D1C62" w:rsidP="00FC109B">
            <w:pPr>
              <w:spacing w:before="120" w:line="360" w:lineRule="auto"/>
              <w:contextualSpacing/>
              <w:jc w:val="left"/>
              <w:rPr>
                <w:szCs w:val="26"/>
              </w:rPr>
            </w:pPr>
            <w:r w:rsidRPr="000C2E91">
              <w:rPr>
                <w:szCs w:val="26"/>
              </w:rPr>
              <w:t xml:space="preserve">Gọi tầng </w:t>
            </w:r>
            <w:r w:rsidR="00151917">
              <w:rPr>
                <w:szCs w:val="26"/>
              </w:rPr>
              <w:t xml:space="preserve">One </w:t>
            </w:r>
            <w:r w:rsidR="00FC109B">
              <w:rPr>
                <w:szCs w:val="26"/>
              </w:rPr>
              <w:t xml:space="preserve">Backend service </w:t>
            </w:r>
            <w:r w:rsidRPr="000C2E91">
              <w:rPr>
                <w:szCs w:val="26"/>
              </w:rPr>
              <w:t>để thực hiện các nghiệp vụ quản lý</w:t>
            </w:r>
            <w:r w:rsidR="007512D9">
              <w:rPr>
                <w:szCs w:val="26"/>
              </w:rPr>
              <w:t>, xác thực phân quyền</w:t>
            </w:r>
            <w:r w:rsidR="00B84271">
              <w:rPr>
                <w:szCs w:val="26"/>
              </w:rPr>
              <w:t>, quản lý cấu hình thiết bị.</w:t>
            </w:r>
          </w:p>
        </w:tc>
        <w:tc>
          <w:tcPr>
            <w:tcW w:w="755" w:type="pct"/>
          </w:tcPr>
          <w:p w14:paraId="38A49FB8" w14:textId="77777777" w:rsidR="00A67265" w:rsidRPr="000C2E91" w:rsidRDefault="00A67265" w:rsidP="00812F22">
            <w:pPr>
              <w:spacing w:before="120" w:line="360" w:lineRule="auto"/>
              <w:contextualSpacing/>
              <w:jc w:val="left"/>
              <w:rPr>
                <w:szCs w:val="26"/>
              </w:rPr>
            </w:pPr>
          </w:p>
        </w:tc>
        <w:tc>
          <w:tcPr>
            <w:tcW w:w="799" w:type="pct"/>
          </w:tcPr>
          <w:p w14:paraId="1E902B6A" w14:textId="77777777" w:rsidR="00A67265" w:rsidRPr="000C2E91" w:rsidRDefault="00A67265" w:rsidP="00812F22">
            <w:pPr>
              <w:spacing w:before="120" w:line="360" w:lineRule="auto"/>
              <w:contextualSpacing/>
              <w:jc w:val="left"/>
              <w:rPr>
                <w:szCs w:val="26"/>
              </w:rPr>
            </w:pPr>
          </w:p>
        </w:tc>
      </w:tr>
      <w:tr w:rsidR="00A67265" w:rsidRPr="000C2E91" w14:paraId="271C3F02" w14:textId="77777777" w:rsidTr="00771DA5">
        <w:trPr>
          <w:trHeight w:val="524"/>
        </w:trPr>
        <w:tc>
          <w:tcPr>
            <w:tcW w:w="697" w:type="pct"/>
          </w:tcPr>
          <w:p w14:paraId="39219C82" w14:textId="77777777" w:rsidR="00A67265" w:rsidRPr="000C2E91" w:rsidRDefault="00A67265" w:rsidP="00812F22">
            <w:pPr>
              <w:spacing w:before="120" w:line="360" w:lineRule="auto"/>
              <w:contextualSpacing/>
              <w:jc w:val="left"/>
              <w:rPr>
                <w:bCs/>
                <w:szCs w:val="26"/>
              </w:rPr>
            </w:pPr>
            <w:r w:rsidRPr="000C2E91">
              <w:rPr>
                <w:bCs/>
                <w:szCs w:val="26"/>
              </w:rPr>
              <w:t>External</w:t>
            </w:r>
          </w:p>
        </w:tc>
        <w:tc>
          <w:tcPr>
            <w:tcW w:w="577" w:type="pct"/>
          </w:tcPr>
          <w:p w14:paraId="597E0676" w14:textId="2B349617" w:rsidR="00A67265" w:rsidRPr="000C2E91" w:rsidRDefault="00B84271" w:rsidP="00812F22">
            <w:pPr>
              <w:spacing w:before="120" w:line="360" w:lineRule="auto"/>
              <w:contextualSpacing/>
              <w:jc w:val="left"/>
              <w:rPr>
                <w:szCs w:val="26"/>
              </w:rPr>
            </w:pPr>
            <w:r>
              <w:rPr>
                <w:szCs w:val="26"/>
              </w:rPr>
              <w:t>REST API</w:t>
            </w:r>
          </w:p>
        </w:tc>
        <w:tc>
          <w:tcPr>
            <w:tcW w:w="839" w:type="pct"/>
          </w:tcPr>
          <w:p w14:paraId="52CAB189" w14:textId="3F3678B0" w:rsidR="00A67265" w:rsidRPr="000C2E91" w:rsidRDefault="0012792C" w:rsidP="00812F22">
            <w:pPr>
              <w:spacing w:before="120" w:line="360" w:lineRule="auto"/>
              <w:contextualSpacing/>
              <w:jc w:val="left"/>
              <w:rPr>
                <w:szCs w:val="26"/>
              </w:rPr>
            </w:pPr>
            <w:r w:rsidRPr="000C2E91">
              <w:rPr>
                <w:szCs w:val="26"/>
              </w:rPr>
              <w:t>Người dùng</w:t>
            </w:r>
          </w:p>
        </w:tc>
        <w:tc>
          <w:tcPr>
            <w:tcW w:w="1333" w:type="pct"/>
          </w:tcPr>
          <w:p w14:paraId="4509B859" w14:textId="56676292" w:rsidR="00A67265" w:rsidRPr="000C2E91" w:rsidRDefault="00A67265" w:rsidP="00812F22">
            <w:pPr>
              <w:spacing w:before="120" w:line="360" w:lineRule="auto"/>
              <w:contextualSpacing/>
              <w:jc w:val="left"/>
              <w:rPr>
                <w:szCs w:val="26"/>
              </w:rPr>
            </w:pPr>
          </w:p>
        </w:tc>
        <w:tc>
          <w:tcPr>
            <w:tcW w:w="755" w:type="pct"/>
          </w:tcPr>
          <w:p w14:paraId="20F21789" w14:textId="77777777" w:rsidR="00A67265" w:rsidRPr="000C2E91" w:rsidRDefault="00A67265" w:rsidP="00812F22">
            <w:pPr>
              <w:spacing w:before="120" w:line="360" w:lineRule="auto"/>
              <w:contextualSpacing/>
              <w:jc w:val="left"/>
              <w:rPr>
                <w:szCs w:val="26"/>
              </w:rPr>
            </w:pPr>
          </w:p>
        </w:tc>
        <w:tc>
          <w:tcPr>
            <w:tcW w:w="799" w:type="pct"/>
          </w:tcPr>
          <w:p w14:paraId="027D9726" w14:textId="77777777" w:rsidR="00A67265" w:rsidRPr="000C2E91" w:rsidRDefault="00A67265" w:rsidP="00812F22">
            <w:pPr>
              <w:spacing w:before="120" w:line="360" w:lineRule="auto"/>
              <w:contextualSpacing/>
              <w:jc w:val="left"/>
              <w:rPr>
                <w:szCs w:val="26"/>
              </w:rPr>
            </w:pPr>
          </w:p>
        </w:tc>
      </w:tr>
    </w:tbl>
    <w:p w14:paraId="1DB0D883" w14:textId="744A1230" w:rsidR="001F3EC6" w:rsidRPr="000C2E91" w:rsidRDefault="7A8D865C" w:rsidP="002C2B9F">
      <w:pPr>
        <w:pStyle w:val="ANSVHeading1"/>
        <w:numPr>
          <w:ilvl w:val="0"/>
          <w:numId w:val="2"/>
        </w:numPr>
        <w:spacing w:line="360" w:lineRule="auto"/>
        <w:rPr>
          <w:rStyle w:val="st"/>
          <w:rFonts w:cs="Times New Roman"/>
        </w:rPr>
      </w:pPr>
      <w:bookmarkStart w:id="46" w:name="_Toc505239130"/>
      <w:bookmarkStart w:id="47" w:name="_Toc110429046"/>
      <w:bookmarkStart w:id="48" w:name="_Toc499306476"/>
      <w:bookmarkStart w:id="49" w:name="_Toc499624332"/>
      <w:r w:rsidRPr="79E2DE02">
        <w:rPr>
          <w:rStyle w:val="st"/>
          <w:rFonts w:cs="Times New Roman"/>
        </w:rPr>
        <w:t>Thiết kế dữ liệu</w:t>
      </w:r>
      <w:bookmarkEnd w:id="46"/>
      <w:bookmarkEnd w:id="47"/>
    </w:p>
    <w:p w14:paraId="114EFC58" w14:textId="2F44EE46" w:rsidR="00C069C2" w:rsidRPr="000C2E91" w:rsidRDefault="1C43D268" w:rsidP="002C2B9F">
      <w:pPr>
        <w:pStyle w:val="ANSVHeading2"/>
        <w:numPr>
          <w:ilvl w:val="1"/>
          <w:numId w:val="2"/>
        </w:numPr>
        <w:rPr>
          <w:rStyle w:val="st"/>
          <w:rFonts w:cs="Times New Roman"/>
        </w:rPr>
      </w:pPr>
      <w:bookmarkStart w:id="50" w:name="_Toc110429047"/>
      <w:r w:rsidRPr="79E2DE02">
        <w:rPr>
          <w:rStyle w:val="st"/>
          <w:rFonts w:cs="Times New Roman"/>
        </w:rPr>
        <w:t>Dữ liệu</w:t>
      </w:r>
      <w:bookmarkEnd w:id="50"/>
    </w:p>
    <w:p w14:paraId="1BD8B7F2" w14:textId="77777777" w:rsidR="00745A11" w:rsidRPr="000C2E91" w:rsidRDefault="3BD2477D" w:rsidP="79E2DE02">
      <w:pPr>
        <w:pStyle w:val="ANSVHeading2"/>
        <w:ind w:left="0" w:firstLine="0"/>
        <w:rPr>
          <w:rStyle w:val="st"/>
          <w:rFonts w:cs="Times New Roman"/>
        </w:rPr>
      </w:pPr>
      <w:bookmarkStart w:id="51" w:name="_Toc24016031"/>
      <w:bookmarkStart w:id="52" w:name="_Toc110429048"/>
      <w:r w:rsidRPr="79E2DE02">
        <w:rPr>
          <w:rStyle w:val="st"/>
          <w:rFonts w:cs="Times New Roman"/>
        </w:rPr>
        <w:t>Cơ sở dữ liệu quan hệ (MySQL)</w:t>
      </w:r>
      <w:bookmarkEnd w:id="51"/>
      <w:bookmarkEnd w:id="52"/>
    </w:p>
    <w:p w14:paraId="64157409" w14:textId="77777777" w:rsidR="00745A11" w:rsidRPr="00E01223" w:rsidRDefault="00745A11" w:rsidP="002C2B9F">
      <w:pPr>
        <w:pStyle w:val="ListParagraph"/>
        <w:numPr>
          <w:ilvl w:val="0"/>
          <w:numId w:val="10"/>
        </w:numPr>
        <w:spacing w:before="120"/>
        <w:rPr>
          <w:b/>
          <w:bCs/>
          <w:color w:val="231F20"/>
          <w:szCs w:val="26"/>
        </w:rPr>
      </w:pPr>
      <w:r>
        <w:rPr>
          <w:bCs/>
          <w:color w:val="231F20"/>
          <w:szCs w:val="26"/>
        </w:rPr>
        <w:t>Các service trong One Backend Service sử dụng cơ sở dữ liệu độc lập để quản lý các loại dữ liệu riêng của từng service.</w:t>
      </w:r>
    </w:p>
    <w:p w14:paraId="26117528" w14:textId="0F2CB809" w:rsidR="00745A11" w:rsidRPr="00E01223" w:rsidRDefault="00745A11" w:rsidP="002C2B9F">
      <w:pPr>
        <w:pStyle w:val="ListParagraph"/>
        <w:numPr>
          <w:ilvl w:val="0"/>
          <w:numId w:val="10"/>
        </w:numPr>
        <w:spacing w:before="120"/>
        <w:rPr>
          <w:b/>
          <w:bCs/>
          <w:color w:val="231F20"/>
          <w:szCs w:val="26"/>
        </w:rPr>
      </w:pPr>
      <w:r>
        <w:rPr>
          <w:bCs/>
          <w:color w:val="231F20"/>
          <w:szCs w:val="26"/>
        </w:rPr>
        <w:t xml:space="preserve">Cơ sở dữ liệu </w:t>
      </w:r>
      <w:r w:rsidR="00094569">
        <w:rPr>
          <w:bCs/>
          <w:color w:val="231F20"/>
          <w:szCs w:val="26"/>
        </w:rPr>
        <w:t>Authen</w:t>
      </w:r>
      <w:r w:rsidR="001B0105">
        <w:rPr>
          <w:bCs/>
          <w:color w:val="231F20"/>
          <w:szCs w:val="26"/>
        </w:rPr>
        <w:t xml:space="preserve"> </w:t>
      </w:r>
      <w:r w:rsidR="00094569">
        <w:rPr>
          <w:bCs/>
          <w:color w:val="231F20"/>
          <w:szCs w:val="26"/>
        </w:rPr>
        <w:t>&amp;</w:t>
      </w:r>
      <w:r w:rsidR="001B0105">
        <w:rPr>
          <w:bCs/>
          <w:color w:val="231F20"/>
          <w:szCs w:val="26"/>
        </w:rPr>
        <w:t xml:space="preserve"> </w:t>
      </w:r>
      <w:r w:rsidR="00094569">
        <w:rPr>
          <w:bCs/>
          <w:color w:val="231F20"/>
          <w:szCs w:val="26"/>
        </w:rPr>
        <w:t>Authorization</w:t>
      </w:r>
      <w:r w:rsidR="00FB03AB">
        <w:rPr>
          <w:bCs/>
          <w:color w:val="231F20"/>
          <w:szCs w:val="26"/>
        </w:rPr>
        <w:t xml:space="preserve"> Service</w:t>
      </w:r>
      <w:r>
        <w:rPr>
          <w:bCs/>
          <w:color w:val="231F20"/>
          <w:szCs w:val="26"/>
        </w:rPr>
        <w:t>:</w:t>
      </w:r>
    </w:p>
    <w:p w14:paraId="4CF17C03" w14:textId="5B6CB955" w:rsidR="00745A11" w:rsidRPr="00094569" w:rsidRDefault="00094569" w:rsidP="002C2B9F">
      <w:pPr>
        <w:pStyle w:val="ListParagraph"/>
        <w:numPr>
          <w:ilvl w:val="1"/>
          <w:numId w:val="9"/>
        </w:numPr>
        <w:spacing w:before="120"/>
        <w:rPr>
          <w:b/>
          <w:bCs/>
          <w:color w:val="231F20"/>
          <w:szCs w:val="26"/>
        </w:rPr>
      </w:pPr>
      <w:r>
        <w:rPr>
          <w:bCs/>
          <w:color w:val="231F20"/>
          <w:szCs w:val="26"/>
        </w:rPr>
        <w:t>Lưu trữ thông tin phân quyền ứng dụng</w:t>
      </w:r>
    </w:p>
    <w:p w14:paraId="33B9011E" w14:textId="5692A205" w:rsidR="00094569" w:rsidRPr="00E01223" w:rsidRDefault="00094569" w:rsidP="002C2B9F">
      <w:pPr>
        <w:pStyle w:val="ListParagraph"/>
        <w:numPr>
          <w:ilvl w:val="1"/>
          <w:numId w:val="9"/>
        </w:numPr>
        <w:spacing w:before="120"/>
        <w:rPr>
          <w:b/>
          <w:bCs/>
          <w:color w:val="231F20"/>
          <w:szCs w:val="26"/>
        </w:rPr>
      </w:pPr>
      <w:r>
        <w:rPr>
          <w:bCs/>
          <w:color w:val="231F20"/>
          <w:szCs w:val="26"/>
        </w:rPr>
        <w:t>Lưu trữ thông tin appkey và access token để xác thực ứng dụng và phân quyền sử dụng api</w:t>
      </w:r>
    </w:p>
    <w:p w14:paraId="672F7074" w14:textId="444560EF" w:rsidR="00745A11" w:rsidRPr="00DA50C5" w:rsidRDefault="00745A11" w:rsidP="002C2B9F">
      <w:pPr>
        <w:pStyle w:val="ListParagraph"/>
        <w:numPr>
          <w:ilvl w:val="0"/>
          <w:numId w:val="10"/>
        </w:numPr>
        <w:spacing w:before="120"/>
        <w:rPr>
          <w:bCs/>
          <w:color w:val="231F20"/>
          <w:szCs w:val="26"/>
        </w:rPr>
      </w:pPr>
      <w:r>
        <w:rPr>
          <w:bCs/>
          <w:color w:val="231F20"/>
          <w:szCs w:val="26"/>
        </w:rPr>
        <w:t xml:space="preserve">Cơ sở dữ liệu </w:t>
      </w:r>
      <w:r w:rsidR="00094569">
        <w:rPr>
          <w:bCs/>
          <w:color w:val="231F20"/>
          <w:szCs w:val="26"/>
        </w:rPr>
        <w:t>Device Configuration Service</w:t>
      </w:r>
      <w:r>
        <w:rPr>
          <w:bCs/>
          <w:color w:val="231F20"/>
          <w:szCs w:val="26"/>
        </w:rPr>
        <w:t>:</w:t>
      </w:r>
    </w:p>
    <w:p w14:paraId="21FA0B87" w14:textId="70DA73A6" w:rsidR="00745A11" w:rsidRDefault="00686104" w:rsidP="002C2B9F">
      <w:pPr>
        <w:pStyle w:val="ListParagraph"/>
        <w:numPr>
          <w:ilvl w:val="1"/>
          <w:numId w:val="11"/>
        </w:numPr>
        <w:spacing w:before="120"/>
        <w:rPr>
          <w:bCs/>
          <w:color w:val="231F20"/>
          <w:szCs w:val="26"/>
        </w:rPr>
      </w:pPr>
      <w:r>
        <w:rPr>
          <w:bCs/>
          <w:color w:val="231F20"/>
          <w:szCs w:val="26"/>
        </w:rPr>
        <w:t xml:space="preserve">Lưu trữ thông tin các lệnh do </w:t>
      </w:r>
      <w:r w:rsidR="00E26BE1">
        <w:rPr>
          <w:bCs/>
          <w:color w:val="231F20"/>
          <w:szCs w:val="26"/>
        </w:rPr>
        <w:t>ONE Link</w:t>
      </w:r>
      <w:r>
        <w:rPr>
          <w:bCs/>
          <w:color w:val="231F20"/>
          <w:szCs w:val="26"/>
        </w:rPr>
        <w:t xml:space="preserve"> cung cấp.</w:t>
      </w:r>
    </w:p>
    <w:p w14:paraId="623FECC8" w14:textId="436EDBED" w:rsidR="00686104" w:rsidRDefault="00686104" w:rsidP="002C2B9F">
      <w:pPr>
        <w:pStyle w:val="ListParagraph"/>
        <w:numPr>
          <w:ilvl w:val="1"/>
          <w:numId w:val="11"/>
        </w:numPr>
        <w:spacing w:before="120"/>
        <w:rPr>
          <w:bCs/>
          <w:color w:val="231F20"/>
          <w:szCs w:val="26"/>
        </w:rPr>
      </w:pPr>
      <w:r>
        <w:rPr>
          <w:bCs/>
          <w:color w:val="231F20"/>
          <w:szCs w:val="26"/>
        </w:rPr>
        <w:t xml:space="preserve">Lưu trữ thông tin ánh xạ các api do </w:t>
      </w:r>
      <w:r w:rsidR="00E26BE1">
        <w:rPr>
          <w:bCs/>
          <w:color w:val="231F20"/>
          <w:szCs w:val="26"/>
        </w:rPr>
        <w:t>ONE Link</w:t>
      </w:r>
      <w:r>
        <w:rPr>
          <w:bCs/>
          <w:color w:val="231F20"/>
          <w:szCs w:val="26"/>
        </w:rPr>
        <w:t xml:space="preserve"> cung cấp và các api của các hệ thống bên trong</w:t>
      </w:r>
      <w:r w:rsidR="001A367E">
        <w:rPr>
          <w:bCs/>
          <w:color w:val="231F20"/>
          <w:szCs w:val="26"/>
        </w:rPr>
        <w:t xml:space="preserve"> có thể dựa theo model thiết bị.</w:t>
      </w:r>
    </w:p>
    <w:p w14:paraId="6F178E8B" w14:textId="24D48205" w:rsidR="00436107" w:rsidRPr="00DA50C5" w:rsidRDefault="00436107" w:rsidP="002C2B9F">
      <w:pPr>
        <w:pStyle w:val="ListParagraph"/>
        <w:numPr>
          <w:ilvl w:val="0"/>
          <w:numId w:val="11"/>
        </w:numPr>
        <w:spacing w:before="120"/>
        <w:rPr>
          <w:bCs/>
          <w:color w:val="231F20"/>
          <w:szCs w:val="26"/>
        </w:rPr>
      </w:pPr>
      <w:r>
        <w:rPr>
          <w:bCs/>
          <w:color w:val="231F20"/>
          <w:szCs w:val="26"/>
        </w:rPr>
        <w:t>Cơ sở dữ liệu Log&amp;Report Service:</w:t>
      </w:r>
    </w:p>
    <w:p w14:paraId="75C46CA5" w14:textId="29A5877B" w:rsidR="00436107" w:rsidRDefault="00436107" w:rsidP="002C2B9F">
      <w:pPr>
        <w:pStyle w:val="ListParagraph"/>
        <w:numPr>
          <w:ilvl w:val="1"/>
          <w:numId w:val="11"/>
        </w:numPr>
        <w:spacing w:before="120"/>
        <w:rPr>
          <w:bCs/>
          <w:color w:val="231F20"/>
          <w:szCs w:val="26"/>
        </w:rPr>
      </w:pPr>
      <w:r>
        <w:rPr>
          <w:bCs/>
          <w:color w:val="231F20"/>
          <w:szCs w:val="26"/>
        </w:rPr>
        <w:t>Lưu trữ thông tin lịch sử command vào hệ thống One Link</w:t>
      </w:r>
    </w:p>
    <w:p w14:paraId="3972403F" w14:textId="1AB122FD" w:rsidR="00436107" w:rsidRDefault="00436107" w:rsidP="002C2B9F">
      <w:pPr>
        <w:pStyle w:val="ListParagraph"/>
        <w:numPr>
          <w:ilvl w:val="1"/>
          <w:numId w:val="11"/>
        </w:numPr>
        <w:spacing w:before="120"/>
        <w:rPr>
          <w:bCs/>
          <w:color w:val="231F20"/>
          <w:szCs w:val="26"/>
        </w:rPr>
      </w:pPr>
      <w:r>
        <w:rPr>
          <w:bCs/>
          <w:color w:val="231F20"/>
          <w:szCs w:val="26"/>
        </w:rPr>
        <w:t>Lưu trữ các báo cáo theo từng nghiệp vụ báo cáo cụ thể.</w:t>
      </w:r>
    </w:p>
    <w:p w14:paraId="5EC1438C" w14:textId="77777777" w:rsidR="000D22E0" w:rsidRDefault="000D22E0" w:rsidP="000D22E0">
      <w:pPr>
        <w:keepNext/>
        <w:spacing w:before="120" w:line="360" w:lineRule="auto"/>
      </w:pPr>
      <w:r>
        <w:object w:dxaOrig="13876" w:dyaOrig="17251" w14:anchorId="19514B45">
          <v:shape id="_x0000_i1026" type="#_x0000_t75" style="width:482.4pt;height:599.4pt" o:ole="">
            <v:imagedata r:id="rId10" o:title=""/>
          </v:shape>
          <o:OLEObject Type="Embed" ProgID="Visio.Drawing.15" ShapeID="_x0000_i1026" DrawAspect="Content" ObjectID="_1721134075" r:id="rId11"/>
        </w:object>
      </w:r>
    </w:p>
    <w:p w14:paraId="37493584" w14:textId="55C7A96B" w:rsidR="000D22E0" w:rsidRPr="008F6635" w:rsidRDefault="000D22E0" w:rsidP="000D22E0">
      <w:pPr>
        <w:pStyle w:val="Caption"/>
        <w:rPr>
          <w:szCs w:val="26"/>
        </w:rPr>
      </w:pPr>
      <w:r>
        <w:t xml:space="preserve">Hình </w:t>
      </w:r>
      <w:r>
        <w:rPr>
          <w:noProof/>
        </w:rPr>
        <w:fldChar w:fldCharType="begin"/>
      </w:r>
      <w:r>
        <w:rPr>
          <w:noProof/>
        </w:rPr>
        <w:instrText xml:space="preserve"> SEQ Hình \* ARABIC </w:instrText>
      </w:r>
      <w:r>
        <w:rPr>
          <w:noProof/>
        </w:rPr>
        <w:fldChar w:fldCharType="separate"/>
      </w:r>
      <w:r w:rsidR="002E21B4">
        <w:rPr>
          <w:noProof/>
        </w:rPr>
        <w:t>3</w:t>
      </w:r>
      <w:r>
        <w:rPr>
          <w:noProof/>
        </w:rPr>
        <w:fldChar w:fldCharType="end"/>
      </w:r>
      <w:r>
        <w:t>: Biểu đồ các bảng cơ sở dữ liệu hệ thống ONE Link</w:t>
      </w:r>
    </w:p>
    <w:p w14:paraId="0E96D2C3" w14:textId="77777777" w:rsidR="000D22E0" w:rsidRDefault="000D22E0" w:rsidP="000D22E0">
      <w:pPr>
        <w:spacing w:before="120" w:line="360" w:lineRule="auto"/>
        <w:rPr>
          <w:rFonts w:eastAsia="Calibri"/>
          <w:szCs w:val="26"/>
        </w:rPr>
      </w:pPr>
    </w:p>
    <w:p w14:paraId="4B203318" w14:textId="77777777" w:rsidR="000D22E0" w:rsidRPr="00A726B9" w:rsidRDefault="000D22E0" w:rsidP="000D22E0">
      <w:pPr>
        <w:spacing w:before="120" w:line="360" w:lineRule="auto"/>
        <w:rPr>
          <w:rFonts w:eastAsia="Calibri"/>
          <w:szCs w:val="26"/>
        </w:rPr>
      </w:pPr>
      <w:r w:rsidRPr="00A726B9">
        <w:rPr>
          <w:rFonts w:eastAsia="Calibri"/>
          <w:szCs w:val="26"/>
        </w:rPr>
        <w:lastRenderedPageBreak/>
        <w:t xml:space="preserve">Cơ sở dữ liệu quan hệ lưu trữ các thông tin sau: </w:t>
      </w:r>
    </w:p>
    <w:p w14:paraId="2D54F8A9" w14:textId="77777777" w:rsidR="000D22E0" w:rsidRPr="00525D41" w:rsidRDefault="000D22E0" w:rsidP="002C2B9F">
      <w:pPr>
        <w:pStyle w:val="ListParagraph"/>
        <w:numPr>
          <w:ilvl w:val="0"/>
          <w:numId w:val="8"/>
        </w:numPr>
        <w:spacing w:before="120" w:line="360" w:lineRule="auto"/>
        <w:rPr>
          <w:rFonts w:eastAsia="Calibri"/>
          <w:szCs w:val="26"/>
        </w:rPr>
      </w:pPr>
      <w:r w:rsidRPr="00525D41">
        <w:rPr>
          <w:rFonts w:eastAsia="Calibri"/>
          <w:szCs w:val="26"/>
        </w:rPr>
        <w:t>Configuration</w:t>
      </w:r>
      <w:r>
        <w:rPr>
          <w:rFonts w:eastAsia="Calibri"/>
          <w:szCs w:val="26"/>
        </w:rPr>
        <w:t>s</w:t>
      </w:r>
      <w:r w:rsidRPr="00525D41">
        <w:rPr>
          <w:rFonts w:eastAsia="Calibri"/>
          <w:szCs w:val="26"/>
        </w:rPr>
        <w:t>: lưu trữ các cấu hình của ứng dụng.</w:t>
      </w:r>
    </w:p>
    <w:p w14:paraId="2FD4362D" w14:textId="77777777" w:rsidR="000D22E0" w:rsidRDefault="000D22E0" w:rsidP="002C2B9F">
      <w:pPr>
        <w:pStyle w:val="ListParagraph"/>
        <w:numPr>
          <w:ilvl w:val="0"/>
          <w:numId w:val="8"/>
        </w:numPr>
        <w:spacing w:before="120" w:line="360" w:lineRule="auto"/>
        <w:rPr>
          <w:rFonts w:eastAsia="Calibri"/>
          <w:szCs w:val="26"/>
        </w:rPr>
      </w:pPr>
      <w:r>
        <w:rPr>
          <w:rFonts w:eastAsia="Calibri"/>
          <w:szCs w:val="26"/>
        </w:rPr>
        <w:t>Applications</w:t>
      </w:r>
      <w:r w:rsidRPr="00525D41">
        <w:rPr>
          <w:rFonts w:eastAsia="Calibri"/>
          <w:szCs w:val="26"/>
        </w:rPr>
        <w:t xml:space="preserve">: </w:t>
      </w:r>
      <w:r>
        <w:rPr>
          <w:rFonts w:eastAsia="Calibri"/>
          <w:szCs w:val="26"/>
        </w:rPr>
        <w:t>Lưu thông tin các ứng dụng đang được gọi vào hệ thống.</w:t>
      </w:r>
    </w:p>
    <w:p w14:paraId="7B2F1A76" w14:textId="77777777" w:rsidR="000D22E0" w:rsidRDefault="000D22E0" w:rsidP="002C2B9F">
      <w:pPr>
        <w:pStyle w:val="ListParagraph"/>
        <w:numPr>
          <w:ilvl w:val="0"/>
          <w:numId w:val="8"/>
        </w:numPr>
        <w:spacing w:before="120" w:line="360" w:lineRule="auto"/>
        <w:rPr>
          <w:rFonts w:eastAsia="Calibri"/>
          <w:szCs w:val="26"/>
        </w:rPr>
      </w:pPr>
      <w:r>
        <w:rPr>
          <w:rFonts w:eastAsia="Calibri"/>
          <w:szCs w:val="26"/>
        </w:rPr>
        <w:t>Application_keys: Lưu thông tin phiên bản của các ứng dụng. Mỗi phiên bản có thể có các app_key khác nhau.</w:t>
      </w:r>
    </w:p>
    <w:p w14:paraId="591710F5" w14:textId="77777777" w:rsidR="000D22E0" w:rsidRDefault="000D22E0" w:rsidP="002C2B9F">
      <w:pPr>
        <w:pStyle w:val="ListParagraph"/>
        <w:numPr>
          <w:ilvl w:val="0"/>
          <w:numId w:val="8"/>
        </w:numPr>
        <w:spacing w:before="120" w:line="360" w:lineRule="auto"/>
        <w:rPr>
          <w:rFonts w:eastAsia="Calibri"/>
          <w:szCs w:val="26"/>
        </w:rPr>
      </w:pPr>
      <w:r>
        <w:rPr>
          <w:rFonts w:eastAsia="Calibri"/>
          <w:szCs w:val="26"/>
        </w:rPr>
        <w:t>Tokens: Lưu thông tin các token được cấp cho từng người sử dụng.</w:t>
      </w:r>
    </w:p>
    <w:p w14:paraId="64F27D04" w14:textId="77777777" w:rsidR="000D22E0" w:rsidRDefault="000D22E0" w:rsidP="002C2B9F">
      <w:pPr>
        <w:pStyle w:val="ListParagraph"/>
        <w:numPr>
          <w:ilvl w:val="0"/>
          <w:numId w:val="8"/>
        </w:numPr>
        <w:spacing w:before="120" w:line="360" w:lineRule="auto"/>
        <w:rPr>
          <w:rFonts w:eastAsia="Calibri"/>
          <w:szCs w:val="26"/>
        </w:rPr>
      </w:pPr>
      <w:r>
        <w:rPr>
          <w:rFonts w:eastAsia="Calibri"/>
          <w:szCs w:val="26"/>
        </w:rPr>
        <w:t>Command_mappings: Lưu thông tin ánh xạ giữa các api mà ONE Link cung cấp và các api của GNMS, One Mesh.</w:t>
      </w:r>
    </w:p>
    <w:p w14:paraId="6DBBC0BE" w14:textId="1A0B08A6" w:rsidR="000D22E0" w:rsidRPr="000D22E0" w:rsidRDefault="000D22E0" w:rsidP="002C2B9F">
      <w:pPr>
        <w:pStyle w:val="ListParagraph"/>
        <w:numPr>
          <w:ilvl w:val="0"/>
          <w:numId w:val="8"/>
        </w:numPr>
        <w:spacing w:before="120" w:line="360" w:lineRule="auto"/>
        <w:rPr>
          <w:rFonts w:eastAsia="Calibri"/>
          <w:szCs w:val="26"/>
        </w:rPr>
      </w:pPr>
      <w:r>
        <w:rPr>
          <w:rFonts w:eastAsia="Calibri"/>
          <w:szCs w:val="26"/>
        </w:rPr>
        <w:t>Transaction_logs: Lưu thông tin các giao dịch đi qua hệ thống.</w:t>
      </w:r>
    </w:p>
    <w:p w14:paraId="06829299" w14:textId="001D48B2" w:rsidR="00DF2E43" w:rsidRPr="00DF2E43" w:rsidRDefault="00C76EDA" w:rsidP="002C2B9F">
      <w:pPr>
        <w:pStyle w:val="ANSVHeading1"/>
        <w:numPr>
          <w:ilvl w:val="0"/>
          <w:numId w:val="2"/>
        </w:numPr>
        <w:spacing w:line="360" w:lineRule="auto"/>
        <w:rPr>
          <w:rFonts w:cs="Times New Roman"/>
        </w:rPr>
      </w:pPr>
      <w:bookmarkStart w:id="53" w:name="_Toc499306459"/>
      <w:bookmarkStart w:id="54" w:name="_Toc499624316"/>
      <w:bookmarkStart w:id="55" w:name="_Toc505239133"/>
      <w:bookmarkStart w:id="56" w:name="_Toc110429049"/>
      <w:r w:rsidRPr="79E2DE02">
        <w:rPr>
          <w:rStyle w:val="st"/>
          <w:rFonts w:cs="Times New Roman"/>
        </w:rPr>
        <w:t>Luồng nghiệp vụ</w:t>
      </w:r>
      <w:bookmarkEnd w:id="53"/>
      <w:bookmarkEnd w:id="54"/>
      <w:bookmarkEnd w:id="55"/>
      <w:bookmarkEnd w:id="56"/>
    </w:p>
    <w:p w14:paraId="30E1ADC6" w14:textId="6BBBD8BE" w:rsidR="00FA4988" w:rsidRPr="00FA4988" w:rsidRDefault="00C76EDA" w:rsidP="002C2B9F">
      <w:pPr>
        <w:pStyle w:val="ANSVHeading2"/>
        <w:numPr>
          <w:ilvl w:val="1"/>
          <w:numId w:val="2"/>
        </w:numPr>
        <w:rPr>
          <w:lang w:val="fr-FR"/>
        </w:rPr>
      </w:pPr>
      <w:bookmarkStart w:id="57" w:name="_Toc110429050"/>
      <w:r w:rsidRPr="79E2DE02">
        <w:rPr>
          <w:rStyle w:val="st"/>
          <w:rFonts w:cs="Times New Roman"/>
          <w:lang w:val="fr-FR"/>
        </w:rPr>
        <w:t xml:space="preserve">Nghiệp vụ </w:t>
      </w:r>
      <w:r w:rsidR="00094569" w:rsidRPr="79E2DE02">
        <w:rPr>
          <w:rStyle w:val="st"/>
          <w:rFonts w:cs="Times New Roman"/>
          <w:lang w:val="fr-FR"/>
        </w:rPr>
        <w:t>đăng kí</w:t>
      </w:r>
      <w:bookmarkEnd w:id="57"/>
    </w:p>
    <w:p w14:paraId="1699C744" w14:textId="77777777" w:rsidR="00C76EDA" w:rsidRPr="000C2E91" w:rsidRDefault="00C76EDA" w:rsidP="002C2B9F">
      <w:pPr>
        <w:pStyle w:val="ANSVHeading3"/>
        <w:numPr>
          <w:ilvl w:val="2"/>
          <w:numId w:val="2"/>
        </w:numPr>
        <w:spacing w:line="360" w:lineRule="auto"/>
        <w:rPr>
          <w:rStyle w:val="st"/>
          <w:rFonts w:cs="Times New Roman"/>
        </w:rPr>
      </w:pPr>
      <w:bookmarkStart w:id="58" w:name="_Toc437507984"/>
      <w:bookmarkStart w:id="59" w:name="_Toc499306461"/>
      <w:bookmarkStart w:id="60" w:name="_Toc499624318"/>
      <w:bookmarkStart w:id="61" w:name="_Toc505239135"/>
      <w:bookmarkStart w:id="62" w:name="_Toc110429051"/>
      <w:r w:rsidRPr="79E2DE02">
        <w:rPr>
          <w:rStyle w:val="st"/>
          <w:rFonts w:cs="Times New Roman"/>
        </w:rPr>
        <w:t>Mục đích</w:t>
      </w:r>
      <w:bookmarkEnd w:id="58"/>
      <w:bookmarkEnd w:id="59"/>
      <w:bookmarkEnd w:id="60"/>
      <w:bookmarkEnd w:id="61"/>
      <w:bookmarkEnd w:id="62"/>
    </w:p>
    <w:p w14:paraId="247E3FD1" w14:textId="7B03FA8C" w:rsidR="00C76EDA" w:rsidRPr="001F3B32" w:rsidRDefault="00C76EDA" w:rsidP="00812F22">
      <w:pPr>
        <w:spacing w:before="120" w:line="360" w:lineRule="auto"/>
        <w:rPr>
          <w:color w:val="231F20"/>
          <w:szCs w:val="26"/>
        </w:rPr>
      </w:pPr>
      <w:r w:rsidRPr="009D0995">
        <w:rPr>
          <w:color w:val="231F20"/>
          <w:szCs w:val="26"/>
          <w:lang w:val="vi-VN"/>
        </w:rPr>
        <w:t xml:space="preserve">Mô tả nghiệp vụ </w:t>
      </w:r>
      <w:r w:rsidR="00094569">
        <w:rPr>
          <w:color w:val="231F20"/>
          <w:szCs w:val="26"/>
        </w:rPr>
        <w:t xml:space="preserve">đăng </w:t>
      </w:r>
      <w:r w:rsidR="004F40CF">
        <w:rPr>
          <w:color w:val="231F20"/>
          <w:szCs w:val="26"/>
        </w:rPr>
        <w:t>kí truy nhập khi lần đầu kết nối hệ thống.</w:t>
      </w:r>
    </w:p>
    <w:p w14:paraId="1A62ECAD" w14:textId="77777777" w:rsidR="00C76EDA" w:rsidRPr="000C2E91" w:rsidRDefault="00C76EDA" w:rsidP="002C2B9F">
      <w:pPr>
        <w:pStyle w:val="ANSVHeading3"/>
        <w:numPr>
          <w:ilvl w:val="2"/>
          <w:numId w:val="2"/>
        </w:numPr>
        <w:spacing w:line="360" w:lineRule="auto"/>
        <w:rPr>
          <w:rStyle w:val="st"/>
          <w:rFonts w:cs="Times New Roman"/>
        </w:rPr>
      </w:pPr>
      <w:bookmarkStart w:id="63" w:name="_Toc505239137"/>
      <w:bookmarkStart w:id="64" w:name="_Toc110429052"/>
      <w:r w:rsidRPr="79E2DE02">
        <w:rPr>
          <w:rStyle w:val="st"/>
          <w:rFonts w:cs="Times New Roman"/>
          <w:lang w:val="en-US"/>
        </w:rPr>
        <w:t>Call flow</w:t>
      </w:r>
      <w:bookmarkEnd w:id="63"/>
      <w:bookmarkEnd w:id="64"/>
    </w:p>
    <w:p w14:paraId="2014FD4C" w14:textId="27191774" w:rsidR="00CF1EB4" w:rsidRDefault="00130789" w:rsidP="00CF1EB4">
      <w:pPr>
        <w:keepNext/>
        <w:spacing w:line="360" w:lineRule="auto"/>
        <w:jc w:val="center"/>
      </w:pPr>
      <w:r>
        <w:object w:dxaOrig="15646" w:dyaOrig="6286" w14:anchorId="431A7486">
          <v:shape id="_x0000_i1027" type="#_x0000_t75" style="width:481.8pt;height:193.8pt" o:ole="">
            <v:imagedata r:id="rId12" o:title=""/>
          </v:shape>
          <o:OLEObject Type="Embed" ProgID="Visio.Drawing.15" ShapeID="_x0000_i1027" DrawAspect="Content" ObjectID="_1721134076" r:id="rId13"/>
        </w:object>
      </w:r>
    </w:p>
    <w:p w14:paraId="601E61B7" w14:textId="379198AF" w:rsidR="00C76EDA" w:rsidRDefault="00CF1EB4" w:rsidP="00CF1EB4">
      <w:pPr>
        <w:pStyle w:val="Caption"/>
        <w:rPr>
          <w:color w:val="231F20"/>
          <w:szCs w:val="24"/>
        </w:rPr>
      </w:pPr>
      <w:r>
        <w:t xml:space="preserve">Hình </w:t>
      </w:r>
      <w:r w:rsidR="00544FB2">
        <w:rPr>
          <w:noProof/>
        </w:rPr>
        <w:fldChar w:fldCharType="begin"/>
      </w:r>
      <w:r w:rsidR="00544FB2">
        <w:rPr>
          <w:noProof/>
        </w:rPr>
        <w:instrText xml:space="preserve"> SEQ Hình \* ARABIC </w:instrText>
      </w:r>
      <w:r w:rsidR="00544FB2">
        <w:rPr>
          <w:noProof/>
        </w:rPr>
        <w:fldChar w:fldCharType="separate"/>
      </w:r>
      <w:r w:rsidR="002E21B4">
        <w:rPr>
          <w:noProof/>
        </w:rPr>
        <w:t>4</w:t>
      </w:r>
      <w:r w:rsidR="00544FB2">
        <w:rPr>
          <w:noProof/>
        </w:rPr>
        <w:fldChar w:fldCharType="end"/>
      </w:r>
      <w:r>
        <w:t>: Biểu đồ trình tự chức năng ứng dụ</w:t>
      </w:r>
      <w:r w:rsidR="0016484D">
        <w:t xml:space="preserve">ng bên ngoài đăng ký vào </w:t>
      </w:r>
      <w:r>
        <w:t>ONE Link</w:t>
      </w:r>
    </w:p>
    <w:p w14:paraId="67D3C8C2" w14:textId="7501A9A1" w:rsidR="000C3091" w:rsidRDefault="00432855" w:rsidP="002C2B9F">
      <w:pPr>
        <w:pStyle w:val="ListParagraph"/>
        <w:numPr>
          <w:ilvl w:val="0"/>
          <w:numId w:val="3"/>
        </w:numPr>
        <w:spacing w:line="360" w:lineRule="auto"/>
        <w:jc w:val="left"/>
        <w:rPr>
          <w:color w:val="231F20"/>
          <w:szCs w:val="24"/>
        </w:rPr>
      </w:pPr>
      <w:r>
        <w:rPr>
          <w:color w:val="231F20"/>
          <w:szCs w:val="24"/>
        </w:rPr>
        <w:t xml:space="preserve">Ứng dụng bên ngoài gửi yêu cầu </w:t>
      </w:r>
      <w:r w:rsidR="002A64A1">
        <w:rPr>
          <w:color w:val="231F20"/>
          <w:szCs w:val="24"/>
        </w:rPr>
        <w:t xml:space="preserve">đăng ký với ONE Link khi lần đầu sử dụng app trên thiết bị mới </w:t>
      </w:r>
      <w:r w:rsidR="0070256B">
        <w:rPr>
          <w:color w:val="231F20"/>
          <w:szCs w:val="24"/>
        </w:rPr>
        <w:t>bao gồm các thông tin</w:t>
      </w:r>
      <w:r w:rsidR="002A64A1">
        <w:rPr>
          <w:color w:val="231F20"/>
          <w:szCs w:val="24"/>
        </w:rPr>
        <w:t xml:space="preserve">: tên ứng dụng, </w:t>
      </w:r>
      <w:r w:rsidR="006B2827">
        <w:rPr>
          <w:color w:val="231F20"/>
          <w:szCs w:val="24"/>
        </w:rPr>
        <w:t xml:space="preserve">SDK </w:t>
      </w:r>
      <w:r w:rsidR="0070256B">
        <w:rPr>
          <w:color w:val="231F20"/>
          <w:szCs w:val="24"/>
        </w:rPr>
        <w:t xml:space="preserve">version và appToken mã hóa </w:t>
      </w:r>
      <w:r w:rsidR="0070256B">
        <w:rPr>
          <w:color w:val="231F20"/>
          <w:szCs w:val="24"/>
        </w:rPr>
        <w:lastRenderedPageBreak/>
        <w:t xml:space="preserve">các thông tin appKey, </w:t>
      </w:r>
      <w:r w:rsidR="002A64A1">
        <w:rPr>
          <w:color w:val="231F20"/>
          <w:szCs w:val="24"/>
        </w:rPr>
        <w:t xml:space="preserve">ID của thiết bị </w:t>
      </w:r>
      <w:r w:rsidR="0070256B">
        <w:rPr>
          <w:color w:val="231F20"/>
          <w:szCs w:val="24"/>
        </w:rPr>
        <w:t xml:space="preserve">di động </w:t>
      </w:r>
      <w:r w:rsidR="002A64A1">
        <w:rPr>
          <w:color w:val="231F20"/>
          <w:szCs w:val="24"/>
        </w:rPr>
        <w:t>sử dụng</w:t>
      </w:r>
      <w:r w:rsidR="00785DF9">
        <w:rPr>
          <w:color w:val="231F20"/>
          <w:szCs w:val="24"/>
        </w:rPr>
        <w:t>.</w:t>
      </w:r>
      <w:r w:rsidR="0070256B">
        <w:rPr>
          <w:color w:val="231F20"/>
          <w:szCs w:val="24"/>
        </w:rPr>
        <w:t xml:space="preserve"> AppToken sử dụng appKey làm key để mã hóa appToken.</w:t>
      </w:r>
    </w:p>
    <w:p w14:paraId="36D1386D" w14:textId="3BAAF717" w:rsidR="00747143" w:rsidRDefault="00432855" w:rsidP="002C2B9F">
      <w:pPr>
        <w:pStyle w:val="ListParagraph"/>
        <w:numPr>
          <w:ilvl w:val="0"/>
          <w:numId w:val="3"/>
        </w:numPr>
        <w:spacing w:line="360" w:lineRule="auto"/>
        <w:jc w:val="left"/>
        <w:rPr>
          <w:color w:val="231F20"/>
          <w:szCs w:val="24"/>
        </w:rPr>
      </w:pPr>
      <w:r>
        <w:rPr>
          <w:color w:val="231F20"/>
          <w:szCs w:val="24"/>
        </w:rPr>
        <w:t xml:space="preserve">APIGW gửi bản tin AMQP yêu cầu đăng </w:t>
      </w:r>
      <w:r w:rsidR="002A64A1">
        <w:rPr>
          <w:color w:val="231F20"/>
          <w:szCs w:val="24"/>
        </w:rPr>
        <w:t>ký tới Authen&amp;Authorization Service</w:t>
      </w:r>
    </w:p>
    <w:p w14:paraId="42CE0EF8" w14:textId="5E8614B4" w:rsidR="00CB27D1" w:rsidRDefault="0016484D" w:rsidP="002C2B9F">
      <w:pPr>
        <w:pStyle w:val="ANSVHeading3"/>
        <w:numPr>
          <w:ilvl w:val="0"/>
          <w:numId w:val="3"/>
        </w:numPr>
        <w:spacing w:line="360" w:lineRule="auto"/>
        <w:outlineLvl w:val="9"/>
        <w:rPr>
          <w:rStyle w:val="st"/>
          <w:rFonts w:cs="Times New Roman"/>
          <w:b w:val="0"/>
          <w:szCs w:val="22"/>
          <w:lang w:val="en-US"/>
        </w:rPr>
      </w:pPr>
      <w:r>
        <w:rPr>
          <w:rStyle w:val="st"/>
          <w:rFonts w:cs="Times New Roman"/>
          <w:b w:val="0"/>
          <w:szCs w:val="22"/>
          <w:lang w:val="en-US"/>
        </w:rPr>
        <w:t>Authen&amp;Authorization Service</w:t>
      </w:r>
      <w:r w:rsidR="00432855">
        <w:rPr>
          <w:rStyle w:val="st"/>
          <w:rFonts w:cs="Times New Roman"/>
          <w:b w:val="0"/>
          <w:szCs w:val="22"/>
          <w:lang w:val="en-US"/>
        </w:rPr>
        <w:t xml:space="preserve"> truy vấn cơ sở dữ liệu để validate</w:t>
      </w:r>
      <w:r>
        <w:rPr>
          <w:rStyle w:val="st"/>
          <w:rFonts w:cs="Times New Roman"/>
          <w:b w:val="0"/>
          <w:szCs w:val="22"/>
          <w:lang w:val="en-US"/>
        </w:rPr>
        <w:t xml:space="preserve"> thông tin ứng dụng và xác định quyền của ứng dụng.</w:t>
      </w:r>
      <w:r w:rsidR="00432855">
        <w:rPr>
          <w:rStyle w:val="st"/>
          <w:rFonts w:cs="Times New Roman"/>
          <w:b w:val="0"/>
          <w:szCs w:val="22"/>
          <w:lang w:val="en-US"/>
        </w:rPr>
        <w:t xml:space="preserve"> </w:t>
      </w:r>
    </w:p>
    <w:p w14:paraId="7C768E58" w14:textId="615AC4F5" w:rsidR="00C20159" w:rsidRDefault="0016484D" w:rsidP="002C2B9F">
      <w:pPr>
        <w:pStyle w:val="ANSVHeading3"/>
        <w:numPr>
          <w:ilvl w:val="0"/>
          <w:numId w:val="3"/>
        </w:numPr>
        <w:spacing w:line="360" w:lineRule="auto"/>
        <w:outlineLvl w:val="9"/>
        <w:rPr>
          <w:rStyle w:val="st"/>
          <w:rFonts w:cs="Times New Roman"/>
          <w:b w:val="0"/>
          <w:szCs w:val="22"/>
          <w:lang w:val="en-US"/>
        </w:rPr>
      </w:pPr>
      <w:r>
        <w:rPr>
          <w:rStyle w:val="st"/>
          <w:rFonts w:cs="Times New Roman"/>
          <w:b w:val="0"/>
          <w:szCs w:val="22"/>
          <w:lang w:val="en-US"/>
        </w:rPr>
        <w:t xml:space="preserve">Authen&amp;Authorization </w:t>
      </w:r>
      <w:r w:rsidR="00C20159">
        <w:rPr>
          <w:rStyle w:val="st"/>
          <w:rFonts w:cs="Times New Roman"/>
          <w:b w:val="0"/>
          <w:szCs w:val="22"/>
          <w:lang w:val="en-US"/>
        </w:rPr>
        <w:t xml:space="preserve">Service </w:t>
      </w:r>
      <w:r>
        <w:rPr>
          <w:rStyle w:val="st"/>
          <w:rFonts w:cs="Times New Roman"/>
          <w:b w:val="0"/>
          <w:szCs w:val="22"/>
          <w:lang w:val="en-US"/>
        </w:rPr>
        <w:t xml:space="preserve">generate </w:t>
      </w:r>
      <w:r w:rsidR="006B2827">
        <w:rPr>
          <w:rStyle w:val="st"/>
          <w:rFonts w:cs="Times New Roman"/>
          <w:b w:val="0"/>
          <w:szCs w:val="22"/>
          <w:lang w:val="en-US"/>
        </w:rPr>
        <w:t>access</w:t>
      </w:r>
      <w:r>
        <w:rPr>
          <w:rStyle w:val="st"/>
          <w:rFonts w:cs="Times New Roman"/>
          <w:b w:val="0"/>
          <w:szCs w:val="22"/>
          <w:lang w:val="en-US"/>
        </w:rPr>
        <w:t xml:space="preserve">Key tương ứng với phiên đăng ký </w:t>
      </w:r>
      <w:r w:rsidR="004F40CF">
        <w:rPr>
          <w:rStyle w:val="st"/>
          <w:rFonts w:cs="Times New Roman"/>
          <w:b w:val="0"/>
          <w:szCs w:val="22"/>
          <w:lang w:val="en-US"/>
        </w:rPr>
        <w:t xml:space="preserve">truy nhập </w:t>
      </w:r>
      <w:r>
        <w:rPr>
          <w:rStyle w:val="st"/>
          <w:rFonts w:cs="Times New Roman"/>
          <w:b w:val="0"/>
          <w:szCs w:val="22"/>
          <w:lang w:val="en-US"/>
        </w:rPr>
        <w:t>của ứng dụng</w:t>
      </w:r>
      <w:r w:rsidR="0070256B">
        <w:rPr>
          <w:rStyle w:val="st"/>
          <w:rFonts w:cs="Times New Roman"/>
          <w:b w:val="0"/>
          <w:szCs w:val="22"/>
          <w:lang w:val="en-US"/>
        </w:rPr>
        <w:t>, thời điểm hết hạn</w:t>
      </w:r>
      <w:r>
        <w:rPr>
          <w:rStyle w:val="st"/>
          <w:rFonts w:cs="Times New Roman"/>
          <w:b w:val="0"/>
          <w:szCs w:val="22"/>
          <w:lang w:val="en-US"/>
        </w:rPr>
        <w:t xml:space="preserve"> và </w:t>
      </w:r>
      <w:r w:rsidR="004F40CF">
        <w:rPr>
          <w:rStyle w:val="st"/>
          <w:rFonts w:cs="Times New Roman"/>
          <w:b w:val="0"/>
          <w:szCs w:val="22"/>
          <w:lang w:val="en-US"/>
        </w:rPr>
        <w:t>tạo ra cặp token</w:t>
      </w:r>
      <w:r>
        <w:rPr>
          <w:rStyle w:val="st"/>
          <w:rFonts w:cs="Times New Roman"/>
          <w:b w:val="0"/>
          <w:szCs w:val="22"/>
          <w:lang w:val="en-US"/>
        </w:rPr>
        <w:t xml:space="preserve"> accessToken </w:t>
      </w:r>
      <w:r w:rsidR="004F40CF">
        <w:rPr>
          <w:rStyle w:val="st"/>
          <w:rFonts w:cs="Times New Roman"/>
          <w:b w:val="0"/>
          <w:szCs w:val="22"/>
          <w:lang w:val="en-US"/>
        </w:rPr>
        <w:t xml:space="preserve">và refreshToken </w:t>
      </w:r>
      <w:r>
        <w:rPr>
          <w:rStyle w:val="st"/>
          <w:rFonts w:cs="Times New Roman"/>
          <w:b w:val="0"/>
          <w:szCs w:val="22"/>
          <w:lang w:val="en-US"/>
        </w:rPr>
        <w:t>gửi lại cho APIGW</w:t>
      </w:r>
      <w:r w:rsidR="004F40CF">
        <w:rPr>
          <w:rStyle w:val="st"/>
          <w:rFonts w:cs="Times New Roman"/>
          <w:b w:val="0"/>
          <w:szCs w:val="22"/>
          <w:lang w:val="en-US"/>
        </w:rPr>
        <w:t>.  AccessToken để xác thực khi ứng dụng gọi API đến One Link. RefreshToken sử dụng khi AccessToken hết hạn, ứng dụng gửi yêu cầu refresh để Onelink cung cấp AccessToken mới.</w:t>
      </w:r>
    </w:p>
    <w:p w14:paraId="0F1C7FED" w14:textId="62413571" w:rsidR="00C20159" w:rsidRDefault="00C20159" w:rsidP="002C2B9F">
      <w:pPr>
        <w:pStyle w:val="ANSVHeading3"/>
        <w:numPr>
          <w:ilvl w:val="0"/>
          <w:numId w:val="3"/>
        </w:numPr>
        <w:spacing w:line="360" w:lineRule="auto"/>
        <w:outlineLvl w:val="9"/>
        <w:rPr>
          <w:rStyle w:val="st"/>
          <w:rFonts w:cs="Times New Roman"/>
          <w:b w:val="0"/>
          <w:szCs w:val="22"/>
          <w:lang w:val="en-US"/>
        </w:rPr>
      </w:pPr>
      <w:r>
        <w:rPr>
          <w:rStyle w:val="st"/>
          <w:rFonts w:cs="Times New Roman"/>
          <w:b w:val="0"/>
          <w:szCs w:val="22"/>
          <w:lang w:val="en-US"/>
        </w:rPr>
        <w:t>API</w:t>
      </w:r>
      <w:r w:rsidR="00130789">
        <w:rPr>
          <w:rStyle w:val="st"/>
          <w:rFonts w:cs="Times New Roman"/>
          <w:b w:val="0"/>
          <w:szCs w:val="22"/>
          <w:lang w:val="en-US"/>
        </w:rPr>
        <w:t>GW</w:t>
      </w:r>
      <w:r>
        <w:rPr>
          <w:rStyle w:val="st"/>
          <w:rFonts w:cs="Times New Roman"/>
          <w:b w:val="0"/>
          <w:szCs w:val="22"/>
          <w:lang w:val="en-US"/>
        </w:rPr>
        <w:t xml:space="preserve"> lưu lại thông tin </w:t>
      </w:r>
      <w:r w:rsidR="004F40CF">
        <w:rPr>
          <w:rStyle w:val="st"/>
          <w:rFonts w:cs="Times New Roman"/>
          <w:b w:val="0"/>
          <w:szCs w:val="22"/>
          <w:lang w:val="en-US"/>
        </w:rPr>
        <w:t>token</w:t>
      </w:r>
      <w:r w:rsidR="0016484D">
        <w:rPr>
          <w:rStyle w:val="st"/>
          <w:rFonts w:cs="Times New Roman"/>
          <w:b w:val="0"/>
          <w:szCs w:val="22"/>
          <w:lang w:val="en-US"/>
        </w:rPr>
        <w:t xml:space="preserve"> của ứng dụng vào bộ nhớ đệm</w:t>
      </w:r>
    </w:p>
    <w:p w14:paraId="0214CF7E" w14:textId="10A6EEED" w:rsidR="00C20159" w:rsidRDefault="00C20159" w:rsidP="002C2B9F">
      <w:pPr>
        <w:pStyle w:val="ANSVHeading3"/>
        <w:numPr>
          <w:ilvl w:val="0"/>
          <w:numId w:val="3"/>
        </w:numPr>
        <w:spacing w:line="360" w:lineRule="auto"/>
        <w:outlineLvl w:val="9"/>
        <w:rPr>
          <w:rStyle w:val="st"/>
          <w:rFonts w:cs="Times New Roman"/>
          <w:b w:val="0"/>
          <w:szCs w:val="22"/>
          <w:lang w:val="en-US"/>
        </w:rPr>
      </w:pPr>
      <w:r>
        <w:rPr>
          <w:rStyle w:val="st"/>
          <w:rFonts w:cs="Times New Roman"/>
          <w:b w:val="0"/>
          <w:szCs w:val="22"/>
          <w:lang w:val="en-US"/>
        </w:rPr>
        <w:t xml:space="preserve">APIGW trả về </w:t>
      </w:r>
      <w:r w:rsidR="0016484D">
        <w:rPr>
          <w:rStyle w:val="st"/>
          <w:rFonts w:cs="Times New Roman"/>
          <w:b w:val="0"/>
          <w:szCs w:val="22"/>
          <w:lang w:val="en-US"/>
        </w:rPr>
        <w:t>accessT</w:t>
      </w:r>
      <w:r>
        <w:rPr>
          <w:rStyle w:val="st"/>
          <w:rFonts w:cs="Times New Roman"/>
          <w:b w:val="0"/>
          <w:szCs w:val="22"/>
          <w:lang w:val="en-US"/>
        </w:rPr>
        <w:t xml:space="preserve">oken </w:t>
      </w:r>
      <w:r w:rsidR="004F40CF">
        <w:rPr>
          <w:rStyle w:val="st"/>
          <w:rFonts w:cs="Times New Roman"/>
          <w:b w:val="0"/>
          <w:szCs w:val="22"/>
          <w:lang w:val="en-US"/>
        </w:rPr>
        <w:t xml:space="preserve">và Refresh Token </w:t>
      </w:r>
      <w:r>
        <w:rPr>
          <w:rStyle w:val="st"/>
          <w:rFonts w:cs="Times New Roman"/>
          <w:b w:val="0"/>
          <w:szCs w:val="22"/>
          <w:lang w:val="en-US"/>
        </w:rPr>
        <w:t>cho ứng dụng.</w:t>
      </w:r>
      <w:r w:rsidR="0070256B">
        <w:rPr>
          <w:rStyle w:val="st"/>
          <w:rFonts w:cs="Times New Roman"/>
          <w:b w:val="0"/>
          <w:szCs w:val="22"/>
          <w:lang w:val="en-US"/>
        </w:rPr>
        <w:t xml:space="preserve"> SDK sử dụng appKey giải mã accessToken, lấy thông tin </w:t>
      </w:r>
      <w:r w:rsidR="004F40CF">
        <w:rPr>
          <w:rStyle w:val="st"/>
          <w:rFonts w:cs="Times New Roman"/>
          <w:b w:val="0"/>
          <w:szCs w:val="22"/>
          <w:lang w:val="en-US"/>
        </w:rPr>
        <w:t>tokenExpired</w:t>
      </w:r>
      <w:r w:rsidR="0070256B">
        <w:rPr>
          <w:rStyle w:val="st"/>
          <w:rFonts w:cs="Times New Roman"/>
          <w:b w:val="0"/>
          <w:szCs w:val="22"/>
          <w:lang w:val="en-US"/>
        </w:rPr>
        <w:t xml:space="preserve"> và lưu lại để sử dụng cho các phiên đăng kí truy nhập sau.</w:t>
      </w:r>
    </w:p>
    <w:p w14:paraId="0301E3B7" w14:textId="2076F3ED" w:rsidR="0016484D" w:rsidRDefault="0016484D" w:rsidP="002C2B9F">
      <w:pPr>
        <w:pStyle w:val="ANSVHeading2"/>
        <w:numPr>
          <w:ilvl w:val="1"/>
          <w:numId w:val="2"/>
        </w:numPr>
        <w:rPr>
          <w:rStyle w:val="st"/>
          <w:rFonts w:cs="Times New Roman"/>
        </w:rPr>
      </w:pPr>
      <w:bookmarkStart w:id="65" w:name="_Toc110429053"/>
      <w:bookmarkStart w:id="66" w:name="_Toc9257462"/>
      <w:r w:rsidRPr="79E2DE02">
        <w:rPr>
          <w:rStyle w:val="st"/>
          <w:rFonts w:cs="Times New Roman"/>
        </w:rPr>
        <w:t xml:space="preserve">Nghiệp vụ </w:t>
      </w:r>
      <w:r w:rsidR="006B2827" w:rsidRPr="79E2DE02">
        <w:rPr>
          <w:rStyle w:val="st"/>
          <w:rFonts w:cs="Times New Roman"/>
        </w:rPr>
        <w:t>đăng kí phiên truy nhập</w:t>
      </w:r>
      <w:bookmarkEnd w:id="65"/>
    </w:p>
    <w:p w14:paraId="7F9F90B3" w14:textId="77777777" w:rsidR="006B2827" w:rsidRPr="000C2E91" w:rsidRDefault="006B2827" w:rsidP="002C2B9F">
      <w:pPr>
        <w:pStyle w:val="ANSVHeading3"/>
        <w:numPr>
          <w:ilvl w:val="2"/>
          <w:numId w:val="2"/>
        </w:numPr>
        <w:spacing w:line="360" w:lineRule="auto"/>
        <w:rPr>
          <w:rStyle w:val="st"/>
          <w:rFonts w:cs="Times New Roman"/>
        </w:rPr>
      </w:pPr>
      <w:bookmarkStart w:id="67" w:name="_Toc110429054"/>
      <w:r w:rsidRPr="79E2DE02">
        <w:rPr>
          <w:rStyle w:val="st"/>
          <w:rFonts w:cs="Times New Roman"/>
        </w:rPr>
        <w:t>Mục đích</w:t>
      </w:r>
      <w:bookmarkEnd w:id="67"/>
    </w:p>
    <w:p w14:paraId="277F27CD" w14:textId="7F7565AB" w:rsidR="006B2827" w:rsidRPr="0048439F" w:rsidRDefault="006B2827" w:rsidP="006B2827">
      <w:pPr>
        <w:spacing w:before="120"/>
        <w:rPr>
          <w:color w:val="231F20"/>
          <w:szCs w:val="26"/>
        </w:rPr>
      </w:pPr>
      <w:r w:rsidRPr="009D0995">
        <w:rPr>
          <w:color w:val="231F20"/>
          <w:szCs w:val="26"/>
          <w:lang w:val="vi-VN"/>
        </w:rPr>
        <w:t xml:space="preserve">Mô tả nghiệp vụ </w:t>
      </w:r>
      <w:r w:rsidR="004F40CF">
        <w:rPr>
          <w:color w:val="231F20"/>
          <w:szCs w:val="26"/>
        </w:rPr>
        <w:t>ứng dụng gửi yêu cầu cấp phiên truy nhập mới</w:t>
      </w:r>
      <w:r>
        <w:rPr>
          <w:color w:val="231F20"/>
          <w:szCs w:val="26"/>
        </w:rPr>
        <w:t>.</w:t>
      </w:r>
    </w:p>
    <w:p w14:paraId="44032D70" w14:textId="77777777" w:rsidR="006B2827" w:rsidRPr="00917545" w:rsidRDefault="006B2827" w:rsidP="002C2B9F">
      <w:pPr>
        <w:pStyle w:val="ANSVHeading3"/>
        <w:numPr>
          <w:ilvl w:val="2"/>
          <w:numId w:val="2"/>
        </w:numPr>
        <w:spacing w:line="360" w:lineRule="auto"/>
        <w:rPr>
          <w:rStyle w:val="st"/>
          <w:rFonts w:cs="Times New Roman"/>
        </w:rPr>
      </w:pPr>
      <w:bookmarkStart w:id="68" w:name="_Toc110429055"/>
      <w:r w:rsidRPr="79E2DE02">
        <w:rPr>
          <w:rStyle w:val="st"/>
          <w:rFonts w:cs="Times New Roman"/>
        </w:rPr>
        <w:lastRenderedPageBreak/>
        <w:t>Call</w:t>
      </w:r>
      <w:r w:rsidRPr="79E2DE02">
        <w:rPr>
          <w:rStyle w:val="st"/>
          <w:rFonts w:cs="Times New Roman"/>
          <w:lang w:val="en-US"/>
        </w:rPr>
        <w:t xml:space="preserve"> flo</w:t>
      </w:r>
      <w:r w:rsidRPr="79E2DE02">
        <w:rPr>
          <w:rStyle w:val="st"/>
          <w:rFonts w:cs="Times New Roman"/>
        </w:rPr>
        <w:t>w</w:t>
      </w:r>
      <w:bookmarkEnd w:id="68"/>
    </w:p>
    <w:p w14:paraId="2B89FC7F" w14:textId="6ABD73D8" w:rsidR="006B2827" w:rsidRDefault="00130789" w:rsidP="006B2827">
      <w:r>
        <w:object w:dxaOrig="15585" w:dyaOrig="6736" w14:anchorId="1DDB772F">
          <v:shape id="_x0000_i1028" type="#_x0000_t75" style="width:481.8pt;height:208.2pt" o:ole="">
            <v:imagedata r:id="rId14" o:title=""/>
          </v:shape>
          <o:OLEObject Type="Embed" ProgID="Visio.Drawing.15" ShapeID="_x0000_i1028" DrawAspect="Content" ObjectID="_1721134077" r:id="rId15"/>
        </w:object>
      </w:r>
    </w:p>
    <w:p w14:paraId="16D096A0" w14:textId="5ACF1DC2" w:rsidR="006B2827" w:rsidRPr="000C2E91" w:rsidRDefault="006B2827" w:rsidP="006B2827">
      <w:pPr>
        <w:pStyle w:val="Caption"/>
        <w:rPr>
          <w:rStyle w:val="st"/>
          <w:rFonts w:cs="Times New Roman"/>
          <w:szCs w:val="22"/>
        </w:rPr>
      </w:pPr>
      <w:r>
        <w:t xml:space="preserve">Hình </w:t>
      </w:r>
      <w:r>
        <w:rPr>
          <w:noProof/>
        </w:rPr>
        <w:fldChar w:fldCharType="begin"/>
      </w:r>
      <w:r>
        <w:rPr>
          <w:noProof/>
        </w:rPr>
        <w:instrText xml:space="preserve"> SEQ Hình \* ARABIC </w:instrText>
      </w:r>
      <w:r>
        <w:rPr>
          <w:noProof/>
        </w:rPr>
        <w:fldChar w:fldCharType="separate"/>
      </w:r>
      <w:r w:rsidR="002E21B4">
        <w:rPr>
          <w:noProof/>
        </w:rPr>
        <w:t>5</w:t>
      </w:r>
      <w:r>
        <w:rPr>
          <w:noProof/>
        </w:rPr>
        <w:fldChar w:fldCharType="end"/>
      </w:r>
      <w:r>
        <w:t>: Biểu đồ trình tự chứ</w:t>
      </w:r>
      <w:r w:rsidR="00130789">
        <w:t>c năng ứng dụng refresh token</w:t>
      </w:r>
    </w:p>
    <w:p w14:paraId="22755E9E" w14:textId="68354C3B" w:rsidR="006B2827" w:rsidRDefault="006B2827" w:rsidP="002C2B9F">
      <w:pPr>
        <w:pStyle w:val="ListParagraph"/>
        <w:numPr>
          <w:ilvl w:val="0"/>
          <w:numId w:val="3"/>
        </w:numPr>
        <w:spacing w:line="360" w:lineRule="auto"/>
        <w:jc w:val="left"/>
        <w:rPr>
          <w:color w:val="231F20"/>
          <w:szCs w:val="24"/>
        </w:rPr>
      </w:pPr>
      <w:r>
        <w:rPr>
          <w:color w:val="231F20"/>
          <w:szCs w:val="24"/>
        </w:rPr>
        <w:t>Ứng dụng bên ngoài gửi yêu cầu đăng ký phiên truy nhập</w:t>
      </w:r>
      <w:r w:rsidR="004F40CF">
        <w:rPr>
          <w:color w:val="231F20"/>
          <w:szCs w:val="24"/>
        </w:rPr>
        <w:t xml:space="preserve"> mới vào</w:t>
      </w:r>
      <w:r>
        <w:rPr>
          <w:color w:val="231F20"/>
          <w:szCs w:val="24"/>
        </w:rPr>
        <w:t xml:space="preserve"> One Link với thông tin được mã hóa bao gồm: tên ứng dụng, </w:t>
      </w:r>
      <w:r w:rsidR="004F40CF">
        <w:rPr>
          <w:color w:val="231F20"/>
          <w:szCs w:val="24"/>
        </w:rPr>
        <w:t>key</w:t>
      </w:r>
      <w:r>
        <w:rPr>
          <w:color w:val="231F20"/>
          <w:szCs w:val="24"/>
        </w:rPr>
        <w:t>Ver</w:t>
      </w:r>
      <w:r w:rsidR="004F40CF">
        <w:rPr>
          <w:color w:val="231F20"/>
          <w:szCs w:val="24"/>
        </w:rPr>
        <w:t>sion, ID của thiết bị sử dụng, refreshToken.</w:t>
      </w:r>
    </w:p>
    <w:p w14:paraId="0B311323" w14:textId="77777777" w:rsidR="006B2827" w:rsidRDefault="006B2827" w:rsidP="002C2B9F">
      <w:pPr>
        <w:pStyle w:val="ListParagraph"/>
        <w:numPr>
          <w:ilvl w:val="0"/>
          <w:numId w:val="3"/>
        </w:numPr>
        <w:spacing w:line="360" w:lineRule="auto"/>
        <w:jc w:val="left"/>
        <w:rPr>
          <w:color w:val="231F20"/>
          <w:szCs w:val="24"/>
        </w:rPr>
      </w:pPr>
      <w:r>
        <w:rPr>
          <w:color w:val="231F20"/>
          <w:szCs w:val="24"/>
        </w:rPr>
        <w:t>APIGW gửi bản tin AMQP yêu cầu đăng ký tới Authen&amp;Authorization Service</w:t>
      </w:r>
    </w:p>
    <w:p w14:paraId="4C5EBB1C" w14:textId="33CD7825" w:rsidR="006B2827" w:rsidRDefault="006B2827" w:rsidP="002C2B9F">
      <w:pPr>
        <w:pStyle w:val="ANSVHeading3"/>
        <w:numPr>
          <w:ilvl w:val="0"/>
          <w:numId w:val="3"/>
        </w:numPr>
        <w:spacing w:line="360" w:lineRule="auto"/>
        <w:outlineLvl w:val="9"/>
        <w:rPr>
          <w:rStyle w:val="st"/>
          <w:rFonts w:cs="Times New Roman"/>
          <w:b w:val="0"/>
          <w:szCs w:val="22"/>
          <w:lang w:val="en-US"/>
        </w:rPr>
      </w:pPr>
      <w:r>
        <w:rPr>
          <w:rStyle w:val="st"/>
          <w:rFonts w:cs="Times New Roman"/>
          <w:b w:val="0"/>
          <w:szCs w:val="22"/>
          <w:lang w:val="en-US"/>
        </w:rPr>
        <w:t>Authen&amp;Authorization Service truy vấn cơ sở dữ liệu để validate thông tin ứng dụng và gener</w:t>
      </w:r>
      <w:r w:rsidR="004F40CF">
        <w:rPr>
          <w:rStyle w:val="st"/>
          <w:rFonts w:cs="Times New Roman"/>
          <w:b w:val="0"/>
          <w:szCs w:val="22"/>
          <w:lang w:val="en-US"/>
        </w:rPr>
        <w:t>ate access</w:t>
      </w:r>
      <w:r>
        <w:rPr>
          <w:rStyle w:val="st"/>
          <w:rFonts w:cs="Times New Roman"/>
          <w:b w:val="0"/>
          <w:szCs w:val="22"/>
          <w:lang w:val="en-US"/>
        </w:rPr>
        <w:t xml:space="preserve">Token </w:t>
      </w:r>
      <w:r w:rsidR="004F40CF">
        <w:rPr>
          <w:rStyle w:val="st"/>
          <w:rFonts w:cs="Times New Roman"/>
          <w:b w:val="0"/>
          <w:szCs w:val="22"/>
          <w:lang w:val="en-US"/>
        </w:rPr>
        <w:t xml:space="preserve">và refreshToken mới </w:t>
      </w:r>
      <w:r>
        <w:rPr>
          <w:rStyle w:val="st"/>
          <w:rFonts w:cs="Times New Roman"/>
          <w:b w:val="0"/>
          <w:szCs w:val="22"/>
          <w:lang w:val="en-US"/>
        </w:rPr>
        <w:t>gửi lại cho APIGW</w:t>
      </w:r>
      <w:r w:rsidR="002B213C">
        <w:rPr>
          <w:rStyle w:val="st"/>
          <w:rFonts w:cs="Times New Roman"/>
          <w:b w:val="0"/>
          <w:szCs w:val="22"/>
          <w:lang w:val="en-US"/>
        </w:rPr>
        <w:t xml:space="preserve"> bao gồm các thông tin về phiên sử dụng của ứng dụng.</w:t>
      </w:r>
    </w:p>
    <w:p w14:paraId="678CF8B4" w14:textId="77F64030" w:rsidR="004F40CF" w:rsidRDefault="004F40CF" w:rsidP="002C2B9F">
      <w:pPr>
        <w:pStyle w:val="ANSVHeading3"/>
        <w:numPr>
          <w:ilvl w:val="0"/>
          <w:numId w:val="3"/>
        </w:numPr>
        <w:spacing w:line="360" w:lineRule="auto"/>
        <w:outlineLvl w:val="9"/>
        <w:rPr>
          <w:rStyle w:val="st"/>
          <w:rFonts w:cs="Times New Roman"/>
          <w:b w:val="0"/>
          <w:bCs w:val="0"/>
          <w:lang w:val="en-US"/>
        </w:rPr>
      </w:pPr>
      <w:r w:rsidRPr="79E2DE02">
        <w:rPr>
          <w:rStyle w:val="st"/>
          <w:rFonts w:cs="Times New Roman"/>
          <w:b w:val="0"/>
          <w:bCs w:val="0"/>
          <w:lang w:val="en-US"/>
        </w:rPr>
        <w:t xml:space="preserve">Nếu Validate thông tin refreshToken lỗi, ONE Link gửi lại thông báo lỗi cho ứng dụng và ứng dụng thực hiện lại </w:t>
      </w:r>
      <w:r w:rsidR="53B91898" w:rsidRPr="79E2DE02">
        <w:rPr>
          <w:rStyle w:val="st"/>
          <w:rFonts w:cs="Times New Roman"/>
          <w:b w:val="0"/>
          <w:bCs w:val="0"/>
          <w:lang w:val="en-US"/>
        </w:rPr>
        <w:t>bước đăng kí 6.1</w:t>
      </w:r>
    </w:p>
    <w:p w14:paraId="693D0280" w14:textId="5455E64F" w:rsidR="006B2827" w:rsidRDefault="006B2827" w:rsidP="002C2B9F">
      <w:pPr>
        <w:pStyle w:val="ANSVHeading3"/>
        <w:numPr>
          <w:ilvl w:val="0"/>
          <w:numId w:val="3"/>
        </w:numPr>
        <w:spacing w:line="360" w:lineRule="auto"/>
        <w:outlineLvl w:val="9"/>
        <w:rPr>
          <w:rStyle w:val="st"/>
          <w:rFonts w:cs="Times New Roman"/>
          <w:b w:val="0"/>
          <w:szCs w:val="22"/>
          <w:lang w:val="en-US"/>
        </w:rPr>
      </w:pPr>
      <w:r>
        <w:rPr>
          <w:rStyle w:val="st"/>
          <w:rFonts w:cs="Times New Roman"/>
          <w:b w:val="0"/>
          <w:szCs w:val="22"/>
          <w:lang w:val="en-US"/>
        </w:rPr>
        <w:t xml:space="preserve">API lưu lại thông tin </w:t>
      </w:r>
      <w:r w:rsidR="004F40CF">
        <w:rPr>
          <w:rStyle w:val="st"/>
          <w:rFonts w:cs="Times New Roman"/>
          <w:b w:val="0"/>
          <w:szCs w:val="22"/>
          <w:lang w:val="en-US"/>
        </w:rPr>
        <w:t>toke</w:t>
      </w:r>
      <w:r>
        <w:rPr>
          <w:rStyle w:val="st"/>
          <w:rFonts w:cs="Times New Roman"/>
          <w:b w:val="0"/>
          <w:szCs w:val="22"/>
          <w:lang w:val="en-US"/>
        </w:rPr>
        <w:t xml:space="preserve"> vào bộ nhớ đệm</w:t>
      </w:r>
    </w:p>
    <w:p w14:paraId="6495E6D4" w14:textId="7CC72892" w:rsidR="006B2827" w:rsidRDefault="006B2827" w:rsidP="002C2B9F">
      <w:pPr>
        <w:pStyle w:val="ANSVHeading3"/>
        <w:numPr>
          <w:ilvl w:val="0"/>
          <w:numId w:val="3"/>
        </w:numPr>
        <w:spacing w:line="360" w:lineRule="auto"/>
        <w:outlineLvl w:val="9"/>
        <w:rPr>
          <w:rStyle w:val="st"/>
          <w:rFonts w:cs="Times New Roman"/>
          <w:b w:val="0"/>
          <w:szCs w:val="22"/>
          <w:lang w:val="en-US"/>
        </w:rPr>
      </w:pPr>
      <w:r>
        <w:rPr>
          <w:rStyle w:val="st"/>
          <w:rFonts w:cs="Times New Roman"/>
          <w:b w:val="0"/>
          <w:szCs w:val="22"/>
          <w:lang w:val="en-US"/>
        </w:rPr>
        <w:t xml:space="preserve">APIGW trả về </w:t>
      </w:r>
      <w:r w:rsidR="004F40CF">
        <w:rPr>
          <w:rStyle w:val="st"/>
          <w:rFonts w:cs="Times New Roman"/>
          <w:b w:val="0"/>
          <w:szCs w:val="22"/>
          <w:lang w:val="en-US"/>
        </w:rPr>
        <w:t>accessToken và refresh</w:t>
      </w:r>
      <w:r>
        <w:rPr>
          <w:rStyle w:val="st"/>
          <w:rFonts w:cs="Times New Roman"/>
          <w:b w:val="0"/>
          <w:szCs w:val="22"/>
          <w:lang w:val="en-US"/>
        </w:rPr>
        <w:t xml:space="preserve"> cho ứng dụng.</w:t>
      </w:r>
    </w:p>
    <w:p w14:paraId="661757D4" w14:textId="7EDC3E85" w:rsidR="00DF2E43" w:rsidRPr="00DF2E43" w:rsidRDefault="062BF58E" w:rsidP="002C2B9F">
      <w:pPr>
        <w:pStyle w:val="ANSVHeading2"/>
        <w:numPr>
          <w:ilvl w:val="1"/>
          <w:numId w:val="2"/>
        </w:numPr>
        <w:rPr>
          <w:rStyle w:val="st"/>
          <w:rFonts w:cs="Times New Roman"/>
        </w:rPr>
      </w:pPr>
      <w:bookmarkStart w:id="69" w:name="_Toc110429056"/>
      <w:r w:rsidRPr="79E2DE02">
        <w:rPr>
          <w:rStyle w:val="st"/>
          <w:rFonts w:cs="Times New Roman"/>
        </w:rPr>
        <w:t xml:space="preserve">Nghiệp vụ </w:t>
      </w:r>
      <w:bookmarkEnd w:id="66"/>
      <w:r w:rsidR="23348A36" w:rsidRPr="79E2DE02">
        <w:rPr>
          <w:rStyle w:val="st"/>
          <w:rFonts w:cs="Times New Roman"/>
        </w:rPr>
        <w:t>ONE Link chuyển tiếp lệnh từ ứng dụng đến các hệ thống bên trong</w:t>
      </w:r>
      <w:bookmarkEnd w:id="69"/>
    </w:p>
    <w:p w14:paraId="1ED2E36F" w14:textId="77777777" w:rsidR="00044709" w:rsidRPr="000C2E91" w:rsidRDefault="062BF58E" w:rsidP="002C2B9F">
      <w:pPr>
        <w:pStyle w:val="ANSVHeading3"/>
        <w:numPr>
          <w:ilvl w:val="2"/>
          <w:numId w:val="2"/>
        </w:numPr>
        <w:spacing w:line="360" w:lineRule="auto"/>
        <w:rPr>
          <w:rStyle w:val="st"/>
          <w:rFonts w:cs="Times New Roman"/>
        </w:rPr>
      </w:pPr>
      <w:bookmarkStart w:id="70" w:name="_Toc9257463"/>
      <w:bookmarkStart w:id="71" w:name="_Toc110429057"/>
      <w:r w:rsidRPr="79E2DE02">
        <w:rPr>
          <w:rStyle w:val="st"/>
          <w:rFonts w:cs="Times New Roman"/>
        </w:rPr>
        <w:t>Mục đích</w:t>
      </w:r>
      <w:bookmarkEnd w:id="70"/>
      <w:bookmarkEnd w:id="71"/>
    </w:p>
    <w:p w14:paraId="1B6BE24F" w14:textId="5D06EF79" w:rsidR="00044709" w:rsidRPr="0048439F" w:rsidRDefault="00044709" w:rsidP="00044709">
      <w:pPr>
        <w:spacing w:before="120"/>
        <w:rPr>
          <w:color w:val="231F20"/>
          <w:szCs w:val="26"/>
        </w:rPr>
      </w:pPr>
      <w:r w:rsidRPr="009D0995">
        <w:rPr>
          <w:color w:val="231F20"/>
          <w:szCs w:val="26"/>
          <w:lang w:val="vi-VN"/>
        </w:rPr>
        <w:t xml:space="preserve">Mô tả nghiệp vụ </w:t>
      </w:r>
      <w:r w:rsidR="0048439F">
        <w:rPr>
          <w:color w:val="231F20"/>
          <w:szCs w:val="26"/>
        </w:rPr>
        <w:t>ứng dụng gọi lệnh tác động đến thiết bị</w:t>
      </w:r>
    </w:p>
    <w:p w14:paraId="14D5A108" w14:textId="77777777" w:rsidR="00044709" w:rsidRPr="00917545" w:rsidRDefault="062BF58E" w:rsidP="002C2B9F">
      <w:pPr>
        <w:pStyle w:val="ANSVHeading3"/>
        <w:numPr>
          <w:ilvl w:val="2"/>
          <w:numId w:val="2"/>
        </w:numPr>
        <w:spacing w:line="360" w:lineRule="auto"/>
        <w:rPr>
          <w:rStyle w:val="st"/>
          <w:rFonts w:cs="Times New Roman"/>
        </w:rPr>
      </w:pPr>
      <w:bookmarkStart w:id="72" w:name="_Toc9257464"/>
      <w:bookmarkStart w:id="73" w:name="_Toc110429058"/>
      <w:r w:rsidRPr="79E2DE02">
        <w:rPr>
          <w:rStyle w:val="st"/>
          <w:rFonts w:cs="Times New Roman"/>
        </w:rPr>
        <w:lastRenderedPageBreak/>
        <w:t>Call</w:t>
      </w:r>
      <w:r w:rsidRPr="79E2DE02">
        <w:rPr>
          <w:rStyle w:val="st"/>
          <w:rFonts w:cs="Times New Roman"/>
          <w:lang w:val="en-US"/>
        </w:rPr>
        <w:t xml:space="preserve"> flo</w:t>
      </w:r>
      <w:r w:rsidRPr="79E2DE02">
        <w:rPr>
          <w:rStyle w:val="st"/>
          <w:rFonts w:cs="Times New Roman"/>
        </w:rPr>
        <w:t>w</w:t>
      </w:r>
      <w:bookmarkEnd w:id="72"/>
      <w:bookmarkEnd w:id="73"/>
    </w:p>
    <w:bookmarkStart w:id="74" w:name="_Toc109995593"/>
    <w:bookmarkEnd w:id="74"/>
    <w:p w14:paraId="1386F48C" w14:textId="654969F1" w:rsidR="0048439F" w:rsidRDefault="007A1161" w:rsidP="00A152B4">
      <w:pPr>
        <w:pStyle w:val="ANSVHeading3"/>
        <w:ind w:left="0" w:firstLine="0"/>
        <w:outlineLvl w:val="9"/>
      </w:pPr>
      <w:r>
        <w:object w:dxaOrig="14025" w:dyaOrig="8251" w14:anchorId="13B4191A">
          <v:shape id="_x0000_i1029" type="#_x0000_t75" style="width:481.8pt;height:283.2pt" o:ole="">
            <v:imagedata r:id="rId16" o:title=""/>
          </v:shape>
          <o:OLEObject Type="Embed" ProgID="Visio.Drawing.15" ShapeID="_x0000_i1029" DrawAspect="Content" ObjectID="_1721134078" r:id="rId17"/>
        </w:object>
      </w:r>
    </w:p>
    <w:p w14:paraId="628F6973" w14:textId="56540EFE" w:rsidR="00044709" w:rsidRPr="000C2E91" w:rsidRDefault="4BF7D119" w:rsidP="79E2DE02">
      <w:pPr>
        <w:pStyle w:val="Caption"/>
        <w:rPr>
          <w:rStyle w:val="st"/>
          <w:rFonts w:cs="Times New Roman"/>
        </w:rPr>
      </w:pPr>
      <w:r>
        <w:t xml:space="preserve">Hình </w:t>
      </w:r>
      <w:r w:rsidR="0048439F" w:rsidRPr="79E2DE02">
        <w:rPr>
          <w:noProof/>
        </w:rPr>
        <w:fldChar w:fldCharType="begin"/>
      </w:r>
      <w:r w:rsidR="0048439F" w:rsidRPr="79E2DE02">
        <w:rPr>
          <w:noProof/>
        </w:rPr>
        <w:instrText xml:space="preserve"> SEQ Hình \* ARABIC </w:instrText>
      </w:r>
      <w:r w:rsidR="0048439F" w:rsidRPr="79E2DE02">
        <w:rPr>
          <w:noProof/>
        </w:rPr>
        <w:fldChar w:fldCharType="separate"/>
      </w:r>
      <w:r w:rsidR="002E21B4">
        <w:rPr>
          <w:noProof/>
        </w:rPr>
        <w:t>6</w:t>
      </w:r>
      <w:r w:rsidR="0048439F" w:rsidRPr="79E2DE02">
        <w:rPr>
          <w:noProof/>
        </w:rPr>
        <w:fldChar w:fldCharType="end"/>
      </w:r>
      <w:r>
        <w:t xml:space="preserve">: Biểu đồ trình tự chức năng </w:t>
      </w:r>
      <w:r w:rsidR="23348A36">
        <w:t>ONE Link chuyển tiếp lệnh</w:t>
      </w:r>
    </w:p>
    <w:p w14:paraId="18CEC13E" w14:textId="42B61F4F" w:rsidR="0048439F" w:rsidRPr="00A152B4" w:rsidRDefault="4BF7D119" w:rsidP="002C2B9F">
      <w:pPr>
        <w:pStyle w:val="ListParagraph"/>
        <w:numPr>
          <w:ilvl w:val="0"/>
          <w:numId w:val="3"/>
        </w:numPr>
        <w:spacing w:line="360" w:lineRule="auto"/>
        <w:jc w:val="left"/>
        <w:rPr>
          <w:color w:val="231F20"/>
          <w:szCs w:val="24"/>
        </w:rPr>
      </w:pPr>
      <w:r w:rsidRPr="00A152B4">
        <w:rPr>
          <w:color w:val="231F20"/>
          <w:szCs w:val="24"/>
        </w:rPr>
        <w:t>Ứng dụng bên ngoài gửi yêu cầu lệnh đến APIGW trong phần header</w:t>
      </w:r>
      <w:r w:rsidR="7C660783" w:rsidRPr="00A152B4">
        <w:rPr>
          <w:color w:val="231F20"/>
          <w:szCs w:val="24"/>
        </w:rPr>
        <w:t xml:space="preserve"> có a</w:t>
      </w:r>
      <w:r w:rsidR="004F40CF" w:rsidRPr="00A152B4">
        <w:rPr>
          <w:color w:val="231F20"/>
          <w:szCs w:val="24"/>
        </w:rPr>
        <w:t>ccess</w:t>
      </w:r>
      <w:r w:rsidR="7C660783" w:rsidRPr="00A152B4">
        <w:rPr>
          <w:color w:val="231F20"/>
          <w:szCs w:val="24"/>
        </w:rPr>
        <w:t>Token được cấp</w:t>
      </w:r>
      <w:r w:rsidR="006C4973">
        <w:rPr>
          <w:color w:val="231F20"/>
          <w:szCs w:val="24"/>
        </w:rPr>
        <w:t xml:space="preserve"> và thông tin deviceId của thiết bị di động.</w:t>
      </w:r>
    </w:p>
    <w:p w14:paraId="092E6FF7" w14:textId="03A18D6C" w:rsidR="00044709" w:rsidRPr="00A152B4" w:rsidRDefault="4BF7D119" w:rsidP="002C2B9F">
      <w:pPr>
        <w:pStyle w:val="ListParagraph"/>
        <w:numPr>
          <w:ilvl w:val="0"/>
          <w:numId w:val="3"/>
        </w:numPr>
        <w:spacing w:line="360" w:lineRule="auto"/>
        <w:jc w:val="left"/>
        <w:rPr>
          <w:color w:val="231F20"/>
          <w:szCs w:val="24"/>
        </w:rPr>
      </w:pPr>
      <w:r w:rsidRPr="00A152B4">
        <w:rPr>
          <w:color w:val="231F20"/>
          <w:szCs w:val="24"/>
        </w:rPr>
        <w:t>APIGW nhận được yêu cầu</w:t>
      </w:r>
      <w:r w:rsidR="53B91898" w:rsidRPr="00A152B4">
        <w:rPr>
          <w:color w:val="231F20"/>
          <w:szCs w:val="24"/>
        </w:rPr>
        <w:t>,</w:t>
      </w:r>
      <w:r w:rsidRPr="00A152B4">
        <w:rPr>
          <w:color w:val="231F20"/>
          <w:szCs w:val="24"/>
        </w:rPr>
        <w:t xml:space="preserve"> </w:t>
      </w:r>
      <w:r w:rsidR="00E677D0">
        <w:rPr>
          <w:color w:val="231F20"/>
          <w:szCs w:val="24"/>
        </w:rPr>
        <w:t>kiểm tra thông tin accessToken và deviceId tương ứng được lưu trong cache để xác thực API</w:t>
      </w:r>
      <w:r w:rsidR="19D4E389" w:rsidRPr="00A152B4">
        <w:rPr>
          <w:color w:val="231F20"/>
          <w:szCs w:val="24"/>
        </w:rPr>
        <w:t>.</w:t>
      </w:r>
    </w:p>
    <w:p w14:paraId="1F800573" w14:textId="7681CCC4" w:rsidR="00286A30" w:rsidRPr="00A152B4" w:rsidRDefault="19D4E389" w:rsidP="002C2B9F">
      <w:pPr>
        <w:pStyle w:val="ListParagraph"/>
        <w:numPr>
          <w:ilvl w:val="0"/>
          <w:numId w:val="3"/>
        </w:numPr>
        <w:spacing w:line="360" w:lineRule="auto"/>
        <w:jc w:val="left"/>
        <w:rPr>
          <w:color w:val="231F20"/>
          <w:szCs w:val="24"/>
        </w:rPr>
      </w:pPr>
      <w:r w:rsidRPr="00A152B4">
        <w:rPr>
          <w:color w:val="231F20"/>
          <w:szCs w:val="24"/>
        </w:rPr>
        <w:t>Nếu bị lỗi thì APIGW trả về lỗi cho ứng dụng</w:t>
      </w:r>
      <w:r w:rsidR="53B91898" w:rsidRPr="00A152B4">
        <w:rPr>
          <w:color w:val="231F20"/>
          <w:szCs w:val="24"/>
        </w:rPr>
        <w:t>, ứng dụng thực hiện bước đăng kí phiên truy nhập 6.2</w:t>
      </w:r>
    </w:p>
    <w:p w14:paraId="27CAE413" w14:textId="78536D6C" w:rsidR="00286A30" w:rsidRPr="00A152B4" w:rsidRDefault="19D4E389" w:rsidP="002C2B9F">
      <w:pPr>
        <w:pStyle w:val="ListParagraph"/>
        <w:numPr>
          <w:ilvl w:val="0"/>
          <w:numId w:val="3"/>
        </w:numPr>
        <w:spacing w:line="360" w:lineRule="auto"/>
        <w:jc w:val="left"/>
        <w:rPr>
          <w:color w:val="231F20"/>
          <w:szCs w:val="24"/>
        </w:rPr>
      </w:pPr>
      <w:r w:rsidRPr="00A152B4">
        <w:rPr>
          <w:color w:val="231F20"/>
          <w:szCs w:val="24"/>
        </w:rPr>
        <w:t xml:space="preserve">Nếu thành công, APIGW sẽ gửi </w:t>
      </w:r>
      <w:r w:rsidR="00E677D0">
        <w:rPr>
          <w:color w:val="231F20"/>
          <w:szCs w:val="24"/>
        </w:rPr>
        <w:t xml:space="preserve">thông tin lệnh </w:t>
      </w:r>
      <w:r w:rsidRPr="00A152B4">
        <w:rPr>
          <w:color w:val="231F20"/>
          <w:szCs w:val="24"/>
        </w:rPr>
        <w:t xml:space="preserve">đến </w:t>
      </w:r>
      <w:r w:rsidR="7C660783" w:rsidRPr="00A152B4">
        <w:rPr>
          <w:color w:val="231F20"/>
          <w:szCs w:val="24"/>
        </w:rPr>
        <w:t>Device Configuration</w:t>
      </w:r>
      <w:r w:rsidRPr="00A152B4">
        <w:rPr>
          <w:color w:val="231F20"/>
          <w:szCs w:val="24"/>
        </w:rPr>
        <w:t xml:space="preserve"> service </w:t>
      </w:r>
      <w:r w:rsidR="00E677D0">
        <w:rPr>
          <w:color w:val="231F20"/>
          <w:szCs w:val="24"/>
        </w:rPr>
        <w:t xml:space="preserve">bao gồm serial_number, model_name, command và username </w:t>
      </w:r>
      <w:r w:rsidRPr="00A152B4">
        <w:rPr>
          <w:color w:val="231F20"/>
          <w:szCs w:val="24"/>
        </w:rPr>
        <w:t>để thực hiện lệnh.</w:t>
      </w:r>
    </w:p>
    <w:p w14:paraId="7D3BF236" w14:textId="3B628848" w:rsidR="00286A30" w:rsidRPr="00A152B4" w:rsidRDefault="7C660783" w:rsidP="002C2B9F">
      <w:pPr>
        <w:pStyle w:val="ListParagraph"/>
        <w:numPr>
          <w:ilvl w:val="0"/>
          <w:numId w:val="3"/>
        </w:numPr>
        <w:spacing w:line="360" w:lineRule="auto"/>
        <w:jc w:val="left"/>
        <w:rPr>
          <w:color w:val="231F20"/>
          <w:szCs w:val="24"/>
        </w:rPr>
      </w:pPr>
      <w:r w:rsidRPr="00A152B4">
        <w:rPr>
          <w:color w:val="231F20"/>
          <w:szCs w:val="24"/>
        </w:rPr>
        <w:t>Device Configuration</w:t>
      </w:r>
      <w:r w:rsidR="19D4E389" w:rsidRPr="00A152B4">
        <w:rPr>
          <w:color w:val="231F20"/>
          <w:szCs w:val="24"/>
        </w:rPr>
        <w:t xml:space="preserve"> service dựa vào </w:t>
      </w:r>
      <w:r w:rsidRPr="00A152B4">
        <w:rPr>
          <w:color w:val="231F20"/>
          <w:szCs w:val="24"/>
        </w:rPr>
        <w:t xml:space="preserve">tên command </w:t>
      </w:r>
      <w:r w:rsidR="00E677D0">
        <w:rPr>
          <w:color w:val="231F20"/>
          <w:szCs w:val="24"/>
        </w:rPr>
        <w:t xml:space="preserve">và model_name </w:t>
      </w:r>
      <w:r w:rsidRPr="00A152B4">
        <w:rPr>
          <w:color w:val="231F20"/>
          <w:szCs w:val="24"/>
        </w:rPr>
        <w:t>để</w:t>
      </w:r>
      <w:r w:rsidR="19D4E389" w:rsidRPr="00A152B4">
        <w:rPr>
          <w:color w:val="231F20"/>
          <w:szCs w:val="24"/>
        </w:rPr>
        <w:t xml:space="preserve"> tìm ra lệnh phù hợp trong GNMS, ONE Mesh để gửi yêu cầu vào hệ thống đích.</w:t>
      </w:r>
    </w:p>
    <w:p w14:paraId="52D704CE" w14:textId="0C5BF14B" w:rsidR="00286A30" w:rsidRPr="00A152B4" w:rsidRDefault="7C660783" w:rsidP="002C2B9F">
      <w:pPr>
        <w:pStyle w:val="ListParagraph"/>
        <w:numPr>
          <w:ilvl w:val="0"/>
          <w:numId w:val="3"/>
        </w:numPr>
        <w:spacing w:line="360" w:lineRule="auto"/>
        <w:jc w:val="left"/>
        <w:rPr>
          <w:color w:val="231F20"/>
          <w:szCs w:val="24"/>
        </w:rPr>
      </w:pPr>
      <w:r w:rsidRPr="00A152B4">
        <w:rPr>
          <w:color w:val="231F20"/>
          <w:szCs w:val="24"/>
        </w:rPr>
        <w:t>Device Configuration</w:t>
      </w:r>
      <w:r w:rsidR="19D4E389" w:rsidRPr="00A152B4">
        <w:rPr>
          <w:color w:val="231F20"/>
          <w:szCs w:val="24"/>
        </w:rPr>
        <w:t xml:space="preserve"> service gửi yêu cầu </w:t>
      </w:r>
      <w:r w:rsidR="53B91898" w:rsidRPr="00A152B4">
        <w:rPr>
          <w:color w:val="231F20"/>
          <w:szCs w:val="24"/>
        </w:rPr>
        <w:t>RestAPI</w:t>
      </w:r>
      <w:r w:rsidR="19D4E389" w:rsidRPr="00A152B4">
        <w:rPr>
          <w:color w:val="231F20"/>
          <w:szCs w:val="24"/>
        </w:rPr>
        <w:t xml:space="preserve"> vào trong hệ thống</w:t>
      </w:r>
      <w:r w:rsidR="00E677D0">
        <w:rPr>
          <w:color w:val="231F20"/>
          <w:szCs w:val="24"/>
        </w:rPr>
        <w:t xml:space="preserve"> đích</w:t>
      </w:r>
      <w:r w:rsidR="19D4E389" w:rsidRPr="00A152B4">
        <w:rPr>
          <w:color w:val="231F20"/>
          <w:szCs w:val="24"/>
        </w:rPr>
        <w:t>.</w:t>
      </w:r>
    </w:p>
    <w:p w14:paraId="2BBFA8F9" w14:textId="1E9924C0" w:rsidR="00286A30" w:rsidRPr="00A152B4" w:rsidRDefault="7A7CC425" w:rsidP="002C2B9F">
      <w:pPr>
        <w:pStyle w:val="ListParagraph"/>
        <w:numPr>
          <w:ilvl w:val="0"/>
          <w:numId w:val="3"/>
        </w:numPr>
        <w:spacing w:line="360" w:lineRule="auto"/>
        <w:jc w:val="left"/>
        <w:rPr>
          <w:color w:val="231F20"/>
          <w:szCs w:val="24"/>
        </w:rPr>
      </w:pPr>
      <w:r w:rsidRPr="00A152B4">
        <w:rPr>
          <w:color w:val="231F20"/>
          <w:szCs w:val="24"/>
        </w:rPr>
        <w:t xml:space="preserve">Hệ thống bên </w:t>
      </w:r>
      <w:r w:rsidR="00E677D0">
        <w:rPr>
          <w:color w:val="231F20"/>
          <w:szCs w:val="24"/>
        </w:rPr>
        <w:t>đích</w:t>
      </w:r>
      <w:r w:rsidRPr="00A152B4">
        <w:rPr>
          <w:color w:val="231F20"/>
          <w:szCs w:val="24"/>
        </w:rPr>
        <w:t xml:space="preserve"> trả về kết quả.</w:t>
      </w:r>
    </w:p>
    <w:p w14:paraId="3453F620" w14:textId="3D81D3B6" w:rsidR="00A1050F" w:rsidRPr="00A152B4" w:rsidRDefault="7C660783" w:rsidP="002C2B9F">
      <w:pPr>
        <w:pStyle w:val="ListParagraph"/>
        <w:numPr>
          <w:ilvl w:val="0"/>
          <w:numId w:val="3"/>
        </w:numPr>
        <w:spacing w:line="360" w:lineRule="auto"/>
        <w:jc w:val="left"/>
        <w:rPr>
          <w:color w:val="231F20"/>
          <w:szCs w:val="24"/>
        </w:rPr>
      </w:pPr>
      <w:r w:rsidRPr="00A152B4">
        <w:rPr>
          <w:color w:val="231F20"/>
          <w:szCs w:val="24"/>
        </w:rPr>
        <w:t>Device Configuration</w:t>
      </w:r>
      <w:r w:rsidR="7A7CC425" w:rsidRPr="00A152B4">
        <w:rPr>
          <w:color w:val="231F20"/>
          <w:szCs w:val="24"/>
        </w:rPr>
        <w:t xml:space="preserve"> service sẽ có thể </w:t>
      </w:r>
      <w:r w:rsidRPr="00A152B4">
        <w:rPr>
          <w:color w:val="231F20"/>
          <w:szCs w:val="24"/>
        </w:rPr>
        <w:t>thay</w:t>
      </w:r>
      <w:r w:rsidR="7A7CC425" w:rsidRPr="00A152B4">
        <w:rPr>
          <w:color w:val="231F20"/>
          <w:szCs w:val="24"/>
        </w:rPr>
        <w:t xml:space="preserve"> đổi kết quả cho phù hợp, trả về kết quả cho APIGW</w:t>
      </w:r>
      <w:r w:rsidR="00E3667A">
        <w:rPr>
          <w:color w:val="231F20"/>
          <w:szCs w:val="24"/>
        </w:rPr>
        <w:t xml:space="preserve"> và ghi log giao dịch với hệ thống đích</w:t>
      </w:r>
      <w:r w:rsidR="7A7CC425" w:rsidRPr="00A152B4">
        <w:rPr>
          <w:color w:val="231F20"/>
          <w:szCs w:val="24"/>
        </w:rPr>
        <w:t>.</w:t>
      </w:r>
    </w:p>
    <w:p w14:paraId="28FA64DF" w14:textId="083D94CB" w:rsidR="00A1050F" w:rsidRPr="00A152B4" w:rsidRDefault="7A7CC425" w:rsidP="002C2B9F">
      <w:pPr>
        <w:pStyle w:val="ListParagraph"/>
        <w:numPr>
          <w:ilvl w:val="0"/>
          <w:numId w:val="3"/>
        </w:numPr>
        <w:spacing w:line="360" w:lineRule="auto"/>
        <w:jc w:val="left"/>
        <w:rPr>
          <w:color w:val="231F20"/>
          <w:szCs w:val="24"/>
        </w:rPr>
      </w:pPr>
      <w:r w:rsidRPr="00A152B4">
        <w:rPr>
          <w:color w:val="231F20"/>
          <w:szCs w:val="24"/>
        </w:rPr>
        <w:lastRenderedPageBreak/>
        <w:t>APIGW trả về kết quả cho ứng dụng bên ngoài</w:t>
      </w:r>
      <w:r w:rsidR="00E3667A">
        <w:rPr>
          <w:color w:val="231F20"/>
          <w:szCs w:val="24"/>
        </w:rPr>
        <w:t xml:space="preserve"> và ghi log giao dịch với ứng dụng</w:t>
      </w:r>
      <w:r w:rsidR="21CFF832" w:rsidRPr="00A152B4">
        <w:rPr>
          <w:color w:val="231F20"/>
          <w:szCs w:val="24"/>
        </w:rPr>
        <w:t>.</w:t>
      </w:r>
    </w:p>
    <w:p w14:paraId="71585FB0" w14:textId="587A62A9" w:rsidR="00FA4988" w:rsidRDefault="04A2BCCD" w:rsidP="002C2B9F">
      <w:pPr>
        <w:pStyle w:val="ANSVHeading2"/>
        <w:numPr>
          <w:ilvl w:val="1"/>
          <w:numId w:val="2"/>
        </w:numPr>
      </w:pPr>
      <w:bookmarkStart w:id="75" w:name="_Toc110429059"/>
      <w:r>
        <w:t xml:space="preserve">Nghiệp vụ </w:t>
      </w:r>
      <w:r w:rsidR="09756B28">
        <w:t>ONE Link</w:t>
      </w:r>
      <w:r>
        <w:t xml:space="preserve"> thực hiện gọi lệnh đến hai hệ thống</w:t>
      </w:r>
      <w:bookmarkEnd w:id="75"/>
    </w:p>
    <w:p w14:paraId="48BF0F07" w14:textId="77777777" w:rsidR="006850BD" w:rsidRPr="000C2E91" w:rsidRDefault="04A2BCCD" w:rsidP="002C2B9F">
      <w:pPr>
        <w:pStyle w:val="ANSVHeading3"/>
        <w:numPr>
          <w:ilvl w:val="2"/>
          <w:numId w:val="2"/>
        </w:numPr>
        <w:spacing w:line="360" w:lineRule="auto"/>
        <w:rPr>
          <w:rStyle w:val="st"/>
          <w:rFonts w:cs="Times New Roman"/>
        </w:rPr>
      </w:pPr>
      <w:bookmarkStart w:id="76" w:name="_Toc110429060"/>
      <w:r w:rsidRPr="79E2DE02">
        <w:rPr>
          <w:rStyle w:val="st"/>
          <w:rFonts w:cs="Times New Roman"/>
        </w:rPr>
        <w:t>Mục đích</w:t>
      </w:r>
      <w:bookmarkEnd w:id="76"/>
    </w:p>
    <w:p w14:paraId="64B0593B" w14:textId="034B9203" w:rsidR="006850BD" w:rsidRDefault="04A2BCCD" w:rsidP="79E2DE02">
      <w:pPr>
        <w:spacing w:before="120"/>
        <w:rPr>
          <w:color w:val="231F20"/>
        </w:rPr>
      </w:pPr>
      <w:r w:rsidRPr="79E2DE02">
        <w:rPr>
          <w:color w:val="231F20"/>
          <w:lang w:val="vi-VN"/>
        </w:rPr>
        <w:t xml:space="preserve">Mô tả nghiệp vụ </w:t>
      </w:r>
      <w:r w:rsidR="388A2E01" w:rsidRPr="79E2DE02">
        <w:rPr>
          <w:color w:val="231F20"/>
        </w:rPr>
        <w:t>ONE Link sẽ chuyển tiếp lệnh của ứng dụng thành nhiều lệnh vào các hệ thống đích.</w:t>
      </w:r>
    </w:p>
    <w:p w14:paraId="05476379" w14:textId="77777777" w:rsidR="006528DD" w:rsidRPr="00917545" w:rsidRDefault="388A2E01" w:rsidP="002C2B9F">
      <w:pPr>
        <w:pStyle w:val="ANSVHeading3"/>
        <w:numPr>
          <w:ilvl w:val="2"/>
          <w:numId w:val="2"/>
        </w:numPr>
        <w:spacing w:line="360" w:lineRule="auto"/>
        <w:rPr>
          <w:rStyle w:val="st"/>
          <w:rFonts w:cs="Times New Roman"/>
        </w:rPr>
      </w:pPr>
      <w:bookmarkStart w:id="77" w:name="_Toc110429061"/>
      <w:r w:rsidRPr="79E2DE02">
        <w:rPr>
          <w:rStyle w:val="st"/>
          <w:rFonts w:cs="Times New Roman"/>
        </w:rPr>
        <w:t>Call</w:t>
      </w:r>
      <w:r w:rsidRPr="79E2DE02">
        <w:rPr>
          <w:rStyle w:val="st"/>
          <w:rFonts w:cs="Times New Roman"/>
          <w:lang w:val="en-US"/>
        </w:rPr>
        <w:t xml:space="preserve"> flo</w:t>
      </w:r>
      <w:r w:rsidRPr="79E2DE02">
        <w:rPr>
          <w:rStyle w:val="st"/>
          <w:rFonts w:cs="Times New Roman"/>
        </w:rPr>
        <w:t>w</w:t>
      </w:r>
      <w:bookmarkEnd w:id="77"/>
    </w:p>
    <w:p w14:paraId="1EBFD3EE" w14:textId="46CEC867" w:rsidR="006528DD" w:rsidRDefault="006528DD" w:rsidP="0020426F">
      <w:pPr>
        <w:pStyle w:val="ANSVHeading3"/>
        <w:ind w:left="0" w:firstLine="0"/>
        <w:outlineLvl w:val="9"/>
      </w:pPr>
      <w:r w:rsidRPr="0048439F">
        <w:rPr>
          <w:noProof/>
        </w:rPr>
        <w:t xml:space="preserve"> </w:t>
      </w:r>
      <w:r w:rsidR="007A1161">
        <w:object w:dxaOrig="17985" w:dyaOrig="9721" w14:anchorId="1E639999">
          <v:shape id="_x0000_i1030" type="#_x0000_t75" style="width:481.8pt;height:259.8pt" o:ole="">
            <v:imagedata r:id="rId18" o:title=""/>
          </v:shape>
          <o:OLEObject Type="Embed" ProgID="Visio.Drawing.15" ShapeID="_x0000_i1030" DrawAspect="Content" ObjectID="_1721134079" r:id="rId19"/>
        </w:object>
      </w:r>
    </w:p>
    <w:p w14:paraId="40320310" w14:textId="43CB3F7C" w:rsidR="006528DD" w:rsidRPr="000C2E91" w:rsidRDefault="006528DD" w:rsidP="006528DD">
      <w:pPr>
        <w:pStyle w:val="Caption"/>
        <w:rPr>
          <w:rStyle w:val="st"/>
          <w:rFonts w:cs="Times New Roman"/>
          <w:szCs w:val="22"/>
        </w:rPr>
      </w:pPr>
      <w:r>
        <w:t xml:space="preserve">Hình </w:t>
      </w:r>
      <w:r>
        <w:rPr>
          <w:noProof/>
        </w:rPr>
        <w:fldChar w:fldCharType="begin"/>
      </w:r>
      <w:r>
        <w:rPr>
          <w:noProof/>
        </w:rPr>
        <w:instrText xml:space="preserve"> SEQ Hình \* ARABIC </w:instrText>
      </w:r>
      <w:r>
        <w:rPr>
          <w:noProof/>
        </w:rPr>
        <w:fldChar w:fldCharType="separate"/>
      </w:r>
      <w:r w:rsidR="002E21B4">
        <w:rPr>
          <w:noProof/>
        </w:rPr>
        <w:t>7</w:t>
      </w:r>
      <w:r>
        <w:rPr>
          <w:noProof/>
        </w:rPr>
        <w:fldChar w:fldCharType="end"/>
      </w:r>
      <w:r>
        <w:t xml:space="preserve">: Biểu đồ trình tự chức năng </w:t>
      </w:r>
      <w:r w:rsidR="00E26BE1">
        <w:t>ONE Link</w:t>
      </w:r>
      <w:r>
        <w:t xml:space="preserve"> chuyển tiế</w:t>
      </w:r>
      <w:r w:rsidR="006C4973">
        <w:t>p API đến 2 hệ thống</w:t>
      </w:r>
    </w:p>
    <w:p w14:paraId="6FFF7BB4" w14:textId="77777777" w:rsidR="00E677D0" w:rsidRPr="00A152B4" w:rsidRDefault="00E677D0" w:rsidP="002C2B9F">
      <w:pPr>
        <w:pStyle w:val="ListParagraph"/>
        <w:numPr>
          <w:ilvl w:val="0"/>
          <w:numId w:val="3"/>
        </w:numPr>
        <w:spacing w:line="360" w:lineRule="auto"/>
        <w:jc w:val="left"/>
        <w:rPr>
          <w:color w:val="231F20"/>
          <w:szCs w:val="24"/>
        </w:rPr>
      </w:pPr>
      <w:r w:rsidRPr="00A152B4">
        <w:rPr>
          <w:color w:val="231F20"/>
          <w:szCs w:val="24"/>
        </w:rPr>
        <w:t>Ứng dụng bên ngoài gửi yêu cầu lệnh đến APIGW trong phần header có accessToken được cấp</w:t>
      </w:r>
      <w:r>
        <w:rPr>
          <w:color w:val="231F20"/>
          <w:szCs w:val="24"/>
        </w:rPr>
        <w:t xml:space="preserve"> và thông tin deviceId của thiết bị di động.</w:t>
      </w:r>
    </w:p>
    <w:p w14:paraId="3739951D" w14:textId="05797885" w:rsidR="00E677D0" w:rsidRPr="00A152B4" w:rsidRDefault="00E677D0" w:rsidP="002C2B9F">
      <w:pPr>
        <w:pStyle w:val="ListParagraph"/>
        <w:numPr>
          <w:ilvl w:val="0"/>
          <w:numId w:val="3"/>
        </w:numPr>
        <w:spacing w:line="360" w:lineRule="auto"/>
        <w:jc w:val="left"/>
        <w:rPr>
          <w:color w:val="231F20"/>
          <w:szCs w:val="24"/>
        </w:rPr>
      </w:pPr>
      <w:r w:rsidRPr="00A152B4">
        <w:rPr>
          <w:color w:val="231F20"/>
          <w:szCs w:val="24"/>
        </w:rPr>
        <w:t xml:space="preserve">APIGW nhận được yêu cầu, </w:t>
      </w:r>
      <w:r>
        <w:rPr>
          <w:color w:val="231F20"/>
          <w:szCs w:val="24"/>
        </w:rPr>
        <w:t>kiểm tra thông tin accessToken và deviceId tương ứng được lưu trong cache để xác thực API</w:t>
      </w:r>
      <w:r w:rsidRPr="00A152B4">
        <w:rPr>
          <w:color w:val="231F20"/>
          <w:szCs w:val="24"/>
        </w:rPr>
        <w:t>.</w:t>
      </w:r>
    </w:p>
    <w:p w14:paraId="0E3DEA39" w14:textId="77777777" w:rsidR="00AB7028" w:rsidRPr="00A152B4" w:rsidRDefault="53B91898" w:rsidP="002C2B9F">
      <w:pPr>
        <w:pStyle w:val="ListParagraph"/>
        <w:numPr>
          <w:ilvl w:val="0"/>
          <w:numId w:val="3"/>
        </w:numPr>
        <w:spacing w:line="360" w:lineRule="auto"/>
        <w:jc w:val="left"/>
        <w:rPr>
          <w:color w:val="231F20"/>
          <w:szCs w:val="24"/>
        </w:rPr>
      </w:pPr>
      <w:r w:rsidRPr="00A152B4">
        <w:rPr>
          <w:color w:val="231F20"/>
          <w:szCs w:val="24"/>
        </w:rPr>
        <w:t>Nếu bị lỗi thì APIGW trả về lỗi cho ứng dụng, ứng dụng thực hiện bước đăng kí phiên truy nhập 6.2</w:t>
      </w:r>
    </w:p>
    <w:p w14:paraId="0FDB0A07" w14:textId="77777777" w:rsidR="00E677D0" w:rsidRPr="00A152B4" w:rsidRDefault="00E677D0" w:rsidP="002C2B9F">
      <w:pPr>
        <w:pStyle w:val="ListParagraph"/>
        <w:numPr>
          <w:ilvl w:val="0"/>
          <w:numId w:val="3"/>
        </w:numPr>
        <w:spacing w:line="360" w:lineRule="auto"/>
        <w:jc w:val="left"/>
        <w:rPr>
          <w:color w:val="231F20"/>
          <w:szCs w:val="24"/>
        </w:rPr>
      </w:pPr>
      <w:r w:rsidRPr="00A152B4">
        <w:rPr>
          <w:color w:val="231F20"/>
          <w:szCs w:val="24"/>
        </w:rPr>
        <w:t xml:space="preserve">Nếu thành công, APIGW sẽ gửi </w:t>
      </w:r>
      <w:r>
        <w:rPr>
          <w:color w:val="231F20"/>
          <w:szCs w:val="24"/>
        </w:rPr>
        <w:t xml:space="preserve">thông tin lệnh </w:t>
      </w:r>
      <w:r w:rsidRPr="00A152B4">
        <w:rPr>
          <w:color w:val="231F20"/>
          <w:szCs w:val="24"/>
        </w:rPr>
        <w:t xml:space="preserve">đến Device Configuration service </w:t>
      </w:r>
      <w:r>
        <w:rPr>
          <w:color w:val="231F20"/>
          <w:szCs w:val="24"/>
        </w:rPr>
        <w:t xml:space="preserve">bao gồm serial_number, model_name, command và username </w:t>
      </w:r>
      <w:r w:rsidRPr="00A152B4">
        <w:rPr>
          <w:color w:val="231F20"/>
          <w:szCs w:val="24"/>
        </w:rPr>
        <w:t>để thực hiện lệnh.</w:t>
      </w:r>
    </w:p>
    <w:p w14:paraId="406E3E88" w14:textId="0E362E50" w:rsidR="006528DD" w:rsidRPr="00A152B4" w:rsidRDefault="7C660783" w:rsidP="002C2B9F">
      <w:pPr>
        <w:pStyle w:val="ListParagraph"/>
        <w:numPr>
          <w:ilvl w:val="0"/>
          <w:numId w:val="3"/>
        </w:numPr>
        <w:spacing w:line="360" w:lineRule="auto"/>
        <w:jc w:val="left"/>
        <w:rPr>
          <w:color w:val="231F20"/>
          <w:szCs w:val="24"/>
        </w:rPr>
      </w:pPr>
      <w:r w:rsidRPr="00A152B4">
        <w:rPr>
          <w:color w:val="231F20"/>
          <w:szCs w:val="24"/>
        </w:rPr>
        <w:lastRenderedPageBreak/>
        <w:t xml:space="preserve">Device Configuration </w:t>
      </w:r>
      <w:r w:rsidR="388A2E01" w:rsidRPr="00A152B4">
        <w:rPr>
          <w:color w:val="231F20"/>
          <w:szCs w:val="24"/>
        </w:rPr>
        <w:t xml:space="preserve">service dựa vào </w:t>
      </w:r>
      <w:r w:rsidRPr="00A152B4">
        <w:rPr>
          <w:color w:val="231F20"/>
          <w:szCs w:val="24"/>
        </w:rPr>
        <w:t>command</w:t>
      </w:r>
      <w:r w:rsidR="388A2E01" w:rsidRPr="00A152B4">
        <w:rPr>
          <w:color w:val="231F20"/>
          <w:szCs w:val="24"/>
        </w:rPr>
        <w:t xml:space="preserve"> </w:t>
      </w:r>
      <w:r w:rsidRPr="00A152B4">
        <w:rPr>
          <w:color w:val="231F20"/>
          <w:szCs w:val="24"/>
        </w:rPr>
        <w:t>xác định các lệnh gộp cần gửi vào các</w:t>
      </w:r>
      <w:r w:rsidR="388A2E01" w:rsidRPr="00A152B4">
        <w:rPr>
          <w:color w:val="231F20"/>
          <w:szCs w:val="24"/>
        </w:rPr>
        <w:t xml:space="preserve"> hệ thống đích.</w:t>
      </w:r>
    </w:p>
    <w:p w14:paraId="10DCAEBC" w14:textId="0C66BB14" w:rsidR="006528DD" w:rsidRPr="00A152B4" w:rsidRDefault="7C660783" w:rsidP="002C2B9F">
      <w:pPr>
        <w:pStyle w:val="ListParagraph"/>
        <w:numPr>
          <w:ilvl w:val="0"/>
          <w:numId w:val="3"/>
        </w:numPr>
        <w:spacing w:line="360" w:lineRule="auto"/>
        <w:jc w:val="left"/>
        <w:rPr>
          <w:color w:val="231F20"/>
          <w:szCs w:val="24"/>
        </w:rPr>
      </w:pPr>
      <w:r w:rsidRPr="00A152B4">
        <w:rPr>
          <w:color w:val="231F20"/>
          <w:szCs w:val="24"/>
        </w:rPr>
        <w:t xml:space="preserve">Device Configuration </w:t>
      </w:r>
      <w:r w:rsidR="388A2E01" w:rsidRPr="00A152B4">
        <w:rPr>
          <w:color w:val="231F20"/>
          <w:szCs w:val="24"/>
        </w:rPr>
        <w:t xml:space="preserve">service </w:t>
      </w:r>
      <w:r w:rsidRPr="00A152B4">
        <w:rPr>
          <w:color w:val="231F20"/>
          <w:szCs w:val="24"/>
        </w:rPr>
        <w:t>xử lý lần lượt các lệnh gửi vào từng hệ thống đích.</w:t>
      </w:r>
    </w:p>
    <w:p w14:paraId="6807EE6A" w14:textId="43E14905" w:rsidR="006528DD" w:rsidRPr="00A152B4" w:rsidRDefault="7C660783" w:rsidP="002C2B9F">
      <w:pPr>
        <w:pStyle w:val="ListParagraph"/>
        <w:numPr>
          <w:ilvl w:val="0"/>
          <w:numId w:val="3"/>
        </w:numPr>
        <w:spacing w:line="360" w:lineRule="auto"/>
        <w:jc w:val="left"/>
        <w:rPr>
          <w:color w:val="231F20"/>
          <w:szCs w:val="24"/>
        </w:rPr>
      </w:pPr>
      <w:r w:rsidRPr="00A152B4">
        <w:rPr>
          <w:color w:val="231F20"/>
          <w:szCs w:val="24"/>
        </w:rPr>
        <w:t xml:space="preserve">Device Configuration </w:t>
      </w:r>
      <w:r w:rsidR="388A2E01" w:rsidRPr="00A152B4">
        <w:rPr>
          <w:color w:val="231F20"/>
          <w:szCs w:val="24"/>
        </w:rPr>
        <w:t xml:space="preserve">service sẽ </w:t>
      </w:r>
      <w:r w:rsidR="4D364B9D" w:rsidRPr="00A152B4">
        <w:rPr>
          <w:color w:val="231F20"/>
          <w:szCs w:val="24"/>
        </w:rPr>
        <w:t>tổng hợp kết quả nhận được,</w:t>
      </w:r>
      <w:r w:rsidR="388A2E01" w:rsidRPr="00A152B4">
        <w:rPr>
          <w:color w:val="231F20"/>
          <w:szCs w:val="24"/>
        </w:rPr>
        <w:t xml:space="preserve"> biến đổi kết quả cho phù hợp, trả về kết quả cho APIGW</w:t>
      </w:r>
      <w:r w:rsidR="00F16FC2">
        <w:rPr>
          <w:color w:val="231F20"/>
          <w:szCs w:val="24"/>
        </w:rPr>
        <w:t xml:space="preserve"> và ghi log giao dịch với hệ thống đích</w:t>
      </w:r>
      <w:r w:rsidR="388A2E01" w:rsidRPr="00A152B4">
        <w:rPr>
          <w:color w:val="231F20"/>
          <w:szCs w:val="24"/>
        </w:rPr>
        <w:t>.</w:t>
      </w:r>
    </w:p>
    <w:p w14:paraId="6432D08F" w14:textId="7538A1DE" w:rsidR="00240B81" w:rsidRPr="00240B81" w:rsidRDefault="388A2E01" w:rsidP="002C2B9F">
      <w:pPr>
        <w:pStyle w:val="ListParagraph"/>
        <w:numPr>
          <w:ilvl w:val="0"/>
          <w:numId w:val="3"/>
        </w:numPr>
        <w:spacing w:line="360" w:lineRule="auto"/>
        <w:jc w:val="left"/>
        <w:rPr>
          <w:color w:val="231F20"/>
          <w:szCs w:val="24"/>
        </w:rPr>
      </w:pPr>
      <w:r w:rsidRPr="00A152B4">
        <w:rPr>
          <w:color w:val="231F20"/>
          <w:szCs w:val="24"/>
        </w:rPr>
        <w:t>APIGW trả v</w:t>
      </w:r>
      <w:r w:rsidR="00F16FC2">
        <w:rPr>
          <w:color w:val="231F20"/>
          <w:szCs w:val="24"/>
        </w:rPr>
        <w:t>ề kết quả cho ứng dụng và ghi log giao dịch</w:t>
      </w:r>
      <w:r w:rsidRPr="00A152B4">
        <w:rPr>
          <w:color w:val="231F20"/>
          <w:szCs w:val="24"/>
        </w:rPr>
        <w:t>.</w:t>
      </w:r>
    </w:p>
    <w:p w14:paraId="3DC452C9" w14:textId="166D3980" w:rsidR="00240B81" w:rsidRDefault="00240B81" w:rsidP="002C2B9F">
      <w:pPr>
        <w:pStyle w:val="ANSVHeading2"/>
        <w:numPr>
          <w:ilvl w:val="1"/>
          <w:numId w:val="2"/>
        </w:numPr>
      </w:pPr>
      <w:bookmarkStart w:id="78" w:name="_Toc110429062"/>
      <w:r>
        <w:t xml:space="preserve">Nghiệp vụ </w:t>
      </w:r>
      <w:r w:rsidR="002F2C98">
        <w:t>ghi log giao dịch</w:t>
      </w:r>
      <w:bookmarkEnd w:id="78"/>
    </w:p>
    <w:p w14:paraId="2FA8AEC7" w14:textId="77777777" w:rsidR="00240B81" w:rsidRPr="000C2E91" w:rsidRDefault="00240B81" w:rsidP="002C2B9F">
      <w:pPr>
        <w:pStyle w:val="ANSVHeading3"/>
        <w:numPr>
          <w:ilvl w:val="2"/>
          <w:numId w:val="2"/>
        </w:numPr>
        <w:spacing w:line="360" w:lineRule="auto"/>
        <w:rPr>
          <w:rStyle w:val="st"/>
          <w:rFonts w:cs="Times New Roman"/>
        </w:rPr>
      </w:pPr>
      <w:bookmarkStart w:id="79" w:name="_Toc110429063"/>
      <w:r w:rsidRPr="79E2DE02">
        <w:rPr>
          <w:rStyle w:val="st"/>
          <w:rFonts w:cs="Times New Roman"/>
        </w:rPr>
        <w:t>Mục đích</w:t>
      </w:r>
      <w:bookmarkEnd w:id="79"/>
    </w:p>
    <w:p w14:paraId="7545E640" w14:textId="62986CC1" w:rsidR="00240B81" w:rsidRDefault="00240B81" w:rsidP="00240B81">
      <w:pPr>
        <w:spacing w:before="120"/>
        <w:rPr>
          <w:color w:val="231F20"/>
        </w:rPr>
      </w:pPr>
      <w:r w:rsidRPr="79E2DE02">
        <w:rPr>
          <w:color w:val="231F20"/>
          <w:lang w:val="vi-VN"/>
        </w:rPr>
        <w:t xml:space="preserve">Mô tả nghiệp vụ </w:t>
      </w:r>
      <w:r w:rsidRPr="79E2DE02">
        <w:rPr>
          <w:color w:val="231F20"/>
        </w:rPr>
        <w:t xml:space="preserve">ONE Link </w:t>
      </w:r>
      <w:r w:rsidR="002F2C98">
        <w:rPr>
          <w:color w:val="231F20"/>
        </w:rPr>
        <w:t>ghi lại toàn bộ log giao dịch với các hệ thống ứng dụng và các hệ thống đích</w:t>
      </w:r>
    </w:p>
    <w:p w14:paraId="159F1CEA" w14:textId="77777777" w:rsidR="00240B81" w:rsidRPr="00917545" w:rsidRDefault="00240B81" w:rsidP="002C2B9F">
      <w:pPr>
        <w:pStyle w:val="ANSVHeading3"/>
        <w:numPr>
          <w:ilvl w:val="2"/>
          <w:numId w:val="2"/>
        </w:numPr>
        <w:spacing w:line="360" w:lineRule="auto"/>
        <w:rPr>
          <w:rStyle w:val="st"/>
          <w:rFonts w:cs="Times New Roman"/>
        </w:rPr>
      </w:pPr>
      <w:bookmarkStart w:id="80" w:name="_Toc110429064"/>
      <w:r w:rsidRPr="79E2DE02">
        <w:rPr>
          <w:rStyle w:val="st"/>
          <w:rFonts w:cs="Times New Roman"/>
        </w:rPr>
        <w:t>Call</w:t>
      </w:r>
      <w:r w:rsidRPr="79E2DE02">
        <w:rPr>
          <w:rStyle w:val="st"/>
          <w:rFonts w:cs="Times New Roman"/>
          <w:lang w:val="en-US"/>
        </w:rPr>
        <w:t xml:space="preserve"> flo</w:t>
      </w:r>
      <w:r w:rsidRPr="79E2DE02">
        <w:rPr>
          <w:rStyle w:val="st"/>
          <w:rFonts w:cs="Times New Roman"/>
        </w:rPr>
        <w:t>w</w:t>
      </w:r>
      <w:bookmarkEnd w:id="80"/>
    </w:p>
    <w:p w14:paraId="1433EF37" w14:textId="5E462D18" w:rsidR="00044709" w:rsidRDefault="002F2C98" w:rsidP="00472B41">
      <w:pPr>
        <w:pStyle w:val="ANSVHeading1"/>
        <w:ind w:left="0" w:firstLine="0"/>
        <w:outlineLvl w:val="9"/>
      </w:pPr>
      <w:r>
        <w:object w:dxaOrig="12556" w:dyaOrig="4531" w14:anchorId="4D559DE7">
          <v:shape id="_x0000_i1031" type="#_x0000_t75" style="width:482.4pt;height:174pt" o:ole="">
            <v:imagedata r:id="rId20" o:title=""/>
          </v:shape>
          <o:OLEObject Type="Embed" ProgID="Visio.Drawing.15" ShapeID="_x0000_i1031" DrawAspect="Content" ObjectID="_1721134080" r:id="rId21"/>
        </w:object>
      </w:r>
    </w:p>
    <w:p w14:paraId="4C9F5BC2" w14:textId="43169F35" w:rsidR="00472B41" w:rsidRPr="00472B41" w:rsidRDefault="00472B41" w:rsidP="00472B41">
      <w:pPr>
        <w:pStyle w:val="Caption"/>
        <w:rPr>
          <w:rFonts w:cs="Times New Roman"/>
          <w:szCs w:val="22"/>
        </w:rPr>
      </w:pPr>
      <w:r>
        <w:t xml:space="preserve">Hình </w:t>
      </w:r>
      <w:r>
        <w:rPr>
          <w:noProof/>
        </w:rPr>
        <w:t>5</w:t>
      </w:r>
      <w:r>
        <w:t>: Biểu đồ trình tự chức năng ghi log của ONE Link</w:t>
      </w:r>
    </w:p>
    <w:p w14:paraId="0DBB9AFD" w14:textId="0A3CC395" w:rsidR="002F2C98" w:rsidRDefault="002F2C98" w:rsidP="002C2B9F">
      <w:pPr>
        <w:pStyle w:val="ListParagraph"/>
        <w:numPr>
          <w:ilvl w:val="0"/>
          <w:numId w:val="3"/>
        </w:numPr>
        <w:spacing w:line="360" w:lineRule="auto"/>
        <w:jc w:val="left"/>
        <w:rPr>
          <w:color w:val="231F20"/>
          <w:szCs w:val="24"/>
        </w:rPr>
      </w:pPr>
      <w:r>
        <w:rPr>
          <w:color w:val="231F20"/>
          <w:szCs w:val="24"/>
        </w:rPr>
        <w:t>Module Log &amp; Report định kì thu thập log file từ các module APIGW và Device Configuration.</w:t>
      </w:r>
    </w:p>
    <w:p w14:paraId="5827EFC3" w14:textId="4CB23B89" w:rsidR="002F2C98" w:rsidRPr="002F2C98" w:rsidRDefault="002F2C98" w:rsidP="002C2B9F">
      <w:pPr>
        <w:pStyle w:val="ListParagraph"/>
        <w:numPr>
          <w:ilvl w:val="0"/>
          <w:numId w:val="3"/>
        </w:numPr>
        <w:spacing w:line="360" w:lineRule="auto"/>
        <w:jc w:val="left"/>
        <w:rPr>
          <w:color w:val="231F20"/>
          <w:szCs w:val="24"/>
        </w:rPr>
      </w:pPr>
      <w:r>
        <w:rPr>
          <w:color w:val="231F20"/>
          <w:szCs w:val="24"/>
        </w:rPr>
        <w:t>Log &amp; Report xử lý log file và ghi dữ liệu transaction log vào database theo lô (batch).</w:t>
      </w:r>
    </w:p>
    <w:p w14:paraId="293A529A" w14:textId="2BEF44F2" w:rsidR="001666D1" w:rsidRPr="009D0995" w:rsidRDefault="6036F3BF" w:rsidP="002C2B9F">
      <w:pPr>
        <w:pStyle w:val="ANSVHeading1"/>
        <w:numPr>
          <w:ilvl w:val="0"/>
          <w:numId w:val="2"/>
        </w:numPr>
        <w:spacing w:line="360" w:lineRule="auto"/>
        <w:rPr>
          <w:rStyle w:val="st"/>
          <w:rFonts w:cs="Times New Roman"/>
          <w:lang w:val="en-US"/>
        </w:rPr>
      </w:pPr>
      <w:bookmarkStart w:id="81" w:name="_Toc110429065"/>
      <w:r w:rsidRPr="79E2DE02">
        <w:rPr>
          <w:rStyle w:val="st"/>
          <w:rFonts w:cs="Times New Roman"/>
          <w:lang w:val="en-US"/>
        </w:rPr>
        <w:lastRenderedPageBreak/>
        <w:t>Giải pháp cho các yêu cầu phi chức năng</w:t>
      </w:r>
      <w:bookmarkEnd w:id="48"/>
      <w:bookmarkEnd w:id="49"/>
      <w:bookmarkEnd w:id="81"/>
    </w:p>
    <w:p w14:paraId="3D7FB131" w14:textId="4750DE6A" w:rsidR="001666D1" w:rsidRPr="000C2E91" w:rsidRDefault="6036F3BF" w:rsidP="002C2B9F">
      <w:pPr>
        <w:pStyle w:val="ANSVHeading2"/>
        <w:numPr>
          <w:ilvl w:val="1"/>
          <w:numId w:val="2"/>
        </w:numPr>
        <w:rPr>
          <w:rStyle w:val="st"/>
          <w:rFonts w:cs="Times New Roman"/>
        </w:rPr>
      </w:pPr>
      <w:bookmarkStart w:id="82" w:name="_Toc499306477"/>
      <w:bookmarkStart w:id="83" w:name="_Toc499624333"/>
      <w:bookmarkStart w:id="84" w:name="_Toc110429066"/>
      <w:r w:rsidRPr="79E2DE02">
        <w:rPr>
          <w:rStyle w:val="st"/>
          <w:rFonts w:cs="Times New Roman"/>
        </w:rPr>
        <w:t>Thiết kế dự phòng</w:t>
      </w:r>
      <w:bookmarkEnd w:id="82"/>
      <w:bookmarkEnd w:id="83"/>
      <w:bookmarkEnd w:id="84"/>
    </w:p>
    <w:p w14:paraId="6BD17DEB" w14:textId="77777777" w:rsidR="004A2A9F" w:rsidRPr="00CF56FB" w:rsidRDefault="004A2A9F" w:rsidP="00812F22">
      <w:pPr>
        <w:spacing w:line="360" w:lineRule="auto"/>
        <w:rPr>
          <w:szCs w:val="26"/>
        </w:rPr>
      </w:pPr>
      <w:r w:rsidRPr="00CF56FB">
        <w:rPr>
          <w:b/>
        </w:rPr>
        <w:t>Khả năng mở rộng</w:t>
      </w:r>
      <w:r w:rsidRPr="00CF56FB">
        <w:t xml:space="preserve">: </w:t>
      </w:r>
      <w:r w:rsidRPr="00CF56FB">
        <w:rPr>
          <w:szCs w:val="26"/>
        </w:rPr>
        <w:t>Hệ thống được thiết kế có thể mở cứng và mở mềm để đáp ứng quy mô triển khai linh hoạt:</w:t>
      </w:r>
    </w:p>
    <w:p w14:paraId="5ED88719" w14:textId="77777777" w:rsidR="004A2A9F" w:rsidRPr="00CF56FB" w:rsidRDefault="004A2A9F" w:rsidP="002C2B9F">
      <w:pPr>
        <w:pStyle w:val="ListParagraph"/>
        <w:numPr>
          <w:ilvl w:val="0"/>
          <w:numId w:val="4"/>
        </w:numPr>
        <w:overflowPunct/>
        <w:autoSpaceDE/>
        <w:autoSpaceDN/>
        <w:adjustRightInd/>
        <w:spacing w:before="120" w:line="360" w:lineRule="auto"/>
        <w:ind w:left="792"/>
        <w:contextualSpacing w:val="0"/>
        <w:textAlignment w:val="auto"/>
      </w:pPr>
      <w:r w:rsidRPr="00CF56FB">
        <w:rPr>
          <w:b/>
        </w:rPr>
        <w:t>Tính mở cứng:</w:t>
      </w:r>
      <w:r w:rsidRPr="00CF56FB">
        <w:t xml:space="preserve"> Cấu hình server được tăng tới khả năng tối đa để giảm thiểu số lượng server vật lý cần trang bị, tức là server được nâng cấp hiệu năng bằng cách nâng cấp RAM, CPU, card mạng, ổ cứng. Trong trường hợp HA, việc mở cứng được áp dụng giống nhau trên cụm server HA.</w:t>
      </w:r>
    </w:p>
    <w:p w14:paraId="33C3A51F" w14:textId="77777777" w:rsidR="004A2A9F" w:rsidRPr="00CF56FB" w:rsidRDefault="004A2A9F" w:rsidP="002C2B9F">
      <w:pPr>
        <w:pStyle w:val="ListParagraph"/>
        <w:numPr>
          <w:ilvl w:val="0"/>
          <w:numId w:val="4"/>
        </w:numPr>
        <w:overflowPunct/>
        <w:autoSpaceDE/>
        <w:autoSpaceDN/>
        <w:adjustRightInd/>
        <w:spacing w:before="120" w:line="360" w:lineRule="auto"/>
        <w:ind w:left="792"/>
        <w:contextualSpacing w:val="0"/>
        <w:textAlignment w:val="auto"/>
      </w:pPr>
      <w:r w:rsidRPr="00CF56FB">
        <w:rPr>
          <w:b/>
        </w:rPr>
        <w:t>Tính mở mềm:</w:t>
      </w:r>
      <w:r w:rsidRPr="00CF56FB">
        <w:t xml:space="preserve"> khai thác thiết kế theo module cho phép bổ sung server để mở rộng quy mô triển khai.</w:t>
      </w:r>
    </w:p>
    <w:p w14:paraId="73A26456" w14:textId="77777777" w:rsidR="004A2A9F" w:rsidRPr="00095CB5" w:rsidRDefault="1F09F7EF" w:rsidP="00812F22">
      <w:pPr>
        <w:spacing w:line="360" w:lineRule="auto"/>
        <w:rPr>
          <w:szCs w:val="26"/>
        </w:rPr>
      </w:pPr>
      <w:r w:rsidRPr="79E2DE02">
        <w:rPr>
          <w:b/>
          <w:bCs/>
        </w:rPr>
        <w:t>Tính sẵn sàng</w:t>
      </w:r>
      <w:r>
        <w:t>: Hệ thống triển khai theo mô hình HA. Mô hình này gồm 2-n máy chủ hoạt động theo cơ chế load balancer để đảm bảo tính sẵn sàng cao cũng như khả năng mở rộng linh hoạt.</w:t>
      </w:r>
    </w:p>
    <w:p w14:paraId="23A0ADE3" w14:textId="14CD009B" w:rsidR="00D517BE" w:rsidRPr="00D517BE" w:rsidRDefault="022E33C2" w:rsidP="002C2B9F">
      <w:pPr>
        <w:pStyle w:val="ANSVHeading3"/>
        <w:numPr>
          <w:ilvl w:val="2"/>
          <w:numId w:val="2"/>
        </w:numPr>
        <w:spacing w:line="360" w:lineRule="auto"/>
        <w:rPr>
          <w:lang w:val="en-US"/>
        </w:rPr>
      </w:pPr>
      <w:bookmarkStart w:id="85" w:name="_Toc110429067"/>
      <w:bookmarkStart w:id="86" w:name="_Toc20235644"/>
      <w:r w:rsidRPr="79E2DE02">
        <w:rPr>
          <w:lang w:val="en-US"/>
        </w:rPr>
        <w:t xml:space="preserve">Thiết kế dự phòng/mở rộng </w:t>
      </w:r>
      <w:r w:rsidR="09756B28" w:rsidRPr="79E2DE02">
        <w:rPr>
          <w:lang w:val="en-US"/>
        </w:rPr>
        <w:t>ONE Link</w:t>
      </w:r>
      <w:r w:rsidR="72AA0D58" w:rsidRPr="79E2DE02">
        <w:rPr>
          <w:lang w:val="en-US"/>
        </w:rPr>
        <w:t xml:space="preserve"> Webapp</w:t>
      </w:r>
      <w:bookmarkEnd w:id="85"/>
    </w:p>
    <w:p w14:paraId="3C80C7C1" w14:textId="16AC6AFF" w:rsidR="00D517BE" w:rsidRPr="009D0995" w:rsidRDefault="00D517BE" w:rsidP="00D517BE">
      <w:pPr>
        <w:spacing w:line="360" w:lineRule="auto"/>
      </w:pPr>
      <w:r w:rsidRPr="009D0995">
        <w:t xml:space="preserve">Dự phòng lớp dịch vụ </w:t>
      </w:r>
      <w:r w:rsidR="001476DD">
        <w:t>ONE Link</w:t>
      </w:r>
      <w:r w:rsidRPr="009D0995">
        <w:t xml:space="preserve"> Webapp xử lý các request từ phía người dùng: sử dụng bộ cân bằng tải như HA proxy, NGINX để dự phòng và mở rộng</w:t>
      </w:r>
    </w:p>
    <w:p w14:paraId="337C0DBB" w14:textId="0EF9F4B2" w:rsidR="00D517BE" w:rsidRDefault="00971D36" w:rsidP="00D517BE">
      <w:pPr>
        <w:spacing w:line="360" w:lineRule="auto"/>
        <w:jc w:val="center"/>
        <w:rPr>
          <w:lang w:val="fr-FR"/>
        </w:rPr>
      </w:pPr>
      <w:r>
        <w:object w:dxaOrig="6811" w:dyaOrig="5266" w14:anchorId="4E93964D">
          <v:shape id="_x0000_i1032" type="#_x0000_t75" style="width:340.8pt;height:263.4pt" o:ole="">
            <v:imagedata r:id="rId22" o:title=""/>
          </v:shape>
          <o:OLEObject Type="Embed" ProgID="Visio.Drawing.15" ShapeID="_x0000_i1032" DrawAspect="Content" ObjectID="_1721134081" r:id="rId23"/>
        </w:object>
      </w:r>
    </w:p>
    <w:p w14:paraId="7DB2034B" w14:textId="77777777" w:rsidR="00D517BE" w:rsidRPr="00D517BE" w:rsidRDefault="00D517BE" w:rsidP="00D517BE">
      <w:pPr>
        <w:spacing w:line="360" w:lineRule="auto"/>
        <w:rPr>
          <w:lang w:val="fr-FR"/>
        </w:rPr>
      </w:pPr>
    </w:p>
    <w:p w14:paraId="29D93FCA" w14:textId="6C5DC19B" w:rsidR="002E75F7" w:rsidRDefault="6016CCC3" w:rsidP="002C2B9F">
      <w:pPr>
        <w:pStyle w:val="ANSVHeading3"/>
        <w:numPr>
          <w:ilvl w:val="2"/>
          <w:numId w:val="2"/>
        </w:numPr>
        <w:spacing w:line="360" w:lineRule="auto"/>
        <w:rPr>
          <w:lang w:val="en-US"/>
        </w:rPr>
      </w:pPr>
      <w:bookmarkStart w:id="87" w:name="_Toc110429068"/>
      <w:r w:rsidRPr="79E2DE02">
        <w:rPr>
          <w:lang w:val="en-US"/>
        </w:rPr>
        <w:t xml:space="preserve">Thiết kế dự phòng/mở rộng </w:t>
      </w:r>
      <w:bookmarkEnd w:id="86"/>
      <w:r w:rsidR="1962B7DA" w:rsidRPr="79E2DE02">
        <w:rPr>
          <w:lang w:val="en-US"/>
        </w:rPr>
        <w:t>API Gateway service</w:t>
      </w:r>
      <w:bookmarkEnd w:id="87"/>
    </w:p>
    <w:p w14:paraId="5B4180CD" w14:textId="64634698" w:rsidR="002E75F7" w:rsidRPr="009D0995" w:rsidRDefault="002E75F7" w:rsidP="00812F22">
      <w:pPr>
        <w:spacing w:line="360" w:lineRule="auto"/>
      </w:pPr>
      <w:r w:rsidRPr="009D0995">
        <w:t xml:space="preserve">Dự </w:t>
      </w:r>
      <w:r w:rsidRPr="009D0995">
        <w:rPr>
          <w:bCs/>
          <w:szCs w:val="28"/>
        </w:rPr>
        <w:t>phòng lớp dịch vụ</w:t>
      </w:r>
      <w:r w:rsidR="00971D36">
        <w:rPr>
          <w:bCs/>
          <w:szCs w:val="28"/>
        </w:rPr>
        <w:t xml:space="preserve"> APIGW service </w:t>
      </w:r>
      <w:r w:rsidRPr="009D0995">
        <w:rPr>
          <w:bCs/>
          <w:szCs w:val="28"/>
        </w:rPr>
        <w:t xml:space="preserve">xử lý các request từ </w:t>
      </w:r>
      <w:r w:rsidR="00E26BE1">
        <w:rPr>
          <w:bCs/>
          <w:szCs w:val="28"/>
          <w:lang w:val="vi-VN"/>
        </w:rPr>
        <w:t>ONE Link</w:t>
      </w:r>
      <w:r w:rsidR="00485DC1" w:rsidRPr="009D0995">
        <w:rPr>
          <w:bCs/>
          <w:szCs w:val="28"/>
        </w:rPr>
        <w:t xml:space="preserve"> </w:t>
      </w:r>
      <w:r w:rsidR="00A152B4">
        <w:rPr>
          <w:bCs/>
          <w:szCs w:val="28"/>
        </w:rPr>
        <w:t>W</w:t>
      </w:r>
      <w:r w:rsidR="007F6317" w:rsidRPr="009D0995">
        <w:rPr>
          <w:bCs/>
          <w:szCs w:val="28"/>
        </w:rPr>
        <w:t>ebapp</w:t>
      </w:r>
      <w:r w:rsidR="00971D36">
        <w:rPr>
          <w:bCs/>
          <w:szCs w:val="28"/>
        </w:rPr>
        <w:t xml:space="preserve"> và từ các ứng dụng ngoài</w:t>
      </w:r>
      <w:r w:rsidR="00692556" w:rsidRPr="009D0995">
        <w:rPr>
          <w:bCs/>
          <w:szCs w:val="28"/>
        </w:rPr>
        <w:t xml:space="preserve"> </w:t>
      </w:r>
      <w:r w:rsidRPr="009D0995">
        <w:rPr>
          <w:bCs/>
          <w:szCs w:val="28"/>
        </w:rPr>
        <w:t>: sử dụng bộ cân bằng tải như HA proxy, NGINX để dự phòng và mở rộng</w:t>
      </w:r>
    </w:p>
    <w:p w14:paraId="5512302C" w14:textId="6F9166A4" w:rsidR="002E75F7" w:rsidRPr="00BA3A31" w:rsidRDefault="00971D36" w:rsidP="00BA3A31">
      <w:pPr>
        <w:pStyle w:val="ANSVNormal"/>
        <w:spacing w:line="360" w:lineRule="auto"/>
        <w:jc w:val="center"/>
        <w:rPr>
          <w:lang w:val="fr-FR"/>
        </w:rPr>
      </w:pPr>
      <w:r>
        <w:object w:dxaOrig="7171" w:dyaOrig="5535" w14:anchorId="4269FA89">
          <v:shape id="_x0000_i1033" type="#_x0000_t75" style="width:357.6pt;height:276pt" o:ole="">
            <v:imagedata r:id="rId24" o:title=""/>
          </v:shape>
          <o:OLEObject Type="Embed" ProgID="Visio.Drawing.15" ShapeID="_x0000_i1033" DrawAspect="Content" ObjectID="_1721134082" r:id="rId25"/>
        </w:object>
      </w:r>
    </w:p>
    <w:p w14:paraId="32607202" w14:textId="3E9777A2" w:rsidR="002E75F7" w:rsidRDefault="6016CCC3" w:rsidP="002C2B9F">
      <w:pPr>
        <w:pStyle w:val="ANSVHeading3"/>
        <w:numPr>
          <w:ilvl w:val="2"/>
          <w:numId w:val="2"/>
        </w:numPr>
        <w:spacing w:line="360" w:lineRule="auto"/>
        <w:rPr>
          <w:rStyle w:val="st"/>
          <w:rFonts w:cs="Times New Roman"/>
          <w:lang w:val="en-US"/>
        </w:rPr>
      </w:pPr>
      <w:bookmarkStart w:id="88" w:name="_Toc20235647"/>
      <w:bookmarkStart w:id="89" w:name="_Toc110429069"/>
      <w:r>
        <w:lastRenderedPageBreak/>
        <w:t>Thiết kế dự phòng cơ sở dữ liệu</w:t>
      </w:r>
      <w:bookmarkEnd w:id="88"/>
      <w:bookmarkEnd w:id="89"/>
    </w:p>
    <w:p w14:paraId="5416E92E" w14:textId="756C220A" w:rsidR="00447903" w:rsidRPr="000C2E91" w:rsidRDefault="570A62AE" w:rsidP="002C2B9F">
      <w:pPr>
        <w:pStyle w:val="ANSVHeading3"/>
        <w:numPr>
          <w:ilvl w:val="2"/>
          <w:numId w:val="2"/>
        </w:numPr>
        <w:spacing w:line="360" w:lineRule="auto"/>
        <w:rPr>
          <w:rStyle w:val="st"/>
          <w:rFonts w:cs="Times New Roman"/>
          <w:lang w:val="en-US"/>
        </w:rPr>
      </w:pPr>
      <w:bookmarkStart w:id="90" w:name="_Toc110429070"/>
      <w:r w:rsidRPr="79E2DE02">
        <w:rPr>
          <w:rStyle w:val="st"/>
          <w:rFonts w:cs="Times New Roman"/>
          <w:lang w:val="en-US"/>
        </w:rPr>
        <w:t>RabbitMQ Cluster</w:t>
      </w:r>
      <w:bookmarkEnd w:id="90"/>
    </w:p>
    <w:p w14:paraId="21843210" w14:textId="7CF2D756" w:rsidR="00A4431E" w:rsidRPr="000C2E91" w:rsidRDefault="002F45FF" w:rsidP="00812F22">
      <w:pPr>
        <w:pStyle w:val="ANSVHeading3"/>
        <w:spacing w:line="360" w:lineRule="auto"/>
        <w:ind w:firstLine="0"/>
        <w:outlineLvl w:val="9"/>
        <w:rPr>
          <w:rStyle w:val="st"/>
          <w:rFonts w:cs="Times New Roman"/>
          <w:szCs w:val="22"/>
          <w:lang w:val="en-US"/>
        </w:rPr>
      </w:pPr>
      <w:r w:rsidRPr="000C2E91">
        <w:rPr>
          <w:noProof/>
          <w:szCs w:val="22"/>
          <w:lang w:val="en-US"/>
        </w:rPr>
        <w:drawing>
          <wp:inline distT="0" distB="0" distL="0" distR="0" wp14:anchorId="1C65F4B9" wp14:editId="61DFFA02">
            <wp:extent cx="5027087" cy="34861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abbitmq-cluster.png"/>
                    <pic:cNvPicPr/>
                  </pic:nvPicPr>
                  <pic:blipFill>
                    <a:blip r:embed="rId26">
                      <a:extLst>
                        <a:ext uri="{28A0092B-C50C-407E-A947-70E740481C1C}">
                          <a14:useLocalDpi xmlns:a14="http://schemas.microsoft.com/office/drawing/2010/main" val="0"/>
                        </a:ext>
                      </a:extLst>
                    </a:blip>
                    <a:stretch>
                      <a:fillRect/>
                    </a:stretch>
                  </pic:blipFill>
                  <pic:spPr>
                    <a:xfrm>
                      <a:off x="0" y="0"/>
                      <a:ext cx="5031838" cy="3489445"/>
                    </a:xfrm>
                    <a:prstGeom prst="rect">
                      <a:avLst/>
                    </a:prstGeom>
                  </pic:spPr>
                </pic:pic>
              </a:graphicData>
            </a:graphic>
          </wp:inline>
        </w:drawing>
      </w:r>
    </w:p>
    <w:p w14:paraId="60474263" w14:textId="77777777" w:rsidR="00142D89" w:rsidRDefault="00CE1F98" w:rsidP="00812F22">
      <w:pPr>
        <w:pStyle w:val="ANSVHeading3"/>
        <w:spacing w:line="360" w:lineRule="auto"/>
        <w:ind w:firstLine="0"/>
        <w:outlineLvl w:val="9"/>
        <w:rPr>
          <w:rStyle w:val="st"/>
          <w:rFonts w:cs="Times New Roman"/>
          <w:b w:val="0"/>
          <w:szCs w:val="22"/>
          <w:lang w:val="en-US"/>
        </w:rPr>
      </w:pPr>
      <w:r w:rsidRPr="000C2E91">
        <w:rPr>
          <w:rStyle w:val="st"/>
          <w:rFonts w:cs="Times New Roman"/>
          <w:b w:val="0"/>
          <w:szCs w:val="22"/>
          <w:lang w:val="en-US"/>
        </w:rPr>
        <w:t xml:space="preserve">RabbitMQ </w:t>
      </w:r>
      <w:r w:rsidR="00C872C5" w:rsidRPr="000C2E91">
        <w:rPr>
          <w:rStyle w:val="st"/>
          <w:rFonts w:cs="Times New Roman"/>
          <w:b w:val="0"/>
          <w:szCs w:val="22"/>
          <w:lang w:val="en-US"/>
        </w:rPr>
        <w:t xml:space="preserve">Cluster là mô hình triển khai RabbitMQ với nhiều </w:t>
      </w:r>
      <w:r w:rsidR="005B48AF">
        <w:rPr>
          <w:rStyle w:val="st"/>
          <w:rFonts w:cs="Times New Roman"/>
          <w:b w:val="0"/>
          <w:szCs w:val="22"/>
          <w:lang w:val="en-US"/>
        </w:rPr>
        <w:t xml:space="preserve">erlang </w:t>
      </w:r>
      <w:r w:rsidR="00C872C5" w:rsidRPr="000C2E91">
        <w:rPr>
          <w:rStyle w:val="st"/>
          <w:rFonts w:cs="Times New Roman"/>
          <w:b w:val="0"/>
          <w:szCs w:val="22"/>
          <w:lang w:val="en-US"/>
        </w:rPr>
        <w:t xml:space="preserve">node độc lập </w:t>
      </w:r>
      <w:r w:rsidR="00F63E55" w:rsidRPr="000C2E91">
        <w:rPr>
          <w:rStyle w:val="st"/>
          <w:rFonts w:cs="Times New Roman"/>
          <w:b w:val="0"/>
          <w:szCs w:val="22"/>
          <w:lang w:val="en-US"/>
        </w:rPr>
        <w:t>nhằm</w:t>
      </w:r>
      <w:r w:rsidR="00C872C5" w:rsidRPr="000C2E91">
        <w:rPr>
          <w:rStyle w:val="st"/>
          <w:rFonts w:cs="Times New Roman"/>
          <w:b w:val="0"/>
          <w:szCs w:val="22"/>
          <w:lang w:val="en-US"/>
        </w:rPr>
        <w:t xml:space="preserve"> </w:t>
      </w:r>
      <w:r w:rsidR="00CB1EC5" w:rsidRPr="000C2E91">
        <w:rPr>
          <w:rStyle w:val="st"/>
          <w:rFonts w:cs="Times New Roman"/>
          <w:b w:val="0"/>
          <w:szCs w:val="22"/>
          <w:lang w:val="en-US"/>
        </w:rPr>
        <w:t>đảm bảo khả năng chịu lỗi và tính sẵn sàng</w:t>
      </w:r>
      <w:r w:rsidR="00791935" w:rsidRPr="000C2E91">
        <w:rPr>
          <w:rStyle w:val="st"/>
          <w:rFonts w:cs="Times New Roman"/>
          <w:b w:val="0"/>
          <w:szCs w:val="22"/>
          <w:lang w:val="en-US"/>
        </w:rPr>
        <w:t xml:space="preserve"> cao của hệ thống RabbitMQ</w:t>
      </w:r>
      <w:r w:rsidRPr="000C2E91">
        <w:rPr>
          <w:rStyle w:val="st"/>
          <w:rFonts w:cs="Times New Roman"/>
          <w:b w:val="0"/>
          <w:szCs w:val="22"/>
          <w:lang w:val="en-US"/>
        </w:rPr>
        <w:t xml:space="preserve">. </w:t>
      </w:r>
      <w:r w:rsidR="00CB1EC5" w:rsidRPr="000C2E91">
        <w:rPr>
          <w:rStyle w:val="st"/>
          <w:rFonts w:cs="Times New Roman"/>
          <w:b w:val="0"/>
          <w:szCs w:val="22"/>
          <w:lang w:val="en-US"/>
        </w:rPr>
        <w:t xml:space="preserve">Công nghệ </w:t>
      </w:r>
      <w:r w:rsidR="00A5712E">
        <w:rPr>
          <w:rStyle w:val="st"/>
          <w:rFonts w:cs="Times New Roman"/>
          <w:b w:val="0"/>
          <w:szCs w:val="22"/>
          <w:lang w:val="en-US"/>
        </w:rPr>
        <w:t>q</w:t>
      </w:r>
      <w:r w:rsidRPr="000C2E91">
        <w:rPr>
          <w:rStyle w:val="st"/>
          <w:rFonts w:cs="Times New Roman"/>
          <w:b w:val="0"/>
          <w:szCs w:val="22"/>
          <w:lang w:val="en-US"/>
        </w:rPr>
        <w:t>ueue mirroring</w:t>
      </w:r>
      <w:r w:rsidR="00CB1EC5" w:rsidRPr="000C2E91">
        <w:rPr>
          <w:rStyle w:val="st"/>
          <w:rFonts w:cs="Times New Roman"/>
          <w:b w:val="0"/>
          <w:szCs w:val="22"/>
          <w:lang w:val="en-US"/>
        </w:rPr>
        <w:t xml:space="preserve"> </w:t>
      </w:r>
      <w:r w:rsidR="00CC72E1" w:rsidRPr="000C2E91">
        <w:rPr>
          <w:rStyle w:val="st"/>
          <w:rFonts w:cs="Times New Roman"/>
          <w:b w:val="0"/>
          <w:szCs w:val="22"/>
          <w:lang w:val="en-US"/>
        </w:rPr>
        <w:t xml:space="preserve">của RabbitMQ </w:t>
      </w:r>
      <w:r w:rsidR="00CB1EC5" w:rsidRPr="000C2E91">
        <w:rPr>
          <w:rStyle w:val="st"/>
          <w:rFonts w:cs="Times New Roman"/>
          <w:b w:val="0"/>
          <w:szCs w:val="22"/>
          <w:lang w:val="en-US"/>
        </w:rPr>
        <w:t xml:space="preserve">cho phép đồng bộ </w:t>
      </w:r>
      <w:r w:rsidR="00741CCE">
        <w:rPr>
          <w:rStyle w:val="st"/>
          <w:rFonts w:cs="Times New Roman"/>
          <w:b w:val="0"/>
          <w:szCs w:val="22"/>
          <w:lang w:val="en-US"/>
        </w:rPr>
        <w:t>tài nguyên</w:t>
      </w:r>
      <w:r w:rsidR="00CB1EC5" w:rsidRPr="000C2E91">
        <w:rPr>
          <w:rStyle w:val="st"/>
          <w:rFonts w:cs="Times New Roman"/>
          <w:b w:val="0"/>
          <w:szCs w:val="22"/>
          <w:lang w:val="en-US"/>
        </w:rPr>
        <w:t xml:space="preserve"> giữa các node</w:t>
      </w:r>
      <w:r w:rsidR="00162FAA" w:rsidRPr="000C2E91">
        <w:rPr>
          <w:rStyle w:val="st"/>
          <w:rFonts w:cs="Times New Roman"/>
          <w:b w:val="0"/>
          <w:szCs w:val="22"/>
          <w:lang w:val="en-US"/>
        </w:rPr>
        <w:t xml:space="preserve"> với nhau</w:t>
      </w:r>
      <w:r w:rsidR="006C0CDF">
        <w:rPr>
          <w:rStyle w:val="st"/>
          <w:rFonts w:cs="Times New Roman"/>
          <w:b w:val="0"/>
          <w:szCs w:val="22"/>
          <w:lang w:val="en-US"/>
        </w:rPr>
        <w:t xml:space="preserve">: </w:t>
      </w:r>
      <w:r w:rsidR="00854778" w:rsidRPr="00854778">
        <w:rPr>
          <w:rStyle w:val="st"/>
          <w:rFonts w:cs="Times New Roman"/>
          <w:b w:val="0"/>
          <w:szCs w:val="22"/>
          <w:lang w:val="en-US"/>
        </w:rPr>
        <w:t>user, vhost, queue, exchange...</w:t>
      </w:r>
    </w:p>
    <w:p w14:paraId="05BA270C" w14:textId="77777777" w:rsidR="00E4704A" w:rsidRDefault="00142D89" w:rsidP="00812F22">
      <w:pPr>
        <w:pStyle w:val="ANSVHeading3"/>
        <w:spacing w:line="360" w:lineRule="auto"/>
        <w:ind w:firstLine="0"/>
        <w:outlineLvl w:val="9"/>
        <w:rPr>
          <w:rStyle w:val="st"/>
          <w:rFonts w:cs="Times New Roman"/>
          <w:b w:val="0"/>
          <w:szCs w:val="22"/>
          <w:lang w:val="en-US"/>
        </w:rPr>
      </w:pPr>
      <w:r w:rsidRPr="00142D89">
        <w:rPr>
          <w:rStyle w:val="st"/>
          <w:rFonts w:cs="Times New Roman"/>
          <w:b w:val="0"/>
          <w:szCs w:val="22"/>
          <w:lang w:val="en-US"/>
        </w:rPr>
        <w:t xml:space="preserve">Metadata của một node được replicate đến các node còn lại trong cluster ngoại trừ queue. Queue được tạo ra trên node nào thì vẫn nằm trên node đó, không có replicate gì hết nhưng bạn hoàn toàn có thể nhìn thấy một queue tạo ra trên một node khi truy xuất qua các node còn lại do đó đối với client một cluster rabbitmq chẳng khác gì một single rabbitmq. </w:t>
      </w:r>
    </w:p>
    <w:p w14:paraId="1B0E1EA3" w14:textId="77777777" w:rsidR="00E4704A" w:rsidRDefault="00142D89" w:rsidP="00812F22">
      <w:pPr>
        <w:pStyle w:val="ANSVHeading3"/>
        <w:spacing w:line="360" w:lineRule="auto"/>
        <w:ind w:firstLine="0"/>
        <w:outlineLvl w:val="9"/>
        <w:rPr>
          <w:rStyle w:val="st"/>
          <w:rFonts w:cs="Times New Roman"/>
          <w:b w:val="0"/>
          <w:szCs w:val="22"/>
          <w:lang w:val="en-US"/>
        </w:rPr>
      </w:pPr>
      <w:r w:rsidRPr="00142D89">
        <w:rPr>
          <w:rStyle w:val="st"/>
          <w:rFonts w:cs="Times New Roman"/>
          <w:b w:val="0"/>
          <w:szCs w:val="22"/>
          <w:lang w:val="en-US"/>
        </w:rPr>
        <w:t xml:space="preserve">Vì queue không được replicate nên bản thân cluster rabbitmq chưa cung cấp high availibility (HA). Bạn vẫn cần cấu hình thêm chút nữa nhưng cluster là tiền đề để rabbitmq có thể thực hiện được HA. </w:t>
      </w:r>
    </w:p>
    <w:p w14:paraId="464FA3C8" w14:textId="3A6E6657" w:rsidR="00745B4C" w:rsidRPr="000C2E91" w:rsidRDefault="00142D89" w:rsidP="00812F22">
      <w:pPr>
        <w:pStyle w:val="ANSVHeading3"/>
        <w:spacing w:line="360" w:lineRule="auto"/>
        <w:ind w:firstLine="0"/>
        <w:outlineLvl w:val="9"/>
        <w:rPr>
          <w:rStyle w:val="st"/>
          <w:rFonts w:cs="Times New Roman"/>
          <w:b w:val="0"/>
          <w:szCs w:val="22"/>
          <w:lang w:val="en-US"/>
        </w:rPr>
      </w:pPr>
      <w:r w:rsidRPr="00142D89">
        <w:rPr>
          <w:rStyle w:val="st"/>
          <w:rFonts w:cs="Times New Roman"/>
          <w:b w:val="0"/>
          <w:szCs w:val="22"/>
          <w:lang w:val="en-US"/>
        </w:rPr>
        <w:lastRenderedPageBreak/>
        <w:t>Một node có thể là disc node (mặc định) hoặc ram node</w:t>
      </w:r>
      <w:r w:rsidR="00E4704A">
        <w:rPr>
          <w:rStyle w:val="st"/>
          <w:rFonts w:cs="Times New Roman"/>
          <w:b w:val="0"/>
          <w:szCs w:val="22"/>
          <w:lang w:val="en-US"/>
        </w:rPr>
        <w:t xml:space="preserve">. </w:t>
      </w:r>
      <w:r w:rsidRPr="00142D89">
        <w:rPr>
          <w:rStyle w:val="st"/>
          <w:rFonts w:cs="Times New Roman"/>
          <w:b w:val="0"/>
          <w:szCs w:val="22"/>
          <w:lang w:val="en-US"/>
        </w:rPr>
        <w:t xml:space="preserve">Như trong tài liệu của rabbitmq có khẳng định, rabbitmq không xử lý tốt network partition nên không khuyến khích sử dụng cluster của rabbitmq trên WAN. </w:t>
      </w:r>
    </w:p>
    <w:p w14:paraId="6F6ECF72" w14:textId="54C41FFD" w:rsidR="00447903" w:rsidRPr="000C2E91" w:rsidRDefault="570A62AE" w:rsidP="002C2B9F">
      <w:pPr>
        <w:pStyle w:val="ANSVHeading3"/>
        <w:numPr>
          <w:ilvl w:val="2"/>
          <w:numId w:val="2"/>
        </w:numPr>
        <w:spacing w:line="360" w:lineRule="auto"/>
        <w:rPr>
          <w:lang w:val="en-US"/>
        </w:rPr>
      </w:pPr>
      <w:bookmarkStart w:id="91" w:name="_Toc110429071"/>
      <w:r w:rsidRPr="79E2DE02">
        <w:rPr>
          <w:lang w:val="en-US"/>
        </w:rPr>
        <w:t xml:space="preserve">MariaDB </w:t>
      </w:r>
      <w:r w:rsidR="27B415A7" w:rsidRPr="79E2DE02">
        <w:rPr>
          <w:lang w:val="en-US"/>
        </w:rPr>
        <w:t xml:space="preserve">Galera </w:t>
      </w:r>
      <w:r w:rsidRPr="79E2DE02">
        <w:rPr>
          <w:lang w:val="en-US"/>
        </w:rPr>
        <w:t>Cluster</w:t>
      </w:r>
      <w:bookmarkEnd w:id="91"/>
    </w:p>
    <w:p w14:paraId="0AA4ED35" w14:textId="4F82303E" w:rsidR="007A060B" w:rsidRPr="000C2E91" w:rsidRDefault="004907F1" w:rsidP="00812F22">
      <w:pPr>
        <w:pStyle w:val="ANSVHeading3"/>
        <w:spacing w:line="360" w:lineRule="auto"/>
        <w:ind w:firstLine="0"/>
        <w:outlineLvl w:val="9"/>
        <w:rPr>
          <w:szCs w:val="22"/>
          <w:lang w:val="en-US"/>
        </w:rPr>
      </w:pPr>
      <w:r w:rsidRPr="000C2E91">
        <w:rPr>
          <w:noProof/>
          <w:szCs w:val="22"/>
          <w:lang w:val="en-US"/>
        </w:rPr>
        <w:drawing>
          <wp:inline distT="0" distB="0" distL="0" distR="0" wp14:anchorId="04CAAD91" wp14:editId="6956BEE7">
            <wp:extent cx="5019675" cy="3248607"/>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alera-cluster.jpg"/>
                    <pic:cNvPicPr/>
                  </pic:nvPicPr>
                  <pic:blipFill>
                    <a:blip r:embed="rId27">
                      <a:extLst>
                        <a:ext uri="{28A0092B-C50C-407E-A947-70E740481C1C}">
                          <a14:useLocalDpi xmlns:a14="http://schemas.microsoft.com/office/drawing/2010/main" val="0"/>
                        </a:ext>
                      </a:extLst>
                    </a:blip>
                    <a:stretch>
                      <a:fillRect/>
                    </a:stretch>
                  </pic:blipFill>
                  <pic:spPr>
                    <a:xfrm>
                      <a:off x="0" y="0"/>
                      <a:ext cx="5026769" cy="3253198"/>
                    </a:xfrm>
                    <a:prstGeom prst="rect">
                      <a:avLst/>
                    </a:prstGeom>
                  </pic:spPr>
                </pic:pic>
              </a:graphicData>
            </a:graphic>
          </wp:inline>
        </w:drawing>
      </w:r>
    </w:p>
    <w:p w14:paraId="6349FF1B" w14:textId="272B7A54" w:rsidR="000E1DD7" w:rsidRDefault="00B74F88" w:rsidP="00812F22">
      <w:pPr>
        <w:pStyle w:val="ANSVHeading3"/>
        <w:spacing w:line="360" w:lineRule="auto"/>
        <w:ind w:left="0" w:firstLine="360"/>
        <w:outlineLvl w:val="9"/>
        <w:rPr>
          <w:b w:val="0"/>
          <w:szCs w:val="22"/>
          <w:lang w:val="en-US"/>
        </w:rPr>
      </w:pPr>
      <w:r w:rsidRPr="009D0995">
        <w:rPr>
          <w:b w:val="0"/>
          <w:szCs w:val="22"/>
          <w:lang w:val="fr-FR"/>
        </w:rPr>
        <w:t xml:space="preserve">MariaDB Galera Cluster </w:t>
      </w:r>
      <w:r w:rsidR="00961AAA" w:rsidRPr="009D0995">
        <w:rPr>
          <w:b w:val="0"/>
          <w:szCs w:val="22"/>
          <w:lang w:val="fr-FR"/>
        </w:rPr>
        <w:t>là mô hình S</w:t>
      </w:r>
      <w:r w:rsidRPr="009D0995">
        <w:rPr>
          <w:b w:val="0"/>
          <w:szCs w:val="22"/>
          <w:lang w:val="fr-FR"/>
        </w:rPr>
        <w:t xml:space="preserve">ynchronous </w:t>
      </w:r>
      <w:r w:rsidR="00961AAA" w:rsidRPr="009D0995">
        <w:rPr>
          <w:b w:val="0"/>
          <w:szCs w:val="22"/>
          <w:lang w:val="fr-FR"/>
        </w:rPr>
        <w:t>M</w:t>
      </w:r>
      <w:r w:rsidRPr="009D0995">
        <w:rPr>
          <w:b w:val="0"/>
          <w:szCs w:val="22"/>
          <w:lang w:val="fr-FR"/>
        </w:rPr>
        <w:t>ulti</w:t>
      </w:r>
      <w:r w:rsidR="00544383" w:rsidRPr="009D0995">
        <w:rPr>
          <w:b w:val="0"/>
          <w:szCs w:val="22"/>
          <w:lang w:val="fr-FR"/>
        </w:rPr>
        <w:t xml:space="preserve"> </w:t>
      </w:r>
      <w:r w:rsidRPr="009D0995">
        <w:rPr>
          <w:b w:val="0"/>
          <w:szCs w:val="22"/>
          <w:lang w:val="fr-FR"/>
        </w:rPr>
        <w:t>-</w:t>
      </w:r>
      <w:r w:rsidR="00544383" w:rsidRPr="009D0995">
        <w:rPr>
          <w:b w:val="0"/>
          <w:szCs w:val="22"/>
          <w:lang w:val="fr-FR"/>
        </w:rPr>
        <w:t xml:space="preserve"> </w:t>
      </w:r>
      <w:r w:rsidRPr="009D0995">
        <w:rPr>
          <w:b w:val="0"/>
          <w:szCs w:val="22"/>
          <w:lang w:val="fr-FR"/>
        </w:rPr>
        <w:t xml:space="preserve">master </w:t>
      </w:r>
      <w:r w:rsidR="00961AAA" w:rsidRPr="009D0995">
        <w:rPr>
          <w:b w:val="0"/>
          <w:szCs w:val="22"/>
          <w:lang w:val="fr-FR"/>
        </w:rPr>
        <w:t>C</w:t>
      </w:r>
      <w:r w:rsidRPr="009D0995">
        <w:rPr>
          <w:b w:val="0"/>
          <w:szCs w:val="22"/>
          <w:lang w:val="fr-FR"/>
        </w:rPr>
        <w:t xml:space="preserve">luster. </w:t>
      </w:r>
      <w:r w:rsidR="00AF71B8" w:rsidRPr="009D0995">
        <w:rPr>
          <w:b w:val="0"/>
          <w:szCs w:val="22"/>
          <w:lang w:val="fr-FR"/>
        </w:rPr>
        <w:t>Mô hình này đảm bảo các node hoạt động song song (có thể đọc ghi dữ liệu trên mọi node), dữ liệu trên các node được đồng bộ tự động, liên tục.</w:t>
      </w:r>
      <w:r w:rsidR="00065520" w:rsidRPr="009D0995">
        <w:rPr>
          <w:b w:val="0"/>
          <w:szCs w:val="22"/>
          <w:lang w:val="fr-FR"/>
        </w:rPr>
        <w:t xml:space="preserve"> </w:t>
      </w:r>
      <w:r w:rsidR="000E1DD7" w:rsidRPr="000E1DD7">
        <w:rPr>
          <w:b w:val="0"/>
          <w:szCs w:val="22"/>
          <w:lang w:val="en-US"/>
        </w:rPr>
        <w:t>Lợi ích có được khi sử dụng galera</w:t>
      </w:r>
      <w:r w:rsidR="000E1DD7">
        <w:rPr>
          <w:b w:val="0"/>
          <w:szCs w:val="22"/>
          <w:lang w:val="en-US"/>
        </w:rPr>
        <w:t>:</w:t>
      </w:r>
    </w:p>
    <w:p w14:paraId="34F014D4" w14:textId="77777777" w:rsidR="000E1DD7" w:rsidRPr="007767FD" w:rsidRDefault="000E1DD7" w:rsidP="002C2B9F">
      <w:pPr>
        <w:pStyle w:val="ListParagraph"/>
        <w:numPr>
          <w:ilvl w:val="0"/>
          <w:numId w:val="3"/>
        </w:numPr>
        <w:spacing w:line="360" w:lineRule="auto"/>
        <w:jc w:val="left"/>
        <w:rPr>
          <w:color w:val="231F20"/>
          <w:szCs w:val="24"/>
        </w:rPr>
      </w:pPr>
      <w:r w:rsidRPr="007767FD">
        <w:rPr>
          <w:color w:val="231F20"/>
          <w:szCs w:val="24"/>
        </w:rPr>
        <w:t>Một giải pháp multi master hoàn chỉnh nên cho phép read/write trên node bất kỳ.</w:t>
      </w:r>
    </w:p>
    <w:p w14:paraId="546B651E" w14:textId="77777777" w:rsidR="000E1DD7" w:rsidRPr="007767FD" w:rsidRDefault="000E1DD7" w:rsidP="002C2B9F">
      <w:pPr>
        <w:pStyle w:val="ListParagraph"/>
        <w:numPr>
          <w:ilvl w:val="0"/>
          <w:numId w:val="3"/>
        </w:numPr>
        <w:spacing w:line="360" w:lineRule="auto"/>
        <w:jc w:val="left"/>
        <w:rPr>
          <w:color w:val="231F20"/>
          <w:szCs w:val="24"/>
        </w:rPr>
      </w:pPr>
      <w:r w:rsidRPr="007767FD">
        <w:rPr>
          <w:color w:val="231F20"/>
          <w:szCs w:val="24"/>
        </w:rPr>
        <w:t xml:space="preserve">Synchronous replication. </w:t>
      </w:r>
    </w:p>
    <w:p w14:paraId="40CE2CBC" w14:textId="77777777" w:rsidR="000E1DD7" w:rsidRPr="007767FD" w:rsidRDefault="000E1DD7" w:rsidP="002C2B9F">
      <w:pPr>
        <w:pStyle w:val="ListParagraph"/>
        <w:numPr>
          <w:ilvl w:val="0"/>
          <w:numId w:val="3"/>
        </w:numPr>
        <w:spacing w:line="360" w:lineRule="auto"/>
        <w:jc w:val="left"/>
        <w:rPr>
          <w:color w:val="231F20"/>
          <w:szCs w:val="24"/>
        </w:rPr>
      </w:pPr>
      <w:r w:rsidRPr="007767FD">
        <w:rPr>
          <w:color w:val="231F20"/>
          <w:szCs w:val="24"/>
        </w:rPr>
        <w:t>Multi thread slave cho phép apply writeset nhanh hơn.</w:t>
      </w:r>
    </w:p>
    <w:p w14:paraId="11BCD4FA" w14:textId="77777777" w:rsidR="00400A3C" w:rsidRPr="007767FD" w:rsidRDefault="000E1DD7" w:rsidP="002C2B9F">
      <w:pPr>
        <w:pStyle w:val="ListParagraph"/>
        <w:numPr>
          <w:ilvl w:val="0"/>
          <w:numId w:val="3"/>
        </w:numPr>
        <w:spacing w:line="360" w:lineRule="auto"/>
        <w:jc w:val="left"/>
        <w:rPr>
          <w:color w:val="231F20"/>
          <w:szCs w:val="24"/>
        </w:rPr>
      </w:pPr>
      <w:r w:rsidRPr="007767FD">
        <w:rPr>
          <w:color w:val="231F20"/>
          <w:szCs w:val="24"/>
        </w:rPr>
        <w:t xml:space="preserve">Không cần failover vì node nào cũng là master rồi. </w:t>
      </w:r>
    </w:p>
    <w:p w14:paraId="2A0B9FA6" w14:textId="77777777" w:rsidR="00034655" w:rsidRPr="007767FD" w:rsidRDefault="000E1DD7" w:rsidP="002C2B9F">
      <w:pPr>
        <w:pStyle w:val="ListParagraph"/>
        <w:numPr>
          <w:ilvl w:val="0"/>
          <w:numId w:val="3"/>
        </w:numPr>
        <w:spacing w:line="360" w:lineRule="auto"/>
        <w:jc w:val="left"/>
        <w:rPr>
          <w:color w:val="231F20"/>
          <w:szCs w:val="24"/>
        </w:rPr>
      </w:pPr>
      <w:r w:rsidRPr="007767FD">
        <w:rPr>
          <w:color w:val="231F20"/>
          <w:szCs w:val="24"/>
        </w:rPr>
        <w:t xml:space="preserve">Automatic node provisioning: Bản thân hệ database đã tự backup cho nhau. Tuy nhiên, khả năng backup tự nhiên của galera cluster không loại trừ được các sự cố do con người gây ra như xóa nhầm data. </w:t>
      </w:r>
    </w:p>
    <w:p w14:paraId="51A6C45F" w14:textId="77777777" w:rsidR="00867B94" w:rsidRPr="007767FD" w:rsidRDefault="000E1DD7" w:rsidP="002C2B9F">
      <w:pPr>
        <w:pStyle w:val="ListParagraph"/>
        <w:numPr>
          <w:ilvl w:val="0"/>
          <w:numId w:val="3"/>
        </w:numPr>
        <w:spacing w:line="360" w:lineRule="auto"/>
        <w:jc w:val="left"/>
        <w:rPr>
          <w:color w:val="231F20"/>
          <w:szCs w:val="24"/>
        </w:rPr>
      </w:pPr>
      <w:r w:rsidRPr="007767FD">
        <w:rPr>
          <w:color w:val="231F20"/>
          <w:szCs w:val="24"/>
        </w:rPr>
        <w:t xml:space="preserve">Hỗ trợ innodb. </w:t>
      </w:r>
    </w:p>
    <w:p w14:paraId="2F7E387D" w14:textId="77777777" w:rsidR="00392ED5" w:rsidRPr="007767FD" w:rsidRDefault="000E1DD7" w:rsidP="002C2B9F">
      <w:pPr>
        <w:pStyle w:val="ListParagraph"/>
        <w:numPr>
          <w:ilvl w:val="0"/>
          <w:numId w:val="3"/>
        </w:numPr>
        <w:spacing w:line="360" w:lineRule="auto"/>
        <w:jc w:val="left"/>
        <w:rPr>
          <w:color w:val="231F20"/>
          <w:szCs w:val="24"/>
        </w:rPr>
      </w:pPr>
      <w:r w:rsidRPr="007767FD">
        <w:rPr>
          <w:color w:val="231F20"/>
          <w:szCs w:val="24"/>
        </w:rPr>
        <w:t>Hoàn toàn trong suốt với application nên application không cần sửa đổi gì</w:t>
      </w:r>
      <w:r w:rsidR="00392ED5" w:rsidRPr="007767FD">
        <w:rPr>
          <w:color w:val="231F20"/>
          <w:szCs w:val="24"/>
        </w:rPr>
        <w:t>.</w:t>
      </w:r>
    </w:p>
    <w:p w14:paraId="6EE05C81" w14:textId="419C0EAD" w:rsidR="000E1DD7" w:rsidRPr="007767FD" w:rsidRDefault="000E1DD7" w:rsidP="002C2B9F">
      <w:pPr>
        <w:pStyle w:val="ListParagraph"/>
        <w:numPr>
          <w:ilvl w:val="0"/>
          <w:numId w:val="3"/>
        </w:numPr>
        <w:spacing w:line="360" w:lineRule="auto"/>
        <w:jc w:val="left"/>
        <w:rPr>
          <w:color w:val="231F20"/>
          <w:szCs w:val="24"/>
        </w:rPr>
      </w:pPr>
      <w:r w:rsidRPr="007767FD">
        <w:rPr>
          <w:color w:val="231F20"/>
          <w:szCs w:val="24"/>
        </w:rPr>
        <w:lastRenderedPageBreak/>
        <w:t>Không có Single point of failure vì bất cứ node nào trong hệ cluster cũng là master.</w:t>
      </w:r>
    </w:p>
    <w:p w14:paraId="661AC686" w14:textId="3E861CA3" w:rsidR="00392ED5" w:rsidRPr="007767FD" w:rsidRDefault="00056E1C" w:rsidP="002C2B9F">
      <w:pPr>
        <w:pStyle w:val="ListParagraph"/>
        <w:numPr>
          <w:ilvl w:val="0"/>
          <w:numId w:val="3"/>
        </w:numPr>
        <w:spacing w:line="360" w:lineRule="auto"/>
        <w:jc w:val="left"/>
        <w:rPr>
          <w:color w:val="231F20"/>
          <w:szCs w:val="24"/>
        </w:rPr>
      </w:pPr>
      <w:r w:rsidRPr="007767FD">
        <w:rPr>
          <w:color w:val="231F20"/>
          <w:szCs w:val="24"/>
        </w:rPr>
        <w:t>Hạn chế</w:t>
      </w:r>
      <w:r w:rsidR="00392ED5" w:rsidRPr="007767FD">
        <w:rPr>
          <w:color w:val="231F20"/>
          <w:szCs w:val="24"/>
        </w:rPr>
        <w:t>:</w:t>
      </w:r>
    </w:p>
    <w:p w14:paraId="0328840D" w14:textId="77777777" w:rsidR="00AC07AF" w:rsidRPr="007767FD" w:rsidRDefault="00AC07AF" w:rsidP="002C2B9F">
      <w:pPr>
        <w:pStyle w:val="ListParagraph"/>
        <w:numPr>
          <w:ilvl w:val="0"/>
          <w:numId w:val="3"/>
        </w:numPr>
        <w:spacing w:line="360" w:lineRule="auto"/>
        <w:jc w:val="left"/>
        <w:rPr>
          <w:color w:val="231F20"/>
          <w:szCs w:val="24"/>
        </w:rPr>
      </w:pPr>
      <w:r w:rsidRPr="007767FD">
        <w:rPr>
          <w:color w:val="231F20"/>
          <w:szCs w:val="24"/>
        </w:rPr>
        <w:t xml:space="preserve">Không scale up về dung lượng. Một galera cluster có ba node thì cả ba node đó cùng có một data giống hệt nhau. Dung lượng lưu trữ của cả cluster sẽ phụ thuộc vào khả năng lưu trữ trên từng node. </w:t>
      </w:r>
    </w:p>
    <w:p w14:paraId="7A93BC1D" w14:textId="77777777" w:rsidR="00AC07AF" w:rsidRPr="007767FD" w:rsidRDefault="00AC07AF" w:rsidP="002C2B9F">
      <w:pPr>
        <w:pStyle w:val="ListParagraph"/>
        <w:numPr>
          <w:ilvl w:val="0"/>
          <w:numId w:val="3"/>
        </w:numPr>
        <w:spacing w:line="360" w:lineRule="auto"/>
        <w:jc w:val="left"/>
        <w:rPr>
          <w:color w:val="231F20"/>
          <w:szCs w:val="24"/>
        </w:rPr>
      </w:pPr>
      <w:r w:rsidRPr="007767FD">
        <w:rPr>
          <w:color w:val="231F20"/>
          <w:szCs w:val="24"/>
        </w:rPr>
        <w:t xml:space="preserve">Không hỗ trợ MyISAM, chuyển đổi một database sử dụng các myisam table sang innodb để sử dụng galera cluster sẽ khó khăn. </w:t>
      </w:r>
    </w:p>
    <w:p w14:paraId="15DDDB77" w14:textId="3FF428C6" w:rsidR="006A708C" w:rsidRPr="007767FD" w:rsidRDefault="00AC07AF" w:rsidP="002C2B9F">
      <w:pPr>
        <w:pStyle w:val="ListParagraph"/>
        <w:numPr>
          <w:ilvl w:val="0"/>
          <w:numId w:val="3"/>
        </w:numPr>
        <w:spacing w:line="360" w:lineRule="auto"/>
        <w:jc w:val="left"/>
        <w:rPr>
          <w:color w:val="231F20"/>
          <w:szCs w:val="24"/>
        </w:rPr>
      </w:pPr>
      <w:r w:rsidRPr="007767FD">
        <w:rPr>
          <w:color w:val="231F20"/>
          <w:szCs w:val="24"/>
        </w:rPr>
        <w:t>Vẫn có hiện tượng stale data do bất đồng bộ khi apply writeset trên các node.</w:t>
      </w:r>
      <w:r w:rsidR="00674AAB" w:rsidRPr="007767FD">
        <w:rPr>
          <w:color w:val="231F20"/>
          <w:szCs w:val="24"/>
        </w:rPr>
        <w:t xml:space="preserve"> </w:t>
      </w:r>
    </w:p>
    <w:p w14:paraId="62B2E17C" w14:textId="020EDF46" w:rsidR="00E45CFA" w:rsidRPr="000C2E91" w:rsidRDefault="37244A7C" w:rsidP="002C2B9F">
      <w:pPr>
        <w:pStyle w:val="ANSVHeading3"/>
        <w:numPr>
          <w:ilvl w:val="2"/>
          <w:numId w:val="2"/>
        </w:numPr>
        <w:spacing w:line="360" w:lineRule="auto"/>
        <w:rPr>
          <w:lang w:val="en-US"/>
        </w:rPr>
      </w:pPr>
      <w:bookmarkStart w:id="92" w:name="_Toc110429072"/>
      <w:r w:rsidRPr="79E2DE02">
        <w:rPr>
          <w:lang w:val="en-US"/>
        </w:rPr>
        <w:t>Redis Cluster</w:t>
      </w:r>
      <w:bookmarkEnd w:id="92"/>
    </w:p>
    <w:p w14:paraId="0F982440" w14:textId="2685D6FC" w:rsidR="00C706EA" w:rsidRPr="000C2E91" w:rsidRDefault="00C706EA" w:rsidP="00812F22">
      <w:pPr>
        <w:pStyle w:val="ANSVHeading3"/>
        <w:spacing w:line="360" w:lineRule="auto"/>
        <w:ind w:firstLine="0"/>
        <w:outlineLvl w:val="9"/>
        <w:rPr>
          <w:szCs w:val="22"/>
          <w:lang w:val="en-US"/>
        </w:rPr>
      </w:pPr>
      <w:r w:rsidRPr="000C2E91">
        <w:rPr>
          <w:noProof/>
          <w:szCs w:val="22"/>
          <w:lang w:val="en-US"/>
        </w:rPr>
        <w:drawing>
          <wp:inline distT="0" distB="0" distL="0" distR="0" wp14:anchorId="07107D0E" wp14:editId="03023CA9">
            <wp:extent cx="4967514" cy="2466975"/>
            <wp:effectExtent l="0" t="0" r="508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edis-cluster.jpg"/>
                    <pic:cNvPicPr/>
                  </pic:nvPicPr>
                  <pic:blipFill>
                    <a:blip r:embed="rId28">
                      <a:extLst>
                        <a:ext uri="{28A0092B-C50C-407E-A947-70E740481C1C}">
                          <a14:useLocalDpi xmlns:a14="http://schemas.microsoft.com/office/drawing/2010/main" val="0"/>
                        </a:ext>
                      </a:extLst>
                    </a:blip>
                    <a:stretch>
                      <a:fillRect/>
                    </a:stretch>
                  </pic:blipFill>
                  <pic:spPr>
                    <a:xfrm>
                      <a:off x="0" y="0"/>
                      <a:ext cx="4971926" cy="2469166"/>
                    </a:xfrm>
                    <a:prstGeom prst="rect">
                      <a:avLst/>
                    </a:prstGeom>
                  </pic:spPr>
                </pic:pic>
              </a:graphicData>
            </a:graphic>
          </wp:inline>
        </w:drawing>
      </w:r>
    </w:p>
    <w:p w14:paraId="77954F65" w14:textId="4369FD39" w:rsidR="0003687C" w:rsidRDefault="0003687C" w:rsidP="00812F22">
      <w:pPr>
        <w:pStyle w:val="ANSVHeading3"/>
        <w:spacing w:line="360" w:lineRule="auto"/>
        <w:ind w:left="432" w:firstLine="0"/>
        <w:outlineLvl w:val="9"/>
        <w:rPr>
          <w:b w:val="0"/>
          <w:szCs w:val="22"/>
          <w:lang w:val="en-US"/>
        </w:rPr>
      </w:pPr>
      <w:r w:rsidRPr="000C2E91">
        <w:rPr>
          <w:b w:val="0"/>
          <w:szCs w:val="22"/>
          <w:lang w:val="en-US"/>
        </w:rPr>
        <w:t xml:space="preserve">Redis Cluster </w:t>
      </w:r>
      <w:r w:rsidR="00DE01EB" w:rsidRPr="000C2E91">
        <w:rPr>
          <w:b w:val="0"/>
          <w:szCs w:val="22"/>
          <w:lang w:val="en-US"/>
        </w:rPr>
        <w:t>là mô hình S</w:t>
      </w:r>
      <w:r w:rsidRPr="000C2E91">
        <w:rPr>
          <w:b w:val="0"/>
          <w:szCs w:val="22"/>
          <w:lang w:val="en-US"/>
        </w:rPr>
        <w:t xml:space="preserve">harded across multiple nodes. Redis Cluster </w:t>
      </w:r>
      <w:r w:rsidR="002F1DBB" w:rsidRPr="000C2E91">
        <w:rPr>
          <w:b w:val="0"/>
          <w:szCs w:val="22"/>
          <w:lang w:val="en-US"/>
        </w:rPr>
        <w:t xml:space="preserve">chia nhỏ dữ liệu trên cá node và </w:t>
      </w:r>
      <w:r w:rsidR="00067DFB" w:rsidRPr="000C2E91">
        <w:rPr>
          <w:b w:val="0"/>
          <w:szCs w:val="22"/>
          <w:lang w:val="en-US"/>
        </w:rPr>
        <w:t xml:space="preserve">đảm bảo tính sẵn sàng của hệ thống khi một hoặc </w:t>
      </w:r>
      <w:r w:rsidR="00F17288" w:rsidRPr="000C2E91">
        <w:rPr>
          <w:b w:val="0"/>
          <w:szCs w:val="22"/>
          <w:lang w:val="en-US"/>
        </w:rPr>
        <w:t>một số lượng</w:t>
      </w:r>
      <w:r w:rsidR="00067DFB" w:rsidRPr="000C2E91">
        <w:rPr>
          <w:b w:val="0"/>
          <w:szCs w:val="22"/>
          <w:lang w:val="en-US"/>
        </w:rPr>
        <w:t xml:space="preserve"> node</w:t>
      </w:r>
      <w:r w:rsidR="00F6622E" w:rsidRPr="000C2E91">
        <w:rPr>
          <w:b w:val="0"/>
          <w:szCs w:val="22"/>
          <w:lang w:val="en-US"/>
        </w:rPr>
        <w:t xml:space="preserve"> nhất định</w:t>
      </w:r>
      <w:r w:rsidR="00067DFB" w:rsidRPr="000C2E91">
        <w:rPr>
          <w:b w:val="0"/>
          <w:szCs w:val="22"/>
          <w:lang w:val="en-US"/>
        </w:rPr>
        <w:t xml:space="preserve"> bị lỗi.</w:t>
      </w:r>
      <w:r w:rsidRPr="000C2E91">
        <w:rPr>
          <w:b w:val="0"/>
          <w:szCs w:val="22"/>
          <w:lang w:val="en-US"/>
        </w:rPr>
        <w:t xml:space="preserve"> </w:t>
      </w:r>
      <w:r w:rsidR="00F17288" w:rsidRPr="000C2E91">
        <w:rPr>
          <w:b w:val="0"/>
          <w:szCs w:val="22"/>
          <w:lang w:val="en-US"/>
        </w:rPr>
        <w:t>N</w:t>
      </w:r>
      <w:r w:rsidR="005476A1" w:rsidRPr="000C2E91">
        <w:rPr>
          <w:b w:val="0"/>
          <w:szCs w:val="22"/>
          <w:lang w:val="en-US"/>
        </w:rPr>
        <w:t xml:space="preserve">ếu số node bị lỗi vượt ngưỡng nhất định </w:t>
      </w:r>
      <w:r w:rsidR="00A87522" w:rsidRPr="000C2E91">
        <w:rPr>
          <w:b w:val="0"/>
          <w:szCs w:val="22"/>
          <w:lang w:val="en-US"/>
        </w:rPr>
        <w:t xml:space="preserve">này </w:t>
      </w:r>
      <w:r w:rsidR="005476A1" w:rsidRPr="000C2E91">
        <w:rPr>
          <w:b w:val="0"/>
          <w:szCs w:val="22"/>
          <w:lang w:val="en-US"/>
        </w:rPr>
        <w:t xml:space="preserve">thì hệ thống Redis Cluster </w:t>
      </w:r>
      <w:r w:rsidR="00931A9E" w:rsidRPr="000C2E91">
        <w:rPr>
          <w:b w:val="0"/>
          <w:szCs w:val="22"/>
          <w:lang w:val="en-US"/>
        </w:rPr>
        <w:t xml:space="preserve">sẽ không đảm bảo </w:t>
      </w:r>
      <w:r w:rsidR="00F17288" w:rsidRPr="000C2E91">
        <w:rPr>
          <w:b w:val="0"/>
          <w:szCs w:val="22"/>
          <w:lang w:val="en-US"/>
        </w:rPr>
        <w:t>tính sẵn sàng</w:t>
      </w:r>
      <w:r w:rsidR="00182880" w:rsidRPr="000C2E91">
        <w:rPr>
          <w:b w:val="0"/>
          <w:szCs w:val="22"/>
          <w:lang w:val="en-US"/>
        </w:rPr>
        <w:t xml:space="preserve"> nữa.</w:t>
      </w:r>
    </w:p>
    <w:p w14:paraId="09535EC0" w14:textId="437E2BCB" w:rsidR="00CF05DC" w:rsidRPr="00236FAE" w:rsidRDefault="6D5D8498" w:rsidP="002C2B9F">
      <w:pPr>
        <w:pStyle w:val="ANSVHeading2"/>
        <w:numPr>
          <w:ilvl w:val="1"/>
          <w:numId w:val="2"/>
        </w:numPr>
      </w:pPr>
      <w:bookmarkStart w:id="93" w:name="_Toc110429073"/>
      <w:r>
        <w:t>Đáp ứng</w:t>
      </w:r>
      <w:r w:rsidR="631200B7">
        <w:t xml:space="preserve"> tải hệ thống</w:t>
      </w:r>
      <w:bookmarkEnd w:id="93"/>
    </w:p>
    <w:p w14:paraId="4BB490CD" w14:textId="251D8FEC" w:rsidR="00CF05DC" w:rsidRDefault="00CF05DC" w:rsidP="002C2B9F">
      <w:pPr>
        <w:pStyle w:val="ListParagraph"/>
        <w:numPr>
          <w:ilvl w:val="0"/>
          <w:numId w:val="12"/>
        </w:numPr>
        <w:spacing w:line="264" w:lineRule="auto"/>
      </w:pPr>
      <w:r w:rsidRPr="00236FAE">
        <w:t xml:space="preserve">Hệ </w:t>
      </w:r>
      <w:r w:rsidRPr="009D0995">
        <w:t>thống</w:t>
      </w:r>
      <w:r w:rsidRPr="00236FAE">
        <w:t xml:space="preserve"> có khả năng mở rộng theo chiều ngang, đảm bảo có thể scale để tăng khả năng đáp ứng theo yêu cầu dịch vụ.</w:t>
      </w:r>
    </w:p>
    <w:p w14:paraId="17260A9B" w14:textId="23A33CC8" w:rsidR="0064039B" w:rsidRPr="000C2E91" w:rsidRDefault="0064039B" w:rsidP="00812F22">
      <w:pPr>
        <w:spacing w:before="120" w:line="360" w:lineRule="auto"/>
        <w:jc w:val="center"/>
        <w:rPr>
          <w:b/>
          <w:i/>
          <w:szCs w:val="26"/>
        </w:rPr>
      </w:pPr>
      <w:r w:rsidRPr="000C2E91">
        <w:rPr>
          <w:b/>
          <w:i/>
          <w:szCs w:val="26"/>
        </w:rPr>
        <w:t>--- Hết tài liệu ---</w:t>
      </w:r>
      <w:bookmarkEnd w:id="4"/>
    </w:p>
    <w:sectPr w:rsidR="0064039B" w:rsidRPr="000C2E91" w:rsidSect="00BB017B">
      <w:headerReference w:type="default" r:id="rId29"/>
      <w:footerReference w:type="default" r:id="rId30"/>
      <w:pgSz w:w="11906" w:h="16838" w:code="9"/>
      <w:pgMar w:top="317" w:right="850" w:bottom="317" w:left="1411" w:header="562" w:footer="0" w:gutter="0"/>
      <w:cols w:space="720"/>
      <w:docGrid w:linePitch="354"/>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D4ED6B" w14:textId="77777777" w:rsidR="00D75C62" w:rsidRDefault="00D75C62">
      <w:r>
        <w:separator/>
      </w:r>
    </w:p>
  </w:endnote>
  <w:endnote w:type="continuationSeparator" w:id="0">
    <w:p w14:paraId="07A1238F" w14:textId="77777777" w:rsidR="00D75C62" w:rsidRDefault="00D75C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VnTime">
    <w:charset w:val="00"/>
    <w:family w:val="swiss"/>
    <w:pitch w:val="variable"/>
    <w:sig w:usb0="00000003" w:usb1="00000000" w:usb2="00000000" w:usb3="00000000" w:csb0="00000001" w:csb1="00000000"/>
  </w:font>
  <w:font w:name="VnTime">
    <w:altName w:val="Arial"/>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DengXian Light">
    <w:altName w:val="Arial Unicode MS"/>
    <w:charset w:val="86"/>
    <w:family w:val="auto"/>
    <w:pitch w:val="variable"/>
    <w:sig w:usb0="A00002BF" w:usb1="38CF7CFA" w:usb2="00000016" w:usb3="00000000" w:csb0="0004000F" w:csb1="00000000"/>
  </w:font>
  <w:font w:name="DengXian">
    <w:altName w:val="等线"/>
    <w:panose1 w:val="02010600030101010101"/>
    <w:charset w:val="86"/>
    <w:family w:val="auto"/>
    <w:pitch w:val="variable"/>
    <w:sig w:usb0="A00002BF" w:usb1="38CF7CFA" w:usb2="00000016" w:usb3="00000000" w:csb0="0004000F" w:csb1="00000000"/>
  </w:font>
  <w:font w:name=".VnArial">
    <w:charset w:val="00"/>
    <w:family w:val="swiss"/>
    <w:pitch w:val="variable"/>
    <w:sig w:usb0="00000007" w:usb1="00000000" w:usb2="00000000" w:usb3="00000000" w:csb0="00000011" w:csb1="00000000"/>
  </w:font>
  <w:font w:name=".VnArialH">
    <w:altName w:val="Calibri"/>
    <w:charset w:val="00"/>
    <w:family w:val="swiss"/>
    <w:pitch w:val="variable"/>
    <w:sig w:usb0="00000007" w:usb1="00000000" w:usb2="00000000" w:usb3="00000000" w:csb0="00000003"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9923" w:type="dxa"/>
      <w:tblInd w:w="-34" w:type="dxa"/>
      <w:tblLayout w:type="fixed"/>
      <w:tblLook w:val="0000" w:firstRow="0" w:lastRow="0" w:firstColumn="0" w:lastColumn="0" w:noHBand="0" w:noVBand="0"/>
    </w:tblPr>
    <w:tblGrid>
      <w:gridCol w:w="1702"/>
      <w:gridCol w:w="708"/>
      <w:gridCol w:w="2030"/>
      <w:gridCol w:w="566"/>
      <w:gridCol w:w="4067"/>
      <w:gridCol w:w="850"/>
    </w:tblGrid>
    <w:tr w:rsidR="006C4973" w14:paraId="42C96DA2" w14:textId="77777777" w:rsidTr="009D4E39">
      <w:trPr>
        <w:trHeight w:hRule="exact" w:val="611"/>
      </w:trPr>
      <w:tc>
        <w:tcPr>
          <w:tcW w:w="9923" w:type="dxa"/>
          <w:gridSpan w:val="6"/>
        </w:tcPr>
        <w:tbl>
          <w:tblPr>
            <w:tblW w:w="9923" w:type="dxa"/>
            <w:tblLayout w:type="fixed"/>
            <w:tblLook w:val="0000" w:firstRow="0" w:lastRow="0" w:firstColumn="0" w:lastColumn="0" w:noHBand="0" w:noVBand="0"/>
          </w:tblPr>
          <w:tblGrid>
            <w:gridCol w:w="9923"/>
          </w:tblGrid>
          <w:tr w:rsidR="006C4973" w:rsidRPr="004A77C0" w14:paraId="5D408230" w14:textId="77777777" w:rsidTr="009D4E39">
            <w:trPr>
              <w:trHeight w:hRule="exact" w:val="611"/>
            </w:trPr>
            <w:tc>
              <w:tcPr>
                <w:tcW w:w="9923" w:type="dxa"/>
                <w:vAlign w:val="center"/>
              </w:tcPr>
              <w:p w14:paraId="7A244A3A" w14:textId="64C8140F" w:rsidR="006C4973" w:rsidRPr="00EA4F84" w:rsidRDefault="006C4973" w:rsidP="00F21B03">
                <w:pPr>
                  <w:pStyle w:val="HeaderFooter"/>
                  <w:rPr>
                    <w:sz w:val="24"/>
                  </w:rPr>
                </w:pPr>
                <w:r w:rsidRPr="00EA4F84">
                  <w:rPr>
                    <w:sz w:val="24"/>
                  </w:rPr>
                  <mc:AlternateContent>
                    <mc:Choice Requires="wps">
                      <w:drawing>
                        <wp:anchor distT="0" distB="0" distL="114300" distR="114300" simplePos="0" relativeHeight="251757056" behindDoc="0" locked="0" layoutInCell="0" allowOverlap="1" wp14:anchorId="1A1528E4" wp14:editId="38CE6C73">
                          <wp:simplePos x="0" y="0"/>
                          <wp:positionH relativeFrom="column">
                            <wp:posOffset>-282575</wp:posOffset>
                          </wp:positionH>
                          <wp:positionV relativeFrom="paragraph">
                            <wp:posOffset>93345</wp:posOffset>
                          </wp:positionV>
                          <wp:extent cx="6387465" cy="0"/>
                          <wp:effectExtent l="0" t="0" r="32385" b="19050"/>
                          <wp:wrapNone/>
                          <wp:docPr id="99" name="Straight Connector 9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87465" cy="0"/>
                                  </a:xfrm>
                                  <a:prstGeom prst="line">
                                    <a:avLst/>
                                  </a:prstGeom>
                                  <a:noFill/>
                                  <a:ln w="9525">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w:pict>
                        <v:line id="Straight Connector 99" style="position:absolute;z-index:251757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incell="f" from="-22.25pt,7.35pt" to="480.7pt,7.35pt" w14:anchorId="056441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">
                          <v:stroke startarrowwidth="narrow" startarrowlength="short" endarrowwidth="narrow" endarrowlength="short"/>
                        </v:line>
                      </w:pict>
                    </mc:Fallback>
                  </mc:AlternateContent>
                </w:r>
                <w:r>
                  <w:rPr>
                    <w:sz w:val="24"/>
                  </w:rPr>
                  <w:t>THIẾT KẾ TỔNG QUAN PHẦN MỀM</w:t>
                </w:r>
              </w:p>
            </w:tc>
          </w:tr>
        </w:tbl>
        <w:p w14:paraId="0ECF53AB" w14:textId="77777777" w:rsidR="006C4973" w:rsidRPr="00C73027" w:rsidRDefault="006C4973" w:rsidP="00F21B03">
          <w:pPr>
            <w:pStyle w:val="HeaderFooter"/>
            <w:rPr>
              <w:rFonts w:ascii=".VnArialH" w:hAnsi=".VnArialH"/>
            </w:rPr>
          </w:pPr>
        </w:p>
      </w:tc>
    </w:tr>
    <w:tr w:rsidR="006C4973" w14:paraId="341369D9" w14:textId="77777777" w:rsidTr="009D4E39">
      <w:trPr>
        <w:trHeight w:val="626"/>
      </w:trPr>
      <w:tc>
        <w:tcPr>
          <w:tcW w:w="1702" w:type="dxa"/>
          <w:vAlign w:val="center"/>
        </w:tcPr>
        <w:p w14:paraId="447FC7A1" w14:textId="77777777" w:rsidR="006C4973" w:rsidRPr="00EA4F84" w:rsidRDefault="006C4973" w:rsidP="00F21B03">
          <w:pPr>
            <w:pStyle w:val="HeaderFooter"/>
            <w:jc w:val="both"/>
            <w:rPr>
              <w:b w:val="0"/>
              <w:szCs w:val="22"/>
            </w:rPr>
          </w:pPr>
          <w:r w:rsidRPr="00EA4F84">
            <w:rPr>
              <w:b w:val="0"/>
              <w:szCs w:val="22"/>
            </w:rPr>
            <mc:AlternateContent>
              <mc:Choice Requires="wps">
                <w:drawing>
                  <wp:anchor distT="0" distB="0" distL="114300" distR="114300" simplePos="0" relativeHeight="251748864" behindDoc="0" locked="0" layoutInCell="0" allowOverlap="1" wp14:anchorId="62234567" wp14:editId="7E2A6126">
                    <wp:simplePos x="0" y="0"/>
                    <wp:positionH relativeFrom="column">
                      <wp:posOffset>-232410</wp:posOffset>
                    </wp:positionH>
                    <wp:positionV relativeFrom="paragraph">
                      <wp:posOffset>369570</wp:posOffset>
                    </wp:positionV>
                    <wp:extent cx="6430010" cy="0"/>
                    <wp:effectExtent l="0" t="0" r="27940" b="19050"/>
                    <wp:wrapNone/>
                    <wp:docPr id="100" name="Straight Connector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30010" cy="0"/>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w:pict>
                  <v:line id="Straight Connector 100" style="position:absolute;z-index:251748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incell="f" strokeweight="1pt" from="-18.3pt,29.1pt" to="488pt,29.1pt" w14:anchorId="37AC8C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">
                    <v:stroke startarrowwidth="narrow" startarrowlength="short" endarrowwidth="narrow" endarrowlength="short"/>
                  </v:line>
                </w:pict>
              </mc:Fallback>
            </mc:AlternateContent>
          </w:r>
          <w:r w:rsidRPr="00EA4F84">
            <w:rPr>
              <w:b w:val="0"/>
              <w:szCs w:val="22"/>
            </w:rPr>
            <mc:AlternateContent>
              <mc:Choice Requires="wps">
                <w:drawing>
                  <wp:anchor distT="0" distB="0" distL="114300" distR="114300" simplePos="0" relativeHeight="251756032" behindDoc="0" locked="0" layoutInCell="0" allowOverlap="1" wp14:anchorId="3ADDDBC0" wp14:editId="6C4432C8">
                    <wp:simplePos x="0" y="0"/>
                    <wp:positionH relativeFrom="column">
                      <wp:posOffset>3031490</wp:posOffset>
                    </wp:positionH>
                    <wp:positionV relativeFrom="paragraph">
                      <wp:posOffset>59690</wp:posOffset>
                    </wp:positionV>
                    <wp:extent cx="0" cy="285750"/>
                    <wp:effectExtent l="0" t="0" r="19050" b="19050"/>
                    <wp:wrapNone/>
                    <wp:docPr id="101" name="Straight Connector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285750"/>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w:pict>
                  <v:line id="Straight Connector 101" style="position:absolute;flip:x;z-index:25175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incell="f" strokeweight="1pt" from="238.7pt,4.7pt" to="238.7pt,27.2pt" w14:anchorId="0C7749AC"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">
                    <v:stroke startarrowwidth="narrow" startarrowlength="short" endarrowwidth="narrow" endarrowlength="short"/>
                  </v:line>
                </w:pict>
              </mc:Fallback>
            </mc:AlternateContent>
          </w:r>
          <w:r w:rsidRPr="00EA4F84">
            <w:rPr>
              <w:b w:val="0"/>
              <w:szCs w:val="22"/>
            </w:rPr>
            <mc:AlternateContent>
              <mc:Choice Requires="wps">
                <w:drawing>
                  <wp:anchor distT="0" distB="0" distL="114300" distR="114300" simplePos="0" relativeHeight="251747840" behindDoc="0" locked="0" layoutInCell="0" allowOverlap="1" wp14:anchorId="0F5D214A" wp14:editId="02D2C677">
                    <wp:simplePos x="0" y="0"/>
                    <wp:positionH relativeFrom="column">
                      <wp:posOffset>-217170</wp:posOffset>
                    </wp:positionH>
                    <wp:positionV relativeFrom="paragraph">
                      <wp:posOffset>59690</wp:posOffset>
                    </wp:positionV>
                    <wp:extent cx="6393180" cy="0"/>
                    <wp:effectExtent l="0" t="0" r="26670" b="19050"/>
                    <wp:wrapNone/>
                    <wp:docPr id="102" name="Straight Connector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93180" cy="0"/>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w:pict>
                  <v:line id="Straight Connector 102" style="position:absolute;flip:y;z-index:251747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incell="f" strokeweight="1pt" from="-17.1pt,4.7pt" to="486.3pt,4.7pt" w14:anchorId="26D1636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">
                    <v:stroke startarrowwidth="narrow" startarrowlength="short" endarrowwidth="narrow" endarrowlength="short"/>
                  </v:line>
                </w:pict>
              </mc:Fallback>
            </mc:AlternateContent>
          </w:r>
          <w:r w:rsidRPr="00EA4F84">
            <w:rPr>
              <w:b w:val="0"/>
              <w:szCs w:val="22"/>
            </w:rPr>
            <w:t>Ấn bản/Edition</w:t>
          </w:r>
        </w:p>
      </w:tc>
      <w:tc>
        <w:tcPr>
          <w:tcW w:w="708" w:type="dxa"/>
          <w:vAlign w:val="center"/>
        </w:tcPr>
        <w:p w14:paraId="751A34EA" w14:textId="1DFB98A5" w:rsidR="006C4973" w:rsidRPr="00EA4F84" w:rsidRDefault="003176C6" w:rsidP="003E3ABF">
          <w:pPr>
            <w:pStyle w:val="HeaderFooter"/>
            <w:spacing w:line="360" w:lineRule="auto"/>
            <w:jc w:val="both"/>
            <w:rPr>
              <w:b w:val="0"/>
              <w:szCs w:val="22"/>
            </w:rPr>
          </w:pPr>
          <w:r>
            <w:rPr>
              <w:b w:val="0"/>
              <w:szCs w:val="22"/>
            </w:rPr>
            <w:t xml:space="preserve"> 1.</w:t>
          </w:r>
          <w:r w:rsidR="003E3ABF">
            <w:rPr>
              <w:b w:val="0"/>
              <w:szCs w:val="22"/>
            </w:rPr>
            <w:t>0</w:t>
          </w:r>
        </w:p>
      </w:tc>
      <w:tc>
        <w:tcPr>
          <w:tcW w:w="7513" w:type="dxa"/>
          <w:gridSpan w:val="4"/>
          <w:vAlign w:val="center"/>
        </w:tcPr>
        <w:p w14:paraId="096CF583" w14:textId="6EF00E76" w:rsidR="006C4973" w:rsidRPr="00EA4F84" w:rsidRDefault="006C4973" w:rsidP="003E3ABF">
          <w:pPr>
            <w:pStyle w:val="HeaderFooter"/>
            <w:spacing w:line="360" w:lineRule="auto"/>
            <w:jc w:val="both"/>
            <w:rPr>
              <w:b w:val="0"/>
              <w:szCs w:val="22"/>
            </w:rPr>
          </w:pPr>
          <w:r>
            <w:rPr>
              <w:b w:val="0"/>
              <w:szCs w:val="22"/>
            </w:rPr>
            <w:t xml:space="preserve">          </w:t>
          </w:r>
          <w:r w:rsidRPr="00EA4F84">
            <w:rPr>
              <w:b w:val="0"/>
              <w:szCs w:val="22"/>
            </w:rPr>
            <w:t xml:space="preserve"> </w:t>
          </w:r>
          <w:r w:rsidR="003176C6">
            <w:rPr>
              <w:b w:val="0"/>
              <w:szCs w:val="22"/>
            </w:rPr>
            <w:t>01/08</w:t>
          </w:r>
          <w:r>
            <w:rPr>
              <w:b w:val="0"/>
              <w:szCs w:val="22"/>
            </w:rPr>
            <w:t>/2022</w:t>
          </w:r>
          <w:r w:rsidRPr="00EA4F84">
            <w:rPr>
              <w:b w:val="0"/>
              <w:szCs w:val="22"/>
            </w:rPr>
            <w:t xml:space="preserve">                                        </w:t>
          </w:r>
          <w:r>
            <w:rPr>
              <w:b w:val="0"/>
              <w:szCs w:val="22"/>
            </w:rPr>
            <w:t>Trạng thái / Status</w:t>
          </w:r>
        </w:p>
      </w:tc>
    </w:tr>
    <w:tr w:rsidR="006C4973" w14:paraId="407A1E0B" w14:textId="77777777" w:rsidTr="009D4E39">
      <w:trPr>
        <w:trHeight w:val="320"/>
      </w:trPr>
      <w:tc>
        <w:tcPr>
          <w:tcW w:w="4440" w:type="dxa"/>
          <w:gridSpan w:val="3"/>
          <w:vAlign w:val="center"/>
        </w:tcPr>
        <w:p w14:paraId="67D079B4" w14:textId="77777777" w:rsidR="006C4973" w:rsidRPr="00EA4F84" w:rsidRDefault="006C4973" w:rsidP="00F21B03">
          <w:pPr>
            <w:pStyle w:val="HeaderFooter"/>
            <w:rPr>
              <w:sz w:val="26"/>
              <w:szCs w:val="26"/>
            </w:rPr>
          </w:pPr>
          <w:r w:rsidRPr="00EA4F84">
            <w:rPr>
              <w:sz w:val="26"/>
              <w:szCs w:val="26"/>
            </w:rPr>
            <mc:AlternateContent>
              <mc:Choice Requires="wps">
                <w:drawing>
                  <wp:anchor distT="0" distB="0" distL="114300" distR="114300" simplePos="0" relativeHeight="251749888" behindDoc="0" locked="0" layoutInCell="0" allowOverlap="1" wp14:anchorId="6B1467A5" wp14:editId="08D9096D">
                    <wp:simplePos x="0" y="0"/>
                    <wp:positionH relativeFrom="column">
                      <wp:posOffset>981710</wp:posOffset>
                    </wp:positionH>
                    <wp:positionV relativeFrom="paragraph">
                      <wp:posOffset>-332740</wp:posOffset>
                    </wp:positionV>
                    <wp:extent cx="0" cy="280670"/>
                    <wp:effectExtent l="0" t="0" r="19050" b="24130"/>
                    <wp:wrapNone/>
                    <wp:docPr id="103" name="Straight Connector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280670"/>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w:pict>
                  <v:line id="Straight Connector 103" style="position:absolute;flip:x;z-index:251749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incell="f" strokeweight="1pt" from="77.3pt,-26.2pt" to="77.3pt,-4.1pt" w14:anchorId="06455A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">
                    <v:stroke startarrowwidth="narrow" startarrowlength="short" endarrowwidth="narrow" endarrowlength="short"/>
                  </v:line>
                </w:pict>
              </mc:Fallback>
            </mc:AlternateContent>
          </w:r>
          <w:r w:rsidRPr="00EA4F84">
            <w:rPr>
              <w:sz w:val="26"/>
              <w:szCs w:val="26"/>
            </w:rPr>
            <mc:AlternateContent>
              <mc:Choice Requires="wps">
                <w:drawing>
                  <wp:anchor distT="0" distB="0" distL="114300" distR="114300" simplePos="0" relativeHeight="251750912" behindDoc="0" locked="0" layoutInCell="0" allowOverlap="1" wp14:anchorId="094B54F8" wp14:editId="2A0774AE">
                    <wp:simplePos x="0" y="0"/>
                    <wp:positionH relativeFrom="column">
                      <wp:posOffset>1463675</wp:posOffset>
                    </wp:positionH>
                    <wp:positionV relativeFrom="paragraph">
                      <wp:posOffset>-332740</wp:posOffset>
                    </wp:positionV>
                    <wp:extent cx="0" cy="280670"/>
                    <wp:effectExtent l="0" t="0" r="19050" b="24130"/>
                    <wp:wrapNone/>
                    <wp:docPr id="104" name="Straight Connector 10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0" cy="280670"/>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w:pict>
                  <v:line id="Straight Connector 104" style="position:absolute;flip:x;z-index:251750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incell="f" strokeweight="1pt" from="115.25pt,-26.2pt" to="115.25pt,-4.1pt" w14:anchorId="39E1E1F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">
                    <v:stroke startarrowwidth="narrow" startarrowlength="short" endarrowwidth="narrow" endarrowlength="short"/>
                  </v:line>
                </w:pict>
              </mc:Fallback>
            </mc:AlternateContent>
          </w:r>
          <w:r w:rsidRPr="00EA4F84">
            <w:rPr>
              <w:sz w:val="26"/>
              <w:szCs w:val="26"/>
            </w:rPr>
            <w:t>VNPT Technology</w:t>
          </w:r>
        </w:p>
      </w:tc>
      <w:tc>
        <w:tcPr>
          <w:tcW w:w="566" w:type="dxa"/>
          <w:vAlign w:val="center"/>
        </w:tcPr>
        <w:p w14:paraId="43D9E05B" w14:textId="77777777" w:rsidR="006C4973" w:rsidRPr="00EA4F84" w:rsidRDefault="006C4973" w:rsidP="00F21B03">
          <w:pPr>
            <w:pStyle w:val="HeaderFooter"/>
            <w:rPr>
              <w:sz w:val="26"/>
              <w:szCs w:val="26"/>
            </w:rPr>
          </w:pPr>
          <w:r w:rsidRPr="00EA4F84">
            <w:rPr>
              <w:b w:val="0"/>
              <w:szCs w:val="22"/>
            </w:rPr>
            <mc:AlternateContent>
              <mc:Choice Requires="wps">
                <w:drawing>
                  <wp:anchor distT="0" distB="0" distL="114300" distR="114300" simplePos="0" relativeHeight="251755008" behindDoc="0" locked="0" layoutInCell="0" allowOverlap="1" wp14:anchorId="7B13EEBB" wp14:editId="46BA6CA0">
                    <wp:simplePos x="0" y="0"/>
                    <wp:positionH relativeFrom="column">
                      <wp:posOffset>30480</wp:posOffset>
                    </wp:positionH>
                    <wp:positionV relativeFrom="paragraph">
                      <wp:posOffset>8890</wp:posOffset>
                    </wp:positionV>
                    <wp:extent cx="635" cy="363855"/>
                    <wp:effectExtent l="0" t="0" r="0" b="0"/>
                    <wp:wrapNone/>
                    <wp:docPr id="105" name="Straight Connector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6385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w:pict>
                  <v:line id="Straight Connector 105" style="position:absolute;z-index:251755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incell="f" strokeweight="1pt" from="2.4pt,.7pt" to="2.45pt,29.35pt" w14:anchorId="466751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">
                    <v:stroke startarrowwidth="narrow" startarrowlength="short" endarrowwidth="narrow" endarrowlength="short"/>
                  </v:line>
                </w:pict>
              </mc:Fallback>
            </mc:AlternateContent>
          </w:r>
        </w:p>
      </w:tc>
      <w:tc>
        <w:tcPr>
          <w:tcW w:w="4067" w:type="dxa"/>
          <w:vAlign w:val="center"/>
        </w:tcPr>
        <w:p w14:paraId="1880E777" w14:textId="31DC63C3" w:rsidR="006C4973" w:rsidRPr="00EA4F84" w:rsidRDefault="006C4973" w:rsidP="00F21B03">
          <w:pPr>
            <w:pStyle w:val="HeaderFooter"/>
            <w:rPr>
              <w:sz w:val="26"/>
              <w:szCs w:val="26"/>
            </w:rPr>
          </w:pPr>
          <w:r w:rsidRPr="00EA4F84">
            <w:rPr>
              <w:b w:val="0"/>
              <w:szCs w:val="22"/>
            </w:rPr>
            <mc:AlternateContent>
              <mc:Choice Requires="wps">
                <w:drawing>
                  <wp:anchor distT="0" distB="0" distL="114300" distR="114300" simplePos="0" relativeHeight="251752960" behindDoc="0" locked="0" layoutInCell="0" allowOverlap="1" wp14:anchorId="78E61727" wp14:editId="2E133BFD">
                    <wp:simplePos x="0" y="0"/>
                    <wp:positionH relativeFrom="column">
                      <wp:posOffset>37465</wp:posOffset>
                    </wp:positionH>
                    <wp:positionV relativeFrom="paragraph">
                      <wp:posOffset>-635</wp:posOffset>
                    </wp:positionV>
                    <wp:extent cx="635" cy="363855"/>
                    <wp:effectExtent l="0" t="0" r="0" b="0"/>
                    <wp:wrapNone/>
                    <wp:docPr id="106" name="Straight Connector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6385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w:pict>
                  <v:line id="Straight Connector 106" style="position:absolute;z-index:251752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incell="f" strokeweight="1pt" from="2.95pt,-.05pt" to="3pt,28.6pt" w14:anchorId="09C8A1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">
                    <v:stroke startarrowwidth="narrow" startarrowlength="short" endarrowwidth="narrow" endarrowlength="short"/>
                  </v:line>
                </w:pict>
              </mc:Fallback>
            </mc:AlternateContent>
          </w:r>
          <w:r w:rsidRPr="00EA4F84">
            <w:rPr>
              <w:b w:val="0"/>
              <w:szCs w:val="22"/>
            </w:rPr>
            <mc:AlternateContent>
              <mc:Choice Requires="wps">
                <w:drawing>
                  <wp:anchor distT="0" distB="0" distL="114300" distR="114300" simplePos="0" relativeHeight="251753984" behindDoc="0" locked="0" layoutInCell="0" allowOverlap="1" wp14:anchorId="32F12676" wp14:editId="685D56A1">
                    <wp:simplePos x="0" y="0"/>
                    <wp:positionH relativeFrom="column">
                      <wp:posOffset>2505710</wp:posOffset>
                    </wp:positionH>
                    <wp:positionV relativeFrom="paragraph">
                      <wp:posOffset>-2540</wp:posOffset>
                    </wp:positionV>
                    <wp:extent cx="635" cy="366395"/>
                    <wp:effectExtent l="0" t="0" r="0" b="0"/>
                    <wp:wrapNone/>
                    <wp:docPr id="107" name="Straight Connector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35" cy="36639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w:pict>
                  <v:line id="Straight Connector 107" style="position:absolute;z-index:25175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incell="f" strokeweight="1pt" from="197.3pt,-.2pt" to="197.35pt,28.65pt" w14:anchorId="4DA705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">
                    <v:stroke startarrowwidth="narrow" startarrowlength="short" endarrowwidth="narrow" endarrowlength="short"/>
                  </v:line>
                </w:pict>
              </mc:Fallback>
            </mc:AlternateContent>
          </w:r>
          <w:r>
            <w:rPr>
              <w:sz w:val="26"/>
              <w:szCs w:val="26"/>
            </w:rPr>
            <w:t>ID Tài liệu</w:t>
          </w:r>
        </w:p>
      </w:tc>
      <w:tc>
        <w:tcPr>
          <w:tcW w:w="850" w:type="dxa"/>
          <w:vAlign w:val="center"/>
        </w:tcPr>
        <w:p w14:paraId="243C82FE" w14:textId="147390ED" w:rsidR="006C4973" w:rsidRPr="00EA4F84" w:rsidRDefault="006C4973" w:rsidP="00F21B03">
          <w:pPr>
            <w:pStyle w:val="HeaderFooter"/>
            <w:rPr>
              <w:sz w:val="26"/>
              <w:szCs w:val="26"/>
            </w:rPr>
          </w:pPr>
          <w:r w:rsidRPr="00EA4F84">
            <w:rPr>
              <w:bCs/>
              <w:sz w:val="26"/>
              <w:szCs w:val="26"/>
            </w:rPr>
            <w:fldChar w:fldCharType="begin"/>
          </w:r>
          <w:r w:rsidRPr="00EA4F84">
            <w:rPr>
              <w:bCs/>
              <w:sz w:val="26"/>
              <w:szCs w:val="26"/>
            </w:rPr>
            <w:instrText xml:space="preserve"> PAGE  \* Arabic  \* MERGEFORMAT </w:instrText>
          </w:r>
          <w:r w:rsidRPr="00EA4F84">
            <w:rPr>
              <w:bCs/>
              <w:sz w:val="26"/>
              <w:szCs w:val="26"/>
            </w:rPr>
            <w:fldChar w:fldCharType="separate"/>
          </w:r>
          <w:r w:rsidR="003176C6" w:rsidRPr="003176C6">
            <w:rPr>
              <w:bCs/>
              <w:szCs w:val="26"/>
            </w:rPr>
            <w:t>21</w:t>
          </w:r>
          <w:r w:rsidRPr="00EA4F84">
            <w:rPr>
              <w:bCs/>
              <w:sz w:val="26"/>
              <w:szCs w:val="26"/>
            </w:rPr>
            <w:fldChar w:fldCharType="end"/>
          </w:r>
          <w:r w:rsidRPr="00EA4F84">
            <w:rPr>
              <w:bCs/>
              <w:sz w:val="26"/>
              <w:szCs w:val="26"/>
            </w:rPr>
            <w:t>/</w:t>
          </w:r>
          <w:r w:rsidRPr="00EA4F84">
            <w:rPr>
              <w:bCs/>
              <w:sz w:val="26"/>
              <w:szCs w:val="26"/>
            </w:rPr>
            <w:fldChar w:fldCharType="begin"/>
          </w:r>
          <w:r w:rsidRPr="00EA4F84">
            <w:rPr>
              <w:bCs/>
              <w:sz w:val="26"/>
              <w:szCs w:val="26"/>
            </w:rPr>
            <w:instrText xml:space="preserve"> NUMPAGES  \* Arabic  \* MERGEFORMAT </w:instrText>
          </w:r>
          <w:r w:rsidRPr="00EA4F84">
            <w:rPr>
              <w:bCs/>
              <w:sz w:val="26"/>
              <w:szCs w:val="26"/>
            </w:rPr>
            <w:fldChar w:fldCharType="separate"/>
          </w:r>
          <w:r w:rsidR="003176C6" w:rsidRPr="003176C6">
            <w:rPr>
              <w:bCs/>
              <w:szCs w:val="26"/>
            </w:rPr>
            <w:t>28</w:t>
          </w:r>
          <w:r w:rsidRPr="00EA4F84">
            <w:rPr>
              <w:bCs/>
              <w:sz w:val="26"/>
              <w:szCs w:val="26"/>
            </w:rPr>
            <w:fldChar w:fldCharType="end"/>
          </w:r>
        </w:p>
      </w:tc>
    </w:tr>
  </w:tbl>
  <w:p w14:paraId="27DF68AF" w14:textId="77777777" w:rsidR="006C4973" w:rsidRPr="00F21B03" w:rsidRDefault="006C4973" w:rsidP="00F21B03">
    <w:pPr>
      <w:pStyle w:val="Footer"/>
    </w:pPr>
    <w:r>
      <w:rPr>
        <w:rFonts w:ascii=".VnArial" w:hAnsi=".VnArial"/>
        <w:noProof/>
        <w:sz w:val="22"/>
        <w:lang w:val="en-US" w:eastAsia="en-US"/>
      </w:rPr>
      <mc:AlternateContent>
        <mc:Choice Requires="wps">
          <w:drawing>
            <wp:anchor distT="0" distB="0" distL="114300" distR="114300" simplePos="0" relativeHeight="251751936" behindDoc="0" locked="0" layoutInCell="0" allowOverlap="1" wp14:anchorId="5FD14F8E" wp14:editId="7BE5D818">
              <wp:simplePos x="0" y="0"/>
              <wp:positionH relativeFrom="margin">
                <wp:posOffset>3075223</wp:posOffset>
              </wp:positionH>
              <wp:positionV relativeFrom="paragraph">
                <wp:posOffset>65377</wp:posOffset>
              </wp:positionV>
              <wp:extent cx="0" cy="620202"/>
              <wp:effectExtent l="0" t="0" r="19050" b="27940"/>
              <wp:wrapNone/>
              <wp:docPr id="108" name="Straight Connector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20202"/>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w:pict>
            <v:line id="Straight Connector 108" style="position:absolute;z-index:2517519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spid="_x0000_s1026" o:allowincell="f" strokeweight="1pt" from="242.15pt,5.15pt" to="242.15pt,54pt" w14:anchorId="305076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">
              <v:stroke startarrowwidth="narrow" startarrowlength="short" endarrowwidth="narrow" endarrowlength="short"/>
              <w10:wrap anchorx="margin"/>
            </v:line>
          </w:pict>
        </mc:Fallback>
      </mc:AlternateContent>
    </w:r>
    <w:r>
      <w:rPr>
        <w:b/>
        <w:noProof/>
        <w:sz w:val="20"/>
        <w:lang w:val="en-US" w:eastAsia="en-US"/>
      </w:rPr>
      <mc:AlternateContent>
        <mc:Choice Requires="wps">
          <w:drawing>
            <wp:anchor distT="0" distB="0" distL="114300" distR="114300" simplePos="0" relativeHeight="251746816" behindDoc="0" locked="0" layoutInCell="0" allowOverlap="1" wp14:anchorId="3BA004EF" wp14:editId="04EA142D">
              <wp:simplePos x="0" y="0"/>
              <wp:positionH relativeFrom="column">
                <wp:posOffset>-182374</wp:posOffset>
              </wp:positionH>
              <wp:positionV relativeFrom="paragraph">
                <wp:posOffset>57907</wp:posOffset>
              </wp:positionV>
              <wp:extent cx="6423240" cy="0"/>
              <wp:effectExtent l="0" t="0" r="34925" b="19050"/>
              <wp:wrapNone/>
              <wp:docPr id="109" name="Straight Connector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23240" cy="0"/>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w:pict>
            <v:line id="Straight Connector 109" style="position:absolute;z-index:251746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incell="f" strokeweight="1pt" from="-14.35pt,4.55pt" to="491.4pt,4.55pt" w14:anchorId="47F6FB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">
              <v:stroke startarrowwidth="narrow" startarrowlength="short" endarrowwidth="narrow" endarrowlength="short"/>
            </v:line>
          </w:pict>
        </mc:Fallback>
      </mc:AlternateContent>
    </w:r>
    <w:r w:rsidRPr="004A77C0">
      <w:rPr>
        <w:noProof/>
        <w:sz w:val="24"/>
        <w:szCs w:val="24"/>
        <w:lang w:val="en-US" w:eastAsia="en-US"/>
      </w:rPr>
      <mc:AlternateContent>
        <mc:Choice Requires="wps">
          <w:drawing>
            <wp:anchor distT="0" distB="0" distL="114300" distR="114300" simplePos="0" relativeHeight="251758080" behindDoc="0" locked="0" layoutInCell="0" allowOverlap="1" wp14:anchorId="2314C38A" wp14:editId="6E9E39A8">
              <wp:simplePos x="0" y="0"/>
              <wp:positionH relativeFrom="column">
                <wp:posOffset>9951888</wp:posOffset>
              </wp:positionH>
              <wp:positionV relativeFrom="paragraph">
                <wp:posOffset>-4185094</wp:posOffset>
              </wp:positionV>
              <wp:extent cx="678180" cy="0"/>
              <wp:effectExtent l="0" t="0" r="26670" b="19050"/>
              <wp:wrapNone/>
              <wp:docPr id="110" name="Straight Connector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78180" cy="0"/>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w:pict>
            <v:line id="Straight Connector 110" style="position:absolute;z-index:25175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incell="f" strokeweight="1pt" from="783.6pt,-329.55pt" to="837pt,-329.55pt" w14:anchorId="5A68C0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">
              <v:stroke startarrowwidth="narrow" startarrowlength="short" endarrowwidth="narrow" endarrowlength="short"/>
            </v:lin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1513A6" w14:textId="77777777" w:rsidR="00D75C62" w:rsidRDefault="00D75C62">
      <w:r>
        <w:separator/>
      </w:r>
    </w:p>
  </w:footnote>
  <w:footnote w:type="continuationSeparator" w:id="0">
    <w:p w14:paraId="094B3CD6" w14:textId="77777777" w:rsidR="00D75C62" w:rsidRDefault="00D75C6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B5D78C" w14:textId="77777777" w:rsidR="006C4973" w:rsidRDefault="006C4973" w:rsidP="00F21B03">
    <w:pPr>
      <w:pStyle w:val="Header"/>
      <w:jc w:val="center"/>
    </w:pPr>
    <w:r>
      <w:rPr>
        <w:noProof/>
        <w:sz w:val="20"/>
        <w:lang w:val="en-US" w:eastAsia="en-US"/>
      </w:rPr>
      <mc:AlternateContent>
        <mc:Choice Requires="wps">
          <w:drawing>
            <wp:anchor distT="0" distB="0" distL="114300" distR="114300" simplePos="0" relativeHeight="251737600" behindDoc="0" locked="0" layoutInCell="0" allowOverlap="1" wp14:anchorId="67977953" wp14:editId="3916442A">
              <wp:simplePos x="0" y="0"/>
              <wp:positionH relativeFrom="column">
                <wp:posOffset>6229807</wp:posOffset>
              </wp:positionH>
              <wp:positionV relativeFrom="paragraph">
                <wp:posOffset>1574</wp:posOffset>
              </wp:positionV>
              <wp:extent cx="14580" cy="10114915"/>
              <wp:effectExtent l="0" t="0" r="24130" b="19685"/>
              <wp:wrapNone/>
              <wp:docPr id="91"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14580" cy="1011491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xmlns:pic="http://schemas.openxmlformats.org/drawingml/2006/picture">
          <w:pict>
            <v:line id="Line 2" style="position:absolute;flip:x y;z-index:25173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incell="f" strokeweight="1pt" from="490.55pt,.1pt" to="491.7pt,796.55pt" w14:anchorId="3C8A155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">
              <v:stroke startarrowwidth="narrow" startarrowlength="short" endarrowwidth="narrow" endarrowlength="short"/>
            </v:line>
          </w:pict>
        </mc:Fallback>
      </mc:AlternateContent>
    </w:r>
    <w:r>
      <w:rPr>
        <w:rFonts w:ascii=".VnArial" w:hAnsi=".VnArial"/>
        <w:noProof/>
        <w:sz w:val="22"/>
        <w:lang w:val="en-US" w:eastAsia="en-US"/>
      </w:rPr>
      <mc:AlternateContent>
        <mc:Choice Requires="wps">
          <w:drawing>
            <wp:anchor distT="0" distB="0" distL="114300" distR="114300" simplePos="0" relativeHeight="251738624" behindDoc="0" locked="0" layoutInCell="0" allowOverlap="1" wp14:anchorId="2641BF06" wp14:editId="434A12C2">
              <wp:simplePos x="0" y="0"/>
              <wp:positionH relativeFrom="column">
                <wp:posOffset>-185623</wp:posOffset>
              </wp:positionH>
              <wp:positionV relativeFrom="paragraph">
                <wp:posOffset>1574</wp:posOffset>
              </wp:positionV>
              <wp:extent cx="10160" cy="10115016"/>
              <wp:effectExtent l="0" t="0" r="27940" b="19685"/>
              <wp:wrapNone/>
              <wp:docPr id="92"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0160" cy="10115016"/>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xmlns:pic="http://schemas.openxmlformats.org/drawingml/2006/picture">
          <w:pict>
            <v:line id="Line 11" style="position:absolute;flip:y;z-index:25173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incell="f" strokeweight="1pt" from="-14.6pt,.1pt" to="-13.8pt,796.55pt" w14:anchorId="25D7DC1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">
              <v:stroke startarrowwidth="narrow" startarrowlength="short" endarrowwidth="narrow" endarrowlength="short"/>
            </v:line>
          </w:pict>
        </mc:Fallback>
      </mc:AlternateContent>
    </w:r>
    <w:r>
      <w:rPr>
        <w:noProof/>
        <w:lang w:val="en-US" w:eastAsia="en-US"/>
      </w:rPr>
      <w:drawing>
        <wp:anchor distT="0" distB="0" distL="114300" distR="114300" simplePos="0" relativeHeight="251741696" behindDoc="1" locked="0" layoutInCell="1" allowOverlap="1" wp14:anchorId="0BBE848E" wp14:editId="26EFFA87">
          <wp:simplePos x="0" y="0"/>
          <wp:positionH relativeFrom="margin">
            <wp:posOffset>2240280</wp:posOffset>
          </wp:positionH>
          <wp:positionV relativeFrom="margin">
            <wp:posOffset>-655320</wp:posOffset>
          </wp:positionV>
          <wp:extent cx="1689100" cy="307975"/>
          <wp:effectExtent l="0" t="0" r="635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1689100" cy="307975"/>
                  </a:xfrm>
                  <a:prstGeom prst="rect">
                    <a:avLst/>
                  </a:prstGeom>
                  <a:noFill/>
                  <a:ln>
                    <a:noFill/>
                  </a:ln>
                </pic:spPr>
              </pic:pic>
            </a:graphicData>
          </a:graphic>
        </wp:anchor>
      </w:drawing>
    </w:r>
    <w:r>
      <w:rPr>
        <w:noProof/>
        <w:sz w:val="20"/>
        <w:lang w:val="en-US" w:eastAsia="en-US"/>
      </w:rPr>
      <mc:AlternateContent>
        <mc:Choice Requires="wps">
          <w:drawing>
            <wp:anchor distT="0" distB="0" distL="114300" distR="114300" simplePos="0" relativeHeight="251740672" behindDoc="0" locked="0" layoutInCell="0" allowOverlap="1" wp14:anchorId="5F6AD6B2" wp14:editId="20BB59B6">
              <wp:simplePos x="0" y="0"/>
              <wp:positionH relativeFrom="margin">
                <wp:posOffset>3078253</wp:posOffset>
              </wp:positionH>
              <wp:positionV relativeFrom="paragraph">
                <wp:posOffset>-455623</wp:posOffset>
              </wp:positionV>
              <wp:extent cx="635" cy="457835"/>
              <wp:effectExtent l="0" t="0" r="37465" b="18415"/>
              <wp:wrapNone/>
              <wp:docPr id="94"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35" cy="45783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xmlns:pic="http://schemas.openxmlformats.org/drawingml/2006/picture">
          <w:pict>
            <v:line id="Line 14" style="position:absolute;flip:y;z-index:25174067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page;mso-height-relative:page" o:spid="_x0000_s1026" o:allowincell="f" strokeweight="1pt" from="242.4pt,-35.9pt" to="242.45pt,.15pt" w14:anchorId="6548976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">
              <v:stroke startarrowwidth="narrow" startarrowlength="short" endarrowwidth="narrow" endarrowlength="short"/>
              <w10:wrap anchorx="margin"/>
            </v:line>
          </w:pict>
        </mc:Fallback>
      </mc:AlternateContent>
    </w:r>
    <w:r>
      <w:rPr>
        <w:noProof/>
        <w:sz w:val="20"/>
        <w:lang w:val="en-US" w:eastAsia="en-US"/>
      </w:rPr>
      <mc:AlternateContent>
        <mc:Choice Requires="wps">
          <w:drawing>
            <wp:anchor distT="0" distB="0" distL="114300" distR="114300" simplePos="0" relativeHeight="251739648" behindDoc="0" locked="0" layoutInCell="0" allowOverlap="1" wp14:anchorId="4E6D55EF" wp14:editId="5386A237">
              <wp:simplePos x="0" y="0"/>
              <wp:positionH relativeFrom="column">
                <wp:posOffset>-167640</wp:posOffset>
              </wp:positionH>
              <wp:positionV relativeFrom="paragraph">
                <wp:posOffset>6350</wp:posOffset>
              </wp:positionV>
              <wp:extent cx="6401435" cy="635"/>
              <wp:effectExtent l="0" t="0" r="0" b="0"/>
              <wp:wrapNone/>
              <wp:docPr id="97"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01435" cy="635"/>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xmlns:pic="http://schemas.openxmlformats.org/drawingml/2006/picture">
          <w:pict>
            <v:line id="Line 12" style="position:absolute;z-index:25173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spid="_x0000_s1026" o:allowincell="f" strokeweight="1pt" from="-13.2pt,.5pt" to="490.85pt,.55pt" w14:anchorId="6D6FDC7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">
              <v:stroke startarrowwidth="narrow" startarrowlength="short" endarrowwidth="narrow" endarrowlength="short"/>
            </v:line>
          </w:pict>
        </mc:Fallback>
      </mc:AlternateContent>
    </w:r>
  </w:p>
  <w:p w14:paraId="301B0D4C" w14:textId="77777777" w:rsidR="006C4973" w:rsidRPr="00F21B03" w:rsidRDefault="006C4973" w:rsidP="00F21B03">
    <w:pPr>
      <w:pStyle w:val="Header"/>
    </w:pPr>
    <w:r>
      <w:rPr>
        <w:noProof/>
        <w:sz w:val="20"/>
        <w:lang w:val="en-US" w:eastAsia="en-US"/>
      </w:rPr>
      <mc:AlternateContent>
        <mc:Choice Requires="wps">
          <w:drawing>
            <wp:anchor distT="0" distB="0" distL="114300" distR="114300" simplePos="0" relativeHeight="251744768" behindDoc="0" locked="0" layoutInCell="1" allowOverlap="1" wp14:anchorId="6F0A0380" wp14:editId="6E353870">
              <wp:simplePos x="0" y="0"/>
              <wp:positionH relativeFrom="leftMargin">
                <wp:posOffset>-17780</wp:posOffset>
              </wp:positionH>
              <wp:positionV relativeFrom="paragraph">
                <wp:posOffset>525780</wp:posOffset>
              </wp:positionV>
              <wp:extent cx="633095" cy="2875915"/>
              <wp:effectExtent l="0" t="0" r="14605" b="19685"/>
              <wp:wrapNone/>
              <wp:docPr id="93"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3095" cy="2875915"/>
                      </a:xfrm>
                      <a:prstGeom prst="rect">
                        <a:avLst/>
                      </a:prstGeom>
                      <a:solidFill>
                        <a:srgbClr val="FFFFFF"/>
                      </a:solidFill>
                      <a:ln w="9525">
                        <a:solidFill>
                          <a:srgbClr val="FFFFFF"/>
                        </a:solidFill>
                        <a:miter lim="800000"/>
                        <a:headEnd/>
                        <a:tailEnd/>
                      </a:ln>
                    </wps:spPr>
                    <wps:txbx>
                      <w:txbxContent>
                        <w:p w14:paraId="4DC49B60" w14:textId="77777777" w:rsidR="006C4973" w:rsidRPr="00EA4F84" w:rsidRDefault="006C4973" w:rsidP="00F21B03">
                          <w:pPr>
                            <w:pStyle w:val="HeaderFooter2"/>
                          </w:pPr>
                          <w:r w:rsidRPr="00EA4F84">
                            <w:t>Bản quyền Công ty</w:t>
                          </w:r>
                        </w:p>
                        <w:p w14:paraId="0A8992C3" w14:textId="77777777" w:rsidR="006C4973" w:rsidRPr="00EA4F84" w:rsidRDefault="006C4973" w:rsidP="00F21B03">
                          <w:pPr>
                            <w:pStyle w:val="HeaderFooter2"/>
                          </w:pPr>
                          <w:r w:rsidRPr="00EA4F84">
                            <w:t>Không được sao chụp, phân phát, trao đổi, sử dụng dưới bất kỳ</w:t>
                          </w:r>
                        </w:p>
                        <w:p w14:paraId="5ACFF0FF" w14:textId="77777777" w:rsidR="006C4973" w:rsidRPr="00EA4F84" w:rsidRDefault="006C4973" w:rsidP="00F21B03">
                          <w:pPr>
                            <w:pStyle w:val="HeaderFooter2"/>
                          </w:pPr>
                          <w:r w:rsidRPr="00EA4F84">
                            <w:t>hình thức nào nếu không được sự chấp thuận bằng văn bản của</w:t>
                          </w:r>
                        </w:p>
                        <w:p w14:paraId="765D3C47" w14:textId="77777777" w:rsidR="006C4973" w:rsidRPr="00EA4F84" w:rsidRDefault="006C4973" w:rsidP="00F21B03">
                          <w:pPr>
                            <w:pStyle w:val="HeaderFooter2"/>
                          </w:pPr>
                          <w:r w:rsidRPr="00EA4F84">
                            <w:t>Công ty Cổ phần Công nghệ Công nghiệp BCVT (VNPT Technology)</w:t>
                          </w:r>
                        </w:p>
                      </w:txbxContent>
                    </wps:txbx>
                    <wps:bodyPr rot="0" vert="vert270"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F0A0380" id="_x0000_t202" coordsize="21600,21600" o:spt="202" path="m,l,21600r21600,l21600,xe">
              <v:stroke joinstyle="miter"/>
              <v:path gradientshapeok="t" o:connecttype="rect"/>
            </v:shapetype>
            <v:shape id="Text Box 17" o:spid="_x0000_s1026" type="#_x0000_t202" style="position:absolute;left:0;text-align:left;margin-left:-1.4pt;margin-top:41.4pt;width:49.85pt;height:226.45pt;z-index:251744768;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" strokecolor="white">
              <v:textbox style="layout-flow:vertical;mso-layout-flow-alt:bottom-to-top">
                <w:txbxContent>
                  <w:p w14:paraId="4DC49B60" w14:textId="77777777" w:rsidR="006C4973" w:rsidRPr="00EA4F84" w:rsidRDefault="006C4973" w:rsidP="00F21B03">
                    <w:pPr>
                      <w:pStyle w:val="HeaderFooter2"/>
                    </w:pPr>
                    <w:r w:rsidRPr="00EA4F84">
                      <w:t>Bản quyền Công ty</w:t>
                    </w:r>
                  </w:p>
                  <w:p w14:paraId="0A8992C3" w14:textId="77777777" w:rsidR="006C4973" w:rsidRPr="00EA4F84" w:rsidRDefault="006C4973" w:rsidP="00F21B03">
                    <w:pPr>
                      <w:pStyle w:val="HeaderFooter2"/>
                    </w:pPr>
                    <w:r w:rsidRPr="00EA4F84">
                      <w:t>Không được sao chụp, phân phát, trao đổi, sử dụng dưới bất kỳ</w:t>
                    </w:r>
                  </w:p>
                  <w:p w14:paraId="5ACFF0FF" w14:textId="77777777" w:rsidR="006C4973" w:rsidRPr="00EA4F84" w:rsidRDefault="006C4973" w:rsidP="00F21B03">
                    <w:pPr>
                      <w:pStyle w:val="HeaderFooter2"/>
                    </w:pPr>
                    <w:r w:rsidRPr="00EA4F84">
                      <w:t>hình thức nào nếu không được sự chấp thuận bằng văn bản của</w:t>
                    </w:r>
                  </w:p>
                  <w:p w14:paraId="765D3C47" w14:textId="77777777" w:rsidR="006C4973" w:rsidRPr="00EA4F84" w:rsidRDefault="006C4973" w:rsidP="00F21B03">
                    <w:pPr>
                      <w:pStyle w:val="HeaderFooter2"/>
                    </w:pPr>
                    <w:r w:rsidRPr="00EA4F84">
                      <w:t>Công ty Cổ phần Công nghệ Công nghiệp BCVT (VNPT Technology)</w:t>
                    </w:r>
                  </w:p>
                </w:txbxContent>
              </v:textbox>
              <w10:wrap anchorx="margin"/>
            </v:shape>
          </w:pict>
        </mc:Fallback>
      </mc:AlternateContent>
    </w:r>
    <w:r w:rsidRPr="004A77C0">
      <w:rPr>
        <w:noProof/>
        <w:sz w:val="24"/>
        <w:szCs w:val="24"/>
        <w:lang w:val="en-US" w:eastAsia="en-US"/>
      </w:rPr>
      <mc:AlternateContent>
        <mc:Choice Requires="wps">
          <w:drawing>
            <wp:anchor distT="0" distB="0" distL="114300" distR="114300" simplePos="0" relativeHeight="251743744" behindDoc="0" locked="0" layoutInCell="0" allowOverlap="1" wp14:anchorId="0AC3131B" wp14:editId="78C0B45E">
              <wp:simplePos x="0" y="0"/>
              <wp:positionH relativeFrom="page">
                <wp:posOffset>7037070</wp:posOffset>
              </wp:positionH>
              <wp:positionV relativeFrom="paragraph">
                <wp:posOffset>4511040</wp:posOffset>
              </wp:positionV>
              <wp:extent cx="501650" cy="0"/>
              <wp:effectExtent l="0" t="0" r="12700" b="19050"/>
              <wp:wrapNone/>
              <wp:docPr id="95" name="Straight Connector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01650" cy="0"/>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xmlns:pic="http://schemas.openxmlformats.org/drawingml/2006/picture">
          <w:pict>
            <v:line id="Straight Connector 95" style="position:absolute;flip:x y;z-index:2517437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o:spid="_x0000_s1026" o:allowincell="f" strokeweight="1pt" from="554.1pt,355.2pt" to="593.6pt,355.2pt" w14:anchorId="57F1292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">
              <v:stroke startarrowwidth="narrow" startarrowlength="short" endarrowwidth="narrow" endarrowlength="short"/>
              <w10:wrap anchorx="page"/>
            </v:line>
          </w:pict>
        </mc:Fallback>
      </mc:AlternateContent>
    </w:r>
    <w:r w:rsidRPr="004A77C0">
      <w:rPr>
        <w:noProof/>
        <w:sz w:val="24"/>
        <w:szCs w:val="24"/>
        <w:lang w:val="en-US" w:eastAsia="en-US"/>
      </w:rPr>
      <mc:AlternateContent>
        <mc:Choice Requires="wps">
          <w:drawing>
            <wp:anchor distT="0" distB="0" distL="114300" distR="114300" simplePos="0" relativeHeight="251742720" behindDoc="0" locked="0" layoutInCell="0" allowOverlap="1" wp14:anchorId="13D477E2" wp14:editId="5907C4C9">
              <wp:simplePos x="0" y="0"/>
              <wp:positionH relativeFrom="page">
                <wp:posOffset>0</wp:posOffset>
              </wp:positionH>
              <wp:positionV relativeFrom="page">
                <wp:posOffset>5143500</wp:posOffset>
              </wp:positionV>
              <wp:extent cx="628650" cy="0"/>
              <wp:effectExtent l="0" t="0" r="19050" b="19050"/>
              <wp:wrapNone/>
              <wp:docPr id="96" name="Straight Connector 9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28650" cy="0"/>
                      </a:xfrm>
                      <a:prstGeom prst="line">
                        <a:avLst/>
                      </a:prstGeom>
                      <a:noFill/>
                      <a:ln w="12700">
                        <a:solidFill>
                          <a:srgbClr val="000000"/>
                        </a:solidFill>
                        <a:round/>
                        <a:headEnd type="none" w="sm" len="sm"/>
                        <a:tailEnd type="none" w="sm" len="sm"/>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xmlns:a="http://schemas.openxmlformats.org/drawingml/2006/main" xmlns:a14="http://schemas.microsoft.com/office/drawing/2010/main" xmlns:pic="http://schemas.openxmlformats.org/drawingml/2006/picture">
          <w:pict>
            <v:line id="Straight Connector 96" style="position:absolute;flip:x y;z-index:2517427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 o:spid="_x0000_s1026" o:allowincell="f" strokeweight="1pt" from="0,405pt" to="49.5pt,405pt" w14:anchorId="29162DB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">
              <v:stroke startarrowwidth="narrow" startarrowlength="short" endarrowwidth="narrow" endarrowlength="short"/>
              <w10:wrap anchorx="page" anchory="page"/>
            </v:lin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2424D42E"/>
    <w:lvl w:ilvl="0">
      <w:start w:val="1"/>
      <w:numFmt w:val="decimal"/>
      <w:pStyle w:val="Heading1"/>
      <w:lvlText w:val="%1."/>
      <w:legacy w:legacy="1" w:legacySpace="144" w:legacyIndent="0"/>
      <w:lvlJc w:val="left"/>
      <w:pPr>
        <w:ind w:left="0" w:firstLine="0"/>
      </w:pPr>
      <w:rPr>
        <w:b/>
      </w:rPr>
    </w:lvl>
    <w:lvl w:ilvl="1">
      <w:start w:val="1"/>
      <w:numFmt w:val="decimal"/>
      <w:pStyle w:val="Heading2"/>
      <w:lvlText w:val="%1.%2"/>
      <w:legacy w:legacy="1" w:legacySpace="144" w:legacyIndent="0"/>
      <w:lvlJc w:val="left"/>
      <w:pPr>
        <w:ind w:left="0" w:firstLine="0"/>
      </w:pPr>
    </w:lvl>
    <w:lvl w:ilvl="2">
      <w:start w:val="1"/>
      <w:numFmt w:val="decimal"/>
      <w:pStyle w:val="Heading3"/>
      <w:lvlText w:val="%1.%2.%3"/>
      <w:legacy w:legacy="1" w:legacySpace="144" w:legacyIndent="0"/>
      <w:lvlJc w:val="left"/>
      <w:pPr>
        <w:ind w:left="0" w:firstLine="0"/>
      </w:pPr>
    </w:lvl>
    <w:lvl w:ilvl="3">
      <w:start w:val="1"/>
      <w:numFmt w:val="decimal"/>
      <w:pStyle w:val="Heading4"/>
      <w:lvlText w:val="%1.%2.%3.%4"/>
      <w:legacy w:legacy="1" w:legacySpace="144" w:legacyIndent="0"/>
      <w:lvlJc w:val="left"/>
      <w:pPr>
        <w:ind w:left="0" w:firstLine="0"/>
      </w:pPr>
    </w:lvl>
    <w:lvl w:ilvl="4">
      <w:start w:val="1"/>
      <w:numFmt w:val="decimal"/>
      <w:pStyle w:val="Heading5"/>
      <w:lvlText w:val="%1.%2.%3.%4.%5"/>
      <w:legacy w:legacy="1" w:legacySpace="144" w:legacyIndent="0"/>
      <w:lvlJc w:val="left"/>
      <w:pPr>
        <w:ind w:left="0" w:firstLine="0"/>
      </w:pPr>
    </w:lvl>
    <w:lvl w:ilvl="5">
      <w:start w:val="1"/>
      <w:numFmt w:val="decimal"/>
      <w:pStyle w:val="Heading6"/>
      <w:lvlText w:val="%1.%2.%3.%4.%5.%6"/>
      <w:legacy w:legacy="1" w:legacySpace="144" w:legacyIndent="0"/>
      <w:lvlJc w:val="left"/>
      <w:pPr>
        <w:ind w:left="0" w:firstLine="0"/>
      </w:pPr>
    </w:lvl>
    <w:lvl w:ilvl="6">
      <w:start w:val="1"/>
      <w:numFmt w:val="decimal"/>
      <w:pStyle w:val="Heading7"/>
      <w:lvlText w:val="%1.%2.%3.%4.%5.%6.%7"/>
      <w:legacy w:legacy="1" w:legacySpace="144" w:legacyIndent="0"/>
      <w:lvlJc w:val="left"/>
      <w:pPr>
        <w:ind w:left="0" w:firstLine="0"/>
      </w:pPr>
    </w:lvl>
    <w:lvl w:ilvl="7">
      <w:start w:val="1"/>
      <w:numFmt w:val="decimal"/>
      <w:pStyle w:val="Heading8"/>
      <w:lvlText w:val="%1.%2.%3.%4.%5.%6.%7.%8"/>
      <w:legacy w:legacy="1" w:legacySpace="144" w:legacyIndent="0"/>
      <w:lvlJc w:val="left"/>
      <w:pPr>
        <w:ind w:left="0" w:firstLine="0"/>
      </w:pPr>
    </w:lvl>
    <w:lvl w:ilvl="8">
      <w:start w:val="1"/>
      <w:numFmt w:val="decimal"/>
      <w:pStyle w:val="Heading9"/>
      <w:lvlText w:val="%1.%2.%3.%4.%5.%6.%7.%8.%9"/>
      <w:legacy w:legacy="1" w:legacySpace="144" w:legacyIndent="0"/>
      <w:lvlJc w:val="left"/>
      <w:pPr>
        <w:ind w:left="0" w:firstLine="0"/>
      </w:pPr>
    </w:lvl>
  </w:abstractNum>
  <w:abstractNum w:abstractNumId="1" w15:restartNumberingAfterBreak="0">
    <w:nsid w:val="014444A8"/>
    <w:multiLevelType w:val="hybridMultilevel"/>
    <w:tmpl w:val="2732F3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AF2E39"/>
    <w:multiLevelType w:val="hybridMultilevel"/>
    <w:tmpl w:val="0F1ACD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45C70F8"/>
    <w:multiLevelType w:val="multilevel"/>
    <w:tmpl w:val="78F27D92"/>
    <w:lvl w:ilvl="0">
      <w:start w:val="1"/>
      <w:numFmt w:val="decimal"/>
      <w:suff w:val="space"/>
      <w:lvlText w:val="%1."/>
      <w:lvlJc w:val="left"/>
      <w:pPr>
        <w:ind w:left="432" w:hanging="432"/>
      </w:pPr>
      <w:rPr>
        <w:rFonts w:ascii="Times New Roman" w:hAnsi="Times New Roman" w:hint="default"/>
        <w:b/>
        <w:i w:val="0"/>
        <w:sz w:val="28"/>
      </w:rPr>
    </w:lvl>
    <w:lvl w:ilvl="1">
      <w:start w:val="1"/>
      <w:numFmt w:val="decimal"/>
      <w:suff w:val="space"/>
      <w:lvlText w:val="%1.%2"/>
      <w:lvlJc w:val="left"/>
      <w:pPr>
        <w:ind w:left="576" w:hanging="576"/>
      </w:pPr>
      <w:rPr>
        <w:rFonts w:ascii="Times New Roman" w:hAnsi="Times New Roman" w:cs="Times New Roman" w:hint="default"/>
        <w:b/>
        <w:bCs w:val="0"/>
        <w:i w:val="0"/>
        <w:iCs w:val="0"/>
        <w:caps w:val="0"/>
        <w:smallCaps w:val="0"/>
        <w:strike w:val="0"/>
        <w:dstrike w:val="0"/>
        <w:noProof w:val="0"/>
        <w:vanish w:val="0"/>
        <w:spacing w:val="0"/>
        <w:kern w:val="0"/>
        <w:position w:val="0"/>
        <w:sz w:val="28"/>
        <w:u w:val="none"/>
        <w:vertAlign w:val="baseline"/>
        <w:em w:val="none"/>
      </w:rPr>
    </w:lvl>
    <w:lvl w:ilvl="2">
      <w:start w:val="1"/>
      <w:numFmt w:val="decimal"/>
      <w:lvlText w:val="%1.%2.%3"/>
      <w:lvlJc w:val="left"/>
      <w:pPr>
        <w:ind w:left="612" w:hanging="612"/>
      </w:pPr>
      <w:rPr>
        <w:rFonts w:ascii="Times New Roman" w:hAnsi="Times New Roman" w:hint="default"/>
        <w:b/>
        <w:i w:val="0"/>
        <w:sz w:val="26"/>
      </w:rPr>
    </w:lvl>
    <w:lvl w:ilvl="3">
      <w:start w:val="1"/>
      <w:numFmt w:val="decimal"/>
      <w:lvlText w:val="%1.%2.%3.%4"/>
      <w:lvlJc w:val="left"/>
      <w:pPr>
        <w:ind w:left="864" w:hanging="864"/>
      </w:pPr>
      <w:rPr>
        <w:rFonts w:ascii="Times New Roman" w:hAnsi="Times New Roman" w:hint="default"/>
        <w:b/>
        <w:i w:val="0"/>
        <w:sz w:val="24"/>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4" w15:restartNumberingAfterBreak="0">
    <w:nsid w:val="1EC11A88"/>
    <w:multiLevelType w:val="hybridMultilevel"/>
    <w:tmpl w:val="29E0D66E"/>
    <w:lvl w:ilvl="0" w:tplc="04090001">
      <w:start w:val="2"/>
      <w:numFmt w:val="bullet"/>
      <w:lvlText w:val="-"/>
      <w:lvlJc w:val="left"/>
      <w:pPr>
        <w:ind w:left="720" w:hanging="360"/>
      </w:pPr>
      <w:rPr>
        <w:rFonts w:ascii="Verdana" w:eastAsia="Times New Roman" w:hAnsi="Verdana" w:cs="Times New Roman"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9F35C42"/>
    <w:multiLevelType w:val="hybridMultilevel"/>
    <w:tmpl w:val="176CFB8E"/>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9557E45"/>
    <w:multiLevelType w:val="hybridMultilevel"/>
    <w:tmpl w:val="FFC85114"/>
    <w:lvl w:ilvl="0" w:tplc="0FD246B8">
      <w:start w:val="1"/>
      <w:numFmt w:val="bullet"/>
      <w:pStyle w:val="Bullet1"/>
      <w:lvlText w:val="-"/>
      <w:lvlJc w:val="left"/>
      <w:pPr>
        <w:ind w:left="720" w:hanging="360"/>
      </w:pPr>
      <w:rPr>
        <w:rFonts w:ascii="Segoe UI" w:eastAsia="Calibri" w:hAnsi="Segoe UI" w:cs="Segoe UI" w:hint="default"/>
      </w:rPr>
    </w:lvl>
    <w:lvl w:ilvl="1" w:tplc="E33033A2">
      <w:start w:val="1"/>
      <w:numFmt w:val="bullet"/>
      <w:pStyle w:val="Bullet2"/>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49E639F4"/>
    <w:multiLevelType w:val="hybridMultilevel"/>
    <w:tmpl w:val="13528AC6"/>
    <w:lvl w:ilvl="0" w:tplc="04090001">
      <w:start w:val="2"/>
      <w:numFmt w:val="bullet"/>
      <w:lvlText w:val="-"/>
      <w:lvlJc w:val="left"/>
      <w:pPr>
        <w:ind w:left="720" w:hanging="360"/>
      </w:pPr>
      <w:rPr>
        <w:rFonts w:ascii="Verdana" w:eastAsia="Times New Roman" w:hAnsi="Verdana"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51544290"/>
    <w:multiLevelType w:val="hybridMultilevel"/>
    <w:tmpl w:val="9A8C6B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73031038"/>
    <w:multiLevelType w:val="hybridMultilevel"/>
    <w:tmpl w:val="AED004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start w:val="1"/>
      <w:numFmt w:val="bullet"/>
      <w:lvlText w:val=""/>
      <w:lvlJc w:val="left"/>
      <w:pPr>
        <w:ind w:left="2520" w:hanging="360"/>
      </w:pPr>
      <w:rPr>
        <w:rFonts w:ascii="Symbol" w:hAnsi="Symbol" w:hint="default"/>
      </w:rPr>
    </w:lvl>
    <w:lvl w:ilvl="4" w:tplc="04090003">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74CA3446"/>
    <w:multiLevelType w:val="hybridMultilevel"/>
    <w:tmpl w:val="1CC035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598099382">
    <w:abstractNumId w:val="0"/>
  </w:num>
  <w:num w:numId="2" w16cid:durableId="1814827043">
    <w:abstractNumId w:val="3"/>
  </w:num>
  <w:num w:numId="3" w16cid:durableId="57022315">
    <w:abstractNumId w:val="10"/>
  </w:num>
  <w:num w:numId="4" w16cid:durableId="1586375839">
    <w:abstractNumId w:val="8"/>
  </w:num>
  <w:num w:numId="5" w16cid:durableId="1634406814">
    <w:abstractNumId w:val="6"/>
  </w:num>
  <w:num w:numId="6" w16cid:durableId="608393790">
    <w:abstractNumId w:val="10"/>
  </w:num>
  <w:num w:numId="7" w16cid:durableId="415833332">
    <w:abstractNumId w:val="10"/>
  </w:num>
  <w:num w:numId="8" w16cid:durableId="1809475125">
    <w:abstractNumId w:val="2"/>
  </w:num>
  <w:num w:numId="9" w16cid:durableId="1493569219">
    <w:abstractNumId w:val="4"/>
  </w:num>
  <w:num w:numId="10" w16cid:durableId="809515077">
    <w:abstractNumId w:val="7"/>
  </w:num>
  <w:num w:numId="11" w16cid:durableId="617953838">
    <w:abstractNumId w:val="5"/>
  </w:num>
  <w:num w:numId="12" w16cid:durableId="696203605">
    <w:abstractNumId w:val="9"/>
  </w:num>
  <w:num w:numId="13" w16cid:durableId="1852639950">
    <w:abstractNumId w:val="1"/>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attachedTemplate r:id="rId1"/>
  <w:defaultTabStop w:val="720"/>
  <w:drawingGridHorizontalSpacing w:val="130"/>
  <w:drawingGridVerticalSpacing w:val="120"/>
  <w:displayHorizontalDrawingGridEvery w:val="2"/>
  <w:displayVerticalDrawingGridEvery w:val="0"/>
  <w:characterSpacingControl w:val="doNotCompress"/>
  <w:hdrShapeDefaults>
    <o:shapedefaults v:ext="edit" spidmax="2050"/>
  </w:hdrShapeDefaults>
  <w:footnotePr>
    <w:footnote w:id="-1"/>
    <w:footnote w:id="0"/>
  </w:footnotePr>
  <w:endnotePr>
    <w:endnote w:id="-1"/>
    <w:endnote w:id="0"/>
  </w:endnotePr>
  <w:compat>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666D1"/>
    <w:rsid w:val="0000186E"/>
    <w:rsid w:val="000046BB"/>
    <w:rsid w:val="00005EE9"/>
    <w:rsid w:val="000062B1"/>
    <w:rsid w:val="00006EF7"/>
    <w:rsid w:val="000114EB"/>
    <w:rsid w:val="000118A4"/>
    <w:rsid w:val="00011AB3"/>
    <w:rsid w:val="00013F94"/>
    <w:rsid w:val="00014772"/>
    <w:rsid w:val="0001610E"/>
    <w:rsid w:val="00017E5F"/>
    <w:rsid w:val="000219FD"/>
    <w:rsid w:val="00021B5A"/>
    <w:rsid w:val="00022117"/>
    <w:rsid w:val="00025923"/>
    <w:rsid w:val="00031300"/>
    <w:rsid w:val="000313F3"/>
    <w:rsid w:val="00032497"/>
    <w:rsid w:val="00032CBD"/>
    <w:rsid w:val="00034655"/>
    <w:rsid w:val="00034D8F"/>
    <w:rsid w:val="00035B58"/>
    <w:rsid w:val="00035E2A"/>
    <w:rsid w:val="000361B8"/>
    <w:rsid w:val="0003687C"/>
    <w:rsid w:val="00040534"/>
    <w:rsid w:val="00042444"/>
    <w:rsid w:val="00042510"/>
    <w:rsid w:val="00042EFA"/>
    <w:rsid w:val="00042F66"/>
    <w:rsid w:val="00044709"/>
    <w:rsid w:val="00045124"/>
    <w:rsid w:val="000463A5"/>
    <w:rsid w:val="000473F3"/>
    <w:rsid w:val="00047EFA"/>
    <w:rsid w:val="0005095A"/>
    <w:rsid w:val="00050B75"/>
    <w:rsid w:val="0005161C"/>
    <w:rsid w:val="00052E3A"/>
    <w:rsid w:val="000539FC"/>
    <w:rsid w:val="00053A1B"/>
    <w:rsid w:val="00053B7F"/>
    <w:rsid w:val="0005454B"/>
    <w:rsid w:val="00056E1C"/>
    <w:rsid w:val="00061A58"/>
    <w:rsid w:val="00065520"/>
    <w:rsid w:val="00067C89"/>
    <w:rsid w:val="00067DFB"/>
    <w:rsid w:val="00067E29"/>
    <w:rsid w:val="00071A99"/>
    <w:rsid w:val="0007218B"/>
    <w:rsid w:val="00072398"/>
    <w:rsid w:val="00072945"/>
    <w:rsid w:val="0007413A"/>
    <w:rsid w:val="000741AD"/>
    <w:rsid w:val="0007446D"/>
    <w:rsid w:val="00074F7E"/>
    <w:rsid w:val="00076CD1"/>
    <w:rsid w:val="0007748E"/>
    <w:rsid w:val="00077831"/>
    <w:rsid w:val="000779A9"/>
    <w:rsid w:val="000800A4"/>
    <w:rsid w:val="0008030F"/>
    <w:rsid w:val="0008163B"/>
    <w:rsid w:val="0008276B"/>
    <w:rsid w:val="00082BD7"/>
    <w:rsid w:val="00083EDC"/>
    <w:rsid w:val="0008701D"/>
    <w:rsid w:val="00087B6B"/>
    <w:rsid w:val="000925A2"/>
    <w:rsid w:val="000931A0"/>
    <w:rsid w:val="00093419"/>
    <w:rsid w:val="00093E46"/>
    <w:rsid w:val="0009443B"/>
    <w:rsid w:val="00094569"/>
    <w:rsid w:val="00095399"/>
    <w:rsid w:val="00097338"/>
    <w:rsid w:val="00097FDF"/>
    <w:rsid w:val="000A06E7"/>
    <w:rsid w:val="000A0DB6"/>
    <w:rsid w:val="000A1455"/>
    <w:rsid w:val="000A1799"/>
    <w:rsid w:val="000A19C4"/>
    <w:rsid w:val="000A238A"/>
    <w:rsid w:val="000A2FE5"/>
    <w:rsid w:val="000A329C"/>
    <w:rsid w:val="000B1659"/>
    <w:rsid w:val="000B240F"/>
    <w:rsid w:val="000B2D25"/>
    <w:rsid w:val="000B4365"/>
    <w:rsid w:val="000B5E82"/>
    <w:rsid w:val="000B760F"/>
    <w:rsid w:val="000B7A80"/>
    <w:rsid w:val="000C0A33"/>
    <w:rsid w:val="000C1C44"/>
    <w:rsid w:val="000C2E91"/>
    <w:rsid w:val="000C2FCA"/>
    <w:rsid w:val="000C3091"/>
    <w:rsid w:val="000C3319"/>
    <w:rsid w:val="000C4CAC"/>
    <w:rsid w:val="000C4CC5"/>
    <w:rsid w:val="000D0BE5"/>
    <w:rsid w:val="000D1364"/>
    <w:rsid w:val="000D151D"/>
    <w:rsid w:val="000D22E0"/>
    <w:rsid w:val="000D6A3B"/>
    <w:rsid w:val="000D6A9C"/>
    <w:rsid w:val="000E15F8"/>
    <w:rsid w:val="000E1AE9"/>
    <w:rsid w:val="000E1DD7"/>
    <w:rsid w:val="000E2998"/>
    <w:rsid w:val="000E3E39"/>
    <w:rsid w:val="000E3EFD"/>
    <w:rsid w:val="000E4CF2"/>
    <w:rsid w:val="000E60C7"/>
    <w:rsid w:val="000E7725"/>
    <w:rsid w:val="000F0925"/>
    <w:rsid w:val="000F2EE6"/>
    <w:rsid w:val="000F545B"/>
    <w:rsid w:val="000F5621"/>
    <w:rsid w:val="000F6CE1"/>
    <w:rsid w:val="001001D9"/>
    <w:rsid w:val="001002AA"/>
    <w:rsid w:val="001007DC"/>
    <w:rsid w:val="00100AED"/>
    <w:rsid w:val="00100DB8"/>
    <w:rsid w:val="0010348E"/>
    <w:rsid w:val="0010357C"/>
    <w:rsid w:val="00103A72"/>
    <w:rsid w:val="00104852"/>
    <w:rsid w:val="00105236"/>
    <w:rsid w:val="00105865"/>
    <w:rsid w:val="00106003"/>
    <w:rsid w:val="00106F18"/>
    <w:rsid w:val="001075EA"/>
    <w:rsid w:val="00111BBD"/>
    <w:rsid w:val="001124C6"/>
    <w:rsid w:val="001125E8"/>
    <w:rsid w:val="0011382D"/>
    <w:rsid w:val="00113C6F"/>
    <w:rsid w:val="001140C1"/>
    <w:rsid w:val="0011468D"/>
    <w:rsid w:val="0011532D"/>
    <w:rsid w:val="001167F8"/>
    <w:rsid w:val="00123EE7"/>
    <w:rsid w:val="0012471C"/>
    <w:rsid w:val="00124E6F"/>
    <w:rsid w:val="0012558C"/>
    <w:rsid w:val="0012792C"/>
    <w:rsid w:val="00130450"/>
    <w:rsid w:val="001306A4"/>
    <w:rsid w:val="00130789"/>
    <w:rsid w:val="00137C57"/>
    <w:rsid w:val="00137EB2"/>
    <w:rsid w:val="00140F3A"/>
    <w:rsid w:val="001424AE"/>
    <w:rsid w:val="001426B5"/>
    <w:rsid w:val="00142CDF"/>
    <w:rsid w:val="00142D89"/>
    <w:rsid w:val="00143431"/>
    <w:rsid w:val="001449A4"/>
    <w:rsid w:val="00145D0D"/>
    <w:rsid w:val="00146AA9"/>
    <w:rsid w:val="00146F76"/>
    <w:rsid w:val="00147372"/>
    <w:rsid w:val="0014741E"/>
    <w:rsid w:val="001476DD"/>
    <w:rsid w:val="0015027B"/>
    <w:rsid w:val="001509C1"/>
    <w:rsid w:val="00151917"/>
    <w:rsid w:val="00152616"/>
    <w:rsid w:val="00153CD8"/>
    <w:rsid w:val="00154438"/>
    <w:rsid w:val="00154899"/>
    <w:rsid w:val="00154E2A"/>
    <w:rsid w:val="001556E9"/>
    <w:rsid w:val="00157D5F"/>
    <w:rsid w:val="0016123A"/>
    <w:rsid w:val="0016199D"/>
    <w:rsid w:val="00161C46"/>
    <w:rsid w:val="00162E25"/>
    <w:rsid w:val="00162FAA"/>
    <w:rsid w:val="00163CB1"/>
    <w:rsid w:val="001643E8"/>
    <w:rsid w:val="0016484D"/>
    <w:rsid w:val="00165D45"/>
    <w:rsid w:val="001666D1"/>
    <w:rsid w:val="00166D26"/>
    <w:rsid w:val="00167265"/>
    <w:rsid w:val="00171EF1"/>
    <w:rsid w:val="00172C92"/>
    <w:rsid w:val="0017367A"/>
    <w:rsid w:val="00177287"/>
    <w:rsid w:val="00177460"/>
    <w:rsid w:val="00180697"/>
    <w:rsid w:val="00181C9D"/>
    <w:rsid w:val="00182880"/>
    <w:rsid w:val="00182F32"/>
    <w:rsid w:val="00183B65"/>
    <w:rsid w:val="00185232"/>
    <w:rsid w:val="0018649D"/>
    <w:rsid w:val="00187610"/>
    <w:rsid w:val="00187AF0"/>
    <w:rsid w:val="001914B8"/>
    <w:rsid w:val="00194029"/>
    <w:rsid w:val="001951B6"/>
    <w:rsid w:val="00195481"/>
    <w:rsid w:val="001956FC"/>
    <w:rsid w:val="001959D4"/>
    <w:rsid w:val="00197E7C"/>
    <w:rsid w:val="001A067A"/>
    <w:rsid w:val="001A07B7"/>
    <w:rsid w:val="001A32CB"/>
    <w:rsid w:val="001A367E"/>
    <w:rsid w:val="001A3AEE"/>
    <w:rsid w:val="001A5CFE"/>
    <w:rsid w:val="001B0105"/>
    <w:rsid w:val="001B054B"/>
    <w:rsid w:val="001B1350"/>
    <w:rsid w:val="001B1FE4"/>
    <w:rsid w:val="001B2DAF"/>
    <w:rsid w:val="001B2EBA"/>
    <w:rsid w:val="001B3F16"/>
    <w:rsid w:val="001B4C9D"/>
    <w:rsid w:val="001B5443"/>
    <w:rsid w:val="001B7451"/>
    <w:rsid w:val="001C0345"/>
    <w:rsid w:val="001C0BC3"/>
    <w:rsid w:val="001C1A12"/>
    <w:rsid w:val="001C2301"/>
    <w:rsid w:val="001C3190"/>
    <w:rsid w:val="001C48B0"/>
    <w:rsid w:val="001C4BEC"/>
    <w:rsid w:val="001C6472"/>
    <w:rsid w:val="001D117C"/>
    <w:rsid w:val="001D4D15"/>
    <w:rsid w:val="001D69F6"/>
    <w:rsid w:val="001D7B95"/>
    <w:rsid w:val="001E2B8A"/>
    <w:rsid w:val="001E2D4E"/>
    <w:rsid w:val="001E3619"/>
    <w:rsid w:val="001E501D"/>
    <w:rsid w:val="001E5215"/>
    <w:rsid w:val="001E5408"/>
    <w:rsid w:val="001E629F"/>
    <w:rsid w:val="001E659A"/>
    <w:rsid w:val="001F02CC"/>
    <w:rsid w:val="001F1229"/>
    <w:rsid w:val="001F264B"/>
    <w:rsid w:val="001F3358"/>
    <w:rsid w:val="001F3AD2"/>
    <w:rsid w:val="001F3B32"/>
    <w:rsid w:val="001F3EC6"/>
    <w:rsid w:val="001F4575"/>
    <w:rsid w:val="001F7393"/>
    <w:rsid w:val="0020287D"/>
    <w:rsid w:val="0020426F"/>
    <w:rsid w:val="00204610"/>
    <w:rsid w:val="00205CE7"/>
    <w:rsid w:val="002068D0"/>
    <w:rsid w:val="0021445A"/>
    <w:rsid w:val="00214C75"/>
    <w:rsid w:val="00214CA6"/>
    <w:rsid w:val="00214CE2"/>
    <w:rsid w:val="00215C51"/>
    <w:rsid w:val="00215F7D"/>
    <w:rsid w:val="00216733"/>
    <w:rsid w:val="00217A02"/>
    <w:rsid w:val="0022038F"/>
    <w:rsid w:val="002213FB"/>
    <w:rsid w:val="00222733"/>
    <w:rsid w:val="00224605"/>
    <w:rsid w:val="0022547F"/>
    <w:rsid w:val="00227573"/>
    <w:rsid w:val="00227DAA"/>
    <w:rsid w:val="0023001E"/>
    <w:rsid w:val="0023008F"/>
    <w:rsid w:val="002303CE"/>
    <w:rsid w:val="002325CA"/>
    <w:rsid w:val="002326BA"/>
    <w:rsid w:val="002328DD"/>
    <w:rsid w:val="00234BCD"/>
    <w:rsid w:val="00240B81"/>
    <w:rsid w:val="00240C00"/>
    <w:rsid w:val="002426CE"/>
    <w:rsid w:val="002438DC"/>
    <w:rsid w:val="00244F64"/>
    <w:rsid w:val="00245A9F"/>
    <w:rsid w:val="00246049"/>
    <w:rsid w:val="0025052E"/>
    <w:rsid w:val="00252552"/>
    <w:rsid w:val="002529CE"/>
    <w:rsid w:val="00253539"/>
    <w:rsid w:val="002542D1"/>
    <w:rsid w:val="0025499F"/>
    <w:rsid w:val="00254CC2"/>
    <w:rsid w:val="00255BC7"/>
    <w:rsid w:val="00255CD2"/>
    <w:rsid w:val="0026196D"/>
    <w:rsid w:val="002619D0"/>
    <w:rsid w:val="002631B1"/>
    <w:rsid w:val="00263E68"/>
    <w:rsid w:val="0026451F"/>
    <w:rsid w:val="00264FCA"/>
    <w:rsid w:val="002650DD"/>
    <w:rsid w:val="00270002"/>
    <w:rsid w:val="00271863"/>
    <w:rsid w:val="00277A43"/>
    <w:rsid w:val="00277D3C"/>
    <w:rsid w:val="00280BE2"/>
    <w:rsid w:val="00281B2A"/>
    <w:rsid w:val="00281FAD"/>
    <w:rsid w:val="00284038"/>
    <w:rsid w:val="0028454E"/>
    <w:rsid w:val="00284DC6"/>
    <w:rsid w:val="0028683A"/>
    <w:rsid w:val="00286A30"/>
    <w:rsid w:val="00286E1B"/>
    <w:rsid w:val="002901C2"/>
    <w:rsid w:val="00290A88"/>
    <w:rsid w:val="00297053"/>
    <w:rsid w:val="0029777A"/>
    <w:rsid w:val="00297DED"/>
    <w:rsid w:val="002A015D"/>
    <w:rsid w:val="002A0B8D"/>
    <w:rsid w:val="002A1875"/>
    <w:rsid w:val="002A1E7A"/>
    <w:rsid w:val="002A2917"/>
    <w:rsid w:val="002A29EC"/>
    <w:rsid w:val="002A4803"/>
    <w:rsid w:val="002A4E60"/>
    <w:rsid w:val="002A64A1"/>
    <w:rsid w:val="002A67D8"/>
    <w:rsid w:val="002B1254"/>
    <w:rsid w:val="002B174E"/>
    <w:rsid w:val="002B213C"/>
    <w:rsid w:val="002B5C98"/>
    <w:rsid w:val="002B5F18"/>
    <w:rsid w:val="002B6560"/>
    <w:rsid w:val="002C1890"/>
    <w:rsid w:val="002C2B9F"/>
    <w:rsid w:val="002C6D5F"/>
    <w:rsid w:val="002C7585"/>
    <w:rsid w:val="002D0513"/>
    <w:rsid w:val="002D05C2"/>
    <w:rsid w:val="002D57EE"/>
    <w:rsid w:val="002D67C0"/>
    <w:rsid w:val="002E0926"/>
    <w:rsid w:val="002E153F"/>
    <w:rsid w:val="002E21B4"/>
    <w:rsid w:val="002E2211"/>
    <w:rsid w:val="002E4746"/>
    <w:rsid w:val="002E5396"/>
    <w:rsid w:val="002E5E37"/>
    <w:rsid w:val="002E6574"/>
    <w:rsid w:val="002E6EAB"/>
    <w:rsid w:val="002E75F7"/>
    <w:rsid w:val="002E7F0E"/>
    <w:rsid w:val="002F0088"/>
    <w:rsid w:val="002F0C03"/>
    <w:rsid w:val="002F1DBB"/>
    <w:rsid w:val="002F2733"/>
    <w:rsid w:val="002F2C98"/>
    <w:rsid w:val="002F2E58"/>
    <w:rsid w:val="002F45FF"/>
    <w:rsid w:val="002F4630"/>
    <w:rsid w:val="002F4637"/>
    <w:rsid w:val="002F4D7F"/>
    <w:rsid w:val="002F4D8B"/>
    <w:rsid w:val="002F525F"/>
    <w:rsid w:val="0030117E"/>
    <w:rsid w:val="00301E85"/>
    <w:rsid w:val="0030233F"/>
    <w:rsid w:val="0030302A"/>
    <w:rsid w:val="003038F9"/>
    <w:rsid w:val="003039EE"/>
    <w:rsid w:val="00303CDE"/>
    <w:rsid w:val="0030608E"/>
    <w:rsid w:val="0030627E"/>
    <w:rsid w:val="003063BB"/>
    <w:rsid w:val="0030697F"/>
    <w:rsid w:val="00306F55"/>
    <w:rsid w:val="00307BBB"/>
    <w:rsid w:val="00311E7F"/>
    <w:rsid w:val="00311FF2"/>
    <w:rsid w:val="003132E1"/>
    <w:rsid w:val="003145A8"/>
    <w:rsid w:val="003145BF"/>
    <w:rsid w:val="00314822"/>
    <w:rsid w:val="003157E2"/>
    <w:rsid w:val="0031632A"/>
    <w:rsid w:val="003176C6"/>
    <w:rsid w:val="003213B2"/>
    <w:rsid w:val="00323482"/>
    <w:rsid w:val="00323A29"/>
    <w:rsid w:val="00324CFA"/>
    <w:rsid w:val="0032530F"/>
    <w:rsid w:val="00325620"/>
    <w:rsid w:val="003257BB"/>
    <w:rsid w:val="00326BA3"/>
    <w:rsid w:val="003276D3"/>
    <w:rsid w:val="0033003F"/>
    <w:rsid w:val="003311B1"/>
    <w:rsid w:val="00331529"/>
    <w:rsid w:val="00331DB1"/>
    <w:rsid w:val="0033231D"/>
    <w:rsid w:val="0033273B"/>
    <w:rsid w:val="003355D9"/>
    <w:rsid w:val="00336BF7"/>
    <w:rsid w:val="003371A2"/>
    <w:rsid w:val="00340BF7"/>
    <w:rsid w:val="003413E1"/>
    <w:rsid w:val="00342A65"/>
    <w:rsid w:val="00343146"/>
    <w:rsid w:val="0034405B"/>
    <w:rsid w:val="00344523"/>
    <w:rsid w:val="00344C63"/>
    <w:rsid w:val="00345364"/>
    <w:rsid w:val="003460C4"/>
    <w:rsid w:val="00346369"/>
    <w:rsid w:val="00346AC1"/>
    <w:rsid w:val="00346EA2"/>
    <w:rsid w:val="0035159F"/>
    <w:rsid w:val="0035182A"/>
    <w:rsid w:val="00351F97"/>
    <w:rsid w:val="00353EA7"/>
    <w:rsid w:val="0035424E"/>
    <w:rsid w:val="00354465"/>
    <w:rsid w:val="00354B3B"/>
    <w:rsid w:val="00354BB7"/>
    <w:rsid w:val="00355AA3"/>
    <w:rsid w:val="00361526"/>
    <w:rsid w:val="00361FA6"/>
    <w:rsid w:val="0036226C"/>
    <w:rsid w:val="00362767"/>
    <w:rsid w:val="00363722"/>
    <w:rsid w:val="00363FD4"/>
    <w:rsid w:val="0036619D"/>
    <w:rsid w:val="003671B5"/>
    <w:rsid w:val="00370BBC"/>
    <w:rsid w:val="003716CB"/>
    <w:rsid w:val="003719E8"/>
    <w:rsid w:val="003733B9"/>
    <w:rsid w:val="0038032C"/>
    <w:rsid w:val="0038220E"/>
    <w:rsid w:val="00382653"/>
    <w:rsid w:val="0038324F"/>
    <w:rsid w:val="00383497"/>
    <w:rsid w:val="00383C2C"/>
    <w:rsid w:val="00384705"/>
    <w:rsid w:val="00385367"/>
    <w:rsid w:val="00386B26"/>
    <w:rsid w:val="00386C3C"/>
    <w:rsid w:val="00392ED5"/>
    <w:rsid w:val="00393D28"/>
    <w:rsid w:val="003948DB"/>
    <w:rsid w:val="00394AEE"/>
    <w:rsid w:val="003959B0"/>
    <w:rsid w:val="003A037E"/>
    <w:rsid w:val="003A1ECA"/>
    <w:rsid w:val="003A2B08"/>
    <w:rsid w:val="003A30BF"/>
    <w:rsid w:val="003A318E"/>
    <w:rsid w:val="003A3EE7"/>
    <w:rsid w:val="003A4AC1"/>
    <w:rsid w:val="003A4ED2"/>
    <w:rsid w:val="003A58BF"/>
    <w:rsid w:val="003A6733"/>
    <w:rsid w:val="003A7C1E"/>
    <w:rsid w:val="003B003B"/>
    <w:rsid w:val="003B07CB"/>
    <w:rsid w:val="003B1012"/>
    <w:rsid w:val="003B1B69"/>
    <w:rsid w:val="003B1B9A"/>
    <w:rsid w:val="003B1D16"/>
    <w:rsid w:val="003B2E6D"/>
    <w:rsid w:val="003B33F7"/>
    <w:rsid w:val="003B4237"/>
    <w:rsid w:val="003B46FA"/>
    <w:rsid w:val="003B63EC"/>
    <w:rsid w:val="003C2675"/>
    <w:rsid w:val="003C2AA7"/>
    <w:rsid w:val="003C2BFA"/>
    <w:rsid w:val="003C2E7C"/>
    <w:rsid w:val="003C37F9"/>
    <w:rsid w:val="003C4225"/>
    <w:rsid w:val="003C4EF1"/>
    <w:rsid w:val="003C5483"/>
    <w:rsid w:val="003C5BE9"/>
    <w:rsid w:val="003C6890"/>
    <w:rsid w:val="003D0377"/>
    <w:rsid w:val="003D1CBF"/>
    <w:rsid w:val="003D2442"/>
    <w:rsid w:val="003D3698"/>
    <w:rsid w:val="003D47C2"/>
    <w:rsid w:val="003D524F"/>
    <w:rsid w:val="003D580B"/>
    <w:rsid w:val="003D723D"/>
    <w:rsid w:val="003D7E8A"/>
    <w:rsid w:val="003E0B7E"/>
    <w:rsid w:val="003E0C8E"/>
    <w:rsid w:val="003E1BFD"/>
    <w:rsid w:val="003E2739"/>
    <w:rsid w:val="003E2D78"/>
    <w:rsid w:val="003E33F6"/>
    <w:rsid w:val="003E36DB"/>
    <w:rsid w:val="003E3ABF"/>
    <w:rsid w:val="003E5220"/>
    <w:rsid w:val="003E7382"/>
    <w:rsid w:val="003E7604"/>
    <w:rsid w:val="003F0456"/>
    <w:rsid w:val="003F0CD1"/>
    <w:rsid w:val="003F2119"/>
    <w:rsid w:val="003F2B5E"/>
    <w:rsid w:val="003F67E4"/>
    <w:rsid w:val="003F7767"/>
    <w:rsid w:val="003F7DF2"/>
    <w:rsid w:val="00400A3C"/>
    <w:rsid w:val="00400E1C"/>
    <w:rsid w:val="00401B1B"/>
    <w:rsid w:val="004035A2"/>
    <w:rsid w:val="00403FB3"/>
    <w:rsid w:val="00406823"/>
    <w:rsid w:val="00406B9A"/>
    <w:rsid w:val="00407C0F"/>
    <w:rsid w:val="00407EEC"/>
    <w:rsid w:val="004128FC"/>
    <w:rsid w:val="00413132"/>
    <w:rsid w:val="00415AAB"/>
    <w:rsid w:val="004162BE"/>
    <w:rsid w:val="004171B8"/>
    <w:rsid w:val="00417B01"/>
    <w:rsid w:val="0042011C"/>
    <w:rsid w:val="00420AEF"/>
    <w:rsid w:val="0042153D"/>
    <w:rsid w:val="004216B2"/>
    <w:rsid w:val="00422008"/>
    <w:rsid w:val="00422DCF"/>
    <w:rsid w:val="00423726"/>
    <w:rsid w:val="00427A08"/>
    <w:rsid w:val="00430429"/>
    <w:rsid w:val="00430F4F"/>
    <w:rsid w:val="00431B28"/>
    <w:rsid w:val="00432855"/>
    <w:rsid w:val="00432AC8"/>
    <w:rsid w:val="00434191"/>
    <w:rsid w:val="00436107"/>
    <w:rsid w:val="004369E6"/>
    <w:rsid w:val="004369EE"/>
    <w:rsid w:val="00436C83"/>
    <w:rsid w:val="0043750F"/>
    <w:rsid w:val="00437661"/>
    <w:rsid w:val="004378CA"/>
    <w:rsid w:val="00440A47"/>
    <w:rsid w:val="004423ED"/>
    <w:rsid w:val="00444538"/>
    <w:rsid w:val="00444D91"/>
    <w:rsid w:val="00444EE1"/>
    <w:rsid w:val="00445ACA"/>
    <w:rsid w:val="00445FEF"/>
    <w:rsid w:val="00446A31"/>
    <w:rsid w:val="00447903"/>
    <w:rsid w:val="004479DD"/>
    <w:rsid w:val="0045087B"/>
    <w:rsid w:val="00451C9C"/>
    <w:rsid w:val="00452A76"/>
    <w:rsid w:val="004535E8"/>
    <w:rsid w:val="004538A1"/>
    <w:rsid w:val="004542D1"/>
    <w:rsid w:val="004578E4"/>
    <w:rsid w:val="004616CC"/>
    <w:rsid w:val="00463AC0"/>
    <w:rsid w:val="00463D52"/>
    <w:rsid w:val="00464A1E"/>
    <w:rsid w:val="004654A0"/>
    <w:rsid w:val="004655CD"/>
    <w:rsid w:val="00465E3E"/>
    <w:rsid w:val="00471F3B"/>
    <w:rsid w:val="00472B41"/>
    <w:rsid w:val="00472CE8"/>
    <w:rsid w:val="00473426"/>
    <w:rsid w:val="004736A8"/>
    <w:rsid w:val="00473EED"/>
    <w:rsid w:val="00474A0C"/>
    <w:rsid w:val="00475C63"/>
    <w:rsid w:val="00477099"/>
    <w:rsid w:val="00483082"/>
    <w:rsid w:val="00483199"/>
    <w:rsid w:val="00483803"/>
    <w:rsid w:val="004838DB"/>
    <w:rsid w:val="0048439F"/>
    <w:rsid w:val="0048555A"/>
    <w:rsid w:val="0048598C"/>
    <w:rsid w:val="00485DC1"/>
    <w:rsid w:val="0048661F"/>
    <w:rsid w:val="00486C22"/>
    <w:rsid w:val="004907F1"/>
    <w:rsid w:val="004929A7"/>
    <w:rsid w:val="00495CBC"/>
    <w:rsid w:val="00495DD2"/>
    <w:rsid w:val="004A0372"/>
    <w:rsid w:val="004A1100"/>
    <w:rsid w:val="004A1462"/>
    <w:rsid w:val="004A2A9F"/>
    <w:rsid w:val="004A317B"/>
    <w:rsid w:val="004A33AB"/>
    <w:rsid w:val="004A3BA8"/>
    <w:rsid w:val="004A5112"/>
    <w:rsid w:val="004A5694"/>
    <w:rsid w:val="004A5A92"/>
    <w:rsid w:val="004A5EE8"/>
    <w:rsid w:val="004A77C0"/>
    <w:rsid w:val="004B13E4"/>
    <w:rsid w:val="004B143A"/>
    <w:rsid w:val="004B1AF1"/>
    <w:rsid w:val="004B2D44"/>
    <w:rsid w:val="004B2F38"/>
    <w:rsid w:val="004B4DC5"/>
    <w:rsid w:val="004B52FF"/>
    <w:rsid w:val="004B532C"/>
    <w:rsid w:val="004B5BD2"/>
    <w:rsid w:val="004B6835"/>
    <w:rsid w:val="004B75DB"/>
    <w:rsid w:val="004B7E35"/>
    <w:rsid w:val="004C21FE"/>
    <w:rsid w:val="004C2869"/>
    <w:rsid w:val="004C2C9B"/>
    <w:rsid w:val="004C2DE9"/>
    <w:rsid w:val="004C37B2"/>
    <w:rsid w:val="004C523F"/>
    <w:rsid w:val="004C6861"/>
    <w:rsid w:val="004D02D5"/>
    <w:rsid w:val="004D05B5"/>
    <w:rsid w:val="004D2770"/>
    <w:rsid w:val="004D467E"/>
    <w:rsid w:val="004D475E"/>
    <w:rsid w:val="004D503D"/>
    <w:rsid w:val="004D53B9"/>
    <w:rsid w:val="004D69D9"/>
    <w:rsid w:val="004D6AE8"/>
    <w:rsid w:val="004E1288"/>
    <w:rsid w:val="004E25BF"/>
    <w:rsid w:val="004E2639"/>
    <w:rsid w:val="004E2824"/>
    <w:rsid w:val="004E343A"/>
    <w:rsid w:val="004E3C41"/>
    <w:rsid w:val="004E538A"/>
    <w:rsid w:val="004E6A0E"/>
    <w:rsid w:val="004E77B4"/>
    <w:rsid w:val="004E7E76"/>
    <w:rsid w:val="004F102C"/>
    <w:rsid w:val="004F15F7"/>
    <w:rsid w:val="004F2F64"/>
    <w:rsid w:val="004F40CF"/>
    <w:rsid w:val="004F63F4"/>
    <w:rsid w:val="004F6519"/>
    <w:rsid w:val="004F6E19"/>
    <w:rsid w:val="00500153"/>
    <w:rsid w:val="005002A7"/>
    <w:rsid w:val="00501446"/>
    <w:rsid w:val="00503021"/>
    <w:rsid w:val="005032C6"/>
    <w:rsid w:val="0050422E"/>
    <w:rsid w:val="005043C1"/>
    <w:rsid w:val="00504E23"/>
    <w:rsid w:val="00504E77"/>
    <w:rsid w:val="0050500D"/>
    <w:rsid w:val="005066E9"/>
    <w:rsid w:val="00506823"/>
    <w:rsid w:val="00507BEA"/>
    <w:rsid w:val="00507FCB"/>
    <w:rsid w:val="00511767"/>
    <w:rsid w:val="0051190B"/>
    <w:rsid w:val="005127B9"/>
    <w:rsid w:val="00512D38"/>
    <w:rsid w:val="0051463F"/>
    <w:rsid w:val="0051655E"/>
    <w:rsid w:val="005176BA"/>
    <w:rsid w:val="00521AFE"/>
    <w:rsid w:val="00523586"/>
    <w:rsid w:val="00523587"/>
    <w:rsid w:val="00524EEB"/>
    <w:rsid w:val="00525D41"/>
    <w:rsid w:val="00525D6D"/>
    <w:rsid w:val="00525E43"/>
    <w:rsid w:val="005268DE"/>
    <w:rsid w:val="00526A0C"/>
    <w:rsid w:val="0052748D"/>
    <w:rsid w:val="00530346"/>
    <w:rsid w:val="0053104F"/>
    <w:rsid w:val="00532656"/>
    <w:rsid w:val="00532843"/>
    <w:rsid w:val="00532A56"/>
    <w:rsid w:val="00532CBF"/>
    <w:rsid w:val="005335C3"/>
    <w:rsid w:val="0053413B"/>
    <w:rsid w:val="00535674"/>
    <w:rsid w:val="00535D77"/>
    <w:rsid w:val="00536AEC"/>
    <w:rsid w:val="00536DD8"/>
    <w:rsid w:val="005370E7"/>
    <w:rsid w:val="00537A44"/>
    <w:rsid w:val="00540946"/>
    <w:rsid w:val="00540B8A"/>
    <w:rsid w:val="0054113A"/>
    <w:rsid w:val="00541467"/>
    <w:rsid w:val="00544383"/>
    <w:rsid w:val="0054448B"/>
    <w:rsid w:val="00544B2B"/>
    <w:rsid w:val="00544FB2"/>
    <w:rsid w:val="00545C03"/>
    <w:rsid w:val="00545F53"/>
    <w:rsid w:val="005462F6"/>
    <w:rsid w:val="005466AA"/>
    <w:rsid w:val="005473DE"/>
    <w:rsid w:val="005476A1"/>
    <w:rsid w:val="00550A98"/>
    <w:rsid w:val="00551287"/>
    <w:rsid w:val="00552F04"/>
    <w:rsid w:val="00554D7B"/>
    <w:rsid w:val="005551C3"/>
    <w:rsid w:val="00556A93"/>
    <w:rsid w:val="00556FFA"/>
    <w:rsid w:val="00557E30"/>
    <w:rsid w:val="00560C62"/>
    <w:rsid w:val="00560C79"/>
    <w:rsid w:val="00561170"/>
    <w:rsid w:val="005635B2"/>
    <w:rsid w:val="005664F3"/>
    <w:rsid w:val="0056678B"/>
    <w:rsid w:val="00566FE4"/>
    <w:rsid w:val="00567BEF"/>
    <w:rsid w:val="00571186"/>
    <w:rsid w:val="00571C6A"/>
    <w:rsid w:val="00573E9B"/>
    <w:rsid w:val="00574057"/>
    <w:rsid w:val="005746EE"/>
    <w:rsid w:val="00574797"/>
    <w:rsid w:val="00575F6B"/>
    <w:rsid w:val="00576AAA"/>
    <w:rsid w:val="00576F5B"/>
    <w:rsid w:val="00577CDF"/>
    <w:rsid w:val="005803A8"/>
    <w:rsid w:val="0058105D"/>
    <w:rsid w:val="00581981"/>
    <w:rsid w:val="00581A40"/>
    <w:rsid w:val="00583D45"/>
    <w:rsid w:val="00586594"/>
    <w:rsid w:val="00586F4E"/>
    <w:rsid w:val="0059271A"/>
    <w:rsid w:val="00593050"/>
    <w:rsid w:val="00593F10"/>
    <w:rsid w:val="00594C4E"/>
    <w:rsid w:val="00594F08"/>
    <w:rsid w:val="0059570C"/>
    <w:rsid w:val="0059602C"/>
    <w:rsid w:val="00597851"/>
    <w:rsid w:val="005A1176"/>
    <w:rsid w:val="005A119C"/>
    <w:rsid w:val="005A1452"/>
    <w:rsid w:val="005A26E5"/>
    <w:rsid w:val="005A3C54"/>
    <w:rsid w:val="005A5381"/>
    <w:rsid w:val="005A77F5"/>
    <w:rsid w:val="005A7F47"/>
    <w:rsid w:val="005B0AED"/>
    <w:rsid w:val="005B1BF8"/>
    <w:rsid w:val="005B211A"/>
    <w:rsid w:val="005B2FD4"/>
    <w:rsid w:val="005B32BE"/>
    <w:rsid w:val="005B393E"/>
    <w:rsid w:val="005B463A"/>
    <w:rsid w:val="005B48AF"/>
    <w:rsid w:val="005B5519"/>
    <w:rsid w:val="005B6133"/>
    <w:rsid w:val="005B6506"/>
    <w:rsid w:val="005C01BC"/>
    <w:rsid w:val="005C01E6"/>
    <w:rsid w:val="005C0E70"/>
    <w:rsid w:val="005C3EE8"/>
    <w:rsid w:val="005C413D"/>
    <w:rsid w:val="005C4258"/>
    <w:rsid w:val="005C4EE5"/>
    <w:rsid w:val="005C57E7"/>
    <w:rsid w:val="005C5EB2"/>
    <w:rsid w:val="005C63B9"/>
    <w:rsid w:val="005C66B7"/>
    <w:rsid w:val="005D08D3"/>
    <w:rsid w:val="005D09B6"/>
    <w:rsid w:val="005D4055"/>
    <w:rsid w:val="005D47DD"/>
    <w:rsid w:val="005D4B2D"/>
    <w:rsid w:val="005D4CE3"/>
    <w:rsid w:val="005E0B64"/>
    <w:rsid w:val="005E1761"/>
    <w:rsid w:val="005E1941"/>
    <w:rsid w:val="005E256F"/>
    <w:rsid w:val="005E37FB"/>
    <w:rsid w:val="005E5263"/>
    <w:rsid w:val="005E6FFC"/>
    <w:rsid w:val="005E7E73"/>
    <w:rsid w:val="005F05B6"/>
    <w:rsid w:val="005F0619"/>
    <w:rsid w:val="005F0D99"/>
    <w:rsid w:val="005F11B2"/>
    <w:rsid w:val="005F26BB"/>
    <w:rsid w:val="005F28EF"/>
    <w:rsid w:val="005F2D4A"/>
    <w:rsid w:val="005F3BDA"/>
    <w:rsid w:val="005F3DFE"/>
    <w:rsid w:val="005F5650"/>
    <w:rsid w:val="005F7C88"/>
    <w:rsid w:val="00600C44"/>
    <w:rsid w:val="00602E38"/>
    <w:rsid w:val="00603C39"/>
    <w:rsid w:val="00604595"/>
    <w:rsid w:val="00606FA3"/>
    <w:rsid w:val="006070EE"/>
    <w:rsid w:val="00610DCA"/>
    <w:rsid w:val="006110DA"/>
    <w:rsid w:val="00611BC4"/>
    <w:rsid w:val="00612BEB"/>
    <w:rsid w:val="00613144"/>
    <w:rsid w:val="006139B0"/>
    <w:rsid w:val="00617766"/>
    <w:rsid w:val="0062010E"/>
    <w:rsid w:val="00621348"/>
    <w:rsid w:val="006216F0"/>
    <w:rsid w:val="00622E7A"/>
    <w:rsid w:val="00623447"/>
    <w:rsid w:val="00623C69"/>
    <w:rsid w:val="00624996"/>
    <w:rsid w:val="006252F5"/>
    <w:rsid w:val="00625A26"/>
    <w:rsid w:val="006301B5"/>
    <w:rsid w:val="00631AA8"/>
    <w:rsid w:val="00632897"/>
    <w:rsid w:val="00633475"/>
    <w:rsid w:val="006338B1"/>
    <w:rsid w:val="00634C31"/>
    <w:rsid w:val="0063612F"/>
    <w:rsid w:val="00637C42"/>
    <w:rsid w:val="0064005C"/>
    <w:rsid w:val="0064039B"/>
    <w:rsid w:val="00640530"/>
    <w:rsid w:val="00641A99"/>
    <w:rsid w:val="00644A68"/>
    <w:rsid w:val="00645D05"/>
    <w:rsid w:val="0064726E"/>
    <w:rsid w:val="00647341"/>
    <w:rsid w:val="00647D53"/>
    <w:rsid w:val="00649D48"/>
    <w:rsid w:val="00650863"/>
    <w:rsid w:val="006510CE"/>
    <w:rsid w:val="006528DD"/>
    <w:rsid w:val="00652A34"/>
    <w:rsid w:val="00653637"/>
    <w:rsid w:val="00655107"/>
    <w:rsid w:val="00655EE4"/>
    <w:rsid w:val="006627EE"/>
    <w:rsid w:val="0066331E"/>
    <w:rsid w:val="0066576E"/>
    <w:rsid w:val="00665979"/>
    <w:rsid w:val="00665A80"/>
    <w:rsid w:val="00665FAC"/>
    <w:rsid w:val="00670227"/>
    <w:rsid w:val="006703E7"/>
    <w:rsid w:val="006704AB"/>
    <w:rsid w:val="00670A72"/>
    <w:rsid w:val="00670AB7"/>
    <w:rsid w:val="00671D41"/>
    <w:rsid w:val="00672E64"/>
    <w:rsid w:val="006730EB"/>
    <w:rsid w:val="0067471C"/>
    <w:rsid w:val="006747E9"/>
    <w:rsid w:val="00674AAB"/>
    <w:rsid w:val="00677294"/>
    <w:rsid w:val="00677AD4"/>
    <w:rsid w:val="00677FCC"/>
    <w:rsid w:val="00684647"/>
    <w:rsid w:val="006850BD"/>
    <w:rsid w:val="006856E5"/>
    <w:rsid w:val="00685894"/>
    <w:rsid w:val="00686104"/>
    <w:rsid w:val="00690AC9"/>
    <w:rsid w:val="00692556"/>
    <w:rsid w:val="00692F3F"/>
    <w:rsid w:val="006942A3"/>
    <w:rsid w:val="00694DE3"/>
    <w:rsid w:val="0069608A"/>
    <w:rsid w:val="006965C3"/>
    <w:rsid w:val="006A1DF8"/>
    <w:rsid w:val="006A2040"/>
    <w:rsid w:val="006A2B69"/>
    <w:rsid w:val="006A3AA9"/>
    <w:rsid w:val="006A3F94"/>
    <w:rsid w:val="006A708C"/>
    <w:rsid w:val="006B01CD"/>
    <w:rsid w:val="006B111A"/>
    <w:rsid w:val="006B177E"/>
    <w:rsid w:val="006B2827"/>
    <w:rsid w:val="006B2E3E"/>
    <w:rsid w:val="006B433E"/>
    <w:rsid w:val="006B4771"/>
    <w:rsid w:val="006B5810"/>
    <w:rsid w:val="006B64F4"/>
    <w:rsid w:val="006B7289"/>
    <w:rsid w:val="006B7458"/>
    <w:rsid w:val="006C0CDF"/>
    <w:rsid w:val="006C15E7"/>
    <w:rsid w:val="006C1B8E"/>
    <w:rsid w:val="006C21E1"/>
    <w:rsid w:val="006C2CCE"/>
    <w:rsid w:val="006C3008"/>
    <w:rsid w:val="006C4973"/>
    <w:rsid w:val="006C5959"/>
    <w:rsid w:val="006C5C7E"/>
    <w:rsid w:val="006C6AA2"/>
    <w:rsid w:val="006C72E4"/>
    <w:rsid w:val="006C7B17"/>
    <w:rsid w:val="006D0E2D"/>
    <w:rsid w:val="006D32ED"/>
    <w:rsid w:val="006D4C69"/>
    <w:rsid w:val="006D4FCF"/>
    <w:rsid w:val="006D7BE2"/>
    <w:rsid w:val="006E080B"/>
    <w:rsid w:val="006E0C57"/>
    <w:rsid w:val="006E0F93"/>
    <w:rsid w:val="006E1E45"/>
    <w:rsid w:val="006E2D6B"/>
    <w:rsid w:val="006E452B"/>
    <w:rsid w:val="006E4BA4"/>
    <w:rsid w:val="006E4E17"/>
    <w:rsid w:val="006E6047"/>
    <w:rsid w:val="006F02FE"/>
    <w:rsid w:val="006F0FCB"/>
    <w:rsid w:val="006F11FD"/>
    <w:rsid w:val="006F5D48"/>
    <w:rsid w:val="006F5E85"/>
    <w:rsid w:val="006F6DA3"/>
    <w:rsid w:val="006F7176"/>
    <w:rsid w:val="007017B3"/>
    <w:rsid w:val="007021B9"/>
    <w:rsid w:val="0070256B"/>
    <w:rsid w:val="00702638"/>
    <w:rsid w:val="0070405F"/>
    <w:rsid w:val="007044D0"/>
    <w:rsid w:val="00704E8F"/>
    <w:rsid w:val="007051CE"/>
    <w:rsid w:val="007071DB"/>
    <w:rsid w:val="00713423"/>
    <w:rsid w:val="00713CC6"/>
    <w:rsid w:val="0071422A"/>
    <w:rsid w:val="0071482A"/>
    <w:rsid w:val="00714D99"/>
    <w:rsid w:val="00715870"/>
    <w:rsid w:val="00716384"/>
    <w:rsid w:val="00717DB8"/>
    <w:rsid w:val="007227BA"/>
    <w:rsid w:val="007233EB"/>
    <w:rsid w:val="00723E16"/>
    <w:rsid w:val="007252E4"/>
    <w:rsid w:val="00725D86"/>
    <w:rsid w:val="00725F66"/>
    <w:rsid w:val="00726114"/>
    <w:rsid w:val="007266BD"/>
    <w:rsid w:val="00731F78"/>
    <w:rsid w:val="00732DF2"/>
    <w:rsid w:val="007361A1"/>
    <w:rsid w:val="007404CA"/>
    <w:rsid w:val="007417FF"/>
    <w:rsid w:val="00741CCE"/>
    <w:rsid w:val="00743094"/>
    <w:rsid w:val="00743A5D"/>
    <w:rsid w:val="00743B4C"/>
    <w:rsid w:val="00745271"/>
    <w:rsid w:val="00745A11"/>
    <w:rsid w:val="00745A46"/>
    <w:rsid w:val="00745B4C"/>
    <w:rsid w:val="00745B76"/>
    <w:rsid w:val="00747143"/>
    <w:rsid w:val="007500A7"/>
    <w:rsid w:val="00750B53"/>
    <w:rsid w:val="007512D9"/>
    <w:rsid w:val="00752A14"/>
    <w:rsid w:val="00753301"/>
    <w:rsid w:val="00753C14"/>
    <w:rsid w:val="00754828"/>
    <w:rsid w:val="0075496A"/>
    <w:rsid w:val="007556B2"/>
    <w:rsid w:val="00755A48"/>
    <w:rsid w:val="0075658E"/>
    <w:rsid w:val="0075725E"/>
    <w:rsid w:val="00757B65"/>
    <w:rsid w:val="00760AD5"/>
    <w:rsid w:val="007640C2"/>
    <w:rsid w:val="007644B7"/>
    <w:rsid w:val="00765425"/>
    <w:rsid w:val="00765602"/>
    <w:rsid w:val="0076666F"/>
    <w:rsid w:val="007666E9"/>
    <w:rsid w:val="007670F8"/>
    <w:rsid w:val="007671DA"/>
    <w:rsid w:val="00770192"/>
    <w:rsid w:val="0077161B"/>
    <w:rsid w:val="00771DA5"/>
    <w:rsid w:val="0077204F"/>
    <w:rsid w:val="007726DC"/>
    <w:rsid w:val="00772E4C"/>
    <w:rsid w:val="0077408D"/>
    <w:rsid w:val="007746AE"/>
    <w:rsid w:val="0077499F"/>
    <w:rsid w:val="00774FB4"/>
    <w:rsid w:val="0077512C"/>
    <w:rsid w:val="00775462"/>
    <w:rsid w:val="00775E6F"/>
    <w:rsid w:val="007765B7"/>
    <w:rsid w:val="007767FD"/>
    <w:rsid w:val="007814EF"/>
    <w:rsid w:val="00782A91"/>
    <w:rsid w:val="00783F36"/>
    <w:rsid w:val="00784922"/>
    <w:rsid w:val="007851E4"/>
    <w:rsid w:val="00785CE5"/>
    <w:rsid w:val="00785DF9"/>
    <w:rsid w:val="00787988"/>
    <w:rsid w:val="00787A91"/>
    <w:rsid w:val="0079004D"/>
    <w:rsid w:val="007901D4"/>
    <w:rsid w:val="00791935"/>
    <w:rsid w:val="00792115"/>
    <w:rsid w:val="007926D5"/>
    <w:rsid w:val="00793048"/>
    <w:rsid w:val="0079334A"/>
    <w:rsid w:val="00793596"/>
    <w:rsid w:val="007935C5"/>
    <w:rsid w:val="00793862"/>
    <w:rsid w:val="007939D8"/>
    <w:rsid w:val="007941C8"/>
    <w:rsid w:val="00794208"/>
    <w:rsid w:val="00795EA3"/>
    <w:rsid w:val="007A060B"/>
    <w:rsid w:val="007A1161"/>
    <w:rsid w:val="007A14DD"/>
    <w:rsid w:val="007A1E22"/>
    <w:rsid w:val="007A1EC7"/>
    <w:rsid w:val="007A347D"/>
    <w:rsid w:val="007A3ED6"/>
    <w:rsid w:val="007A454D"/>
    <w:rsid w:val="007A4626"/>
    <w:rsid w:val="007A4D63"/>
    <w:rsid w:val="007A5569"/>
    <w:rsid w:val="007A609C"/>
    <w:rsid w:val="007A68F9"/>
    <w:rsid w:val="007A7D24"/>
    <w:rsid w:val="007B17BB"/>
    <w:rsid w:val="007B2E31"/>
    <w:rsid w:val="007B3A2E"/>
    <w:rsid w:val="007B59ED"/>
    <w:rsid w:val="007B63EB"/>
    <w:rsid w:val="007B6C15"/>
    <w:rsid w:val="007C0C13"/>
    <w:rsid w:val="007C13C3"/>
    <w:rsid w:val="007C1537"/>
    <w:rsid w:val="007C2B80"/>
    <w:rsid w:val="007C3052"/>
    <w:rsid w:val="007C4D8C"/>
    <w:rsid w:val="007C587D"/>
    <w:rsid w:val="007C59E4"/>
    <w:rsid w:val="007C6187"/>
    <w:rsid w:val="007D0182"/>
    <w:rsid w:val="007D2428"/>
    <w:rsid w:val="007D24B5"/>
    <w:rsid w:val="007D4214"/>
    <w:rsid w:val="007D54D3"/>
    <w:rsid w:val="007D5BBB"/>
    <w:rsid w:val="007E02AC"/>
    <w:rsid w:val="007E0934"/>
    <w:rsid w:val="007E0C86"/>
    <w:rsid w:val="007E119E"/>
    <w:rsid w:val="007E171A"/>
    <w:rsid w:val="007E25ED"/>
    <w:rsid w:val="007E348C"/>
    <w:rsid w:val="007E3BEA"/>
    <w:rsid w:val="007E4D90"/>
    <w:rsid w:val="007E55BE"/>
    <w:rsid w:val="007E56A1"/>
    <w:rsid w:val="007E6A4F"/>
    <w:rsid w:val="007E7794"/>
    <w:rsid w:val="007F0D0C"/>
    <w:rsid w:val="007F2151"/>
    <w:rsid w:val="007F31C8"/>
    <w:rsid w:val="007F3252"/>
    <w:rsid w:val="007F340A"/>
    <w:rsid w:val="007F35AA"/>
    <w:rsid w:val="007F4037"/>
    <w:rsid w:val="007F437F"/>
    <w:rsid w:val="007F59FA"/>
    <w:rsid w:val="007F6317"/>
    <w:rsid w:val="007F6542"/>
    <w:rsid w:val="007F6888"/>
    <w:rsid w:val="008010A9"/>
    <w:rsid w:val="00803456"/>
    <w:rsid w:val="00803A18"/>
    <w:rsid w:val="00803AEC"/>
    <w:rsid w:val="0080540B"/>
    <w:rsid w:val="00806022"/>
    <w:rsid w:val="00806D5F"/>
    <w:rsid w:val="00807104"/>
    <w:rsid w:val="0080730C"/>
    <w:rsid w:val="008074E0"/>
    <w:rsid w:val="00807BBB"/>
    <w:rsid w:val="00810600"/>
    <w:rsid w:val="00812F22"/>
    <w:rsid w:val="0081498D"/>
    <w:rsid w:val="00815EDC"/>
    <w:rsid w:val="00820B7B"/>
    <w:rsid w:val="00821A70"/>
    <w:rsid w:val="00823F77"/>
    <w:rsid w:val="00827975"/>
    <w:rsid w:val="0083081C"/>
    <w:rsid w:val="00832056"/>
    <w:rsid w:val="00832E97"/>
    <w:rsid w:val="008338B6"/>
    <w:rsid w:val="008342F5"/>
    <w:rsid w:val="00835156"/>
    <w:rsid w:val="0083606F"/>
    <w:rsid w:val="0083696B"/>
    <w:rsid w:val="0083707F"/>
    <w:rsid w:val="0083714D"/>
    <w:rsid w:val="008375C6"/>
    <w:rsid w:val="00840321"/>
    <w:rsid w:val="0084183C"/>
    <w:rsid w:val="0084247C"/>
    <w:rsid w:val="008427EA"/>
    <w:rsid w:val="008438DA"/>
    <w:rsid w:val="008442DD"/>
    <w:rsid w:val="008444F2"/>
    <w:rsid w:val="00844E92"/>
    <w:rsid w:val="00845A0E"/>
    <w:rsid w:val="00845CAC"/>
    <w:rsid w:val="00846042"/>
    <w:rsid w:val="00850593"/>
    <w:rsid w:val="00850655"/>
    <w:rsid w:val="00850960"/>
    <w:rsid w:val="00852E0F"/>
    <w:rsid w:val="0085386A"/>
    <w:rsid w:val="00853C77"/>
    <w:rsid w:val="00854778"/>
    <w:rsid w:val="0085784E"/>
    <w:rsid w:val="00857E4C"/>
    <w:rsid w:val="008612E2"/>
    <w:rsid w:val="00862358"/>
    <w:rsid w:val="00862A6C"/>
    <w:rsid w:val="0086326B"/>
    <w:rsid w:val="00864BB8"/>
    <w:rsid w:val="00864CD7"/>
    <w:rsid w:val="0086653D"/>
    <w:rsid w:val="00866A35"/>
    <w:rsid w:val="00866B1C"/>
    <w:rsid w:val="008679D0"/>
    <w:rsid w:val="00867B94"/>
    <w:rsid w:val="00870094"/>
    <w:rsid w:val="008717BC"/>
    <w:rsid w:val="00871C25"/>
    <w:rsid w:val="008733B0"/>
    <w:rsid w:val="00875659"/>
    <w:rsid w:val="00877678"/>
    <w:rsid w:val="00882405"/>
    <w:rsid w:val="0088411E"/>
    <w:rsid w:val="008853A9"/>
    <w:rsid w:val="00885425"/>
    <w:rsid w:val="00885B3E"/>
    <w:rsid w:val="00885E92"/>
    <w:rsid w:val="008862CF"/>
    <w:rsid w:val="00887982"/>
    <w:rsid w:val="00890660"/>
    <w:rsid w:val="0089173E"/>
    <w:rsid w:val="00891CAE"/>
    <w:rsid w:val="00892599"/>
    <w:rsid w:val="00893429"/>
    <w:rsid w:val="00894293"/>
    <w:rsid w:val="00894660"/>
    <w:rsid w:val="00894A1D"/>
    <w:rsid w:val="00894AB8"/>
    <w:rsid w:val="008953C5"/>
    <w:rsid w:val="00896403"/>
    <w:rsid w:val="0089649C"/>
    <w:rsid w:val="008964C3"/>
    <w:rsid w:val="00897147"/>
    <w:rsid w:val="008971FB"/>
    <w:rsid w:val="008979F8"/>
    <w:rsid w:val="008A0002"/>
    <w:rsid w:val="008A1A61"/>
    <w:rsid w:val="008A1B62"/>
    <w:rsid w:val="008A23EB"/>
    <w:rsid w:val="008A2639"/>
    <w:rsid w:val="008A310A"/>
    <w:rsid w:val="008A3BE9"/>
    <w:rsid w:val="008A4569"/>
    <w:rsid w:val="008A5F0A"/>
    <w:rsid w:val="008A60E8"/>
    <w:rsid w:val="008A618F"/>
    <w:rsid w:val="008A619F"/>
    <w:rsid w:val="008A76EF"/>
    <w:rsid w:val="008B0DC0"/>
    <w:rsid w:val="008B3621"/>
    <w:rsid w:val="008B4341"/>
    <w:rsid w:val="008B4419"/>
    <w:rsid w:val="008B50A7"/>
    <w:rsid w:val="008B7923"/>
    <w:rsid w:val="008B7B07"/>
    <w:rsid w:val="008C0031"/>
    <w:rsid w:val="008C05D6"/>
    <w:rsid w:val="008C05ED"/>
    <w:rsid w:val="008C0876"/>
    <w:rsid w:val="008C1308"/>
    <w:rsid w:val="008C1399"/>
    <w:rsid w:val="008C19B7"/>
    <w:rsid w:val="008C2E9F"/>
    <w:rsid w:val="008C4529"/>
    <w:rsid w:val="008C4AD3"/>
    <w:rsid w:val="008C4B62"/>
    <w:rsid w:val="008C6119"/>
    <w:rsid w:val="008C7561"/>
    <w:rsid w:val="008C7896"/>
    <w:rsid w:val="008D09BA"/>
    <w:rsid w:val="008D09EC"/>
    <w:rsid w:val="008D1817"/>
    <w:rsid w:val="008D1C62"/>
    <w:rsid w:val="008D586F"/>
    <w:rsid w:val="008D7655"/>
    <w:rsid w:val="008D76B1"/>
    <w:rsid w:val="008D7ABD"/>
    <w:rsid w:val="008E0902"/>
    <w:rsid w:val="008E331F"/>
    <w:rsid w:val="008E3D86"/>
    <w:rsid w:val="008E4562"/>
    <w:rsid w:val="008E4C3C"/>
    <w:rsid w:val="008E6D93"/>
    <w:rsid w:val="008F005F"/>
    <w:rsid w:val="008F0C65"/>
    <w:rsid w:val="008F4DA4"/>
    <w:rsid w:val="008F6635"/>
    <w:rsid w:val="008F6712"/>
    <w:rsid w:val="0090071B"/>
    <w:rsid w:val="0090144E"/>
    <w:rsid w:val="00901468"/>
    <w:rsid w:val="00902135"/>
    <w:rsid w:val="00903198"/>
    <w:rsid w:val="00903591"/>
    <w:rsid w:val="00905115"/>
    <w:rsid w:val="009060A5"/>
    <w:rsid w:val="00906BB1"/>
    <w:rsid w:val="00906FF5"/>
    <w:rsid w:val="00911D94"/>
    <w:rsid w:val="0091270D"/>
    <w:rsid w:val="00912D59"/>
    <w:rsid w:val="009140DC"/>
    <w:rsid w:val="009145E5"/>
    <w:rsid w:val="009146DA"/>
    <w:rsid w:val="009152CA"/>
    <w:rsid w:val="009153DA"/>
    <w:rsid w:val="009167DB"/>
    <w:rsid w:val="00916D32"/>
    <w:rsid w:val="009171B8"/>
    <w:rsid w:val="0091752C"/>
    <w:rsid w:val="00917D6A"/>
    <w:rsid w:val="0092072E"/>
    <w:rsid w:val="009213E4"/>
    <w:rsid w:val="0092248B"/>
    <w:rsid w:val="00922C0A"/>
    <w:rsid w:val="00924E0E"/>
    <w:rsid w:val="00924F9D"/>
    <w:rsid w:val="009252B9"/>
    <w:rsid w:val="00926B0A"/>
    <w:rsid w:val="00927DCA"/>
    <w:rsid w:val="0093052B"/>
    <w:rsid w:val="00930A61"/>
    <w:rsid w:val="00930ABC"/>
    <w:rsid w:val="00931A9E"/>
    <w:rsid w:val="00932AD5"/>
    <w:rsid w:val="00932E1B"/>
    <w:rsid w:val="00933061"/>
    <w:rsid w:val="0093393A"/>
    <w:rsid w:val="00935B73"/>
    <w:rsid w:val="00935C24"/>
    <w:rsid w:val="0093614C"/>
    <w:rsid w:val="00936B45"/>
    <w:rsid w:val="00936B78"/>
    <w:rsid w:val="00937384"/>
    <w:rsid w:val="00937F5E"/>
    <w:rsid w:val="0094099F"/>
    <w:rsid w:val="00940C6E"/>
    <w:rsid w:val="009436C0"/>
    <w:rsid w:val="00945633"/>
    <w:rsid w:val="00945B82"/>
    <w:rsid w:val="00947E28"/>
    <w:rsid w:val="00950C90"/>
    <w:rsid w:val="00950D10"/>
    <w:rsid w:val="00952FFE"/>
    <w:rsid w:val="0095373D"/>
    <w:rsid w:val="0095417C"/>
    <w:rsid w:val="00954E17"/>
    <w:rsid w:val="00957690"/>
    <w:rsid w:val="009577C5"/>
    <w:rsid w:val="0096177A"/>
    <w:rsid w:val="00961AAA"/>
    <w:rsid w:val="00962213"/>
    <w:rsid w:val="00962ADD"/>
    <w:rsid w:val="00963AF7"/>
    <w:rsid w:val="00963C45"/>
    <w:rsid w:val="009647ED"/>
    <w:rsid w:val="00964CBE"/>
    <w:rsid w:val="00965B00"/>
    <w:rsid w:val="009665F7"/>
    <w:rsid w:val="00967B07"/>
    <w:rsid w:val="00971D36"/>
    <w:rsid w:val="00972A3B"/>
    <w:rsid w:val="00973DA5"/>
    <w:rsid w:val="009740AF"/>
    <w:rsid w:val="00977231"/>
    <w:rsid w:val="009803C9"/>
    <w:rsid w:val="0098337D"/>
    <w:rsid w:val="0098549A"/>
    <w:rsid w:val="009875CE"/>
    <w:rsid w:val="00987E3F"/>
    <w:rsid w:val="00990540"/>
    <w:rsid w:val="00990BFA"/>
    <w:rsid w:val="0099183F"/>
    <w:rsid w:val="009932EF"/>
    <w:rsid w:val="00993EEC"/>
    <w:rsid w:val="00994131"/>
    <w:rsid w:val="00994E71"/>
    <w:rsid w:val="00995605"/>
    <w:rsid w:val="0099609B"/>
    <w:rsid w:val="00997974"/>
    <w:rsid w:val="009A2842"/>
    <w:rsid w:val="009A2F74"/>
    <w:rsid w:val="009A35F3"/>
    <w:rsid w:val="009A3D2C"/>
    <w:rsid w:val="009A5652"/>
    <w:rsid w:val="009A586C"/>
    <w:rsid w:val="009B295E"/>
    <w:rsid w:val="009B4B3A"/>
    <w:rsid w:val="009B5EBD"/>
    <w:rsid w:val="009B634A"/>
    <w:rsid w:val="009B7706"/>
    <w:rsid w:val="009B7EE2"/>
    <w:rsid w:val="009C097F"/>
    <w:rsid w:val="009C3858"/>
    <w:rsid w:val="009C4224"/>
    <w:rsid w:val="009C4FA3"/>
    <w:rsid w:val="009C5900"/>
    <w:rsid w:val="009C5CAB"/>
    <w:rsid w:val="009C7669"/>
    <w:rsid w:val="009D049A"/>
    <w:rsid w:val="009D0995"/>
    <w:rsid w:val="009D1598"/>
    <w:rsid w:val="009D3158"/>
    <w:rsid w:val="009D3B51"/>
    <w:rsid w:val="009D3F5A"/>
    <w:rsid w:val="009D4E39"/>
    <w:rsid w:val="009D5047"/>
    <w:rsid w:val="009D612E"/>
    <w:rsid w:val="009D7A21"/>
    <w:rsid w:val="009D7A2C"/>
    <w:rsid w:val="009D7BEF"/>
    <w:rsid w:val="009E1239"/>
    <w:rsid w:val="009E1620"/>
    <w:rsid w:val="009E1DB7"/>
    <w:rsid w:val="009E1F77"/>
    <w:rsid w:val="009E2401"/>
    <w:rsid w:val="009E4922"/>
    <w:rsid w:val="009E5831"/>
    <w:rsid w:val="009E5D23"/>
    <w:rsid w:val="009E5FEA"/>
    <w:rsid w:val="009E7360"/>
    <w:rsid w:val="009F02DC"/>
    <w:rsid w:val="009F2A38"/>
    <w:rsid w:val="009F3BD6"/>
    <w:rsid w:val="009F41FE"/>
    <w:rsid w:val="009F4DCE"/>
    <w:rsid w:val="009F6F1C"/>
    <w:rsid w:val="009F7284"/>
    <w:rsid w:val="009F7753"/>
    <w:rsid w:val="00A00E8A"/>
    <w:rsid w:val="00A01BC1"/>
    <w:rsid w:val="00A01D26"/>
    <w:rsid w:val="00A029C6"/>
    <w:rsid w:val="00A02BD0"/>
    <w:rsid w:val="00A030A7"/>
    <w:rsid w:val="00A0359C"/>
    <w:rsid w:val="00A03AD7"/>
    <w:rsid w:val="00A03BEC"/>
    <w:rsid w:val="00A059DF"/>
    <w:rsid w:val="00A05A14"/>
    <w:rsid w:val="00A06B89"/>
    <w:rsid w:val="00A07FD9"/>
    <w:rsid w:val="00A1050F"/>
    <w:rsid w:val="00A11C63"/>
    <w:rsid w:val="00A1477B"/>
    <w:rsid w:val="00A152B4"/>
    <w:rsid w:val="00A1678D"/>
    <w:rsid w:val="00A2179B"/>
    <w:rsid w:val="00A23692"/>
    <w:rsid w:val="00A25F17"/>
    <w:rsid w:val="00A262E8"/>
    <w:rsid w:val="00A268BD"/>
    <w:rsid w:val="00A26B3B"/>
    <w:rsid w:val="00A277FB"/>
    <w:rsid w:val="00A27DA2"/>
    <w:rsid w:val="00A31833"/>
    <w:rsid w:val="00A32831"/>
    <w:rsid w:val="00A329E0"/>
    <w:rsid w:val="00A32D2F"/>
    <w:rsid w:val="00A33771"/>
    <w:rsid w:val="00A35818"/>
    <w:rsid w:val="00A3582A"/>
    <w:rsid w:val="00A35F98"/>
    <w:rsid w:val="00A36EAD"/>
    <w:rsid w:val="00A40BD0"/>
    <w:rsid w:val="00A41633"/>
    <w:rsid w:val="00A4252D"/>
    <w:rsid w:val="00A4261F"/>
    <w:rsid w:val="00A43EF7"/>
    <w:rsid w:val="00A4431E"/>
    <w:rsid w:val="00A4638B"/>
    <w:rsid w:val="00A46665"/>
    <w:rsid w:val="00A476E6"/>
    <w:rsid w:val="00A47C23"/>
    <w:rsid w:val="00A505EA"/>
    <w:rsid w:val="00A50A71"/>
    <w:rsid w:val="00A51A04"/>
    <w:rsid w:val="00A51DEF"/>
    <w:rsid w:val="00A520B7"/>
    <w:rsid w:val="00A52824"/>
    <w:rsid w:val="00A53BB1"/>
    <w:rsid w:val="00A54FA2"/>
    <w:rsid w:val="00A5712E"/>
    <w:rsid w:val="00A5789E"/>
    <w:rsid w:val="00A57F2D"/>
    <w:rsid w:val="00A60303"/>
    <w:rsid w:val="00A60E46"/>
    <w:rsid w:val="00A638D5"/>
    <w:rsid w:val="00A644BA"/>
    <w:rsid w:val="00A64791"/>
    <w:rsid w:val="00A64E3D"/>
    <w:rsid w:val="00A65F0C"/>
    <w:rsid w:val="00A6622A"/>
    <w:rsid w:val="00A67265"/>
    <w:rsid w:val="00A67872"/>
    <w:rsid w:val="00A67F05"/>
    <w:rsid w:val="00A708C5"/>
    <w:rsid w:val="00A710D7"/>
    <w:rsid w:val="00A71E0F"/>
    <w:rsid w:val="00A7236A"/>
    <w:rsid w:val="00A726B9"/>
    <w:rsid w:val="00A72A34"/>
    <w:rsid w:val="00A7377D"/>
    <w:rsid w:val="00A76963"/>
    <w:rsid w:val="00A77283"/>
    <w:rsid w:val="00A8023B"/>
    <w:rsid w:val="00A81674"/>
    <w:rsid w:val="00A822AB"/>
    <w:rsid w:val="00A8300F"/>
    <w:rsid w:val="00A836A2"/>
    <w:rsid w:val="00A848DF"/>
    <w:rsid w:val="00A84CC8"/>
    <w:rsid w:val="00A86B75"/>
    <w:rsid w:val="00A87522"/>
    <w:rsid w:val="00A8797D"/>
    <w:rsid w:val="00A90231"/>
    <w:rsid w:val="00A904EE"/>
    <w:rsid w:val="00A91920"/>
    <w:rsid w:val="00A93B99"/>
    <w:rsid w:val="00A953D4"/>
    <w:rsid w:val="00A95610"/>
    <w:rsid w:val="00A962F4"/>
    <w:rsid w:val="00A967EE"/>
    <w:rsid w:val="00A96C2A"/>
    <w:rsid w:val="00AA0990"/>
    <w:rsid w:val="00AA232A"/>
    <w:rsid w:val="00AA594E"/>
    <w:rsid w:val="00AA6C21"/>
    <w:rsid w:val="00AB06B2"/>
    <w:rsid w:val="00AB0924"/>
    <w:rsid w:val="00AB0976"/>
    <w:rsid w:val="00AB0BDA"/>
    <w:rsid w:val="00AB0E14"/>
    <w:rsid w:val="00AB2508"/>
    <w:rsid w:val="00AB4ADB"/>
    <w:rsid w:val="00AB4C1F"/>
    <w:rsid w:val="00AB4CF1"/>
    <w:rsid w:val="00AB54CC"/>
    <w:rsid w:val="00AB7028"/>
    <w:rsid w:val="00AC07AF"/>
    <w:rsid w:val="00AC09F0"/>
    <w:rsid w:val="00AC1424"/>
    <w:rsid w:val="00AC143E"/>
    <w:rsid w:val="00AC2289"/>
    <w:rsid w:val="00AC2EFC"/>
    <w:rsid w:val="00AC4259"/>
    <w:rsid w:val="00AC468D"/>
    <w:rsid w:val="00AC6DEF"/>
    <w:rsid w:val="00AD0F6B"/>
    <w:rsid w:val="00AD149F"/>
    <w:rsid w:val="00AD19CD"/>
    <w:rsid w:val="00AD284C"/>
    <w:rsid w:val="00AD28B5"/>
    <w:rsid w:val="00AD5760"/>
    <w:rsid w:val="00AD774D"/>
    <w:rsid w:val="00AE0434"/>
    <w:rsid w:val="00AE0690"/>
    <w:rsid w:val="00AE0D85"/>
    <w:rsid w:val="00AE1C3A"/>
    <w:rsid w:val="00AE2289"/>
    <w:rsid w:val="00AE430D"/>
    <w:rsid w:val="00AE4B21"/>
    <w:rsid w:val="00AE5638"/>
    <w:rsid w:val="00AE5825"/>
    <w:rsid w:val="00AF1E78"/>
    <w:rsid w:val="00AF1E81"/>
    <w:rsid w:val="00AF1FF7"/>
    <w:rsid w:val="00AF241A"/>
    <w:rsid w:val="00AF6243"/>
    <w:rsid w:val="00AF71B8"/>
    <w:rsid w:val="00AF7F78"/>
    <w:rsid w:val="00B00BC1"/>
    <w:rsid w:val="00B01943"/>
    <w:rsid w:val="00B04745"/>
    <w:rsid w:val="00B04B95"/>
    <w:rsid w:val="00B05474"/>
    <w:rsid w:val="00B06C11"/>
    <w:rsid w:val="00B06FD5"/>
    <w:rsid w:val="00B07992"/>
    <w:rsid w:val="00B10477"/>
    <w:rsid w:val="00B109C5"/>
    <w:rsid w:val="00B12412"/>
    <w:rsid w:val="00B12DB6"/>
    <w:rsid w:val="00B17193"/>
    <w:rsid w:val="00B17577"/>
    <w:rsid w:val="00B17688"/>
    <w:rsid w:val="00B20CBD"/>
    <w:rsid w:val="00B21690"/>
    <w:rsid w:val="00B21B74"/>
    <w:rsid w:val="00B21EB2"/>
    <w:rsid w:val="00B2322D"/>
    <w:rsid w:val="00B24965"/>
    <w:rsid w:val="00B272E6"/>
    <w:rsid w:val="00B2776A"/>
    <w:rsid w:val="00B27B6F"/>
    <w:rsid w:val="00B30207"/>
    <w:rsid w:val="00B31AF3"/>
    <w:rsid w:val="00B31B52"/>
    <w:rsid w:val="00B32262"/>
    <w:rsid w:val="00B33C62"/>
    <w:rsid w:val="00B33C97"/>
    <w:rsid w:val="00B3410F"/>
    <w:rsid w:val="00B36762"/>
    <w:rsid w:val="00B36FD8"/>
    <w:rsid w:val="00B374EA"/>
    <w:rsid w:val="00B375C5"/>
    <w:rsid w:val="00B37879"/>
    <w:rsid w:val="00B37BD7"/>
    <w:rsid w:val="00B402D4"/>
    <w:rsid w:val="00B426CF"/>
    <w:rsid w:val="00B465CE"/>
    <w:rsid w:val="00B47E59"/>
    <w:rsid w:val="00B52F48"/>
    <w:rsid w:val="00B53879"/>
    <w:rsid w:val="00B53F91"/>
    <w:rsid w:val="00B54D9B"/>
    <w:rsid w:val="00B578FC"/>
    <w:rsid w:val="00B5790E"/>
    <w:rsid w:val="00B604F6"/>
    <w:rsid w:val="00B62B99"/>
    <w:rsid w:val="00B64C49"/>
    <w:rsid w:val="00B64DA5"/>
    <w:rsid w:val="00B70189"/>
    <w:rsid w:val="00B72B5B"/>
    <w:rsid w:val="00B72CEE"/>
    <w:rsid w:val="00B73245"/>
    <w:rsid w:val="00B74F88"/>
    <w:rsid w:val="00B7779B"/>
    <w:rsid w:val="00B82957"/>
    <w:rsid w:val="00B83840"/>
    <w:rsid w:val="00B83DD4"/>
    <w:rsid w:val="00B84271"/>
    <w:rsid w:val="00B849E6"/>
    <w:rsid w:val="00B84F09"/>
    <w:rsid w:val="00B85E0B"/>
    <w:rsid w:val="00B86CA7"/>
    <w:rsid w:val="00B9050B"/>
    <w:rsid w:val="00B90757"/>
    <w:rsid w:val="00B929AC"/>
    <w:rsid w:val="00B92B8D"/>
    <w:rsid w:val="00B93809"/>
    <w:rsid w:val="00B94D62"/>
    <w:rsid w:val="00B966CE"/>
    <w:rsid w:val="00B97709"/>
    <w:rsid w:val="00B97F81"/>
    <w:rsid w:val="00BA0B72"/>
    <w:rsid w:val="00BA1F2C"/>
    <w:rsid w:val="00BA275C"/>
    <w:rsid w:val="00BA3074"/>
    <w:rsid w:val="00BA3A31"/>
    <w:rsid w:val="00BA429F"/>
    <w:rsid w:val="00BA48E3"/>
    <w:rsid w:val="00BA4AA4"/>
    <w:rsid w:val="00BA5AB1"/>
    <w:rsid w:val="00BA6CF4"/>
    <w:rsid w:val="00BB017B"/>
    <w:rsid w:val="00BB1C24"/>
    <w:rsid w:val="00BB1CAE"/>
    <w:rsid w:val="00BB2235"/>
    <w:rsid w:val="00BB22F7"/>
    <w:rsid w:val="00BB232D"/>
    <w:rsid w:val="00BB3475"/>
    <w:rsid w:val="00BB48F4"/>
    <w:rsid w:val="00BB4C39"/>
    <w:rsid w:val="00BB62FF"/>
    <w:rsid w:val="00BB66A1"/>
    <w:rsid w:val="00BC0C74"/>
    <w:rsid w:val="00BC1C72"/>
    <w:rsid w:val="00BC2D88"/>
    <w:rsid w:val="00BC2E79"/>
    <w:rsid w:val="00BC38F2"/>
    <w:rsid w:val="00BC4AE1"/>
    <w:rsid w:val="00BC51F0"/>
    <w:rsid w:val="00BC5386"/>
    <w:rsid w:val="00BC5402"/>
    <w:rsid w:val="00BC5B8C"/>
    <w:rsid w:val="00BC650A"/>
    <w:rsid w:val="00BD418D"/>
    <w:rsid w:val="00BE06B2"/>
    <w:rsid w:val="00BE0F5F"/>
    <w:rsid w:val="00BE16AF"/>
    <w:rsid w:val="00BE1BD7"/>
    <w:rsid w:val="00BE215C"/>
    <w:rsid w:val="00BE27D1"/>
    <w:rsid w:val="00BE41C7"/>
    <w:rsid w:val="00BE4B06"/>
    <w:rsid w:val="00BE4CBF"/>
    <w:rsid w:val="00BE5404"/>
    <w:rsid w:val="00BE573B"/>
    <w:rsid w:val="00BE57BC"/>
    <w:rsid w:val="00BE62F4"/>
    <w:rsid w:val="00BE65A6"/>
    <w:rsid w:val="00BE73FF"/>
    <w:rsid w:val="00BE76CA"/>
    <w:rsid w:val="00BE7A84"/>
    <w:rsid w:val="00BF2133"/>
    <w:rsid w:val="00BF4B7E"/>
    <w:rsid w:val="00BF5F7C"/>
    <w:rsid w:val="00C01A00"/>
    <w:rsid w:val="00C01AFE"/>
    <w:rsid w:val="00C02A4A"/>
    <w:rsid w:val="00C03997"/>
    <w:rsid w:val="00C069C2"/>
    <w:rsid w:val="00C11F1D"/>
    <w:rsid w:val="00C13478"/>
    <w:rsid w:val="00C14023"/>
    <w:rsid w:val="00C14395"/>
    <w:rsid w:val="00C16EC9"/>
    <w:rsid w:val="00C1730C"/>
    <w:rsid w:val="00C17DC1"/>
    <w:rsid w:val="00C20159"/>
    <w:rsid w:val="00C227BF"/>
    <w:rsid w:val="00C22CCB"/>
    <w:rsid w:val="00C22D63"/>
    <w:rsid w:val="00C23457"/>
    <w:rsid w:val="00C25EF2"/>
    <w:rsid w:val="00C2674D"/>
    <w:rsid w:val="00C2730C"/>
    <w:rsid w:val="00C2782E"/>
    <w:rsid w:val="00C323DB"/>
    <w:rsid w:val="00C32942"/>
    <w:rsid w:val="00C347A7"/>
    <w:rsid w:val="00C34B6D"/>
    <w:rsid w:val="00C366C2"/>
    <w:rsid w:val="00C411C4"/>
    <w:rsid w:val="00C41E05"/>
    <w:rsid w:val="00C41F0A"/>
    <w:rsid w:val="00C43410"/>
    <w:rsid w:val="00C436D4"/>
    <w:rsid w:val="00C438AF"/>
    <w:rsid w:val="00C44050"/>
    <w:rsid w:val="00C444AE"/>
    <w:rsid w:val="00C444DB"/>
    <w:rsid w:val="00C446CD"/>
    <w:rsid w:val="00C45B83"/>
    <w:rsid w:val="00C45D52"/>
    <w:rsid w:val="00C463AA"/>
    <w:rsid w:val="00C51062"/>
    <w:rsid w:val="00C51408"/>
    <w:rsid w:val="00C54A21"/>
    <w:rsid w:val="00C564CA"/>
    <w:rsid w:val="00C57CDF"/>
    <w:rsid w:val="00C57D86"/>
    <w:rsid w:val="00C60668"/>
    <w:rsid w:val="00C62A8F"/>
    <w:rsid w:val="00C64916"/>
    <w:rsid w:val="00C64BF8"/>
    <w:rsid w:val="00C653CA"/>
    <w:rsid w:val="00C66CAC"/>
    <w:rsid w:val="00C67189"/>
    <w:rsid w:val="00C67AD8"/>
    <w:rsid w:val="00C7005B"/>
    <w:rsid w:val="00C706EA"/>
    <w:rsid w:val="00C72067"/>
    <w:rsid w:val="00C726A1"/>
    <w:rsid w:val="00C72A00"/>
    <w:rsid w:val="00C73027"/>
    <w:rsid w:val="00C736C2"/>
    <w:rsid w:val="00C73B58"/>
    <w:rsid w:val="00C748A6"/>
    <w:rsid w:val="00C74A9D"/>
    <w:rsid w:val="00C76EDA"/>
    <w:rsid w:val="00C779FE"/>
    <w:rsid w:val="00C77D51"/>
    <w:rsid w:val="00C85453"/>
    <w:rsid w:val="00C872C5"/>
    <w:rsid w:val="00C87AB5"/>
    <w:rsid w:val="00C9080E"/>
    <w:rsid w:val="00C93B17"/>
    <w:rsid w:val="00C9546B"/>
    <w:rsid w:val="00C96A12"/>
    <w:rsid w:val="00CA0903"/>
    <w:rsid w:val="00CA1B5F"/>
    <w:rsid w:val="00CA279F"/>
    <w:rsid w:val="00CA6453"/>
    <w:rsid w:val="00CA7495"/>
    <w:rsid w:val="00CB1EC5"/>
    <w:rsid w:val="00CB1FA5"/>
    <w:rsid w:val="00CB232D"/>
    <w:rsid w:val="00CB2570"/>
    <w:rsid w:val="00CB27D1"/>
    <w:rsid w:val="00CB35F4"/>
    <w:rsid w:val="00CB4F10"/>
    <w:rsid w:val="00CB532B"/>
    <w:rsid w:val="00CB5A5B"/>
    <w:rsid w:val="00CB5C67"/>
    <w:rsid w:val="00CB6CA9"/>
    <w:rsid w:val="00CC26E5"/>
    <w:rsid w:val="00CC295A"/>
    <w:rsid w:val="00CC2F02"/>
    <w:rsid w:val="00CC3C17"/>
    <w:rsid w:val="00CC4B03"/>
    <w:rsid w:val="00CC52C0"/>
    <w:rsid w:val="00CC5F96"/>
    <w:rsid w:val="00CC61ED"/>
    <w:rsid w:val="00CC72E1"/>
    <w:rsid w:val="00CD02A4"/>
    <w:rsid w:val="00CD0B3C"/>
    <w:rsid w:val="00CD266D"/>
    <w:rsid w:val="00CD2AF1"/>
    <w:rsid w:val="00CD4012"/>
    <w:rsid w:val="00CD5AC3"/>
    <w:rsid w:val="00CD5D2C"/>
    <w:rsid w:val="00CD5E7C"/>
    <w:rsid w:val="00CD6A50"/>
    <w:rsid w:val="00CD6B24"/>
    <w:rsid w:val="00CE1650"/>
    <w:rsid w:val="00CE1C5B"/>
    <w:rsid w:val="00CE1F98"/>
    <w:rsid w:val="00CE2681"/>
    <w:rsid w:val="00CE5EED"/>
    <w:rsid w:val="00CE73A7"/>
    <w:rsid w:val="00CF00A8"/>
    <w:rsid w:val="00CF05DC"/>
    <w:rsid w:val="00CF0F89"/>
    <w:rsid w:val="00CF1EB4"/>
    <w:rsid w:val="00CF2761"/>
    <w:rsid w:val="00CF28B6"/>
    <w:rsid w:val="00CF3322"/>
    <w:rsid w:val="00CF4AD9"/>
    <w:rsid w:val="00CF51F3"/>
    <w:rsid w:val="00CF726B"/>
    <w:rsid w:val="00CF783C"/>
    <w:rsid w:val="00D02B13"/>
    <w:rsid w:val="00D03FEC"/>
    <w:rsid w:val="00D04D46"/>
    <w:rsid w:val="00D04EF1"/>
    <w:rsid w:val="00D0580A"/>
    <w:rsid w:val="00D07B07"/>
    <w:rsid w:val="00D11459"/>
    <w:rsid w:val="00D12479"/>
    <w:rsid w:val="00D129ED"/>
    <w:rsid w:val="00D13691"/>
    <w:rsid w:val="00D14DE0"/>
    <w:rsid w:val="00D16F48"/>
    <w:rsid w:val="00D175F3"/>
    <w:rsid w:val="00D17938"/>
    <w:rsid w:val="00D21008"/>
    <w:rsid w:val="00D214DA"/>
    <w:rsid w:val="00D2235F"/>
    <w:rsid w:val="00D23C41"/>
    <w:rsid w:val="00D254E4"/>
    <w:rsid w:val="00D25817"/>
    <w:rsid w:val="00D2587A"/>
    <w:rsid w:val="00D272E4"/>
    <w:rsid w:val="00D27C86"/>
    <w:rsid w:val="00D302D9"/>
    <w:rsid w:val="00D30414"/>
    <w:rsid w:val="00D309FE"/>
    <w:rsid w:val="00D31435"/>
    <w:rsid w:val="00D32212"/>
    <w:rsid w:val="00D3387D"/>
    <w:rsid w:val="00D340E1"/>
    <w:rsid w:val="00D366CF"/>
    <w:rsid w:val="00D4135D"/>
    <w:rsid w:val="00D4171B"/>
    <w:rsid w:val="00D42CC1"/>
    <w:rsid w:val="00D4479C"/>
    <w:rsid w:val="00D458AF"/>
    <w:rsid w:val="00D45F8B"/>
    <w:rsid w:val="00D4673A"/>
    <w:rsid w:val="00D4735F"/>
    <w:rsid w:val="00D50112"/>
    <w:rsid w:val="00D505CB"/>
    <w:rsid w:val="00D50C66"/>
    <w:rsid w:val="00D517BE"/>
    <w:rsid w:val="00D519D8"/>
    <w:rsid w:val="00D53874"/>
    <w:rsid w:val="00D546BE"/>
    <w:rsid w:val="00D5479F"/>
    <w:rsid w:val="00D5668E"/>
    <w:rsid w:val="00D60574"/>
    <w:rsid w:val="00D60E46"/>
    <w:rsid w:val="00D6139B"/>
    <w:rsid w:val="00D62EF5"/>
    <w:rsid w:val="00D6314E"/>
    <w:rsid w:val="00D643E2"/>
    <w:rsid w:val="00D6460B"/>
    <w:rsid w:val="00D6600D"/>
    <w:rsid w:val="00D67922"/>
    <w:rsid w:val="00D70493"/>
    <w:rsid w:val="00D718EF"/>
    <w:rsid w:val="00D72A6E"/>
    <w:rsid w:val="00D75564"/>
    <w:rsid w:val="00D75783"/>
    <w:rsid w:val="00D75ACF"/>
    <w:rsid w:val="00D75C62"/>
    <w:rsid w:val="00D76920"/>
    <w:rsid w:val="00D76D35"/>
    <w:rsid w:val="00D76FD8"/>
    <w:rsid w:val="00D77641"/>
    <w:rsid w:val="00D77A4F"/>
    <w:rsid w:val="00D80435"/>
    <w:rsid w:val="00D80A72"/>
    <w:rsid w:val="00D81419"/>
    <w:rsid w:val="00D81B3F"/>
    <w:rsid w:val="00D83706"/>
    <w:rsid w:val="00D83E08"/>
    <w:rsid w:val="00D83E67"/>
    <w:rsid w:val="00D915E9"/>
    <w:rsid w:val="00D91E3B"/>
    <w:rsid w:val="00D923D5"/>
    <w:rsid w:val="00D92FEB"/>
    <w:rsid w:val="00D93D34"/>
    <w:rsid w:val="00D95277"/>
    <w:rsid w:val="00D963E3"/>
    <w:rsid w:val="00D965D1"/>
    <w:rsid w:val="00D97B12"/>
    <w:rsid w:val="00DA12E1"/>
    <w:rsid w:val="00DA343E"/>
    <w:rsid w:val="00DA3A85"/>
    <w:rsid w:val="00DA50C5"/>
    <w:rsid w:val="00DA59CB"/>
    <w:rsid w:val="00DA64F5"/>
    <w:rsid w:val="00DB000F"/>
    <w:rsid w:val="00DB0651"/>
    <w:rsid w:val="00DB1A34"/>
    <w:rsid w:val="00DB2099"/>
    <w:rsid w:val="00DB2BE0"/>
    <w:rsid w:val="00DB30E3"/>
    <w:rsid w:val="00DB6927"/>
    <w:rsid w:val="00DB7542"/>
    <w:rsid w:val="00DC0E1E"/>
    <w:rsid w:val="00DC1111"/>
    <w:rsid w:val="00DC21E5"/>
    <w:rsid w:val="00DC3375"/>
    <w:rsid w:val="00DC3A5E"/>
    <w:rsid w:val="00DC671F"/>
    <w:rsid w:val="00DC67EE"/>
    <w:rsid w:val="00DC6DCB"/>
    <w:rsid w:val="00DC7976"/>
    <w:rsid w:val="00DD0750"/>
    <w:rsid w:val="00DD08ED"/>
    <w:rsid w:val="00DD0E34"/>
    <w:rsid w:val="00DD18C9"/>
    <w:rsid w:val="00DD2390"/>
    <w:rsid w:val="00DD41C2"/>
    <w:rsid w:val="00DD5D35"/>
    <w:rsid w:val="00DD65C8"/>
    <w:rsid w:val="00DD75B4"/>
    <w:rsid w:val="00DD7AD2"/>
    <w:rsid w:val="00DE01EB"/>
    <w:rsid w:val="00DE0A90"/>
    <w:rsid w:val="00DE19F0"/>
    <w:rsid w:val="00DE1D00"/>
    <w:rsid w:val="00DE23C9"/>
    <w:rsid w:val="00DE5A98"/>
    <w:rsid w:val="00DE601C"/>
    <w:rsid w:val="00DE6174"/>
    <w:rsid w:val="00DE65FD"/>
    <w:rsid w:val="00DF02D7"/>
    <w:rsid w:val="00DF03C6"/>
    <w:rsid w:val="00DF0A7C"/>
    <w:rsid w:val="00DF11EF"/>
    <w:rsid w:val="00DF1FA9"/>
    <w:rsid w:val="00DF2E43"/>
    <w:rsid w:val="00DF3B72"/>
    <w:rsid w:val="00DF4246"/>
    <w:rsid w:val="00DF4F5A"/>
    <w:rsid w:val="00DF657D"/>
    <w:rsid w:val="00DF6843"/>
    <w:rsid w:val="00DF6EC4"/>
    <w:rsid w:val="00DF7F94"/>
    <w:rsid w:val="00E019E3"/>
    <w:rsid w:val="00E025C9"/>
    <w:rsid w:val="00E02C92"/>
    <w:rsid w:val="00E03172"/>
    <w:rsid w:val="00E0352A"/>
    <w:rsid w:val="00E03B2D"/>
    <w:rsid w:val="00E04A24"/>
    <w:rsid w:val="00E05490"/>
    <w:rsid w:val="00E05A1D"/>
    <w:rsid w:val="00E07F1B"/>
    <w:rsid w:val="00E12655"/>
    <w:rsid w:val="00E13575"/>
    <w:rsid w:val="00E13C0D"/>
    <w:rsid w:val="00E14097"/>
    <w:rsid w:val="00E144BD"/>
    <w:rsid w:val="00E14790"/>
    <w:rsid w:val="00E1498F"/>
    <w:rsid w:val="00E14CFD"/>
    <w:rsid w:val="00E1501B"/>
    <w:rsid w:val="00E1611D"/>
    <w:rsid w:val="00E20166"/>
    <w:rsid w:val="00E20A19"/>
    <w:rsid w:val="00E2134F"/>
    <w:rsid w:val="00E214C4"/>
    <w:rsid w:val="00E23E70"/>
    <w:rsid w:val="00E25709"/>
    <w:rsid w:val="00E26BE1"/>
    <w:rsid w:val="00E30D6E"/>
    <w:rsid w:val="00E30E52"/>
    <w:rsid w:val="00E313BA"/>
    <w:rsid w:val="00E33665"/>
    <w:rsid w:val="00E35405"/>
    <w:rsid w:val="00E3667A"/>
    <w:rsid w:val="00E36905"/>
    <w:rsid w:val="00E36E53"/>
    <w:rsid w:val="00E37299"/>
    <w:rsid w:val="00E40E2B"/>
    <w:rsid w:val="00E4267D"/>
    <w:rsid w:val="00E43243"/>
    <w:rsid w:val="00E439B5"/>
    <w:rsid w:val="00E43FDE"/>
    <w:rsid w:val="00E446C9"/>
    <w:rsid w:val="00E4567D"/>
    <w:rsid w:val="00E45CFA"/>
    <w:rsid w:val="00E46C9D"/>
    <w:rsid w:val="00E4704A"/>
    <w:rsid w:val="00E47C37"/>
    <w:rsid w:val="00E47E29"/>
    <w:rsid w:val="00E5092F"/>
    <w:rsid w:val="00E51334"/>
    <w:rsid w:val="00E516D4"/>
    <w:rsid w:val="00E539BE"/>
    <w:rsid w:val="00E551ED"/>
    <w:rsid w:val="00E56E96"/>
    <w:rsid w:val="00E60B8D"/>
    <w:rsid w:val="00E61074"/>
    <w:rsid w:val="00E61498"/>
    <w:rsid w:val="00E62EC5"/>
    <w:rsid w:val="00E6479A"/>
    <w:rsid w:val="00E648C3"/>
    <w:rsid w:val="00E64E3D"/>
    <w:rsid w:val="00E66034"/>
    <w:rsid w:val="00E664E8"/>
    <w:rsid w:val="00E6686D"/>
    <w:rsid w:val="00E67705"/>
    <w:rsid w:val="00E677D0"/>
    <w:rsid w:val="00E67D14"/>
    <w:rsid w:val="00E73649"/>
    <w:rsid w:val="00E73B9A"/>
    <w:rsid w:val="00E73FE9"/>
    <w:rsid w:val="00E74C11"/>
    <w:rsid w:val="00E759FF"/>
    <w:rsid w:val="00E769B3"/>
    <w:rsid w:val="00E77E10"/>
    <w:rsid w:val="00E804B1"/>
    <w:rsid w:val="00E81444"/>
    <w:rsid w:val="00E83D2C"/>
    <w:rsid w:val="00E84083"/>
    <w:rsid w:val="00E84822"/>
    <w:rsid w:val="00E857C2"/>
    <w:rsid w:val="00E86508"/>
    <w:rsid w:val="00E86924"/>
    <w:rsid w:val="00E86FAE"/>
    <w:rsid w:val="00E87EEC"/>
    <w:rsid w:val="00E90930"/>
    <w:rsid w:val="00E911AF"/>
    <w:rsid w:val="00E91377"/>
    <w:rsid w:val="00E9172E"/>
    <w:rsid w:val="00E91800"/>
    <w:rsid w:val="00E91D94"/>
    <w:rsid w:val="00E91DF7"/>
    <w:rsid w:val="00E923A4"/>
    <w:rsid w:val="00E93004"/>
    <w:rsid w:val="00E9452F"/>
    <w:rsid w:val="00E95C0F"/>
    <w:rsid w:val="00E965FE"/>
    <w:rsid w:val="00E96615"/>
    <w:rsid w:val="00E97DE5"/>
    <w:rsid w:val="00EA14F6"/>
    <w:rsid w:val="00EA39EE"/>
    <w:rsid w:val="00EA40FE"/>
    <w:rsid w:val="00EA46D2"/>
    <w:rsid w:val="00EA4996"/>
    <w:rsid w:val="00EA4B37"/>
    <w:rsid w:val="00EA4B40"/>
    <w:rsid w:val="00EA4F84"/>
    <w:rsid w:val="00EA52F2"/>
    <w:rsid w:val="00EA5DD4"/>
    <w:rsid w:val="00EA5E4A"/>
    <w:rsid w:val="00EA6240"/>
    <w:rsid w:val="00EA7A97"/>
    <w:rsid w:val="00EB0AAB"/>
    <w:rsid w:val="00EB0D22"/>
    <w:rsid w:val="00EB1F0D"/>
    <w:rsid w:val="00EB5CA8"/>
    <w:rsid w:val="00EC1DD3"/>
    <w:rsid w:val="00EC280D"/>
    <w:rsid w:val="00EC2D75"/>
    <w:rsid w:val="00EC4D3F"/>
    <w:rsid w:val="00EC5C44"/>
    <w:rsid w:val="00EC6AA6"/>
    <w:rsid w:val="00EC7BAD"/>
    <w:rsid w:val="00ED037D"/>
    <w:rsid w:val="00ED0D66"/>
    <w:rsid w:val="00ED2DB4"/>
    <w:rsid w:val="00ED2DF3"/>
    <w:rsid w:val="00ED3BEF"/>
    <w:rsid w:val="00ED4B72"/>
    <w:rsid w:val="00ED525C"/>
    <w:rsid w:val="00ED52FB"/>
    <w:rsid w:val="00ED5C0C"/>
    <w:rsid w:val="00ED5E3B"/>
    <w:rsid w:val="00ED5ECF"/>
    <w:rsid w:val="00ED6C99"/>
    <w:rsid w:val="00ED7509"/>
    <w:rsid w:val="00EE090B"/>
    <w:rsid w:val="00EE0E2D"/>
    <w:rsid w:val="00EE2A69"/>
    <w:rsid w:val="00EE7EEC"/>
    <w:rsid w:val="00EF0FE4"/>
    <w:rsid w:val="00EF263C"/>
    <w:rsid w:val="00EF2B19"/>
    <w:rsid w:val="00EF2F40"/>
    <w:rsid w:val="00EF31E5"/>
    <w:rsid w:val="00EF37DB"/>
    <w:rsid w:val="00EF3B01"/>
    <w:rsid w:val="00EF3C3B"/>
    <w:rsid w:val="00EF68CF"/>
    <w:rsid w:val="00EF70BB"/>
    <w:rsid w:val="00EF725B"/>
    <w:rsid w:val="00F03598"/>
    <w:rsid w:val="00F041D6"/>
    <w:rsid w:val="00F04C14"/>
    <w:rsid w:val="00F053C1"/>
    <w:rsid w:val="00F10D62"/>
    <w:rsid w:val="00F11295"/>
    <w:rsid w:val="00F11C32"/>
    <w:rsid w:val="00F12D8A"/>
    <w:rsid w:val="00F13412"/>
    <w:rsid w:val="00F13696"/>
    <w:rsid w:val="00F137D6"/>
    <w:rsid w:val="00F13B03"/>
    <w:rsid w:val="00F16643"/>
    <w:rsid w:val="00F16759"/>
    <w:rsid w:val="00F16B6D"/>
    <w:rsid w:val="00F16FC2"/>
    <w:rsid w:val="00F17288"/>
    <w:rsid w:val="00F17359"/>
    <w:rsid w:val="00F20423"/>
    <w:rsid w:val="00F20512"/>
    <w:rsid w:val="00F21B03"/>
    <w:rsid w:val="00F22097"/>
    <w:rsid w:val="00F226C6"/>
    <w:rsid w:val="00F231D3"/>
    <w:rsid w:val="00F235E4"/>
    <w:rsid w:val="00F23A1F"/>
    <w:rsid w:val="00F240B4"/>
    <w:rsid w:val="00F24504"/>
    <w:rsid w:val="00F27350"/>
    <w:rsid w:val="00F273DE"/>
    <w:rsid w:val="00F27707"/>
    <w:rsid w:val="00F30912"/>
    <w:rsid w:val="00F309B7"/>
    <w:rsid w:val="00F30D23"/>
    <w:rsid w:val="00F31707"/>
    <w:rsid w:val="00F32FC3"/>
    <w:rsid w:val="00F34216"/>
    <w:rsid w:val="00F373EF"/>
    <w:rsid w:val="00F37EF7"/>
    <w:rsid w:val="00F41A1A"/>
    <w:rsid w:val="00F41D9F"/>
    <w:rsid w:val="00F41E56"/>
    <w:rsid w:val="00F42042"/>
    <w:rsid w:val="00F44857"/>
    <w:rsid w:val="00F456BA"/>
    <w:rsid w:val="00F46A7E"/>
    <w:rsid w:val="00F46E56"/>
    <w:rsid w:val="00F50D60"/>
    <w:rsid w:val="00F50FAF"/>
    <w:rsid w:val="00F5244F"/>
    <w:rsid w:val="00F526FA"/>
    <w:rsid w:val="00F5271E"/>
    <w:rsid w:val="00F54C5D"/>
    <w:rsid w:val="00F56A82"/>
    <w:rsid w:val="00F56EAA"/>
    <w:rsid w:val="00F57DA1"/>
    <w:rsid w:val="00F601CE"/>
    <w:rsid w:val="00F6268B"/>
    <w:rsid w:val="00F62ABD"/>
    <w:rsid w:val="00F63342"/>
    <w:rsid w:val="00F63E55"/>
    <w:rsid w:val="00F64178"/>
    <w:rsid w:val="00F6622E"/>
    <w:rsid w:val="00F66D61"/>
    <w:rsid w:val="00F66EC0"/>
    <w:rsid w:val="00F67B92"/>
    <w:rsid w:val="00F70529"/>
    <w:rsid w:val="00F70607"/>
    <w:rsid w:val="00F72DB2"/>
    <w:rsid w:val="00F745F0"/>
    <w:rsid w:val="00F74E1A"/>
    <w:rsid w:val="00F75172"/>
    <w:rsid w:val="00F76D55"/>
    <w:rsid w:val="00F76DE5"/>
    <w:rsid w:val="00F76FFB"/>
    <w:rsid w:val="00F806B9"/>
    <w:rsid w:val="00F81448"/>
    <w:rsid w:val="00F81534"/>
    <w:rsid w:val="00F82801"/>
    <w:rsid w:val="00F83405"/>
    <w:rsid w:val="00F853CE"/>
    <w:rsid w:val="00F85B6F"/>
    <w:rsid w:val="00F85F7E"/>
    <w:rsid w:val="00F86871"/>
    <w:rsid w:val="00F92997"/>
    <w:rsid w:val="00F92D14"/>
    <w:rsid w:val="00F94273"/>
    <w:rsid w:val="00F943A8"/>
    <w:rsid w:val="00F95579"/>
    <w:rsid w:val="00F96562"/>
    <w:rsid w:val="00FA3896"/>
    <w:rsid w:val="00FA46AD"/>
    <w:rsid w:val="00FA4901"/>
    <w:rsid w:val="00FA4988"/>
    <w:rsid w:val="00FA50F3"/>
    <w:rsid w:val="00FA6849"/>
    <w:rsid w:val="00FB03AB"/>
    <w:rsid w:val="00FB03AE"/>
    <w:rsid w:val="00FB072B"/>
    <w:rsid w:val="00FB0DD5"/>
    <w:rsid w:val="00FB1A34"/>
    <w:rsid w:val="00FB4BD2"/>
    <w:rsid w:val="00FB4BFC"/>
    <w:rsid w:val="00FB4DC7"/>
    <w:rsid w:val="00FB5DE4"/>
    <w:rsid w:val="00FC109B"/>
    <w:rsid w:val="00FC1F8F"/>
    <w:rsid w:val="00FC49A5"/>
    <w:rsid w:val="00FC566F"/>
    <w:rsid w:val="00FC6266"/>
    <w:rsid w:val="00FC6292"/>
    <w:rsid w:val="00FC64DF"/>
    <w:rsid w:val="00FC7211"/>
    <w:rsid w:val="00FD0130"/>
    <w:rsid w:val="00FD2CF9"/>
    <w:rsid w:val="00FD3D82"/>
    <w:rsid w:val="00FD3E6D"/>
    <w:rsid w:val="00FD45A1"/>
    <w:rsid w:val="00FD554F"/>
    <w:rsid w:val="00FD6355"/>
    <w:rsid w:val="00FD6C06"/>
    <w:rsid w:val="00FD712A"/>
    <w:rsid w:val="00FD728E"/>
    <w:rsid w:val="00FD7735"/>
    <w:rsid w:val="00FE0A28"/>
    <w:rsid w:val="00FE1070"/>
    <w:rsid w:val="00FE17E4"/>
    <w:rsid w:val="00FE2FE9"/>
    <w:rsid w:val="00FE38FD"/>
    <w:rsid w:val="00FE4EC1"/>
    <w:rsid w:val="00FE5927"/>
    <w:rsid w:val="00FE5B04"/>
    <w:rsid w:val="00FE74B3"/>
    <w:rsid w:val="00FF043E"/>
    <w:rsid w:val="00FF0759"/>
    <w:rsid w:val="00FF1A5E"/>
    <w:rsid w:val="00FF1E9D"/>
    <w:rsid w:val="00FF31FD"/>
    <w:rsid w:val="00FF4181"/>
    <w:rsid w:val="00FF4A82"/>
    <w:rsid w:val="00FF5E01"/>
    <w:rsid w:val="022E33C2"/>
    <w:rsid w:val="04A2BCCD"/>
    <w:rsid w:val="062BF58E"/>
    <w:rsid w:val="09756B28"/>
    <w:rsid w:val="0A1E9DF9"/>
    <w:rsid w:val="0E550596"/>
    <w:rsid w:val="11CEC424"/>
    <w:rsid w:val="18621A5F"/>
    <w:rsid w:val="1962B7DA"/>
    <w:rsid w:val="19D4E389"/>
    <w:rsid w:val="1BEE7106"/>
    <w:rsid w:val="1C43D268"/>
    <w:rsid w:val="1DB7F51B"/>
    <w:rsid w:val="1F09F7EF"/>
    <w:rsid w:val="21CFF832"/>
    <w:rsid w:val="22457F93"/>
    <w:rsid w:val="23348A36"/>
    <w:rsid w:val="27B415A7"/>
    <w:rsid w:val="2832A51A"/>
    <w:rsid w:val="2C5C4102"/>
    <w:rsid w:val="2FC21A43"/>
    <w:rsid w:val="322C1F5B"/>
    <w:rsid w:val="37244A7C"/>
    <w:rsid w:val="388A2E01"/>
    <w:rsid w:val="3BD2477D"/>
    <w:rsid w:val="3FC07771"/>
    <w:rsid w:val="4587AB87"/>
    <w:rsid w:val="45EEB7B9"/>
    <w:rsid w:val="49CE43B8"/>
    <w:rsid w:val="4BF7D119"/>
    <w:rsid w:val="4D364B9D"/>
    <w:rsid w:val="4DFD0F2B"/>
    <w:rsid w:val="4EB30801"/>
    <w:rsid w:val="53B91898"/>
    <w:rsid w:val="570A62AE"/>
    <w:rsid w:val="6016CCC3"/>
    <w:rsid w:val="6036F3BF"/>
    <w:rsid w:val="631200B7"/>
    <w:rsid w:val="6D5D8498"/>
    <w:rsid w:val="6D88BD8C"/>
    <w:rsid w:val="70BD74CA"/>
    <w:rsid w:val="72AA0D58"/>
    <w:rsid w:val="79E2DE02"/>
    <w:rsid w:val="7A278F4F"/>
    <w:rsid w:val="7A7CC425"/>
    <w:rsid w:val="7A8D865C"/>
    <w:rsid w:val="7A9344E4"/>
    <w:rsid w:val="7C66078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54B39C75"/>
  <w15:chartTrackingRefBased/>
  <w15:docId w15:val="{9BA72705-D75E-4ABA-BCEE-1FCB3F222C9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A4F84"/>
    <w:pPr>
      <w:overflowPunct w:val="0"/>
      <w:autoSpaceDE w:val="0"/>
      <w:autoSpaceDN w:val="0"/>
      <w:adjustRightInd w:val="0"/>
      <w:spacing w:after="120"/>
      <w:jc w:val="both"/>
      <w:textAlignment w:val="baseline"/>
    </w:pPr>
    <w:rPr>
      <w:sz w:val="26"/>
    </w:rPr>
  </w:style>
  <w:style w:type="paragraph" w:styleId="Heading1">
    <w:name w:val="heading 1"/>
    <w:basedOn w:val="Normal"/>
    <w:next w:val="Normal"/>
    <w:link w:val="Heading1Char"/>
    <w:autoRedefine/>
    <w:qFormat/>
    <w:rsid w:val="008B7923"/>
    <w:pPr>
      <w:keepNext/>
      <w:numPr>
        <w:numId w:val="1"/>
      </w:numPr>
      <w:overflowPunct/>
      <w:autoSpaceDE/>
      <w:autoSpaceDN/>
      <w:adjustRightInd/>
      <w:spacing w:before="120"/>
      <w:textAlignment w:val="auto"/>
      <w:outlineLvl w:val="0"/>
    </w:pPr>
    <w:rPr>
      <w:b/>
      <w:kern w:val="28"/>
      <w:sz w:val="28"/>
      <w:szCs w:val="24"/>
    </w:rPr>
  </w:style>
  <w:style w:type="paragraph" w:styleId="Heading2">
    <w:name w:val="heading 2"/>
    <w:basedOn w:val="Normal"/>
    <w:next w:val="Normal"/>
    <w:link w:val="Heading2Char"/>
    <w:autoRedefine/>
    <w:unhideWhenUsed/>
    <w:qFormat/>
    <w:rsid w:val="00C323DB"/>
    <w:pPr>
      <w:keepNext/>
      <w:numPr>
        <w:ilvl w:val="1"/>
        <w:numId w:val="1"/>
      </w:numPr>
      <w:overflowPunct/>
      <w:autoSpaceDE/>
      <w:autoSpaceDN/>
      <w:adjustRightInd/>
      <w:spacing w:before="120"/>
      <w:textAlignment w:val="auto"/>
      <w:outlineLvl w:val="1"/>
    </w:pPr>
    <w:rPr>
      <w:rFonts w:cs="Arial"/>
      <w:b/>
      <w:szCs w:val="26"/>
    </w:rPr>
  </w:style>
  <w:style w:type="paragraph" w:styleId="Heading3">
    <w:name w:val="heading 3"/>
    <w:basedOn w:val="Normal"/>
    <w:next w:val="Normal"/>
    <w:link w:val="Heading3Char"/>
    <w:autoRedefine/>
    <w:unhideWhenUsed/>
    <w:qFormat/>
    <w:rsid w:val="00DF2E43"/>
    <w:pPr>
      <w:keepNext/>
      <w:numPr>
        <w:ilvl w:val="2"/>
        <w:numId w:val="1"/>
      </w:numPr>
      <w:overflowPunct/>
      <w:autoSpaceDE/>
      <w:autoSpaceDN/>
      <w:adjustRightInd/>
      <w:spacing w:before="120"/>
      <w:textAlignment w:val="auto"/>
      <w:outlineLvl w:val="2"/>
    </w:pPr>
    <w:rPr>
      <w:b/>
      <w:szCs w:val="22"/>
      <w:lang w:val="vi-VN"/>
    </w:rPr>
  </w:style>
  <w:style w:type="paragraph" w:styleId="Heading4">
    <w:name w:val="heading 4"/>
    <w:basedOn w:val="Normal"/>
    <w:next w:val="Normal"/>
    <w:link w:val="Heading4Char"/>
    <w:unhideWhenUsed/>
    <w:qFormat/>
    <w:rsid w:val="00B52F48"/>
    <w:pPr>
      <w:keepNext/>
      <w:numPr>
        <w:ilvl w:val="3"/>
        <w:numId w:val="1"/>
      </w:numPr>
      <w:overflowPunct/>
      <w:autoSpaceDE/>
      <w:autoSpaceDN/>
      <w:adjustRightInd/>
      <w:spacing w:before="120"/>
      <w:textAlignment w:val="auto"/>
      <w:outlineLvl w:val="3"/>
    </w:pPr>
    <w:rPr>
      <w:b/>
      <w:i/>
    </w:rPr>
  </w:style>
  <w:style w:type="paragraph" w:styleId="Heading5">
    <w:name w:val="heading 5"/>
    <w:basedOn w:val="Normal"/>
    <w:next w:val="Normal"/>
    <w:link w:val="Heading5Char"/>
    <w:autoRedefine/>
    <w:unhideWhenUsed/>
    <w:qFormat/>
    <w:rsid w:val="000F0925"/>
    <w:pPr>
      <w:numPr>
        <w:ilvl w:val="4"/>
        <w:numId w:val="1"/>
      </w:numPr>
      <w:overflowPunct/>
      <w:autoSpaceDE/>
      <w:autoSpaceDN/>
      <w:adjustRightInd/>
      <w:spacing w:before="120"/>
      <w:textAlignment w:val="auto"/>
      <w:outlineLvl w:val="4"/>
    </w:pPr>
    <w:rPr>
      <w:rFonts w:ascii="Arial" w:hAnsi="Arial"/>
      <w:i/>
    </w:rPr>
  </w:style>
  <w:style w:type="paragraph" w:styleId="Heading6">
    <w:name w:val="heading 6"/>
    <w:basedOn w:val="Normal"/>
    <w:next w:val="Normal"/>
    <w:link w:val="Heading6Char"/>
    <w:unhideWhenUsed/>
    <w:qFormat/>
    <w:rsid w:val="00C323DB"/>
    <w:pPr>
      <w:numPr>
        <w:ilvl w:val="5"/>
        <w:numId w:val="1"/>
      </w:numPr>
      <w:overflowPunct/>
      <w:autoSpaceDE/>
      <w:autoSpaceDN/>
      <w:adjustRightInd/>
      <w:spacing w:before="120"/>
      <w:textAlignment w:val="auto"/>
      <w:outlineLvl w:val="5"/>
    </w:pPr>
    <w:rPr>
      <w:rFonts w:ascii="Arial" w:hAnsi="Arial"/>
      <w:i/>
      <w:sz w:val="22"/>
    </w:rPr>
  </w:style>
  <w:style w:type="paragraph" w:styleId="Heading7">
    <w:name w:val="heading 7"/>
    <w:basedOn w:val="Normal"/>
    <w:next w:val="Normal"/>
    <w:link w:val="Heading7Char"/>
    <w:uiPriority w:val="99"/>
    <w:semiHidden/>
    <w:unhideWhenUsed/>
    <w:qFormat/>
    <w:rsid w:val="00DC6DCB"/>
    <w:pPr>
      <w:numPr>
        <w:ilvl w:val="6"/>
        <w:numId w:val="1"/>
      </w:numPr>
      <w:overflowPunct/>
      <w:autoSpaceDE/>
      <w:autoSpaceDN/>
      <w:adjustRightInd/>
      <w:spacing w:before="240" w:after="60"/>
      <w:textAlignment w:val="auto"/>
      <w:outlineLvl w:val="6"/>
    </w:pPr>
    <w:rPr>
      <w:rFonts w:ascii="Arial" w:hAnsi="Arial"/>
      <w:sz w:val="20"/>
    </w:rPr>
  </w:style>
  <w:style w:type="paragraph" w:styleId="Heading8">
    <w:name w:val="heading 8"/>
    <w:basedOn w:val="Normal"/>
    <w:next w:val="Normal"/>
    <w:link w:val="Heading8Char"/>
    <w:uiPriority w:val="99"/>
    <w:semiHidden/>
    <w:unhideWhenUsed/>
    <w:qFormat/>
    <w:rsid w:val="00DC6DCB"/>
    <w:pPr>
      <w:numPr>
        <w:ilvl w:val="7"/>
        <w:numId w:val="1"/>
      </w:numPr>
      <w:overflowPunct/>
      <w:autoSpaceDE/>
      <w:autoSpaceDN/>
      <w:adjustRightInd/>
      <w:spacing w:before="240" w:after="60"/>
      <w:textAlignment w:val="auto"/>
      <w:outlineLvl w:val="7"/>
    </w:pPr>
    <w:rPr>
      <w:rFonts w:ascii="Arial" w:hAnsi="Arial"/>
      <w:i/>
      <w:sz w:val="20"/>
    </w:rPr>
  </w:style>
  <w:style w:type="paragraph" w:styleId="Heading9">
    <w:name w:val="heading 9"/>
    <w:basedOn w:val="Normal"/>
    <w:next w:val="Normal"/>
    <w:link w:val="Heading9Char"/>
    <w:uiPriority w:val="99"/>
    <w:semiHidden/>
    <w:unhideWhenUsed/>
    <w:qFormat/>
    <w:rsid w:val="00DC6DCB"/>
    <w:pPr>
      <w:numPr>
        <w:ilvl w:val="8"/>
        <w:numId w:val="1"/>
      </w:numPr>
      <w:overflowPunct/>
      <w:autoSpaceDE/>
      <w:autoSpaceDN/>
      <w:adjustRightInd/>
      <w:spacing w:before="240" w:after="60"/>
      <w:textAlignment w:val="auto"/>
      <w:outlineLvl w:val="8"/>
    </w:pPr>
    <w:rPr>
      <w:rFonts w:ascii="Arial" w:hAnsi="Arial"/>
      <w:i/>
      <w:sz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semiHidden/>
    <w:pPr>
      <w:tabs>
        <w:tab w:val="center" w:pos="4153"/>
        <w:tab w:val="right" w:pos="8306"/>
      </w:tabs>
    </w:pPr>
    <w:rPr>
      <w:lang w:val="x-none" w:eastAsia="x-none"/>
    </w:rPr>
  </w:style>
  <w:style w:type="paragraph" w:styleId="Footer">
    <w:name w:val="footer"/>
    <w:basedOn w:val="Normal"/>
    <w:link w:val="FooterChar"/>
    <w:semiHidden/>
    <w:pPr>
      <w:tabs>
        <w:tab w:val="center" w:pos="4153"/>
        <w:tab w:val="right" w:pos="8306"/>
      </w:tabs>
    </w:pPr>
    <w:rPr>
      <w:lang w:val="x-none" w:eastAsia="x-none"/>
    </w:rPr>
  </w:style>
  <w:style w:type="character" w:styleId="PageNumber">
    <w:name w:val="page number"/>
    <w:basedOn w:val="DefaultParagraphFont"/>
    <w:semiHidden/>
  </w:style>
  <w:style w:type="paragraph" w:customStyle="1" w:styleId="NormalFrancez">
    <w:name w:val="Normal Francez"/>
    <w:basedOn w:val="Normal"/>
    <w:pPr>
      <w:widowControl w:val="0"/>
    </w:pPr>
    <w:rPr>
      <w:rFonts w:ascii="Arial" w:hAnsi="Arial"/>
      <w:b/>
      <w:sz w:val="22"/>
      <w:lang w:val="fr-FR"/>
    </w:rPr>
  </w:style>
  <w:style w:type="character" w:customStyle="1" w:styleId="st">
    <w:name w:val="st"/>
    <w:rsid w:val="00866B1C"/>
    <w:rPr>
      <w:rFonts w:cs=".VnTime"/>
    </w:rPr>
  </w:style>
  <w:style w:type="character" w:customStyle="1" w:styleId="HeaderChar">
    <w:name w:val="Header Char"/>
    <w:link w:val="Header"/>
    <w:semiHidden/>
    <w:locked/>
    <w:rsid w:val="00CD266D"/>
    <w:rPr>
      <w:rFonts w:ascii="VnTime" w:hAnsi="VnTime"/>
      <w:sz w:val="26"/>
    </w:rPr>
  </w:style>
  <w:style w:type="character" w:customStyle="1" w:styleId="FooterChar">
    <w:name w:val="Footer Char"/>
    <w:link w:val="Footer"/>
    <w:semiHidden/>
    <w:locked/>
    <w:rsid w:val="00CD266D"/>
    <w:rPr>
      <w:rFonts w:ascii="VnTime" w:hAnsi="VnTime"/>
      <w:sz w:val="26"/>
    </w:rPr>
  </w:style>
  <w:style w:type="table" w:styleId="TableGrid">
    <w:name w:val="Table Grid"/>
    <w:aliases w:val="Hidden Table"/>
    <w:basedOn w:val="TableNormal"/>
    <w:uiPriority w:val="39"/>
    <w:rsid w:val="00C2782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4A77C0"/>
    <w:rPr>
      <w:rFonts w:ascii="Tahoma" w:hAnsi="Tahoma"/>
      <w:sz w:val="16"/>
      <w:szCs w:val="16"/>
      <w:lang w:val="x-none" w:eastAsia="x-none"/>
    </w:rPr>
  </w:style>
  <w:style w:type="character" w:customStyle="1" w:styleId="BalloonTextChar">
    <w:name w:val="Balloon Text Char"/>
    <w:link w:val="BalloonText"/>
    <w:uiPriority w:val="99"/>
    <w:semiHidden/>
    <w:rsid w:val="004A77C0"/>
    <w:rPr>
      <w:rFonts w:ascii="Tahoma" w:hAnsi="Tahoma" w:cs="Tahoma"/>
      <w:sz w:val="16"/>
      <w:szCs w:val="16"/>
    </w:rPr>
  </w:style>
  <w:style w:type="character" w:customStyle="1" w:styleId="Heading1Char">
    <w:name w:val="Heading 1 Char"/>
    <w:basedOn w:val="DefaultParagraphFont"/>
    <w:link w:val="Heading1"/>
    <w:rsid w:val="008B7923"/>
    <w:rPr>
      <w:b/>
      <w:kern w:val="28"/>
      <w:sz w:val="28"/>
      <w:szCs w:val="24"/>
    </w:rPr>
  </w:style>
  <w:style w:type="character" w:customStyle="1" w:styleId="Heading2Char">
    <w:name w:val="Heading 2 Char"/>
    <w:basedOn w:val="DefaultParagraphFont"/>
    <w:link w:val="Heading2"/>
    <w:rsid w:val="00C323DB"/>
    <w:rPr>
      <w:rFonts w:cs="Arial"/>
      <w:b/>
      <w:sz w:val="26"/>
      <w:szCs w:val="26"/>
    </w:rPr>
  </w:style>
  <w:style w:type="character" w:customStyle="1" w:styleId="Heading3Char">
    <w:name w:val="Heading 3 Char"/>
    <w:basedOn w:val="DefaultParagraphFont"/>
    <w:link w:val="Heading3"/>
    <w:rsid w:val="00DF2E43"/>
    <w:rPr>
      <w:b/>
      <w:sz w:val="26"/>
      <w:szCs w:val="22"/>
      <w:lang w:val="vi-VN"/>
    </w:rPr>
  </w:style>
  <w:style w:type="character" w:customStyle="1" w:styleId="Heading4Char">
    <w:name w:val="Heading 4 Char"/>
    <w:basedOn w:val="DefaultParagraphFont"/>
    <w:link w:val="Heading4"/>
    <w:rsid w:val="00B52F48"/>
    <w:rPr>
      <w:b/>
      <w:i/>
      <w:sz w:val="26"/>
    </w:rPr>
  </w:style>
  <w:style w:type="character" w:customStyle="1" w:styleId="Heading5Char">
    <w:name w:val="Heading 5 Char"/>
    <w:basedOn w:val="DefaultParagraphFont"/>
    <w:link w:val="Heading5"/>
    <w:rsid w:val="000F0925"/>
    <w:rPr>
      <w:rFonts w:ascii="Arial" w:hAnsi="Arial"/>
      <w:i/>
      <w:sz w:val="26"/>
    </w:rPr>
  </w:style>
  <w:style w:type="character" w:customStyle="1" w:styleId="Heading6Char">
    <w:name w:val="Heading 6 Char"/>
    <w:basedOn w:val="DefaultParagraphFont"/>
    <w:link w:val="Heading6"/>
    <w:rsid w:val="00C323DB"/>
    <w:rPr>
      <w:rFonts w:ascii="Arial" w:hAnsi="Arial"/>
      <w:i/>
      <w:sz w:val="22"/>
    </w:rPr>
  </w:style>
  <w:style w:type="character" w:customStyle="1" w:styleId="Heading7Char">
    <w:name w:val="Heading 7 Char"/>
    <w:basedOn w:val="DefaultParagraphFont"/>
    <w:link w:val="Heading7"/>
    <w:uiPriority w:val="99"/>
    <w:semiHidden/>
    <w:rsid w:val="00DC6DCB"/>
    <w:rPr>
      <w:rFonts w:ascii="Arial" w:hAnsi="Arial"/>
    </w:rPr>
  </w:style>
  <w:style w:type="character" w:customStyle="1" w:styleId="Heading8Char">
    <w:name w:val="Heading 8 Char"/>
    <w:basedOn w:val="DefaultParagraphFont"/>
    <w:link w:val="Heading8"/>
    <w:uiPriority w:val="99"/>
    <w:semiHidden/>
    <w:rsid w:val="00DC6DCB"/>
    <w:rPr>
      <w:rFonts w:ascii="Arial" w:hAnsi="Arial"/>
      <w:i/>
    </w:rPr>
  </w:style>
  <w:style w:type="character" w:customStyle="1" w:styleId="Heading9Char">
    <w:name w:val="Heading 9 Char"/>
    <w:basedOn w:val="DefaultParagraphFont"/>
    <w:link w:val="Heading9"/>
    <w:uiPriority w:val="99"/>
    <w:semiHidden/>
    <w:rsid w:val="00DC6DCB"/>
    <w:rPr>
      <w:rFonts w:ascii="Arial" w:hAnsi="Arial"/>
      <w:i/>
      <w:sz w:val="18"/>
    </w:rPr>
  </w:style>
  <w:style w:type="paragraph" w:styleId="ListParagraph">
    <w:name w:val="List Paragraph"/>
    <w:aliases w:val="P1,VNA - List Paragraph,1.,Table Sequence,List Paragraph1,lp1,lp11,bullet 1,Bullet L1,List Paragraph 1,List Paragraph11,Bullet List,FooterText,numbered,Paragraphe de liste,My checklist,My number,1"/>
    <w:basedOn w:val="Normal"/>
    <w:link w:val="ListParagraphChar"/>
    <w:uiPriority w:val="34"/>
    <w:qFormat/>
    <w:rsid w:val="00124E6F"/>
    <w:pPr>
      <w:ind w:left="720"/>
      <w:contextualSpacing/>
    </w:pPr>
  </w:style>
  <w:style w:type="paragraph" w:styleId="TOCHeading">
    <w:name w:val="TOC Heading"/>
    <w:basedOn w:val="Heading1"/>
    <w:next w:val="Normal"/>
    <w:uiPriority w:val="39"/>
    <w:unhideWhenUsed/>
    <w:qFormat/>
    <w:rsid w:val="00C444DB"/>
    <w:pPr>
      <w:keepLines/>
      <w:numPr>
        <w:numId w:val="0"/>
      </w:numPr>
      <w:spacing w:line="259" w:lineRule="auto"/>
      <w:outlineLvl w:val="9"/>
    </w:pPr>
    <w:rPr>
      <w:rFonts w:asciiTheme="majorHAnsi" w:eastAsiaTheme="majorEastAsia" w:hAnsiTheme="majorHAnsi" w:cstheme="majorBidi"/>
      <w:b w:val="0"/>
      <w:color w:val="2E74B5" w:themeColor="accent1" w:themeShade="BF"/>
      <w:kern w:val="0"/>
      <w:sz w:val="32"/>
      <w:szCs w:val="32"/>
    </w:rPr>
  </w:style>
  <w:style w:type="paragraph" w:styleId="TOC1">
    <w:name w:val="toc 1"/>
    <w:basedOn w:val="Normal"/>
    <w:next w:val="Normal"/>
    <w:autoRedefine/>
    <w:uiPriority w:val="39"/>
    <w:unhideWhenUsed/>
    <w:rsid w:val="00C444DB"/>
    <w:pPr>
      <w:spacing w:after="100"/>
    </w:pPr>
  </w:style>
  <w:style w:type="paragraph" w:styleId="TOC2">
    <w:name w:val="toc 2"/>
    <w:basedOn w:val="Normal"/>
    <w:next w:val="Normal"/>
    <w:autoRedefine/>
    <w:uiPriority w:val="39"/>
    <w:unhideWhenUsed/>
    <w:rsid w:val="00C444DB"/>
    <w:pPr>
      <w:spacing w:after="100"/>
      <w:ind w:left="260"/>
    </w:pPr>
  </w:style>
  <w:style w:type="character" w:styleId="Hyperlink">
    <w:name w:val="Hyperlink"/>
    <w:basedOn w:val="DefaultParagraphFont"/>
    <w:uiPriority w:val="99"/>
    <w:unhideWhenUsed/>
    <w:rsid w:val="00C444DB"/>
    <w:rPr>
      <w:color w:val="0563C1" w:themeColor="hyperlink"/>
      <w:u w:val="single"/>
    </w:rPr>
  </w:style>
  <w:style w:type="paragraph" w:customStyle="1" w:styleId="FirstLevelBullet">
    <w:name w:val="First Level Bullet"/>
    <w:basedOn w:val="ListParagraph"/>
    <w:link w:val="FirstLevelBulletChar"/>
    <w:qFormat/>
    <w:rsid w:val="00C444DB"/>
    <w:pPr>
      <w:spacing w:before="120"/>
      <w:ind w:hanging="360"/>
    </w:pPr>
    <w:rPr>
      <w:szCs w:val="26"/>
    </w:rPr>
  </w:style>
  <w:style w:type="paragraph" w:customStyle="1" w:styleId="SecondLevelBullet">
    <w:name w:val="Second Level Bullet"/>
    <w:basedOn w:val="FirstLevelBullet"/>
    <w:link w:val="SecondLevelBulletChar"/>
    <w:qFormat/>
    <w:rsid w:val="00C444DB"/>
    <w:pPr>
      <w:numPr>
        <w:ilvl w:val="1"/>
      </w:numPr>
      <w:ind w:left="720" w:hanging="360"/>
    </w:pPr>
  </w:style>
  <w:style w:type="character" w:customStyle="1" w:styleId="ListParagraphChar">
    <w:name w:val="List Paragraph Char"/>
    <w:aliases w:val="P1 Char,VNA - List Paragraph Char,1. Char,Table Sequence Char,List Paragraph1 Char,lp1 Char,lp11 Char,bullet 1 Char,Bullet L1 Char,List Paragraph 1 Char,List Paragraph11 Char,Bullet List Char,FooterText Char,numbered Char,1 Char"/>
    <w:basedOn w:val="DefaultParagraphFont"/>
    <w:link w:val="ListParagraph"/>
    <w:uiPriority w:val="34"/>
    <w:qFormat/>
    <w:rsid w:val="00C444DB"/>
    <w:rPr>
      <w:rFonts w:ascii="VnTime" w:hAnsi="VnTime"/>
      <w:sz w:val="26"/>
    </w:rPr>
  </w:style>
  <w:style w:type="character" w:customStyle="1" w:styleId="FirstLevelBulletChar">
    <w:name w:val="First Level Bullet Char"/>
    <w:basedOn w:val="ListParagraphChar"/>
    <w:link w:val="FirstLevelBullet"/>
    <w:rsid w:val="00C444DB"/>
    <w:rPr>
      <w:rFonts w:ascii="VnTime" w:hAnsi="VnTime"/>
      <w:sz w:val="26"/>
      <w:szCs w:val="26"/>
    </w:rPr>
  </w:style>
  <w:style w:type="paragraph" w:customStyle="1" w:styleId="TableHeader">
    <w:name w:val="Table Header"/>
    <w:basedOn w:val="Normal"/>
    <w:rsid w:val="00D340E1"/>
    <w:pPr>
      <w:overflowPunct/>
      <w:autoSpaceDE/>
      <w:autoSpaceDN/>
      <w:adjustRightInd/>
      <w:spacing w:before="60" w:after="60"/>
      <w:textAlignment w:val="auto"/>
    </w:pPr>
    <w:rPr>
      <w:rFonts w:ascii="Segoe UI" w:hAnsi="Segoe UI" w:cs="Segoe UI"/>
      <w:b/>
      <w:bCs/>
      <w:color w:val="FFFFFF"/>
      <w:sz w:val="20"/>
      <w:lang w:val="en-NZ"/>
    </w:rPr>
  </w:style>
  <w:style w:type="character" w:customStyle="1" w:styleId="SecondLevelBulletChar">
    <w:name w:val="Second Level Bullet Char"/>
    <w:basedOn w:val="FirstLevelBulletChar"/>
    <w:link w:val="SecondLevelBullet"/>
    <w:rsid w:val="00C444DB"/>
    <w:rPr>
      <w:rFonts w:ascii="VnTime" w:hAnsi="VnTime"/>
      <w:sz w:val="26"/>
      <w:szCs w:val="26"/>
    </w:rPr>
  </w:style>
  <w:style w:type="paragraph" w:styleId="Caption">
    <w:name w:val="caption"/>
    <w:aliases w:val="Figure"/>
    <w:basedOn w:val="Normal"/>
    <w:next w:val="Normal"/>
    <w:uiPriority w:val="35"/>
    <w:unhideWhenUsed/>
    <w:qFormat/>
    <w:rsid w:val="00A95610"/>
    <w:pPr>
      <w:overflowPunct/>
      <w:autoSpaceDE/>
      <w:autoSpaceDN/>
      <w:adjustRightInd/>
      <w:spacing w:after="200" w:line="276" w:lineRule="auto"/>
      <w:jc w:val="center"/>
      <w:textAlignment w:val="auto"/>
    </w:pPr>
    <w:rPr>
      <w:rFonts w:eastAsia="Calibri" w:cs="Segoe UI"/>
      <w:b/>
      <w:bCs/>
      <w:i/>
    </w:rPr>
  </w:style>
  <w:style w:type="paragraph" w:styleId="TableofFigures">
    <w:name w:val="table of figures"/>
    <w:basedOn w:val="Normal"/>
    <w:next w:val="Normal"/>
    <w:uiPriority w:val="99"/>
    <w:unhideWhenUsed/>
    <w:rsid w:val="00E86FAE"/>
  </w:style>
  <w:style w:type="paragraph" w:styleId="FootnoteText">
    <w:name w:val="footnote text"/>
    <w:basedOn w:val="Normal"/>
    <w:link w:val="FootnoteTextChar"/>
    <w:uiPriority w:val="99"/>
    <w:semiHidden/>
    <w:unhideWhenUsed/>
    <w:rsid w:val="00E67D14"/>
    <w:rPr>
      <w:sz w:val="20"/>
    </w:rPr>
  </w:style>
  <w:style w:type="character" w:customStyle="1" w:styleId="FootnoteTextChar">
    <w:name w:val="Footnote Text Char"/>
    <w:basedOn w:val="DefaultParagraphFont"/>
    <w:link w:val="FootnoteText"/>
    <w:uiPriority w:val="99"/>
    <w:semiHidden/>
    <w:rsid w:val="00E67D14"/>
  </w:style>
  <w:style w:type="character" w:styleId="FootnoteReference">
    <w:name w:val="footnote reference"/>
    <w:basedOn w:val="DefaultParagraphFont"/>
    <w:uiPriority w:val="99"/>
    <w:semiHidden/>
    <w:unhideWhenUsed/>
    <w:rsid w:val="00E67D14"/>
    <w:rPr>
      <w:vertAlign w:val="superscript"/>
    </w:rPr>
  </w:style>
  <w:style w:type="paragraph" w:customStyle="1" w:styleId="LandscapeHeading1">
    <w:name w:val="Landscape Heading 1"/>
    <w:basedOn w:val="Heading1"/>
    <w:link w:val="LandscapeHeading1Char"/>
    <w:qFormat/>
    <w:rsid w:val="00845A0E"/>
    <w:pPr>
      <w:ind w:left="720"/>
    </w:pPr>
  </w:style>
  <w:style w:type="paragraph" w:customStyle="1" w:styleId="LandscapeNormal">
    <w:name w:val="Landscape Normal"/>
    <w:basedOn w:val="Normal"/>
    <w:link w:val="LandscapeNormalChar"/>
    <w:qFormat/>
    <w:rsid w:val="00EF0FE4"/>
    <w:pPr>
      <w:ind w:left="720"/>
    </w:pPr>
  </w:style>
  <w:style w:type="character" w:customStyle="1" w:styleId="LandscapeHeading1Char">
    <w:name w:val="Landscape Heading 1 Char"/>
    <w:basedOn w:val="Heading1Char"/>
    <w:link w:val="LandscapeHeading1"/>
    <w:rsid w:val="00845A0E"/>
    <w:rPr>
      <w:b/>
      <w:kern w:val="28"/>
      <w:sz w:val="28"/>
      <w:szCs w:val="24"/>
    </w:rPr>
  </w:style>
  <w:style w:type="paragraph" w:customStyle="1" w:styleId="LandscapeHeading2">
    <w:name w:val="Landscape Heading 2"/>
    <w:basedOn w:val="Heading2"/>
    <w:link w:val="LandscapeHeading2Char"/>
    <w:qFormat/>
    <w:rsid w:val="00F309B7"/>
    <w:pPr>
      <w:ind w:left="720"/>
    </w:pPr>
  </w:style>
  <w:style w:type="character" w:customStyle="1" w:styleId="LandscapeNormalChar">
    <w:name w:val="Landscape Normal Char"/>
    <w:basedOn w:val="DefaultParagraphFont"/>
    <w:link w:val="LandscapeNormal"/>
    <w:rsid w:val="00EF0FE4"/>
    <w:rPr>
      <w:sz w:val="26"/>
    </w:rPr>
  </w:style>
  <w:style w:type="paragraph" w:customStyle="1" w:styleId="LandscapeHeading3">
    <w:name w:val="Landscape Heading 3"/>
    <w:basedOn w:val="Heading3"/>
    <w:link w:val="LandscapeHeading3Char"/>
    <w:qFormat/>
    <w:rsid w:val="00F309B7"/>
    <w:pPr>
      <w:ind w:left="720"/>
    </w:pPr>
  </w:style>
  <w:style w:type="character" w:customStyle="1" w:styleId="LandscapeHeading2Char">
    <w:name w:val="Landscape Heading 2 Char"/>
    <w:basedOn w:val="Heading2Char"/>
    <w:link w:val="LandscapeHeading2"/>
    <w:rsid w:val="00F309B7"/>
    <w:rPr>
      <w:rFonts w:cs="Arial"/>
      <w:b/>
      <w:sz w:val="26"/>
      <w:szCs w:val="26"/>
    </w:rPr>
  </w:style>
  <w:style w:type="paragraph" w:customStyle="1" w:styleId="LandscapeHeading4">
    <w:name w:val="Landscape Heading 4"/>
    <w:basedOn w:val="Heading4"/>
    <w:link w:val="LandscapeHeading4Char"/>
    <w:qFormat/>
    <w:rsid w:val="00F309B7"/>
    <w:pPr>
      <w:ind w:left="720"/>
    </w:pPr>
  </w:style>
  <w:style w:type="character" w:customStyle="1" w:styleId="LandscapeHeading3Char">
    <w:name w:val="Landscape Heading 3 Char"/>
    <w:basedOn w:val="Heading3Char"/>
    <w:link w:val="LandscapeHeading3"/>
    <w:rsid w:val="00F309B7"/>
    <w:rPr>
      <w:b/>
      <w:sz w:val="26"/>
      <w:szCs w:val="22"/>
      <w:lang w:val="vi-VN"/>
    </w:rPr>
  </w:style>
  <w:style w:type="paragraph" w:customStyle="1" w:styleId="LandscapeHeading5">
    <w:name w:val="Landscape Heading 5"/>
    <w:basedOn w:val="Heading5"/>
    <w:link w:val="LandscapeHeading5Char"/>
    <w:qFormat/>
    <w:rsid w:val="00A95610"/>
    <w:pPr>
      <w:ind w:left="720"/>
    </w:pPr>
    <w:rPr>
      <w:rFonts w:ascii="Times New Roman" w:hAnsi="Times New Roman"/>
    </w:rPr>
  </w:style>
  <w:style w:type="character" w:customStyle="1" w:styleId="LandscapeHeading4Char">
    <w:name w:val="Landscape Heading 4 Char"/>
    <w:basedOn w:val="Heading4Char"/>
    <w:link w:val="LandscapeHeading4"/>
    <w:rsid w:val="00F309B7"/>
    <w:rPr>
      <w:b/>
      <w:i/>
      <w:sz w:val="26"/>
    </w:rPr>
  </w:style>
  <w:style w:type="paragraph" w:customStyle="1" w:styleId="LandscapeFirstLevelBullet">
    <w:name w:val="Landscape First Level Bullet"/>
    <w:basedOn w:val="FirstLevelBullet"/>
    <w:link w:val="LandscapeFirstLevelBulletChar"/>
    <w:qFormat/>
    <w:rsid w:val="00C323DB"/>
    <w:pPr>
      <w:ind w:left="1080"/>
    </w:pPr>
  </w:style>
  <w:style w:type="character" w:customStyle="1" w:styleId="LandscapeHeading5Char">
    <w:name w:val="Landscape Heading 5 Char"/>
    <w:basedOn w:val="Heading5Char"/>
    <w:link w:val="LandscapeHeading5"/>
    <w:rsid w:val="00A95610"/>
    <w:rPr>
      <w:rFonts w:ascii="Arial" w:hAnsi="Arial"/>
      <w:i/>
      <w:sz w:val="26"/>
    </w:rPr>
  </w:style>
  <w:style w:type="paragraph" w:customStyle="1" w:styleId="LandscapeSecondLevelBullet">
    <w:name w:val="Landscape Second Level Bullet"/>
    <w:basedOn w:val="SecondLevelBullet"/>
    <w:link w:val="LandscapeSecondLevelBulletChar"/>
    <w:qFormat/>
    <w:rsid w:val="00F309B7"/>
  </w:style>
  <w:style w:type="character" w:customStyle="1" w:styleId="LandscapeFirstLevelBulletChar">
    <w:name w:val="Landscape First Level Bullet Char"/>
    <w:basedOn w:val="FirstLevelBulletChar"/>
    <w:link w:val="LandscapeFirstLevelBullet"/>
    <w:rsid w:val="00C323DB"/>
    <w:rPr>
      <w:rFonts w:ascii="VnTime" w:hAnsi="VnTime"/>
      <w:sz w:val="26"/>
      <w:szCs w:val="26"/>
    </w:rPr>
  </w:style>
  <w:style w:type="paragraph" w:styleId="TOC3">
    <w:name w:val="toc 3"/>
    <w:basedOn w:val="Normal"/>
    <w:next w:val="Normal"/>
    <w:autoRedefine/>
    <w:uiPriority w:val="39"/>
    <w:unhideWhenUsed/>
    <w:rsid w:val="00845A0E"/>
    <w:pPr>
      <w:spacing w:after="100"/>
      <w:ind w:left="520"/>
    </w:pPr>
  </w:style>
  <w:style w:type="character" w:customStyle="1" w:styleId="LandscapeSecondLevelBulletChar">
    <w:name w:val="Landscape Second Level Bullet Char"/>
    <w:basedOn w:val="SecondLevelBulletChar"/>
    <w:link w:val="LandscapeSecondLevelBullet"/>
    <w:rsid w:val="00F309B7"/>
    <w:rPr>
      <w:rFonts w:ascii="VnTime" w:hAnsi="VnTime"/>
      <w:sz w:val="26"/>
      <w:szCs w:val="26"/>
    </w:rPr>
  </w:style>
  <w:style w:type="paragraph" w:customStyle="1" w:styleId="HeaderFooter">
    <w:name w:val="Header Footer"/>
    <w:link w:val="HeaderFooterChar"/>
    <w:qFormat/>
    <w:rsid w:val="00EA4F84"/>
    <w:pPr>
      <w:tabs>
        <w:tab w:val="center" w:pos="4153"/>
        <w:tab w:val="right" w:pos="8306"/>
      </w:tabs>
      <w:spacing w:before="200"/>
      <w:jc w:val="center"/>
    </w:pPr>
    <w:rPr>
      <w:b/>
      <w:noProof/>
      <w:sz w:val="22"/>
      <w:szCs w:val="24"/>
    </w:rPr>
  </w:style>
  <w:style w:type="paragraph" w:customStyle="1" w:styleId="HeaderFooter2">
    <w:name w:val="Header Footer 2"/>
    <w:link w:val="HeaderFooter2Char"/>
    <w:qFormat/>
    <w:rsid w:val="00EA4F84"/>
    <w:pPr>
      <w:jc w:val="center"/>
    </w:pPr>
    <w:rPr>
      <w:sz w:val="14"/>
      <w:szCs w:val="14"/>
    </w:rPr>
  </w:style>
  <w:style w:type="paragraph" w:styleId="BodyText">
    <w:name w:val="Body Text"/>
    <w:basedOn w:val="Normal"/>
    <w:link w:val="BodyTextChar"/>
    <w:uiPriority w:val="99"/>
    <w:semiHidden/>
    <w:unhideWhenUsed/>
    <w:rsid w:val="00655107"/>
  </w:style>
  <w:style w:type="character" w:customStyle="1" w:styleId="BodyTextChar">
    <w:name w:val="Body Text Char"/>
    <w:basedOn w:val="DefaultParagraphFont"/>
    <w:link w:val="BodyText"/>
    <w:uiPriority w:val="99"/>
    <w:semiHidden/>
    <w:rsid w:val="00655107"/>
    <w:rPr>
      <w:sz w:val="26"/>
    </w:rPr>
  </w:style>
  <w:style w:type="character" w:customStyle="1" w:styleId="HeaderFooterChar">
    <w:name w:val="Header Footer Char"/>
    <w:basedOn w:val="BodyTextChar"/>
    <w:link w:val="HeaderFooter"/>
    <w:rsid w:val="00EA4F84"/>
    <w:rPr>
      <w:b/>
      <w:noProof/>
      <w:sz w:val="22"/>
      <w:szCs w:val="24"/>
    </w:rPr>
  </w:style>
  <w:style w:type="character" w:customStyle="1" w:styleId="HeaderFooter2Char">
    <w:name w:val="Header Footer 2 Char"/>
    <w:basedOn w:val="DefaultParagraphFont"/>
    <w:link w:val="HeaderFooter2"/>
    <w:rsid w:val="00EA4F84"/>
    <w:rPr>
      <w:sz w:val="14"/>
      <w:szCs w:val="14"/>
    </w:rPr>
  </w:style>
  <w:style w:type="paragraph" w:customStyle="1" w:styleId="ANSVHeading2">
    <w:name w:val="ANSV Heading2"/>
    <w:basedOn w:val="Heading2"/>
    <w:next w:val="Normal"/>
    <w:autoRedefine/>
    <w:qFormat/>
    <w:rsid w:val="00FA4988"/>
    <w:pPr>
      <w:keepLines/>
      <w:numPr>
        <w:ilvl w:val="0"/>
        <w:numId w:val="0"/>
      </w:numPr>
      <w:spacing w:line="360" w:lineRule="auto"/>
      <w:ind w:left="720" w:hanging="720"/>
      <w:jc w:val="left"/>
    </w:pPr>
    <w:rPr>
      <w:rFonts w:cs="Times New Roman"/>
      <w:bCs/>
      <w:szCs w:val="28"/>
    </w:rPr>
  </w:style>
  <w:style w:type="paragraph" w:customStyle="1" w:styleId="ANSVNormal">
    <w:name w:val="ANSV Normal"/>
    <w:basedOn w:val="Normal"/>
    <w:autoRedefine/>
    <w:qFormat/>
    <w:rsid w:val="001666D1"/>
    <w:pPr>
      <w:overflowPunct/>
      <w:autoSpaceDE/>
      <w:autoSpaceDN/>
      <w:adjustRightInd/>
      <w:spacing w:before="120"/>
      <w:jc w:val="left"/>
      <w:textAlignment w:val="auto"/>
    </w:pPr>
    <w:rPr>
      <w:rFonts w:eastAsia="Calibri" w:cs="Segoe UI"/>
      <w:szCs w:val="26"/>
    </w:rPr>
  </w:style>
  <w:style w:type="paragraph" w:customStyle="1" w:styleId="ANSVHeading1">
    <w:name w:val="ANSV Heading1"/>
    <w:basedOn w:val="Heading1"/>
    <w:next w:val="Normal"/>
    <w:link w:val="ANSVHeading1Char"/>
    <w:autoRedefine/>
    <w:qFormat/>
    <w:rsid w:val="001666D1"/>
    <w:pPr>
      <w:keepLines/>
      <w:numPr>
        <w:numId w:val="0"/>
      </w:numPr>
      <w:spacing w:before="240"/>
      <w:ind w:left="432" w:hanging="432"/>
      <w:jc w:val="left"/>
    </w:pPr>
    <w:rPr>
      <w:rFonts w:cs="Segoe UI"/>
      <w:bCs/>
      <w:kern w:val="0"/>
      <w:szCs w:val="28"/>
      <w:lang w:val="fr-FR"/>
    </w:rPr>
  </w:style>
  <w:style w:type="character" w:customStyle="1" w:styleId="ANSVHeading1Char">
    <w:name w:val="ANSV Heading1 Char"/>
    <w:basedOn w:val="DefaultParagraphFont"/>
    <w:link w:val="ANSVHeading1"/>
    <w:rsid w:val="001666D1"/>
    <w:rPr>
      <w:rFonts w:cs="Segoe UI"/>
      <w:b/>
      <w:bCs/>
      <w:sz w:val="28"/>
      <w:szCs w:val="28"/>
      <w:lang w:val="fr-FR"/>
    </w:rPr>
  </w:style>
  <w:style w:type="paragraph" w:customStyle="1" w:styleId="TableHeading">
    <w:name w:val="Table Heading"/>
    <w:basedOn w:val="Header"/>
    <w:rsid w:val="001666D1"/>
    <w:pPr>
      <w:tabs>
        <w:tab w:val="clear" w:pos="4153"/>
        <w:tab w:val="clear" w:pos="8306"/>
        <w:tab w:val="center" w:pos="4320"/>
        <w:tab w:val="right" w:pos="8640"/>
      </w:tabs>
      <w:suppressAutoHyphens/>
      <w:overflowPunct/>
      <w:autoSpaceDE/>
      <w:autoSpaceDN/>
      <w:adjustRightInd/>
      <w:spacing w:before="120"/>
      <w:jc w:val="center"/>
      <w:textAlignment w:val="auto"/>
    </w:pPr>
    <w:rPr>
      <w:rFonts w:ascii="Arial" w:hAnsi="Arial" w:cs="Arial"/>
      <w:b/>
      <w:bCs/>
      <w:sz w:val="20"/>
      <w:lang w:val="en-US" w:eastAsia="ar-SA"/>
    </w:rPr>
  </w:style>
  <w:style w:type="paragraph" w:customStyle="1" w:styleId="ANSVHeading3">
    <w:name w:val="ANSV Heading3"/>
    <w:basedOn w:val="Heading3"/>
    <w:qFormat/>
    <w:rsid w:val="001666D1"/>
    <w:pPr>
      <w:keepLines/>
      <w:numPr>
        <w:ilvl w:val="0"/>
        <w:numId w:val="0"/>
      </w:numPr>
      <w:ind w:left="612" w:hanging="612"/>
    </w:pPr>
    <w:rPr>
      <w:bCs/>
      <w:szCs w:val="28"/>
    </w:rPr>
  </w:style>
  <w:style w:type="paragraph" w:customStyle="1" w:styleId="Bullet1">
    <w:name w:val="Bullet 1"/>
    <w:aliases w:val="VSLC bullet First level"/>
    <w:basedOn w:val="ListParagraph"/>
    <w:link w:val="Bullet1Char"/>
    <w:qFormat/>
    <w:rsid w:val="00C87AB5"/>
    <w:pPr>
      <w:numPr>
        <w:numId w:val="5"/>
      </w:numPr>
      <w:overflowPunct/>
      <w:autoSpaceDE/>
      <w:autoSpaceDN/>
      <w:adjustRightInd/>
      <w:spacing w:after="200" w:line="276" w:lineRule="auto"/>
      <w:textAlignment w:val="auto"/>
    </w:pPr>
    <w:rPr>
      <w:rFonts w:ascii="Segoe UI" w:eastAsia="Calibri" w:hAnsi="Segoe UI" w:cs="Segoe UI"/>
    </w:rPr>
  </w:style>
  <w:style w:type="paragraph" w:customStyle="1" w:styleId="Bullet2">
    <w:name w:val="Bullet 2"/>
    <w:aliases w:val="VSLC bullet Second level"/>
    <w:basedOn w:val="ListParagraph"/>
    <w:qFormat/>
    <w:rsid w:val="00C87AB5"/>
    <w:pPr>
      <w:numPr>
        <w:ilvl w:val="1"/>
        <w:numId w:val="5"/>
      </w:numPr>
      <w:overflowPunct/>
      <w:autoSpaceDE/>
      <w:autoSpaceDN/>
      <w:adjustRightInd/>
      <w:spacing w:after="200" w:line="276" w:lineRule="auto"/>
      <w:jc w:val="left"/>
      <w:textAlignment w:val="auto"/>
    </w:pPr>
    <w:rPr>
      <w:rFonts w:ascii="Segoe UI" w:eastAsia="Calibri" w:hAnsi="Segoe UI" w:cs="Segoe UI"/>
      <w:sz w:val="20"/>
    </w:rPr>
  </w:style>
  <w:style w:type="character" w:customStyle="1" w:styleId="Bullet1Char">
    <w:name w:val="Bullet 1 Char"/>
    <w:aliases w:val="VSLC bullet First level Char"/>
    <w:basedOn w:val="ListParagraphChar"/>
    <w:link w:val="Bullet1"/>
    <w:rsid w:val="00C87AB5"/>
    <w:rPr>
      <w:rFonts w:ascii="Segoe UI" w:eastAsia="Calibri" w:hAnsi="Segoe UI" w:cs="Segoe UI"/>
      <w:sz w:val="26"/>
    </w:rPr>
  </w:style>
  <w:style w:type="character" w:styleId="CommentReference">
    <w:name w:val="annotation reference"/>
    <w:basedOn w:val="DefaultParagraphFont"/>
    <w:uiPriority w:val="99"/>
    <w:semiHidden/>
    <w:unhideWhenUsed/>
    <w:rsid w:val="0092248B"/>
    <w:rPr>
      <w:sz w:val="16"/>
      <w:szCs w:val="16"/>
    </w:rPr>
  </w:style>
  <w:style w:type="paragraph" w:styleId="CommentText">
    <w:name w:val="annotation text"/>
    <w:basedOn w:val="Normal"/>
    <w:link w:val="CommentTextChar"/>
    <w:uiPriority w:val="99"/>
    <w:unhideWhenUsed/>
    <w:rsid w:val="0092248B"/>
    <w:rPr>
      <w:sz w:val="20"/>
    </w:rPr>
  </w:style>
  <w:style w:type="character" w:customStyle="1" w:styleId="CommentTextChar">
    <w:name w:val="Comment Text Char"/>
    <w:basedOn w:val="DefaultParagraphFont"/>
    <w:link w:val="CommentText"/>
    <w:uiPriority w:val="99"/>
    <w:rsid w:val="0092248B"/>
  </w:style>
  <w:style w:type="paragraph" w:styleId="CommentSubject">
    <w:name w:val="annotation subject"/>
    <w:basedOn w:val="CommentText"/>
    <w:next w:val="CommentText"/>
    <w:link w:val="CommentSubjectChar"/>
    <w:uiPriority w:val="99"/>
    <w:semiHidden/>
    <w:unhideWhenUsed/>
    <w:rsid w:val="0092248B"/>
    <w:rPr>
      <w:b/>
      <w:bCs/>
    </w:rPr>
  </w:style>
  <w:style w:type="character" w:customStyle="1" w:styleId="CommentSubjectChar">
    <w:name w:val="Comment Subject Char"/>
    <w:basedOn w:val="CommentTextChar"/>
    <w:link w:val="CommentSubject"/>
    <w:uiPriority w:val="99"/>
    <w:semiHidden/>
    <w:rsid w:val="0092248B"/>
    <w:rPr>
      <w:b/>
      <w:bCs/>
    </w:rPr>
  </w:style>
  <w:style w:type="character" w:customStyle="1" w:styleId="UnresolvedMention1">
    <w:name w:val="Unresolved Mention1"/>
    <w:basedOn w:val="DefaultParagraphFont"/>
    <w:uiPriority w:val="99"/>
    <w:semiHidden/>
    <w:unhideWhenUsed/>
    <w:rsid w:val="009F7284"/>
    <w:rPr>
      <w:color w:val="605E5C"/>
      <w:shd w:val="clear" w:color="auto" w:fill="E1DFDD"/>
    </w:rPr>
  </w:style>
  <w:style w:type="paragraph" w:styleId="TOC4">
    <w:name w:val="toc 4"/>
    <w:basedOn w:val="Normal"/>
    <w:next w:val="Normal"/>
    <w:autoRedefine/>
    <w:uiPriority w:val="39"/>
    <w:unhideWhenUsed/>
    <w:rsid w:val="00EE2A69"/>
    <w:pPr>
      <w:overflowPunct/>
      <w:autoSpaceDE/>
      <w:autoSpaceDN/>
      <w:adjustRightInd/>
      <w:spacing w:after="100" w:line="259" w:lineRule="auto"/>
      <w:ind w:left="660"/>
      <w:jc w:val="left"/>
      <w:textAlignment w:val="auto"/>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EE2A69"/>
    <w:pPr>
      <w:overflowPunct/>
      <w:autoSpaceDE/>
      <w:autoSpaceDN/>
      <w:adjustRightInd/>
      <w:spacing w:after="100" w:line="259" w:lineRule="auto"/>
      <w:ind w:left="880"/>
      <w:jc w:val="left"/>
      <w:textAlignment w:val="auto"/>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EE2A69"/>
    <w:pPr>
      <w:overflowPunct/>
      <w:autoSpaceDE/>
      <w:autoSpaceDN/>
      <w:adjustRightInd/>
      <w:spacing w:after="100" w:line="259" w:lineRule="auto"/>
      <w:ind w:left="1100"/>
      <w:jc w:val="left"/>
      <w:textAlignment w:val="auto"/>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EE2A69"/>
    <w:pPr>
      <w:overflowPunct/>
      <w:autoSpaceDE/>
      <w:autoSpaceDN/>
      <w:adjustRightInd/>
      <w:spacing w:after="100" w:line="259" w:lineRule="auto"/>
      <w:ind w:left="1320"/>
      <w:jc w:val="left"/>
      <w:textAlignment w:val="auto"/>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EE2A69"/>
    <w:pPr>
      <w:overflowPunct/>
      <w:autoSpaceDE/>
      <w:autoSpaceDN/>
      <w:adjustRightInd/>
      <w:spacing w:after="100" w:line="259" w:lineRule="auto"/>
      <w:ind w:left="1540"/>
      <w:jc w:val="left"/>
      <w:textAlignment w:val="auto"/>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EE2A69"/>
    <w:pPr>
      <w:overflowPunct/>
      <w:autoSpaceDE/>
      <w:autoSpaceDN/>
      <w:adjustRightInd/>
      <w:spacing w:after="100" w:line="259" w:lineRule="auto"/>
      <w:ind w:left="1760"/>
      <w:jc w:val="left"/>
      <w:textAlignment w:val="auto"/>
    </w:pPr>
    <w:rPr>
      <w:rFonts w:asciiTheme="minorHAnsi" w:eastAsiaTheme="minorEastAsia" w:hAnsiTheme="minorHAnsi" w:cstheme="minorBidi"/>
      <w:sz w:val="22"/>
      <w:szCs w:val="22"/>
    </w:rPr>
  </w:style>
  <w:style w:type="character" w:customStyle="1" w:styleId="UnresolvedMention2">
    <w:name w:val="Unresolved Mention2"/>
    <w:basedOn w:val="DefaultParagraphFont"/>
    <w:uiPriority w:val="99"/>
    <w:semiHidden/>
    <w:unhideWhenUsed/>
    <w:rsid w:val="00E857C2"/>
    <w:rPr>
      <w:color w:val="605E5C"/>
      <w:shd w:val="clear" w:color="auto" w:fill="E1DFDD"/>
    </w:rPr>
  </w:style>
  <w:style w:type="paragraph" w:customStyle="1" w:styleId="ANSVHeading1cop">
    <w:name w:val="ANSV Heading1cop"/>
    <w:basedOn w:val="ANSVHeading1"/>
    <w:link w:val="ANSVHeading1copChar"/>
    <w:qFormat/>
    <w:rsid w:val="00DF2E43"/>
    <w:rPr>
      <w:rFonts w:cs="Times New Roman"/>
      <w:szCs w:val="22"/>
      <w:lang w:val="vi-VN"/>
    </w:rPr>
  </w:style>
  <w:style w:type="character" w:customStyle="1" w:styleId="ANSVHeading1copChar">
    <w:name w:val="ANSV Heading1cop Char"/>
    <w:basedOn w:val="ANSVHeading1Char"/>
    <w:link w:val="ANSVHeading1cop"/>
    <w:rsid w:val="00DF2E43"/>
    <w:rPr>
      <w:rFonts w:cs="Segoe UI"/>
      <w:b/>
      <w:bCs/>
      <w:sz w:val="28"/>
      <w:szCs w:val="22"/>
      <w:lang w:val="vi-V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0971926">
      <w:bodyDiv w:val="1"/>
      <w:marLeft w:val="0"/>
      <w:marRight w:val="0"/>
      <w:marTop w:val="0"/>
      <w:marBottom w:val="0"/>
      <w:divBdr>
        <w:top w:val="none" w:sz="0" w:space="0" w:color="auto"/>
        <w:left w:val="none" w:sz="0" w:space="0" w:color="auto"/>
        <w:bottom w:val="none" w:sz="0" w:space="0" w:color="auto"/>
        <w:right w:val="none" w:sz="0" w:space="0" w:color="auto"/>
      </w:divBdr>
    </w:div>
    <w:div w:id="293947314">
      <w:bodyDiv w:val="1"/>
      <w:marLeft w:val="0"/>
      <w:marRight w:val="0"/>
      <w:marTop w:val="0"/>
      <w:marBottom w:val="0"/>
      <w:divBdr>
        <w:top w:val="none" w:sz="0" w:space="0" w:color="auto"/>
        <w:left w:val="none" w:sz="0" w:space="0" w:color="auto"/>
        <w:bottom w:val="none" w:sz="0" w:space="0" w:color="auto"/>
        <w:right w:val="none" w:sz="0" w:space="0" w:color="auto"/>
      </w:divBdr>
    </w:div>
    <w:div w:id="308677753">
      <w:bodyDiv w:val="1"/>
      <w:marLeft w:val="0"/>
      <w:marRight w:val="0"/>
      <w:marTop w:val="0"/>
      <w:marBottom w:val="0"/>
      <w:divBdr>
        <w:top w:val="none" w:sz="0" w:space="0" w:color="auto"/>
        <w:left w:val="none" w:sz="0" w:space="0" w:color="auto"/>
        <w:bottom w:val="none" w:sz="0" w:space="0" w:color="auto"/>
        <w:right w:val="none" w:sz="0" w:space="0" w:color="auto"/>
      </w:divBdr>
    </w:div>
    <w:div w:id="434131436">
      <w:bodyDiv w:val="1"/>
      <w:marLeft w:val="0"/>
      <w:marRight w:val="0"/>
      <w:marTop w:val="0"/>
      <w:marBottom w:val="0"/>
      <w:divBdr>
        <w:top w:val="none" w:sz="0" w:space="0" w:color="auto"/>
        <w:left w:val="none" w:sz="0" w:space="0" w:color="auto"/>
        <w:bottom w:val="none" w:sz="0" w:space="0" w:color="auto"/>
        <w:right w:val="none" w:sz="0" w:space="0" w:color="auto"/>
      </w:divBdr>
      <w:divsChild>
        <w:div w:id="244802038">
          <w:marLeft w:val="547"/>
          <w:marRight w:val="0"/>
          <w:marTop w:val="200"/>
          <w:marBottom w:val="0"/>
          <w:divBdr>
            <w:top w:val="none" w:sz="0" w:space="0" w:color="auto"/>
            <w:left w:val="none" w:sz="0" w:space="0" w:color="auto"/>
            <w:bottom w:val="none" w:sz="0" w:space="0" w:color="auto"/>
            <w:right w:val="none" w:sz="0" w:space="0" w:color="auto"/>
          </w:divBdr>
        </w:div>
        <w:div w:id="1089499692">
          <w:marLeft w:val="547"/>
          <w:marRight w:val="0"/>
          <w:marTop w:val="200"/>
          <w:marBottom w:val="0"/>
          <w:divBdr>
            <w:top w:val="none" w:sz="0" w:space="0" w:color="auto"/>
            <w:left w:val="none" w:sz="0" w:space="0" w:color="auto"/>
            <w:bottom w:val="none" w:sz="0" w:space="0" w:color="auto"/>
            <w:right w:val="none" w:sz="0" w:space="0" w:color="auto"/>
          </w:divBdr>
        </w:div>
        <w:div w:id="551186941">
          <w:marLeft w:val="547"/>
          <w:marRight w:val="0"/>
          <w:marTop w:val="200"/>
          <w:marBottom w:val="0"/>
          <w:divBdr>
            <w:top w:val="none" w:sz="0" w:space="0" w:color="auto"/>
            <w:left w:val="none" w:sz="0" w:space="0" w:color="auto"/>
            <w:bottom w:val="none" w:sz="0" w:space="0" w:color="auto"/>
            <w:right w:val="none" w:sz="0" w:space="0" w:color="auto"/>
          </w:divBdr>
        </w:div>
        <w:div w:id="398551548">
          <w:marLeft w:val="547"/>
          <w:marRight w:val="0"/>
          <w:marTop w:val="200"/>
          <w:marBottom w:val="0"/>
          <w:divBdr>
            <w:top w:val="none" w:sz="0" w:space="0" w:color="auto"/>
            <w:left w:val="none" w:sz="0" w:space="0" w:color="auto"/>
            <w:bottom w:val="none" w:sz="0" w:space="0" w:color="auto"/>
            <w:right w:val="none" w:sz="0" w:space="0" w:color="auto"/>
          </w:divBdr>
        </w:div>
        <w:div w:id="905838769">
          <w:marLeft w:val="547"/>
          <w:marRight w:val="0"/>
          <w:marTop w:val="200"/>
          <w:marBottom w:val="0"/>
          <w:divBdr>
            <w:top w:val="none" w:sz="0" w:space="0" w:color="auto"/>
            <w:left w:val="none" w:sz="0" w:space="0" w:color="auto"/>
            <w:bottom w:val="none" w:sz="0" w:space="0" w:color="auto"/>
            <w:right w:val="none" w:sz="0" w:space="0" w:color="auto"/>
          </w:divBdr>
        </w:div>
        <w:div w:id="210580218">
          <w:marLeft w:val="547"/>
          <w:marRight w:val="0"/>
          <w:marTop w:val="200"/>
          <w:marBottom w:val="0"/>
          <w:divBdr>
            <w:top w:val="none" w:sz="0" w:space="0" w:color="auto"/>
            <w:left w:val="none" w:sz="0" w:space="0" w:color="auto"/>
            <w:bottom w:val="none" w:sz="0" w:space="0" w:color="auto"/>
            <w:right w:val="none" w:sz="0" w:space="0" w:color="auto"/>
          </w:divBdr>
        </w:div>
        <w:div w:id="1846362516">
          <w:marLeft w:val="547"/>
          <w:marRight w:val="0"/>
          <w:marTop w:val="200"/>
          <w:marBottom w:val="0"/>
          <w:divBdr>
            <w:top w:val="none" w:sz="0" w:space="0" w:color="auto"/>
            <w:left w:val="none" w:sz="0" w:space="0" w:color="auto"/>
            <w:bottom w:val="none" w:sz="0" w:space="0" w:color="auto"/>
            <w:right w:val="none" w:sz="0" w:space="0" w:color="auto"/>
          </w:divBdr>
        </w:div>
        <w:div w:id="875652756">
          <w:marLeft w:val="547"/>
          <w:marRight w:val="0"/>
          <w:marTop w:val="200"/>
          <w:marBottom w:val="0"/>
          <w:divBdr>
            <w:top w:val="none" w:sz="0" w:space="0" w:color="auto"/>
            <w:left w:val="none" w:sz="0" w:space="0" w:color="auto"/>
            <w:bottom w:val="none" w:sz="0" w:space="0" w:color="auto"/>
            <w:right w:val="none" w:sz="0" w:space="0" w:color="auto"/>
          </w:divBdr>
        </w:div>
        <w:div w:id="845287054">
          <w:marLeft w:val="547"/>
          <w:marRight w:val="0"/>
          <w:marTop w:val="200"/>
          <w:marBottom w:val="0"/>
          <w:divBdr>
            <w:top w:val="none" w:sz="0" w:space="0" w:color="auto"/>
            <w:left w:val="none" w:sz="0" w:space="0" w:color="auto"/>
            <w:bottom w:val="none" w:sz="0" w:space="0" w:color="auto"/>
            <w:right w:val="none" w:sz="0" w:space="0" w:color="auto"/>
          </w:divBdr>
        </w:div>
        <w:div w:id="1416240204">
          <w:marLeft w:val="547"/>
          <w:marRight w:val="0"/>
          <w:marTop w:val="200"/>
          <w:marBottom w:val="0"/>
          <w:divBdr>
            <w:top w:val="none" w:sz="0" w:space="0" w:color="auto"/>
            <w:left w:val="none" w:sz="0" w:space="0" w:color="auto"/>
            <w:bottom w:val="none" w:sz="0" w:space="0" w:color="auto"/>
            <w:right w:val="none" w:sz="0" w:space="0" w:color="auto"/>
          </w:divBdr>
        </w:div>
      </w:divsChild>
    </w:div>
    <w:div w:id="681515486">
      <w:bodyDiv w:val="1"/>
      <w:marLeft w:val="0"/>
      <w:marRight w:val="0"/>
      <w:marTop w:val="0"/>
      <w:marBottom w:val="0"/>
      <w:divBdr>
        <w:top w:val="none" w:sz="0" w:space="0" w:color="auto"/>
        <w:left w:val="none" w:sz="0" w:space="0" w:color="auto"/>
        <w:bottom w:val="none" w:sz="0" w:space="0" w:color="auto"/>
        <w:right w:val="none" w:sz="0" w:space="0" w:color="auto"/>
      </w:divBdr>
    </w:div>
    <w:div w:id="837189497">
      <w:bodyDiv w:val="1"/>
      <w:marLeft w:val="0"/>
      <w:marRight w:val="0"/>
      <w:marTop w:val="0"/>
      <w:marBottom w:val="0"/>
      <w:divBdr>
        <w:top w:val="none" w:sz="0" w:space="0" w:color="auto"/>
        <w:left w:val="none" w:sz="0" w:space="0" w:color="auto"/>
        <w:bottom w:val="none" w:sz="0" w:space="0" w:color="auto"/>
        <w:right w:val="none" w:sz="0" w:space="0" w:color="auto"/>
      </w:divBdr>
    </w:div>
    <w:div w:id="891963192">
      <w:bodyDiv w:val="1"/>
      <w:marLeft w:val="0"/>
      <w:marRight w:val="0"/>
      <w:marTop w:val="0"/>
      <w:marBottom w:val="0"/>
      <w:divBdr>
        <w:top w:val="none" w:sz="0" w:space="0" w:color="auto"/>
        <w:left w:val="none" w:sz="0" w:space="0" w:color="auto"/>
        <w:bottom w:val="none" w:sz="0" w:space="0" w:color="auto"/>
        <w:right w:val="none" w:sz="0" w:space="0" w:color="auto"/>
      </w:divBdr>
    </w:div>
    <w:div w:id="1200583643">
      <w:bodyDiv w:val="1"/>
      <w:marLeft w:val="0"/>
      <w:marRight w:val="0"/>
      <w:marTop w:val="0"/>
      <w:marBottom w:val="0"/>
      <w:divBdr>
        <w:top w:val="none" w:sz="0" w:space="0" w:color="auto"/>
        <w:left w:val="none" w:sz="0" w:space="0" w:color="auto"/>
        <w:bottom w:val="none" w:sz="0" w:space="0" w:color="auto"/>
        <w:right w:val="none" w:sz="0" w:space="0" w:color="auto"/>
      </w:divBdr>
    </w:div>
    <w:div w:id="1203790549">
      <w:bodyDiv w:val="1"/>
      <w:marLeft w:val="0"/>
      <w:marRight w:val="0"/>
      <w:marTop w:val="0"/>
      <w:marBottom w:val="0"/>
      <w:divBdr>
        <w:top w:val="none" w:sz="0" w:space="0" w:color="auto"/>
        <w:left w:val="none" w:sz="0" w:space="0" w:color="auto"/>
        <w:bottom w:val="none" w:sz="0" w:space="0" w:color="auto"/>
        <w:right w:val="none" w:sz="0" w:space="0" w:color="auto"/>
      </w:divBdr>
    </w:div>
    <w:div w:id="1401319879">
      <w:bodyDiv w:val="1"/>
      <w:marLeft w:val="0"/>
      <w:marRight w:val="0"/>
      <w:marTop w:val="0"/>
      <w:marBottom w:val="0"/>
      <w:divBdr>
        <w:top w:val="none" w:sz="0" w:space="0" w:color="auto"/>
        <w:left w:val="none" w:sz="0" w:space="0" w:color="auto"/>
        <w:bottom w:val="none" w:sz="0" w:space="0" w:color="auto"/>
        <w:right w:val="none" w:sz="0" w:space="0" w:color="auto"/>
      </w:divBdr>
    </w:div>
    <w:div w:id="1616060952">
      <w:bodyDiv w:val="1"/>
      <w:marLeft w:val="0"/>
      <w:marRight w:val="0"/>
      <w:marTop w:val="0"/>
      <w:marBottom w:val="0"/>
      <w:divBdr>
        <w:top w:val="none" w:sz="0" w:space="0" w:color="auto"/>
        <w:left w:val="none" w:sz="0" w:space="0" w:color="auto"/>
        <w:bottom w:val="none" w:sz="0" w:space="0" w:color="auto"/>
        <w:right w:val="none" w:sz="0" w:space="0" w:color="auto"/>
      </w:divBdr>
    </w:div>
    <w:div w:id="1879462863">
      <w:bodyDiv w:val="1"/>
      <w:marLeft w:val="0"/>
      <w:marRight w:val="0"/>
      <w:marTop w:val="0"/>
      <w:marBottom w:val="0"/>
      <w:divBdr>
        <w:top w:val="none" w:sz="0" w:space="0" w:color="auto"/>
        <w:left w:val="none" w:sz="0" w:space="0" w:color="auto"/>
        <w:bottom w:val="none" w:sz="0" w:space="0" w:color="auto"/>
        <w:right w:val="none" w:sz="0" w:space="0" w:color="auto"/>
      </w:divBdr>
    </w:div>
    <w:div w:id="1918127253">
      <w:bodyDiv w:val="1"/>
      <w:marLeft w:val="0"/>
      <w:marRight w:val="0"/>
      <w:marTop w:val="0"/>
      <w:marBottom w:val="0"/>
      <w:divBdr>
        <w:top w:val="none" w:sz="0" w:space="0" w:color="auto"/>
        <w:left w:val="none" w:sz="0" w:space="0" w:color="auto"/>
        <w:bottom w:val="none" w:sz="0" w:space="0" w:color="auto"/>
        <w:right w:val="none" w:sz="0" w:space="0" w:color="auto"/>
      </w:divBdr>
    </w:div>
    <w:div w:id="1972444935">
      <w:bodyDiv w:val="1"/>
      <w:marLeft w:val="0"/>
      <w:marRight w:val="0"/>
      <w:marTop w:val="0"/>
      <w:marBottom w:val="0"/>
      <w:divBdr>
        <w:top w:val="none" w:sz="0" w:space="0" w:color="auto"/>
        <w:left w:val="none" w:sz="0" w:space="0" w:color="auto"/>
        <w:bottom w:val="none" w:sz="0" w:space="0" w:color="auto"/>
        <w:right w:val="none" w:sz="0" w:space="0" w:color="auto"/>
      </w:divBdr>
    </w:div>
    <w:div w:id="20983570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package" Target="embeddings/Microsoft_Visio_Drawing2.vsdx"/><Relationship Id="rId18" Type="http://schemas.openxmlformats.org/officeDocument/2006/relationships/image" Target="media/image6.emf"/><Relationship Id="rId26" Type="http://schemas.openxmlformats.org/officeDocument/2006/relationships/image" Target="media/image10.png"/><Relationship Id="rId3" Type="http://schemas.openxmlformats.org/officeDocument/2006/relationships/styles" Target="styles.xml"/><Relationship Id="rId21" Type="http://schemas.openxmlformats.org/officeDocument/2006/relationships/package" Target="embeddings/Microsoft_Visio_Drawing6.vsdx"/><Relationship Id="rId34" Type="http://schemas.openxmlformats.org/officeDocument/2006/relationships/customXml" Target="../customXml/item3.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package" Target="embeddings/Microsoft_Visio_Drawing4.vsdx"/><Relationship Id="rId25" Type="http://schemas.openxmlformats.org/officeDocument/2006/relationships/package" Target="embeddings/Microsoft_Visio_Drawing8.vsdx"/><Relationship Id="rId33" Type="http://schemas.openxmlformats.org/officeDocument/2006/relationships/customXml" Target="../customXml/item2.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7.emf"/><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1.vsdx"/><Relationship Id="rId24" Type="http://schemas.openxmlformats.org/officeDocument/2006/relationships/image" Target="media/image9.emf"/><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package" Target="embeddings/Microsoft_Visio_Drawing3.vsdx"/><Relationship Id="rId23" Type="http://schemas.openxmlformats.org/officeDocument/2006/relationships/package" Target="embeddings/Microsoft_Visio_Drawing7.vsdx"/><Relationship Id="rId28" Type="http://schemas.openxmlformats.org/officeDocument/2006/relationships/image" Target="media/image12.jpg"/><Relationship Id="rId10" Type="http://schemas.openxmlformats.org/officeDocument/2006/relationships/image" Target="media/image2.emf"/><Relationship Id="rId19" Type="http://schemas.openxmlformats.org/officeDocument/2006/relationships/package" Target="embeddings/Microsoft_Visio_Drawing5.vsdx"/><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image" Target="media/image4.emf"/><Relationship Id="rId22" Type="http://schemas.openxmlformats.org/officeDocument/2006/relationships/image" Target="media/image8.emf"/><Relationship Id="rId27" Type="http://schemas.openxmlformats.org/officeDocument/2006/relationships/image" Target="media/image11.jpg"/><Relationship Id="rId30" Type="http://schemas.openxmlformats.org/officeDocument/2006/relationships/footer" Target="footer1.xml"/><Relationship Id="rId35" Type="http://schemas.openxmlformats.org/officeDocument/2006/relationships/customXml" Target="../customXml/item4.xml"/><Relationship Id="rId8" Type="http://schemas.openxmlformats.org/officeDocument/2006/relationships/image" Target="media/image1.emf"/></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_rels/settings.xml.rels><?xml version="1.0" encoding="UTF-8" standalone="yes"?>
<Relationships xmlns="http://schemas.openxmlformats.org/package/2006/relationships"><Relationship Id="rId1" Type="http://schemas.openxmlformats.org/officeDocument/2006/relationships/attachedTemplate" Target="file:///E:\Others\Quy%20tr&#236;nh\Bieu%20mau%20tai%20lieu%20PTSP%20v0.3.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ct:contentTypeSchema xmlns:ct="http://schemas.microsoft.com/office/2006/metadata/contentType" xmlns:ma="http://schemas.microsoft.com/office/2006/metadata/properties/metaAttributes" ct:_="" ma:_="" ma:contentTypeName="Document" ma:contentTypeID="0x010100C9849AF6E76F0B49A48664A266B70B72" ma:contentTypeVersion="10" ma:contentTypeDescription="Create a new document." ma:contentTypeScope="" ma:versionID="8d0ee07ab00599425bea862871b3dee6">
  <xsd:schema xmlns:xsd="http://www.w3.org/2001/XMLSchema" xmlns:xs="http://www.w3.org/2001/XMLSchema" xmlns:p="http://schemas.microsoft.com/office/2006/metadata/properties" xmlns:ns2="42821cd0-39ce-4c6d-8279-323cee78a1f9" xmlns:ns3="86bb2ca8-f626-40e5-a0e8-7d14a0f63249" targetNamespace="http://schemas.microsoft.com/office/2006/metadata/properties" ma:root="true" ma:fieldsID="7c2654e1f55be6cb79293a928a19f7bc" ns2:_="" ns3:_="">
    <xsd:import namespace="42821cd0-39ce-4c6d-8279-323cee78a1f9"/>
    <xsd:import namespace="86bb2ca8-f626-40e5-a0e8-7d14a0f63249"/>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2821cd0-39ce-4c6d-8279-323cee78a1f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3" nillable="true" ma:taxonomy="true" ma:internalName="lcf76f155ced4ddcb4097134ff3c332f" ma:taxonomyFieldName="MediaServiceImageTags" ma:displayName="Image Tags" ma:readOnly="false" ma:fieldId="{5cf76f15-5ced-4ddc-b409-7134ff3c332f}" ma:taxonomyMulti="true" ma:sspId="8422b430-ddd5-4ea9-aa6d-f64f5fe5530b" ma:termSetId="09814cd3-568e-fe90-9814-8d621ff8fb84" ma:anchorId="fba54fb3-c3e1-fe81-a776-ca4b69148c4d" ma:open="true" ma:isKeyword="false">
      <xsd:complexType>
        <xsd:sequence>
          <xsd:element ref="pc:Terms" minOccurs="0" maxOccurs="1"/>
        </xsd:sequence>
      </xsd:complex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86bb2ca8-f626-40e5-a0e8-7d14a0f63249"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element name="TaxCatchAll" ma:index="14" nillable="true" ma:displayName="Taxonomy Catch All Column" ma:hidden="true" ma:list="{d78a8856-59ef-4fb3-b089-09765bb766e0}" ma:internalName="TaxCatchAll" ma:showField="CatchAllData" ma:web="86bb2ca8-f626-40e5-a0e8-7d14a0f63249">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lcf76f155ced4ddcb4097134ff3c332f xmlns="42821cd0-39ce-4c6d-8279-323cee78a1f9">
      <Terms xmlns="http://schemas.microsoft.com/office/infopath/2007/PartnerControls"/>
    </lcf76f155ced4ddcb4097134ff3c332f>
    <TaxCatchAll xmlns="86bb2ca8-f626-40e5-a0e8-7d14a0f63249" xsi:nil="true"/>
    <SharedWithUsers xmlns="86bb2ca8-f626-40e5-a0e8-7d14a0f63249">
      <UserInfo>
        <DisplayName/>
        <AccountId xsi:nil="true"/>
        <AccountType/>
      </UserInfo>
    </SharedWithUsers>
  </documentManagement>
</p:properties>
</file>

<file path=customXml/itemProps1.xml><?xml version="1.0" encoding="utf-8"?>
<ds:datastoreItem xmlns:ds="http://schemas.openxmlformats.org/officeDocument/2006/customXml" ds:itemID="{2F593A83-82F4-489B-B766-4E1BDC03F6B3}">
  <ds:schemaRefs>
    <ds:schemaRef ds:uri="http://schemas.openxmlformats.org/officeDocument/2006/bibliography"/>
  </ds:schemaRefs>
</ds:datastoreItem>
</file>

<file path=customXml/itemProps2.xml><?xml version="1.0" encoding="utf-8"?>
<ds:datastoreItem xmlns:ds="http://schemas.openxmlformats.org/officeDocument/2006/customXml" ds:itemID="{11BA12FD-9451-4E7A-AF1A-221549ACD614}"/>
</file>

<file path=customXml/itemProps3.xml><?xml version="1.0" encoding="utf-8"?>
<ds:datastoreItem xmlns:ds="http://schemas.openxmlformats.org/officeDocument/2006/customXml" ds:itemID="{601DE283-D66E-44C3-929C-CFC5019A73C4}"/>
</file>

<file path=customXml/itemProps4.xml><?xml version="1.0" encoding="utf-8"?>
<ds:datastoreItem xmlns:ds="http://schemas.openxmlformats.org/officeDocument/2006/customXml" ds:itemID="{7DD7551D-46C6-4E50-8B8C-8E44377EE832}"/>
</file>

<file path=docProps/app.xml><?xml version="1.0" encoding="utf-8"?>
<Properties xmlns="http://schemas.openxmlformats.org/officeDocument/2006/extended-properties" xmlns:vt="http://schemas.openxmlformats.org/officeDocument/2006/docPropsVTypes">
  <Template>Bieu mau tai lieu PTSP v0.3.dotx</Template>
  <TotalTime>230</TotalTime>
  <Pages>26</Pages>
  <Words>3658</Words>
  <Characters>20852</Characters>
  <Application>Microsoft Office Word</Application>
  <DocSecurity>0</DocSecurity>
  <Lines>173</Lines>
  <Paragraphs>48</Paragraphs>
  <ScaleCrop>false</ScaleCrop>
  <HeadingPairs>
    <vt:vector size="2" baseType="variant">
      <vt:variant>
        <vt:lpstr>Title</vt:lpstr>
      </vt:variant>
      <vt:variant>
        <vt:i4>1</vt:i4>
      </vt:variant>
    </vt:vector>
  </HeadingPairs>
  <TitlesOfParts>
    <vt:vector size="1" baseType="lpstr">
      <vt:lpstr>So¹n tho</vt:lpstr>
    </vt:vector>
  </TitlesOfParts>
  <Company>Hewlett-Packard</Company>
  <LinksUpToDate>false</LinksUpToDate>
  <CharactersWithSpaces>24462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TrangNT</dc:creator>
  <cp:keywords/>
  <cp:lastModifiedBy>Hoang Quoc Huy</cp:lastModifiedBy>
  <cp:revision>196</cp:revision>
  <cp:lastPrinted>2022-08-03T10:12:00Z</cp:lastPrinted>
  <dcterms:created xsi:type="dcterms:W3CDTF">2022-07-10T22:08:00Z</dcterms:created>
  <dcterms:modified xsi:type="dcterms:W3CDTF">2022-08-04T09:01:00Z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0x010100C9849AF6E76F0B49A48664A266B70B72</vt:lpwstr>
  </property>
  <property fmtid="{D5CDD505-2E9C-101B-9397-08002B2CF9AE}" pid="3" name="Order">
    <vt:r8>2466200</vt:r8>
  </property>
  <property fmtid="{D5CDD505-2E9C-101B-9397-08002B2CF9AE}" pid="4" name="TriggerFlowInfo">
    <vt:lpwstr/>
  </property>
  <property fmtid="{D5CDD505-2E9C-101B-9397-08002B2CF9AE}" pid="5" name="_SourceUrl">
    <vt:lpwstr/>
  </property>
  <property fmtid="{D5CDD505-2E9C-101B-9397-08002B2CF9AE}" pid="6" name="_SharedFileIndex">
    <vt:lpwstr/>
  </property>
  <property fmtid="{D5CDD505-2E9C-101B-9397-08002B2CF9AE}" pid="7" name="ComplianceAssetId">
    <vt:lpwstr/>
  </property>
  <property fmtid="{D5CDD505-2E9C-101B-9397-08002B2CF9AE}" pid="8" name="_ExtendedDescription">
    <vt:lpwstr/>
  </property>
</Properties>
</file>