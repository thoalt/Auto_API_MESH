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DA10B" w14:textId="77777777" w:rsidR="005A6F0E" w:rsidRDefault="005A6F0E" w:rsidP="00210B50">
      <w:pPr>
        <w:pStyle w:val="015-Subtitle"/>
        <w:tabs>
          <w:tab w:val="center" w:pos="5043"/>
        </w:tabs>
        <w:spacing w:after="120" w:afterAutospacing="0" w:line="264" w:lineRule="auto"/>
        <w:jc w:val="center"/>
        <w:rPr>
          <w:b w:val="0"/>
          <w:sz w:val="40"/>
          <w:szCs w:val="40"/>
        </w:rPr>
      </w:pPr>
    </w:p>
    <w:p w14:paraId="1907FCB0" w14:textId="77777777" w:rsidR="005A6F0E" w:rsidRDefault="005A6F0E" w:rsidP="00210B50">
      <w:pPr>
        <w:pStyle w:val="015-Subtitle"/>
        <w:tabs>
          <w:tab w:val="center" w:pos="5043"/>
        </w:tabs>
        <w:spacing w:after="120" w:afterAutospacing="0" w:line="264" w:lineRule="auto"/>
        <w:jc w:val="center"/>
        <w:rPr>
          <w:b w:val="0"/>
          <w:sz w:val="40"/>
          <w:szCs w:val="40"/>
        </w:rPr>
      </w:pPr>
    </w:p>
    <w:p w14:paraId="6275AFAC" w14:textId="77777777" w:rsidR="005A6F0E" w:rsidRDefault="005A6F0E" w:rsidP="00210B50">
      <w:pPr>
        <w:pStyle w:val="015-Subtitle"/>
        <w:tabs>
          <w:tab w:val="center" w:pos="5043"/>
        </w:tabs>
        <w:spacing w:after="120" w:afterAutospacing="0" w:line="264" w:lineRule="auto"/>
        <w:jc w:val="center"/>
        <w:rPr>
          <w:b w:val="0"/>
          <w:sz w:val="40"/>
          <w:szCs w:val="40"/>
        </w:rPr>
      </w:pPr>
    </w:p>
    <w:p w14:paraId="57E13B1D" w14:textId="77777777" w:rsidR="005A6F0E" w:rsidRDefault="005A6F0E" w:rsidP="00210B50">
      <w:pPr>
        <w:pStyle w:val="015-Subtitle"/>
        <w:tabs>
          <w:tab w:val="center" w:pos="5043"/>
        </w:tabs>
        <w:spacing w:after="120" w:afterAutospacing="0" w:line="264" w:lineRule="auto"/>
        <w:jc w:val="center"/>
        <w:rPr>
          <w:b w:val="0"/>
          <w:sz w:val="40"/>
          <w:szCs w:val="40"/>
        </w:rPr>
      </w:pPr>
    </w:p>
    <w:p w14:paraId="76A5BB5F" w14:textId="77777777" w:rsidR="005A6F0E" w:rsidRDefault="005A6F0E" w:rsidP="00210B50">
      <w:pPr>
        <w:pStyle w:val="015-Subtitle"/>
        <w:tabs>
          <w:tab w:val="center" w:pos="5043"/>
        </w:tabs>
        <w:spacing w:after="120" w:afterAutospacing="0" w:line="264" w:lineRule="auto"/>
        <w:jc w:val="center"/>
        <w:rPr>
          <w:b w:val="0"/>
          <w:sz w:val="40"/>
          <w:szCs w:val="40"/>
        </w:rPr>
      </w:pPr>
    </w:p>
    <w:p w14:paraId="7D73557C" w14:textId="73C3E736" w:rsidR="00B9736E" w:rsidRPr="00C70EEA" w:rsidRDefault="00B9736E" w:rsidP="0017042F">
      <w:pPr>
        <w:pStyle w:val="015-Subtitle"/>
        <w:tabs>
          <w:tab w:val="center" w:pos="5043"/>
        </w:tabs>
        <w:spacing w:after="120" w:afterAutospacing="0" w:line="264" w:lineRule="auto"/>
        <w:ind w:left="0"/>
        <w:jc w:val="both"/>
        <w:rPr>
          <w:b w:val="0"/>
          <w:spacing w:val="51"/>
          <w:w w:val="102"/>
          <w:sz w:val="40"/>
          <w:szCs w:val="40"/>
        </w:rPr>
      </w:pPr>
    </w:p>
    <w:p w14:paraId="4CA36564" w14:textId="525A5D86" w:rsidR="00B9736E" w:rsidRPr="00C70EEA" w:rsidRDefault="00B9736E" w:rsidP="00210B50">
      <w:pPr>
        <w:pStyle w:val="015-Subtitle"/>
        <w:spacing w:after="120" w:afterAutospacing="0" w:line="264" w:lineRule="auto"/>
        <w:jc w:val="center"/>
        <w:rPr>
          <w:b w:val="0"/>
          <w:sz w:val="40"/>
          <w:szCs w:val="40"/>
        </w:rPr>
      </w:pPr>
      <w:r w:rsidRPr="00C70EEA">
        <w:rPr>
          <w:b w:val="0"/>
          <w:sz w:val="40"/>
          <w:szCs w:val="40"/>
        </w:rPr>
        <w:t xml:space="preserve">Project: </w:t>
      </w:r>
      <w:r w:rsidR="0017042F">
        <w:rPr>
          <w:b w:val="0"/>
          <w:sz w:val="40"/>
          <w:szCs w:val="40"/>
        </w:rPr>
        <w:t>One</w:t>
      </w:r>
      <w:r w:rsidR="00FD1553">
        <w:rPr>
          <w:b w:val="0"/>
          <w:sz w:val="40"/>
          <w:szCs w:val="40"/>
        </w:rPr>
        <w:t>Link</w:t>
      </w:r>
    </w:p>
    <w:p w14:paraId="3375842C" w14:textId="77777777" w:rsidR="00B9736E" w:rsidRPr="00C70EEA" w:rsidRDefault="00B9736E" w:rsidP="00210B50">
      <w:pPr>
        <w:pStyle w:val="100-Paragraph"/>
        <w:spacing w:after="120" w:afterAutospacing="0" w:line="264" w:lineRule="auto"/>
        <w:jc w:val="center"/>
        <w:rPr>
          <w:rFonts w:ascii="Times New Roman" w:hAnsi="Times New Roman"/>
          <w:sz w:val="40"/>
          <w:szCs w:val="40"/>
        </w:rPr>
      </w:pPr>
    </w:p>
    <w:p w14:paraId="3E5C5377" w14:textId="77777777" w:rsidR="00B9736E" w:rsidRPr="00C70EEA" w:rsidRDefault="00B9736E" w:rsidP="00210B50">
      <w:pPr>
        <w:pStyle w:val="015-Subtitle"/>
        <w:spacing w:after="120" w:afterAutospacing="0" w:line="264" w:lineRule="auto"/>
        <w:jc w:val="center"/>
        <w:rPr>
          <w:color w:val="auto"/>
          <w:sz w:val="50"/>
          <w:szCs w:val="50"/>
          <w:lang w:val="en-AU"/>
        </w:rPr>
      </w:pPr>
      <w:r w:rsidRPr="00C70EEA">
        <w:rPr>
          <w:color w:val="auto"/>
          <w:sz w:val="50"/>
          <w:szCs w:val="50"/>
          <w:lang w:val="en-AU"/>
        </w:rPr>
        <w:t>User Requirement Document</w:t>
      </w:r>
    </w:p>
    <w:p w14:paraId="76FAE102" w14:textId="383F0137" w:rsidR="00B9736E" w:rsidRPr="00C70EEA" w:rsidRDefault="0017042F" w:rsidP="00210B50">
      <w:pPr>
        <w:pStyle w:val="015-Subtitle"/>
        <w:spacing w:after="120" w:afterAutospacing="0" w:line="264" w:lineRule="auto"/>
        <w:jc w:val="center"/>
        <w:rPr>
          <w:lang w:val="en-AU"/>
        </w:rPr>
      </w:pPr>
      <w:r>
        <w:rPr>
          <w:lang w:val="en-AU"/>
        </w:rPr>
        <w:t>OneLink</w:t>
      </w:r>
    </w:p>
    <w:p w14:paraId="6246719C" w14:textId="0A2ECE74" w:rsidR="0018381C" w:rsidRPr="00C70EEA" w:rsidRDefault="006A240B" w:rsidP="00210B50">
      <w:pPr>
        <w:pStyle w:val="100-Paragraph"/>
        <w:tabs>
          <w:tab w:val="left" w:pos="2685"/>
        </w:tabs>
        <w:spacing w:line="264" w:lineRule="auto"/>
        <w:rPr>
          <w:lang w:val="en-AU"/>
        </w:rPr>
      </w:pPr>
      <w:r w:rsidRPr="00C70EEA">
        <w:rPr>
          <w:lang w:val="en-AU"/>
        </w:rPr>
        <w:tab/>
      </w:r>
    </w:p>
    <w:p w14:paraId="43816A34" w14:textId="77777777" w:rsidR="0018381C" w:rsidRPr="00C70EEA" w:rsidRDefault="0018381C" w:rsidP="00210B50">
      <w:pPr>
        <w:pStyle w:val="100-Paragraph"/>
        <w:spacing w:line="264" w:lineRule="auto"/>
        <w:rPr>
          <w:lang w:val="en-AU"/>
        </w:rPr>
      </w:pPr>
    </w:p>
    <w:p w14:paraId="5011FFD0" w14:textId="5D8C17A7" w:rsidR="00697B01" w:rsidRPr="00C70EEA" w:rsidRDefault="00B9736E" w:rsidP="00210B50">
      <w:pPr>
        <w:overflowPunct/>
        <w:autoSpaceDE/>
        <w:autoSpaceDN/>
        <w:adjustRightInd/>
        <w:spacing w:after="0" w:line="264" w:lineRule="auto"/>
        <w:jc w:val="left"/>
        <w:textAlignment w:val="auto"/>
        <w:rPr>
          <w:szCs w:val="26"/>
        </w:rPr>
      </w:pPr>
      <w:r w:rsidRPr="00C70EEA">
        <w:rPr>
          <w:szCs w:val="26"/>
        </w:rPr>
        <w:br w:type="page"/>
      </w:r>
    </w:p>
    <w:p w14:paraId="5F26BF61" w14:textId="77777777" w:rsidR="00A41C6B" w:rsidRPr="00FD1553" w:rsidRDefault="00A41C6B" w:rsidP="00FD1553">
      <w:pPr>
        <w:pStyle w:val="NormalH"/>
        <w:ind w:left="0"/>
        <w:rPr>
          <w:rFonts w:ascii="Times New Roman" w:hAnsi="Times New Roman"/>
          <w:b/>
          <w:sz w:val="30"/>
          <w:szCs w:val="30"/>
        </w:rPr>
      </w:pPr>
      <w:r w:rsidRPr="00FD1553">
        <w:rPr>
          <w:rFonts w:ascii="Times New Roman" w:hAnsi="Times New Roman"/>
          <w:b/>
          <w:sz w:val="30"/>
          <w:szCs w:val="30"/>
        </w:rPr>
        <w:lastRenderedPageBreak/>
        <w:t>TRANG KÝ</w:t>
      </w:r>
    </w:p>
    <w:p w14:paraId="012973F4" w14:textId="45737E9A" w:rsidR="00662A36" w:rsidRDefault="00662A36" w:rsidP="00662A36">
      <w:pPr>
        <w:tabs>
          <w:tab w:val="left" w:pos="2160"/>
          <w:tab w:val="right" w:pos="5040"/>
          <w:tab w:val="left" w:pos="5760"/>
          <w:tab w:val="right" w:pos="8640"/>
        </w:tabs>
        <w:spacing w:line="360" w:lineRule="auto"/>
        <w:ind w:right="-360"/>
      </w:pPr>
      <w:r>
        <w:t xml:space="preserve">Người lập: </w:t>
      </w:r>
      <w:r>
        <w:tab/>
      </w:r>
      <w:r>
        <w:tab/>
      </w:r>
      <w:r>
        <w:tab/>
        <w:t>………………………………</w:t>
      </w:r>
    </w:p>
    <w:p w14:paraId="2E520F50" w14:textId="57659A3F" w:rsidR="00662A36" w:rsidRDefault="00662A36" w:rsidP="00662A36">
      <w:pPr>
        <w:tabs>
          <w:tab w:val="left" w:pos="2160"/>
          <w:tab w:val="right" w:pos="5040"/>
          <w:tab w:val="left" w:pos="5760"/>
          <w:tab w:val="right" w:pos="8640"/>
        </w:tabs>
        <w:spacing w:line="360" w:lineRule="auto"/>
        <w:ind w:right="-360"/>
      </w:pPr>
      <w:r>
        <w:tab/>
        <w:t xml:space="preserve">   </w:t>
      </w:r>
    </w:p>
    <w:p w14:paraId="1D224855" w14:textId="77777777" w:rsidR="00662A36" w:rsidRDefault="00662A36" w:rsidP="00662A36">
      <w:pPr>
        <w:tabs>
          <w:tab w:val="left" w:pos="2160"/>
          <w:tab w:val="right" w:pos="5040"/>
          <w:tab w:val="left" w:pos="5760"/>
          <w:tab w:val="right" w:pos="8640"/>
        </w:tabs>
        <w:spacing w:line="360" w:lineRule="auto"/>
        <w:ind w:right="-360"/>
      </w:pPr>
    </w:p>
    <w:p w14:paraId="473DA2CF" w14:textId="691CF0CA" w:rsidR="00662A36" w:rsidRPr="00A43FCF" w:rsidRDefault="00662A36" w:rsidP="00662A36">
      <w:pPr>
        <w:tabs>
          <w:tab w:val="left" w:pos="2160"/>
          <w:tab w:val="right" w:pos="5040"/>
          <w:tab w:val="left" w:pos="5760"/>
          <w:tab w:val="right" w:pos="8640"/>
        </w:tabs>
        <w:spacing w:line="360" w:lineRule="auto"/>
        <w:ind w:right="-360"/>
      </w:pPr>
      <w:r w:rsidRPr="00A43FCF">
        <w:t>Người kiểm tra:</w:t>
      </w:r>
      <w:r w:rsidRPr="00A43FCF">
        <w:tab/>
        <w:t xml:space="preserve">          </w:t>
      </w:r>
      <w:r>
        <w:tab/>
      </w:r>
      <w:r>
        <w:tab/>
        <w:t>………………………………</w:t>
      </w:r>
    </w:p>
    <w:p w14:paraId="229BAAB1" w14:textId="5877E2C8" w:rsidR="00662A36" w:rsidRPr="00A43FCF" w:rsidRDefault="00662A36" w:rsidP="00662A36">
      <w:pPr>
        <w:tabs>
          <w:tab w:val="left" w:pos="2160"/>
          <w:tab w:val="right" w:pos="5040"/>
          <w:tab w:val="left" w:pos="5760"/>
          <w:tab w:val="right" w:pos="8640"/>
        </w:tabs>
        <w:spacing w:line="360" w:lineRule="auto"/>
      </w:pPr>
      <w:r w:rsidRPr="00A43FCF">
        <w:tab/>
      </w:r>
      <w:r>
        <w:t xml:space="preserve">             </w:t>
      </w:r>
    </w:p>
    <w:p w14:paraId="48F00F08" w14:textId="77777777" w:rsidR="00662A36" w:rsidRDefault="00662A36" w:rsidP="00662A36">
      <w:pPr>
        <w:tabs>
          <w:tab w:val="left" w:pos="2160"/>
          <w:tab w:val="right" w:pos="5040"/>
          <w:tab w:val="left" w:pos="5760"/>
          <w:tab w:val="right" w:pos="8640"/>
        </w:tabs>
        <w:spacing w:line="360" w:lineRule="auto"/>
      </w:pPr>
      <w:r>
        <w:tab/>
      </w:r>
    </w:p>
    <w:p w14:paraId="3C7D91BB" w14:textId="3283B771" w:rsidR="00662A36" w:rsidRPr="00A43FCF" w:rsidRDefault="00662A36" w:rsidP="00662A36">
      <w:pPr>
        <w:tabs>
          <w:tab w:val="left" w:pos="2160"/>
          <w:tab w:val="right" w:pos="5040"/>
          <w:tab w:val="left" w:pos="5760"/>
          <w:tab w:val="right" w:pos="8640"/>
        </w:tabs>
        <w:spacing w:line="360" w:lineRule="auto"/>
      </w:pPr>
      <w:r>
        <w:tab/>
        <w:t xml:space="preserve">          </w:t>
      </w:r>
      <w:r>
        <w:tab/>
      </w:r>
      <w:r>
        <w:tab/>
        <w:t>………………………………</w:t>
      </w:r>
    </w:p>
    <w:p w14:paraId="384C7505" w14:textId="47582944" w:rsidR="00662A36" w:rsidRDefault="00662A36" w:rsidP="00662A36">
      <w:pPr>
        <w:tabs>
          <w:tab w:val="left" w:pos="2160"/>
          <w:tab w:val="right" w:pos="5040"/>
          <w:tab w:val="left" w:pos="5760"/>
          <w:tab w:val="right" w:pos="8640"/>
        </w:tabs>
        <w:spacing w:line="360" w:lineRule="auto"/>
      </w:pPr>
      <w:r w:rsidRPr="00A43FCF">
        <w:tab/>
      </w:r>
    </w:p>
    <w:p w14:paraId="68322298" w14:textId="77777777" w:rsidR="00662A36" w:rsidRDefault="00662A36" w:rsidP="00662A36">
      <w:pPr>
        <w:tabs>
          <w:tab w:val="left" w:pos="2160"/>
          <w:tab w:val="right" w:pos="5040"/>
          <w:tab w:val="left" w:pos="5760"/>
          <w:tab w:val="right" w:pos="8640"/>
        </w:tabs>
        <w:spacing w:line="360" w:lineRule="auto"/>
        <w:ind w:right="-360"/>
      </w:pPr>
    </w:p>
    <w:p w14:paraId="666622FE" w14:textId="77777777" w:rsidR="00662A36" w:rsidRPr="00146E42" w:rsidRDefault="00662A36" w:rsidP="00662A36">
      <w:pPr>
        <w:tabs>
          <w:tab w:val="left" w:pos="2160"/>
          <w:tab w:val="right" w:pos="5040"/>
          <w:tab w:val="left" w:pos="5760"/>
          <w:tab w:val="right" w:pos="8640"/>
        </w:tabs>
        <w:spacing w:line="360" w:lineRule="auto"/>
        <w:ind w:right="-360"/>
      </w:pPr>
      <w:r w:rsidRPr="00A43FCF">
        <w:t>Người phê duyệt:</w:t>
      </w:r>
      <w:r w:rsidRPr="00A43FCF">
        <w:tab/>
      </w:r>
      <w:r w:rsidRPr="008C7F93">
        <w:tab/>
      </w:r>
    </w:p>
    <w:p w14:paraId="77595B30" w14:textId="77777777" w:rsidR="00662A36" w:rsidRPr="00146E42" w:rsidRDefault="00662A36" w:rsidP="00662A36">
      <w:pPr>
        <w:tabs>
          <w:tab w:val="left" w:pos="2160"/>
          <w:tab w:val="right" w:pos="5040"/>
          <w:tab w:val="left" w:pos="5760"/>
          <w:tab w:val="right" w:pos="8640"/>
        </w:tabs>
        <w:spacing w:line="360" w:lineRule="auto"/>
        <w:ind w:right="-360"/>
        <w:rPr>
          <w:lang w:val="fr-FR"/>
        </w:rPr>
      </w:pPr>
    </w:p>
    <w:p w14:paraId="3A0C3660" w14:textId="7B30AF53" w:rsidR="00662A36" w:rsidRPr="00C70EEA" w:rsidRDefault="00662A36" w:rsidP="00662A36">
      <w:pPr>
        <w:tabs>
          <w:tab w:val="left" w:pos="2160"/>
          <w:tab w:val="right" w:pos="5040"/>
          <w:tab w:val="left" w:pos="5760"/>
          <w:tab w:val="right" w:pos="8640"/>
        </w:tabs>
        <w:spacing w:line="360" w:lineRule="auto"/>
        <w:ind w:right="-360"/>
      </w:pPr>
      <w:r w:rsidRPr="00C70EEA">
        <w:tab/>
      </w:r>
      <w:r w:rsidRPr="00C70EEA">
        <w:tab/>
      </w:r>
      <w:r w:rsidRPr="00C70EEA">
        <w:tab/>
      </w:r>
      <w:r w:rsidRPr="00C70EEA">
        <w:rPr>
          <w:i/>
        </w:rPr>
        <w:t>Hà Nội, Ngày     /    /</w:t>
      </w:r>
      <w:r>
        <w:rPr>
          <w:i/>
        </w:rPr>
        <w:t xml:space="preserve"> </w:t>
      </w:r>
      <w:r w:rsidRPr="00C70EEA">
        <w:rPr>
          <w:i/>
        </w:rPr>
        <w:t>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3"/>
      </w:tblGrid>
      <w:tr w:rsidR="00662A36" w:rsidRPr="00C70EEA" w14:paraId="10F4BBBF" w14:textId="77777777" w:rsidTr="00FD1553">
        <w:tc>
          <w:tcPr>
            <w:tcW w:w="4612" w:type="dxa"/>
          </w:tcPr>
          <w:p w14:paraId="018ED71F" w14:textId="3A75096D" w:rsidR="00662A36" w:rsidRPr="00C70EEA" w:rsidRDefault="00662A36" w:rsidP="00FD1553">
            <w:pPr>
              <w:tabs>
                <w:tab w:val="left" w:pos="2160"/>
                <w:tab w:val="right" w:pos="5040"/>
                <w:tab w:val="left" w:pos="5760"/>
                <w:tab w:val="right" w:pos="8640"/>
              </w:tabs>
              <w:spacing w:line="360" w:lineRule="auto"/>
              <w:ind w:left="-108" w:right="-360"/>
              <w:jc w:val="center"/>
              <w:rPr>
                <w:b/>
              </w:rPr>
            </w:pPr>
            <w:r w:rsidRPr="00C70EEA">
              <w:rPr>
                <w:b/>
              </w:rPr>
              <w:t xml:space="preserve">ĐẠI DIỆN </w:t>
            </w:r>
          </w:p>
          <w:p w14:paraId="5FDF765C" w14:textId="77777777" w:rsidR="00662A36" w:rsidRPr="00C70EEA" w:rsidRDefault="00662A36" w:rsidP="00FD1553">
            <w:pPr>
              <w:tabs>
                <w:tab w:val="left" w:pos="2160"/>
                <w:tab w:val="right" w:pos="5040"/>
                <w:tab w:val="left" w:pos="5760"/>
                <w:tab w:val="right" w:pos="8640"/>
              </w:tabs>
              <w:spacing w:line="360" w:lineRule="auto"/>
              <w:ind w:right="-360"/>
            </w:pPr>
          </w:p>
          <w:p w14:paraId="1ACC86CF" w14:textId="77777777" w:rsidR="00662A36" w:rsidRDefault="00662A36" w:rsidP="00FD1553">
            <w:pPr>
              <w:tabs>
                <w:tab w:val="left" w:pos="2160"/>
                <w:tab w:val="right" w:pos="5040"/>
                <w:tab w:val="left" w:pos="5760"/>
                <w:tab w:val="right" w:pos="8640"/>
              </w:tabs>
              <w:spacing w:line="360" w:lineRule="auto"/>
              <w:ind w:right="-360"/>
            </w:pPr>
          </w:p>
          <w:p w14:paraId="335C7AE8" w14:textId="77777777" w:rsidR="00662A36" w:rsidRPr="00C70EEA" w:rsidRDefault="00662A36" w:rsidP="00FD1553">
            <w:pPr>
              <w:tabs>
                <w:tab w:val="left" w:pos="2160"/>
                <w:tab w:val="right" w:pos="5040"/>
                <w:tab w:val="left" w:pos="5760"/>
                <w:tab w:val="right" w:pos="8640"/>
              </w:tabs>
              <w:spacing w:line="360" w:lineRule="auto"/>
              <w:ind w:right="-360"/>
            </w:pPr>
          </w:p>
          <w:p w14:paraId="7DE3E999" w14:textId="77777777" w:rsidR="00662A36" w:rsidRPr="00C70EEA" w:rsidRDefault="00662A36" w:rsidP="00FD1553">
            <w:pPr>
              <w:tabs>
                <w:tab w:val="left" w:pos="2160"/>
                <w:tab w:val="right" w:pos="5040"/>
                <w:tab w:val="left" w:pos="5760"/>
                <w:tab w:val="right" w:pos="8640"/>
              </w:tabs>
              <w:spacing w:line="360" w:lineRule="auto"/>
              <w:ind w:right="-360"/>
              <w:jc w:val="center"/>
            </w:pPr>
          </w:p>
          <w:p w14:paraId="1DD9C270" w14:textId="6F0E9901" w:rsidR="00662A36" w:rsidRPr="00C70EEA" w:rsidRDefault="00662A36" w:rsidP="00FD1553">
            <w:pPr>
              <w:tabs>
                <w:tab w:val="left" w:pos="2160"/>
                <w:tab w:val="right" w:pos="5040"/>
                <w:tab w:val="left" w:pos="5760"/>
                <w:tab w:val="right" w:pos="8640"/>
              </w:tabs>
              <w:spacing w:line="360" w:lineRule="auto"/>
              <w:ind w:right="-360"/>
              <w:jc w:val="center"/>
            </w:pPr>
          </w:p>
        </w:tc>
        <w:tc>
          <w:tcPr>
            <w:tcW w:w="4613" w:type="dxa"/>
          </w:tcPr>
          <w:p w14:paraId="460509CB" w14:textId="0CCA4739" w:rsidR="00662A36" w:rsidRPr="00C70EEA" w:rsidRDefault="00662A36" w:rsidP="00FD1553">
            <w:pPr>
              <w:tabs>
                <w:tab w:val="left" w:pos="2160"/>
                <w:tab w:val="right" w:pos="5040"/>
                <w:tab w:val="left" w:pos="5760"/>
                <w:tab w:val="right" w:pos="8640"/>
              </w:tabs>
              <w:spacing w:line="360" w:lineRule="auto"/>
              <w:ind w:right="-360"/>
              <w:jc w:val="center"/>
              <w:rPr>
                <w:b/>
              </w:rPr>
            </w:pPr>
            <w:r w:rsidRPr="00C70EEA">
              <w:rPr>
                <w:b/>
              </w:rPr>
              <w:t xml:space="preserve">ĐẠI DIỆN </w:t>
            </w:r>
          </w:p>
          <w:p w14:paraId="4A55990C" w14:textId="77777777" w:rsidR="00662A36" w:rsidRPr="00C70EEA" w:rsidRDefault="00662A36" w:rsidP="00FD1553">
            <w:pPr>
              <w:tabs>
                <w:tab w:val="left" w:pos="2160"/>
                <w:tab w:val="right" w:pos="5040"/>
                <w:tab w:val="left" w:pos="5760"/>
                <w:tab w:val="right" w:pos="8640"/>
              </w:tabs>
              <w:spacing w:line="360" w:lineRule="auto"/>
              <w:ind w:right="-360"/>
            </w:pPr>
          </w:p>
          <w:p w14:paraId="50DD3534" w14:textId="77777777" w:rsidR="00662A36" w:rsidRDefault="00662A36" w:rsidP="00FD1553">
            <w:pPr>
              <w:tabs>
                <w:tab w:val="left" w:pos="2160"/>
                <w:tab w:val="right" w:pos="5040"/>
                <w:tab w:val="left" w:pos="5760"/>
                <w:tab w:val="right" w:pos="8640"/>
              </w:tabs>
              <w:spacing w:line="360" w:lineRule="auto"/>
              <w:ind w:right="-360"/>
            </w:pPr>
          </w:p>
          <w:p w14:paraId="514EEF8B" w14:textId="77777777" w:rsidR="00662A36" w:rsidRPr="00C70EEA" w:rsidRDefault="00662A36" w:rsidP="00FD1553">
            <w:pPr>
              <w:tabs>
                <w:tab w:val="left" w:pos="2160"/>
                <w:tab w:val="right" w:pos="5040"/>
                <w:tab w:val="left" w:pos="5760"/>
                <w:tab w:val="right" w:pos="8640"/>
              </w:tabs>
              <w:spacing w:line="360" w:lineRule="auto"/>
              <w:ind w:right="-360"/>
            </w:pPr>
          </w:p>
          <w:p w14:paraId="5C4897AA" w14:textId="77777777" w:rsidR="00662A36" w:rsidRPr="00C70EEA" w:rsidRDefault="00662A36" w:rsidP="00FD1553">
            <w:pPr>
              <w:tabs>
                <w:tab w:val="left" w:pos="2160"/>
                <w:tab w:val="right" w:pos="5040"/>
                <w:tab w:val="left" w:pos="5760"/>
                <w:tab w:val="right" w:pos="8640"/>
              </w:tabs>
              <w:spacing w:line="360" w:lineRule="auto"/>
              <w:ind w:right="-360"/>
              <w:jc w:val="center"/>
            </w:pPr>
          </w:p>
          <w:p w14:paraId="408A33DF" w14:textId="71124FAE" w:rsidR="00662A36" w:rsidRPr="00C70EEA" w:rsidRDefault="00662A36" w:rsidP="00FD1553">
            <w:pPr>
              <w:tabs>
                <w:tab w:val="left" w:pos="2160"/>
                <w:tab w:val="right" w:pos="5040"/>
                <w:tab w:val="left" w:pos="5760"/>
                <w:tab w:val="right" w:pos="8640"/>
              </w:tabs>
              <w:spacing w:line="360" w:lineRule="auto"/>
              <w:ind w:right="-360"/>
              <w:jc w:val="center"/>
            </w:pPr>
          </w:p>
        </w:tc>
      </w:tr>
    </w:tbl>
    <w:p w14:paraId="72FE343B" w14:textId="77777777" w:rsidR="00662A36" w:rsidRDefault="00662A36" w:rsidP="00210B50">
      <w:pPr>
        <w:spacing w:line="264" w:lineRule="auto"/>
        <w:rPr>
          <w:rStyle w:val="st"/>
          <w:rFonts w:cs="Times New Roman"/>
          <w:b/>
          <w:szCs w:val="26"/>
        </w:rPr>
      </w:pPr>
    </w:p>
    <w:p w14:paraId="6E221A30" w14:textId="77777777" w:rsidR="00662A36" w:rsidRDefault="00662A36">
      <w:pPr>
        <w:overflowPunct/>
        <w:autoSpaceDE/>
        <w:autoSpaceDN/>
        <w:adjustRightInd/>
        <w:spacing w:after="0"/>
        <w:jc w:val="left"/>
        <w:textAlignment w:val="auto"/>
        <w:rPr>
          <w:rStyle w:val="st"/>
          <w:rFonts w:cs="Times New Roman"/>
          <w:b/>
          <w:szCs w:val="26"/>
        </w:rPr>
      </w:pPr>
      <w:r>
        <w:rPr>
          <w:rStyle w:val="st"/>
          <w:rFonts w:cs="Times New Roman"/>
          <w:b/>
          <w:szCs w:val="26"/>
        </w:rPr>
        <w:br w:type="page"/>
      </w:r>
    </w:p>
    <w:p w14:paraId="67A025A3" w14:textId="1D26A203" w:rsidR="000A06E7" w:rsidRPr="00C70EEA" w:rsidRDefault="000A06E7" w:rsidP="00210B50">
      <w:pPr>
        <w:spacing w:line="264" w:lineRule="auto"/>
        <w:rPr>
          <w:rStyle w:val="st"/>
          <w:rFonts w:cs="Times New Roman"/>
          <w:b/>
          <w:szCs w:val="26"/>
        </w:rPr>
      </w:pPr>
      <w:r w:rsidRPr="00C70EEA">
        <w:rPr>
          <w:rStyle w:val="st"/>
          <w:rFonts w:cs="Times New Roman"/>
          <w:b/>
          <w:szCs w:val="26"/>
        </w:rPr>
        <w:lastRenderedPageBreak/>
        <w:t>LỊCH SỬ TÀI LIỆU</w:t>
      </w:r>
      <w:r w:rsidR="00C347A7" w:rsidRPr="00C70EEA">
        <w:rPr>
          <w:rStyle w:val="st"/>
          <w:rFonts w:cs="Times New Roman"/>
          <w:b/>
          <w:szCs w:val="26"/>
        </w:rPr>
        <w:t>:</w:t>
      </w:r>
    </w:p>
    <w:p w14:paraId="05D0BAC1" w14:textId="77777777" w:rsidR="00C347A7" w:rsidRPr="00C70EEA" w:rsidRDefault="00C347A7" w:rsidP="00210B50">
      <w:pPr>
        <w:spacing w:line="264" w:lineRule="auto"/>
        <w:rPr>
          <w:rStyle w:val="st"/>
          <w:rFonts w:cs="Times New Roman"/>
          <w:b/>
          <w:szCs w:val="26"/>
        </w:rPr>
      </w:pPr>
    </w:p>
    <w:tbl>
      <w:tblPr>
        <w:tblW w:w="91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1981"/>
        <w:gridCol w:w="6030"/>
      </w:tblGrid>
      <w:tr w:rsidR="00CE1DED" w:rsidRPr="00FE445A" w14:paraId="5CA60A99" w14:textId="77777777" w:rsidTr="00FD1553">
        <w:tc>
          <w:tcPr>
            <w:tcW w:w="1146" w:type="dxa"/>
          </w:tcPr>
          <w:p w14:paraId="33993E1A" w14:textId="77777777" w:rsidR="00CE1DED" w:rsidRPr="00C70EEA" w:rsidRDefault="00CE1DED" w:rsidP="00210B50">
            <w:pPr>
              <w:spacing w:before="120" w:line="264" w:lineRule="auto"/>
              <w:jc w:val="center"/>
              <w:rPr>
                <w:rStyle w:val="st"/>
                <w:rFonts w:cs="Times New Roman"/>
                <w:b/>
                <w:szCs w:val="26"/>
              </w:rPr>
            </w:pPr>
            <w:r w:rsidRPr="00C70EEA">
              <w:rPr>
                <w:rStyle w:val="st"/>
                <w:rFonts w:cs="Times New Roman"/>
                <w:b/>
                <w:szCs w:val="26"/>
              </w:rPr>
              <w:t>Phiên bản</w:t>
            </w:r>
          </w:p>
        </w:tc>
        <w:tc>
          <w:tcPr>
            <w:tcW w:w="1981" w:type="dxa"/>
          </w:tcPr>
          <w:p w14:paraId="18F049EF" w14:textId="77777777" w:rsidR="00CE1DED" w:rsidRPr="00FE445A" w:rsidRDefault="00CE1DED" w:rsidP="00210B50">
            <w:pPr>
              <w:spacing w:before="120" w:line="264" w:lineRule="auto"/>
              <w:jc w:val="center"/>
              <w:rPr>
                <w:rStyle w:val="st"/>
                <w:rFonts w:cs="Times New Roman"/>
                <w:b/>
                <w:szCs w:val="26"/>
              </w:rPr>
            </w:pPr>
            <w:r w:rsidRPr="00C70EEA">
              <w:rPr>
                <w:rStyle w:val="st"/>
                <w:rFonts w:cs="Times New Roman"/>
                <w:b/>
                <w:szCs w:val="26"/>
              </w:rPr>
              <w:t>Ngày sửa đổi</w:t>
            </w:r>
          </w:p>
        </w:tc>
        <w:tc>
          <w:tcPr>
            <w:tcW w:w="6030" w:type="dxa"/>
          </w:tcPr>
          <w:p w14:paraId="21267D6A" w14:textId="77777777" w:rsidR="00CE1DED" w:rsidRPr="00FE445A" w:rsidRDefault="00CE1DED" w:rsidP="00210B50">
            <w:pPr>
              <w:spacing w:before="120" w:line="264" w:lineRule="auto"/>
              <w:jc w:val="center"/>
              <w:rPr>
                <w:rStyle w:val="st"/>
                <w:rFonts w:cs="Times New Roman"/>
                <w:b/>
                <w:szCs w:val="26"/>
              </w:rPr>
            </w:pPr>
            <w:r w:rsidRPr="00FE445A">
              <w:rPr>
                <w:rStyle w:val="st"/>
                <w:rFonts w:cs="Times New Roman"/>
                <w:b/>
                <w:szCs w:val="26"/>
              </w:rPr>
              <w:t>Nội dung sửa đổi</w:t>
            </w:r>
          </w:p>
        </w:tc>
      </w:tr>
      <w:tr w:rsidR="00CE1DED" w:rsidRPr="00803C79" w14:paraId="2B7C96CD" w14:textId="77777777" w:rsidTr="00FD1553">
        <w:tc>
          <w:tcPr>
            <w:tcW w:w="1146" w:type="dxa"/>
          </w:tcPr>
          <w:p w14:paraId="68F1672C" w14:textId="54D7C125" w:rsidR="00CE1DED" w:rsidRPr="00FE445A" w:rsidRDefault="00CE1DED" w:rsidP="00210B50">
            <w:pPr>
              <w:spacing w:before="120" w:line="264" w:lineRule="auto"/>
              <w:jc w:val="left"/>
              <w:rPr>
                <w:rStyle w:val="st"/>
                <w:rFonts w:cs="Times New Roman"/>
                <w:szCs w:val="26"/>
              </w:rPr>
            </w:pPr>
            <w:r w:rsidRPr="00FE445A">
              <w:rPr>
                <w:rStyle w:val="st"/>
                <w:rFonts w:cs="Times New Roman"/>
                <w:szCs w:val="26"/>
              </w:rPr>
              <w:t>0.1</w:t>
            </w:r>
          </w:p>
        </w:tc>
        <w:tc>
          <w:tcPr>
            <w:tcW w:w="1981" w:type="dxa"/>
          </w:tcPr>
          <w:p w14:paraId="100FE9CA" w14:textId="515DFB47" w:rsidR="00CE1DED" w:rsidRPr="00803C79" w:rsidRDefault="00D311FD" w:rsidP="00210B50">
            <w:pPr>
              <w:spacing w:before="120" w:line="264" w:lineRule="auto"/>
              <w:jc w:val="left"/>
              <w:rPr>
                <w:rStyle w:val="st"/>
                <w:rFonts w:cs="Times New Roman"/>
                <w:szCs w:val="26"/>
              </w:rPr>
            </w:pPr>
            <w:r>
              <w:rPr>
                <w:rStyle w:val="st"/>
                <w:rFonts w:cs="Times New Roman"/>
                <w:szCs w:val="26"/>
              </w:rPr>
              <w:t>07/07/2022</w:t>
            </w:r>
          </w:p>
        </w:tc>
        <w:tc>
          <w:tcPr>
            <w:tcW w:w="6030" w:type="dxa"/>
          </w:tcPr>
          <w:p w14:paraId="1502D5D6" w14:textId="6CC020AA" w:rsidR="00CE1DED" w:rsidRPr="00803C79" w:rsidRDefault="00CE1DED" w:rsidP="00210B50">
            <w:pPr>
              <w:spacing w:before="120" w:line="264" w:lineRule="auto"/>
              <w:jc w:val="left"/>
              <w:rPr>
                <w:szCs w:val="26"/>
              </w:rPr>
            </w:pPr>
            <w:r w:rsidRPr="00803C79">
              <w:rPr>
                <w:rStyle w:val="st"/>
                <w:rFonts w:cs="Times New Roman"/>
                <w:szCs w:val="26"/>
              </w:rPr>
              <w:t>Khởi tạo tài liệu</w:t>
            </w:r>
          </w:p>
        </w:tc>
      </w:tr>
    </w:tbl>
    <w:p w14:paraId="210CE2AB" w14:textId="140ECEB6" w:rsidR="000A06E7" w:rsidRPr="00803C79" w:rsidRDefault="000A06E7" w:rsidP="00210B50">
      <w:pPr>
        <w:spacing w:line="264" w:lineRule="auto"/>
        <w:rPr>
          <w:szCs w:val="26"/>
        </w:rPr>
      </w:pPr>
    </w:p>
    <w:p w14:paraId="71FC4994" w14:textId="06476879" w:rsidR="00124E6F" w:rsidRPr="00803C79" w:rsidRDefault="00FB0DD5" w:rsidP="00FD1553">
      <w:pPr>
        <w:overflowPunct/>
        <w:autoSpaceDE/>
        <w:autoSpaceDN/>
        <w:adjustRightInd/>
        <w:spacing w:after="200" w:line="264" w:lineRule="auto"/>
        <w:textAlignment w:val="auto"/>
        <w:rPr>
          <w:rFonts w:eastAsia="Calibri"/>
          <w:color w:val="0070C0"/>
          <w:szCs w:val="26"/>
        </w:rPr>
      </w:pPr>
      <w:r w:rsidRPr="00803C79">
        <w:rPr>
          <w:szCs w:val="26"/>
        </w:rPr>
        <w:t xml:space="preserve">       </w:t>
      </w:r>
      <w:r w:rsidR="00937F5E" w:rsidRPr="00803C79">
        <w:rPr>
          <w:szCs w:val="26"/>
        </w:rPr>
        <w:t xml:space="preserve"> </w:t>
      </w:r>
      <w:r w:rsidR="00DC6DCB" w:rsidRPr="00803C79">
        <w:rPr>
          <w:szCs w:val="26"/>
        </w:rPr>
        <w:br w:type="page"/>
      </w:r>
    </w:p>
    <w:sdt>
      <w:sdtPr>
        <w:rPr>
          <w:szCs w:val="26"/>
        </w:rPr>
        <w:id w:val="-2102708039"/>
        <w:docPartObj>
          <w:docPartGallery w:val="Table of Contents"/>
          <w:docPartUnique/>
        </w:docPartObj>
      </w:sdtPr>
      <w:sdtEndPr>
        <w:rPr>
          <w:b/>
          <w:bCs/>
          <w:noProof/>
        </w:rPr>
      </w:sdtEndPr>
      <w:sdtContent>
        <w:p w14:paraId="769FA960" w14:textId="77777777" w:rsidR="00C444DB" w:rsidRPr="00803C79" w:rsidRDefault="00C444DB" w:rsidP="00210B50">
          <w:pPr>
            <w:overflowPunct/>
            <w:autoSpaceDE/>
            <w:autoSpaceDN/>
            <w:adjustRightInd/>
            <w:spacing w:line="264" w:lineRule="auto"/>
            <w:jc w:val="left"/>
            <w:textAlignment w:val="auto"/>
            <w:rPr>
              <w:rStyle w:val="st"/>
              <w:rFonts w:cs="Times New Roman"/>
              <w:b/>
              <w:szCs w:val="26"/>
            </w:rPr>
          </w:pPr>
          <w:r w:rsidRPr="00803C79">
            <w:rPr>
              <w:rStyle w:val="st"/>
              <w:rFonts w:cs="Times New Roman"/>
              <w:b/>
              <w:szCs w:val="26"/>
            </w:rPr>
            <w:t>MỤC LỤC / TABLE OF CONTENT</w:t>
          </w:r>
        </w:p>
        <w:p w14:paraId="123E45A3" w14:textId="77777777" w:rsidR="00CE1DED" w:rsidRDefault="003D6B3B">
          <w:pPr>
            <w:pStyle w:val="TOC1"/>
            <w:tabs>
              <w:tab w:val="left" w:pos="520"/>
              <w:tab w:val="right" w:leader="dot" w:pos="9225"/>
            </w:tabs>
            <w:rPr>
              <w:rFonts w:asciiTheme="minorHAnsi" w:eastAsiaTheme="minorEastAsia" w:hAnsiTheme="minorHAnsi" w:cstheme="minorBidi"/>
              <w:noProof/>
              <w:sz w:val="22"/>
              <w:szCs w:val="22"/>
            </w:rPr>
          </w:pPr>
          <w:r w:rsidRPr="00803C79">
            <w:rPr>
              <w:szCs w:val="26"/>
            </w:rPr>
            <w:fldChar w:fldCharType="begin"/>
          </w:r>
          <w:r w:rsidRPr="00803C79">
            <w:rPr>
              <w:szCs w:val="26"/>
            </w:rPr>
            <w:instrText xml:space="preserve"> TOC \o "1-4" \h \z \u </w:instrText>
          </w:r>
          <w:r w:rsidRPr="00803C79">
            <w:rPr>
              <w:szCs w:val="26"/>
            </w:rPr>
            <w:fldChar w:fldCharType="separate"/>
          </w:r>
          <w:hyperlink w:anchor="_Toc58872388" w:history="1">
            <w:r w:rsidR="00CE1DED" w:rsidRPr="00F5075B">
              <w:rPr>
                <w:rStyle w:val="Hyperlink"/>
                <w:noProof/>
              </w:rPr>
              <w:t>1.</w:t>
            </w:r>
            <w:r w:rsidR="00CE1DED">
              <w:rPr>
                <w:rFonts w:asciiTheme="minorHAnsi" w:eastAsiaTheme="minorEastAsia" w:hAnsiTheme="minorHAnsi" w:cstheme="minorBidi"/>
                <w:noProof/>
                <w:sz w:val="22"/>
                <w:szCs w:val="22"/>
              </w:rPr>
              <w:tab/>
            </w:r>
            <w:r w:rsidR="00CE1DED" w:rsidRPr="00F5075B">
              <w:rPr>
                <w:rStyle w:val="Hyperlink"/>
                <w:noProof/>
              </w:rPr>
              <w:t>Mục đích</w:t>
            </w:r>
            <w:r w:rsidR="00CE1DED">
              <w:rPr>
                <w:noProof/>
                <w:webHidden/>
              </w:rPr>
              <w:tab/>
            </w:r>
            <w:r w:rsidR="00CE1DED">
              <w:rPr>
                <w:noProof/>
                <w:webHidden/>
              </w:rPr>
              <w:fldChar w:fldCharType="begin"/>
            </w:r>
            <w:r w:rsidR="00CE1DED">
              <w:rPr>
                <w:noProof/>
                <w:webHidden/>
              </w:rPr>
              <w:instrText xml:space="preserve"> PAGEREF _Toc58872388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7A02397B"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390" w:history="1">
            <w:r w:rsidR="00CE1DED" w:rsidRPr="00F5075B">
              <w:rPr>
                <w:rStyle w:val="Hyperlink"/>
                <w:noProof/>
              </w:rPr>
              <w:t>2.</w:t>
            </w:r>
            <w:r w:rsidR="00CE1DED">
              <w:rPr>
                <w:rFonts w:asciiTheme="minorHAnsi" w:eastAsiaTheme="minorEastAsia" w:hAnsiTheme="minorHAnsi" w:cstheme="minorBidi"/>
                <w:noProof/>
                <w:sz w:val="22"/>
                <w:szCs w:val="22"/>
              </w:rPr>
              <w:tab/>
            </w:r>
            <w:r w:rsidR="00CE1DED" w:rsidRPr="00F5075B">
              <w:rPr>
                <w:rStyle w:val="Hyperlink"/>
                <w:noProof/>
              </w:rPr>
              <w:t>Phạm vi</w:t>
            </w:r>
            <w:r w:rsidR="00CE1DED">
              <w:rPr>
                <w:noProof/>
                <w:webHidden/>
              </w:rPr>
              <w:tab/>
            </w:r>
            <w:r w:rsidR="00CE1DED">
              <w:rPr>
                <w:noProof/>
                <w:webHidden/>
              </w:rPr>
              <w:fldChar w:fldCharType="begin"/>
            </w:r>
            <w:r w:rsidR="00CE1DED">
              <w:rPr>
                <w:noProof/>
                <w:webHidden/>
              </w:rPr>
              <w:instrText xml:space="preserve"> PAGEREF _Toc58872390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42641786"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391" w:history="1">
            <w:r w:rsidR="00CE1DED" w:rsidRPr="00F5075B">
              <w:rPr>
                <w:rStyle w:val="Hyperlink"/>
                <w:noProof/>
              </w:rPr>
              <w:t>3.</w:t>
            </w:r>
            <w:r w:rsidR="00CE1DED">
              <w:rPr>
                <w:rFonts w:asciiTheme="minorHAnsi" w:eastAsiaTheme="minorEastAsia" w:hAnsiTheme="minorHAnsi" w:cstheme="minorBidi"/>
                <w:noProof/>
                <w:sz w:val="22"/>
                <w:szCs w:val="22"/>
              </w:rPr>
              <w:tab/>
            </w:r>
            <w:r w:rsidR="00CE1DED" w:rsidRPr="00F5075B">
              <w:rPr>
                <w:rStyle w:val="Hyperlink"/>
                <w:noProof/>
              </w:rPr>
              <w:t>Đối tượng</w:t>
            </w:r>
            <w:r w:rsidR="00CE1DED">
              <w:rPr>
                <w:noProof/>
                <w:webHidden/>
              </w:rPr>
              <w:tab/>
            </w:r>
            <w:r w:rsidR="00CE1DED">
              <w:rPr>
                <w:noProof/>
                <w:webHidden/>
              </w:rPr>
              <w:fldChar w:fldCharType="begin"/>
            </w:r>
            <w:r w:rsidR="00CE1DED">
              <w:rPr>
                <w:noProof/>
                <w:webHidden/>
              </w:rPr>
              <w:instrText xml:space="preserve"> PAGEREF _Toc58872391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14E742A1"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392" w:history="1">
            <w:r w:rsidR="00CE1DED" w:rsidRPr="00F5075B">
              <w:rPr>
                <w:rStyle w:val="Hyperlink"/>
                <w:noProof/>
              </w:rPr>
              <w:t>4.</w:t>
            </w:r>
            <w:r w:rsidR="00CE1DED">
              <w:rPr>
                <w:rFonts w:asciiTheme="minorHAnsi" w:eastAsiaTheme="minorEastAsia" w:hAnsiTheme="minorHAnsi" w:cstheme="minorBidi"/>
                <w:noProof/>
                <w:sz w:val="22"/>
                <w:szCs w:val="22"/>
              </w:rPr>
              <w:tab/>
            </w:r>
            <w:r w:rsidR="00CE1DED" w:rsidRPr="00F5075B">
              <w:rPr>
                <w:rStyle w:val="Hyperlink"/>
                <w:noProof/>
              </w:rPr>
              <w:t>Giải thích từ ngữ và chữ viết tắt</w:t>
            </w:r>
            <w:r w:rsidR="00CE1DED">
              <w:rPr>
                <w:noProof/>
                <w:webHidden/>
              </w:rPr>
              <w:tab/>
            </w:r>
            <w:r w:rsidR="00CE1DED">
              <w:rPr>
                <w:noProof/>
                <w:webHidden/>
              </w:rPr>
              <w:fldChar w:fldCharType="begin"/>
            </w:r>
            <w:r w:rsidR="00CE1DED">
              <w:rPr>
                <w:noProof/>
                <w:webHidden/>
              </w:rPr>
              <w:instrText xml:space="preserve"> PAGEREF _Toc58872392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06F3D0E4"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393" w:history="1">
            <w:r w:rsidR="00CE1DED" w:rsidRPr="00F5075B">
              <w:rPr>
                <w:rStyle w:val="Hyperlink"/>
                <w:noProof/>
              </w:rPr>
              <w:t>5.</w:t>
            </w:r>
            <w:r w:rsidR="00CE1DED">
              <w:rPr>
                <w:rFonts w:asciiTheme="minorHAnsi" w:eastAsiaTheme="minorEastAsia" w:hAnsiTheme="minorHAnsi" w:cstheme="minorBidi"/>
                <w:noProof/>
                <w:sz w:val="22"/>
                <w:szCs w:val="22"/>
              </w:rPr>
              <w:tab/>
            </w:r>
            <w:r w:rsidR="00CE1DED" w:rsidRPr="00F5075B">
              <w:rPr>
                <w:rStyle w:val="Hyperlink"/>
                <w:noProof/>
              </w:rPr>
              <w:t>Tổng quan hệ thống</w:t>
            </w:r>
            <w:r w:rsidR="00CE1DED">
              <w:rPr>
                <w:noProof/>
                <w:webHidden/>
              </w:rPr>
              <w:tab/>
            </w:r>
            <w:r w:rsidR="00CE1DED">
              <w:rPr>
                <w:noProof/>
                <w:webHidden/>
              </w:rPr>
              <w:fldChar w:fldCharType="begin"/>
            </w:r>
            <w:r w:rsidR="00CE1DED">
              <w:rPr>
                <w:noProof/>
                <w:webHidden/>
              </w:rPr>
              <w:instrText xml:space="preserve"> PAGEREF _Toc58872393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52A1695C"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394" w:history="1">
            <w:r w:rsidR="00CE1DED" w:rsidRPr="00F5075B">
              <w:rPr>
                <w:rStyle w:val="Hyperlink"/>
                <w:noProof/>
              </w:rPr>
              <w:t>5.1</w:t>
            </w:r>
            <w:r w:rsidR="00CE1DED">
              <w:rPr>
                <w:rFonts w:asciiTheme="minorHAnsi" w:eastAsiaTheme="minorEastAsia" w:hAnsiTheme="minorHAnsi" w:cstheme="minorBidi"/>
                <w:noProof/>
                <w:sz w:val="22"/>
                <w:szCs w:val="22"/>
              </w:rPr>
              <w:tab/>
            </w:r>
            <w:r w:rsidR="00CE1DED" w:rsidRPr="00F5075B">
              <w:rPr>
                <w:rStyle w:val="Hyperlink"/>
                <w:noProof/>
              </w:rPr>
              <w:t>Định nghĩa sản phẩm và các đối tượng sử dụng</w:t>
            </w:r>
            <w:r w:rsidR="00CE1DED">
              <w:rPr>
                <w:noProof/>
                <w:webHidden/>
              </w:rPr>
              <w:tab/>
            </w:r>
            <w:r w:rsidR="00CE1DED">
              <w:rPr>
                <w:noProof/>
                <w:webHidden/>
              </w:rPr>
              <w:fldChar w:fldCharType="begin"/>
            </w:r>
            <w:r w:rsidR="00CE1DED">
              <w:rPr>
                <w:noProof/>
                <w:webHidden/>
              </w:rPr>
              <w:instrText xml:space="preserve"> PAGEREF _Toc58872394 \h </w:instrText>
            </w:r>
            <w:r w:rsidR="00CE1DED">
              <w:rPr>
                <w:noProof/>
                <w:webHidden/>
              </w:rPr>
            </w:r>
            <w:r w:rsidR="00CE1DED">
              <w:rPr>
                <w:noProof/>
                <w:webHidden/>
              </w:rPr>
              <w:fldChar w:fldCharType="separate"/>
            </w:r>
            <w:r w:rsidR="000744BB">
              <w:rPr>
                <w:noProof/>
                <w:webHidden/>
              </w:rPr>
              <w:t>8</w:t>
            </w:r>
            <w:r w:rsidR="00CE1DED">
              <w:rPr>
                <w:noProof/>
                <w:webHidden/>
              </w:rPr>
              <w:fldChar w:fldCharType="end"/>
            </w:r>
          </w:hyperlink>
        </w:p>
        <w:p w14:paraId="1553C08C"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395" w:history="1">
            <w:r w:rsidR="00CE1DED" w:rsidRPr="00F5075B">
              <w:rPr>
                <w:rStyle w:val="Hyperlink"/>
                <w:noProof/>
              </w:rPr>
              <w:t>5.2</w:t>
            </w:r>
            <w:r w:rsidR="00CE1DED">
              <w:rPr>
                <w:rFonts w:asciiTheme="minorHAnsi" w:eastAsiaTheme="minorEastAsia" w:hAnsiTheme="minorHAnsi" w:cstheme="minorBidi"/>
                <w:noProof/>
                <w:sz w:val="22"/>
                <w:szCs w:val="22"/>
              </w:rPr>
              <w:tab/>
            </w:r>
            <w:r w:rsidR="00CE1DED" w:rsidRPr="00F5075B">
              <w:rPr>
                <w:rStyle w:val="Hyperlink"/>
                <w:noProof/>
              </w:rPr>
              <w:t>Mô hình tổng quan hệ thống</w:t>
            </w:r>
            <w:r w:rsidR="00CE1DED">
              <w:rPr>
                <w:noProof/>
                <w:webHidden/>
              </w:rPr>
              <w:tab/>
            </w:r>
            <w:r w:rsidR="00CE1DED">
              <w:rPr>
                <w:noProof/>
                <w:webHidden/>
              </w:rPr>
              <w:fldChar w:fldCharType="begin"/>
            </w:r>
            <w:r w:rsidR="00CE1DED">
              <w:rPr>
                <w:noProof/>
                <w:webHidden/>
              </w:rPr>
              <w:instrText xml:space="preserve"> PAGEREF _Toc58872395 \h </w:instrText>
            </w:r>
            <w:r w:rsidR="00CE1DED">
              <w:rPr>
                <w:noProof/>
                <w:webHidden/>
              </w:rPr>
            </w:r>
            <w:r w:rsidR="00CE1DED">
              <w:rPr>
                <w:noProof/>
                <w:webHidden/>
              </w:rPr>
              <w:fldChar w:fldCharType="separate"/>
            </w:r>
            <w:r w:rsidR="000744BB">
              <w:rPr>
                <w:noProof/>
                <w:webHidden/>
              </w:rPr>
              <w:t>10</w:t>
            </w:r>
            <w:r w:rsidR="00CE1DED">
              <w:rPr>
                <w:noProof/>
                <w:webHidden/>
              </w:rPr>
              <w:fldChar w:fldCharType="end"/>
            </w:r>
          </w:hyperlink>
        </w:p>
        <w:p w14:paraId="490E7155"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397" w:history="1">
            <w:r w:rsidR="00CE1DED" w:rsidRPr="00F5075B">
              <w:rPr>
                <w:rStyle w:val="Hyperlink"/>
                <w:noProof/>
              </w:rPr>
              <w:t>5.3</w:t>
            </w:r>
            <w:r w:rsidR="00CE1DED">
              <w:rPr>
                <w:rFonts w:asciiTheme="minorHAnsi" w:eastAsiaTheme="minorEastAsia" w:hAnsiTheme="minorHAnsi" w:cstheme="minorBidi"/>
                <w:noProof/>
                <w:sz w:val="22"/>
                <w:szCs w:val="22"/>
              </w:rPr>
              <w:tab/>
            </w:r>
            <w:r w:rsidR="00CE1DED" w:rsidRPr="00F5075B">
              <w:rPr>
                <w:rStyle w:val="Hyperlink"/>
                <w:noProof/>
              </w:rPr>
              <w:t>Mô tả chức năng hệ thống OCS Gateway</w:t>
            </w:r>
            <w:r w:rsidR="00CE1DED">
              <w:rPr>
                <w:noProof/>
                <w:webHidden/>
              </w:rPr>
              <w:tab/>
            </w:r>
            <w:r w:rsidR="00CE1DED">
              <w:rPr>
                <w:noProof/>
                <w:webHidden/>
              </w:rPr>
              <w:fldChar w:fldCharType="begin"/>
            </w:r>
            <w:r w:rsidR="00CE1DED">
              <w:rPr>
                <w:noProof/>
                <w:webHidden/>
              </w:rPr>
              <w:instrText xml:space="preserve"> PAGEREF _Toc58872397 \h </w:instrText>
            </w:r>
            <w:r w:rsidR="00CE1DED">
              <w:rPr>
                <w:noProof/>
                <w:webHidden/>
              </w:rPr>
            </w:r>
            <w:r w:rsidR="00CE1DED">
              <w:rPr>
                <w:noProof/>
                <w:webHidden/>
              </w:rPr>
              <w:fldChar w:fldCharType="separate"/>
            </w:r>
            <w:r w:rsidR="000744BB">
              <w:rPr>
                <w:noProof/>
                <w:webHidden/>
              </w:rPr>
              <w:t>11</w:t>
            </w:r>
            <w:r w:rsidR="00CE1DED">
              <w:rPr>
                <w:noProof/>
                <w:webHidden/>
              </w:rPr>
              <w:fldChar w:fldCharType="end"/>
            </w:r>
          </w:hyperlink>
        </w:p>
        <w:p w14:paraId="4A1EA5BE"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398" w:history="1">
            <w:r w:rsidR="00CE1DED" w:rsidRPr="00F5075B">
              <w:rPr>
                <w:rStyle w:val="Hyperlink"/>
                <w:noProof/>
              </w:rPr>
              <w:t>6.</w:t>
            </w:r>
            <w:r w:rsidR="00CE1DED">
              <w:rPr>
                <w:rFonts w:asciiTheme="minorHAnsi" w:eastAsiaTheme="minorEastAsia" w:hAnsiTheme="minorHAnsi" w:cstheme="minorBidi"/>
                <w:noProof/>
                <w:sz w:val="22"/>
                <w:szCs w:val="22"/>
              </w:rPr>
              <w:tab/>
            </w:r>
            <w:r w:rsidR="00CE1DED" w:rsidRPr="00F5075B">
              <w:rPr>
                <w:rStyle w:val="Hyperlink"/>
                <w:noProof/>
              </w:rPr>
              <w:t>Quy trình nghiệp vụ</w:t>
            </w:r>
            <w:r w:rsidR="00CE1DED">
              <w:rPr>
                <w:noProof/>
                <w:webHidden/>
              </w:rPr>
              <w:tab/>
            </w:r>
            <w:r w:rsidR="00CE1DED">
              <w:rPr>
                <w:noProof/>
                <w:webHidden/>
              </w:rPr>
              <w:fldChar w:fldCharType="begin"/>
            </w:r>
            <w:r w:rsidR="00CE1DED">
              <w:rPr>
                <w:noProof/>
                <w:webHidden/>
              </w:rPr>
              <w:instrText xml:space="preserve"> PAGEREF _Toc58872398 \h </w:instrText>
            </w:r>
            <w:r w:rsidR="00CE1DED">
              <w:rPr>
                <w:noProof/>
                <w:webHidden/>
              </w:rPr>
            </w:r>
            <w:r w:rsidR="00CE1DED">
              <w:rPr>
                <w:noProof/>
                <w:webHidden/>
              </w:rPr>
              <w:fldChar w:fldCharType="separate"/>
            </w:r>
            <w:r w:rsidR="000744BB">
              <w:rPr>
                <w:noProof/>
                <w:webHidden/>
              </w:rPr>
              <w:t>12</w:t>
            </w:r>
            <w:r w:rsidR="00CE1DED">
              <w:rPr>
                <w:noProof/>
                <w:webHidden/>
              </w:rPr>
              <w:fldChar w:fldCharType="end"/>
            </w:r>
          </w:hyperlink>
        </w:p>
        <w:p w14:paraId="14C93807"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399" w:history="1">
            <w:r w:rsidR="00CE1DED" w:rsidRPr="00F5075B">
              <w:rPr>
                <w:rStyle w:val="Hyperlink"/>
                <w:noProof/>
              </w:rPr>
              <w:t>6.1</w:t>
            </w:r>
            <w:r w:rsidR="00CE1DED">
              <w:rPr>
                <w:rFonts w:asciiTheme="minorHAnsi" w:eastAsiaTheme="minorEastAsia" w:hAnsiTheme="minorHAnsi" w:cstheme="minorBidi"/>
                <w:noProof/>
                <w:sz w:val="22"/>
                <w:szCs w:val="22"/>
              </w:rPr>
              <w:tab/>
            </w:r>
            <w:r w:rsidR="00CE1DED" w:rsidRPr="00F5075B">
              <w:rPr>
                <w:rStyle w:val="Hyperlink"/>
                <w:noProof/>
              </w:rPr>
              <w:t>Nghiệp vụ quản trị hệ thống</w:t>
            </w:r>
            <w:r w:rsidR="00CE1DED">
              <w:rPr>
                <w:noProof/>
                <w:webHidden/>
              </w:rPr>
              <w:tab/>
            </w:r>
            <w:r w:rsidR="00CE1DED">
              <w:rPr>
                <w:noProof/>
                <w:webHidden/>
              </w:rPr>
              <w:fldChar w:fldCharType="begin"/>
            </w:r>
            <w:r w:rsidR="00CE1DED">
              <w:rPr>
                <w:noProof/>
                <w:webHidden/>
              </w:rPr>
              <w:instrText xml:space="preserve"> PAGEREF _Toc58872399 \h </w:instrText>
            </w:r>
            <w:r w:rsidR="00CE1DED">
              <w:rPr>
                <w:noProof/>
                <w:webHidden/>
              </w:rPr>
            </w:r>
            <w:r w:rsidR="00CE1DED">
              <w:rPr>
                <w:noProof/>
                <w:webHidden/>
              </w:rPr>
              <w:fldChar w:fldCharType="separate"/>
            </w:r>
            <w:r w:rsidR="000744BB">
              <w:rPr>
                <w:noProof/>
                <w:webHidden/>
              </w:rPr>
              <w:t>12</w:t>
            </w:r>
            <w:r w:rsidR="00CE1DED">
              <w:rPr>
                <w:noProof/>
                <w:webHidden/>
              </w:rPr>
              <w:fldChar w:fldCharType="end"/>
            </w:r>
          </w:hyperlink>
        </w:p>
        <w:p w14:paraId="06771B65"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01" w:history="1">
            <w:r w:rsidR="00CE1DED" w:rsidRPr="00F5075B">
              <w:rPr>
                <w:rStyle w:val="Hyperlink"/>
                <w:noProof/>
              </w:rPr>
              <w:t>6.1.1</w:t>
            </w:r>
            <w:r w:rsidR="00CE1DED">
              <w:rPr>
                <w:rFonts w:asciiTheme="minorHAnsi" w:eastAsiaTheme="minorEastAsia" w:hAnsiTheme="minorHAnsi" w:cstheme="minorBidi"/>
                <w:noProof/>
                <w:sz w:val="22"/>
                <w:szCs w:val="22"/>
              </w:rPr>
              <w:tab/>
            </w:r>
            <w:r w:rsidR="00CE1DED" w:rsidRPr="00F5075B">
              <w:rPr>
                <w:rStyle w:val="Hyperlink"/>
                <w:noProof/>
              </w:rPr>
              <w:t>Quản lý người dùng</w:t>
            </w:r>
            <w:r w:rsidR="00CE1DED">
              <w:rPr>
                <w:noProof/>
                <w:webHidden/>
              </w:rPr>
              <w:tab/>
            </w:r>
            <w:r w:rsidR="00CE1DED">
              <w:rPr>
                <w:noProof/>
                <w:webHidden/>
              </w:rPr>
              <w:fldChar w:fldCharType="begin"/>
            </w:r>
            <w:r w:rsidR="00CE1DED">
              <w:rPr>
                <w:noProof/>
                <w:webHidden/>
              </w:rPr>
              <w:instrText xml:space="preserve"> PAGEREF _Toc58872401 \h </w:instrText>
            </w:r>
            <w:r w:rsidR="00CE1DED">
              <w:rPr>
                <w:noProof/>
                <w:webHidden/>
              </w:rPr>
            </w:r>
            <w:r w:rsidR="00CE1DED">
              <w:rPr>
                <w:noProof/>
                <w:webHidden/>
              </w:rPr>
              <w:fldChar w:fldCharType="separate"/>
            </w:r>
            <w:r w:rsidR="000744BB">
              <w:rPr>
                <w:noProof/>
                <w:webHidden/>
              </w:rPr>
              <w:t>12</w:t>
            </w:r>
            <w:r w:rsidR="00CE1DED">
              <w:rPr>
                <w:noProof/>
                <w:webHidden/>
              </w:rPr>
              <w:fldChar w:fldCharType="end"/>
            </w:r>
          </w:hyperlink>
        </w:p>
        <w:p w14:paraId="2262A3AC"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2" w:history="1">
            <w:r w:rsidR="00CE1DED" w:rsidRPr="00F5075B">
              <w:rPr>
                <w:rStyle w:val="Hyperlink"/>
                <w:noProof/>
              </w:rPr>
              <w:t>6.1.1.1</w:t>
            </w:r>
            <w:r w:rsidR="00CE1DED">
              <w:rPr>
                <w:rFonts w:asciiTheme="minorHAnsi" w:eastAsiaTheme="minorEastAsia" w:hAnsiTheme="minorHAnsi" w:cstheme="minorBidi"/>
                <w:noProof/>
                <w:sz w:val="22"/>
                <w:szCs w:val="22"/>
              </w:rPr>
              <w:tab/>
            </w:r>
            <w:r w:rsidR="00CE1DED" w:rsidRPr="00F5075B">
              <w:rPr>
                <w:rStyle w:val="Hyperlink"/>
                <w:noProof/>
              </w:rPr>
              <w:t>Đăng nhập hệ thống</w:t>
            </w:r>
            <w:r w:rsidR="00CE1DED">
              <w:rPr>
                <w:noProof/>
                <w:webHidden/>
              </w:rPr>
              <w:tab/>
            </w:r>
            <w:r w:rsidR="00CE1DED">
              <w:rPr>
                <w:noProof/>
                <w:webHidden/>
              </w:rPr>
              <w:fldChar w:fldCharType="begin"/>
            </w:r>
            <w:r w:rsidR="00CE1DED">
              <w:rPr>
                <w:noProof/>
                <w:webHidden/>
              </w:rPr>
              <w:instrText xml:space="preserve"> PAGEREF _Toc58872402 \h </w:instrText>
            </w:r>
            <w:r w:rsidR="00CE1DED">
              <w:rPr>
                <w:noProof/>
                <w:webHidden/>
              </w:rPr>
            </w:r>
            <w:r w:rsidR="00CE1DED">
              <w:rPr>
                <w:noProof/>
                <w:webHidden/>
              </w:rPr>
              <w:fldChar w:fldCharType="separate"/>
            </w:r>
            <w:r w:rsidR="000744BB">
              <w:rPr>
                <w:noProof/>
                <w:webHidden/>
              </w:rPr>
              <w:t>12</w:t>
            </w:r>
            <w:r w:rsidR="00CE1DED">
              <w:rPr>
                <w:noProof/>
                <w:webHidden/>
              </w:rPr>
              <w:fldChar w:fldCharType="end"/>
            </w:r>
          </w:hyperlink>
        </w:p>
        <w:p w14:paraId="3D2DB6E1"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3" w:history="1">
            <w:r w:rsidR="00CE1DED" w:rsidRPr="00F5075B">
              <w:rPr>
                <w:rStyle w:val="Hyperlink"/>
                <w:noProof/>
              </w:rPr>
              <w:t>6.1.1.2</w:t>
            </w:r>
            <w:r w:rsidR="00CE1DED">
              <w:rPr>
                <w:rFonts w:asciiTheme="minorHAnsi" w:eastAsiaTheme="minorEastAsia" w:hAnsiTheme="minorHAnsi" w:cstheme="minorBidi"/>
                <w:noProof/>
                <w:sz w:val="22"/>
                <w:szCs w:val="22"/>
              </w:rPr>
              <w:tab/>
            </w:r>
            <w:r w:rsidR="00CE1DED" w:rsidRPr="00F5075B">
              <w:rPr>
                <w:rStyle w:val="Hyperlink"/>
                <w:noProof/>
              </w:rPr>
              <w:t>Đổi thông tin mật khẩu</w:t>
            </w:r>
            <w:r w:rsidR="00CE1DED">
              <w:rPr>
                <w:noProof/>
                <w:webHidden/>
              </w:rPr>
              <w:tab/>
            </w:r>
            <w:r w:rsidR="00CE1DED">
              <w:rPr>
                <w:noProof/>
                <w:webHidden/>
              </w:rPr>
              <w:fldChar w:fldCharType="begin"/>
            </w:r>
            <w:r w:rsidR="00CE1DED">
              <w:rPr>
                <w:noProof/>
                <w:webHidden/>
              </w:rPr>
              <w:instrText xml:space="preserve"> PAGEREF _Toc58872403 \h </w:instrText>
            </w:r>
            <w:r w:rsidR="00CE1DED">
              <w:rPr>
                <w:noProof/>
                <w:webHidden/>
              </w:rPr>
            </w:r>
            <w:r w:rsidR="00CE1DED">
              <w:rPr>
                <w:noProof/>
                <w:webHidden/>
              </w:rPr>
              <w:fldChar w:fldCharType="separate"/>
            </w:r>
            <w:r w:rsidR="000744BB">
              <w:rPr>
                <w:noProof/>
                <w:webHidden/>
              </w:rPr>
              <w:t>15</w:t>
            </w:r>
            <w:r w:rsidR="00CE1DED">
              <w:rPr>
                <w:noProof/>
                <w:webHidden/>
              </w:rPr>
              <w:fldChar w:fldCharType="end"/>
            </w:r>
          </w:hyperlink>
        </w:p>
        <w:p w14:paraId="1DCDB4D3"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4" w:history="1">
            <w:r w:rsidR="00CE1DED" w:rsidRPr="00F5075B">
              <w:rPr>
                <w:rStyle w:val="Hyperlink"/>
                <w:noProof/>
              </w:rPr>
              <w:t>6.1.1.3</w:t>
            </w:r>
            <w:r w:rsidR="00CE1DED">
              <w:rPr>
                <w:rFonts w:asciiTheme="minorHAnsi" w:eastAsiaTheme="minorEastAsia" w:hAnsiTheme="minorHAnsi" w:cstheme="minorBidi"/>
                <w:noProof/>
                <w:sz w:val="22"/>
                <w:szCs w:val="22"/>
              </w:rPr>
              <w:tab/>
            </w:r>
            <w:r w:rsidR="00CE1DED" w:rsidRPr="00F5075B">
              <w:rPr>
                <w:rStyle w:val="Hyperlink"/>
                <w:noProof/>
              </w:rPr>
              <w:t>Cập nhật hồ sơ cá nhân</w:t>
            </w:r>
            <w:r w:rsidR="00CE1DED">
              <w:rPr>
                <w:noProof/>
                <w:webHidden/>
              </w:rPr>
              <w:tab/>
            </w:r>
            <w:r w:rsidR="00CE1DED">
              <w:rPr>
                <w:noProof/>
                <w:webHidden/>
              </w:rPr>
              <w:fldChar w:fldCharType="begin"/>
            </w:r>
            <w:r w:rsidR="00CE1DED">
              <w:rPr>
                <w:noProof/>
                <w:webHidden/>
              </w:rPr>
              <w:instrText xml:space="preserve"> PAGEREF _Toc58872404 \h </w:instrText>
            </w:r>
            <w:r w:rsidR="00CE1DED">
              <w:rPr>
                <w:noProof/>
                <w:webHidden/>
              </w:rPr>
            </w:r>
            <w:r w:rsidR="00CE1DED">
              <w:rPr>
                <w:noProof/>
                <w:webHidden/>
              </w:rPr>
              <w:fldChar w:fldCharType="separate"/>
            </w:r>
            <w:r w:rsidR="000744BB">
              <w:rPr>
                <w:noProof/>
                <w:webHidden/>
              </w:rPr>
              <w:t>17</w:t>
            </w:r>
            <w:r w:rsidR="00CE1DED">
              <w:rPr>
                <w:noProof/>
                <w:webHidden/>
              </w:rPr>
              <w:fldChar w:fldCharType="end"/>
            </w:r>
          </w:hyperlink>
        </w:p>
        <w:p w14:paraId="779EC962"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5" w:history="1">
            <w:r w:rsidR="00CE1DED" w:rsidRPr="00F5075B">
              <w:rPr>
                <w:rStyle w:val="Hyperlink"/>
                <w:noProof/>
              </w:rPr>
              <w:t>6.1.1.4</w:t>
            </w:r>
            <w:r w:rsidR="00CE1DED">
              <w:rPr>
                <w:rFonts w:asciiTheme="minorHAnsi" w:eastAsiaTheme="minorEastAsia" w:hAnsiTheme="minorHAnsi" w:cstheme="minorBidi"/>
                <w:noProof/>
                <w:sz w:val="22"/>
                <w:szCs w:val="22"/>
              </w:rPr>
              <w:tab/>
            </w:r>
            <w:r w:rsidR="00CE1DED" w:rsidRPr="00F5075B">
              <w:rPr>
                <w:rStyle w:val="Hyperlink"/>
                <w:noProof/>
              </w:rPr>
              <w:t>Tìm kiếm và hiển thị danh sách người dùng</w:t>
            </w:r>
            <w:r w:rsidR="00CE1DED">
              <w:rPr>
                <w:noProof/>
                <w:webHidden/>
              </w:rPr>
              <w:tab/>
            </w:r>
            <w:r w:rsidR="00CE1DED">
              <w:rPr>
                <w:noProof/>
                <w:webHidden/>
              </w:rPr>
              <w:fldChar w:fldCharType="begin"/>
            </w:r>
            <w:r w:rsidR="00CE1DED">
              <w:rPr>
                <w:noProof/>
                <w:webHidden/>
              </w:rPr>
              <w:instrText xml:space="preserve"> PAGEREF _Toc58872405 \h </w:instrText>
            </w:r>
            <w:r w:rsidR="00CE1DED">
              <w:rPr>
                <w:noProof/>
                <w:webHidden/>
              </w:rPr>
            </w:r>
            <w:r w:rsidR="00CE1DED">
              <w:rPr>
                <w:noProof/>
                <w:webHidden/>
              </w:rPr>
              <w:fldChar w:fldCharType="separate"/>
            </w:r>
            <w:r w:rsidR="000744BB">
              <w:rPr>
                <w:noProof/>
                <w:webHidden/>
              </w:rPr>
              <w:t>18</w:t>
            </w:r>
            <w:r w:rsidR="00CE1DED">
              <w:rPr>
                <w:noProof/>
                <w:webHidden/>
              </w:rPr>
              <w:fldChar w:fldCharType="end"/>
            </w:r>
          </w:hyperlink>
        </w:p>
        <w:p w14:paraId="21A0A06D"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6" w:history="1">
            <w:r w:rsidR="00CE1DED" w:rsidRPr="00F5075B">
              <w:rPr>
                <w:rStyle w:val="Hyperlink"/>
                <w:noProof/>
              </w:rPr>
              <w:t>6.1.1.5</w:t>
            </w:r>
            <w:r w:rsidR="00CE1DED">
              <w:rPr>
                <w:rFonts w:asciiTheme="minorHAnsi" w:eastAsiaTheme="minorEastAsia" w:hAnsiTheme="minorHAnsi" w:cstheme="minorBidi"/>
                <w:noProof/>
                <w:sz w:val="22"/>
                <w:szCs w:val="22"/>
              </w:rPr>
              <w:tab/>
            </w:r>
            <w:r w:rsidR="00CE1DED" w:rsidRPr="00F5075B">
              <w:rPr>
                <w:rStyle w:val="Hyperlink"/>
                <w:noProof/>
              </w:rPr>
              <w:t xml:space="preserve">Nghiệp vụ </w:t>
            </w:r>
            <w:r w:rsidR="00CE1DED" w:rsidRPr="00F5075B">
              <w:rPr>
                <w:rStyle w:val="Hyperlink"/>
                <w:noProof/>
                <w:lang w:val="vi-VN"/>
              </w:rPr>
              <w:t xml:space="preserve">khai báo </w:t>
            </w:r>
            <w:r w:rsidR="00CE1DED" w:rsidRPr="00F5075B">
              <w:rPr>
                <w:rStyle w:val="Hyperlink"/>
                <w:noProof/>
              </w:rPr>
              <w:t>thông tin người dùng mới</w:t>
            </w:r>
            <w:r w:rsidR="00CE1DED">
              <w:rPr>
                <w:noProof/>
                <w:webHidden/>
              </w:rPr>
              <w:tab/>
            </w:r>
            <w:r w:rsidR="00CE1DED">
              <w:rPr>
                <w:noProof/>
                <w:webHidden/>
              </w:rPr>
              <w:fldChar w:fldCharType="begin"/>
            </w:r>
            <w:r w:rsidR="00CE1DED">
              <w:rPr>
                <w:noProof/>
                <w:webHidden/>
              </w:rPr>
              <w:instrText xml:space="preserve"> PAGEREF _Toc58872406 \h </w:instrText>
            </w:r>
            <w:r w:rsidR="00CE1DED">
              <w:rPr>
                <w:noProof/>
                <w:webHidden/>
              </w:rPr>
            </w:r>
            <w:r w:rsidR="00CE1DED">
              <w:rPr>
                <w:noProof/>
                <w:webHidden/>
              </w:rPr>
              <w:fldChar w:fldCharType="separate"/>
            </w:r>
            <w:r w:rsidR="000744BB">
              <w:rPr>
                <w:noProof/>
                <w:webHidden/>
              </w:rPr>
              <w:t>20</w:t>
            </w:r>
            <w:r w:rsidR="00CE1DED">
              <w:rPr>
                <w:noProof/>
                <w:webHidden/>
              </w:rPr>
              <w:fldChar w:fldCharType="end"/>
            </w:r>
          </w:hyperlink>
        </w:p>
        <w:p w14:paraId="2A3737C3"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7" w:history="1">
            <w:r w:rsidR="00CE1DED" w:rsidRPr="00F5075B">
              <w:rPr>
                <w:rStyle w:val="Hyperlink"/>
                <w:noProof/>
              </w:rPr>
              <w:t>6.1.1.6</w:t>
            </w:r>
            <w:r w:rsidR="00CE1DED">
              <w:rPr>
                <w:rFonts w:asciiTheme="minorHAnsi" w:eastAsiaTheme="minorEastAsia" w:hAnsiTheme="minorHAnsi" w:cstheme="minorBidi"/>
                <w:noProof/>
                <w:sz w:val="22"/>
                <w:szCs w:val="22"/>
              </w:rPr>
              <w:tab/>
            </w:r>
            <w:r w:rsidR="00CE1DED" w:rsidRPr="00F5075B">
              <w:rPr>
                <w:rStyle w:val="Hyperlink"/>
                <w:noProof/>
              </w:rPr>
              <w:t>Cập nhật thông tin người dùng</w:t>
            </w:r>
            <w:r w:rsidR="00CE1DED">
              <w:rPr>
                <w:noProof/>
                <w:webHidden/>
              </w:rPr>
              <w:tab/>
            </w:r>
            <w:r w:rsidR="00CE1DED">
              <w:rPr>
                <w:noProof/>
                <w:webHidden/>
              </w:rPr>
              <w:fldChar w:fldCharType="begin"/>
            </w:r>
            <w:r w:rsidR="00CE1DED">
              <w:rPr>
                <w:noProof/>
                <w:webHidden/>
              </w:rPr>
              <w:instrText xml:space="preserve"> PAGEREF _Toc58872407 \h </w:instrText>
            </w:r>
            <w:r w:rsidR="00CE1DED">
              <w:rPr>
                <w:noProof/>
                <w:webHidden/>
              </w:rPr>
            </w:r>
            <w:r w:rsidR="00CE1DED">
              <w:rPr>
                <w:noProof/>
                <w:webHidden/>
              </w:rPr>
              <w:fldChar w:fldCharType="separate"/>
            </w:r>
            <w:r w:rsidR="000744BB">
              <w:rPr>
                <w:noProof/>
                <w:webHidden/>
              </w:rPr>
              <w:t>22</w:t>
            </w:r>
            <w:r w:rsidR="00CE1DED">
              <w:rPr>
                <w:noProof/>
                <w:webHidden/>
              </w:rPr>
              <w:fldChar w:fldCharType="end"/>
            </w:r>
          </w:hyperlink>
        </w:p>
        <w:p w14:paraId="2362F63A"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08" w:history="1">
            <w:r w:rsidR="00CE1DED" w:rsidRPr="00F5075B">
              <w:rPr>
                <w:rStyle w:val="Hyperlink"/>
                <w:noProof/>
              </w:rPr>
              <w:t>6.1.1.7</w:t>
            </w:r>
            <w:r w:rsidR="00CE1DED">
              <w:rPr>
                <w:rFonts w:asciiTheme="minorHAnsi" w:eastAsiaTheme="minorEastAsia" w:hAnsiTheme="minorHAnsi" w:cstheme="minorBidi"/>
                <w:noProof/>
                <w:sz w:val="22"/>
                <w:szCs w:val="22"/>
              </w:rPr>
              <w:tab/>
            </w:r>
            <w:r w:rsidR="00CE1DED" w:rsidRPr="00F5075B">
              <w:rPr>
                <w:rStyle w:val="Hyperlink"/>
                <w:noProof/>
              </w:rPr>
              <w:t xml:space="preserve">Xóa </w:t>
            </w:r>
            <w:r w:rsidR="00CE1DED" w:rsidRPr="00F5075B">
              <w:rPr>
                <w:rStyle w:val="Hyperlink"/>
                <w:noProof/>
                <w:lang w:val="vi-VN"/>
              </w:rPr>
              <w:t>thông</w:t>
            </w:r>
            <w:r w:rsidR="00CE1DED" w:rsidRPr="00F5075B">
              <w:rPr>
                <w:rStyle w:val="Hyperlink"/>
                <w:noProof/>
              </w:rPr>
              <w:t xml:space="preserve"> tin người dùng</w:t>
            </w:r>
            <w:r w:rsidR="00CE1DED">
              <w:rPr>
                <w:noProof/>
                <w:webHidden/>
              </w:rPr>
              <w:tab/>
            </w:r>
            <w:r w:rsidR="00CE1DED">
              <w:rPr>
                <w:noProof/>
                <w:webHidden/>
              </w:rPr>
              <w:fldChar w:fldCharType="begin"/>
            </w:r>
            <w:r w:rsidR="00CE1DED">
              <w:rPr>
                <w:noProof/>
                <w:webHidden/>
              </w:rPr>
              <w:instrText xml:space="preserve"> PAGEREF _Toc58872408 \h </w:instrText>
            </w:r>
            <w:r w:rsidR="00CE1DED">
              <w:rPr>
                <w:noProof/>
                <w:webHidden/>
              </w:rPr>
            </w:r>
            <w:r w:rsidR="00CE1DED">
              <w:rPr>
                <w:noProof/>
                <w:webHidden/>
              </w:rPr>
              <w:fldChar w:fldCharType="separate"/>
            </w:r>
            <w:r w:rsidR="000744BB">
              <w:rPr>
                <w:noProof/>
                <w:webHidden/>
              </w:rPr>
              <w:t>25</w:t>
            </w:r>
            <w:r w:rsidR="00CE1DED">
              <w:rPr>
                <w:noProof/>
                <w:webHidden/>
              </w:rPr>
              <w:fldChar w:fldCharType="end"/>
            </w:r>
          </w:hyperlink>
        </w:p>
        <w:p w14:paraId="268CE65D"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09" w:history="1">
            <w:r w:rsidR="00CE1DED" w:rsidRPr="00F5075B">
              <w:rPr>
                <w:rStyle w:val="Hyperlink"/>
                <w:noProof/>
              </w:rPr>
              <w:t>6.1.2</w:t>
            </w:r>
            <w:r w:rsidR="00CE1DED">
              <w:rPr>
                <w:rFonts w:asciiTheme="minorHAnsi" w:eastAsiaTheme="minorEastAsia" w:hAnsiTheme="minorHAnsi" w:cstheme="minorBidi"/>
                <w:noProof/>
                <w:sz w:val="22"/>
                <w:szCs w:val="22"/>
              </w:rPr>
              <w:tab/>
            </w:r>
            <w:r w:rsidR="00CE1DED" w:rsidRPr="00F5075B">
              <w:rPr>
                <w:rStyle w:val="Hyperlink"/>
                <w:noProof/>
              </w:rPr>
              <w:t>Quản lý nhóm người dùng</w:t>
            </w:r>
            <w:r w:rsidR="00CE1DED">
              <w:rPr>
                <w:noProof/>
                <w:webHidden/>
              </w:rPr>
              <w:tab/>
            </w:r>
            <w:r w:rsidR="00CE1DED">
              <w:rPr>
                <w:noProof/>
                <w:webHidden/>
              </w:rPr>
              <w:fldChar w:fldCharType="begin"/>
            </w:r>
            <w:r w:rsidR="00CE1DED">
              <w:rPr>
                <w:noProof/>
                <w:webHidden/>
              </w:rPr>
              <w:instrText xml:space="preserve"> PAGEREF _Toc58872409 \h </w:instrText>
            </w:r>
            <w:r w:rsidR="00CE1DED">
              <w:rPr>
                <w:noProof/>
                <w:webHidden/>
              </w:rPr>
            </w:r>
            <w:r w:rsidR="00CE1DED">
              <w:rPr>
                <w:noProof/>
                <w:webHidden/>
              </w:rPr>
              <w:fldChar w:fldCharType="separate"/>
            </w:r>
            <w:r w:rsidR="000744BB">
              <w:rPr>
                <w:noProof/>
                <w:webHidden/>
              </w:rPr>
              <w:t>27</w:t>
            </w:r>
            <w:r w:rsidR="00CE1DED">
              <w:rPr>
                <w:noProof/>
                <w:webHidden/>
              </w:rPr>
              <w:fldChar w:fldCharType="end"/>
            </w:r>
          </w:hyperlink>
        </w:p>
        <w:p w14:paraId="066E48B8"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0" w:history="1">
            <w:r w:rsidR="00CE1DED" w:rsidRPr="00F5075B">
              <w:rPr>
                <w:rStyle w:val="Hyperlink"/>
                <w:noProof/>
              </w:rPr>
              <w:t>6.1.2.1</w:t>
            </w:r>
            <w:r w:rsidR="00CE1DED">
              <w:rPr>
                <w:rFonts w:asciiTheme="minorHAnsi" w:eastAsiaTheme="minorEastAsia" w:hAnsiTheme="minorHAnsi" w:cstheme="minorBidi"/>
                <w:noProof/>
                <w:sz w:val="22"/>
                <w:szCs w:val="22"/>
              </w:rPr>
              <w:tab/>
            </w:r>
            <w:r w:rsidR="00CE1DED" w:rsidRPr="00F5075B">
              <w:rPr>
                <w:rStyle w:val="Hyperlink"/>
                <w:noProof/>
              </w:rPr>
              <w:t>Tìm kiếm và hiển thị danh sách nhóm người dùng</w:t>
            </w:r>
            <w:r w:rsidR="00CE1DED">
              <w:rPr>
                <w:noProof/>
                <w:webHidden/>
              </w:rPr>
              <w:tab/>
            </w:r>
            <w:r w:rsidR="00CE1DED">
              <w:rPr>
                <w:noProof/>
                <w:webHidden/>
              </w:rPr>
              <w:fldChar w:fldCharType="begin"/>
            </w:r>
            <w:r w:rsidR="00CE1DED">
              <w:rPr>
                <w:noProof/>
                <w:webHidden/>
              </w:rPr>
              <w:instrText xml:space="preserve"> PAGEREF _Toc58872410 \h </w:instrText>
            </w:r>
            <w:r w:rsidR="00CE1DED">
              <w:rPr>
                <w:noProof/>
                <w:webHidden/>
              </w:rPr>
            </w:r>
            <w:r w:rsidR="00CE1DED">
              <w:rPr>
                <w:noProof/>
                <w:webHidden/>
              </w:rPr>
              <w:fldChar w:fldCharType="separate"/>
            </w:r>
            <w:r w:rsidR="000744BB">
              <w:rPr>
                <w:noProof/>
                <w:webHidden/>
              </w:rPr>
              <w:t>27</w:t>
            </w:r>
            <w:r w:rsidR="00CE1DED">
              <w:rPr>
                <w:noProof/>
                <w:webHidden/>
              </w:rPr>
              <w:fldChar w:fldCharType="end"/>
            </w:r>
          </w:hyperlink>
        </w:p>
        <w:p w14:paraId="4FE86088"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1" w:history="1">
            <w:r w:rsidR="00CE1DED" w:rsidRPr="00F5075B">
              <w:rPr>
                <w:rStyle w:val="Hyperlink"/>
                <w:noProof/>
              </w:rPr>
              <w:t>6.1.2.2</w:t>
            </w:r>
            <w:r w:rsidR="00CE1DED">
              <w:rPr>
                <w:rFonts w:asciiTheme="minorHAnsi" w:eastAsiaTheme="minorEastAsia" w:hAnsiTheme="minorHAnsi" w:cstheme="minorBidi"/>
                <w:noProof/>
                <w:sz w:val="22"/>
                <w:szCs w:val="22"/>
              </w:rPr>
              <w:tab/>
            </w:r>
            <w:r w:rsidR="00CE1DED" w:rsidRPr="00F5075B">
              <w:rPr>
                <w:rStyle w:val="Hyperlink"/>
                <w:noProof/>
              </w:rPr>
              <w:t>Tạo mới nhóm người dùng</w:t>
            </w:r>
            <w:r w:rsidR="00CE1DED">
              <w:rPr>
                <w:noProof/>
                <w:webHidden/>
              </w:rPr>
              <w:tab/>
            </w:r>
            <w:r w:rsidR="00CE1DED">
              <w:rPr>
                <w:noProof/>
                <w:webHidden/>
              </w:rPr>
              <w:fldChar w:fldCharType="begin"/>
            </w:r>
            <w:r w:rsidR="00CE1DED">
              <w:rPr>
                <w:noProof/>
                <w:webHidden/>
              </w:rPr>
              <w:instrText xml:space="preserve"> PAGEREF _Toc58872411 \h </w:instrText>
            </w:r>
            <w:r w:rsidR="00CE1DED">
              <w:rPr>
                <w:noProof/>
                <w:webHidden/>
              </w:rPr>
            </w:r>
            <w:r w:rsidR="00CE1DED">
              <w:rPr>
                <w:noProof/>
                <w:webHidden/>
              </w:rPr>
              <w:fldChar w:fldCharType="separate"/>
            </w:r>
            <w:r w:rsidR="000744BB">
              <w:rPr>
                <w:noProof/>
                <w:webHidden/>
              </w:rPr>
              <w:t>29</w:t>
            </w:r>
            <w:r w:rsidR="00CE1DED">
              <w:rPr>
                <w:noProof/>
                <w:webHidden/>
              </w:rPr>
              <w:fldChar w:fldCharType="end"/>
            </w:r>
          </w:hyperlink>
        </w:p>
        <w:p w14:paraId="20CC2942"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2" w:history="1">
            <w:r w:rsidR="00CE1DED" w:rsidRPr="00F5075B">
              <w:rPr>
                <w:rStyle w:val="Hyperlink"/>
                <w:noProof/>
              </w:rPr>
              <w:t>6.1.2.3</w:t>
            </w:r>
            <w:r w:rsidR="00CE1DED">
              <w:rPr>
                <w:rFonts w:asciiTheme="minorHAnsi" w:eastAsiaTheme="minorEastAsia" w:hAnsiTheme="minorHAnsi" w:cstheme="minorBidi"/>
                <w:noProof/>
                <w:sz w:val="22"/>
                <w:szCs w:val="22"/>
              </w:rPr>
              <w:tab/>
            </w:r>
            <w:r w:rsidR="00CE1DED" w:rsidRPr="00F5075B">
              <w:rPr>
                <w:rStyle w:val="Hyperlink"/>
                <w:noProof/>
              </w:rPr>
              <w:t>Cập nhật thông tin nhóm người dùng</w:t>
            </w:r>
            <w:r w:rsidR="00CE1DED">
              <w:rPr>
                <w:noProof/>
                <w:webHidden/>
              </w:rPr>
              <w:tab/>
            </w:r>
            <w:r w:rsidR="00CE1DED">
              <w:rPr>
                <w:noProof/>
                <w:webHidden/>
              </w:rPr>
              <w:fldChar w:fldCharType="begin"/>
            </w:r>
            <w:r w:rsidR="00CE1DED">
              <w:rPr>
                <w:noProof/>
                <w:webHidden/>
              </w:rPr>
              <w:instrText xml:space="preserve"> PAGEREF _Toc58872412 \h </w:instrText>
            </w:r>
            <w:r w:rsidR="00CE1DED">
              <w:rPr>
                <w:noProof/>
                <w:webHidden/>
              </w:rPr>
            </w:r>
            <w:r w:rsidR="00CE1DED">
              <w:rPr>
                <w:noProof/>
                <w:webHidden/>
              </w:rPr>
              <w:fldChar w:fldCharType="separate"/>
            </w:r>
            <w:r w:rsidR="000744BB">
              <w:rPr>
                <w:noProof/>
                <w:webHidden/>
              </w:rPr>
              <w:t>30</w:t>
            </w:r>
            <w:r w:rsidR="00CE1DED">
              <w:rPr>
                <w:noProof/>
                <w:webHidden/>
              </w:rPr>
              <w:fldChar w:fldCharType="end"/>
            </w:r>
          </w:hyperlink>
        </w:p>
        <w:p w14:paraId="53579960"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3" w:history="1">
            <w:r w:rsidR="00CE1DED" w:rsidRPr="00F5075B">
              <w:rPr>
                <w:rStyle w:val="Hyperlink"/>
                <w:noProof/>
              </w:rPr>
              <w:t>6.1.2.4</w:t>
            </w:r>
            <w:r w:rsidR="00CE1DED">
              <w:rPr>
                <w:rFonts w:asciiTheme="minorHAnsi" w:eastAsiaTheme="minorEastAsia" w:hAnsiTheme="minorHAnsi" w:cstheme="minorBidi"/>
                <w:noProof/>
                <w:sz w:val="22"/>
                <w:szCs w:val="22"/>
              </w:rPr>
              <w:tab/>
            </w:r>
            <w:r w:rsidR="00CE1DED" w:rsidRPr="00F5075B">
              <w:rPr>
                <w:rStyle w:val="Hyperlink"/>
                <w:noProof/>
              </w:rPr>
              <w:t xml:space="preserve">Xóa </w:t>
            </w:r>
            <w:r w:rsidR="00CE1DED" w:rsidRPr="00F5075B">
              <w:rPr>
                <w:rStyle w:val="Hyperlink"/>
                <w:noProof/>
                <w:lang w:val="vi-VN"/>
              </w:rPr>
              <w:t>thông</w:t>
            </w:r>
            <w:r w:rsidR="00CE1DED" w:rsidRPr="00F5075B">
              <w:rPr>
                <w:rStyle w:val="Hyperlink"/>
                <w:noProof/>
              </w:rPr>
              <w:t xml:space="preserve"> tin nhóm người dùng</w:t>
            </w:r>
            <w:r w:rsidR="00CE1DED">
              <w:rPr>
                <w:noProof/>
                <w:webHidden/>
              </w:rPr>
              <w:tab/>
            </w:r>
            <w:r w:rsidR="00CE1DED">
              <w:rPr>
                <w:noProof/>
                <w:webHidden/>
              </w:rPr>
              <w:fldChar w:fldCharType="begin"/>
            </w:r>
            <w:r w:rsidR="00CE1DED">
              <w:rPr>
                <w:noProof/>
                <w:webHidden/>
              </w:rPr>
              <w:instrText xml:space="preserve"> PAGEREF _Toc58872413 \h </w:instrText>
            </w:r>
            <w:r w:rsidR="00CE1DED">
              <w:rPr>
                <w:noProof/>
                <w:webHidden/>
              </w:rPr>
            </w:r>
            <w:r w:rsidR="00CE1DED">
              <w:rPr>
                <w:noProof/>
                <w:webHidden/>
              </w:rPr>
              <w:fldChar w:fldCharType="separate"/>
            </w:r>
            <w:r w:rsidR="000744BB">
              <w:rPr>
                <w:noProof/>
                <w:webHidden/>
              </w:rPr>
              <w:t>32</w:t>
            </w:r>
            <w:r w:rsidR="00CE1DED">
              <w:rPr>
                <w:noProof/>
                <w:webHidden/>
              </w:rPr>
              <w:fldChar w:fldCharType="end"/>
            </w:r>
          </w:hyperlink>
        </w:p>
        <w:p w14:paraId="62A3CDE4"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14" w:history="1">
            <w:r w:rsidR="00CE1DED" w:rsidRPr="00F5075B">
              <w:rPr>
                <w:rStyle w:val="Hyperlink"/>
                <w:noProof/>
              </w:rPr>
              <w:t>6.1.3</w:t>
            </w:r>
            <w:r w:rsidR="00CE1DED">
              <w:rPr>
                <w:rFonts w:asciiTheme="minorHAnsi" w:eastAsiaTheme="minorEastAsia" w:hAnsiTheme="minorHAnsi" w:cstheme="minorBidi"/>
                <w:noProof/>
                <w:sz w:val="22"/>
                <w:szCs w:val="22"/>
              </w:rPr>
              <w:tab/>
            </w:r>
            <w:r w:rsidR="00CE1DED" w:rsidRPr="00F5075B">
              <w:rPr>
                <w:rStyle w:val="Hyperlink"/>
                <w:noProof/>
              </w:rPr>
              <w:t xml:space="preserve">Quản lý vai trò </w:t>
            </w:r>
            <w:r w:rsidR="00CE1DED">
              <w:rPr>
                <w:noProof/>
                <w:webHidden/>
              </w:rPr>
              <w:tab/>
            </w:r>
            <w:r w:rsidR="00CE1DED">
              <w:rPr>
                <w:noProof/>
                <w:webHidden/>
              </w:rPr>
              <w:fldChar w:fldCharType="begin"/>
            </w:r>
            <w:r w:rsidR="00CE1DED">
              <w:rPr>
                <w:noProof/>
                <w:webHidden/>
              </w:rPr>
              <w:instrText xml:space="preserve"> PAGEREF _Toc58872414 \h </w:instrText>
            </w:r>
            <w:r w:rsidR="00CE1DED">
              <w:rPr>
                <w:noProof/>
                <w:webHidden/>
              </w:rPr>
            </w:r>
            <w:r w:rsidR="00CE1DED">
              <w:rPr>
                <w:noProof/>
                <w:webHidden/>
              </w:rPr>
              <w:fldChar w:fldCharType="separate"/>
            </w:r>
            <w:r w:rsidR="000744BB">
              <w:rPr>
                <w:noProof/>
                <w:webHidden/>
              </w:rPr>
              <w:t>34</w:t>
            </w:r>
            <w:r w:rsidR="00CE1DED">
              <w:rPr>
                <w:noProof/>
                <w:webHidden/>
              </w:rPr>
              <w:fldChar w:fldCharType="end"/>
            </w:r>
          </w:hyperlink>
        </w:p>
        <w:p w14:paraId="411E91C0"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5" w:history="1">
            <w:r w:rsidR="00CE1DED" w:rsidRPr="00F5075B">
              <w:rPr>
                <w:rStyle w:val="Hyperlink"/>
                <w:noProof/>
              </w:rPr>
              <w:t>6.1.3.1</w:t>
            </w:r>
            <w:r w:rsidR="00CE1DED">
              <w:rPr>
                <w:rFonts w:asciiTheme="minorHAnsi" w:eastAsiaTheme="minorEastAsia" w:hAnsiTheme="minorHAnsi" w:cstheme="minorBidi"/>
                <w:noProof/>
                <w:sz w:val="22"/>
                <w:szCs w:val="22"/>
              </w:rPr>
              <w:tab/>
            </w:r>
            <w:r w:rsidR="00CE1DED" w:rsidRPr="00F5075B">
              <w:rPr>
                <w:rStyle w:val="Hyperlink"/>
                <w:noProof/>
              </w:rPr>
              <w:t>Tìm kiếm và hiển thị danh sách vai trò</w:t>
            </w:r>
            <w:r w:rsidR="00CE1DED">
              <w:rPr>
                <w:noProof/>
                <w:webHidden/>
              </w:rPr>
              <w:tab/>
            </w:r>
            <w:r w:rsidR="00CE1DED">
              <w:rPr>
                <w:noProof/>
                <w:webHidden/>
              </w:rPr>
              <w:fldChar w:fldCharType="begin"/>
            </w:r>
            <w:r w:rsidR="00CE1DED">
              <w:rPr>
                <w:noProof/>
                <w:webHidden/>
              </w:rPr>
              <w:instrText xml:space="preserve"> PAGEREF _Toc58872415 \h </w:instrText>
            </w:r>
            <w:r w:rsidR="00CE1DED">
              <w:rPr>
                <w:noProof/>
                <w:webHidden/>
              </w:rPr>
            </w:r>
            <w:r w:rsidR="00CE1DED">
              <w:rPr>
                <w:noProof/>
                <w:webHidden/>
              </w:rPr>
              <w:fldChar w:fldCharType="separate"/>
            </w:r>
            <w:r w:rsidR="000744BB">
              <w:rPr>
                <w:noProof/>
                <w:webHidden/>
              </w:rPr>
              <w:t>34</w:t>
            </w:r>
            <w:r w:rsidR="00CE1DED">
              <w:rPr>
                <w:noProof/>
                <w:webHidden/>
              </w:rPr>
              <w:fldChar w:fldCharType="end"/>
            </w:r>
          </w:hyperlink>
        </w:p>
        <w:p w14:paraId="4CCA3822"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6" w:history="1">
            <w:r w:rsidR="00CE1DED" w:rsidRPr="00F5075B">
              <w:rPr>
                <w:rStyle w:val="Hyperlink"/>
                <w:noProof/>
              </w:rPr>
              <w:t>6.1.3.2</w:t>
            </w:r>
            <w:r w:rsidR="00CE1DED">
              <w:rPr>
                <w:rFonts w:asciiTheme="minorHAnsi" w:eastAsiaTheme="minorEastAsia" w:hAnsiTheme="minorHAnsi" w:cstheme="minorBidi"/>
                <w:noProof/>
                <w:sz w:val="22"/>
                <w:szCs w:val="22"/>
              </w:rPr>
              <w:tab/>
            </w:r>
            <w:r w:rsidR="00CE1DED" w:rsidRPr="00F5075B">
              <w:rPr>
                <w:rStyle w:val="Hyperlink"/>
                <w:noProof/>
              </w:rPr>
              <w:t>K</w:t>
            </w:r>
            <w:r w:rsidR="00CE1DED" w:rsidRPr="00F5075B">
              <w:rPr>
                <w:rStyle w:val="Hyperlink"/>
                <w:noProof/>
                <w:lang w:val="vi-VN"/>
              </w:rPr>
              <w:t xml:space="preserve">hai báo </w:t>
            </w:r>
            <w:r w:rsidR="00CE1DED" w:rsidRPr="00F5075B">
              <w:rPr>
                <w:rStyle w:val="Hyperlink"/>
                <w:noProof/>
              </w:rPr>
              <w:t>thông tin vai trò mới</w:t>
            </w:r>
            <w:r w:rsidR="00CE1DED">
              <w:rPr>
                <w:noProof/>
                <w:webHidden/>
              </w:rPr>
              <w:tab/>
            </w:r>
            <w:r w:rsidR="00CE1DED">
              <w:rPr>
                <w:noProof/>
                <w:webHidden/>
              </w:rPr>
              <w:fldChar w:fldCharType="begin"/>
            </w:r>
            <w:r w:rsidR="00CE1DED">
              <w:rPr>
                <w:noProof/>
                <w:webHidden/>
              </w:rPr>
              <w:instrText xml:space="preserve"> PAGEREF _Toc58872416 \h </w:instrText>
            </w:r>
            <w:r w:rsidR="00CE1DED">
              <w:rPr>
                <w:noProof/>
                <w:webHidden/>
              </w:rPr>
            </w:r>
            <w:r w:rsidR="00CE1DED">
              <w:rPr>
                <w:noProof/>
                <w:webHidden/>
              </w:rPr>
              <w:fldChar w:fldCharType="separate"/>
            </w:r>
            <w:r w:rsidR="000744BB">
              <w:rPr>
                <w:noProof/>
                <w:webHidden/>
              </w:rPr>
              <w:t>36</w:t>
            </w:r>
            <w:r w:rsidR="00CE1DED">
              <w:rPr>
                <w:noProof/>
                <w:webHidden/>
              </w:rPr>
              <w:fldChar w:fldCharType="end"/>
            </w:r>
          </w:hyperlink>
        </w:p>
        <w:p w14:paraId="04D851D6"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7" w:history="1">
            <w:r w:rsidR="00CE1DED" w:rsidRPr="00F5075B">
              <w:rPr>
                <w:rStyle w:val="Hyperlink"/>
                <w:noProof/>
              </w:rPr>
              <w:t>6.1.3.3</w:t>
            </w:r>
            <w:r w:rsidR="00CE1DED">
              <w:rPr>
                <w:rFonts w:asciiTheme="minorHAnsi" w:eastAsiaTheme="minorEastAsia" w:hAnsiTheme="minorHAnsi" w:cstheme="minorBidi"/>
                <w:noProof/>
                <w:sz w:val="22"/>
                <w:szCs w:val="22"/>
              </w:rPr>
              <w:tab/>
            </w:r>
            <w:r w:rsidR="00CE1DED" w:rsidRPr="00F5075B">
              <w:rPr>
                <w:rStyle w:val="Hyperlink"/>
                <w:noProof/>
              </w:rPr>
              <w:t>Cập nhật thông tin vai trò</w:t>
            </w:r>
            <w:r w:rsidR="00CE1DED">
              <w:rPr>
                <w:noProof/>
                <w:webHidden/>
              </w:rPr>
              <w:tab/>
            </w:r>
            <w:r w:rsidR="00CE1DED">
              <w:rPr>
                <w:noProof/>
                <w:webHidden/>
              </w:rPr>
              <w:fldChar w:fldCharType="begin"/>
            </w:r>
            <w:r w:rsidR="00CE1DED">
              <w:rPr>
                <w:noProof/>
                <w:webHidden/>
              </w:rPr>
              <w:instrText xml:space="preserve"> PAGEREF _Toc58872417 \h </w:instrText>
            </w:r>
            <w:r w:rsidR="00CE1DED">
              <w:rPr>
                <w:noProof/>
                <w:webHidden/>
              </w:rPr>
            </w:r>
            <w:r w:rsidR="00CE1DED">
              <w:rPr>
                <w:noProof/>
                <w:webHidden/>
              </w:rPr>
              <w:fldChar w:fldCharType="separate"/>
            </w:r>
            <w:r w:rsidR="000744BB">
              <w:rPr>
                <w:noProof/>
                <w:webHidden/>
              </w:rPr>
              <w:t>37</w:t>
            </w:r>
            <w:r w:rsidR="00CE1DED">
              <w:rPr>
                <w:noProof/>
                <w:webHidden/>
              </w:rPr>
              <w:fldChar w:fldCharType="end"/>
            </w:r>
          </w:hyperlink>
        </w:p>
        <w:p w14:paraId="79C83E47"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18" w:history="1">
            <w:r w:rsidR="00CE1DED" w:rsidRPr="00F5075B">
              <w:rPr>
                <w:rStyle w:val="Hyperlink"/>
                <w:noProof/>
              </w:rPr>
              <w:t>6.1.3.4</w:t>
            </w:r>
            <w:r w:rsidR="00CE1DED">
              <w:rPr>
                <w:rFonts w:asciiTheme="minorHAnsi" w:eastAsiaTheme="minorEastAsia" w:hAnsiTheme="minorHAnsi" w:cstheme="minorBidi"/>
                <w:noProof/>
                <w:sz w:val="22"/>
                <w:szCs w:val="22"/>
              </w:rPr>
              <w:tab/>
            </w:r>
            <w:r w:rsidR="00CE1DED" w:rsidRPr="00F5075B">
              <w:rPr>
                <w:rStyle w:val="Hyperlink"/>
                <w:noProof/>
              </w:rPr>
              <w:t xml:space="preserve">Xóa </w:t>
            </w:r>
            <w:r w:rsidR="00CE1DED" w:rsidRPr="00F5075B">
              <w:rPr>
                <w:rStyle w:val="Hyperlink"/>
                <w:noProof/>
                <w:lang w:val="vi-VN"/>
              </w:rPr>
              <w:t>thông</w:t>
            </w:r>
            <w:r w:rsidR="00CE1DED" w:rsidRPr="00F5075B">
              <w:rPr>
                <w:rStyle w:val="Hyperlink"/>
                <w:noProof/>
              </w:rPr>
              <w:t xml:space="preserve"> tin vai trò</w:t>
            </w:r>
            <w:r w:rsidR="00CE1DED">
              <w:rPr>
                <w:noProof/>
                <w:webHidden/>
              </w:rPr>
              <w:tab/>
            </w:r>
            <w:r w:rsidR="00CE1DED">
              <w:rPr>
                <w:noProof/>
                <w:webHidden/>
              </w:rPr>
              <w:fldChar w:fldCharType="begin"/>
            </w:r>
            <w:r w:rsidR="00CE1DED">
              <w:rPr>
                <w:noProof/>
                <w:webHidden/>
              </w:rPr>
              <w:instrText xml:space="preserve"> PAGEREF _Toc58872418 \h </w:instrText>
            </w:r>
            <w:r w:rsidR="00CE1DED">
              <w:rPr>
                <w:noProof/>
                <w:webHidden/>
              </w:rPr>
            </w:r>
            <w:r w:rsidR="00CE1DED">
              <w:rPr>
                <w:noProof/>
                <w:webHidden/>
              </w:rPr>
              <w:fldChar w:fldCharType="separate"/>
            </w:r>
            <w:r w:rsidR="000744BB">
              <w:rPr>
                <w:noProof/>
                <w:webHidden/>
              </w:rPr>
              <w:t>39</w:t>
            </w:r>
            <w:r w:rsidR="00CE1DED">
              <w:rPr>
                <w:noProof/>
                <w:webHidden/>
              </w:rPr>
              <w:fldChar w:fldCharType="end"/>
            </w:r>
          </w:hyperlink>
        </w:p>
        <w:p w14:paraId="120A2B32"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19" w:history="1">
            <w:r w:rsidR="00CE1DED" w:rsidRPr="00F5075B">
              <w:rPr>
                <w:rStyle w:val="Hyperlink"/>
                <w:noProof/>
              </w:rPr>
              <w:t>6.1.4</w:t>
            </w:r>
            <w:r w:rsidR="00CE1DED">
              <w:rPr>
                <w:rFonts w:asciiTheme="minorHAnsi" w:eastAsiaTheme="minorEastAsia" w:hAnsiTheme="minorHAnsi" w:cstheme="minorBidi"/>
                <w:noProof/>
                <w:sz w:val="22"/>
                <w:szCs w:val="22"/>
              </w:rPr>
              <w:tab/>
            </w:r>
            <w:r w:rsidR="00CE1DED" w:rsidRPr="00F5075B">
              <w:rPr>
                <w:rStyle w:val="Hyperlink"/>
                <w:noProof/>
              </w:rPr>
              <w:t>Quản lý phân quyền</w:t>
            </w:r>
            <w:r w:rsidR="00CE1DED">
              <w:rPr>
                <w:noProof/>
                <w:webHidden/>
              </w:rPr>
              <w:tab/>
            </w:r>
            <w:r w:rsidR="00CE1DED">
              <w:rPr>
                <w:noProof/>
                <w:webHidden/>
              </w:rPr>
              <w:fldChar w:fldCharType="begin"/>
            </w:r>
            <w:r w:rsidR="00CE1DED">
              <w:rPr>
                <w:noProof/>
                <w:webHidden/>
              </w:rPr>
              <w:instrText xml:space="preserve"> PAGEREF _Toc58872419 \h </w:instrText>
            </w:r>
            <w:r w:rsidR="00CE1DED">
              <w:rPr>
                <w:noProof/>
                <w:webHidden/>
              </w:rPr>
            </w:r>
            <w:r w:rsidR="00CE1DED">
              <w:rPr>
                <w:noProof/>
                <w:webHidden/>
              </w:rPr>
              <w:fldChar w:fldCharType="separate"/>
            </w:r>
            <w:r w:rsidR="000744BB">
              <w:rPr>
                <w:noProof/>
                <w:webHidden/>
              </w:rPr>
              <w:t>41</w:t>
            </w:r>
            <w:r w:rsidR="00CE1DED">
              <w:rPr>
                <w:noProof/>
                <w:webHidden/>
              </w:rPr>
              <w:fldChar w:fldCharType="end"/>
            </w:r>
          </w:hyperlink>
        </w:p>
        <w:p w14:paraId="2B27EB51"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0" w:history="1">
            <w:r w:rsidR="00CE1DED" w:rsidRPr="00F5075B">
              <w:rPr>
                <w:rStyle w:val="Hyperlink"/>
                <w:noProof/>
              </w:rPr>
              <w:t>6.1.4.1</w:t>
            </w:r>
            <w:r w:rsidR="00CE1DED">
              <w:rPr>
                <w:rFonts w:asciiTheme="minorHAnsi" w:eastAsiaTheme="minorEastAsia" w:hAnsiTheme="minorHAnsi" w:cstheme="minorBidi"/>
                <w:noProof/>
                <w:sz w:val="22"/>
                <w:szCs w:val="22"/>
              </w:rPr>
              <w:tab/>
            </w:r>
            <w:r w:rsidR="00CE1DED" w:rsidRPr="00F5075B">
              <w:rPr>
                <w:rStyle w:val="Hyperlink"/>
                <w:noProof/>
              </w:rPr>
              <w:t>Tìm kiếm và hiển thị danh sách quyền</w:t>
            </w:r>
            <w:r w:rsidR="00CE1DED">
              <w:rPr>
                <w:noProof/>
                <w:webHidden/>
              </w:rPr>
              <w:tab/>
            </w:r>
            <w:r w:rsidR="00CE1DED">
              <w:rPr>
                <w:noProof/>
                <w:webHidden/>
              </w:rPr>
              <w:fldChar w:fldCharType="begin"/>
            </w:r>
            <w:r w:rsidR="00CE1DED">
              <w:rPr>
                <w:noProof/>
                <w:webHidden/>
              </w:rPr>
              <w:instrText xml:space="preserve"> PAGEREF _Toc58872420 \h </w:instrText>
            </w:r>
            <w:r w:rsidR="00CE1DED">
              <w:rPr>
                <w:noProof/>
                <w:webHidden/>
              </w:rPr>
            </w:r>
            <w:r w:rsidR="00CE1DED">
              <w:rPr>
                <w:noProof/>
                <w:webHidden/>
              </w:rPr>
              <w:fldChar w:fldCharType="separate"/>
            </w:r>
            <w:r w:rsidR="000744BB">
              <w:rPr>
                <w:noProof/>
                <w:webHidden/>
              </w:rPr>
              <w:t>41</w:t>
            </w:r>
            <w:r w:rsidR="00CE1DED">
              <w:rPr>
                <w:noProof/>
                <w:webHidden/>
              </w:rPr>
              <w:fldChar w:fldCharType="end"/>
            </w:r>
          </w:hyperlink>
        </w:p>
        <w:p w14:paraId="357B473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21" w:history="1">
            <w:r w:rsidR="00CE1DED" w:rsidRPr="00F5075B">
              <w:rPr>
                <w:rStyle w:val="Hyperlink"/>
                <w:noProof/>
              </w:rPr>
              <w:t>6.1.5</w:t>
            </w:r>
            <w:r w:rsidR="00CE1DED">
              <w:rPr>
                <w:rFonts w:asciiTheme="minorHAnsi" w:eastAsiaTheme="minorEastAsia" w:hAnsiTheme="minorHAnsi" w:cstheme="minorBidi"/>
                <w:noProof/>
                <w:sz w:val="22"/>
                <w:szCs w:val="22"/>
              </w:rPr>
              <w:tab/>
            </w:r>
            <w:r w:rsidR="00CE1DED" w:rsidRPr="00F5075B">
              <w:rPr>
                <w:rStyle w:val="Hyperlink"/>
                <w:noProof/>
              </w:rPr>
              <w:t>Quản lý cấu hình</w:t>
            </w:r>
            <w:r w:rsidR="00CE1DED">
              <w:rPr>
                <w:noProof/>
                <w:webHidden/>
              </w:rPr>
              <w:tab/>
            </w:r>
            <w:r w:rsidR="00CE1DED">
              <w:rPr>
                <w:noProof/>
                <w:webHidden/>
              </w:rPr>
              <w:fldChar w:fldCharType="begin"/>
            </w:r>
            <w:r w:rsidR="00CE1DED">
              <w:rPr>
                <w:noProof/>
                <w:webHidden/>
              </w:rPr>
              <w:instrText xml:space="preserve"> PAGEREF _Toc58872421 \h </w:instrText>
            </w:r>
            <w:r w:rsidR="00CE1DED">
              <w:rPr>
                <w:noProof/>
                <w:webHidden/>
              </w:rPr>
            </w:r>
            <w:r w:rsidR="00CE1DED">
              <w:rPr>
                <w:noProof/>
                <w:webHidden/>
              </w:rPr>
              <w:fldChar w:fldCharType="separate"/>
            </w:r>
            <w:r w:rsidR="000744BB">
              <w:rPr>
                <w:noProof/>
                <w:webHidden/>
              </w:rPr>
              <w:t>43</w:t>
            </w:r>
            <w:r w:rsidR="00CE1DED">
              <w:rPr>
                <w:noProof/>
                <w:webHidden/>
              </w:rPr>
              <w:fldChar w:fldCharType="end"/>
            </w:r>
          </w:hyperlink>
        </w:p>
        <w:p w14:paraId="5567B2B7"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2" w:history="1">
            <w:r w:rsidR="00CE1DED" w:rsidRPr="00F5075B">
              <w:rPr>
                <w:rStyle w:val="Hyperlink"/>
                <w:noProof/>
              </w:rPr>
              <w:t>6.1.5.1</w:t>
            </w:r>
            <w:r w:rsidR="00CE1DED">
              <w:rPr>
                <w:rFonts w:asciiTheme="minorHAnsi" w:eastAsiaTheme="minorEastAsia" w:hAnsiTheme="minorHAnsi" w:cstheme="minorBidi"/>
                <w:noProof/>
                <w:sz w:val="22"/>
                <w:szCs w:val="22"/>
              </w:rPr>
              <w:tab/>
            </w:r>
            <w:r w:rsidR="00CE1DED" w:rsidRPr="00F5075B">
              <w:rPr>
                <w:rStyle w:val="Hyperlink"/>
                <w:noProof/>
              </w:rPr>
              <w:t>Chỉnh sửa cấu hình hệ thống</w:t>
            </w:r>
            <w:r w:rsidR="00CE1DED">
              <w:rPr>
                <w:noProof/>
                <w:webHidden/>
              </w:rPr>
              <w:tab/>
            </w:r>
            <w:r w:rsidR="00CE1DED">
              <w:rPr>
                <w:noProof/>
                <w:webHidden/>
              </w:rPr>
              <w:fldChar w:fldCharType="begin"/>
            </w:r>
            <w:r w:rsidR="00CE1DED">
              <w:rPr>
                <w:noProof/>
                <w:webHidden/>
              </w:rPr>
              <w:instrText xml:space="preserve"> PAGEREF _Toc58872422 \h </w:instrText>
            </w:r>
            <w:r w:rsidR="00CE1DED">
              <w:rPr>
                <w:noProof/>
                <w:webHidden/>
              </w:rPr>
            </w:r>
            <w:r w:rsidR="00CE1DED">
              <w:rPr>
                <w:noProof/>
                <w:webHidden/>
              </w:rPr>
              <w:fldChar w:fldCharType="separate"/>
            </w:r>
            <w:r w:rsidR="000744BB">
              <w:rPr>
                <w:noProof/>
                <w:webHidden/>
              </w:rPr>
              <w:t>43</w:t>
            </w:r>
            <w:r w:rsidR="00CE1DED">
              <w:rPr>
                <w:noProof/>
                <w:webHidden/>
              </w:rPr>
              <w:fldChar w:fldCharType="end"/>
            </w:r>
          </w:hyperlink>
        </w:p>
        <w:p w14:paraId="063FF6FE"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23" w:history="1">
            <w:r w:rsidR="00CE1DED" w:rsidRPr="00F5075B">
              <w:rPr>
                <w:rStyle w:val="Hyperlink"/>
                <w:noProof/>
              </w:rPr>
              <w:t>6.2</w:t>
            </w:r>
            <w:r w:rsidR="00CE1DED">
              <w:rPr>
                <w:rFonts w:asciiTheme="minorHAnsi" w:eastAsiaTheme="minorEastAsia" w:hAnsiTheme="minorHAnsi" w:cstheme="minorBidi"/>
                <w:noProof/>
                <w:sz w:val="22"/>
                <w:szCs w:val="22"/>
              </w:rPr>
              <w:tab/>
            </w:r>
            <w:r w:rsidR="00CE1DED" w:rsidRPr="00F5075B">
              <w:rPr>
                <w:rStyle w:val="Hyperlink"/>
                <w:noProof/>
              </w:rPr>
              <w:t>Nghiệp vụ Gateway</w:t>
            </w:r>
            <w:r w:rsidR="00CE1DED">
              <w:rPr>
                <w:noProof/>
                <w:webHidden/>
              </w:rPr>
              <w:tab/>
            </w:r>
            <w:r w:rsidR="00CE1DED">
              <w:rPr>
                <w:noProof/>
                <w:webHidden/>
              </w:rPr>
              <w:fldChar w:fldCharType="begin"/>
            </w:r>
            <w:r w:rsidR="00CE1DED">
              <w:rPr>
                <w:noProof/>
                <w:webHidden/>
              </w:rPr>
              <w:instrText xml:space="preserve"> PAGEREF _Toc58872423 \h </w:instrText>
            </w:r>
            <w:r w:rsidR="00CE1DED">
              <w:rPr>
                <w:noProof/>
                <w:webHidden/>
              </w:rPr>
            </w:r>
            <w:r w:rsidR="00CE1DED">
              <w:rPr>
                <w:noProof/>
                <w:webHidden/>
              </w:rPr>
              <w:fldChar w:fldCharType="separate"/>
            </w:r>
            <w:r w:rsidR="000744BB">
              <w:rPr>
                <w:noProof/>
                <w:webHidden/>
              </w:rPr>
              <w:t>44</w:t>
            </w:r>
            <w:r w:rsidR="00CE1DED">
              <w:rPr>
                <w:noProof/>
                <w:webHidden/>
              </w:rPr>
              <w:fldChar w:fldCharType="end"/>
            </w:r>
          </w:hyperlink>
        </w:p>
        <w:p w14:paraId="5EF31FF3"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24" w:history="1">
            <w:r w:rsidR="00CE1DED" w:rsidRPr="00F5075B">
              <w:rPr>
                <w:rStyle w:val="Hyperlink"/>
                <w:noProof/>
              </w:rPr>
              <w:t>6.2.1</w:t>
            </w:r>
            <w:r w:rsidR="00CE1DED">
              <w:rPr>
                <w:rFonts w:asciiTheme="minorHAnsi" w:eastAsiaTheme="minorEastAsia" w:hAnsiTheme="minorHAnsi" w:cstheme="minorBidi"/>
                <w:noProof/>
                <w:sz w:val="22"/>
                <w:szCs w:val="22"/>
              </w:rPr>
              <w:tab/>
            </w:r>
            <w:r w:rsidR="00CE1DED" w:rsidRPr="00F5075B">
              <w:rPr>
                <w:rStyle w:val="Hyperlink"/>
                <w:noProof/>
              </w:rPr>
              <w:t>Quản lý lệnh</w:t>
            </w:r>
            <w:r w:rsidR="00CE1DED">
              <w:rPr>
                <w:noProof/>
                <w:webHidden/>
              </w:rPr>
              <w:tab/>
            </w:r>
            <w:r w:rsidR="00CE1DED">
              <w:rPr>
                <w:noProof/>
                <w:webHidden/>
              </w:rPr>
              <w:fldChar w:fldCharType="begin"/>
            </w:r>
            <w:r w:rsidR="00CE1DED">
              <w:rPr>
                <w:noProof/>
                <w:webHidden/>
              </w:rPr>
              <w:instrText xml:space="preserve"> PAGEREF _Toc58872424 \h </w:instrText>
            </w:r>
            <w:r w:rsidR="00CE1DED">
              <w:rPr>
                <w:noProof/>
                <w:webHidden/>
              </w:rPr>
            </w:r>
            <w:r w:rsidR="00CE1DED">
              <w:rPr>
                <w:noProof/>
                <w:webHidden/>
              </w:rPr>
              <w:fldChar w:fldCharType="separate"/>
            </w:r>
            <w:r w:rsidR="000744BB">
              <w:rPr>
                <w:noProof/>
                <w:webHidden/>
              </w:rPr>
              <w:t>44</w:t>
            </w:r>
            <w:r w:rsidR="00CE1DED">
              <w:rPr>
                <w:noProof/>
                <w:webHidden/>
              </w:rPr>
              <w:fldChar w:fldCharType="end"/>
            </w:r>
          </w:hyperlink>
        </w:p>
        <w:p w14:paraId="301D9787"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5" w:history="1">
            <w:r w:rsidR="00CE1DED" w:rsidRPr="00F5075B">
              <w:rPr>
                <w:rStyle w:val="Hyperlink"/>
                <w:noProof/>
              </w:rPr>
              <w:t>6.2.1.1</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danh sách lệnh</w:t>
            </w:r>
            <w:r w:rsidR="00CE1DED">
              <w:rPr>
                <w:noProof/>
                <w:webHidden/>
              </w:rPr>
              <w:tab/>
            </w:r>
            <w:r w:rsidR="00CE1DED">
              <w:rPr>
                <w:noProof/>
                <w:webHidden/>
              </w:rPr>
              <w:fldChar w:fldCharType="begin"/>
            </w:r>
            <w:r w:rsidR="00CE1DED">
              <w:rPr>
                <w:noProof/>
                <w:webHidden/>
              </w:rPr>
              <w:instrText xml:space="preserve"> PAGEREF _Toc58872425 \h </w:instrText>
            </w:r>
            <w:r w:rsidR="00CE1DED">
              <w:rPr>
                <w:noProof/>
                <w:webHidden/>
              </w:rPr>
            </w:r>
            <w:r w:rsidR="00CE1DED">
              <w:rPr>
                <w:noProof/>
                <w:webHidden/>
              </w:rPr>
              <w:fldChar w:fldCharType="separate"/>
            </w:r>
            <w:r w:rsidR="000744BB">
              <w:rPr>
                <w:noProof/>
                <w:webHidden/>
              </w:rPr>
              <w:t>44</w:t>
            </w:r>
            <w:r w:rsidR="00CE1DED">
              <w:rPr>
                <w:noProof/>
                <w:webHidden/>
              </w:rPr>
              <w:fldChar w:fldCharType="end"/>
            </w:r>
          </w:hyperlink>
        </w:p>
        <w:p w14:paraId="7A4ADF3F"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6" w:history="1">
            <w:r w:rsidR="00CE1DED" w:rsidRPr="00F5075B">
              <w:rPr>
                <w:rStyle w:val="Hyperlink"/>
                <w:noProof/>
              </w:rPr>
              <w:t>6.2.1.2</w:t>
            </w:r>
            <w:r w:rsidR="00CE1DED">
              <w:rPr>
                <w:rFonts w:asciiTheme="minorHAnsi" w:eastAsiaTheme="minorEastAsia" w:hAnsiTheme="minorHAnsi" w:cstheme="minorBidi"/>
                <w:noProof/>
                <w:sz w:val="22"/>
                <w:szCs w:val="22"/>
              </w:rPr>
              <w:tab/>
            </w:r>
            <w:r w:rsidR="00CE1DED" w:rsidRPr="00F5075B">
              <w:rPr>
                <w:rStyle w:val="Hyperlink"/>
                <w:noProof/>
              </w:rPr>
              <w:t xml:space="preserve">Nghiệp vụ </w:t>
            </w:r>
            <w:r w:rsidR="00CE1DED" w:rsidRPr="00F5075B">
              <w:rPr>
                <w:rStyle w:val="Hyperlink"/>
                <w:noProof/>
                <w:lang w:val="vi-VN"/>
              </w:rPr>
              <w:t>khai báo lệnh</w:t>
            </w:r>
            <w:r w:rsidR="00CE1DED">
              <w:rPr>
                <w:noProof/>
                <w:webHidden/>
              </w:rPr>
              <w:tab/>
            </w:r>
            <w:r w:rsidR="00CE1DED">
              <w:rPr>
                <w:noProof/>
                <w:webHidden/>
              </w:rPr>
              <w:fldChar w:fldCharType="begin"/>
            </w:r>
            <w:r w:rsidR="00CE1DED">
              <w:rPr>
                <w:noProof/>
                <w:webHidden/>
              </w:rPr>
              <w:instrText xml:space="preserve"> PAGEREF _Toc58872426 \h </w:instrText>
            </w:r>
            <w:r w:rsidR="00CE1DED">
              <w:rPr>
                <w:noProof/>
                <w:webHidden/>
              </w:rPr>
            </w:r>
            <w:r w:rsidR="00CE1DED">
              <w:rPr>
                <w:noProof/>
                <w:webHidden/>
              </w:rPr>
              <w:fldChar w:fldCharType="separate"/>
            </w:r>
            <w:r w:rsidR="000744BB">
              <w:rPr>
                <w:noProof/>
                <w:webHidden/>
              </w:rPr>
              <w:t>47</w:t>
            </w:r>
            <w:r w:rsidR="00CE1DED">
              <w:rPr>
                <w:noProof/>
                <w:webHidden/>
              </w:rPr>
              <w:fldChar w:fldCharType="end"/>
            </w:r>
          </w:hyperlink>
        </w:p>
        <w:p w14:paraId="25635F7C"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7" w:history="1">
            <w:r w:rsidR="00CE1DED" w:rsidRPr="00F5075B">
              <w:rPr>
                <w:rStyle w:val="Hyperlink"/>
                <w:noProof/>
              </w:rPr>
              <w:t>6.2.1.3</w:t>
            </w:r>
            <w:r w:rsidR="00CE1DED">
              <w:rPr>
                <w:rFonts w:asciiTheme="minorHAnsi" w:eastAsiaTheme="minorEastAsia" w:hAnsiTheme="minorHAnsi" w:cstheme="minorBidi"/>
                <w:noProof/>
                <w:sz w:val="22"/>
                <w:szCs w:val="22"/>
              </w:rPr>
              <w:tab/>
            </w:r>
            <w:r w:rsidR="00CE1DED" w:rsidRPr="00F5075B">
              <w:rPr>
                <w:rStyle w:val="Hyperlink"/>
                <w:noProof/>
              </w:rPr>
              <w:t>Nghiệp vụ chỉnh sửa thông tin lệnh</w:t>
            </w:r>
            <w:r w:rsidR="00CE1DED">
              <w:rPr>
                <w:noProof/>
                <w:webHidden/>
              </w:rPr>
              <w:tab/>
            </w:r>
            <w:r w:rsidR="00CE1DED">
              <w:rPr>
                <w:noProof/>
                <w:webHidden/>
              </w:rPr>
              <w:fldChar w:fldCharType="begin"/>
            </w:r>
            <w:r w:rsidR="00CE1DED">
              <w:rPr>
                <w:noProof/>
                <w:webHidden/>
              </w:rPr>
              <w:instrText xml:space="preserve"> PAGEREF _Toc58872427 \h </w:instrText>
            </w:r>
            <w:r w:rsidR="00CE1DED">
              <w:rPr>
                <w:noProof/>
                <w:webHidden/>
              </w:rPr>
            </w:r>
            <w:r w:rsidR="00CE1DED">
              <w:rPr>
                <w:noProof/>
                <w:webHidden/>
              </w:rPr>
              <w:fldChar w:fldCharType="separate"/>
            </w:r>
            <w:r w:rsidR="000744BB">
              <w:rPr>
                <w:noProof/>
                <w:webHidden/>
              </w:rPr>
              <w:t>49</w:t>
            </w:r>
            <w:r w:rsidR="00CE1DED">
              <w:rPr>
                <w:noProof/>
                <w:webHidden/>
              </w:rPr>
              <w:fldChar w:fldCharType="end"/>
            </w:r>
          </w:hyperlink>
        </w:p>
        <w:p w14:paraId="7052EB97"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28" w:history="1">
            <w:r w:rsidR="00CE1DED" w:rsidRPr="00F5075B">
              <w:rPr>
                <w:rStyle w:val="Hyperlink"/>
                <w:noProof/>
              </w:rPr>
              <w:t>6.2.1.4</w:t>
            </w:r>
            <w:r w:rsidR="00CE1DED">
              <w:rPr>
                <w:rFonts w:asciiTheme="minorHAnsi" w:eastAsiaTheme="minorEastAsia" w:hAnsiTheme="minorHAnsi" w:cstheme="minorBidi"/>
                <w:noProof/>
                <w:sz w:val="22"/>
                <w:szCs w:val="22"/>
              </w:rPr>
              <w:tab/>
            </w:r>
            <w:r w:rsidR="00CE1DED" w:rsidRPr="00F5075B">
              <w:rPr>
                <w:rStyle w:val="Hyperlink"/>
                <w:noProof/>
              </w:rPr>
              <w:t>Nghiệp vụ xóa lệnh</w:t>
            </w:r>
            <w:r w:rsidR="00CE1DED">
              <w:rPr>
                <w:noProof/>
                <w:webHidden/>
              </w:rPr>
              <w:tab/>
            </w:r>
            <w:r w:rsidR="00CE1DED">
              <w:rPr>
                <w:noProof/>
                <w:webHidden/>
              </w:rPr>
              <w:fldChar w:fldCharType="begin"/>
            </w:r>
            <w:r w:rsidR="00CE1DED">
              <w:rPr>
                <w:noProof/>
                <w:webHidden/>
              </w:rPr>
              <w:instrText xml:space="preserve"> PAGEREF _Toc58872428 \h </w:instrText>
            </w:r>
            <w:r w:rsidR="00CE1DED">
              <w:rPr>
                <w:noProof/>
                <w:webHidden/>
              </w:rPr>
            </w:r>
            <w:r w:rsidR="00CE1DED">
              <w:rPr>
                <w:noProof/>
                <w:webHidden/>
              </w:rPr>
              <w:fldChar w:fldCharType="separate"/>
            </w:r>
            <w:r w:rsidR="000744BB">
              <w:rPr>
                <w:noProof/>
                <w:webHidden/>
              </w:rPr>
              <w:t>51</w:t>
            </w:r>
            <w:r w:rsidR="00CE1DED">
              <w:rPr>
                <w:noProof/>
                <w:webHidden/>
              </w:rPr>
              <w:fldChar w:fldCharType="end"/>
            </w:r>
          </w:hyperlink>
        </w:p>
        <w:p w14:paraId="3824EE00"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29" w:history="1">
            <w:r w:rsidR="00CE1DED" w:rsidRPr="00F5075B">
              <w:rPr>
                <w:rStyle w:val="Hyperlink"/>
                <w:noProof/>
              </w:rPr>
              <w:t>6.2.2</w:t>
            </w:r>
            <w:r w:rsidR="00CE1DED">
              <w:rPr>
                <w:rFonts w:asciiTheme="minorHAnsi" w:eastAsiaTheme="minorEastAsia" w:hAnsiTheme="minorHAnsi" w:cstheme="minorBidi"/>
                <w:noProof/>
                <w:sz w:val="22"/>
                <w:szCs w:val="22"/>
              </w:rPr>
              <w:tab/>
            </w:r>
            <w:r w:rsidR="00CE1DED" w:rsidRPr="00F5075B">
              <w:rPr>
                <w:rStyle w:val="Hyperlink"/>
                <w:noProof/>
              </w:rPr>
              <w:t>Quản lý luật định tuyến</w:t>
            </w:r>
            <w:r w:rsidR="00CE1DED">
              <w:rPr>
                <w:noProof/>
                <w:webHidden/>
              </w:rPr>
              <w:tab/>
            </w:r>
            <w:r w:rsidR="00CE1DED">
              <w:rPr>
                <w:noProof/>
                <w:webHidden/>
              </w:rPr>
              <w:fldChar w:fldCharType="begin"/>
            </w:r>
            <w:r w:rsidR="00CE1DED">
              <w:rPr>
                <w:noProof/>
                <w:webHidden/>
              </w:rPr>
              <w:instrText xml:space="preserve"> PAGEREF _Toc58872429 \h </w:instrText>
            </w:r>
            <w:r w:rsidR="00CE1DED">
              <w:rPr>
                <w:noProof/>
                <w:webHidden/>
              </w:rPr>
            </w:r>
            <w:r w:rsidR="00CE1DED">
              <w:rPr>
                <w:noProof/>
                <w:webHidden/>
              </w:rPr>
              <w:fldChar w:fldCharType="separate"/>
            </w:r>
            <w:r w:rsidR="000744BB">
              <w:rPr>
                <w:noProof/>
                <w:webHidden/>
              </w:rPr>
              <w:t>52</w:t>
            </w:r>
            <w:r w:rsidR="00CE1DED">
              <w:rPr>
                <w:noProof/>
                <w:webHidden/>
              </w:rPr>
              <w:fldChar w:fldCharType="end"/>
            </w:r>
          </w:hyperlink>
        </w:p>
        <w:p w14:paraId="7BCB506F"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0" w:history="1">
            <w:r w:rsidR="00CE1DED" w:rsidRPr="00F5075B">
              <w:rPr>
                <w:rStyle w:val="Hyperlink"/>
                <w:noProof/>
              </w:rPr>
              <w:t>6.2.2.1</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danh sách luật định tuyến</w:t>
            </w:r>
            <w:r w:rsidR="00CE1DED">
              <w:rPr>
                <w:noProof/>
                <w:webHidden/>
              </w:rPr>
              <w:tab/>
            </w:r>
            <w:r w:rsidR="00CE1DED">
              <w:rPr>
                <w:noProof/>
                <w:webHidden/>
              </w:rPr>
              <w:fldChar w:fldCharType="begin"/>
            </w:r>
            <w:r w:rsidR="00CE1DED">
              <w:rPr>
                <w:noProof/>
                <w:webHidden/>
              </w:rPr>
              <w:instrText xml:space="preserve"> PAGEREF _Toc58872430 \h </w:instrText>
            </w:r>
            <w:r w:rsidR="00CE1DED">
              <w:rPr>
                <w:noProof/>
                <w:webHidden/>
              </w:rPr>
            </w:r>
            <w:r w:rsidR="00CE1DED">
              <w:rPr>
                <w:noProof/>
                <w:webHidden/>
              </w:rPr>
              <w:fldChar w:fldCharType="separate"/>
            </w:r>
            <w:r w:rsidR="000744BB">
              <w:rPr>
                <w:noProof/>
                <w:webHidden/>
              </w:rPr>
              <w:t>52</w:t>
            </w:r>
            <w:r w:rsidR="00CE1DED">
              <w:rPr>
                <w:noProof/>
                <w:webHidden/>
              </w:rPr>
              <w:fldChar w:fldCharType="end"/>
            </w:r>
          </w:hyperlink>
        </w:p>
        <w:p w14:paraId="41D9BBBE"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1" w:history="1">
            <w:r w:rsidR="00CE1DED" w:rsidRPr="00F5075B">
              <w:rPr>
                <w:rStyle w:val="Hyperlink"/>
                <w:noProof/>
              </w:rPr>
              <w:t>6.2.2.2</w:t>
            </w:r>
            <w:r w:rsidR="00CE1DED">
              <w:rPr>
                <w:rFonts w:asciiTheme="minorHAnsi" w:eastAsiaTheme="minorEastAsia" w:hAnsiTheme="minorHAnsi" w:cstheme="minorBidi"/>
                <w:noProof/>
                <w:sz w:val="22"/>
                <w:szCs w:val="22"/>
              </w:rPr>
              <w:tab/>
            </w:r>
            <w:r w:rsidR="00CE1DED" w:rsidRPr="00F5075B">
              <w:rPr>
                <w:rStyle w:val="Hyperlink"/>
                <w:noProof/>
              </w:rPr>
              <w:t>Nghiệp vụ khai báo luật định tuyến</w:t>
            </w:r>
            <w:r w:rsidR="00CE1DED">
              <w:rPr>
                <w:noProof/>
                <w:webHidden/>
              </w:rPr>
              <w:tab/>
            </w:r>
            <w:r w:rsidR="00CE1DED">
              <w:rPr>
                <w:noProof/>
                <w:webHidden/>
              </w:rPr>
              <w:fldChar w:fldCharType="begin"/>
            </w:r>
            <w:r w:rsidR="00CE1DED">
              <w:rPr>
                <w:noProof/>
                <w:webHidden/>
              </w:rPr>
              <w:instrText xml:space="preserve"> PAGEREF _Toc58872431 \h </w:instrText>
            </w:r>
            <w:r w:rsidR="00CE1DED">
              <w:rPr>
                <w:noProof/>
                <w:webHidden/>
              </w:rPr>
            </w:r>
            <w:r w:rsidR="00CE1DED">
              <w:rPr>
                <w:noProof/>
                <w:webHidden/>
              </w:rPr>
              <w:fldChar w:fldCharType="separate"/>
            </w:r>
            <w:r w:rsidR="000744BB">
              <w:rPr>
                <w:noProof/>
                <w:webHidden/>
              </w:rPr>
              <w:t>55</w:t>
            </w:r>
            <w:r w:rsidR="00CE1DED">
              <w:rPr>
                <w:noProof/>
                <w:webHidden/>
              </w:rPr>
              <w:fldChar w:fldCharType="end"/>
            </w:r>
          </w:hyperlink>
        </w:p>
        <w:p w14:paraId="590446F5"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2" w:history="1">
            <w:r w:rsidR="00CE1DED" w:rsidRPr="00F5075B">
              <w:rPr>
                <w:rStyle w:val="Hyperlink"/>
                <w:noProof/>
              </w:rPr>
              <w:t>6.2.2.3</w:t>
            </w:r>
            <w:r w:rsidR="00CE1DED">
              <w:rPr>
                <w:rFonts w:asciiTheme="minorHAnsi" w:eastAsiaTheme="minorEastAsia" w:hAnsiTheme="minorHAnsi" w:cstheme="minorBidi"/>
                <w:noProof/>
                <w:sz w:val="22"/>
                <w:szCs w:val="22"/>
              </w:rPr>
              <w:tab/>
            </w:r>
            <w:r w:rsidR="00CE1DED" w:rsidRPr="00F5075B">
              <w:rPr>
                <w:rStyle w:val="Hyperlink"/>
                <w:noProof/>
              </w:rPr>
              <w:t>Nghiệp vụ chỉnh sửa luật định tuyến</w:t>
            </w:r>
            <w:r w:rsidR="00CE1DED">
              <w:rPr>
                <w:noProof/>
                <w:webHidden/>
              </w:rPr>
              <w:tab/>
            </w:r>
            <w:r w:rsidR="00CE1DED">
              <w:rPr>
                <w:noProof/>
                <w:webHidden/>
              </w:rPr>
              <w:fldChar w:fldCharType="begin"/>
            </w:r>
            <w:r w:rsidR="00CE1DED">
              <w:rPr>
                <w:noProof/>
                <w:webHidden/>
              </w:rPr>
              <w:instrText xml:space="preserve"> PAGEREF _Toc58872432 \h </w:instrText>
            </w:r>
            <w:r w:rsidR="00CE1DED">
              <w:rPr>
                <w:noProof/>
                <w:webHidden/>
              </w:rPr>
            </w:r>
            <w:r w:rsidR="00CE1DED">
              <w:rPr>
                <w:noProof/>
                <w:webHidden/>
              </w:rPr>
              <w:fldChar w:fldCharType="separate"/>
            </w:r>
            <w:r w:rsidR="000744BB">
              <w:rPr>
                <w:noProof/>
                <w:webHidden/>
              </w:rPr>
              <w:t>57</w:t>
            </w:r>
            <w:r w:rsidR="00CE1DED">
              <w:rPr>
                <w:noProof/>
                <w:webHidden/>
              </w:rPr>
              <w:fldChar w:fldCharType="end"/>
            </w:r>
          </w:hyperlink>
        </w:p>
        <w:p w14:paraId="1423042A"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3" w:history="1">
            <w:r w:rsidR="00CE1DED" w:rsidRPr="00F5075B">
              <w:rPr>
                <w:rStyle w:val="Hyperlink"/>
                <w:noProof/>
              </w:rPr>
              <w:t>6.2.2.4</w:t>
            </w:r>
            <w:r w:rsidR="00CE1DED">
              <w:rPr>
                <w:rFonts w:asciiTheme="minorHAnsi" w:eastAsiaTheme="minorEastAsia" w:hAnsiTheme="minorHAnsi" w:cstheme="minorBidi"/>
                <w:noProof/>
                <w:sz w:val="22"/>
                <w:szCs w:val="22"/>
              </w:rPr>
              <w:tab/>
            </w:r>
            <w:r w:rsidR="00CE1DED" w:rsidRPr="00F5075B">
              <w:rPr>
                <w:rStyle w:val="Hyperlink"/>
                <w:noProof/>
              </w:rPr>
              <w:t>Nghiệp vụ xóa luật định tuyến</w:t>
            </w:r>
            <w:r w:rsidR="00CE1DED">
              <w:rPr>
                <w:noProof/>
                <w:webHidden/>
              </w:rPr>
              <w:tab/>
            </w:r>
            <w:r w:rsidR="00CE1DED">
              <w:rPr>
                <w:noProof/>
                <w:webHidden/>
              </w:rPr>
              <w:fldChar w:fldCharType="begin"/>
            </w:r>
            <w:r w:rsidR="00CE1DED">
              <w:rPr>
                <w:noProof/>
                <w:webHidden/>
              </w:rPr>
              <w:instrText xml:space="preserve"> PAGEREF _Toc58872433 \h </w:instrText>
            </w:r>
            <w:r w:rsidR="00CE1DED">
              <w:rPr>
                <w:noProof/>
                <w:webHidden/>
              </w:rPr>
            </w:r>
            <w:r w:rsidR="00CE1DED">
              <w:rPr>
                <w:noProof/>
                <w:webHidden/>
              </w:rPr>
              <w:fldChar w:fldCharType="separate"/>
            </w:r>
            <w:r w:rsidR="000744BB">
              <w:rPr>
                <w:noProof/>
                <w:webHidden/>
              </w:rPr>
              <w:t>59</w:t>
            </w:r>
            <w:r w:rsidR="00CE1DED">
              <w:rPr>
                <w:noProof/>
                <w:webHidden/>
              </w:rPr>
              <w:fldChar w:fldCharType="end"/>
            </w:r>
          </w:hyperlink>
        </w:p>
        <w:p w14:paraId="1E638CF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34" w:history="1">
            <w:r w:rsidR="00CE1DED" w:rsidRPr="00F5075B">
              <w:rPr>
                <w:rStyle w:val="Hyperlink"/>
                <w:noProof/>
              </w:rPr>
              <w:t>6.2.3</w:t>
            </w:r>
            <w:r w:rsidR="00CE1DED">
              <w:rPr>
                <w:rFonts w:asciiTheme="minorHAnsi" w:eastAsiaTheme="minorEastAsia" w:hAnsiTheme="minorHAnsi" w:cstheme="minorBidi"/>
                <w:noProof/>
                <w:sz w:val="22"/>
                <w:szCs w:val="22"/>
              </w:rPr>
              <w:tab/>
            </w:r>
            <w:r w:rsidR="00CE1DED" w:rsidRPr="00F5075B">
              <w:rPr>
                <w:rStyle w:val="Hyperlink"/>
                <w:noProof/>
              </w:rPr>
              <w:t>Quản lý hệ thống đích</w:t>
            </w:r>
            <w:r w:rsidR="00CE1DED">
              <w:rPr>
                <w:noProof/>
                <w:webHidden/>
              </w:rPr>
              <w:tab/>
            </w:r>
            <w:r w:rsidR="00CE1DED">
              <w:rPr>
                <w:noProof/>
                <w:webHidden/>
              </w:rPr>
              <w:fldChar w:fldCharType="begin"/>
            </w:r>
            <w:r w:rsidR="00CE1DED">
              <w:rPr>
                <w:noProof/>
                <w:webHidden/>
              </w:rPr>
              <w:instrText xml:space="preserve"> PAGEREF _Toc58872434 \h </w:instrText>
            </w:r>
            <w:r w:rsidR="00CE1DED">
              <w:rPr>
                <w:noProof/>
                <w:webHidden/>
              </w:rPr>
            </w:r>
            <w:r w:rsidR="00CE1DED">
              <w:rPr>
                <w:noProof/>
                <w:webHidden/>
              </w:rPr>
              <w:fldChar w:fldCharType="separate"/>
            </w:r>
            <w:r w:rsidR="000744BB">
              <w:rPr>
                <w:noProof/>
                <w:webHidden/>
              </w:rPr>
              <w:t>61</w:t>
            </w:r>
            <w:r w:rsidR="00CE1DED">
              <w:rPr>
                <w:noProof/>
                <w:webHidden/>
              </w:rPr>
              <w:fldChar w:fldCharType="end"/>
            </w:r>
          </w:hyperlink>
        </w:p>
        <w:p w14:paraId="6C237AB4"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5" w:history="1">
            <w:r w:rsidR="00CE1DED" w:rsidRPr="00F5075B">
              <w:rPr>
                <w:rStyle w:val="Hyperlink"/>
                <w:noProof/>
              </w:rPr>
              <w:t>6.2.3.1</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danh sách hệ thống đích</w:t>
            </w:r>
            <w:r w:rsidR="00CE1DED">
              <w:rPr>
                <w:noProof/>
                <w:webHidden/>
              </w:rPr>
              <w:tab/>
            </w:r>
            <w:r w:rsidR="00CE1DED">
              <w:rPr>
                <w:noProof/>
                <w:webHidden/>
              </w:rPr>
              <w:fldChar w:fldCharType="begin"/>
            </w:r>
            <w:r w:rsidR="00CE1DED">
              <w:rPr>
                <w:noProof/>
                <w:webHidden/>
              </w:rPr>
              <w:instrText xml:space="preserve"> PAGEREF _Toc58872435 \h </w:instrText>
            </w:r>
            <w:r w:rsidR="00CE1DED">
              <w:rPr>
                <w:noProof/>
                <w:webHidden/>
              </w:rPr>
            </w:r>
            <w:r w:rsidR="00CE1DED">
              <w:rPr>
                <w:noProof/>
                <w:webHidden/>
              </w:rPr>
              <w:fldChar w:fldCharType="separate"/>
            </w:r>
            <w:r w:rsidR="000744BB">
              <w:rPr>
                <w:noProof/>
                <w:webHidden/>
              </w:rPr>
              <w:t>61</w:t>
            </w:r>
            <w:r w:rsidR="00CE1DED">
              <w:rPr>
                <w:noProof/>
                <w:webHidden/>
              </w:rPr>
              <w:fldChar w:fldCharType="end"/>
            </w:r>
          </w:hyperlink>
        </w:p>
        <w:p w14:paraId="28273438"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6" w:history="1">
            <w:r w:rsidR="00CE1DED" w:rsidRPr="00F5075B">
              <w:rPr>
                <w:rStyle w:val="Hyperlink"/>
                <w:noProof/>
              </w:rPr>
              <w:t>6.2.3.2</w:t>
            </w:r>
            <w:r w:rsidR="00CE1DED">
              <w:rPr>
                <w:rFonts w:asciiTheme="minorHAnsi" w:eastAsiaTheme="minorEastAsia" w:hAnsiTheme="minorHAnsi" w:cstheme="minorBidi"/>
                <w:noProof/>
                <w:sz w:val="22"/>
                <w:szCs w:val="22"/>
              </w:rPr>
              <w:tab/>
            </w:r>
            <w:r w:rsidR="00CE1DED" w:rsidRPr="00F5075B">
              <w:rPr>
                <w:rStyle w:val="Hyperlink"/>
                <w:noProof/>
              </w:rPr>
              <w:t>Thêm mới hệ thống đích</w:t>
            </w:r>
            <w:r w:rsidR="00CE1DED">
              <w:rPr>
                <w:noProof/>
                <w:webHidden/>
              </w:rPr>
              <w:tab/>
            </w:r>
            <w:r w:rsidR="00CE1DED">
              <w:rPr>
                <w:noProof/>
                <w:webHidden/>
              </w:rPr>
              <w:fldChar w:fldCharType="begin"/>
            </w:r>
            <w:r w:rsidR="00CE1DED">
              <w:rPr>
                <w:noProof/>
                <w:webHidden/>
              </w:rPr>
              <w:instrText xml:space="preserve"> PAGEREF _Toc58872436 \h </w:instrText>
            </w:r>
            <w:r w:rsidR="00CE1DED">
              <w:rPr>
                <w:noProof/>
                <w:webHidden/>
              </w:rPr>
            </w:r>
            <w:r w:rsidR="00CE1DED">
              <w:rPr>
                <w:noProof/>
                <w:webHidden/>
              </w:rPr>
              <w:fldChar w:fldCharType="separate"/>
            </w:r>
            <w:r w:rsidR="000744BB">
              <w:rPr>
                <w:noProof/>
                <w:webHidden/>
              </w:rPr>
              <w:t>63</w:t>
            </w:r>
            <w:r w:rsidR="00CE1DED">
              <w:rPr>
                <w:noProof/>
                <w:webHidden/>
              </w:rPr>
              <w:fldChar w:fldCharType="end"/>
            </w:r>
          </w:hyperlink>
        </w:p>
        <w:p w14:paraId="030B0052"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7" w:history="1">
            <w:r w:rsidR="00CE1DED" w:rsidRPr="00F5075B">
              <w:rPr>
                <w:rStyle w:val="Hyperlink"/>
                <w:noProof/>
              </w:rPr>
              <w:t>6.2.3.3</w:t>
            </w:r>
            <w:r w:rsidR="00CE1DED">
              <w:rPr>
                <w:rFonts w:asciiTheme="minorHAnsi" w:eastAsiaTheme="minorEastAsia" w:hAnsiTheme="minorHAnsi" w:cstheme="minorBidi"/>
                <w:noProof/>
                <w:sz w:val="22"/>
                <w:szCs w:val="22"/>
              </w:rPr>
              <w:tab/>
            </w:r>
            <w:r w:rsidR="00CE1DED" w:rsidRPr="00F5075B">
              <w:rPr>
                <w:rStyle w:val="Hyperlink"/>
                <w:noProof/>
              </w:rPr>
              <w:t>Chỉnh sửa thông tin hệ thống đích</w:t>
            </w:r>
            <w:r w:rsidR="00CE1DED">
              <w:rPr>
                <w:noProof/>
                <w:webHidden/>
              </w:rPr>
              <w:tab/>
            </w:r>
            <w:r w:rsidR="00CE1DED">
              <w:rPr>
                <w:noProof/>
                <w:webHidden/>
              </w:rPr>
              <w:fldChar w:fldCharType="begin"/>
            </w:r>
            <w:r w:rsidR="00CE1DED">
              <w:rPr>
                <w:noProof/>
                <w:webHidden/>
              </w:rPr>
              <w:instrText xml:space="preserve"> PAGEREF _Toc58872437 \h </w:instrText>
            </w:r>
            <w:r w:rsidR="00CE1DED">
              <w:rPr>
                <w:noProof/>
                <w:webHidden/>
              </w:rPr>
            </w:r>
            <w:r w:rsidR="00CE1DED">
              <w:rPr>
                <w:noProof/>
                <w:webHidden/>
              </w:rPr>
              <w:fldChar w:fldCharType="separate"/>
            </w:r>
            <w:r w:rsidR="000744BB">
              <w:rPr>
                <w:noProof/>
                <w:webHidden/>
              </w:rPr>
              <w:t>64</w:t>
            </w:r>
            <w:r w:rsidR="00CE1DED">
              <w:rPr>
                <w:noProof/>
                <w:webHidden/>
              </w:rPr>
              <w:fldChar w:fldCharType="end"/>
            </w:r>
          </w:hyperlink>
        </w:p>
        <w:p w14:paraId="5817F133"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38" w:history="1">
            <w:r w:rsidR="00CE1DED" w:rsidRPr="00F5075B">
              <w:rPr>
                <w:rStyle w:val="Hyperlink"/>
                <w:noProof/>
              </w:rPr>
              <w:t>6.2.3.4</w:t>
            </w:r>
            <w:r w:rsidR="00CE1DED">
              <w:rPr>
                <w:rFonts w:asciiTheme="minorHAnsi" w:eastAsiaTheme="minorEastAsia" w:hAnsiTheme="minorHAnsi" w:cstheme="minorBidi"/>
                <w:noProof/>
                <w:sz w:val="22"/>
                <w:szCs w:val="22"/>
              </w:rPr>
              <w:tab/>
            </w:r>
            <w:r w:rsidR="00CE1DED" w:rsidRPr="00F5075B">
              <w:rPr>
                <w:rStyle w:val="Hyperlink"/>
                <w:noProof/>
              </w:rPr>
              <w:t>Xóa thông tin hệ thống đích</w:t>
            </w:r>
            <w:r w:rsidR="00CE1DED">
              <w:rPr>
                <w:noProof/>
                <w:webHidden/>
              </w:rPr>
              <w:tab/>
            </w:r>
            <w:r w:rsidR="00CE1DED">
              <w:rPr>
                <w:noProof/>
                <w:webHidden/>
              </w:rPr>
              <w:fldChar w:fldCharType="begin"/>
            </w:r>
            <w:r w:rsidR="00CE1DED">
              <w:rPr>
                <w:noProof/>
                <w:webHidden/>
              </w:rPr>
              <w:instrText xml:space="preserve"> PAGEREF _Toc58872438 \h </w:instrText>
            </w:r>
            <w:r w:rsidR="00CE1DED">
              <w:rPr>
                <w:noProof/>
                <w:webHidden/>
              </w:rPr>
            </w:r>
            <w:r w:rsidR="00CE1DED">
              <w:rPr>
                <w:noProof/>
                <w:webHidden/>
              </w:rPr>
              <w:fldChar w:fldCharType="separate"/>
            </w:r>
            <w:r w:rsidR="000744BB">
              <w:rPr>
                <w:noProof/>
                <w:webHidden/>
              </w:rPr>
              <w:t>66</w:t>
            </w:r>
            <w:r w:rsidR="00CE1DED">
              <w:rPr>
                <w:noProof/>
                <w:webHidden/>
              </w:rPr>
              <w:fldChar w:fldCharType="end"/>
            </w:r>
          </w:hyperlink>
        </w:p>
        <w:p w14:paraId="298D2033"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39" w:history="1">
            <w:r w:rsidR="00CE1DED" w:rsidRPr="00F5075B">
              <w:rPr>
                <w:rStyle w:val="Hyperlink"/>
                <w:noProof/>
              </w:rPr>
              <w:t>6.2.4</w:t>
            </w:r>
            <w:r w:rsidR="00CE1DED">
              <w:rPr>
                <w:rFonts w:asciiTheme="minorHAnsi" w:eastAsiaTheme="minorEastAsia" w:hAnsiTheme="minorHAnsi" w:cstheme="minorBidi"/>
                <w:noProof/>
                <w:sz w:val="22"/>
                <w:szCs w:val="22"/>
              </w:rPr>
              <w:tab/>
            </w:r>
            <w:r w:rsidR="00CE1DED" w:rsidRPr="00F5075B">
              <w:rPr>
                <w:rStyle w:val="Hyperlink"/>
                <w:noProof/>
              </w:rPr>
              <w:t>Nghiệp vụ xử lý lệnh của OCS Gateway</w:t>
            </w:r>
            <w:r w:rsidR="00CE1DED">
              <w:rPr>
                <w:noProof/>
                <w:webHidden/>
              </w:rPr>
              <w:tab/>
            </w:r>
            <w:r w:rsidR="00CE1DED">
              <w:rPr>
                <w:noProof/>
                <w:webHidden/>
              </w:rPr>
              <w:fldChar w:fldCharType="begin"/>
            </w:r>
            <w:r w:rsidR="00CE1DED">
              <w:rPr>
                <w:noProof/>
                <w:webHidden/>
              </w:rPr>
              <w:instrText xml:space="preserve"> PAGEREF _Toc58872439 \h </w:instrText>
            </w:r>
            <w:r w:rsidR="00CE1DED">
              <w:rPr>
                <w:noProof/>
                <w:webHidden/>
              </w:rPr>
            </w:r>
            <w:r w:rsidR="00CE1DED">
              <w:rPr>
                <w:noProof/>
                <w:webHidden/>
              </w:rPr>
              <w:fldChar w:fldCharType="separate"/>
            </w:r>
            <w:r w:rsidR="000744BB">
              <w:rPr>
                <w:noProof/>
                <w:webHidden/>
              </w:rPr>
              <w:t>68</w:t>
            </w:r>
            <w:r w:rsidR="00CE1DED">
              <w:rPr>
                <w:noProof/>
                <w:webHidden/>
              </w:rPr>
              <w:fldChar w:fldCharType="end"/>
            </w:r>
          </w:hyperlink>
        </w:p>
        <w:p w14:paraId="261919DF"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40" w:history="1">
            <w:r w:rsidR="00CE1DED" w:rsidRPr="00F5075B">
              <w:rPr>
                <w:rStyle w:val="Hyperlink"/>
                <w:noProof/>
              </w:rPr>
              <w:t>6.2.4.1</w:t>
            </w:r>
            <w:r w:rsidR="00CE1DED">
              <w:rPr>
                <w:rFonts w:asciiTheme="minorHAnsi" w:eastAsiaTheme="minorEastAsia" w:hAnsiTheme="minorHAnsi" w:cstheme="minorBidi"/>
                <w:noProof/>
                <w:sz w:val="22"/>
                <w:szCs w:val="22"/>
              </w:rPr>
              <w:tab/>
            </w:r>
            <w:r w:rsidR="00CE1DED" w:rsidRPr="00F5075B">
              <w:rPr>
                <w:rStyle w:val="Hyperlink"/>
                <w:noProof/>
              </w:rPr>
              <w:t>Nghiệp vụ định tuyến lệnh đến các hệ thống đích</w:t>
            </w:r>
            <w:r w:rsidR="00CE1DED">
              <w:rPr>
                <w:noProof/>
                <w:webHidden/>
              </w:rPr>
              <w:tab/>
            </w:r>
            <w:r w:rsidR="00CE1DED">
              <w:rPr>
                <w:noProof/>
                <w:webHidden/>
              </w:rPr>
              <w:fldChar w:fldCharType="begin"/>
            </w:r>
            <w:r w:rsidR="00CE1DED">
              <w:rPr>
                <w:noProof/>
                <w:webHidden/>
              </w:rPr>
              <w:instrText xml:space="preserve"> PAGEREF _Toc58872440 \h </w:instrText>
            </w:r>
            <w:r w:rsidR="00CE1DED">
              <w:rPr>
                <w:noProof/>
                <w:webHidden/>
              </w:rPr>
            </w:r>
            <w:r w:rsidR="00CE1DED">
              <w:rPr>
                <w:noProof/>
                <w:webHidden/>
              </w:rPr>
              <w:fldChar w:fldCharType="separate"/>
            </w:r>
            <w:r w:rsidR="000744BB">
              <w:rPr>
                <w:noProof/>
                <w:webHidden/>
              </w:rPr>
              <w:t>68</w:t>
            </w:r>
            <w:r w:rsidR="00CE1DED">
              <w:rPr>
                <w:noProof/>
                <w:webHidden/>
              </w:rPr>
              <w:fldChar w:fldCharType="end"/>
            </w:r>
          </w:hyperlink>
        </w:p>
        <w:p w14:paraId="2C025595"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41" w:history="1">
            <w:r w:rsidR="00CE1DED" w:rsidRPr="00F5075B">
              <w:rPr>
                <w:rStyle w:val="Hyperlink"/>
                <w:noProof/>
              </w:rPr>
              <w:t>6.2.4.2</w:t>
            </w:r>
            <w:r w:rsidR="00CE1DED">
              <w:rPr>
                <w:rFonts w:asciiTheme="minorHAnsi" w:eastAsiaTheme="minorEastAsia" w:hAnsiTheme="minorHAnsi" w:cstheme="minorBidi"/>
                <w:noProof/>
                <w:sz w:val="22"/>
                <w:szCs w:val="22"/>
              </w:rPr>
              <w:tab/>
            </w:r>
            <w:r w:rsidR="00CE1DED" w:rsidRPr="00F5075B">
              <w:rPr>
                <w:rStyle w:val="Hyperlink"/>
                <w:noProof/>
              </w:rPr>
              <w:t>Nghiệp vụ nạp tiền thuê bao trả trước, thanh toán cước thuê bao trả sau qua OCS Gateway</w:t>
            </w:r>
            <w:r w:rsidR="00CE1DED">
              <w:rPr>
                <w:noProof/>
                <w:webHidden/>
              </w:rPr>
              <w:tab/>
            </w:r>
            <w:r w:rsidR="00CE1DED">
              <w:rPr>
                <w:noProof/>
                <w:webHidden/>
              </w:rPr>
              <w:fldChar w:fldCharType="begin"/>
            </w:r>
            <w:r w:rsidR="00CE1DED">
              <w:rPr>
                <w:noProof/>
                <w:webHidden/>
              </w:rPr>
              <w:instrText xml:space="preserve"> PAGEREF _Toc58872441 \h </w:instrText>
            </w:r>
            <w:r w:rsidR="00CE1DED">
              <w:rPr>
                <w:noProof/>
                <w:webHidden/>
              </w:rPr>
            </w:r>
            <w:r w:rsidR="00CE1DED">
              <w:rPr>
                <w:noProof/>
                <w:webHidden/>
              </w:rPr>
              <w:fldChar w:fldCharType="separate"/>
            </w:r>
            <w:r w:rsidR="000744BB">
              <w:rPr>
                <w:noProof/>
                <w:webHidden/>
              </w:rPr>
              <w:t>71</w:t>
            </w:r>
            <w:r w:rsidR="00CE1DED">
              <w:rPr>
                <w:noProof/>
                <w:webHidden/>
              </w:rPr>
              <w:fldChar w:fldCharType="end"/>
            </w:r>
          </w:hyperlink>
        </w:p>
        <w:p w14:paraId="7099F93C"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42" w:history="1">
            <w:r w:rsidR="00CE1DED" w:rsidRPr="00F5075B">
              <w:rPr>
                <w:rStyle w:val="Hyperlink"/>
                <w:noProof/>
              </w:rPr>
              <w:t>6.2.4.3</w:t>
            </w:r>
            <w:r w:rsidR="00CE1DED">
              <w:rPr>
                <w:rFonts w:asciiTheme="minorHAnsi" w:eastAsiaTheme="minorEastAsia" w:hAnsiTheme="minorHAnsi" w:cstheme="minorBidi"/>
                <w:noProof/>
                <w:sz w:val="22"/>
                <w:szCs w:val="22"/>
              </w:rPr>
              <w:tab/>
            </w:r>
            <w:r w:rsidR="00CE1DED" w:rsidRPr="00F5075B">
              <w:rPr>
                <w:rStyle w:val="Hyperlink"/>
                <w:noProof/>
              </w:rPr>
              <w:t>Nghiệp vụ chuyển tiền TK1 giữa các thuê bao qua OCS Gateway</w:t>
            </w:r>
            <w:r w:rsidR="00CE1DED">
              <w:rPr>
                <w:noProof/>
                <w:webHidden/>
              </w:rPr>
              <w:tab/>
            </w:r>
            <w:r w:rsidR="00CE1DED">
              <w:rPr>
                <w:noProof/>
                <w:webHidden/>
              </w:rPr>
              <w:fldChar w:fldCharType="begin"/>
            </w:r>
            <w:r w:rsidR="00CE1DED">
              <w:rPr>
                <w:noProof/>
                <w:webHidden/>
              </w:rPr>
              <w:instrText xml:space="preserve"> PAGEREF _Toc58872442 \h </w:instrText>
            </w:r>
            <w:r w:rsidR="00CE1DED">
              <w:rPr>
                <w:noProof/>
                <w:webHidden/>
              </w:rPr>
            </w:r>
            <w:r w:rsidR="00CE1DED">
              <w:rPr>
                <w:noProof/>
                <w:webHidden/>
              </w:rPr>
              <w:fldChar w:fldCharType="separate"/>
            </w:r>
            <w:r w:rsidR="000744BB">
              <w:rPr>
                <w:noProof/>
                <w:webHidden/>
              </w:rPr>
              <w:t>72</w:t>
            </w:r>
            <w:r w:rsidR="00CE1DED">
              <w:rPr>
                <w:noProof/>
                <w:webHidden/>
              </w:rPr>
              <w:fldChar w:fldCharType="end"/>
            </w:r>
          </w:hyperlink>
        </w:p>
        <w:p w14:paraId="5DFB7745"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43" w:history="1">
            <w:r w:rsidR="00CE1DED" w:rsidRPr="00F5075B">
              <w:rPr>
                <w:rStyle w:val="Hyperlink"/>
                <w:noProof/>
              </w:rPr>
              <w:t>6.2.4.4</w:t>
            </w:r>
            <w:r w:rsidR="00CE1DED">
              <w:rPr>
                <w:rFonts w:asciiTheme="minorHAnsi" w:eastAsiaTheme="minorEastAsia" w:hAnsiTheme="minorHAnsi" w:cstheme="minorBidi"/>
                <w:noProof/>
                <w:sz w:val="22"/>
                <w:szCs w:val="22"/>
              </w:rPr>
              <w:tab/>
            </w:r>
            <w:r w:rsidR="00CE1DED" w:rsidRPr="00F5075B">
              <w:rPr>
                <w:rStyle w:val="Hyperlink"/>
                <w:noProof/>
              </w:rPr>
              <w:t>Nghiệp vụ cung cấp tính năng tiện ích qua OCS Gateway</w:t>
            </w:r>
            <w:r w:rsidR="00CE1DED">
              <w:rPr>
                <w:noProof/>
                <w:webHidden/>
              </w:rPr>
              <w:tab/>
            </w:r>
            <w:r w:rsidR="00CE1DED">
              <w:rPr>
                <w:noProof/>
                <w:webHidden/>
              </w:rPr>
              <w:fldChar w:fldCharType="begin"/>
            </w:r>
            <w:r w:rsidR="00CE1DED">
              <w:rPr>
                <w:noProof/>
                <w:webHidden/>
              </w:rPr>
              <w:instrText xml:space="preserve"> PAGEREF _Toc58872443 \h </w:instrText>
            </w:r>
            <w:r w:rsidR="00CE1DED">
              <w:rPr>
                <w:noProof/>
                <w:webHidden/>
              </w:rPr>
            </w:r>
            <w:r w:rsidR="00CE1DED">
              <w:rPr>
                <w:noProof/>
                <w:webHidden/>
              </w:rPr>
              <w:fldChar w:fldCharType="separate"/>
            </w:r>
            <w:r w:rsidR="000744BB">
              <w:rPr>
                <w:noProof/>
                <w:webHidden/>
              </w:rPr>
              <w:t>74</w:t>
            </w:r>
            <w:r w:rsidR="00CE1DED">
              <w:rPr>
                <w:noProof/>
                <w:webHidden/>
              </w:rPr>
              <w:fldChar w:fldCharType="end"/>
            </w:r>
          </w:hyperlink>
        </w:p>
        <w:p w14:paraId="131B714E" w14:textId="77777777" w:rsidR="00CE1DED" w:rsidRDefault="002D122B">
          <w:pPr>
            <w:pStyle w:val="TOC4"/>
            <w:tabs>
              <w:tab w:val="left" w:pos="1760"/>
              <w:tab w:val="right" w:leader="dot" w:pos="9225"/>
            </w:tabs>
            <w:rPr>
              <w:rFonts w:asciiTheme="minorHAnsi" w:eastAsiaTheme="minorEastAsia" w:hAnsiTheme="minorHAnsi" w:cstheme="minorBidi"/>
              <w:noProof/>
              <w:sz w:val="22"/>
              <w:szCs w:val="22"/>
            </w:rPr>
          </w:pPr>
          <w:hyperlink w:anchor="_Toc58872444" w:history="1">
            <w:r w:rsidR="00CE1DED" w:rsidRPr="00F5075B">
              <w:rPr>
                <w:rStyle w:val="Hyperlink"/>
                <w:noProof/>
              </w:rPr>
              <w:t>6.2.4.5</w:t>
            </w:r>
            <w:r w:rsidR="00CE1DED">
              <w:rPr>
                <w:rFonts w:asciiTheme="minorHAnsi" w:eastAsiaTheme="minorEastAsia" w:hAnsiTheme="minorHAnsi" w:cstheme="minorBidi"/>
                <w:noProof/>
                <w:sz w:val="22"/>
                <w:szCs w:val="22"/>
              </w:rPr>
              <w:tab/>
            </w:r>
            <w:r w:rsidR="00CE1DED" w:rsidRPr="00F5075B">
              <w:rPr>
                <w:rStyle w:val="Hyperlink"/>
                <w:noProof/>
              </w:rPr>
              <w:t>Nghiệp vụ nạp tiền từ TK1 sang TK chính qua OCS Gateway</w:t>
            </w:r>
            <w:r w:rsidR="00CE1DED">
              <w:rPr>
                <w:noProof/>
                <w:webHidden/>
              </w:rPr>
              <w:tab/>
            </w:r>
            <w:r w:rsidR="00CE1DED">
              <w:rPr>
                <w:noProof/>
                <w:webHidden/>
              </w:rPr>
              <w:fldChar w:fldCharType="begin"/>
            </w:r>
            <w:r w:rsidR="00CE1DED">
              <w:rPr>
                <w:noProof/>
                <w:webHidden/>
              </w:rPr>
              <w:instrText xml:space="preserve"> PAGEREF _Toc58872444 \h </w:instrText>
            </w:r>
            <w:r w:rsidR="00CE1DED">
              <w:rPr>
                <w:noProof/>
                <w:webHidden/>
              </w:rPr>
            </w:r>
            <w:r w:rsidR="00CE1DED">
              <w:rPr>
                <w:noProof/>
                <w:webHidden/>
              </w:rPr>
              <w:fldChar w:fldCharType="separate"/>
            </w:r>
            <w:r w:rsidR="000744BB">
              <w:rPr>
                <w:noProof/>
                <w:webHidden/>
              </w:rPr>
              <w:t>76</w:t>
            </w:r>
            <w:r w:rsidR="00CE1DED">
              <w:rPr>
                <w:noProof/>
                <w:webHidden/>
              </w:rPr>
              <w:fldChar w:fldCharType="end"/>
            </w:r>
          </w:hyperlink>
        </w:p>
        <w:p w14:paraId="1ED66BA5"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45" w:history="1">
            <w:r w:rsidR="00CE1DED" w:rsidRPr="00F5075B">
              <w:rPr>
                <w:rStyle w:val="Hyperlink"/>
                <w:noProof/>
              </w:rPr>
              <w:t>6.3</w:t>
            </w:r>
            <w:r w:rsidR="00CE1DED">
              <w:rPr>
                <w:rFonts w:asciiTheme="minorHAnsi" w:eastAsiaTheme="minorEastAsia" w:hAnsiTheme="minorHAnsi" w:cstheme="minorBidi"/>
                <w:noProof/>
                <w:sz w:val="22"/>
                <w:szCs w:val="22"/>
              </w:rPr>
              <w:tab/>
            </w:r>
            <w:r w:rsidR="00CE1DED" w:rsidRPr="00F5075B">
              <w:rPr>
                <w:rStyle w:val="Hyperlink"/>
                <w:noProof/>
              </w:rPr>
              <w:t>Nghiệp vụ NEIF</w:t>
            </w:r>
            <w:r w:rsidR="00CE1DED">
              <w:rPr>
                <w:noProof/>
                <w:webHidden/>
              </w:rPr>
              <w:tab/>
            </w:r>
            <w:r w:rsidR="00CE1DED">
              <w:rPr>
                <w:noProof/>
                <w:webHidden/>
              </w:rPr>
              <w:fldChar w:fldCharType="begin"/>
            </w:r>
            <w:r w:rsidR="00CE1DED">
              <w:rPr>
                <w:noProof/>
                <w:webHidden/>
              </w:rPr>
              <w:instrText xml:space="preserve"> PAGEREF _Toc58872445 \h </w:instrText>
            </w:r>
            <w:r w:rsidR="00CE1DED">
              <w:rPr>
                <w:noProof/>
                <w:webHidden/>
              </w:rPr>
            </w:r>
            <w:r w:rsidR="00CE1DED">
              <w:rPr>
                <w:noProof/>
                <w:webHidden/>
              </w:rPr>
              <w:fldChar w:fldCharType="separate"/>
            </w:r>
            <w:r w:rsidR="000744BB">
              <w:rPr>
                <w:noProof/>
                <w:webHidden/>
              </w:rPr>
              <w:t>79</w:t>
            </w:r>
            <w:r w:rsidR="00CE1DED">
              <w:rPr>
                <w:noProof/>
                <w:webHidden/>
              </w:rPr>
              <w:fldChar w:fldCharType="end"/>
            </w:r>
          </w:hyperlink>
        </w:p>
        <w:p w14:paraId="22EC5629"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46" w:history="1">
            <w:r w:rsidR="00CE1DED" w:rsidRPr="00F5075B">
              <w:rPr>
                <w:rStyle w:val="Hyperlink"/>
                <w:noProof/>
              </w:rPr>
              <w:t>6.3.1</w:t>
            </w:r>
            <w:r w:rsidR="00CE1DED">
              <w:rPr>
                <w:rFonts w:asciiTheme="minorHAnsi" w:eastAsiaTheme="minorEastAsia" w:hAnsiTheme="minorHAnsi" w:cstheme="minorBidi"/>
                <w:noProof/>
                <w:sz w:val="22"/>
                <w:szCs w:val="22"/>
              </w:rPr>
              <w:tab/>
            </w:r>
            <w:r w:rsidR="00CE1DED" w:rsidRPr="00F5075B">
              <w:rPr>
                <w:rStyle w:val="Hyperlink"/>
                <w:noProof/>
              </w:rPr>
              <w:t>Nghiệp vụ chuyển đổi NEIF Mediation</w:t>
            </w:r>
            <w:r w:rsidR="00CE1DED">
              <w:rPr>
                <w:noProof/>
                <w:webHidden/>
              </w:rPr>
              <w:tab/>
            </w:r>
            <w:r w:rsidR="00CE1DED">
              <w:rPr>
                <w:noProof/>
                <w:webHidden/>
              </w:rPr>
              <w:fldChar w:fldCharType="begin"/>
            </w:r>
            <w:r w:rsidR="00CE1DED">
              <w:rPr>
                <w:noProof/>
                <w:webHidden/>
              </w:rPr>
              <w:instrText xml:space="preserve"> PAGEREF _Toc58872446 \h </w:instrText>
            </w:r>
            <w:r w:rsidR="00CE1DED">
              <w:rPr>
                <w:noProof/>
                <w:webHidden/>
              </w:rPr>
            </w:r>
            <w:r w:rsidR="00CE1DED">
              <w:rPr>
                <w:noProof/>
                <w:webHidden/>
              </w:rPr>
              <w:fldChar w:fldCharType="separate"/>
            </w:r>
            <w:r w:rsidR="000744BB">
              <w:rPr>
                <w:noProof/>
                <w:webHidden/>
              </w:rPr>
              <w:t>79</w:t>
            </w:r>
            <w:r w:rsidR="00CE1DED">
              <w:rPr>
                <w:noProof/>
                <w:webHidden/>
              </w:rPr>
              <w:fldChar w:fldCharType="end"/>
            </w:r>
          </w:hyperlink>
        </w:p>
        <w:p w14:paraId="5FB225BB"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47" w:history="1">
            <w:r w:rsidR="00CE1DED" w:rsidRPr="00F5075B">
              <w:rPr>
                <w:rStyle w:val="Hyperlink"/>
                <w:noProof/>
              </w:rPr>
              <w:t>6.3.2</w:t>
            </w:r>
            <w:r w:rsidR="00CE1DED">
              <w:rPr>
                <w:rFonts w:asciiTheme="minorHAnsi" w:eastAsiaTheme="minorEastAsia" w:hAnsiTheme="minorHAnsi" w:cstheme="minorBidi"/>
                <w:noProof/>
                <w:sz w:val="22"/>
                <w:szCs w:val="22"/>
              </w:rPr>
              <w:tab/>
            </w:r>
            <w:r w:rsidR="00CE1DED" w:rsidRPr="00F5075B">
              <w:rPr>
                <w:rStyle w:val="Hyperlink"/>
                <w:noProof/>
              </w:rPr>
              <w:t>Nghiệp vụ relay bản tin NEIF theo server</w:t>
            </w:r>
            <w:r w:rsidR="00CE1DED">
              <w:rPr>
                <w:noProof/>
                <w:webHidden/>
              </w:rPr>
              <w:tab/>
            </w:r>
            <w:r w:rsidR="00CE1DED">
              <w:rPr>
                <w:noProof/>
                <w:webHidden/>
              </w:rPr>
              <w:fldChar w:fldCharType="begin"/>
            </w:r>
            <w:r w:rsidR="00CE1DED">
              <w:rPr>
                <w:noProof/>
                <w:webHidden/>
              </w:rPr>
              <w:instrText xml:space="preserve"> PAGEREF _Toc58872447 \h </w:instrText>
            </w:r>
            <w:r w:rsidR="00CE1DED">
              <w:rPr>
                <w:noProof/>
                <w:webHidden/>
              </w:rPr>
            </w:r>
            <w:r w:rsidR="00CE1DED">
              <w:rPr>
                <w:noProof/>
                <w:webHidden/>
              </w:rPr>
              <w:fldChar w:fldCharType="separate"/>
            </w:r>
            <w:r w:rsidR="000744BB">
              <w:rPr>
                <w:noProof/>
                <w:webHidden/>
              </w:rPr>
              <w:t>80</w:t>
            </w:r>
            <w:r w:rsidR="00CE1DED">
              <w:rPr>
                <w:noProof/>
                <w:webHidden/>
              </w:rPr>
              <w:fldChar w:fldCharType="end"/>
            </w:r>
          </w:hyperlink>
        </w:p>
        <w:p w14:paraId="505E51AC"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48" w:history="1">
            <w:r w:rsidR="00CE1DED" w:rsidRPr="00F5075B">
              <w:rPr>
                <w:rStyle w:val="Hyperlink"/>
                <w:noProof/>
              </w:rPr>
              <w:t>6.3.3</w:t>
            </w:r>
            <w:r w:rsidR="00CE1DED">
              <w:rPr>
                <w:rFonts w:asciiTheme="minorHAnsi" w:eastAsiaTheme="minorEastAsia" w:hAnsiTheme="minorHAnsi" w:cstheme="minorBidi"/>
                <w:noProof/>
                <w:sz w:val="22"/>
                <w:szCs w:val="22"/>
              </w:rPr>
              <w:tab/>
            </w:r>
            <w:r w:rsidR="00CE1DED" w:rsidRPr="00F5075B">
              <w:rPr>
                <w:rStyle w:val="Hyperlink"/>
                <w:noProof/>
              </w:rPr>
              <w:t>Nghiệp vụ gửi lại bản tin NEIF bị lỗi theo yêu cầu người dùng</w:t>
            </w:r>
            <w:r w:rsidR="00CE1DED">
              <w:rPr>
                <w:noProof/>
                <w:webHidden/>
              </w:rPr>
              <w:tab/>
            </w:r>
            <w:r w:rsidR="00CE1DED">
              <w:rPr>
                <w:noProof/>
                <w:webHidden/>
              </w:rPr>
              <w:fldChar w:fldCharType="begin"/>
            </w:r>
            <w:r w:rsidR="00CE1DED">
              <w:rPr>
                <w:noProof/>
                <w:webHidden/>
              </w:rPr>
              <w:instrText xml:space="preserve"> PAGEREF _Toc58872448 \h </w:instrText>
            </w:r>
            <w:r w:rsidR="00CE1DED">
              <w:rPr>
                <w:noProof/>
                <w:webHidden/>
              </w:rPr>
            </w:r>
            <w:r w:rsidR="00CE1DED">
              <w:rPr>
                <w:noProof/>
                <w:webHidden/>
              </w:rPr>
              <w:fldChar w:fldCharType="separate"/>
            </w:r>
            <w:r w:rsidR="000744BB">
              <w:rPr>
                <w:noProof/>
                <w:webHidden/>
              </w:rPr>
              <w:t>81</w:t>
            </w:r>
            <w:r w:rsidR="00CE1DED">
              <w:rPr>
                <w:noProof/>
                <w:webHidden/>
              </w:rPr>
              <w:fldChar w:fldCharType="end"/>
            </w:r>
          </w:hyperlink>
        </w:p>
        <w:p w14:paraId="4D700C0D"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49" w:history="1">
            <w:r w:rsidR="00CE1DED" w:rsidRPr="00F5075B">
              <w:rPr>
                <w:rStyle w:val="Hyperlink"/>
                <w:noProof/>
              </w:rPr>
              <w:t>6.3.4</w:t>
            </w:r>
            <w:r w:rsidR="00CE1DED">
              <w:rPr>
                <w:rFonts w:asciiTheme="minorHAnsi" w:eastAsiaTheme="minorEastAsia" w:hAnsiTheme="minorHAnsi" w:cstheme="minorBidi"/>
                <w:noProof/>
                <w:sz w:val="22"/>
                <w:szCs w:val="22"/>
              </w:rPr>
              <w:tab/>
            </w:r>
            <w:r w:rsidR="00CE1DED" w:rsidRPr="00F5075B">
              <w:rPr>
                <w:rStyle w:val="Hyperlink"/>
                <w:noProof/>
              </w:rPr>
              <w:t>Quản lý tìm kiếm và hiển thị danh sách server nhận bản tin NEIF</w:t>
            </w:r>
            <w:r w:rsidR="00CE1DED">
              <w:rPr>
                <w:noProof/>
                <w:webHidden/>
              </w:rPr>
              <w:tab/>
            </w:r>
            <w:r w:rsidR="00CE1DED">
              <w:rPr>
                <w:noProof/>
                <w:webHidden/>
              </w:rPr>
              <w:fldChar w:fldCharType="begin"/>
            </w:r>
            <w:r w:rsidR="00CE1DED">
              <w:rPr>
                <w:noProof/>
                <w:webHidden/>
              </w:rPr>
              <w:instrText xml:space="preserve"> PAGEREF _Toc58872449 \h </w:instrText>
            </w:r>
            <w:r w:rsidR="00CE1DED">
              <w:rPr>
                <w:noProof/>
                <w:webHidden/>
              </w:rPr>
            </w:r>
            <w:r w:rsidR="00CE1DED">
              <w:rPr>
                <w:noProof/>
                <w:webHidden/>
              </w:rPr>
              <w:fldChar w:fldCharType="separate"/>
            </w:r>
            <w:r w:rsidR="000744BB">
              <w:rPr>
                <w:noProof/>
                <w:webHidden/>
              </w:rPr>
              <w:t>83</w:t>
            </w:r>
            <w:r w:rsidR="00CE1DED">
              <w:rPr>
                <w:noProof/>
                <w:webHidden/>
              </w:rPr>
              <w:fldChar w:fldCharType="end"/>
            </w:r>
          </w:hyperlink>
        </w:p>
        <w:p w14:paraId="5E8B1D05"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0" w:history="1">
            <w:r w:rsidR="00CE1DED" w:rsidRPr="00F5075B">
              <w:rPr>
                <w:rStyle w:val="Hyperlink"/>
                <w:noProof/>
              </w:rPr>
              <w:t>6.3.5</w:t>
            </w:r>
            <w:r w:rsidR="00CE1DED">
              <w:rPr>
                <w:rFonts w:asciiTheme="minorHAnsi" w:eastAsiaTheme="minorEastAsia" w:hAnsiTheme="minorHAnsi" w:cstheme="minorBidi"/>
                <w:noProof/>
                <w:sz w:val="22"/>
                <w:szCs w:val="22"/>
              </w:rPr>
              <w:tab/>
            </w:r>
            <w:r w:rsidR="00CE1DED" w:rsidRPr="00F5075B">
              <w:rPr>
                <w:rStyle w:val="Hyperlink"/>
                <w:noProof/>
                <w:lang w:val="vi-VN"/>
              </w:rPr>
              <w:t>Thêm</w:t>
            </w:r>
            <w:r w:rsidR="00CE1DED" w:rsidRPr="00F5075B">
              <w:rPr>
                <w:rStyle w:val="Hyperlink"/>
                <w:noProof/>
              </w:rPr>
              <w:t xml:space="preserve"> mới thông tin server nhận bản tin NEIF</w:t>
            </w:r>
            <w:r w:rsidR="00CE1DED">
              <w:rPr>
                <w:noProof/>
                <w:webHidden/>
              </w:rPr>
              <w:tab/>
            </w:r>
            <w:r w:rsidR="00CE1DED">
              <w:rPr>
                <w:noProof/>
                <w:webHidden/>
              </w:rPr>
              <w:fldChar w:fldCharType="begin"/>
            </w:r>
            <w:r w:rsidR="00CE1DED">
              <w:rPr>
                <w:noProof/>
                <w:webHidden/>
              </w:rPr>
              <w:instrText xml:space="preserve"> PAGEREF _Toc58872450 \h </w:instrText>
            </w:r>
            <w:r w:rsidR="00CE1DED">
              <w:rPr>
                <w:noProof/>
                <w:webHidden/>
              </w:rPr>
            </w:r>
            <w:r w:rsidR="00CE1DED">
              <w:rPr>
                <w:noProof/>
                <w:webHidden/>
              </w:rPr>
              <w:fldChar w:fldCharType="separate"/>
            </w:r>
            <w:r w:rsidR="000744BB">
              <w:rPr>
                <w:noProof/>
                <w:webHidden/>
              </w:rPr>
              <w:t>86</w:t>
            </w:r>
            <w:r w:rsidR="00CE1DED">
              <w:rPr>
                <w:noProof/>
                <w:webHidden/>
              </w:rPr>
              <w:fldChar w:fldCharType="end"/>
            </w:r>
          </w:hyperlink>
        </w:p>
        <w:p w14:paraId="19E541E7"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1" w:history="1">
            <w:r w:rsidR="00CE1DED" w:rsidRPr="00F5075B">
              <w:rPr>
                <w:rStyle w:val="Hyperlink"/>
                <w:noProof/>
              </w:rPr>
              <w:t>6.3.6</w:t>
            </w:r>
            <w:r w:rsidR="00CE1DED">
              <w:rPr>
                <w:rFonts w:asciiTheme="minorHAnsi" w:eastAsiaTheme="minorEastAsia" w:hAnsiTheme="minorHAnsi" w:cstheme="minorBidi"/>
                <w:noProof/>
                <w:sz w:val="22"/>
                <w:szCs w:val="22"/>
              </w:rPr>
              <w:tab/>
            </w:r>
            <w:r w:rsidR="00CE1DED" w:rsidRPr="00F5075B">
              <w:rPr>
                <w:rStyle w:val="Hyperlink"/>
                <w:noProof/>
              </w:rPr>
              <w:t>Cập nhật thông tin server nhận bản tin NEIF</w:t>
            </w:r>
            <w:r w:rsidR="00CE1DED">
              <w:rPr>
                <w:noProof/>
                <w:webHidden/>
              </w:rPr>
              <w:tab/>
            </w:r>
            <w:r w:rsidR="00CE1DED">
              <w:rPr>
                <w:noProof/>
                <w:webHidden/>
              </w:rPr>
              <w:fldChar w:fldCharType="begin"/>
            </w:r>
            <w:r w:rsidR="00CE1DED">
              <w:rPr>
                <w:noProof/>
                <w:webHidden/>
              </w:rPr>
              <w:instrText xml:space="preserve"> PAGEREF _Toc58872451 \h </w:instrText>
            </w:r>
            <w:r w:rsidR="00CE1DED">
              <w:rPr>
                <w:noProof/>
                <w:webHidden/>
              </w:rPr>
            </w:r>
            <w:r w:rsidR="00CE1DED">
              <w:rPr>
                <w:noProof/>
                <w:webHidden/>
              </w:rPr>
              <w:fldChar w:fldCharType="separate"/>
            </w:r>
            <w:r w:rsidR="000744BB">
              <w:rPr>
                <w:noProof/>
                <w:webHidden/>
              </w:rPr>
              <w:t>87</w:t>
            </w:r>
            <w:r w:rsidR="00CE1DED">
              <w:rPr>
                <w:noProof/>
                <w:webHidden/>
              </w:rPr>
              <w:fldChar w:fldCharType="end"/>
            </w:r>
          </w:hyperlink>
        </w:p>
        <w:p w14:paraId="0B1E02C7"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2" w:history="1">
            <w:r w:rsidR="00CE1DED" w:rsidRPr="00F5075B">
              <w:rPr>
                <w:rStyle w:val="Hyperlink"/>
                <w:noProof/>
              </w:rPr>
              <w:t>6.3.7</w:t>
            </w:r>
            <w:r w:rsidR="00CE1DED">
              <w:rPr>
                <w:rFonts w:asciiTheme="minorHAnsi" w:eastAsiaTheme="minorEastAsia" w:hAnsiTheme="minorHAnsi" w:cstheme="minorBidi"/>
                <w:noProof/>
                <w:sz w:val="22"/>
                <w:szCs w:val="22"/>
              </w:rPr>
              <w:tab/>
            </w:r>
            <w:r w:rsidR="00CE1DED" w:rsidRPr="00F5075B">
              <w:rPr>
                <w:rStyle w:val="Hyperlink"/>
                <w:noProof/>
              </w:rPr>
              <w:t xml:space="preserve">Xóa </w:t>
            </w:r>
            <w:r w:rsidR="00CE1DED" w:rsidRPr="00F5075B">
              <w:rPr>
                <w:rStyle w:val="Hyperlink"/>
                <w:noProof/>
                <w:lang w:val="vi-VN"/>
              </w:rPr>
              <w:t>thông</w:t>
            </w:r>
            <w:r w:rsidR="00CE1DED" w:rsidRPr="00F5075B">
              <w:rPr>
                <w:rStyle w:val="Hyperlink"/>
                <w:noProof/>
              </w:rPr>
              <w:t xml:space="preserve"> tin server nhận bản tin NEIF</w:t>
            </w:r>
            <w:r w:rsidR="00CE1DED">
              <w:rPr>
                <w:noProof/>
                <w:webHidden/>
              </w:rPr>
              <w:tab/>
            </w:r>
            <w:r w:rsidR="00CE1DED">
              <w:rPr>
                <w:noProof/>
                <w:webHidden/>
              </w:rPr>
              <w:fldChar w:fldCharType="begin"/>
            </w:r>
            <w:r w:rsidR="00CE1DED">
              <w:rPr>
                <w:noProof/>
                <w:webHidden/>
              </w:rPr>
              <w:instrText xml:space="preserve"> PAGEREF _Toc58872452 \h </w:instrText>
            </w:r>
            <w:r w:rsidR="00CE1DED">
              <w:rPr>
                <w:noProof/>
                <w:webHidden/>
              </w:rPr>
            </w:r>
            <w:r w:rsidR="00CE1DED">
              <w:rPr>
                <w:noProof/>
                <w:webHidden/>
              </w:rPr>
              <w:fldChar w:fldCharType="separate"/>
            </w:r>
            <w:r w:rsidR="000744BB">
              <w:rPr>
                <w:noProof/>
                <w:webHidden/>
              </w:rPr>
              <w:t>89</w:t>
            </w:r>
            <w:r w:rsidR="00CE1DED">
              <w:rPr>
                <w:noProof/>
                <w:webHidden/>
              </w:rPr>
              <w:fldChar w:fldCharType="end"/>
            </w:r>
          </w:hyperlink>
        </w:p>
        <w:p w14:paraId="195D4730"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53" w:history="1">
            <w:r w:rsidR="00CE1DED" w:rsidRPr="00F5075B">
              <w:rPr>
                <w:rStyle w:val="Hyperlink"/>
                <w:noProof/>
              </w:rPr>
              <w:t>6.4</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lịch sử tác động</w:t>
            </w:r>
            <w:r w:rsidR="00CE1DED">
              <w:rPr>
                <w:noProof/>
                <w:webHidden/>
              </w:rPr>
              <w:tab/>
            </w:r>
            <w:r w:rsidR="00CE1DED">
              <w:rPr>
                <w:noProof/>
                <w:webHidden/>
              </w:rPr>
              <w:fldChar w:fldCharType="begin"/>
            </w:r>
            <w:r w:rsidR="00CE1DED">
              <w:rPr>
                <w:noProof/>
                <w:webHidden/>
              </w:rPr>
              <w:instrText xml:space="preserve"> PAGEREF _Toc58872453 \h </w:instrText>
            </w:r>
            <w:r w:rsidR="00CE1DED">
              <w:rPr>
                <w:noProof/>
                <w:webHidden/>
              </w:rPr>
            </w:r>
            <w:r w:rsidR="00CE1DED">
              <w:rPr>
                <w:noProof/>
                <w:webHidden/>
              </w:rPr>
              <w:fldChar w:fldCharType="separate"/>
            </w:r>
            <w:r w:rsidR="000744BB">
              <w:rPr>
                <w:noProof/>
                <w:webHidden/>
              </w:rPr>
              <w:t>91</w:t>
            </w:r>
            <w:r w:rsidR="00CE1DED">
              <w:rPr>
                <w:noProof/>
                <w:webHidden/>
              </w:rPr>
              <w:fldChar w:fldCharType="end"/>
            </w:r>
          </w:hyperlink>
        </w:p>
        <w:p w14:paraId="2A80CD70"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4" w:history="1">
            <w:r w:rsidR="00CE1DED" w:rsidRPr="00F5075B">
              <w:rPr>
                <w:rStyle w:val="Hyperlink"/>
                <w:noProof/>
              </w:rPr>
              <w:t>6.4.1</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lịch sử tác động tác động người dùng</w:t>
            </w:r>
            <w:r w:rsidR="00CE1DED">
              <w:rPr>
                <w:noProof/>
                <w:webHidden/>
              </w:rPr>
              <w:tab/>
            </w:r>
            <w:r w:rsidR="00CE1DED">
              <w:rPr>
                <w:noProof/>
                <w:webHidden/>
              </w:rPr>
              <w:fldChar w:fldCharType="begin"/>
            </w:r>
            <w:r w:rsidR="00CE1DED">
              <w:rPr>
                <w:noProof/>
                <w:webHidden/>
              </w:rPr>
              <w:instrText xml:space="preserve"> PAGEREF _Toc58872454 \h </w:instrText>
            </w:r>
            <w:r w:rsidR="00CE1DED">
              <w:rPr>
                <w:noProof/>
                <w:webHidden/>
              </w:rPr>
            </w:r>
            <w:r w:rsidR="00CE1DED">
              <w:rPr>
                <w:noProof/>
                <w:webHidden/>
              </w:rPr>
              <w:fldChar w:fldCharType="separate"/>
            </w:r>
            <w:r w:rsidR="000744BB">
              <w:rPr>
                <w:noProof/>
                <w:webHidden/>
              </w:rPr>
              <w:t>91</w:t>
            </w:r>
            <w:r w:rsidR="00CE1DED">
              <w:rPr>
                <w:noProof/>
                <w:webHidden/>
              </w:rPr>
              <w:fldChar w:fldCharType="end"/>
            </w:r>
          </w:hyperlink>
        </w:p>
        <w:p w14:paraId="2A5602BA"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5" w:history="1">
            <w:r w:rsidR="00CE1DED" w:rsidRPr="00F5075B">
              <w:rPr>
                <w:rStyle w:val="Hyperlink"/>
                <w:noProof/>
              </w:rPr>
              <w:t>6.4.2</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lịch sử tác động của ứng dụng</w:t>
            </w:r>
            <w:r w:rsidR="00CE1DED">
              <w:rPr>
                <w:noProof/>
                <w:webHidden/>
              </w:rPr>
              <w:tab/>
            </w:r>
            <w:r w:rsidR="00CE1DED">
              <w:rPr>
                <w:noProof/>
                <w:webHidden/>
              </w:rPr>
              <w:fldChar w:fldCharType="begin"/>
            </w:r>
            <w:r w:rsidR="00CE1DED">
              <w:rPr>
                <w:noProof/>
                <w:webHidden/>
              </w:rPr>
              <w:instrText xml:space="preserve"> PAGEREF _Toc58872455 \h </w:instrText>
            </w:r>
            <w:r w:rsidR="00CE1DED">
              <w:rPr>
                <w:noProof/>
                <w:webHidden/>
              </w:rPr>
            </w:r>
            <w:r w:rsidR="00CE1DED">
              <w:rPr>
                <w:noProof/>
                <w:webHidden/>
              </w:rPr>
              <w:fldChar w:fldCharType="separate"/>
            </w:r>
            <w:r w:rsidR="000744BB">
              <w:rPr>
                <w:noProof/>
                <w:webHidden/>
              </w:rPr>
              <w:t>93</w:t>
            </w:r>
            <w:r w:rsidR="00CE1DED">
              <w:rPr>
                <w:noProof/>
                <w:webHidden/>
              </w:rPr>
              <w:fldChar w:fldCharType="end"/>
            </w:r>
          </w:hyperlink>
        </w:p>
        <w:p w14:paraId="40B3668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6" w:history="1">
            <w:r w:rsidR="00CE1DED" w:rsidRPr="00F5075B">
              <w:rPr>
                <w:rStyle w:val="Hyperlink"/>
                <w:noProof/>
              </w:rPr>
              <w:t>6.4.3</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lịch sử yêu cầu mạng core OCS</w:t>
            </w:r>
            <w:r w:rsidR="00CE1DED">
              <w:rPr>
                <w:noProof/>
                <w:webHidden/>
              </w:rPr>
              <w:tab/>
            </w:r>
            <w:r w:rsidR="00CE1DED">
              <w:rPr>
                <w:noProof/>
                <w:webHidden/>
              </w:rPr>
              <w:fldChar w:fldCharType="begin"/>
            </w:r>
            <w:r w:rsidR="00CE1DED">
              <w:rPr>
                <w:noProof/>
                <w:webHidden/>
              </w:rPr>
              <w:instrText xml:space="preserve"> PAGEREF _Toc58872456 \h </w:instrText>
            </w:r>
            <w:r w:rsidR="00CE1DED">
              <w:rPr>
                <w:noProof/>
                <w:webHidden/>
              </w:rPr>
            </w:r>
            <w:r w:rsidR="00CE1DED">
              <w:rPr>
                <w:noProof/>
                <w:webHidden/>
              </w:rPr>
              <w:fldChar w:fldCharType="separate"/>
            </w:r>
            <w:r w:rsidR="000744BB">
              <w:rPr>
                <w:noProof/>
                <w:webHidden/>
              </w:rPr>
              <w:t>95</w:t>
            </w:r>
            <w:r w:rsidR="00CE1DED">
              <w:rPr>
                <w:noProof/>
                <w:webHidden/>
              </w:rPr>
              <w:fldChar w:fldCharType="end"/>
            </w:r>
          </w:hyperlink>
        </w:p>
        <w:p w14:paraId="3D70EB10"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7" w:history="1">
            <w:r w:rsidR="00CE1DED" w:rsidRPr="00F5075B">
              <w:rPr>
                <w:rStyle w:val="Hyperlink"/>
                <w:noProof/>
              </w:rPr>
              <w:t>6.4.4</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lịch sử giao dịch</w:t>
            </w:r>
            <w:r w:rsidR="00CE1DED">
              <w:rPr>
                <w:noProof/>
                <w:webHidden/>
              </w:rPr>
              <w:tab/>
            </w:r>
            <w:r w:rsidR="00CE1DED">
              <w:rPr>
                <w:noProof/>
                <w:webHidden/>
              </w:rPr>
              <w:fldChar w:fldCharType="begin"/>
            </w:r>
            <w:r w:rsidR="00CE1DED">
              <w:rPr>
                <w:noProof/>
                <w:webHidden/>
              </w:rPr>
              <w:instrText xml:space="preserve"> PAGEREF _Toc58872457 \h </w:instrText>
            </w:r>
            <w:r w:rsidR="00CE1DED">
              <w:rPr>
                <w:noProof/>
                <w:webHidden/>
              </w:rPr>
            </w:r>
            <w:r w:rsidR="00CE1DED">
              <w:rPr>
                <w:noProof/>
                <w:webHidden/>
              </w:rPr>
              <w:fldChar w:fldCharType="separate"/>
            </w:r>
            <w:r w:rsidR="000744BB">
              <w:rPr>
                <w:noProof/>
                <w:webHidden/>
              </w:rPr>
              <w:t>96</w:t>
            </w:r>
            <w:r w:rsidR="00CE1DED">
              <w:rPr>
                <w:noProof/>
                <w:webHidden/>
              </w:rPr>
              <w:fldChar w:fldCharType="end"/>
            </w:r>
          </w:hyperlink>
        </w:p>
        <w:p w14:paraId="2FF68A1F"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58" w:history="1">
            <w:r w:rsidR="00CE1DED" w:rsidRPr="00F5075B">
              <w:rPr>
                <w:rStyle w:val="Hyperlink"/>
                <w:noProof/>
              </w:rPr>
              <w:t>6.5</w:t>
            </w:r>
            <w:r w:rsidR="00CE1DED">
              <w:rPr>
                <w:rFonts w:asciiTheme="minorHAnsi" w:eastAsiaTheme="minorEastAsia" w:hAnsiTheme="minorHAnsi" w:cstheme="minorBidi"/>
                <w:noProof/>
                <w:sz w:val="22"/>
                <w:szCs w:val="22"/>
              </w:rPr>
              <w:tab/>
            </w:r>
            <w:r w:rsidR="00CE1DED" w:rsidRPr="00F5075B">
              <w:rPr>
                <w:rStyle w:val="Hyperlink"/>
                <w:noProof/>
              </w:rPr>
              <w:t>Nghiệp vụ xuất CDR file</w:t>
            </w:r>
            <w:r w:rsidR="00CE1DED">
              <w:rPr>
                <w:noProof/>
                <w:webHidden/>
              </w:rPr>
              <w:tab/>
            </w:r>
            <w:r w:rsidR="00CE1DED">
              <w:rPr>
                <w:noProof/>
                <w:webHidden/>
              </w:rPr>
              <w:fldChar w:fldCharType="begin"/>
            </w:r>
            <w:r w:rsidR="00CE1DED">
              <w:rPr>
                <w:noProof/>
                <w:webHidden/>
              </w:rPr>
              <w:instrText xml:space="preserve"> PAGEREF _Toc58872458 \h </w:instrText>
            </w:r>
            <w:r w:rsidR="00CE1DED">
              <w:rPr>
                <w:noProof/>
                <w:webHidden/>
              </w:rPr>
            </w:r>
            <w:r w:rsidR="00CE1DED">
              <w:rPr>
                <w:noProof/>
                <w:webHidden/>
              </w:rPr>
              <w:fldChar w:fldCharType="separate"/>
            </w:r>
            <w:r w:rsidR="000744BB">
              <w:rPr>
                <w:noProof/>
                <w:webHidden/>
              </w:rPr>
              <w:t>98</w:t>
            </w:r>
            <w:r w:rsidR="00CE1DED">
              <w:rPr>
                <w:noProof/>
                <w:webHidden/>
              </w:rPr>
              <w:fldChar w:fldCharType="end"/>
            </w:r>
          </w:hyperlink>
        </w:p>
        <w:p w14:paraId="201DA1C7"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59" w:history="1">
            <w:r w:rsidR="00CE1DED" w:rsidRPr="00F5075B">
              <w:rPr>
                <w:rStyle w:val="Hyperlink"/>
                <w:noProof/>
              </w:rPr>
              <w:t>6.5.1</w:t>
            </w:r>
            <w:r w:rsidR="00CE1DED">
              <w:rPr>
                <w:rFonts w:asciiTheme="minorHAnsi" w:eastAsiaTheme="minorEastAsia" w:hAnsiTheme="minorHAnsi" w:cstheme="minorBidi"/>
                <w:noProof/>
                <w:sz w:val="22"/>
                <w:szCs w:val="22"/>
              </w:rPr>
              <w:tab/>
            </w:r>
            <w:r w:rsidR="00CE1DED" w:rsidRPr="00F5075B">
              <w:rPr>
                <w:rStyle w:val="Hyperlink"/>
                <w:noProof/>
              </w:rPr>
              <w:t>Nghiệp vụ xuất CDR file cho các giao dịch hàng ngày.</w:t>
            </w:r>
            <w:r w:rsidR="00CE1DED">
              <w:rPr>
                <w:noProof/>
                <w:webHidden/>
              </w:rPr>
              <w:tab/>
            </w:r>
            <w:r w:rsidR="00CE1DED">
              <w:rPr>
                <w:noProof/>
                <w:webHidden/>
              </w:rPr>
              <w:fldChar w:fldCharType="begin"/>
            </w:r>
            <w:r w:rsidR="00CE1DED">
              <w:rPr>
                <w:noProof/>
                <w:webHidden/>
              </w:rPr>
              <w:instrText xml:space="preserve"> PAGEREF _Toc58872459 \h </w:instrText>
            </w:r>
            <w:r w:rsidR="00CE1DED">
              <w:rPr>
                <w:noProof/>
                <w:webHidden/>
              </w:rPr>
            </w:r>
            <w:r w:rsidR="00CE1DED">
              <w:rPr>
                <w:noProof/>
                <w:webHidden/>
              </w:rPr>
              <w:fldChar w:fldCharType="separate"/>
            </w:r>
            <w:r w:rsidR="000744BB">
              <w:rPr>
                <w:noProof/>
                <w:webHidden/>
              </w:rPr>
              <w:t>98</w:t>
            </w:r>
            <w:r w:rsidR="00CE1DED">
              <w:rPr>
                <w:noProof/>
                <w:webHidden/>
              </w:rPr>
              <w:fldChar w:fldCharType="end"/>
            </w:r>
          </w:hyperlink>
        </w:p>
        <w:p w14:paraId="2BD412F4"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60" w:history="1">
            <w:r w:rsidR="00CE1DED" w:rsidRPr="00F5075B">
              <w:rPr>
                <w:rStyle w:val="Hyperlink"/>
                <w:noProof/>
              </w:rPr>
              <w:t>6.6</w:t>
            </w:r>
            <w:r w:rsidR="00CE1DED">
              <w:rPr>
                <w:rFonts w:asciiTheme="minorHAnsi" w:eastAsiaTheme="minorEastAsia" w:hAnsiTheme="minorHAnsi" w:cstheme="minorBidi"/>
                <w:noProof/>
                <w:sz w:val="22"/>
                <w:szCs w:val="22"/>
              </w:rPr>
              <w:tab/>
            </w:r>
            <w:r w:rsidR="00CE1DED" w:rsidRPr="00F5075B">
              <w:rPr>
                <w:rStyle w:val="Hyperlink"/>
                <w:noProof/>
              </w:rPr>
              <w:t>Nghiệp vụ cảnh báo</w:t>
            </w:r>
            <w:r w:rsidR="00CE1DED">
              <w:rPr>
                <w:noProof/>
                <w:webHidden/>
              </w:rPr>
              <w:tab/>
            </w:r>
            <w:r w:rsidR="00CE1DED">
              <w:rPr>
                <w:noProof/>
                <w:webHidden/>
              </w:rPr>
              <w:fldChar w:fldCharType="begin"/>
            </w:r>
            <w:r w:rsidR="00CE1DED">
              <w:rPr>
                <w:noProof/>
                <w:webHidden/>
              </w:rPr>
              <w:instrText xml:space="preserve"> PAGEREF _Toc58872460 \h </w:instrText>
            </w:r>
            <w:r w:rsidR="00CE1DED">
              <w:rPr>
                <w:noProof/>
                <w:webHidden/>
              </w:rPr>
            </w:r>
            <w:r w:rsidR="00CE1DED">
              <w:rPr>
                <w:noProof/>
                <w:webHidden/>
              </w:rPr>
              <w:fldChar w:fldCharType="separate"/>
            </w:r>
            <w:r w:rsidR="000744BB">
              <w:rPr>
                <w:noProof/>
                <w:webHidden/>
              </w:rPr>
              <w:t>101</w:t>
            </w:r>
            <w:r w:rsidR="00CE1DED">
              <w:rPr>
                <w:noProof/>
                <w:webHidden/>
              </w:rPr>
              <w:fldChar w:fldCharType="end"/>
            </w:r>
          </w:hyperlink>
        </w:p>
        <w:p w14:paraId="01E7F54F"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1" w:history="1">
            <w:r w:rsidR="00CE1DED" w:rsidRPr="00F5075B">
              <w:rPr>
                <w:rStyle w:val="Hyperlink"/>
                <w:noProof/>
              </w:rPr>
              <w:t>6.6.1</w:t>
            </w:r>
            <w:r w:rsidR="00CE1DED">
              <w:rPr>
                <w:rFonts w:asciiTheme="minorHAnsi" w:eastAsiaTheme="minorEastAsia" w:hAnsiTheme="minorHAnsi" w:cstheme="minorBidi"/>
                <w:noProof/>
                <w:sz w:val="22"/>
                <w:szCs w:val="22"/>
              </w:rPr>
              <w:tab/>
            </w:r>
            <w:r w:rsidR="00CE1DED" w:rsidRPr="00F5075B">
              <w:rPr>
                <w:rStyle w:val="Hyperlink"/>
                <w:noProof/>
              </w:rPr>
              <w:t>Nghiệp vụ tìm kiếm và hiển thị danh sách cảnh báo</w:t>
            </w:r>
            <w:r w:rsidR="00CE1DED">
              <w:rPr>
                <w:noProof/>
                <w:webHidden/>
              </w:rPr>
              <w:tab/>
            </w:r>
            <w:r w:rsidR="00CE1DED">
              <w:rPr>
                <w:noProof/>
                <w:webHidden/>
              </w:rPr>
              <w:fldChar w:fldCharType="begin"/>
            </w:r>
            <w:r w:rsidR="00CE1DED">
              <w:rPr>
                <w:noProof/>
                <w:webHidden/>
              </w:rPr>
              <w:instrText xml:space="preserve"> PAGEREF _Toc58872461 \h </w:instrText>
            </w:r>
            <w:r w:rsidR="00CE1DED">
              <w:rPr>
                <w:noProof/>
                <w:webHidden/>
              </w:rPr>
            </w:r>
            <w:r w:rsidR="00CE1DED">
              <w:rPr>
                <w:noProof/>
                <w:webHidden/>
              </w:rPr>
              <w:fldChar w:fldCharType="separate"/>
            </w:r>
            <w:r w:rsidR="000744BB">
              <w:rPr>
                <w:noProof/>
                <w:webHidden/>
              </w:rPr>
              <w:t>101</w:t>
            </w:r>
            <w:r w:rsidR="00CE1DED">
              <w:rPr>
                <w:noProof/>
                <w:webHidden/>
              </w:rPr>
              <w:fldChar w:fldCharType="end"/>
            </w:r>
          </w:hyperlink>
        </w:p>
        <w:p w14:paraId="3ABA82EF"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2" w:history="1">
            <w:r w:rsidR="00CE1DED" w:rsidRPr="00F5075B">
              <w:rPr>
                <w:rStyle w:val="Hyperlink"/>
                <w:noProof/>
              </w:rPr>
              <w:t>6.6.2</w:t>
            </w:r>
            <w:r w:rsidR="00CE1DED">
              <w:rPr>
                <w:rFonts w:asciiTheme="minorHAnsi" w:eastAsiaTheme="minorEastAsia" w:hAnsiTheme="minorHAnsi" w:cstheme="minorBidi"/>
                <w:noProof/>
                <w:sz w:val="22"/>
                <w:szCs w:val="22"/>
              </w:rPr>
              <w:tab/>
            </w:r>
            <w:r w:rsidR="00CE1DED" w:rsidRPr="00F5075B">
              <w:rPr>
                <w:rStyle w:val="Hyperlink"/>
                <w:noProof/>
              </w:rPr>
              <w:t>Nghiệp vụ cấu hình cảnh báo</w:t>
            </w:r>
            <w:r w:rsidR="00CE1DED">
              <w:rPr>
                <w:noProof/>
                <w:webHidden/>
              </w:rPr>
              <w:tab/>
            </w:r>
            <w:r w:rsidR="00CE1DED">
              <w:rPr>
                <w:noProof/>
                <w:webHidden/>
              </w:rPr>
              <w:fldChar w:fldCharType="begin"/>
            </w:r>
            <w:r w:rsidR="00CE1DED">
              <w:rPr>
                <w:noProof/>
                <w:webHidden/>
              </w:rPr>
              <w:instrText xml:space="preserve"> PAGEREF _Toc58872462 \h </w:instrText>
            </w:r>
            <w:r w:rsidR="00CE1DED">
              <w:rPr>
                <w:noProof/>
                <w:webHidden/>
              </w:rPr>
            </w:r>
            <w:r w:rsidR="00CE1DED">
              <w:rPr>
                <w:noProof/>
                <w:webHidden/>
              </w:rPr>
              <w:fldChar w:fldCharType="separate"/>
            </w:r>
            <w:r w:rsidR="000744BB">
              <w:rPr>
                <w:noProof/>
                <w:webHidden/>
              </w:rPr>
              <w:t>103</w:t>
            </w:r>
            <w:r w:rsidR="00CE1DED">
              <w:rPr>
                <w:noProof/>
                <w:webHidden/>
              </w:rPr>
              <w:fldChar w:fldCharType="end"/>
            </w:r>
          </w:hyperlink>
        </w:p>
        <w:p w14:paraId="203DDD40"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3" w:history="1">
            <w:r w:rsidR="00CE1DED" w:rsidRPr="00F5075B">
              <w:rPr>
                <w:rStyle w:val="Hyperlink"/>
                <w:noProof/>
              </w:rPr>
              <w:t>6.6.3</w:t>
            </w:r>
            <w:r w:rsidR="00CE1DED">
              <w:rPr>
                <w:rFonts w:asciiTheme="minorHAnsi" w:eastAsiaTheme="minorEastAsia" w:hAnsiTheme="minorHAnsi" w:cstheme="minorBidi"/>
                <w:noProof/>
                <w:sz w:val="22"/>
                <w:szCs w:val="22"/>
              </w:rPr>
              <w:tab/>
            </w:r>
            <w:r w:rsidR="00CE1DED" w:rsidRPr="00F5075B">
              <w:rPr>
                <w:rStyle w:val="Hyperlink"/>
                <w:noProof/>
              </w:rPr>
              <w:t>Nghiệp vụ gửi email/sms cảnh báo hệ thống</w:t>
            </w:r>
            <w:r w:rsidR="00CE1DED">
              <w:rPr>
                <w:noProof/>
                <w:webHidden/>
              </w:rPr>
              <w:tab/>
            </w:r>
            <w:r w:rsidR="00CE1DED">
              <w:rPr>
                <w:noProof/>
                <w:webHidden/>
              </w:rPr>
              <w:fldChar w:fldCharType="begin"/>
            </w:r>
            <w:r w:rsidR="00CE1DED">
              <w:rPr>
                <w:noProof/>
                <w:webHidden/>
              </w:rPr>
              <w:instrText xml:space="preserve"> PAGEREF _Toc58872463 \h </w:instrText>
            </w:r>
            <w:r w:rsidR="00CE1DED">
              <w:rPr>
                <w:noProof/>
                <w:webHidden/>
              </w:rPr>
            </w:r>
            <w:r w:rsidR="00CE1DED">
              <w:rPr>
                <w:noProof/>
                <w:webHidden/>
              </w:rPr>
              <w:fldChar w:fldCharType="separate"/>
            </w:r>
            <w:r w:rsidR="000744BB">
              <w:rPr>
                <w:noProof/>
                <w:webHidden/>
              </w:rPr>
              <w:t>105</w:t>
            </w:r>
            <w:r w:rsidR="00CE1DED">
              <w:rPr>
                <w:noProof/>
                <w:webHidden/>
              </w:rPr>
              <w:fldChar w:fldCharType="end"/>
            </w:r>
          </w:hyperlink>
        </w:p>
        <w:p w14:paraId="005DA33D"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64" w:history="1">
            <w:r w:rsidR="00CE1DED" w:rsidRPr="00F5075B">
              <w:rPr>
                <w:rStyle w:val="Hyperlink"/>
                <w:noProof/>
              </w:rPr>
              <w:t>6.7</w:t>
            </w:r>
            <w:r w:rsidR="00CE1DED">
              <w:rPr>
                <w:rFonts w:asciiTheme="minorHAnsi" w:eastAsiaTheme="minorEastAsia" w:hAnsiTheme="minorHAnsi" w:cstheme="minorBidi"/>
                <w:noProof/>
                <w:sz w:val="22"/>
                <w:szCs w:val="22"/>
              </w:rPr>
              <w:tab/>
            </w:r>
            <w:r w:rsidR="00CE1DED" w:rsidRPr="00F5075B">
              <w:rPr>
                <w:rStyle w:val="Hyperlink"/>
                <w:noProof/>
              </w:rPr>
              <w:t>Nghiệp vụ báo cáo</w:t>
            </w:r>
            <w:r w:rsidR="00CE1DED">
              <w:rPr>
                <w:noProof/>
                <w:webHidden/>
              </w:rPr>
              <w:tab/>
            </w:r>
            <w:r w:rsidR="00CE1DED">
              <w:rPr>
                <w:noProof/>
                <w:webHidden/>
              </w:rPr>
              <w:fldChar w:fldCharType="begin"/>
            </w:r>
            <w:r w:rsidR="00CE1DED">
              <w:rPr>
                <w:noProof/>
                <w:webHidden/>
              </w:rPr>
              <w:instrText xml:space="preserve"> PAGEREF _Toc58872464 \h </w:instrText>
            </w:r>
            <w:r w:rsidR="00CE1DED">
              <w:rPr>
                <w:noProof/>
                <w:webHidden/>
              </w:rPr>
            </w:r>
            <w:r w:rsidR="00CE1DED">
              <w:rPr>
                <w:noProof/>
                <w:webHidden/>
              </w:rPr>
              <w:fldChar w:fldCharType="separate"/>
            </w:r>
            <w:r w:rsidR="000744BB">
              <w:rPr>
                <w:noProof/>
                <w:webHidden/>
              </w:rPr>
              <w:t>107</w:t>
            </w:r>
            <w:r w:rsidR="00CE1DED">
              <w:rPr>
                <w:noProof/>
                <w:webHidden/>
              </w:rPr>
              <w:fldChar w:fldCharType="end"/>
            </w:r>
          </w:hyperlink>
        </w:p>
        <w:p w14:paraId="234C1D79"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5" w:history="1">
            <w:r w:rsidR="00CE1DED" w:rsidRPr="00F5075B">
              <w:rPr>
                <w:rStyle w:val="Hyperlink"/>
                <w:noProof/>
              </w:rPr>
              <w:t>6.7.1</w:t>
            </w:r>
            <w:r w:rsidR="00CE1DED">
              <w:rPr>
                <w:rFonts w:asciiTheme="minorHAnsi" w:eastAsiaTheme="minorEastAsia" w:hAnsiTheme="minorHAnsi" w:cstheme="minorBidi"/>
                <w:noProof/>
                <w:sz w:val="22"/>
                <w:szCs w:val="22"/>
              </w:rPr>
              <w:tab/>
            </w:r>
            <w:r w:rsidR="00CE1DED" w:rsidRPr="00F5075B">
              <w:rPr>
                <w:rStyle w:val="Hyperlink"/>
                <w:noProof/>
              </w:rPr>
              <w:t>Nghiệp vụ hiển thị báo cáo chi tiết</w:t>
            </w:r>
            <w:r w:rsidR="00CE1DED">
              <w:rPr>
                <w:noProof/>
                <w:webHidden/>
              </w:rPr>
              <w:tab/>
            </w:r>
            <w:r w:rsidR="00CE1DED">
              <w:rPr>
                <w:noProof/>
                <w:webHidden/>
              </w:rPr>
              <w:fldChar w:fldCharType="begin"/>
            </w:r>
            <w:r w:rsidR="00CE1DED">
              <w:rPr>
                <w:noProof/>
                <w:webHidden/>
              </w:rPr>
              <w:instrText xml:space="preserve"> PAGEREF _Toc58872465 \h </w:instrText>
            </w:r>
            <w:r w:rsidR="00CE1DED">
              <w:rPr>
                <w:noProof/>
                <w:webHidden/>
              </w:rPr>
            </w:r>
            <w:r w:rsidR="00CE1DED">
              <w:rPr>
                <w:noProof/>
                <w:webHidden/>
              </w:rPr>
              <w:fldChar w:fldCharType="separate"/>
            </w:r>
            <w:r w:rsidR="000744BB">
              <w:rPr>
                <w:noProof/>
                <w:webHidden/>
              </w:rPr>
              <w:t>107</w:t>
            </w:r>
            <w:r w:rsidR="00CE1DED">
              <w:rPr>
                <w:noProof/>
                <w:webHidden/>
              </w:rPr>
              <w:fldChar w:fldCharType="end"/>
            </w:r>
          </w:hyperlink>
        </w:p>
        <w:p w14:paraId="3A137B48"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6" w:history="1">
            <w:r w:rsidR="00CE1DED" w:rsidRPr="00F5075B">
              <w:rPr>
                <w:rStyle w:val="Hyperlink"/>
                <w:noProof/>
              </w:rPr>
              <w:t>6.7.2</w:t>
            </w:r>
            <w:r w:rsidR="00CE1DED">
              <w:rPr>
                <w:rFonts w:asciiTheme="minorHAnsi" w:eastAsiaTheme="minorEastAsia" w:hAnsiTheme="minorHAnsi" w:cstheme="minorBidi"/>
                <w:noProof/>
                <w:sz w:val="22"/>
                <w:szCs w:val="22"/>
              </w:rPr>
              <w:tab/>
            </w:r>
            <w:r w:rsidR="00CE1DED" w:rsidRPr="00F5075B">
              <w:rPr>
                <w:rStyle w:val="Hyperlink"/>
                <w:noProof/>
              </w:rPr>
              <w:t>Nghiệp vụ xuất báo cáo chi tiết</w:t>
            </w:r>
            <w:r w:rsidR="00CE1DED">
              <w:rPr>
                <w:noProof/>
                <w:webHidden/>
              </w:rPr>
              <w:tab/>
            </w:r>
            <w:r w:rsidR="00CE1DED">
              <w:rPr>
                <w:noProof/>
                <w:webHidden/>
              </w:rPr>
              <w:fldChar w:fldCharType="begin"/>
            </w:r>
            <w:r w:rsidR="00CE1DED">
              <w:rPr>
                <w:noProof/>
                <w:webHidden/>
              </w:rPr>
              <w:instrText xml:space="preserve"> PAGEREF _Toc58872466 \h </w:instrText>
            </w:r>
            <w:r w:rsidR="00CE1DED">
              <w:rPr>
                <w:noProof/>
                <w:webHidden/>
              </w:rPr>
            </w:r>
            <w:r w:rsidR="00CE1DED">
              <w:rPr>
                <w:noProof/>
                <w:webHidden/>
              </w:rPr>
              <w:fldChar w:fldCharType="separate"/>
            </w:r>
            <w:r w:rsidR="000744BB">
              <w:rPr>
                <w:noProof/>
                <w:webHidden/>
              </w:rPr>
              <w:t>109</w:t>
            </w:r>
            <w:r w:rsidR="00CE1DED">
              <w:rPr>
                <w:noProof/>
                <w:webHidden/>
              </w:rPr>
              <w:fldChar w:fldCharType="end"/>
            </w:r>
          </w:hyperlink>
        </w:p>
        <w:p w14:paraId="186D5698"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7" w:history="1">
            <w:r w:rsidR="00CE1DED" w:rsidRPr="00F5075B">
              <w:rPr>
                <w:rStyle w:val="Hyperlink"/>
                <w:noProof/>
              </w:rPr>
              <w:t>6.7.3</w:t>
            </w:r>
            <w:r w:rsidR="00CE1DED">
              <w:rPr>
                <w:rFonts w:asciiTheme="minorHAnsi" w:eastAsiaTheme="minorEastAsia" w:hAnsiTheme="minorHAnsi" w:cstheme="minorBidi"/>
                <w:noProof/>
                <w:sz w:val="22"/>
                <w:szCs w:val="22"/>
              </w:rPr>
              <w:tab/>
            </w:r>
            <w:r w:rsidR="00CE1DED" w:rsidRPr="00F5075B">
              <w:rPr>
                <w:rStyle w:val="Hyperlink"/>
                <w:noProof/>
              </w:rPr>
              <w:t>Nghiệp vụ cấu hình báo cáo</w:t>
            </w:r>
            <w:r w:rsidR="00CE1DED">
              <w:rPr>
                <w:noProof/>
                <w:webHidden/>
              </w:rPr>
              <w:tab/>
            </w:r>
            <w:r w:rsidR="00CE1DED">
              <w:rPr>
                <w:noProof/>
                <w:webHidden/>
              </w:rPr>
              <w:fldChar w:fldCharType="begin"/>
            </w:r>
            <w:r w:rsidR="00CE1DED">
              <w:rPr>
                <w:noProof/>
                <w:webHidden/>
              </w:rPr>
              <w:instrText xml:space="preserve"> PAGEREF _Toc58872467 \h </w:instrText>
            </w:r>
            <w:r w:rsidR="00CE1DED">
              <w:rPr>
                <w:noProof/>
                <w:webHidden/>
              </w:rPr>
            </w:r>
            <w:r w:rsidR="00CE1DED">
              <w:rPr>
                <w:noProof/>
                <w:webHidden/>
              </w:rPr>
              <w:fldChar w:fldCharType="separate"/>
            </w:r>
            <w:r w:rsidR="000744BB">
              <w:rPr>
                <w:noProof/>
                <w:webHidden/>
              </w:rPr>
              <w:t>111</w:t>
            </w:r>
            <w:r w:rsidR="00CE1DED">
              <w:rPr>
                <w:noProof/>
                <w:webHidden/>
              </w:rPr>
              <w:fldChar w:fldCharType="end"/>
            </w:r>
          </w:hyperlink>
        </w:p>
        <w:p w14:paraId="359FCC1A"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8" w:history="1">
            <w:r w:rsidR="00CE1DED" w:rsidRPr="00F5075B">
              <w:rPr>
                <w:rStyle w:val="Hyperlink"/>
                <w:noProof/>
              </w:rPr>
              <w:t>6.7.4</w:t>
            </w:r>
            <w:r w:rsidR="00CE1DED">
              <w:rPr>
                <w:rFonts w:asciiTheme="minorHAnsi" w:eastAsiaTheme="minorEastAsia" w:hAnsiTheme="minorHAnsi" w:cstheme="minorBidi"/>
                <w:noProof/>
                <w:sz w:val="22"/>
                <w:szCs w:val="22"/>
              </w:rPr>
              <w:tab/>
            </w:r>
            <w:r w:rsidR="00CE1DED" w:rsidRPr="00F5075B">
              <w:rPr>
                <w:rStyle w:val="Hyperlink"/>
                <w:noProof/>
              </w:rPr>
              <w:t>Nghiệp vụ gửi báo cáo qua email</w:t>
            </w:r>
            <w:r w:rsidR="00CE1DED">
              <w:rPr>
                <w:noProof/>
                <w:webHidden/>
              </w:rPr>
              <w:tab/>
            </w:r>
            <w:r w:rsidR="00CE1DED">
              <w:rPr>
                <w:noProof/>
                <w:webHidden/>
              </w:rPr>
              <w:fldChar w:fldCharType="begin"/>
            </w:r>
            <w:r w:rsidR="00CE1DED">
              <w:rPr>
                <w:noProof/>
                <w:webHidden/>
              </w:rPr>
              <w:instrText xml:space="preserve"> PAGEREF _Toc58872468 \h </w:instrText>
            </w:r>
            <w:r w:rsidR="00CE1DED">
              <w:rPr>
                <w:noProof/>
                <w:webHidden/>
              </w:rPr>
            </w:r>
            <w:r w:rsidR="00CE1DED">
              <w:rPr>
                <w:noProof/>
                <w:webHidden/>
              </w:rPr>
              <w:fldChar w:fldCharType="separate"/>
            </w:r>
            <w:r w:rsidR="000744BB">
              <w:rPr>
                <w:noProof/>
                <w:webHidden/>
              </w:rPr>
              <w:t>113</w:t>
            </w:r>
            <w:r w:rsidR="00CE1DED">
              <w:rPr>
                <w:noProof/>
                <w:webHidden/>
              </w:rPr>
              <w:fldChar w:fldCharType="end"/>
            </w:r>
          </w:hyperlink>
        </w:p>
        <w:p w14:paraId="4E65D4D7"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69" w:history="1">
            <w:r w:rsidR="00CE1DED" w:rsidRPr="00F5075B">
              <w:rPr>
                <w:rStyle w:val="Hyperlink"/>
                <w:noProof/>
              </w:rPr>
              <w:t>6.7.5</w:t>
            </w:r>
            <w:r w:rsidR="00CE1DED">
              <w:rPr>
                <w:rFonts w:asciiTheme="minorHAnsi" w:eastAsiaTheme="minorEastAsia" w:hAnsiTheme="minorHAnsi" w:cstheme="minorBidi"/>
                <w:noProof/>
                <w:sz w:val="22"/>
                <w:szCs w:val="22"/>
              </w:rPr>
              <w:tab/>
            </w:r>
            <w:r w:rsidR="00CE1DED" w:rsidRPr="00F5075B">
              <w:rPr>
                <w:rStyle w:val="Hyperlink"/>
                <w:noProof/>
              </w:rPr>
              <w:t>Danh mục báo cáo</w:t>
            </w:r>
            <w:r w:rsidR="00CE1DED">
              <w:rPr>
                <w:noProof/>
                <w:webHidden/>
              </w:rPr>
              <w:tab/>
            </w:r>
            <w:r w:rsidR="00CE1DED">
              <w:rPr>
                <w:noProof/>
                <w:webHidden/>
              </w:rPr>
              <w:fldChar w:fldCharType="begin"/>
            </w:r>
            <w:r w:rsidR="00CE1DED">
              <w:rPr>
                <w:noProof/>
                <w:webHidden/>
              </w:rPr>
              <w:instrText xml:space="preserve"> PAGEREF _Toc58872469 \h </w:instrText>
            </w:r>
            <w:r w:rsidR="00CE1DED">
              <w:rPr>
                <w:noProof/>
                <w:webHidden/>
              </w:rPr>
            </w:r>
            <w:r w:rsidR="00CE1DED">
              <w:rPr>
                <w:noProof/>
                <w:webHidden/>
              </w:rPr>
              <w:fldChar w:fldCharType="separate"/>
            </w:r>
            <w:r w:rsidR="000744BB">
              <w:rPr>
                <w:noProof/>
                <w:webHidden/>
              </w:rPr>
              <w:t>114</w:t>
            </w:r>
            <w:r w:rsidR="00CE1DED">
              <w:rPr>
                <w:noProof/>
                <w:webHidden/>
              </w:rPr>
              <w:fldChar w:fldCharType="end"/>
            </w:r>
          </w:hyperlink>
        </w:p>
        <w:p w14:paraId="33A31C51"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470" w:history="1">
            <w:r w:rsidR="00CE1DED" w:rsidRPr="00F5075B">
              <w:rPr>
                <w:rStyle w:val="Hyperlink"/>
                <w:noProof/>
              </w:rPr>
              <w:t>7.</w:t>
            </w:r>
            <w:r w:rsidR="00CE1DED">
              <w:rPr>
                <w:rFonts w:asciiTheme="minorHAnsi" w:eastAsiaTheme="minorEastAsia" w:hAnsiTheme="minorHAnsi" w:cstheme="minorBidi"/>
                <w:noProof/>
                <w:sz w:val="22"/>
                <w:szCs w:val="22"/>
              </w:rPr>
              <w:tab/>
            </w:r>
            <w:r w:rsidR="00CE1DED" w:rsidRPr="00F5075B">
              <w:rPr>
                <w:rStyle w:val="Hyperlink"/>
                <w:noProof/>
              </w:rPr>
              <w:t>Yêu cầu chức năng</w:t>
            </w:r>
            <w:r w:rsidR="00CE1DED">
              <w:rPr>
                <w:noProof/>
                <w:webHidden/>
              </w:rPr>
              <w:tab/>
            </w:r>
            <w:r w:rsidR="00CE1DED">
              <w:rPr>
                <w:noProof/>
                <w:webHidden/>
              </w:rPr>
              <w:fldChar w:fldCharType="begin"/>
            </w:r>
            <w:r w:rsidR="00CE1DED">
              <w:rPr>
                <w:noProof/>
                <w:webHidden/>
              </w:rPr>
              <w:instrText xml:space="preserve"> PAGEREF _Toc58872470 \h </w:instrText>
            </w:r>
            <w:r w:rsidR="00CE1DED">
              <w:rPr>
                <w:noProof/>
                <w:webHidden/>
              </w:rPr>
            </w:r>
            <w:r w:rsidR="00CE1DED">
              <w:rPr>
                <w:noProof/>
                <w:webHidden/>
              </w:rPr>
              <w:fldChar w:fldCharType="separate"/>
            </w:r>
            <w:r w:rsidR="000744BB">
              <w:rPr>
                <w:noProof/>
                <w:webHidden/>
              </w:rPr>
              <w:t>115</w:t>
            </w:r>
            <w:r w:rsidR="00CE1DED">
              <w:rPr>
                <w:noProof/>
                <w:webHidden/>
              </w:rPr>
              <w:fldChar w:fldCharType="end"/>
            </w:r>
          </w:hyperlink>
        </w:p>
        <w:p w14:paraId="13820B99"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71" w:history="1">
            <w:r w:rsidR="00CE1DED" w:rsidRPr="00F5075B">
              <w:rPr>
                <w:rStyle w:val="Hyperlink"/>
                <w:noProof/>
              </w:rPr>
              <w:t>7.1</w:t>
            </w:r>
            <w:r w:rsidR="00CE1DED">
              <w:rPr>
                <w:rFonts w:asciiTheme="minorHAnsi" w:eastAsiaTheme="minorEastAsia" w:hAnsiTheme="minorHAnsi" w:cstheme="minorBidi"/>
                <w:noProof/>
                <w:sz w:val="22"/>
                <w:szCs w:val="22"/>
              </w:rPr>
              <w:tab/>
            </w:r>
            <w:r w:rsidR="00CE1DED" w:rsidRPr="00F5075B">
              <w:rPr>
                <w:rStyle w:val="Hyperlink"/>
                <w:noProof/>
              </w:rPr>
              <w:t>Phân hệ quản trị hệ thống</w:t>
            </w:r>
            <w:r w:rsidR="00CE1DED">
              <w:rPr>
                <w:noProof/>
                <w:webHidden/>
              </w:rPr>
              <w:tab/>
            </w:r>
            <w:r w:rsidR="00CE1DED">
              <w:rPr>
                <w:noProof/>
                <w:webHidden/>
              </w:rPr>
              <w:fldChar w:fldCharType="begin"/>
            </w:r>
            <w:r w:rsidR="00CE1DED">
              <w:rPr>
                <w:noProof/>
                <w:webHidden/>
              </w:rPr>
              <w:instrText xml:space="preserve"> PAGEREF _Toc58872471 \h </w:instrText>
            </w:r>
            <w:r w:rsidR="00CE1DED">
              <w:rPr>
                <w:noProof/>
                <w:webHidden/>
              </w:rPr>
            </w:r>
            <w:r w:rsidR="00CE1DED">
              <w:rPr>
                <w:noProof/>
                <w:webHidden/>
              </w:rPr>
              <w:fldChar w:fldCharType="separate"/>
            </w:r>
            <w:r w:rsidR="000744BB">
              <w:rPr>
                <w:noProof/>
                <w:webHidden/>
              </w:rPr>
              <w:t>115</w:t>
            </w:r>
            <w:r w:rsidR="00CE1DED">
              <w:rPr>
                <w:noProof/>
                <w:webHidden/>
              </w:rPr>
              <w:fldChar w:fldCharType="end"/>
            </w:r>
          </w:hyperlink>
        </w:p>
        <w:p w14:paraId="7F039A9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2" w:history="1">
            <w:r w:rsidR="00CE1DED" w:rsidRPr="00F5075B">
              <w:rPr>
                <w:rStyle w:val="Hyperlink"/>
                <w:noProof/>
              </w:rPr>
              <w:t>7.1.1</w:t>
            </w:r>
            <w:r w:rsidR="00CE1DED">
              <w:rPr>
                <w:rFonts w:asciiTheme="minorHAnsi" w:eastAsiaTheme="minorEastAsia" w:hAnsiTheme="minorHAnsi" w:cstheme="minorBidi"/>
                <w:noProof/>
                <w:sz w:val="22"/>
                <w:szCs w:val="22"/>
              </w:rPr>
              <w:tab/>
            </w:r>
            <w:r w:rsidR="00CE1DED" w:rsidRPr="00F5075B">
              <w:rPr>
                <w:rStyle w:val="Hyperlink"/>
                <w:noProof/>
              </w:rPr>
              <w:t>Chức năng quản lý người dùng</w:t>
            </w:r>
            <w:r w:rsidR="00CE1DED">
              <w:rPr>
                <w:noProof/>
                <w:webHidden/>
              </w:rPr>
              <w:tab/>
            </w:r>
            <w:r w:rsidR="00CE1DED">
              <w:rPr>
                <w:noProof/>
                <w:webHidden/>
              </w:rPr>
              <w:fldChar w:fldCharType="begin"/>
            </w:r>
            <w:r w:rsidR="00CE1DED">
              <w:rPr>
                <w:noProof/>
                <w:webHidden/>
              </w:rPr>
              <w:instrText xml:space="preserve"> PAGEREF _Toc58872472 \h </w:instrText>
            </w:r>
            <w:r w:rsidR="00CE1DED">
              <w:rPr>
                <w:noProof/>
                <w:webHidden/>
              </w:rPr>
            </w:r>
            <w:r w:rsidR="00CE1DED">
              <w:rPr>
                <w:noProof/>
                <w:webHidden/>
              </w:rPr>
              <w:fldChar w:fldCharType="separate"/>
            </w:r>
            <w:r w:rsidR="000744BB">
              <w:rPr>
                <w:noProof/>
                <w:webHidden/>
              </w:rPr>
              <w:t>115</w:t>
            </w:r>
            <w:r w:rsidR="00CE1DED">
              <w:rPr>
                <w:noProof/>
                <w:webHidden/>
              </w:rPr>
              <w:fldChar w:fldCharType="end"/>
            </w:r>
          </w:hyperlink>
        </w:p>
        <w:p w14:paraId="484E5A90"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3" w:history="1">
            <w:r w:rsidR="00CE1DED" w:rsidRPr="00F5075B">
              <w:rPr>
                <w:rStyle w:val="Hyperlink"/>
                <w:noProof/>
              </w:rPr>
              <w:t>7.1.2</w:t>
            </w:r>
            <w:r w:rsidR="00CE1DED">
              <w:rPr>
                <w:rFonts w:asciiTheme="minorHAnsi" w:eastAsiaTheme="minorEastAsia" w:hAnsiTheme="minorHAnsi" w:cstheme="minorBidi"/>
                <w:noProof/>
                <w:sz w:val="22"/>
                <w:szCs w:val="22"/>
              </w:rPr>
              <w:tab/>
            </w:r>
            <w:r w:rsidR="00CE1DED" w:rsidRPr="00F5075B">
              <w:rPr>
                <w:rStyle w:val="Hyperlink"/>
                <w:noProof/>
              </w:rPr>
              <w:t>Chức năng quản lý nhóm</w:t>
            </w:r>
            <w:r w:rsidR="00CE1DED">
              <w:rPr>
                <w:noProof/>
                <w:webHidden/>
              </w:rPr>
              <w:tab/>
            </w:r>
            <w:r w:rsidR="00CE1DED">
              <w:rPr>
                <w:noProof/>
                <w:webHidden/>
              </w:rPr>
              <w:fldChar w:fldCharType="begin"/>
            </w:r>
            <w:r w:rsidR="00CE1DED">
              <w:rPr>
                <w:noProof/>
                <w:webHidden/>
              </w:rPr>
              <w:instrText xml:space="preserve"> PAGEREF _Toc58872473 \h </w:instrText>
            </w:r>
            <w:r w:rsidR="00CE1DED">
              <w:rPr>
                <w:noProof/>
                <w:webHidden/>
              </w:rPr>
            </w:r>
            <w:r w:rsidR="00CE1DED">
              <w:rPr>
                <w:noProof/>
                <w:webHidden/>
              </w:rPr>
              <w:fldChar w:fldCharType="separate"/>
            </w:r>
            <w:r w:rsidR="000744BB">
              <w:rPr>
                <w:noProof/>
                <w:webHidden/>
              </w:rPr>
              <w:t>119</w:t>
            </w:r>
            <w:r w:rsidR="00CE1DED">
              <w:rPr>
                <w:noProof/>
                <w:webHidden/>
              </w:rPr>
              <w:fldChar w:fldCharType="end"/>
            </w:r>
          </w:hyperlink>
        </w:p>
        <w:p w14:paraId="00F519B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4" w:history="1">
            <w:r w:rsidR="00CE1DED" w:rsidRPr="00F5075B">
              <w:rPr>
                <w:rStyle w:val="Hyperlink"/>
                <w:noProof/>
              </w:rPr>
              <w:t>7.1.3</w:t>
            </w:r>
            <w:r w:rsidR="00CE1DED">
              <w:rPr>
                <w:rFonts w:asciiTheme="minorHAnsi" w:eastAsiaTheme="minorEastAsia" w:hAnsiTheme="minorHAnsi" w:cstheme="minorBidi"/>
                <w:noProof/>
                <w:sz w:val="22"/>
                <w:szCs w:val="22"/>
              </w:rPr>
              <w:tab/>
            </w:r>
            <w:r w:rsidR="00CE1DED" w:rsidRPr="00F5075B">
              <w:rPr>
                <w:rStyle w:val="Hyperlink"/>
                <w:noProof/>
              </w:rPr>
              <w:t>Chức năng quản lý vai trò</w:t>
            </w:r>
            <w:r w:rsidR="00CE1DED">
              <w:rPr>
                <w:noProof/>
                <w:webHidden/>
              </w:rPr>
              <w:tab/>
            </w:r>
            <w:r w:rsidR="00CE1DED">
              <w:rPr>
                <w:noProof/>
                <w:webHidden/>
              </w:rPr>
              <w:fldChar w:fldCharType="begin"/>
            </w:r>
            <w:r w:rsidR="00CE1DED">
              <w:rPr>
                <w:noProof/>
                <w:webHidden/>
              </w:rPr>
              <w:instrText xml:space="preserve"> PAGEREF _Toc58872474 \h </w:instrText>
            </w:r>
            <w:r w:rsidR="00CE1DED">
              <w:rPr>
                <w:noProof/>
                <w:webHidden/>
              </w:rPr>
            </w:r>
            <w:r w:rsidR="00CE1DED">
              <w:rPr>
                <w:noProof/>
                <w:webHidden/>
              </w:rPr>
              <w:fldChar w:fldCharType="separate"/>
            </w:r>
            <w:r w:rsidR="000744BB">
              <w:rPr>
                <w:noProof/>
                <w:webHidden/>
              </w:rPr>
              <w:t>121</w:t>
            </w:r>
            <w:r w:rsidR="00CE1DED">
              <w:rPr>
                <w:noProof/>
                <w:webHidden/>
              </w:rPr>
              <w:fldChar w:fldCharType="end"/>
            </w:r>
          </w:hyperlink>
        </w:p>
        <w:p w14:paraId="55E814F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5" w:history="1">
            <w:r w:rsidR="00CE1DED" w:rsidRPr="00F5075B">
              <w:rPr>
                <w:rStyle w:val="Hyperlink"/>
                <w:noProof/>
              </w:rPr>
              <w:t>7.1.4</w:t>
            </w:r>
            <w:r w:rsidR="00CE1DED">
              <w:rPr>
                <w:rFonts w:asciiTheme="minorHAnsi" w:eastAsiaTheme="minorEastAsia" w:hAnsiTheme="minorHAnsi" w:cstheme="minorBidi"/>
                <w:noProof/>
                <w:sz w:val="22"/>
                <w:szCs w:val="22"/>
              </w:rPr>
              <w:tab/>
            </w:r>
            <w:r w:rsidR="00CE1DED" w:rsidRPr="00F5075B">
              <w:rPr>
                <w:rStyle w:val="Hyperlink"/>
                <w:noProof/>
              </w:rPr>
              <w:t>Chức năng quản lý phân quyền</w:t>
            </w:r>
            <w:r w:rsidR="00CE1DED">
              <w:rPr>
                <w:noProof/>
                <w:webHidden/>
              </w:rPr>
              <w:tab/>
            </w:r>
            <w:r w:rsidR="00CE1DED">
              <w:rPr>
                <w:noProof/>
                <w:webHidden/>
              </w:rPr>
              <w:fldChar w:fldCharType="begin"/>
            </w:r>
            <w:r w:rsidR="00CE1DED">
              <w:rPr>
                <w:noProof/>
                <w:webHidden/>
              </w:rPr>
              <w:instrText xml:space="preserve"> PAGEREF _Toc58872475 \h </w:instrText>
            </w:r>
            <w:r w:rsidR="00CE1DED">
              <w:rPr>
                <w:noProof/>
                <w:webHidden/>
              </w:rPr>
            </w:r>
            <w:r w:rsidR="00CE1DED">
              <w:rPr>
                <w:noProof/>
                <w:webHidden/>
              </w:rPr>
              <w:fldChar w:fldCharType="separate"/>
            </w:r>
            <w:r w:rsidR="000744BB">
              <w:rPr>
                <w:noProof/>
                <w:webHidden/>
              </w:rPr>
              <w:t>123</w:t>
            </w:r>
            <w:r w:rsidR="00CE1DED">
              <w:rPr>
                <w:noProof/>
                <w:webHidden/>
              </w:rPr>
              <w:fldChar w:fldCharType="end"/>
            </w:r>
          </w:hyperlink>
        </w:p>
        <w:p w14:paraId="437903E6"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6" w:history="1">
            <w:r w:rsidR="00CE1DED" w:rsidRPr="00F5075B">
              <w:rPr>
                <w:rStyle w:val="Hyperlink"/>
                <w:noProof/>
              </w:rPr>
              <w:t>7.1.5</w:t>
            </w:r>
            <w:r w:rsidR="00CE1DED">
              <w:rPr>
                <w:rFonts w:asciiTheme="minorHAnsi" w:eastAsiaTheme="minorEastAsia" w:hAnsiTheme="minorHAnsi" w:cstheme="minorBidi"/>
                <w:noProof/>
                <w:sz w:val="22"/>
                <w:szCs w:val="22"/>
              </w:rPr>
              <w:tab/>
            </w:r>
            <w:r w:rsidR="00CE1DED" w:rsidRPr="00F5075B">
              <w:rPr>
                <w:rStyle w:val="Hyperlink"/>
                <w:noProof/>
              </w:rPr>
              <w:t>Chức năng cấu hình hệ thống</w:t>
            </w:r>
            <w:r w:rsidR="00CE1DED">
              <w:rPr>
                <w:noProof/>
                <w:webHidden/>
              </w:rPr>
              <w:tab/>
            </w:r>
            <w:r w:rsidR="00CE1DED">
              <w:rPr>
                <w:noProof/>
                <w:webHidden/>
              </w:rPr>
              <w:fldChar w:fldCharType="begin"/>
            </w:r>
            <w:r w:rsidR="00CE1DED">
              <w:rPr>
                <w:noProof/>
                <w:webHidden/>
              </w:rPr>
              <w:instrText xml:space="preserve"> PAGEREF _Toc58872476 \h </w:instrText>
            </w:r>
            <w:r w:rsidR="00CE1DED">
              <w:rPr>
                <w:noProof/>
                <w:webHidden/>
              </w:rPr>
            </w:r>
            <w:r w:rsidR="00CE1DED">
              <w:rPr>
                <w:noProof/>
                <w:webHidden/>
              </w:rPr>
              <w:fldChar w:fldCharType="separate"/>
            </w:r>
            <w:r w:rsidR="000744BB">
              <w:rPr>
                <w:noProof/>
                <w:webHidden/>
              </w:rPr>
              <w:t>124</w:t>
            </w:r>
            <w:r w:rsidR="00CE1DED">
              <w:rPr>
                <w:noProof/>
                <w:webHidden/>
              </w:rPr>
              <w:fldChar w:fldCharType="end"/>
            </w:r>
          </w:hyperlink>
        </w:p>
        <w:p w14:paraId="14976E64"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77" w:history="1">
            <w:r w:rsidR="00CE1DED" w:rsidRPr="00F5075B">
              <w:rPr>
                <w:rStyle w:val="Hyperlink"/>
                <w:noProof/>
              </w:rPr>
              <w:t>7.2</w:t>
            </w:r>
            <w:r w:rsidR="00CE1DED">
              <w:rPr>
                <w:rFonts w:asciiTheme="minorHAnsi" w:eastAsiaTheme="minorEastAsia" w:hAnsiTheme="minorHAnsi" w:cstheme="minorBidi"/>
                <w:noProof/>
                <w:sz w:val="22"/>
                <w:szCs w:val="22"/>
              </w:rPr>
              <w:tab/>
            </w:r>
            <w:r w:rsidR="00CE1DED" w:rsidRPr="00F5075B">
              <w:rPr>
                <w:rStyle w:val="Hyperlink"/>
                <w:noProof/>
              </w:rPr>
              <w:t>Phân hệ gateway</w:t>
            </w:r>
            <w:r w:rsidR="00CE1DED">
              <w:rPr>
                <w:noProof/>
                <w:webHidden/>
              </w:rPr>
              <w:tab/>
            </w:r>
            <w:r w:rsidR="00CE1DED">
              <w:rPr>
                <w:noProof/>
                <w:webHidden/>
              </w:rPr>
              <w:fldChar w:fldCharType="begin"/>
            </w:r>
            <w:r w:rsidR="00CE1DED">
              <w:rPr>
                <w:noProof/>
                <w:webHidden/>
              </w:rPr>
              <w:instrText xml:space="preserve"> PAGEREF _Toc58872477 \h </w:instrText>
            </w:r>
            <w:r w:rsidR="00CE1DED">
              <w:rPr>
                <w:noProof/>
                <w:webHidden/>
              </w:rPr>
            </w:r>
            <w:r w:rsidR="00CE1DED">
              <w:rPr>
                <w:noProof/>
                <w:webHidden/>
              </w:rPr>
              <w:fldChar w:fldCharType="separate"/>
            </w:r>
            <w:r w:rsidR="000744BB">
              <w:rPr>
                <w:noProof/>
                <w:webHidden/>
              </w:rPr>
              <w:t>125</w:t>
            </w:r>
            <w:r w:rsidR="00CE1DED">
              <w:rPr>
                <w:noProof/>
                <w:webHidden/>
              </w:rPr>
              <w:fldChar w:fldCharType="end"/>
            </w:r>
          </w:hyperlink>
        </w:p>
        <w:p w14:paraId="1072B205"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8" w:history="1">
            <w:r w:rsidR="00CE1DED" w:rsidRPr="00F5075B">
              <w:rPr>
                <w:rStyle w:val="Hyperlink"/>
                <w:noProof/>
              </w:rPr>
              <w:t>7.2.1</w:t>
            </w:r>
            <w:r w:rsidR="00CE1DED">
              <w:rPr>
                <w:rFonts w:asciiTheme="minorHAnsi" w:eastAsiaTheme="minorEastAsia" w:hAnsiTheme="minorHAnsi" w:cstheme="minorBidi"/>
                <w:noProof/>
                <w:sz w:val="22"/>
                <w:szCs w:val="22"/>
              </w:rPr>
              <w:tab/>
            </w:r>
            <w:r w:rsidR="00CE1DED" w:rsidRPr="00F5075B">
              <w:rPr>
                <w:rStyle w:val="Hyperlink"/>
                <w:noProof/>
              </w:rPr>
              <w:t>Chức năng quản lý lệnh</w:t>
            </w:r>
            <w:r w:rsidR="00CE1DED">
              <w:rPr>
                <w:noProof/>
                <w:webHidden/>
              </w:rPr>
              <w:tab/>
            </w:r>
            <w:r w:rsidR="00CE1DED">
              <w:rPr>
                <w:noProof/>
                <w:webHidden/>
              </w:rPr>
              <w:fldChar w:fldCharType="begin"/>
            </w:r>
            <w:r w:rsidR="00CE1DED">
              <w:rPr>
                <w:noProof/>
                <w:webHidden/>
              </w:rPr>
              <w:instrText xml:space="preserve"> PAGEREF _Toc58872478 \h </w:instrText>
            </w:r>
            <w:r w:rsidR="00CE1DED">
              <w:rPr>
                <w:noProof/>
                <w:webHidden/>
              </w:rPr>
            </w:r>
            <w:r w:rsidR="00CE1DED">
              <w:rPr>
                <w:noProof/>
                <w:webHidden/>
              </w:rPr>
              <w:fldChar w:fldCharType="separate"/>
            </w:r>
            <w:r w:rsidR="000744BB">
              <w:rPr>
                <w:noProof/>
                <w:webHidden/>
              </w:rPr>
              <w:t>125</w:t>
            </w:r>
            <w:r w:rsidR="00CE1DED">
              <w:rPr>
                <w:noProof/>
                <w:webHidden/>
              </w:rPr>
              <w:fldChar w:fldCharType="end"/>
            </w:r>
          </w:hyperlink>
        </w:p>
        <w:p w14:paraId="1B242C6E"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79" w:history="1">
            <w:r w:rsidR="00CE1DED" w:rsidRPr="00F5075B">
              <w:rPr>
                <w:rStyle w:val="Hyperlink"/>
                <w:noProof/>
              </w:rPr>
              <w:t>7.2.2</w:t>
            </w:r>
            <w:r w:rsidR="00CE1DED">
              <w:rPr>
                <w:rFonts w:asciiTheme="minorHAnsi" w:eastAsiaTheme="minorEastAsia" w:hAnsiTheme="minorHAnsi" w:cstheme="minorBidi"/>
                <w:noProof/>
                <w:sz w:val="22"/>
                <w:szCs w:val="22"/>
              </w:rPr>
              <w:tab/>
            </w:r>
            <w:r w:rsidR="00CE1DED" w:rsidRPr="00F5075B">
              <w:rPr>
                <w:rStyle w:val="Hyperlink"/>
                <w:noProof/>
              </w:rPr>
              <w:t>Chức năng quản lý luật định tuyến</w:t>
            </w:r>
            <w:r w:rsidR="00CE1DED">
              <w:rPr>
                <w:noProof/>
                <w:webHidden/>
              </w:rPr>
              <w:tab/>
            </w:r>
            <w:r w:rsidR="00CE1DED">
              <w:rPr>
                <w:noProof/>
                <w:webHidden/>
              </w:rPr>
              <w:fldChar w:fldCharType="begin"/>
            </w:r>
            <w:r w:rsidR="00CE1DED">
              <w:rPr>
                <w:noProof/>
                <w:webHidden/>
              </w:rPr>
              <w:instrText xml:space="preserve"> PAGEREF _Toc58872479 \h </w:instrText>
            </w:r>
            <w:r w:rsidR="00CE1DED">
              <w:rPr>
                <w:noProof/>
                <w:webHidden/>
              </w:rPr>
            </w:r>
            <w:r w:rsidR="00CE1DED">
              <w:rPr>
                <w:noProof/>
                <w:webHidden/>
              </w:rPr>
              <w:fldChar w:fldCharType="separate"/>
            </w:r>
            <w:r w:rsidR="000744BB">
              <w:rPr>
                <w:noProof/>
                <w:webHidden/>
              </w:rPr>
              <w:t>127</w:t>
            </w:r>
            <w:r w:rsidR="00CE1DED">
              <w:rPr>
                <w:noProof/>
                <w:webHidden/>
              </w:rPr>
              <w:fldChar w:fldCharType="end"/>
            </w:r>
          </w:hyperlink>
        </w:p>
        <w:p w14:paraId="55C93DCB" w14:textId="77777777" w:rsidR="00CE1DED" w:rsidRDefault="002D122B">
          <w:pPr>
            <w:pStyle w:val="TOC3"/>
            <w:tabs>
              <w:tab w:val="left" w:pos="1320"/>
              <w:tab w:val="right" w:leader="dot" w:pos="9225"/>
            </w:tabs>
            <w:rPr>
              <w:rFonts w:asciiTheme="minorHAnsi" w:eastAsiaTheme="minorEastAsia" w:hAnsiTheme="minorHAnsi" w:cstheme="minorBidi"/>
              <w:noProof/>
              <w:sz w:val="22"/>
              <w:szCs w:val="22"/>
            </w:rPr>
          </w:pPr>
          <w:hyperlink w:anchor="_Toc58872480" w:history="1">
            <w:r w:rsidR="00CE1DED" w:rsidRPr="00F5075B">
              <w:rPr>
                <w:rStyle w:val="Hyperlink"/>
                <w:noProof/>
              </w:rPr>
              <w:t>7.2.3</w:t>
            </w:r>
            <w:r w:rsidR="00CE1DED">
              <w:rPr>
                <w:rFonts w:asciiTheme="minorHAnsi" w:eastAsiaTheme="minorEastAsia" w:hAnsiTheme="minorHAnsi" w:cstheme="minorBidi"/>
                <w:noProof/>
                <w:sz w:val="22"/>
                <w:szCs w:val="22"/>
              </w:rPr>
              <w:tab/>
            </w:r>
            <w:r w:rsidR="00CE1DED" w:rsidRPr="00F5075B">
              <w:rPr>
                <w:rStyle w:val="Hyperlink"/>
                <w:noProof/>
              </w:rPr>
              <w:t>Chức năng quản lý hệ thống đích</w:t>
            </w:r>
            <w:r w:rsidR="00CE1DED">
              <w:rPr>
                <w:noProof/>
                <w:webHidden/>
              </w:rPr>
              <w:tab/>
            </w:r>
            <w:r w:rsidR="00CE1DED">
              <w:rPr>
                <w:noProof/>
                <w:webHidden/>
              </w:rPr>
              <w:fldChar w:fldCharType="begin"/>
            </w:r>
            <w:r w:rsidR="00CE1DED">
              <w:rPr>
                <w:noProof/>
                <w:webHidden/>
              </w:rPr>
              <w:instrText xml:space="preserve"> PAGEREF _Toc58872480 \h </w:instrText>
            </w:r>
            <w:r w:rsidR="00CE1DED">
              <w:rPr>
                <w:noProof/>
                <w:webHidden/>
              </w:rPr>
            </w:r>
            <w:r w:rsidR="00CE1DED">
              <w:rPr>
                <w:noProof/>
                <w:webHidden/>
              </w:rPr>
              <w:fldChar w:fldCharType="separate"/>
            </w:r>
            <w:r w:rsidR="000744BB">
              <w:rPr>
                <w:noProof/>
                <w:webHidden/>
              </w:rPr>
              <w:t>129</w:t>
            </w:r>
            <w:r w:rsidR="00CE1DED">
              <w:rPr>
                <w:noProof/>
                <w:webHidden/>
              </w:rPr>
              <w:fldChar w:fldCharType="end"/>
            </w:r>
          </w:hyperlink>
        </w:p>
        <w:p w14:paraId="245479AD" w14:textId="77777777" w:rsidR="00CE1DED" w:rsidRDefault="002D122B">
          <w:pPr>
            <w:pStyle w:val="TOC1"/>
            <w:tabs>
              <w:tab w:val="left" w:pos="520"/>
              <w:tab w:val="right" w:leader="dot" w:pos="9225"/>
            </w:tabs>
            <w:rPr>
              <w:rFonts w:asciiTheme="minorHAnsi" w:eastAsiaTheme="minorEastAsia" w:hAnsiTheme="minorHAnsi" w:cstheme="minorBidi"/>
              <w:noProof/>
              <w:sz w:val="22"/>
              <w:szCs w:val="22"/>
            </w:rPr>
          </w:pPr>
          <w:hyperlink w:anchor="_Toc58872481" w:history="1">
            <w:r w:rsidR="00CE1DED" w:rsidRPr="00F5075B">
              <w:rPr>
                <w:rStyle w:val="Hyperlink"/>
                <w:noProof/>
              </w:rPr>
              <w:t>8.</w:t>
            </w:r>
            <w:r w:rsidR="00CE1DED">
              <w:rPr>
                <w:rFonts w:asciiTheme="minorHAnsi" w:eastAsiaTheme="minorEastAsia" w:hAnsiTheme="minorHAnsi" w:cstheme="minorBidi"/>
                <w:noProof/>
                <w:sz w:val="22"/>
                <w:szCs w:val="22"/>
              </w:rPr>
              <w:tab/>
            </w:r>
            <w:r w:rsidR="00CE1DED" w:rsidRPr="00F5075B">
              <w:rPr>
                <w:rStyle w:val="Hyperlink"/>
                <w:noProof/>
              </w:rPr>
              <w:t>Yêu cầu phi chức năng</w:t>
            </w:r>
            <w:r w:rsidR="00CE1DED">
              <w:rPr>
                <w:noProof/>
                <w:webHidden/>
              </w:rPr>
              <w:tab/>
            </w:r>
            <w:r w:rsidR="00CE1DED">
              <w:rPr>
                <w:noProof/>
                <w:webHidden/>
              </w:rPr>
              <w:fldChar w:fldCharType="begin"/>
            </w:r>
            <w:r w:rsidR="00CE1DED">
              <w:rPr>
                <w:noProof/>
                <w:webHidden/>
              </w:rPr>
              <w:instrText xml:space="preserve"> PAGEREF _Toc58872481 \h </w:instrText>
            </w:r>
            <w:r w:rsidR="00CE1DED">
              <w:rPr>
                <w:noProof/>
                <w:webHidden/>
              </w:rPr>
            </w:r>
            <w:r w:rsidR="00CE1DED">
              <w:rPr>
                <w:noProof/>
                <w:webHidden/>
              </w:rPr>
              <w:fldChar w:fldCharType="separate"/>
            </w:r>
            <w:r w:rsidR="000744BB">
              <w:rPr>
                <w:noProof/>
                <w:webHidden/>
              </w:rPr>
              <w:t>131</w:t>
            </w:r>
            <w:r w:rsidR="00CE1DED">
              <w:rPr>
                <w:noProof/>
                <w:webHidden/>
              </w:rPr>
              <w:fldChar w:fldCharType="end"/>
            </w:r>
          </w:hyperlink>
        </w:p>
        <w:p w14:paraId="57CCAF06"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82" w:history="1">
            <w:r w:rsidR="00CE1DED" w:rsidRPr="00F5075B">
              <w:rPr>
                <w:rStyle w:val="Hyperlink"/>
                <w:noProof/>
              </w:rPr>
              <w:t>8.1</w:t>
            </w:r>
            <w:r w:rsidR="00CE1DED">
              <w:rPr>
                <w:rFonts w:asciiTheme="minorHAnsi" w:eastAsiaTheme="minorEastAsia" w:hAnsiTheme="minorHAnsi" w:cstheme="minorBidi"/>
                <w:noProof/>
                <w:sz w:val="22"/>
                <w:szCs w:val="22"/>
              </w:rPr>
              <w:tab/>
            </w:r>
            <w:r w:rsidR="00CE1DED" w:rsidRPr="00F5075B">
              <w:rPr>
                <w:rStyle w:val="Hyperlink"/>
                <w:noProof/>
              </w:rPr>
              <w:t>Yêu cầu về tải đáp ứng</w:t>
            </w:r>
            <w:r w:rsidR="00CE1DED">
              <w:rPr>
                <w:noProof/>
                <w:webHidden/>
              </w:rPr>
              <w:tab/>
            </w:r>
            <w:r w:rsidR="00CE1DED">
              <w:rPr>
                <w:noProof/>
                <w:webHidden/>
              </w:rPr>
              <w:fldChar w:fldCharType="begin"/>
            </w:r>
            <w:r w:rsidR="00CE1DED">
              <w:rPr>
                <w:noProof/>
                <w:webHidden/>
              </w:rPr>
              <w:instrText xml:space="preserve"> PAGEREF _Toc58872482 \h </w:instrText>
            </w:r>
            <w:r w:rsidR="00CE1DED">
              <w:rPr>
                <w:noProof/>
                <w:webHidden/>
              </w:rPr>
            </w:r>
            <w:r w:rsidR="00CE1DED">
              <w:rPr>
                <w:noProof/>
                <w:webHidden/>
              </w:rPr>
              <w:fldChar w:fldCharType="separate"/>
            </w:r>
            <w:r w:rsidR="000744BB">
              <w:rPr>
                <w:noProof/>
                <w:webHidden/>
              </w:rPr>
              <w:t>131</w:t>
            </w:r>
            <w:r w:rsidR="00CE1DED">
              <w:rPr>
                <w:noProof/>
                <w:webHidden/>
              </w:rPr>
              <w:fldChar w:fldCharType="end"/>
            </w:r>
          </w:hyperlink>
        </w:p>
        <w:p w14:paraId="62635677"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83" w:history="1">
            <w:r w:rsidR="00CE1DED" w:rsidRPr="00F5075B">
              <w:rPr>
                <w:rStyle w:val="Hyperlink"/>
                <w:noProof/>
              </w:rPr>
              <w:t>8.2</w:t>
            </w:r>
            <w:r w:rsidR="00CE1DED">
              <w:rPr>
                <w:rFonts w:asciiTheme="minorHAnsi" w:eastAsiaTheme="minorEastAsia" w:hAnsiTheme="minorHAnsi" w:cstheme="minorBidi"/>
                <w:noProof/>
                <w:sz w:val="22"/>
                <w:szCs w:val="22"/>
              </w:rPr>
              <w:tab/>
            </w:r>
            <w:r w:rsidR="00CE1DED" w:rsidRPr="00F5075B">
              <w:rPr>
                <w:rStyle w:val="Hyperlink"/>
                <w:noProof/>
              </w:rPr>
              <w:t>Yêu cầu bảo mật</w:t>
            </w:r>
            <w:r w:rsidR="00CE1DED">
              <w:rPr>
                <w:noProof/>
                <w:webHidden/>
              </w:rPr>
              <w:tab/>
            </w:r>
            <w:r w:rsidR="00CE1DED">
              <w:rPr>
                <w:noProof/>
                <w:webHidden/>
              </w:rPr>
              <w:fldChar w:fldCharType="begin"/>
            </w:r>
            <w:r w:rsidR="00CE1DED">
              <w:rPr>
                <w:noProof/>
                <w:webHidden/>
              </w:rPr>
              <w:instrText xml:space="preserve"> PAGEREF _Toc58872483 \h </w:instrText>
            </w:r>
            <w:r w:rsidR="00CE1DED">
              <w:rPr>
                <w:noProof/>
                <w:webHidden/>
              </w:rPr>
            </w:r>
            <w:r w:rsidR="00CE1DED">
              <w:rPr>
                <w:noProof/>
                <w:webHidden/>
              </w:rPr>
              <w:fldChar w:fldCharType="separate"/>
            </w:r>
            <w:r w:rsidR="000744BB">
              <w:rPr>
                <w:noProof/>
                <w:webHidden/>
              </w:rPr>
              <w:t>132</w:t>
            </w:r>
            <w:r w:rsidR="00CE1DED">
              <w:rPr>
                <w:noProof/>
                <w:webHidden/>
              </w:rPr>
              <w:fldChar w:fldCharType="end"/>
            </w:r>
          </w:hyperlink>
        </w:p>
        <w:p w14:paraId="17F8F28B"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84" w:history="1">
            <w:r w:rsidR="00CE1DED" w:rsidRPr="00F5075B">
              <w:rPr>
                <w:rStyle w:val="Hyperlink"/>
                <w:noProof/>
              </w:rPr>
              <w:t>8.3</w:t>
            </w:r>
            <w:r w:rsidR="00CE1DED">
              <w:rPr>
                <w:rFonts w:asciiTheme="minorHAnsi" w:eastAsiaTheme="minorEastAsia" w:hAnsiTheme="minorHAnsi" w:cstheme="minorBidi"/>
                <w:noProof/>
                <w:sz w:val="22"/>
                <w:szCs w:val="22"/>
              </w:rPr>
              <w:tab/>
            </w:r>
            <w:r w:rsidR="00CE1DED" w:rsidRPr="00F5075B">
              <w:rPr>
                <w:rStyle w:val="Hyperlink"/>
                <w:noProof/>
              </w:rPr>
              <w:t>Yêu cầu dự phòng</w:t>
            </w:r>
            <w:r w:rsidR="00CE1DED">
              <w:rPr>
                <w:noProof/>
                <w:webHidden/>
              </w:rPr>
              <w:tab/>
            </w:r>
            <w:r w:rsidR="00CE1DED">
              <w:rPr>
                <w:noProof/>
                <w:webHidden/>
              </w:rPr>
              <w:fldChar w:fldCharType="begin"/>
            </w:r>
            <w:r w:rsidR="00CE1DED">
              <w:rPr>
                <w:noProof/>
                <w:webHidden/>
              </w:rPr>
              <w:instrText xml:space="preserve"> PAGEREF _Toc58872484 \h </w:instrText>
            </w:r>
            <w:r w:rsidR="00CE1DED">
              <w:rPr>
                <w:noProof/>
                <w:webHidden/>
              </w:rPr>
            </w:r>
            <w:r w:rsidR="00CE1DED">
              <w:rPr>
                <w:noProof/>
                <w:webHidden/>
              </w:rPr>
              <w:fldChar w:fldCharType="separate"/>
            </w:r>
            <w:r w:rsidR="000744BB">
              <w:rPr>
                <w:noProof/>
                <w:webHidden/>
              </w:rPr>
              <w:t>133</w:t>
            </w:r>
            <w:r w:rsidR="00CE1DED">
              <w:rPr>
                <w:noProof/>
                <w:webHidden/>
              </w:rPr>
              <w:fldChar w:fldCharType="end"/>
            </w:r>
          </w:hyperlink>
        </w:p>
        <w:p w14:paraId="447D73C5" w14:textId="77777777" w:rsidR="00CE1DED" w:rsidRDefault="002D122B">
          <w:pPr>
            <w:pStyle w:val="TOC2"/>
            <w:tabs>
              <w:tab w:val="left" w:pos="880"/>
              <w:tab w:val="right" w:leader="dot" w:pos="9225"/>
            </w:tabs>
            <w:rPr>
              <w:rFonts w:asciiTheme="minorHAnsi" w:eastAsiaTheme="minorEastAsia" w:hAnsiTheme="minorHAnsi" w:cstheme="minorBidi"/>
              <w:noProof/>
              <w:sz w:val="22"/>
              <w:szCs w:val="22"/>
            </w:rPr>
          </w:pPr>
          <w:hyperlink w:anchor="_Toc58872485" w:history="1">
            <w:r w:rsidR="00CE1DED" w:rsidRPr="00F5075B">
              <w:rPr>
                <w:rStyle w:val="Hyperlink"/>
                <w:noProof/>
              </w:rPr>
              <w:t>8.4</w:t>
            </w:r>
            <w:r w:rsidR="00CE1DED">
              <w:rPr>
                <w:rFonts w:asciiTheme="minorHAnsi" w:eastAsiaTheme="minorEastAsia" w:hAnsiTheme="minorHAnsi" w:cstheme="minorBidi"/>
                <w:noProof/>
                <w:sz w:val="22"/>
                <w:szCs w:val="22"/>
              </w:rPr>
              <w:tab/>
            </w:r>
            <w:r w:rsidR="00CE1DED" w:rsidRPr="00F5075B">
              <w:rPr>
                <w:rStyle w:val="Hyperlink"/>
                <w:noProof/>
              </w:rPr>
              <w:t>Yêu cầu mở rộng</w:t>
            </w:r>
            <w:r w:rsidR="00CE1DED">
              <w:rPr>
                <w:noProof/>
                <w:webHidden/>
              </w:rPr>
              <w:tab/>
            </w:r>
            <w:r w:rsidR="00CE1DED">
              <w:rPr>
                <w:noProof/>
                <w:webHidden/>
              </w:rPr>
              <w:fldChar w:fldCharType="begin"/>
            </w:r>
            <w:r w:rsidR="00CE1DED">
              <w:rPr>
                <w:noProof/>
                <w:webHidden/>
              </w:rPr>
              <w:instrText xml:space="preserve"> PAGEREF _Toc58872485 \h </w:instrText>
            </w:r>
            <w:r w:rsidR="00CE1DED">
              <w:rPr>
                <w:noProof/>
                <w:webHidden/>
              </w:rPr>
            </w:r>
            <w:r w:rsidR="00CE1DED">
              <w:rPr>
                <w:noProof/>
                <w:webHidden/>
              </w:rPr>
              <w:fldChar w:fldCharType="separate"/>
            </w:r>
            <w:r w:rsidR="000744BB">
              <w:rPr>
                <w:noProof/>
                <w:webHidden/>
              </w:rPr>
              <w:t>133</w:t>
            </w:r>
            <w:r w:rsidR="00CE1DED">
              <w:rPr>
                <w:noProof/>
                <w:webHidden/>
              </w:rPr>
              <w:fldChar w:fldCharType="end"/>
            </w:r>
          </w:hyperlink>
        </w:p>
        <w:p w14:paraId="63DCE7B6" w14:textId="77777777" w:rsidR="00DD4130" w:rsidRPr="00803C79" w:rsidRDefault="003D6B3B" w:rsidP="00210B50">
          <w:pPr>
            <w:spacing w:line="264" w:lineRule="auto"/>
            <w:rPr>
              <w:b/>
              <w:bCs/>
              <w:noProof/>
              <w:szCs w:val="26"/>
            </w:rPr>
          </w:pPr>
          <w:r w:rsidRPr="00803C79">
            <w:rPr>
              <w:szCs w:val="26"/>
            </w:rPr>
            <w:fldChar w:fldCharType="end"/>
          </w:r>
        </w:p>
      </w:sdtContent>
    </w:sdt>
    <w:p w14:paraId="347C38CC" w14:textId="5C55D518" w:rsidR="002C6355" w:rsidRPr="00803C79" w:rsidRDefault="002C6355" w:rsidP="00210B50">
      <w:pPr>
        <w:spacing w:line="264" w:lineRule="auto"/>
        <w:rPr>
          <w:rStyle w:val="st"/>
          <w:rFonts w:cs="Times New Roman"/>
          <w:szCs w:val="26"/>
        </w:rPr>
      </w:pPr>
      <w:r w:rsidRPr="00803C79">
        <w:rPr>
          <w:rStyle w:val="st"/>
          <w:rFonts w:cs="Times New Roman"/>
          <w:szCs w:val="26"/>
        </w:rPr>
        <w:br w:type="page"/>
      </w:r>
    </w:p>
    <w:p w14:paraId="166BC620" w14:textId="21B20FED" w:rsidR="00DC6DCB" w:rsidRPr="00803C79" w:rsidRDefault="00146162" w:rsidP="00210B50">
      <w:pPr>
        <w:pStyle w:val="Heading1"/>
        <w:spacing w:line="264" w:lineRule="auto"/>
        <w:rPr>
          <w:rStyle w:val="st"/>
          <w:rFonts w:cs="Times New Roman"/>
          <w:sz w:val="26"/>
          <w:szCs w:val="26"/>
        </w:rPr>
      </w:pPr>
      <w:bookmarkStart w:id="0" w:name="_Toc58872388"/>
      <w:r w:rsidRPr="00803C79">
        <w:rPr>
          <w:rStyle w:val="st"/>
          <w:rFonts w:cs="Times New Roman"/>
          <w:sz w:val="26"/>
          <w:szCs w:val="26"/>
        </w:rPr>
        <w:lastRenderedPageBreak/>
        <w:t>Mục đích</w:t>
      </w:r>
      <w:bookmarkEnd w:id="0"/>
    </w:p>
    <w:p w14:paraId="5E72FB31" w14:textId="3AE84ED8" w:rsidR="005C2ABC" w:rsidRDefault="005C2ABC" w:rsidP="00210B50">
      <w:pPr>
        <w:spacing w:line="264" w:lineRule="auto"/>
      </w:pPr>
      <w:r>
        <w:t>Tài liệu URD này nhằm</w:t>
      </w:r>
      <w:r w:rsidRPr="005C2ABC">
        <w:t xml:space="preserve"> mô tả các yêu cầu về hệ thống dựa trên cơ sở phân tích các quy trìn</w:t>
      </w:r>
      <w:r>
        <w:t xml:space="preserve">h nghiệp vụ của người sử dụng </w:t>
      </w:r>
      <w:r w:rsidR="00FF17C7">
        <w:t>nền tảng ONELink Platform</w:t>
      </w:r>
      <w:r>
        <w:t>. Tài liệu này</w:t>
      </w:r>
      <w:r w:rsidRPr="005C2ABC">
        <w:t xml:space="preserve"> sẽ là căn cứ để kiểm tra và nghiệm thu </w:t>
      </w:r>
      <w:r w:rsidR="00FF17C7">
        <w:t>nền tảng ONELink Platform</w:t>
      </w:r>
      <w:r>
        <w:t>.</w:t>
      </w:r>
    </w:p>
    <w:p w14:paraId="764E3294" w14:textId="1C28037B" w:rsidR="00772CB4" w:rsidRPr="00803C79" w:rsidRDefault="00772CB4" w:rsidP="00210B50">
      <w:pPr>
        <w:pStyle w:val="Heading1"/>
        <w:spacing w:line="264" w:lineRule="auto"/>
      </w:pPr>
      <w:bookmarkStart w:id="1" w:name="_Toc57842919"/>
      <w:bookmarkStart w:id="2" w:name="_Toc57843012"/>
      <w:bookmarkStart w:id="3" w:name="_Toc57843640"/>
      <w:bookmarkStart w:id="4" w:name="_Toc57999359"/>
      <w:bookmarkStart w:id="5" w:name="_Toc58189428"/>
      <w:bookmarkStart w:id="6" w:name="_Toc58189603"/>
      <w:bookmarkStart w:id="7" w:name="_Toc58189932"/>
      <w:bookmarkStart w:id="8" w:name="_Toc58190659"/>
      <w:bookmarkStart w:id="9" w:name="_Toc58192441"/>
      <w:bookmarkStart w:id="10" w:name="_Toc58242241"/>
      <w:bookmarkStart w:id="11" w:name="_Toc58254216"/>
      <w:bookmarkStart w:id="12" w:name="_Toc58355424"/>
      <w:bookmarkStart w:id="13" w:name="_Toc58355580"/>
      <w:bookmarkStart w:id="14" w:name="_Toc58579044"/>
      <w:bookmarkStart w:id="15" w:name="_Toc58580009"/>
      <w:bookmarkStart w:id="16" w:name="_Toc58872289"/>
      <w:bookmarkStart w:id="17" w:name="_Toc58872389"/>
      <w:bookmarkStart w:id="18" w:name="_Toc5887239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803C79">
        <w:t>Phạm vi</w:t>
      </w:r>
      <w:bookmarkEnd w:id="18"/>
    </w:p>
    <w:p w14:paraId="61581DC2" w14:textId="536D1DBA" w:rsidR="00CC67E2" w:rsidRPr="00803C79" w:rsidRDefault="00CC67E2" w:rsidP="00210B50">
      <w:pPr>
        <w:pStyle w:val="ANSVNormal"/>
        <w:spacing w:line="264" w:lineRule="auto"/>
        <w:rPr>
          <w:rFonts w:cs="Times New Roman"/>
          <w:color w:val="000000" w:themeColor="text1"/>
        </w:rPr>
      </w:pPr>
      <w:r w:rsidRPr="00803C79">
        <w:rPr>
          <w:rFonts w:cs="Times New Roman"/>
          <w:color w:val="000000" w:themeColor="text1"/>
        </w:rPr>
        <w:t xml:space="preserve">Tài liệu </w:t>
      </w:r>
      <w:r w:rsidR="00310290" w:rsidRPr="00803C79">
        <w:rPr>
          <w:rFonts w:cs="Times New Roman"/>
          <w:color w:val="000000" w:themeColor="text1"/>
        </w:rPr>
        <w:t>yêu cầu người dùng</w:t>
      </w:r>
      <w:r w:rsidRPr="00803C79">
        <w:rPr>
          <w:rFonts w:cs="Times New Roman"/>
          <w:color w:val="000000" w:themeColor="text1"/>
        </w:rPr>
        <w:t xml:space="preserve"> </w:t>
      </w:r>
      <w:r w:rsidR="00FF17C7">
        <w:rPr>
          <w:rFonts w:cs="Times New Roman"/>
          <w:color w:val="000000" w:themeColor="text1"/>
        </w:rPr>
        <w:t>ONELink Platform</w:t>
      </w:r>
      <w:r w:rsidRPr="00803C79">
        <w:rPr>
          <w:rFonts w:cs="Times New Roman"/>
          <w:color w:val="000000" w:themeColor="text1"/>
        </w:rPr>
        <w:t>, bao gồm các phân hệ:</w:t>
      </w:r>
    </w:p>
    <w:p w14:paraId="597BE66B" w14:textId="06796E17" w:rsidR="0079220E" w:rsidRPr="00803C79" w:rsidRDefault="009A5B41" w:rsidP="00210B50">
      <w:pPr>
        <w:pStyle w:val="FirstLevelBullet"/>
        <w:spacing w:line="264" w:lineRule="auto"/>
      </w:pPr>
      <w:r w:rsidRPr="00803C79">
        <w:t>.</w:t>
      </w:r>
    </w:p>
    <w:p w14:paraId="38FFCEA8" w14:textId="5CA3E4D6" w:rsidR="00772CB4" w:rsidRPr="00803C79" w:rsidRDefault="00772CB4" w:rsidP="00210B50">
      <w:pPr>
        <w:pStyle w:val="Heading1"/>
        <w:spacing w:line="264" w:lineRule="auto"/>
      </w:pPr>
      <w:bookmarkStart w:id="19" w:name="_Toc58872391"/>
      <w:r w:rsidRPr="00803C79">
        <w:t>Đối tượng</w:t>
      </w:r>
      <w:bookmarkEnd w:id="19"/>
    </w:p>
    <w:p w14:paraId="48A7D394" w14:textId="51E5E444" w:rsidR="00EC11BA" w:rsidRPr="00803C79" w:rsidRDefault="0058061B" w:rsidP="00210B50">
      <w:pPr>
        <w:pStyle w:val="FirstLevelBullet"/>
        <w:spacing w:line="264" w:lineRule="auto"/>
      </w:pPr>
      <w:r w:rsidRPr="00803C79">
        <w:t>Khách hàng</w:t>
      </w:r>
      <w:r w:rsidR="00EC11BA" w:rsidRPr="00803C79">
        <w:t xml:space="preserve"> </w:t>
      </w:r>
      <w:r w:rsidR="00571F14" w:rsidRPr="00803C79">
        <w:t xml:space="preserve">sử dụng sản </w:t>
      </w:r>
      <w:r w:rsidR="00EC11BA" w:rsidRPr="00803C79">
        <w:t>phẩm</w:t>
      </w:r>
    </w:p>
    <w:p w14:paraId="696CB8B8" w14:textId="77777777" w:rsidR="001D0FE8" w:rsidRPr="00803C79" w:rsidRDefault="001D0FE8" w:rsidP="00210B50">
      <w:pPr>
        <w:pStyle w:val="FirstLevelBullet"/>
        <w:spacing w:line="264" w:lineRule="auto"/>
      </w:pPr>
      <w:r w:rsidRPr="00803C79">
        <w:t>Kỹ sư thiết kế để viết HLD</w:t>
      </w:r>
    </w:p>
    <w:p w14:paraId="0AF75086" w14:textId="77777777" w:rsidR="001D0FE8" w:rsidRPr="00803C79" w:rsidRDefault="001D0FE8" w:rsidP="00210B50">
      <w:pPr>
        <w:pStyle w:val="FirstLevelBullet"/>
        <w:spacing w:line="264" w:lineRule="auto"/>
      </w:pPr>
      <w:r w:rsidRPr="00803C79">
        <w:t>Kỹ sư thiết kế để viết tài liệu thiết kế mạng (thiết kế triển khai)</w:t>
      </w:r>
    </w:p>
    <w:p w14:paraId="262C141C" w14:textId="6CA2325B" w:rsidR="00297AD1" w:rsidRPr="00803C79" w:rsidRDefault="001D0FE8" w:rsidP="00210B50">
      <w:pPr>
        <w:pStyle w:val="FirstLevelBullet"/>
        <w:spacing w:line="264" w:lineRule="auto"/>
      </w:pPr>
      <w:r w:rsidRPr="00803C79">
        <w:t xml:space="preserve">Kỹ </w:t>
      </w:r>
      <w:r w:rsidR="00C13A18" w:rsidRPr="00803C79">
        <w:t>sư kiểm thử để viết System Test</w:t>
      </w:r>
      <w:bookmarkStart w:id="20" w:name="_Toc474824656"/>
    </w:p>
    <w:p w14:paraId="040C4C7E" w14:textId="4A7650A7" w:rsidR="00297AD1" w:rsidRPr="00803C79" w:rsidRDefault="00297AD1" w:rsidP="00210B50">
      <w:pPr>
        <w:pStyle w:val="Heading1"/>
        <w:spacing w:line="264" w:lineRule="auto"/>
      </w:pPr>
      <w:bookmarkStart w:id="21" w:name="_Toc58872392"/>
      <w:r w:rsidRPr="00803C79">
        <w:t>Giải thích từ ngữ và chữ viết tắt</w:t>
      </w:r>
      <w:bookmarkEnd w:id="21"/>
    </w:p>
    <w:tbl>
      <w:tblPr>
        <w:tblStyle w:val="TableGrid"/>
        <w:tblW w:w="9072" w:type="dxa"/>
        <w:tblInd w:w="392" w:type="dxa"/>
        <w:tblLook w:val="04A0" w:firstRow="1" w:lastRow="0" w:firstColumn="1" w:lastColumn="0" w:noHBand="0" w:noVBand="1"/>
      </w:tblPr>
      <w:tblGrid>
        <w:gridCol w:w="3260"/>
        <w:gridCol w:w="5812"/>
      </w:tblGrid>
      <w:tr w:rsidR="007D6A16" w:rsidRPr="00803C79" w14:paraId="386FE920" w14:textId="77777777" w:rsidTr="00607134">
        <w:tc>
          <w:tcPr>
            <w:tcW w:w="3260" w:type="dxa"/>
          </w:tcPr>
          <w:p w14:paraId="1978E17C" w14:textId="77777777" w:rsidR="007D6A16" w:rsidRPr="00803C79" w:rsidRDefault="007D6A16" w:rsidP="00210B50">
            <w:pPr>
              <w:pStyle w:val="Default"/>
              <w:spacing w:before="60" w:line="264" w:lineRule="auto"/>
              <w:jc w:val="both"/>
              <w:rPr>
                <w:b/>
                <w:color w:val="auto"/>
                <w:sz w:val="26"/>
                <w:szCs w:val="26"/>
                <w:lang w:val="nl-NL"/>
              </w:rPr>
            </w:pPr>
            <w:r w:rsidRPr="00803C79">
              <w:rPr>
                <w:b/>
                <w:color w:val="auto"/>
                <w:sz w:val="26"/>
                <w:szCs w:val="26"/>
                <w:lang w:val="nl-NL"/>
              </w:rPr>
              <w:t>Viết tắt</w:t>
            </w:r>
          </w:p>
        </w:tc>
        <w:tc>
          <w:tcPr>
            <w:tcW w:w="5812" w:type="dxa"/>
          </w:tcPr>
          <w:p w14:paraId="4D6F0DC4" w14:textId="77777777" w:rsidR="007D6A16" w:rsidRPr="00803C79" w:rsidRDefault="007D6A16" w:rsidP="00210B50">
            <w:pPr>
              <w:pStyle w:val="Default"/>
              <w:spacing w:before="60" w:line="264" w:lineRule="auto"/>
              <w:jc w:val="both"/>
              <w:rPr>
                <w:b/>
                <w:color w:val="auto"/>
                <w:sz w:val="26"/>
                <w:szCs w:val="26"/>
                <w:lang w:val="nl-NL"/>
              </w:rPr>
            </w:pPr>
            <w:r w:rsidRPr="00803C79">
              <w:rPr>
                <w:b/>
                <w:color w:val="auto"/>
                <w:sz w:val="26"/>
                <w:szCs w:val="26"/>
                <w:lang w:val="nl-NL"/>
              </w:rPr>
              <w:t>Viết đầy đủ</w:t>
            </w:r>
          </w:p>
        </w:tc>
      </w:tr>
      <w:tr w:rsidR="004D2815" w:rsidRPr="00803C79" w14:paraId="600D45AF" w14:textId="77777777" w:rsidTr="00607134">
        <w:tc>
          <w:tcPr>
            <w:tcW w:w="3260" w:type="dxa"/>
          </w:tcPr>
          <w:p w14:paraId="384F510F" w14:textId="4B885093"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DB</w:t>
            </w:r>
          </w:p>
        </w:tc>
        <w:tc>
          <w:tcPr>
            <w:tcW w:w="5812" w:type="dxa"/>
          </w:tcPr>
          <w:p w14:paraId="55E57D85" w14:textId="482727B3"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Database</w:t>
            </w:r>
          </w:p>
        </w:tc>
      </w:tr>
      <w:tr w:rsidR="004D2815" w:rsidRPr="00803C79" w14:paraId="707C4903" w14:textId="77777777" w:rsidTr="00607134">
        <w:tc>
          <w:tcPr>
            <w:tcW w:w="3260" w:type="dxa"/>
          </w:tcPr>
          <w:p w14:paraId="783739C4" w14:textId="049C8655"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CSDL</w:t>
            </w:r>
          </w:p>
        </w:tc>
        <w:tc>
          <w:tcPr>
            <w:tcW w:w="5812" w:type="dxa"/>
          </w:tcPr>
          <w:p w14:paraId="79B00352" w14:textId="60F9842B"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Cơ sở dữ liệu</w:t>
            </w:r>
          </w:p>
        </w:tc>
      </w:tr>
      <w:tr w:rsidR="007D6A16" w:rsidRPr="00803C79" w14:paraId="5CA09983" w14:textId="77777777" w:rsidTr="00607134">
        <w:tc>
          <w:tcPr>
            <w:tcW w:w="3260" w:type="dxa"/>
          </w:tcPr>
          <w:p w14:paraId="6B09EB67" w14:textId="29650C94" w:rsidR="007D6A16"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NSD</w:t>
            </w:r>
          </w:p>
        </w:tc>
        <w:tc>
          <w:tcPr>
            <w:tcW w:w="5812" w:type="dxa"/>
          </w:tcPr>
          <w:p w14:paraId="7698BD3C" w14:textId="03FA1C7E" w:rsidR="007D6A16"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Người sử dụng</w:t>
            </w:r>
          </w:p>
        </w:tc>
      </w:tr>
    </w:tbl>
    <w:p w14:paraId="38010065" w14:textId="77777777" w:rsidR="007D6A16" w:rsidRPr="00803C79" w:rsidRDefault="007D6A16" w:rsidP="00210B50">
      <w:pPr>
        <w:spacing w:line="264" w:lineRule="auto"/>
      </w:pPr>
    </w:p>
    <w:p w14:paraId="34ACE122" w14:textId="6D19C88C" w:rsidR="00772CB4" w:rsidRPr="00803C79" w:rsidRDefault="00772CB4" w:rsidP="00210B50">
      <w:pPr>
        <w:pStyle w:val="Heading1"/>
        <w:spacing w:line="264" w:lineRule="auto"/>
        <w:rPr>
          <w:rStyle w:val="st"/>
          <w:rFonts w:cs="Times New Roman"/>
          <w:sz w:val="26"/>
          <w:szCs w:val="26"/>
        </w:rPr>
      </w:pPr>
      <w:bookmarkStart w:id="22" w:name="_Toc58872393"/>
      <w:r w:rsidRPr="00803C79">
        <w:rPr>
          <w:rStyle w:val="st"/>
          <w:rFonts w:cs="Times New Roman"/>
          <w:sz w:val="26"/>
          <w:szCs w:val="26"/>
        </w:rPr>
        <w:t xml:space="preserve">Tổng quan </w:t>
      </w:r>
      <w:r w:rsidR="00297AD1" w:rsidRPr="00803C79">
        <w:rPr>
          <w:rStyle w:val="st"/>
          <w:rFonts w:cs="Times New Roman"/>
          <w:sz w:val="26"/>
          <w:szCs w:val="26"/>
        </w:rPr>
        <w:t>hệ thống</w:t>
      </w:r>
      <w:bookmarkEnd w:id="22"/>
    </w:p>
    <w:p w14:paraId="6745A4C6" w14:textId="1F2CF04C" w:rsidR="00B66EE2" w:rsidRPr="00803C79" w:rsidRDefault="00D421DA" w:rsidP="00210B50">
      <w:pPr>
        <w:pStyle w:val="Heading2"/>
        <w:spacing w:line="264" w:lineRule="auto"/>
      </w:pPr>
      <w:bookmarkStart w:id="23" w:name="_Toc58872394"/>
      <w:r w:rsidRPr="00803C79">
        <w:t>Định nghĩa sản phẩm</w:t>
      </w:r>
      <w:r w:rsidR="00B66EE2" w:rsidRPr="00803C79">
        <w:t xml:space="preserve"> và các đối tượng sử dụng</w:t>
      </w:r>
      <w:bookmarkEnd w:id="23"/>
    </w:p>
    <w:p w14:paraId="04E6C095" w14:textId="7FB3EF03" w:rsidR="00370B9C" w:rsidRPr="00803C79" w:rsidRDefault="00FF17C7" w:rsidP="00210B50">
      <w:pPr>
        <w:spacing w:before="120" w:line="264" w:lineRule="auto"/>
        <w:ind w:firstLine="720"/>
        <w:rPr>
          <w:szCs w:val="26"/>
        </w:rPr>
      </w:pPr>
      <w:r>
        <w:rPr>
          <w:szCs w:val="26"/>
        </w:rPr>
        <w:t>Nền tảng</w:t>
      </w:r>
      <w:r w:rsidR="005347E3" w:rsidRPr="00803C79">
        <w:rPr>
          <w:szCs w:val="26"/>
        </w:rPr>
        <w:t xml:space="preserve"> </w:t>
      </w:r>
      <w:r>
        <w:rPr>
          <w:szCs w:val="26"/>
        </w:rPr>
        <w:t>ONELink</w:t>
      </w:r>
      <w:r w:rsidR="00FE6AAE" w:rsidRPr="00803C79">
        <w:rPr>
          <w:szCs w:val="26"/>
        </w:rPr>
        <w:t xml:space="preserve"> là cổng kết nối tập trung, đóng v</w:t>
      </w:r>
      <w:r w:rsidR="00312B85" w:rsidRPr="00803C79">
        <w:rPr>
          <w:szCs w:val="26"/>
        </w:rPr>
        <w:t>a</w:t>
      </w:r>
      <w:r w:rsidR="00FE6AAE" w:rsidRPr="00803C79">
        <w:rPr>
          <w:szCs w:val="26"/>
        </w:rPr>
        <w:t>i trò trung gian giao tiếp giữa các hệ thống ứng dụng bên ngoài với hệ thống mạng lõi Nokia Surepay</w:t>
      </w:r>
      <w:r w:rsidR="005347E3" w:rsidRPr="00803C79">
        <w:rPr>
          <w:szCs w:val="26"/>
        </w:rPr>
        <w:t>.</w:t>
      </w:r>
    </w:p>
    <w:p w14:paraId="0A7963C4" w14:textId="6A99AEBC" w:rsidR="004366FD" w:rsidRPr="00803C79" w:rsidRDefault="004366FD" w:rsidP="00210B50">
      <w:pPr>
        <w:pStyle w:val="FirstLevelBullet"/>
        <w:spacing w:line="264" w:lineRule="auto"/>
      </w:pPr>
      <w:r w:rsidRPr="00803C79">
        <w:t>Là đầu mối giao tiếp, kiểm soát các truy nhập &amp; các kết nối dịch vụ từ 3</w:t>
      </w:r>
      <w:r w:rsidRPr="00803C79">
        <w:rPr>
          <w:vertAlign w:val="superscript"/>
        </w:rPr>
        <w:t>rd</w:t>
      </w:r>
      <w:r w:rsidRPr="00803C79">
        <w:t xml:space="preserve"> Application.</w:t>
      </w:r>
    </w:p>
    <w:p w14:paraId="24E8B440" w14:textId="24D146A1" w:rsidR="00FE445A" w:rsidRDefault="004366FD" w:rsidP="00210B50">
      <w:pPr>
        <w:pStyle w:val="FirstLevelBullet"/>
        <w:spacing w:line="264" w:lineRule="auto"/>
      </w:pPr>
      <w:r w:rsidRPr="00803C79">
        <w:t>Chuyển đổi định dạng yêu cầu từ các giao thức nguồn thành các định dạng giao thức phù hợp được hệ thống mạng core hỗ trợ</w:t>
      </w:r>
    </w:p>
    <w:p w14:paraId="4A8F7B13" w14:textId="77777777" w:rsidR="00F70148" w:rsidRDefault="00F70148">
      <w:pPr>
        <w:overflowPunct/>
        <w:autoSpaceDE/>
        <w:autoSpaceDN/>
        <w:adjustRightInd/>
        <w:spacing w:after="0"/>
        <w:jc w:val="left"/>
        <w:textAlignment w:val="auto"/>
        <w:rPr>
          <w:szCs w:val="26"/>
        </w:rPr>
      </w:pPr>
      <w:r>
        <w:rPr>
          <w:szCs w:val="26"/>
        </w:rPr>
        <w:br w:type="page"/>
      </w:r>
    </w:p>
    <w:p w14:paraId="6263ACCA" w14:textId="2539549D" w:rsidR="00FE445A" w:rsidRPr="00210B50" w:rsidRDefault="00FE445A" w:rsidP="00FD1553">
      <w:pPr>
        <w:spacing w:before="120" w:line="264" w:lineRule="auto"/>
        <w:ind w:firstLine="720"/>
      </w:pPr>
      <w:r w:rsidRPr="00210B50">
        <w:rPr>
          <w:szCs w:val="26"/>
        </w:rPr>
        <w:lastRenderedPageBreak/>
        <w:t xml:space="preserve">Hệ thống OCS Gateway thay thế </w:t>
      </w:r>
      <w:r w:rsidR="00FE0E28">
        <w:rPr>
          <w:szCs w:val="26"/>
        </w:rPr>
        <w:t>một số hệ thống</w:t>
      </w:r>
      <w:r w:rsidRPr="00210B50">
        <w:rPr>
          <w:szCs w:val="26"/>
        </w:rPr>
        <w:t xml:space="preserve"> hiện tại ở MobiFone và bao gồm các thành phần sau:</w:t>
      </w:r>
    </w:p>
    <w:tbl>
      <w:tblPr>
        <w:tblStyle w:val="TableGrid"/>
        <w:tblW w:w="8730" w:type="dxa"/>
        <w:tblInd w:w="535" w:type="dxa"/>
        <w:tblLayout w:type="fixed"/>
        <w:tblLook w:val="04A0" w:firstRow="1" w:lastRow="0" w:firstColumn="1" w:lastColumn="0" w:noHBand="0" w:noVBand="1"/>
      </w:tblPr>
      <w:tblGrid>
        <w:gridCol w:w="900"/>
        <w:gridCol w:w="2610"/>
        <w:gridCol w:w="5220"/>
      </w:tblGrid>
      <w:tr w:rsidR="00FE445A" w:rsidRPr="00107726" w14:paraId="7E8FD64A" w14:textId="77777777" w:rsidTr="00236FAE">
        <w:trPr>
          <w:trHeight w:val="393"/>
        </w:trPr>
        <w:tc>
          <w:tcPr>
            <w:tcW w:w="900" w:type="dxa"/>
            <w:shd w:val="clear" w:color="auto" w:fill="5B9BD5" w:themeFill="accent1"/>
          </w:tcPr>
          <w:p w14:paraId="16297560" w14:textId="77777777" w:rsidR="00FE445A" w:rsidRPr="00107726" w:rsidRDefault="00FE445A" w:rsidP="00210B50">
            <w:pPr>
              <w:spacing w:line="264" w:lineRule="auto"/>
              <w:rPr>
                <w:b/>
                <w:szCs w:val="26"/>
              </w:rPr>
            </w:pPr>
            <w:r w:rsidRPr="00107726">
              <w:rPr>
                <w:b/>
                <w:szCs w:val="26"/>
              </w:rPr>
              <w:t>TT</w:t>
            </w:r>
          </w:p>
        </w:tc>
        <w:tc>
          <w:tcPr>
            <w:tcW w:w="2610" w:type="dxa"/>
            <w:shd w:val="clear" w:color="auto" w:fill="5B9BD5" w:themeFill="accent1"/>
          </w:tcPr>
          <w:p w14:paraId="4F88AB48" w14:textId="22E1E77E" w:rsidR="00FE445A" w:rsidRPr="00107726" w:rsidRDefault="00FE445A" w:rsidP="00210B50">
            <w:pPr>
              <w:spacing w:line="264" w:lineRule="auto"/>
              <w:rPr>
                <w:b/>
                <w:szCs w:val="26"/>
              </w:rPr>
            </w:pPr>
            <w:r>
              <w:rPr>
                <w:b/>
                <w:szCs w:val="26"/>
              </w:rPr>
              <w:t>Module</w:t>
            </w:r>
          </w:p>
        </w:tc>
        <w:tc>
          <w:tcPr>
            <w:tcW w:w="5220" w:type="dxa"/>
            <w:shd w:val="clear" w:color="auto" w:fill="5B9BD5" w:themeFill="accent1"/>
          </w:tcPr>
          <w:p w14:paraId="491FC6F7" w14:textId="77777777" w:rsidR="00FE445A" w:rsidRPr="00107726" w:rsidRDefault="00FE445A" w:rsidP="00210B50">
            <w:pPr>
              <w:spacing w:line="264" w:lineRule="auto"/>
              <w:rPr>
                <w:b/>
                <w:szCs w:val="26"/>
              </w:rPr>
            </w:pPr>
            <w:r w:rsidRPr="00107726">
              <w:rPr>
                <w:b/>
                <w:szCs w:val="26"/>
              </w:rPr>
              <w:t xml:space="preserve">Chức năng </w:t>
            </w:r>
          </w:p>
        </w:tc>
      </w:tr>
      <w:tr w:rsidR="00FE445A" w:rsidRPr="00107726" w14:paraId="79096457" w14:textId="77777777" w:rsidTr="00236FAE">
        <w:trPr>
          <w:trHeight w:val="528"/>
        </w:trPr>
        <w:tc>
          <w:tcPr>
            <w:tcW w:w="900" w:type="dxa"/>
          </w:tcPr>
          <w:p w14:paraId="6F1CDD53" w14:textId="77777777" w:rsidR="00FE445A" w:rsidRPr="00107726" w:rsidRDefault="00FE445A" w:rsidP="00210B50">
            <w:pPr>
              <w:spacing w:line="264" w:lineRule="auto"/>
              <w:rPr>
                <w:szCs w:val="26"/>
              </w:rPr>
            </w:pPr>
            <w:r w:rsidRPr="00107726">
              <w:rPr>
                <w:szCs w:val="26"/>
              </w:rPr>
              <w:t>1</w:t>
            </w:r>
          </w:p>
        </w:tc>
        <w:tc>
          <w:tcPr>
            <w:tcW w:w="2610" w:type="dxa"/>
          </w:tcPr>
          <w:p w14:paraId="4163B083" w14:textId="72CC1BCC" w:rsidR="00FE445A" w:rsidRPr="00107726" w:rsidRDefault="00FE445A" w:rsidP="00210B50">
            <w:pPr>
              <w:spacing w:line="264" w:lineRule="auto"/>
              <w:rPr>
                <w:szCs w:val="26"/>
              </w:rPr>
            </w:pPr>
            <w:r>
              <w:rPr>
                <w:szCs w:val="26"/>
              </w:rPr>
              <w:t>IN Gateway</w:t>
            </w:r>
          </w:p>
        </w:tc>
        <w:tc>
          <w:tcPr>
            <w:tcW w:w="5220" w:type="dxa"/>
          </w:tcPr>
          <w:p w14:paraId="28777911" w14:textId="1608E5F1" w:rsidR="00FE445A" w:rsidRPr="00107726" w:rsidRDefault="00FE445A" w:rsidP="00210B50">
            <w:pPr>
              <w:spacing w:line="264" w:lineRule="auto"/>
              <w:jc w:val="left"/>
              <w:rPr>
                <w:szCs w:val="26"/>
              </w:rPr>
            </w:pPr>
            <w:r>
              <w:rPr>
                <w:szCs w:val="26"/>
              </w:rPr>
              <w:t>Cổng giao tiếp với OCS</w:t>
            </w:r>
          </w:p>
        </w:tc>
      </w:tr>
      <w:tr w:rsidR="00FE445A" w:rsidRPr="00107726" w14:paraId="2CE6E9E2" w14:textId="77777777" w:rsidTr="00236FAE">
        <w:trPr>
          <w:trHeight w:val="609"/>
        </w:trPr>
        <w:tc>
          <w:tcPr>
            <w:tcW w:w="900" w:type="dxa"/>
          </w:tcPr>
          <w:p w14:paraId="785B49A6" w14:textId="77777777" w:rsidR="00FE445A" w:rsidRPr="00107726" w:rsidRDefault="00FE445A" w:rsidP="00210B50">
            <w:pPr>
              <w:spacing w:line="264" w:lineRule="auto"/>
              <w:rPr>
                <w:szCs w:val="26"/>
              </w:rPr>
            </w:pPr>
            <w:r w:rsidRPr="00107726">
              <w:rPr>
                <w:szCs w:val="26"/>
              </w:rPr>
              <w:t>2</w:t>
            </w:r>
          </w:p>
        </w:tc>
        <w:tc>
          <w:tcPr>
            <w:tcW w:w="2610" w:type="dxa"/>
          </w:tcPr>
          <w:p w14:paraId="612562CF" w14:textId="208CE957" w:rsidR="00FE445A" w:rsidRPr="00107726" w:rsidRDefault="00FE445A" w:rsidP="00210B50">
            <w:pPr>
              <w:spacing w:line="264" w:lineRule="auto"/>
              <w:rPr>
                <w:szCs w:val="26"/>
              </w:rPr>
            </w:pPr>
            <w:r>
              <w:rPr>
                <w:szCs w:val="26"/>
              </w:rPr>
              <w:t>Voucher Gateway</w:t>
            </w:r>
          </w:p>
        </w:tc>
        <w:tc>
          <w:tcPr>
            <w:tcW w:w="5220" w:type="dxa"/>
          </w:tcPr>
          <w:p w14:paraId="724C82A0" w14:textId="7138071D" w:rsidR="00FE445A" w:rsidRPr="00107726" w:rsidRDefault="00FE445A" w:rsidP="00210B50">
            <w:pPr>
              <w:spacing w:line="264" w:lineRule="auto"/>
              <w:rPr>
                <w:szCs w:val="26"/>
              </w:rPr>
            </w:pPr>
            <w:r>
              <w:rPr>
                <w:szCs w:val="26"/>
              </w:rPr>
              <w:t xml:space="preserve">Cổng giao </w:t>
            </w:r>
            <w:r w:rsidR="00210B50">
              <w:rPr>
                <w:szCs w:val="26"/>
              </w:rPr>
              <w:t>tiếp với Voucher Server</w:t>
            </w:r>
          </w:p>
        </w:tc>
      </w:tr>
      <w:tr w:rsidR="00FE445A" w:rsidRPr="00107726" w14:paraId="11D6E470" w14:textId="77777777" w:rsidTr="00236FAE">
        <w:trPr>
          <w:trHeight w:val="609"/>
        </w:trPr>
        <w:tc>
          <w:tcPr>
            <w:tcW w:w="900" w:type="dxa"/>
          </w:tcPr>
          <w:p w14:paraId="31A74291" w14:textId="77777777" w:rsidR="00FE445A" w:rsidRPr="00107726" w:rsidRDefault="00FE445A" w:rsidP="00210B50">
            <w:pPr>
              <w:spacing w:line="264" w:lineRule="auto"/>
              <w:rPr>
                <w:szCs w:val="26"/>
              </w:rPr>
            </w:pPr>
            <w:r w:rsidRPr="00107726">
              <w:rPr>
                <w:szCs w:val="26"/>
              </w:rPr>
              <w:t>3</w:t>
            </w:r>
          </w:p>
        </w:tc>
        <w:tc>
          <w:tcPr>
            <w:tcW w:w="2610" w:type="dxa"/>
          </w:tcPr>
          <w:p w14:paraId="78B188BE" w14:textId="12EF80AE" w:rsidR="00FE445A" w:rsidRPr="00107726" w:rsidRDefault="00FE445A" w:rsidP="00210B50">
            <w:pPr>
              <w:spacing w:line="264" w:lineRule="auto"/>
              <w:rPr>
                <w:szCs w:val="26"/>
              </w:rPr>
            </w:pPr>
            <w:r>
              <w:rPr>
                <w:szCs w:val="26"/>
              </w:rPr>
              <w:t>Charging Proxy</w:t>
            </w:r>
          </w:p>
        </w:tc>
        <w:tc>
          <w:tcPr>
            <w:tcW w:w="5220" w:type="dxa"/>
          </w:tcPr>
          <w:p w14:paraId="4DD7D995" w14:textId="3AF47C21" w:rsidR="00FE445A" w:rsidRPr="00107726" w:rsidRDefault="00FE445A" w:rsidP="00210B50">
            <w:pPr>
              <w:spacing w:line="264" w:lineRule="auto"/>
              <w:rPr>
                <w:szCs w:val="26"/>
              </w:rPr>
            </w:pPr>
            <w:r>
              <w:rPr>
                <w:szCs w:val="26"/>
              </w:rPr>
              <w:t>Cổng giao tiếp với OCS cho các ứng dụng VAS</w:t>
            </w:r>
          </w:p>
        </w:tc>
      </w:tr>
      <w:tr w:rsidR="00FE445A" w:rsidRPr="00107726" w14:paraId="7AF06AFC" w14:textId="77777777" w:rsidTr="00FE445A">
        <w:trPr>
          <w:trHeight w:val="609"/>
        </w:trPr>
        <w:tc>
          <w:tcPr>
            <w:tcW w:w="900" w:type="dxa"/>
          </w:tcPr>
          <w:p w14:paraId="1E7DC277" w14:textId="74452D2B" w:rsidR="00FE445A" w:rsidRPr="00107726" w:rsidRDefault="00FE445A" w:rsidP="00210B50">
            <w:pPr>
              <w:spacing w:line="264" w:lineRule="auto"/>
              <w:rPr>
                <w:szCs w:val="26"/>
              </w:rPr>
            </w:pPr>
            <w:r>
              <w:rPr>
                <w:szCs w:val="26"/>
              </w:rPr>
              <w:t>4</w:t>
            </w:r>
          </w:p>
        </w:tc>
        <w:tc>
          <w:tcPr>
            <w:tcW w:w="2610" w:type="dxa"/>
          </w:tcPr>
          <w:p w14:paraId="599A1ECE" w14:textId="6BC81F9A" w:rsidR="00FE445A" w:rsidRDefault="00FE445A" w:rsidP="00210B50">
            <w:pPr>
              <w:spacing w:line="264" w:lineRule="auto"/>
              <w:rPr>
                <w:szCs w:val="26"/>
              </w:rPr>
            </w:pPr>
            <w:r>
              <w:rPr>
                <w:szCs w:val="26"/>
              </w:rPr>
              <w:t>PCRF Gateway</w:t>
            </w:r>
          </w:p>
        </w:tc>
        <w:tc>
          <w:tcPr>
            <w:tcW w:w="5220" w:type="dxa"/>
          </w:tcPr>
          <w:p w14:paraId="089C9AEF" w14:textId="28769F8E" w:rsidR="00FE445A" w:rsidRDefault="00FE445A" w:rsidP="00210B50">
            <w:pPr>
              <w:spacing w:line="264" w:lineRule="auto"/>
              <w:rPr>
                <w:szCs w:val="26"/>
              </w:rPr>
            </w:pPr>
            <w:r>
              <w:rPr>
                <w:szCs w:val="26"/>
              </w:rPr>
              <w:t>Cổng giao tiếp với PCRF</w:t>
            </w:r>
          </w:p>
        </w:tc>
      </w:tr>
      <w:tr w:rsidR="00FE445A" w:rsidRPr="00107726" w14:paraId="22023F53" w14:textId="77777777" w:rsidTr="00FE445A">
        <w:trPr>
          <w:trHeight w:val="609"/>
        </w:trPr>
        <w:tc>
          <w:tcPr>
            <w:tcW w:w="900" w:type="dxa"/>
          </w:tcPr>
          <w:p w14:paraId="0F3E7B6A" w14:textId="41FEAA17" w:rsidR="00FE445A" w:rsidRDefault="00FE445A" w:rsidP="00210B50">
            <w:pPr>
              <w:spacing w:line="264" w:lineRule="auto"/>
              <w:rPr>
                <w:szCs w:val="26"/>
              </w:rPr>
            </w:pPr>
            <w:r>
              <w:rPr>
                <w:szCs w:val="26"/>
              </w:rPr>
              <w:t>5</w:t>
            </w:r>
          </w:p>
        </w:tc>
        <w:tc>
          <w:tcPr>
            <w:tcW w:w="2610" w:type="dxa"/>
          </w:tcPr>
          <w:p w14:paraId="6B114342" w14:textId="5AA253C0" w:rsidR="00FE445A" w:rsidRDefault="00FE445A" w:rsidP="00210B50">
            <w:pPr>
              <w:spacing w:line="264" w:lineRule="auto"/>
              <w:rPr>
                <w:szCs w:val="26"/>
              </w:rPr>
            </w:pPr>
            <w:r>
              <w:rPr>
                <w:szCs w:val="26"/>
              </w:rPr>
              <w:t>OMO</w:t>
            </w:r>
          </w:p>
        </w:tc>
        <w:tc>
          <w:tcPr>
            <w:tcW w:w="5220" w:type="dxa"/>
          </w:tcPr>
          <w:p w14:paraId="104E2C32" w14:textId="1130E9BC" w:rsidR="00FE445A" w:rsidRDefault="00FE445A" w:rsidP="00210B50">
            <w:pPr>
              <w:spacing w:line="264" w:lineRule="auto"/>
              <w:rPr>
                <w:szCs w:val="26"/>
              </w:rPr>
            </w:pPr>
            <w:r>
              <w:rPr>
                <w:szCs w:val="26"/>
              </w:rPr>
              <w:t>Module nằm trên hệ thống IN/ICC OSS nhằm mục đích cung cấp API chuyển đổi profile</w:t>
            </w:r>
          </w:p>
        </w:tc>
      </w:tr>
      <w:tr w:rsidR="00FE445A" w:rsidRPr="00107726" w14:paraId="221A832E" w14:textId="77777777" w:rsidTr="00FE445A">
        <w:trPr>
          <w:trHeight w:val="609"/>
        </w:trPr>
        <w:tc>
          <w:tcPr>
            <w:tcW w:w="900" w:type="dxa"/>
          </w:tcPr>
          <w:p w14:paraId="253B7DC8" w14:textId="61D00E0B" w:rsidR="00FE445A" w:rsidRDefault="00FE445A" w:rsidP="00210B50">
            <w:pPr>
              <w:spacing w:line="264" w:lineRule="auto"/>
              <w:rPr>
                <w:szCs w:val="26"/>
              </w:rPr>
            </w:pPr>
            <w:r>
              <w:rPr>
                <w:szCs w:val="26"/>
              </w:rPr>
              <w:t>6</w:t>
            </w:r>
          </w:p>
        </w:tc>
        <w:tc>
          <w:tcPr>
            <w:tcW w:w="2610" w:type="dxa"/>
          </w:tcPr>
          <w:p w14:paraId="765539C5" w14:textId="7D3BA994" w:rsidR="00FE445A" w:rsidRDefault="00FE445A" w:rsidP="00210B50">
            <w:pPr>
              <w:spacing w:line="264" w:lineRule="auto"/>
              <w:rPr>
                <w:szCs w:val="26"/>
              </w:rPr>
            </w:pPr>
            <w:r>
              <w:rPr>
                <w:szCs w:val="26"/>
              </w:rPr>
              <w:t>NEIF Mediation</w:t>
            </w:r>
          </w:p>
        </w:tc>
        <w:tc>
          <w:tcPr>
            <w:tcW w:w="5220" w:type="dxa"/>
          </w:tcPr>
          <w:p w14:paraId="3E962BC9" w14:textId="09B1EA79" w:rsidR="00FE445A" w:rsidRDefault="00FE445A" w:rsidP="00210B50">
            <w:pPr>
              <w:spacing w:line="264" w:lineRule="auto"/>
              <w:rPr>
                <w:szCs w:val="26"/>
              </w:rPr>
            </w:pPr>
            <w:r>
              <w:rPr>
                <w:szCs w:val="26"/>
              </w:rPr>
              <w:t>Module chuyển đổi bản tin thông báo từ Surepay sang định dạng NEIF</w:t>
            </w:r>
          </w:p>
        </w:tc>
      </w:tr>
      <w:tr w:rsidR="00FE445A" w:rsidRPr="00107726" w14:paraId="61B6B4B5" w14:textId="77777777" w:rsidTr="00FE445A">
        <w:trPr>
          <w:trHeight w:val="609"/>
        </w:trPr>
        <w:tc>
          <w:tcPr>
            <w:tcW w:w="900" w:type="dxa"/>
          </w:tcPr>
          <w:p w14:paraId="49B7E91F" w14:textId="05B7B190" w:rsidR="00FE445A" w:rsidRDefault="00FE445A" w:rsidP="00210B50">
            <w:pPr>
              <w:spacing w:line="264" w:lineRule="auto"/>
              <w:rPr>
                <w:szCs w:val="26"/>
              </w:rPr>
            </w:pPr>
            <w:r>
              <w:rPr>
                <w:szCs w:val="26"/>
              </w:rPr>
              <w:t>7</w:t>
            </w:r>
          </w:p>
        </w:tc>
        <w:tc>
          <w:tcPr>
            <w:tcW w:w="2610" w:type="dxa"/>
          </w:tcPr>
          <w:p w14:paraId="2F772C15" w14:textId="17025C3F" w:rsidR="00FE445A" w:rsidRDefault="00FE445A" w:rsidP="00210B50">
            <w:pPr>
              <w:spacing w:line="264" w:lineRule="auto"/>
              <w:rPr>
                <w:szCs w:val="26"/>
              </w:rPr>
            </w:pPr>
            <w:r>
              <w:rPr>
                <w:szCs w:val="26"/>
              </w:rPr>
              <w:t>NEIF Relay</w:t>
            </w:r>
          </w:p>
        </w:tc>
        <w:tc>
          <w:tcPr>
            <w:tcW w:w="5220" w:type="dxa"/>
          </w:tcPr>
          <w:p w14:paraId="09E2ED4F" w14:textId="00FB4124" w:rsidR="00FE445A" w:rsidRDefault="00FE445A" w:rsidP="00210B50">
            <w:pPr>
              <w:spacing w:line="264" w:lineRule="auto"/>
              <w:rPr>
                <w:szCs w:val="26"/>
              </w:rPr>
            </w:pPr>
            <w:r>
              <w:rPr>
                <w:szCs w:val="26"/>
              </w:rPr>
              <w:t>Module ở hệ thống Khóa mở tự động cũ. Dùng để chuyển tiếp bản tin NEIF đến các hệ thống khác</w:t>
            </w:r>
          </w:p>
        </w:tc>
      </w:tr>
    </w:tbl>
    <w:p w14:paraId="5AC10C28" w14:textId="77777777" w:rsidR="00FE445A" w:rsidRPr="00803C79" w:rsidRDefault="00FE445A" w:rsidP="00210B50">
      <w:pPr>
        <w:pStyle w:val="FirstLevelBullet"/>
        <w:numPr>
          <w:ilvl w:val="0"/>
          <w:numId w:val="0"/>
        </w:numPr>
        <w:spacing w:line="264" w:lineRule="auto"/>
        <w:ind w:left="1080" w:hanging="360"/>
      </w:pPr>
    </w:p>
    <w:p w14:paraId="39CD69A4" w14:textId="019A227A" w:rsidR="00241916" w:rsidRPr="00803C79" w:rsidRDefault="00370B9C" w:rsidP="00210B50">
      <w:pPr>
        <w:pStyle w:val="FirstLevelBullet"/>
        <w:numPr>
          <w:ilvl w:val="0"/>
          <w:numId w:val="0"/>
        </w:numPr>
        <w:spacing w:line="264" w:lineRule="auto"/>
        <w:ind w:firstLine="360"/>
        <w:rPr>
          <w:b/>
        </w:rPr>
      </w:pPr>
      <w:r w:rsidRPr="00803C79">
        <w:rPr>
          <w:b/>
        </w:rPr>
        <w:t xml:space="preserve">Các yêu cầu chức năng chính của hệ thống </w:t>
      </w:r>
      <w:r w:rsidR="00D1769B" w:rsidRPr="00803C79">
        <w:rPr>
          <w:b/>
        </w:rPr>
        <w:t>OCS Gateway</w:t>
      </w:r>
      <w:r w:rsidR="00241916" w:rsidRPr="00803C79">
        <w:rPr>
          <w:b/>
        </w:rPr>
        <w:t>:</w:t>
      </w:r>
    </w:p>
    <w:p w14:paraId="398FE29C" w14:textId="6954C19E" w:rsidR="00370B9C" w:rsidRPr="00803C79" w:rsidRDefault="00146E93"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 xml:space="preserve">Quản </w:t>
      </w:r>
      <w:r w:rsidR="00D54182" w:rsidRPr="00803C79">
        <w:rPr>
          <w:szCs w:val="26"/>
        </w:rPr>
        <w:t>trị hệ thống</w:t>
      </w:r>
    </w:p>
    <w:p w14:paraId="37A61570" w14:textId="67647C42" w:rsidR="00F6194C" w:rsidRPr="00803C79" w:rsidRDefault="00146E93"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 xml:space="preserve">Quản lý </w:t>
      </w:r>
      <w:r w:rsidR="00D54182" w:rsidRPr="00803C79">
        <w:rPr>
          <w:szCs w:val="26"/>
        </w:rPr>
        <w:t>cấu hình</w:t>
      </w:r>
    </w:p>
    <w:p w14:paraId="7A064943" w14:textId="1321840D" w:rsidR="00F6194C" w:rsidRPr="00803C79" w:rsidRDefault="00F6194C"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Quản lý lệnh</w:t>
      </w:r>
    </w:p>
    <w:p w14:paraId="2A440444" w14:textId="07670DEC" w:rsidR="00910872" w:rsidRPr="00803C79" w:rsidRDefault="00910872"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Quản lý luật định tuyến</w:t>
      </w:r>
    </w:p>
    <w:p w14:paraId="5C456248" w14:textId="5CAFEA9D" w:rsidR="00370B9C" w:rsidRPr="00803C79" w:rsidRDefault="00146E93"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Quản lý log/monitoring</w:t>
      </w:r>
    </w:p>
    <w:p w14:paraId="63C85F5A" w14:textId="17DA3CB7" w:rsidR="00146E93" w:rsidRPr="00803C79" w:rsidRDefault="00146E93" w:rsidP="00210B50">
      <w:pPr>
        <w:pStyle w:val="ListParagraph"/>
        <w:numPr>
          <w:ilvl w:val="0"/>
          <w:numId w:val="3"/>
        </w:numPr>
        <w:overflowPunct/>
        <w:autoSpaceDE/>
        <w:autoSpaceDN/>
        <w:adjustRightInd/>
        <w:spacing w:after="200" w:line="264" w:lineRule="auto"/>
        <w:textAlignment w:val="auto"/>
        <w:rPr>
          <w:szCs w:val="26"/>
        </w:rPr>
      </w:pPr>
      <w:r w:rsidRPr="00803C79">
        <w:rPr>
          <w:szCs w:val="26"/>
        </w:rPr>
        <w:t>Cung cấp báo cáo cho người sử dụng</w:t>
      </w:r>
    </w:p>
    <w:p w14:paraId="425FDA79" w14:textId="38FDB138" w:rsidR="00F76C0A" w:rsidRPr="00803C79" w:rsidRDefault="00D73134" w:rsidP="00210B50">
      <w:pPr>
        <w:pStyle w:val="FirstLevelBullet"/>
        <w:numPr>
          <w:ilvl w:val="0"/>
          <w:numId w:val="0"/>
        </w:numPr>
        <w:spacing w:line="264" w:lineRule="auto"/>
        <w:ind w:firstLine="360"/>
        <w:rPr>
          <w:b/>
        </w:rPr>
      </w:pPr>
      <w:r w:rsidRPr="00803C79">
        <w:rPr>
          <w:b/>
        </w:rPr>
        <w:t>Các đối tượng chính</w:t>
      </w:r>
    </w:p>
    <w:p w14:paraId="4748BE1D" w14:textId="3944AAE4" w:rsidR="00312B85" w:rsidRPr="00803C79" w:rsidRDefault="00035C37" w:rsidP="00FD1553">
      <w:pPr>
        <w:pStyle w:val="FirstLevelBullet"/>
        <w:numPr>
          <w:ilvl w:val="0"/>
          <w:numId w:val="4"/>
        </w:numPr>
        <w:spacing w:line="264" w:lineRule="auto"/>
      </w:pPr>
      <w:r w:rsidRPr="00803C79">
        <w:t>Người quản trị hệ thống</w:t>
      </w:r>
      <w:r w:rsidR="00141C5C" w:rsidRPr="00803C79">
        <w:t xml:space="preserve"> </w:t>
      </w:r>
      <w:r w:rsidR="00B948C4">
        <w:t>đ</w:t>
      </w:r>
      <w:r w:rsidRPr="00803C79">
        <w:t xml:space="preserve">ược thao tác, quản </w:t>
      </w:r>
      <w:proofErr w:type="gramStart"/>
      <w:r w:rsidRPr="00803C79">
        <w:t>lý  các</w:t>
      </w:r>
      <w:proofErr w:type="gramEnd"/>
      <w:r w:rsidRPr="00803C79">
        <w:t xml:space="preserve"> tính năng của hệ thống</w:t>
      </w:r>
      <w:r w:rsidR="00B948C4">
        <w:t xml:space="preserve"> qua Web quản trị hệ thống theo các quyền hạn được cung cấp.</w:t>
      </w:r>
    </w:p>
    <w:p w14:paraId="0AEFACBD" w14:textId="6FB302F3" w:rsidR="00312B85" w:rsidRPr="00803C79" w:rsidRDefault="00312B85" w:rsidP="00210B50">
      <w:pPr>
        <w:pStyle w:val="Heading2"/>
        <w:spacing w:line="264" w:lineRule="auto"/>
      </w:pPr>
      <w:bookmarkStart w:id="24" w:name="_Toc58872395"/>
      <w:r w:rsidRPr="00803C79">
        <w:lastRenderedPageBreak/>
        <w:t xml:space="preserve">Mô hình </w:t>
      </w:r>
      <w:r w:rsidR="00D977A8" w:rsidRPr="00803C79">
        <w:t xml:space="preserve">tổng quan </w:t>
      </w:r>
      <w:r w:rsidRPr="00803C79">
        <w:t>hệ thống</w:t>
      </w:r>
      <w:bookmarkEnd w:id="24"/>
    </w:p>
    <w:p w14:paraId="756EA284" w14:textId="7C162C2B" w:rsidR="00E361EA" w:rsidRPr="00803C79" w:rsidRDefault="003E5C4B" w:rsidP="00210B50">
      <w:pPr>
        <w:spacing w:line="264" w:lineRule="auto"/>
        <w:rPr>
          <w:noProof/>
        </w:rPr>
      </w:pPr>
      <w:r>
        <w:object w:dxaOrig="16553" w:dyaOrig="7410" w14:anchorId="0863B0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206.25pt" o:ole="">
            <v:imagedata r:id="rId8" o:title=""/>
          </v:shape>
          <o:OLEObject Type="Embed" ProgID="Visio.Drawing.15" ShapeID="_x0000_i1025" DrawAspect="Content" ObjectID="_1719067630" r:id="rId9"/>
        </w:object>
      </w:r>
    </w:p>
    <w:p w14:paraId="7ADEE6D3" w14:textId="6EB1F66D" w:rsidR="003C29E0" w:rsidRPr="00803C79" w:rsidRDefault="003C29E0" w:rsidP="00210B50">
      <w:pPr>
        <w:spacing w:line="264" w:lineRule="auto"/>
        <w:jc w:val="center"/>
        <w:rPr>
          <w:i/>
          <w:iCs/>
        </w:rPr>
      </w:pPr>
      <w:r w:rsidRPr="00803C79">
        <w:rPr>
          <w:i/>
          <w:iCs/>
        </w:rPr>
        <w:t>Mô hình tổng quan hệ thống OCS Gateway</w:t>
      </w:r>
    </w:p>
    <w:p w14:paraId="5CEFE5CC" w14:textId="61707A1D" w:rsidR="0063361A" w:rsidRPr="00803C79" w:rsidRDefault="0063361A" w:rsidP="00210B50">
      <w:pPr>
        <w:spacing w:line="264" w:lineRule="auto"/>
      </w:pPr>
      <w:r w:rsidRPr="00803C79">
        <w:t xml:space="preserve">OCS Gateway được cấu tạo bởi các thành </w:t>
      </w:r>
      <w:commentRangeStart w:id="25"/>
      <w:commentRangeStart w:id="26"/>
      <w:r w:rsidRPr="00803C79">
        <w:t>phần</w:t>
      </w:r>
      <w:commentRangeEnd w:id="25"/>
      <w:r w:rsidR="00EA0E3B" w:rsidRPr="00803C79">
        <w:rPr>
          <w:rStyle w:val="CommentReference"/>
        </w:rPr>
        <w:commentReference w:id="25"/>
      </w:r>
      <w:commentRangeEnd w:id="26"/>
      <w:r w:rsidR="00606970" w:rsidRPr="00803C79">
        <w:rPr>
          <w:rStyle w:val="CommentReference"/>
        </w:rPr>
        <w:commentReference w:id="26"/>
      </w:r>
      <w:r w:rsidRPr="00803C79">
        <w:t>:</w:t>
      </w:r>
    </w:p>
    <w:p w14:paraId="7A4FB453" w14:textId="5C2E43EE" w:rsidR="0063361A" w:rsidRPr="00803C79" w:rsidRDefault="00236C5B" w:rsidP="00210B50">
      <w:pPr>
        <w:pStyle w:val="ListParagraph"/>
        <w:numPr>
          <w:ilvl w:val="0"/>
          <w:numId w:val="70"/>
        </w:numPr>
        <w:spacing w:line="264" w:lineRule="auto"/>
        <w:jc w:val="left"/>
      </w:pPr>
      <w:r w:rsidRPr="00803C79">
        <w:t>IN Gateway:</w:t>
      </w:r>
      <w:r w:rsidR="0063361A" w:rsidRPr="00803C79">
        <w:t xml:space="preserve"> </w:t>
      </w:r>
      <w:r w:rsidR="003B30EC" w:rsidRPr="00803C79">
        <w:t>cho phép các hệ thống nghiệp vụ bên ngoài tác động vào tài khoản thuê bao trên OCS Surepay thông qua các giao thức</w:t>
      </w:r>
      <w:r w:rsidR="00114248" w:rsidRPr="00803C79">
        <w:t xml:space="preserve"> </w:t>
      </w:r>
      <w:r w:rsidR="003C29E0" w:rsidRPr="00803C79">
        <w:t>SOAP</w:t>
      </w:r>
      <w:r w:rsidR="00907ACB" w:rsidRPr="00236FAE">
        <w:t>/Diameter</w:t>
      </w:r>
      <w:r w:rsidR="00114248" w:rsidRPr="00803C79">
        <w:t>/Telnet/RTEC</w:t>
      </w:r>
      <w:r w:rsidR="003B30EC" w:rsidRPr="00803C79">
        <w:t>.</w:t>
      </w:r>
    </w:p>
    <w:p w14:paraId="40AB991D" w14:textId="36A66D4A" w:rsidR="00BD2520" w:rsidRPr="00236FAE" w:rsidRDefault="00236C5B" w:rsidP="00210B50">
      <w:pPr>
        <w:pStyle w:val="ListParagraph"/>
        <w:numPr>
          <w:ilvl w:val="0"/>
          <w:numId w:val="70"/>
        </w:numPr>
        <w:spacing w:line="264" w:lineRule="auto"/>
      </w:pPr>
      <w:r w:rsidRPr="00236FAE">
        <w:t>Voucher Gateway</w:t>
      </w:r>
      <w:r w:rsidR="0063361A" w:rsidRPr="00236FAE">
        <w:t xml:space="preserve">: </w:t>
      </w:r>
      <w:r w:rsidR="00ED18AB" w:rsidRPr="00236FAE">
        <w:t xml:space="preserve">cung </w:t>
      </w:r>
      <w:r w:rsidR="003E53D1" w:rsidRPr="00236FAE">
        <w:t xml:space="preserve">cấp </w:t>
      </w:r>
      <w:r w:rsidR="00ED18AB" w:rsidRPr="00236FAE">
        <w:t>các tính</w:t>
      </w:r>
      <w:r w:rsidR="00BD2520" w:rsidRPr="00236FAE">
        <w:t xml:space="preserve"> </w:t>
      </w:r>
      <w:r w:rsidR="003E53D1" w:rsidRPr="00236FAE">
        <w:t>năng</w:t>
      </w:r>
      <w:r w:rsidR="00BD2520" w:rsidRPr="00236FAE">
        <w:t xml:space="preserve"> </w:t>
      </w:r>
    </w:p>
    <w:p w14:paraId="4B26001B" w14:textId="77777777" w:rsidR="00BD2520" w:rsidRPr="00236FAE" w:rsidRDefault="00BD2520" w:rsidP="00210B50">
      <w:pPr>
        <w:pStyle w:val="ListParagraph"/>
        <w:numPr>
          <w:ilvl w:val="1"/>
          <w:numId w:val="70"/>
        </w:numPr>
        <w:spacing w:line="264" w:lineRule="auto"/>
      </w:pPr>
      <w:r w:rsidRPr="00236FAE">
        <w:t>Nạp tiền thuê bao trả trước,</w:t>
      </w:r>
      <w:r w:rsidR="003E53D1" w:rsidRPr="00236FAE">
        <w:t xml:space="preserve"> thanh toán</w:t>
      </w:r>
      <w:r w:rsidRPr="00236FAE">
        <w:t xml:space="preserve"> cước</w:t>
      </w:r>
      <w:r w:rsidR="003E53D1" w:rsidRPr="00236FAE">
        <w:t xml:space="preserve"> cho </w:t>
      </w:r>
      <w:r w:rsidRPr="00236FAE">
        <w:t xml:space="preserve">thuê bao trả sau thông qua giao thức SOAP. </w:t>
      </w:r>
    </w:p>
    <w:p w14:paraId="741C81F3" w14:textId="77777777" w:rsidR="00BD2520" w:rsidRPr="00236FAE" w:rsidRDefault="00BD2520" w:rsidP="00210B50">
      <w:pPr>
        <w:pStyle w:val="ListParagraph"/>
        <w:numPr>
          <w:ilvl w:val="1"/>
          <w:numId w:val="70"/>
        </w:numPr>
        <w:spacing w:line="264" w:lineRule="auto"/>
      </w:pPr>
      <w:r w:rsidRPr="00236FAE">
        <w:t>Nạp tiền (nạp hộ) thuê bao trả trước thông qua USSD.</w:t>
      </w:r>
    </w:p>
    <w:p w14:paraId="6A731FFE" w14:textId="3652B602" w:rsidR="00ED18AB" w:rsidRPr="00236FAE" w:rsidRDefault="00BD2520" w:rsidP="00210B50">
      <w:pPr>
        <w:pStyle w:val="ListParagraph"/>
        <w:numPr>
          <w:ilvl w:val="1"/>
          <w:numId w:val="70"/>
        </w:numPr>
        <w:spacing w:line="264" w:lineRule="auto"/>
      </w:pPr>
      <w:r w:rsidRPr="00236FAE">
        <w:t>Chuyển tiền TK</w:t>
      </w:r>
      <w:r w:rsidR="00C4105A" w:rsidRPr="00236FAE">
        <w:t>1</w:t>
      </w:r>
      <w:r w:rsidR="00ED18AB" w:rsidRPr="00236FAE">
        <w:t xml:space="preserve"> giữa các thuê bao</w:t>
      </w:r>
      <w:r w:rsidR="001E68F7" w:rsidRPr="00236FAE">
        <w:t xml:space="preserve"> (qua SOAP/USSD).</w:t>
      </w:r>
    </w:p>
    <w:p w14:paraId="54EB2B7B" w14:textId="79A9729E" w:rsidR="0063361A" w:rsidRPr="00803C79" w:rsidRDefault="00ED18AB" w:rsidP="00210B50">
      <w:pPr>
        <w:pStyle w:val="ListParagraph"/>
        <w:numPr>
          <w:ilvl w:val="1"/>
          <w:numId w:val="70"/>
        </w:numPr>
        <w:spacing w:line="264" w:lineRule="auto"/>
      </w:pPr>
      <w:r w:rsidRPr="00236FAE">
        <w:t>Cung cấp các tiện ích như kiểm tra số dư TK1, reset PIN</w:t>
      </w:r>
      <w:r w:rsidR="003E53D1" w:rsidRPr="00236FAE">
        <w:t xml:space="preserve"> </w:t>
      </w:r>
      <w:r w:rsidRPr="00236FAE">
        <w:t>...</w:t>
      </w:r>
    </w:p>
    <w:p w14:paraId="5A62D7D6" w14:textId="616ED04A" w:rsidR="006D2F18" w:rsidRPr="00236FAE" w:rsidRDefault="006D2F18" w:rsidP="00210B50">
      <w:pPr>
        <w:pStyle w:val="ListParagraph"/>
        <w:numPr>
          <w:ilvl w:val="1"/>
          <w:numId w:val="70"/>
        </w:numPr>
        <w:spacing w:line="264" w:lineRule="auto"/>
      </w:pPr>
      <w:r w:rsidRPr="00803C79">
        <w:t>Nạp tiền TK1 vào TK chính của thuê bao</w:t>
      </w:r>
      <w:r w:rsidR="00F24E7D" w:rsidRPr="00803C79">
        <w:t xml:space="preserve"> </w:t>
      </w:r>
      <w:r w:rsidR="00785144" w:rsidRPr="00803C79">
        <w:t>(</w:t>
      </w:r>
      <w:r w:rsidR="00F24E7D" w:rsidRPr="00803C79">
        <w:t>qua SOAP/USSD)</w:t>
      </w:r>
      <w:r w:rsidRPr="00803C79">
        <w:t>.</w:t>
      </w:r>
    </w:p>
    <w:p w14:paraId="7FBCF2D5" w14:textId="21C024FF" w:rsidR="00236C5B" w:rsidRPr="00803C79" w:rsidRDefault="00236C5B" w:rsidP="00210B50">
      <w:pPr>
        <w:pStyle w:val="ListParagraph"/>
        <w:numPr>
          <w:ilvl w:val="0"/>
          <w:numId w:val="70"/>
        </w:numPr>
        <w:spacing w:line="264" w:lineRule="auto"/>
      </w:pPr>
      <w:r w:rsidRPr="00803C79">
        <w:t>Charging proxy:</w:t>
      </w:r>
      <w:r w:rsidR="003B30EC" w:rsidRPr="00803C79">
        <w:t xml:space="preserve"> </w:t>
      </w:r>
      <w:r w:rsidR="003E53D1" w:rsidRPr="00803C79">
        <w:t xml:space="preserve">Cung cấp cho các hệ thống nghiệp vụ khả năng trừ cước thuê bao thông qua giao thức </w:t>
      </w:r>
      <w:r w:rsidR="003C29E0" w:rsidRPr="00803C79">
        <w:t>SOAP</w:t>
      </w:r>
      <w:r w:rsidR="003E53D1" w:rsidRPr="00803C79">
        <w:t>, Diameter.</w:t>
      </w:r>
    </w:p>
    <w:p w14:paraId="63DF4393" w14:textId="77777777" w:rsidR="00810E90" w:rsidRDefault="00236C5B" w:rsidP="00810E90">
      <w:pPr>
        <w:pStyle w:val="ListParagraph"/>
        <w:numPr>
          <w:ilvl w:val="0"/>
          <w:numId w:val="70"/>
        </w:numPr>
        <w:spacing w:line="264" w:lineRule="auto"/>
      </w:pPr>
      <w:r w:rsidRPr="00803C79">
        <w:t>PCRF gateway:</w:t>
      </w:r>
      <w:r w:rsidR="003B30EC" w:rsidRPr="00803C79">
        <w:t xml:space="preserve"> </w:t>
      </w:r>
      <w:r w:rsidR="00810E90" w:rsidRPr="00803C79">
        <w:t>cho phép các hệ thống nghiệp vụ</w:t>
      </w:r>
      <w:r w:rsidR="00810E90">
        <w:t xml:space="preserve"> thực hiện (qua giao thức SOAP)</w:t>
      </w:r>
    </w:p>
    <w:p w14:paraId="07304583" w14:textId="749F011F" w:rsidR="00810E90" w:rsidRDefault="00667F82" w:rsidP="00810E90">
      <w:pPr>
        <w:pStyle w:val="ListParagraph"/>
        <w:numPr>
          <w:ilvl w:val="1"/>
          <w:numId w:val="70"/>
        </w:numPr>
        <w:spacing w:line="264" w:lineRule="auto"/>
      </w:pPr>
      <w:r>
        <w:t>Đăng ký</w:t>
      </w:r>
      <w:r w:rsidR="00810E90">
        <w:t xml:space="preserve"> thuê bao</w:t>
      </w:r>
      <w:r>
        <w:t>, tạo/xóa dịch vụ thuê bao</w:t>
      </w:r>
      <w:r w:rsidR="00810E90">
        <w:t xml:space="preserve"> trên PCRF.</w:t>
      </w:r>
    </w:p>
    <w:p w14:paraId="435968B7" w14:textId="12FAE77E" w:rsidR="00667F82" w:rsidRDefault="00810E90" w:rsidP="00810E90">
      <w:pPr>
        <w:pStyle w:val="ListParagraph"/>
        <w:numPr>
          <w:ilvl w:val="1"/>
          <w:numId w:val="70"/>
        </w:numPr>
        <w:spacing w:line="264" w:lineRule="auto"/>
      </w:pPr>
      <w:r>
        <w:t>Tạo/xóa</w:t>
      </w:r>
      <w:r w:rsidRPr="00803C79">
        <w:t xml:space="preserve"> subscription</w:t>
      </w:r>
      <w:r w:rsidR="00667F82">
        <w:t>/bundle</w:t>
      </w:r>
      <w:r w:rsidRPr="00803C79">
        <w:t xml:space="preserve"> </w:t>
      </w:r>
      <w:r>
        <w:t>trên Surepay.</w:t>
      </w:r>
    </w:p>
    <w:p w14:paraId="58134626" w14:textId="15D3B979" w:rsidR="00236C5B" w:rsidRPr="00803C79" w:rsidRDefault="00667F82" w:rsidP="00FD1553">
      <w:pPr>
        <w:pStyle w:val="ListParagraph"/>
        <w:numPr>
          <w:ilvl w:val="1"/>
          <w:numId w:val="70"/>
        </w:numPr>
        <w:spacing w:line="264" w:lineRule="auto"/>
      </w:pPr>
      <w:r>
        <w:t>Kiểm tra/tạo/xóa</w:t>
      </w:r>
      <w:r w:rsidR="00810E90">
        <w:t xml:space="preserve"> cờ dịch vụ data trên HLR qua</w:t>
      </w:r>
      <w:r w:rsidR="0044481B">
        <w:t xml:space="preserve"> </w:t>
      </w:r>
      <w:r w:rsidR="00810E90">
        <w:t>CCGW</w:t>
      </w:r>
      <w:r>
        <w:t xml:space="preserve"> sử dụng giao thức SOAP</w:t>
      </w:r>
      <w:r w:rsidR="0044481B">
        <w:t xml:space="preserve"> hoặc qua HLR GW sử dụng giao thức IPC.</w:t>
      </w:r>
    </w:p>
    <w:p w14:paraId="3885E1A4" w14:textId="1A22289E" w:rsidR="00A322EB" w:rsidRPr="00803C79" w:rsidRDefault="00A322EB" w:rsidP="00210B50">
      <w:pPr>
        <w:pStyle w:val="ListParagraph"/>
        <w:numPr>
          <w:ilvl w:val="0"/>
          <w:numId w:val="70"/>
        </w:numPr>
        <w:spacing w:line="264" w:lineRule="auto"/>
      </w:pPr>
      <w:r w:rsidRPr="00803C79">
        <w:t xml:space="preserve">OMO: cho phép các hệ thống nghiệp vụ </w:t>
      </w:r>
      <w:r w:rsidR="00E91223" w:rsidRPr="00803C79">
        <w:t>thay đổi profile</w:t>
      </w:r>
      <w:r w:rsidRPr="00803C79">
        <w:t xml:space="preserve"> thuê bao thông qua giao thức </w:t>
      </w:r>
      <w:r w:rsidR="0068182A" w:rsidRPr="00803C79">
        <w:t>SOAP</w:t>
      </w:r>
      <w:r w:rsidRPr="00803C79">
        <w:t>.</w:t>
      </w:r>
    </w:p>
    <w:p w14:paraId="510E5684" w14:textId="6CD8D3EE" w:rsidR="00236C5B" w:rsidRPr="00803C79" w:rsidRDefault="00236C5B" w:rsidP="00210B50">
      <w:pPr>
        <w:pStyle w:val="ListParagraph"/>
        <w:numPr>
          <w:ilvl w:val="0"/>
          <w:numId w:val="70"/>
        </w:numPr>
        <w:spacing w:line="264" w:lineRule="auto"/>
      </w:pPr>
      <w:r w:rsidRPr="00803C79">
        <w:t>NEIF Mediation</w:t>
      </w:r>
      <w:r w:rsidR="00F45B70" w:rsidRPr="00803C79">
        <w:t xml:space="preserve"> and Relay</w:t>
      </w:r>
      <w:r w:rsidRPr="00803C79">
        <w:t>:</w:t>
      </w:r>
      <w:r w:rsidR="003B30EC" w:rsidRPr="00803C79">
        <w:t xml:space="preserve"> cung cấp khả năng chuyển đổi các bản tin TCP/IP từ Nokia Surepay sang định dạng bản tin NEIF</w:t>
      </w:r>
      <w:r w:rsidR="00F45B70" w:rsidRPr="00803C79">
        <w:t xml:space="preserve"> và chuyển tiếp </w:t>
      </w:r>
      <w:r w:rsidR="00582CE9">
        <w:t>đến</w:t>
      </w:r>
      <w:r w:rsidR="003B30EC" w:rsidRPr="00803C79">
        <w:t xml:space="preserve"> các hệ thống nghiệp vụ (Automatic Lock/Unlock</w:t>
      </w:r>
      <w:r w:rsidR="00F45B70" w:rsidRPr="00803C79">
        <w:t xml:space="preserve">, </w:t>
      </w:r>
      <w:r w:rsidR="009B7839" w:rsidRPr="00803C79">
        <w:t>Fastpay, VASP,</w:t>
      </w:r>
      <w:r w:rsidR="00841BD2" w:rsidRPr="00803C79">
        <w:t xml:space="preserve"> PaymentGW, Funring MVAS,</w:t>
      </w:r>
      <w:r w:rsidR="009B7839" w:rsidRPr="00803C79">
        <w:t xml:space="preserve"> </w:t>
      </w:r>
      <w:r w:rsidR="003B4444" w:rsidRPr="00803C79">
        <w:t>o</w:t>
      </w:r>
      <w:r w:rsidR="00F45B70" w:rsidRPr="00803C79">
        <w:t>ther NEIF server</w:t>
      </w:r>
      <w:r w:rsidR="003B4444" w:rsidRPr="00803C79">
        <w:t>…</w:t>
      </w:r>
      <w:r w:rsidR="003B30EC" w:rsidRPr="00803C79">
        <w:t>).</w:t>
      </w:r>
    </w:p>
    <w:p w14:paraId="3E728F3B" w14:textId="05EABFA9" w:rsidR="00606970" w:rsidRDefault="00606970" w:rsidP="00210B50">
      <w:pPr>
        <w:pStyle w:val="ListParagraph"/>
        <w:numPr>
          <w:ilvl w:val="0"/>
          <w:numId w:val="70"/>
        </w:numPr>
        <w:spacing w:line="264" w:lineRule="auto"/>
      </w:pPr>
      <w:r w:rsidRPr="00803C79">
        <w:lastRenderedPageBreak/>
        <w:t xml:space="preserve">CDR </w:t>
      </w:r>
      <w:r w:rsidR="00723656" w:rsidRPr="00803C79">
        <w:t>Record</w:t>
      </w:r>
      <w:r w:rsidRPr="00803C79">
        <w:t xml:space="preserve">: Định kỳ xuất CDR file chứa thông tin </w:t>
      </w:r>
      <w:r w:rsidR="00CA029A" w:rsidRPr="00803C79">
        <w:t xml:space="preserve">các </w:t>
      </w:r>
      <w:r w:rsidRPr="00803C79">
        <w:t>giao dịch</w:t>
      </w:r>
      <w:r w:rsidR="00CA029A" w:rsidRPr="00803C79">
        <w:t xml:space="preserve"> hàng ngày</w:t>
      </w:r>
      <w:r w:rsidRPr="00803C79">
        <w:t>, hỗ trợ các hệ thống nghiệp vụ, đối soát…</w:t>
      </w:r>
    </w:p>
    <w:p w14:paraId="38E5E83F" w14:textId="1D4594B5" w:rsidR="00950505" w:rsidRPr="00803C79" w:rsidRDefault="00950505" w:rsidP="00210B50">
      <w:pPr>
        <w:pStyle w:val="Heading2"/>
        <w:spacing w:line="264" w:lineRule="auto"/>
      </w:pPr>
      <w:bookmarkStart w:id="27" w:name="_Toc58189435"/>
      <w:bookmarkStart w:id="28" w:name="_Toc58189610"/>
      <w:bookmarkStart w:id="29" w:name="_Toc58189939"/>
      <w:bookmarkStart w:id="30" w:name="_Toc58190666"/>
      <w:bookmarkStart w:id="31" w:name="_Toc58192448"/>
      <w:bookmarkStart w:id="32" w:name="_Toc58242248"/>
      <w:bookmarkStart w:id="33" w:name="_Toc58254223"/>
      <w:bookmarkStart w:id="34" w:name="_Toc58355431"/>
      <w:bookmarkStart w:id="35" w:name="_Toc58355587"/>
      <w:bookmarkStart w:id="36" w:name="_Toc58579051"/>
      <w:bookmarkStart w:id="37" w:name="_Toc58580016"/>
      <w:bookmarkStart w:id="38" w:name="_Toc58872296"/>
      <w:bookmarkStart w:id="39" w:name="_Toc58872396"/>
      <w:bookmarkStart w:id="40" w:name="_Toc58872397"/>
      <w:bookmarkEnd w:id="27"/>
      <w:bookmarkEnd w:id="28"/>
      <w:bookmarkEnd w:id="29"/>
      <w:bookmarkEnd w:id="30"/>
      <w:bookmarkEnd w:id="31"/>
      <w:bookmarkEnd w:id="32"/>
      <w:bookmarkEnd w:id="33"/>
      <w:bookmarkEnd w:id="34"/>
      <w:bookmarkEnd w:id="35"/>
      <w:bookmarkEnd w:id="36"/>
      <w:bookmarkEnd w:id="37"/>
      <w:bookmarkEnd w:id="38"/>
      <w:bookmarkEnd w:id="39"/>
      <w:r w:rsidRPr="00803C79">
        <w:t>Mô tả chức năng hệ thống</w:t>
      </w:r>
      <w:r w:rsidR="00FE7547" w:rsidRPr="00803C79">
        <w:t xml:space="preserve"> </w:t>
      </w:r>
      <w:r w:rsidR="00A26CDC" w:rsidRPr="00803C79">
        <w:t>OCS Gateway</w:t>
      </w:r>
      <w:bookmarkEnd w:id="40"/>
    </w:p>
    <w:tbl>
      <w:tblPr>
        <w:tblStyle w:val="TableGrid"/>
        <w:tblW w:w="9990" w:type="dxa"/>
        <w:tblInd w:w="-185" w:type="dxa"/>
        <w:tblLook w:val="04A0" w:firstRow="1" w:lastRow="0" w:firstColumn="1" w:lastColumn="0" w:noHBand="0" w:noVBand="1"/>
      </w:tblPr>
      <w:tblGrid>
        <w:gridCol w:w="720"/>
        <w:gridCol w:w="2610"/>
        <w:gridCol w:w="2250"/>
        <w:gridCol w:w="4410"/>
      </w:tblGrid>
      <w:tr w:rsidR="0065653A" w:rsidRPr="00803C79" w14:paraId="6DD5EF17" w14:textId="77777777" w:rsidTr="002D63A0">
        <w:tc>
          <w:tcPr>
            <w:tcW w:w="720" w:type="dxa"/>
            <w:shd w:val="clear" w:color="auto" w:fill="5B9BD5" w:themeFill="accent1"/>
          </w:tcPr>
          <w:p w14:paraId="46F12A92" w14:textId="77777777" w:rsidR="0065653A" w:rsidRPr="00803C79" w:rsidRDefault="0065653A" w:rsidP="00210B50">
            <w:pPr>
              <w:spacing w:line="264" w:lineRule="auto"/>
              <w:rPr>
                <w:b/>
                <w:szCs w:val="26"/>
              </w:rPr>
            </w:pPr>
            <w:r w:rsidRPr="00803C79">
              <w:rPr>
                <w:b/>
                <w:szCs w:val="26"/>
              </w:rPr>
              <w:t>TT</w:t>
            </w:r>
          </w:p>
        </w:tc>
        <w:tc>
          <w:tcPr>
            <w:tcW w:w="2610" w:type="dxa"/>
            <w:shd w:val="clear" w:color="auto" w:fill="5B9BD5" w:themeFill="accent1"/>
          </w:tcPr>
          <w:p w14:paraId="2CFAEF3E" w14:textId="77777777" w:rsidR="0065653A" w:rsidRPr="00803C79" w:rsidRDefault="0065653A" w:rsidP="00210B50">
            <w:pPr>
              <w:spacing w:line="264" w:lineRule="auto"/>
              <w:rPr>
                <w:b/>
                <w:szCs w:val="26"/>
              </w:rPr>
            </w:pPr>
            <w:r w:rsidRPr="00803C79">
              <w:rPr>
                <w:b/>
                <w:szCs w:val="26"/>
              </w:rPr>
              <w:t>Nhóm chức năng</w:t>
            </w:r>
          </w:p>
        </w:tc>
        <w:tc>
          <w:tcPr>
            <w:tcW w:w="2250" w:type="dxa"/>
            <w:shd w:val="clear" w:color="auto" w:fill="5B9BD5" w:themeFill="accent1"/>
          </w:tcPr>
          <w:p w14:paraId="31B8ECF3" w14:textId="77777777" w:rsidR="0065653A" w:rsidRPr="00803C79" w:rsidRDefault="0065653A" w:rsidP="00210B50">
            <w:pPr>
              <w:spacing w:line="264" w:lineRule="auto"/>
              <w:rPr>
                <w:b/>
                <w:szCs w:val="26"/>
              </w:rPr>
            </w:pPr>
            <w:r w:rsidRPr="00803C79">
              <w:rPr>
                <w:b/>
                <w:szCs w:val="26"/>
              </w:rPr>
              <w:t>Chức năng</w:t>
            </w:r>
          </w:p>
        </w:tc>
        <w:tc>
          <w:tcPr>
            <w:tcW w:w="4410" w:type="dxa"/>
            <w:shd w:val="clear" w:color="auto" w:fill="5B9BD5" w:themeFill="accent1"/>
          </w:tcPr>
          <w:p w14:paraId="1E66EE70" w14:textId="77777777" w:rsidR="0065653A" w:rsidRPr="00803C79" w:rsidRDefault="0065653A" w:rsidP="00210B50">
            <w:pPr>
              <w:spacing w:line="264" w:lineRule="auto"/>
              <w:rPr>
                <w:b/>
                <w:szCs w:val="26"/>
              </w:rPr>
            </w:pPr>
            <w:r w:rsidRPr="00803C79">
              <w:rPr>
                <w:b/>
                <w:szCs w:val="26"/>
              </w:rPr>
              <w:t>Mô tả</w:t>
            </w:r>
          </w:p>
        </w:tc>
      </w:tr>
      <w:tr w:rsidR="0065653A" w:rsidRPr="00803C79" w14:paraId="57BB96ED" w14:textId="77777777" w:rsidTr="002D63A0">
        <w:tc>
          <w:tcPr>
            <w:tcW w:w="720" w:type="dxa"/>
            <w:vMerge w:val="restart"/>
          </w:tcPr>
          <w:p w14:paraId="43422C3B" w14:textId="77777777" w:rsidR="0065653A" w:rsidRPr="00803C79" w:rsidRDefault="0065653A" w:rsidP="00210B50">
            <w:pPr>
              <w:spacing w:line="264" w:lineRule="auto"/>
              <w:rPr>
                <w:szCs w:val="26"/>
              </w:rPr>
            </w:pPr>
            <w:r w:rsidRPr="00803C79">
              <w:rPr>
                <w:szCs w:val="26"/>
              </w:rPr>
              <w:t>1</w:t>
            </w:r>
          </w:p>
        </w:tc>
        <w:tc>
          <w:tcPr>
            <w:tcW w:w="2610" w:type="dxa"/>
            <w:vMerge w:val="restart"/>
          </w:tcPr>
          <w:p w14:paraId="5CA7BC68" w14:textId="0302EC85" w:rsidR="0065653A" w:rsidRPr="00803C79" w:rsidRDefault="00C071E0" w:rsidP="00210B50">
            <w:pPr>
              <w:spacing w:line="264" w:lineRule="auto"/>
              <w:rPr>
                <w:szCs w:val="26"/>
              </w:rPr>
            </w:pPr>
            <w:r w:rsidRPr="00803C79">
              <w:rPr>
                <w:szCs w:val="26"/>
              </w:rPr>
              <w:t>Quản trị hệ thống</w:t>
            </w:r>
          </w:p>
        </w:tc>
        <w:tc>
          <w:tcPr>
            <w:tcW w:w="2250" w:type="dxa"/>
          </w:tcPr>
          <w:p w14:paraId="29F3CDFB" w14:textId="77777777" w:rsidR="0065653A" w:rsidRPr="00803C79" w:rsidRDefault="0065653A" w:rsidP="00210B50">
            <w:pPr>
              <w:spacing w:line="264" w:lineRule="auto"/>
              <w:rPr>
                <w:szCs w:val="26"/>
              </w:rPr>
            </w:pPr>
            <w:r w:rsidRPr="00803C79">
              <w:rPr>
                <w:szCs w:val="26"/>
              </w:rPr>
              <w:t>User</w:t>
            </w:r>
          </w:p>
        </w:tc>
        <w:tc>
          <w:tcPr>
            <w:tcW w:w="4410" w:type="dxa"/>
            <w:vMerge w:val="restart"/>
          </w:tcPr>
          <w:p w14:paraId="0931D4C1" w14:textId="77777777" w:rsidR="0065653A" w:rsidRPr="00803C79" w:rsidRDefault="0065653A" w:rsidP="00210B50">
            <w:pPr>
              <w:spacing w:line="264" w:lineRule="auto"/>
              <w:rPr>
                <w:szCs w:val="26"/>
              </w:rPr>
            </w:pPr>
            <w:r w:rsidRPr="00803C79">
              <w:rPr>
                <w:szCs w:val="26"/>
              </w:rPr>
              <w:t>Cho phép quản lý người dùng, vai trò và phân quyền cho từng vai trò trong hệ thống</w:t>
            </w:r>
          </w:p>
        </w:tc>
      </w:tr>
      <w:tr w:rsidR="0065653A" w:rsidRPr="00803C79" w14:paraId="1E58007B" w14:textId="77777777" w:rsidTr="002D63A0">
        <w:tc>
          <w:tcPr>
            <w:tcW w:w="720" w:type="dxa"/>
            <w:vMerge/>
          </w:tcPr>
          <w:p w14:paraId="5299DF62" w14:textId="77777777" w:rsidR="0065653A" w:rsidRPr="00803C79" w:rsidRDefault="0065653A" w:rsidP="00210B50">
            <w:pPr>
              <w:spacing w:line="264" w:lineRule="auto"/>
              <w:rPr>
                <w:szCs w:val="26"/>
              </w:rPr>
            </w:pPr>
          </w:p>
        </w:tc>
        <w:tc>
          <w:tcPr>
            <w:tcW w:w="2610" w:type="dxa"/>
            <w:vMerge/>
          </w:tcPr>
          <w:p w14:paraId="741B91E8" w14:textId="77777777" w:rsidR="0065653A" w:rsidRPr="00803C79" w:rsidRDefault="0065653A" w:rsidP="00210B50">
            <w:pPr>
              <w:spacing w:line="264" w:lineRule="auto"/>
              <w:rPr>
                <w:szCs w:val="26"/>
              </w:rPr>
            </w:pPr>
          </w:p>
        </w:tc>
        <w:tc>
          <w:tcPr>
            <w:tcW w:w="2250" w:type="dxa"/>
          </w:tcPr>
          <w:p w14:paraId="60B97348" w14:textId="77777777" w:rsidR="0065653A" w:rsidRPr="00803C79" w:rsidRDefault="0065653A" w:rsidP="00210B50">
            <w:pPr>
              <w:spacing w:line="264" w:lineRule="auto"/>
              <w:rPr>
                <w:szCs w:val="26"/>
              </w:rPr>
            </w:pPr>
            <w:r w:rsidRPr="00803C79">
              <w:rPr>
                <w:szCs w:val="26"/>
              </w:rPr>
              <w:t>Role</w:t>
            </w:r>
          </w:p>
        </w:tc>
        <w:tc>
          <w:tcPr>
            <w:tcW w:w="4410" w:type="dxa"/>
            <w:vMerge/>
          </w:tcPr>
          <w:p w14:paraId="458870B1" w14:textId="77777777" w:rsidR="0065653A" w:rsidRPr="00803C79" w:rsidRDefault="0065653A" w:rsidP="00210B50">
            <w:pPr>
              <w:spacing w:line="264" w:lineRule="auto"/>
              <w:rPr>
                <w:szCs w:val="26"/>
              </w:rPr>
            </w:pPr>
          </w:p>
        </w:tc>
      </w:tr>
      <w:tr w:rsidR="0065653A" w:rsidRPr="00803C79" w14:paraId="21B8B6E4" w14:textId="77777777" w:rsidTr="002D63A0">
        <w:tc>
          <w:tcPr>
            <w:tcW w:w="720" w:type="dxa"/>
            <w:vMerge/>
          </w:tcPr>
          <w:p w14:paraId="311741C8" w14:textId="77777777" w:rsidR="0065653A" w:rsidRPr="00803C79" w:rsidRDefault="0065653A" w:rsidP="00210B50">
            <w:pPr>
              <w:spacing w:line="264" w:lineRule="auto"/>
              <w:rPr>
                <w:szCs w:val="26"/>
              </w:rPr>
            </w:pPr>
          </w:p>
        </w:tc>
        <w:tc>
          <w:tcPr>
            <w:tcW w:w="2610" w:type="dxa"/>
            <w:vMerge/>
          </w:tcPr>
          <w:p w14:paraId="644359FD" w14:textId="77777777" w:rsidR="0065653A" w:rsidRPr="00803C79" w:rsidRDefault="0065653A" w:rsidP="00210B50">
            <w:pPr>
              <w:spacing w:line="264" w:lineRule="auto"/>
              <w:rPr>
                <w:szCs w:val="26"/>
              </w:rPr>
            </w:pPr>
          </w:p>
        </w:tc>
        <w:tc>
          <w:tcPr>
            <w:tcW w:w="2250" w:type="dxa"/>
          </w:tcPr>
          <w:p w14:paraId="06E031EE" w14:textId="2941E6F7" w:rsidR="0065653A" w:rsidRPr="00803C79" w:rsidRDefault="0065653A" w:rsidP="00210B50">
            <w:pPr>
              <w:spacing w:line="264" w:lineRule="auto"/>
              <w:rPr>
                <w:szCs w:val="26"/>
              </w:rPr>
            </w:pPr>
            <w:r w:rsidRPr="00803C79">
              <w:rPr>
                <w:szCs w:val="26"/>
              </w:rPr>
              <w:t>Permis</w:t>
            </w:r>
            <w:r w:rsidR="00582CE9">
              <w:rPr>
                <w:szCs w:val="26"/>
              </w:rPr>
              <w:t>s</w:t>
            </w:r>
            <w:r w:rsidRPr="00803C79">
              <w:rPr>
                <w:szCs w:val="26"/>
              </w:rPr>
              <w:t>ion</w:t>
            </w:r>
          </w:p>
        </w:tc>
        <w:tc>
          <w:tcPr>
            <w:tcW w:w="4410" w:type="dxa"/>
            <w:vMerge/>
          </w:tcPr>
          <w:p w14:paraId="61E823F7" w14:textId="77777777" w:rsidR="0065653A" w:rsidRPr="00803C79" w:rsidRDefault="0065653A" w:rsidP="00210B50">
            <w:pPr>
              <w:spacing w:line="264" w:lineRule="auto"/>
              <w:rPr>
                <w:szCs w:val="26"/>
              </w:rPr>
            </w:pPr>
          </w:p>
        </w:tc>
      </w:tr>
      <w:tr w:rsidR="001205CD" w:rsidRPr="00803C79" w14:paraId="36886B52" w14:textId="77777777" w:rsidTr="002D63A0">
        <w:tc>
          <w:tcPr>
            <w:tcW w:w="720" w:type="dxa"/>
            <w:vMerge w:val="restart"/>
          </w:tcPr>
          <w:p w14:paraId="464CFB7B" w14:textId="77777777" w:rsidR="001205CD" w:rsidRPr="00803C79" w:rsidRDefault="001205CD" w:rsidP="00210B50">
            <w:pPr>
              <w:spacing w:line="264" w:lineRule="auto"/>
              <w:rPr>
                <w:szCs w:val="26"/>
              </w:rPr>
            </w:pPr>
            <w:r w:rsidRPr="00803C79">
              <w:rPr>
                <w:szCs w:val="26"/>
              </w:rPr>
              <w:t>2</w:t>
            </w:r>
          </w:p>
        </w:tc>
        <w:tc>
          <w:tcPr>
            <w:tcW w:w="2610" w:type="dxa"/>
            <w:vMerge w:val="restart"/>
          </w:tcPr>
          <w:p w14:paraId="12586F6F" w14:textId="1538F532" w:rsidR="001205CD" w:rsidRPr="00803C79" w:rsidRDefault="001205CD" w:rsidP="00210B50">
            <w:pPr>
              <w:spacing w:line="264" w:lineRule="auto"/>
              <w:rPr>
                <w:szCs w:val="26"/>
              </w:rPr>
            </w:pPr>
            <w:r w:rsidRPr="00803C79">
              <w:rPr>
                <w:szCs w:val="26"/>
              </w:rPr>
              <w:t>Gateway</w:t>
            </w:r>
          </w:p>
        </w:tc>
        <w:tc>
          <w:tcPr>
            <w:tcW w:w="2250" w:type="dxa"/>
          </w:tcPr>
          <w:p w14:paraId="65B7AF51" w14:textId="77777777" w:rsidR="001205CD" w:rsidRPr="00803C79" w:rsidRDefault="001205CD" w:rsidP="00210B50">
            <w:pPr>
              <w:spacing w:line="264" w:lineRule="auto"/>
              <w:rPr>
                <w:szCs w:val="26"/>
              </w:rPr>
            </w:pPr>
            <w:r w:rsidRPr="00803C79">
              <w:rPr>
                <w:szCs w:val="26"/>
              </w:rPr>
              <w:t>Command</w:t>
            </w:r>
          </w:p>
        </w:tc>
        <w:tc>
          <w:tcPr>
            <w:tcW w:w="4410" w:type="dxa"/>
          </w:tcPr>
          <w:p w14:paraId="52CDA6E4" w14:textId="77777777" w:rsidR="001205CD" w:rsidRPr="00803C79" w:rsidRDefault="001205CD" w:rsidP="00210B50">
            <w:pPr>
              <w:spacing w:line="264" w:lineRule="auto"/>
              <w:rPr>
                <w:noProof/>
                <w:szCs w:val="26"/>
                <w:lang w:eastAsia="ar-SA"/>
              </w:rPr>
            </w:pPr>
            <w:r w:rsidRPr="00803C79">
              <w:rPr>
                <w:noProof/>
                <w:szCs w:val="26"/>
                <w:lang w:eastAsia="ar-SA"/>
              </w:rPr>
              <w:t>Cho phép thực hiện xem, thêm, sửa, xóa các lệnh thuộc từng giao thức</w:t>
            </w:r>
          </w:p>
        </w:tc>
      </w:tr>
      <w:tr w:rsidR="001205CD" w:rsidRPr="00803C79" w14:paraId="548AE6FE" w14:textId="77777777" w:rsidTr="002D63A0">
        <w:tc>
          <w:tcPr>
            <w:tcW w:w="720" w:type="dxa"/>
            <w:vMerge/>
          </w:tcPr>
          <w:p w14:paraId="26CFFDC3" w14:textId="26B7ECD8" w:rsidR="001205CD" w:rsidRPr="00803C79" w:rsidRDefault="001205CD" w:rsidP="00210B50">
            <w:pPr>
              <w:spacing w:line="264" w:lineRule="auto"/>
              <w:rPr>
                <w:szCs w:val="26"/>
              </w:rPr>
            </w:pPr>
          </w:p>
        </w:tc>
        <w:tc>
          <w:tcPr>
            <w:tcW w:w="2610" w:type="dxa"/>
            <w:vMerge/>
          </w:tcPr>
          <w:p w14:paraId="1446F623" w14:textId="45232EAB" w:rsidR="001205CD" w:rsidRPr="00803C79" w:rsidRDefault="001205CD" w:rsidP="00210B50">
            <w:pPr>
              <w:spacing w:line="264" w:lineRule="auto"/>
              <w:rPr>
                <w:szCs w:val="26"/>
              </w:rPr>
            </w:pPr>
          </w:p>
        </w:tc>
        <w:tc>
          <w:tcPr>
            <w:tcW w:w="2250" w:type="dxa"/>
          </w:tcPr>
          <w:p w14:paraId="015D5D75" w14:textId="2EE86ED7" w:rsidR="001205CD" w:rsidRPr="00803C79" w:rsidRDefault="001205CD" w:rsidP="00210B50">
            <w:pPr>
              <w:spacing w:line="264" w:lineRule="auto"/>
              <w:rPr>
                <w:szCs w:val="26"/>
              </w:rPr>
            </w:pPr>
            <w:r w:rsidRPr="00803C79">
              <w:rPr>
                <w:szCs w:val="26"/>
              </w:rPr>
              <w:t>Connection</w:t>
            </w:r>
          </w:p>
        </w:tc>
        <w:tc>
          <w:tcPr>
            <w:tcW w:w="4410" w:type="dxa"/>
          </w:tcPr>
          <w:p w14:paraId="75D70294" w14:textId="75203163" w:rsidR="001205CD" w:rsidRPr="00803C79" w:rsidRDefault="001205CD" w:rsidP="00210B50">
            <w:pPr>
              <w:spacing w:line="264" w:lineRule="auto"/>
              <w:rPr>
                <w:szCs w:val="26"/>
              </w:rPr>
            </w:pPr>
            <w:r w:rsidRPr="00803C79">
              <w:rPr>
                <w:noProof/>
                <w:lang w:eastAsia="ar-SA"/>
              </w:rPr>
              <w:t>Giám sát và giới hạn kết nối, số phiên truy nhập của người dùng: giới hạn số kết nối, giới hạn số bản tin, …</w:t>
            </w:r>
          </w:p>
        </w:tc>
      </w:tr>
      <w:tr w:rsidR="001205CD" w:rsidRPr="00803C79" w14:paraId="4BEFFDBA" w14:textId="77777777" w:rsidTr="002D63A0">
        <w:tc>
          <w:tcPr>
            <w:tcW w:w="720" w:type="dxa"/>
            <w:vMerge/>
          </w:tcPr>
          <w:p w14:paraId="693F89C4" w14:textId="77777777" w:rsidR="001205CD" w:rsidRPr="00803C79" w:rsidRDefault="001205CD" w:rsidP="00210B50">
            <w:pPr>
              <w:spacing w:line="264" w:lineRule="auto"/>
              <w:rPr>
                <w:szCs w:val="26"/>
              </w:rPr>
            </w:pPr>
          </w:p>
        </w:tc>
        <w:tc>
          <w:tcPr>
            <w:tcW w:w="2610" w:type="dxa"/>
            <w:vMerge/>
          </w:tcPr>
          <w:p w14:paraId="45951139" w14:textId="77777777" w:rsidR="001205CD" w:rsidRPr="00803C79" w:rsidRDefault="001205CD" w:rsidP="00210B50">
            <w:pPr>
              <w:spacing w:line="264" w:lineRule="auto"/>
              <w:rPr>
                <w:szCs w:val="26"/>
              </w:rPr>
            </w:pPr>
          </w:p>
        </w:tc>
        <w:tc>
          <w:tcPr>
            <w:tcW w:w="2250" w:type="dxa"/>
          </w:tcPr>
          <w:p w14:paraId="02C29C91" w14:textId="2815DFC1" w:rsidR="001205CD" w:rsidRPr="00803C79" w:rsidRDefault="001205CD" w:rsidP="00210B50">
            <w:pPr>
              <w:spacing w:line="264" w:lineRule="auto"/>
              <w:rPr>
                <w:szCs w:val="26"/>
              </w:rPr>
            </w:pPr>
            <w:r w:rsidRPr="00803C79">
              <w:rPr>
                <w:szCs w:val="26"/>
              </w:rPr>
              <w:t>Rule</w:t>
            </w:r>
          </w:p>
        </w:tc>
        <w:tc>
          <w:tcPr>
            <w:tcW w:w="4410" w:type="dxa"/>
          </w:tcPr>
          <w:p w14:paraId="7EFD0684" w14:textId="663E52A3" w:rsidR="001205CD" w:rsidRPr="00803C79" w:rsidRDefault="001205CD" w:rsidP="00210B50">
            <w:pPr>
              <w:spacing w:line="264" w:lineRule="auto"/>
              <w:rPr>
                <w:noProof/>
                <w:lang w:eastAsia="ar-SA"/>
              </w:rPr>
            </w:pPr>
            <w:r w:rsidRPr="00803C79">
              <w:rPr>
                <w:noProof/>
                <w:lang w:eastAsia="ar-SA"/>
              </w:rPr>
              <w:t>Quản lý các luật định tuyến</w:t>
            </w:r>
            <w:r w:rsidR="007D2468" w:rsidRPr="00803C79">
              <w:rPr>
                <w:noProof/>
                <w:lang w:eastAsia="ar-SA"/>
              </w:rPr>
              <w:t xml:space="preserve"> giao thức, cho phép xác định các lệnh thuộc giao thức nguồn sẽ được chuyển đổi sang lệnh tương ứng ở giao thức đích nào.</w:t>
            </w:r>
          </w:p>
        </w:tc>
      </w:tr>
      <w:tr w:rsidR="001205CD" w:rsidRPr="00803C79" w14:paraId="4BA84BD3" w14:textId="77777777" w:rsidTr="002D63A0">
        <w:tc>
          <w:tcPr>
            <w:tcW w:w="720" w:type="dxa"/>
            <w:vMerge/>
          </w:tcPr>
          <w:p w14:paraId="6453BB3C" w14:textId="77777777" w:rsidR="001205CD" w:rsidRPr="00803C79" w:rsidRDefault="001205CD" w:rsidP="00210B50">
            <w:pPr>
              <w:spacing w:line="264" w:lineRule="auto"/>
              <w:rPr>
                <w:szCs w:val="26"/>
              </w:rPr>
            </w:pPr>
          </w:p>
        </w:tc>
        <w:tc>
          <w:tcPr>
            <w:tcW w:w="2610" w:type="dxa"/>
            <w:vMerge/>
          </w:tcPr>
          <w:p w14:paraId="7B42E0EF" w14:textId="77777777" w:rsidR="001205CD" w:rsidRPr="00803C79" w:rsidRDefault="001205CD" w:rsidP="00210B50">
            <w:pPr>
              <w:spacing w:line="264" w:lineRule="auto"/>
              <w:rPr>
                <w:szCs w:val="26"/>
              </w:rPr>
            </w:pPr>
          </w:p>
        </w:tc>
        <w:tc>
          <w:tcPr>
            <w:tcW w:w="2250" w:type="dxa"/>
          </w:tcPr>
          <w:p w14:paraId="4FBC1F7E" w14:textId="2F8D0B98" w:rsidR="001205CD" w:rsidRPr="00803C79" w:rsidRDefault="001205CD" w:rsidP="00210B50">
            <w:pPr>
              <w:spacing w:line="264" w:lineRule="auto"/>
              <w:rPr>
                <w:szCs w:val="26"/>
              </w:rPr>
            </w:pPr>
            <w:r w:rsidRPr="00803C79">
              <w:rPr>
                <w:szCs w:val="26"/>
              </w:rPr>
              <w:t>System</w:t>
            </w:r>
          </w:p>
        </w:tc>
        <w:tc>
          <w:tcPr>
            <w:tcW w:w="4410" w:type="dxa"/>
          </w:tcPr>
          <w:p w14:paraId="7F11098C" w14:textId="67244A08" w:rsidR="001205CD" w:rsidRPr="00803C79" w:rsidRDefault="001205CD" w:rsidP="00210B50">
            <w:pPr>
              <w:spacing w:line="264" w:lineRule="auto"/>
              <w:rPr>
                <w:noProof/>
                <w:lang w:eastAsia="ar-SA"/>
              </w:rPr>
            </w:pPr>
            <w:r w:rsidRPr="00803C79">
              <w:rPr>
                <w:noProof/>
                <w:lang w:eastAsia="ar-SA"/>
              </w:rPr>
              <w:t xml:space="preserve">Quản lý các hệ thống </w:t>
            </w:r>
            <w:r w:rsidR="0037719F" w:rsidRPr="00803C79">
              <w:rPr>
                <w:noProof/>
                <w:lang w:eastAsia="ar-SA"/>
              </w:rPr>
              <w:t>nghiệp vụ</w:t>
            </w:r>
          </w:p>
        </w:tc>
      </w:tr>
      <w:tr w:rsidR="0065653A" w:rsidRPr="00803C79" w14:paraId="7F690F34" w14:textId="77777777" w:rsidTr="002D63A0">
        <w:tc>
          <w:tcPr>
            <w:tcW w:w="720" w:type="dxa"/>
          </w:tcPr>
          <w:p w14:paraId="6FCC93FC" w14:textId="70C5B70C" w:rsidR="0065653A" w:rsidRPr="00803C79" w:rsidRDefault="001205CD" w:rsidP="00210B50">
            <w:pPr>
              <w:spacing w:line="264" w:lineRule="auto"/>
              <w:rPr>
                <w:szCs w:val="26"/>
              </w:rPr>
            </w:pPr>
            <w:r w:rsidRPr="00803C79">
              <w:rPr>
                <w:szCs w:val="26"/>
              </w:rPr>
              <w:t>3</w:t>
            </w:r>
          </w:p>
        </w:tc>
        <w:tc>
          <w:tcPr>
            <w:tcW w:w="2610" w:type="dxa"/>
          </w:tcPr>
          <w:p w14:paraId="1656121A" w14:textId="3FC833E1" w:rsidR="0065653A" w:rsidRPr="00803C79" w:rsidRDefault="00C071E0" w:rsidP="00210B50">
            <w:pPr>
              <w:spacing w:line="264" w:lineRule="auto"/>
              <w:rPr>
                <w:szCs w:val="26"/>
              </w:rPr>
            </w:pPr>
            <w:r w:rsidRPr="00803C79">
              <w:rPr>
                <w:szCs w:val="26"/>
              </w:rPr>
              <w:t>Log</w:t>
            </w:r>
          </w:p>
        </w:tc>
        <w:tc>
          <w:tcPr>
            <w:tcW w:w="2250" w:type="dxa"/>
          </w:tcPr>
          <w:p w14:paraId="7F01241E" w14:textId="1D7107A1" w:rsidR="0065653A" w:rsidRPr="00803C79" w:rsidRDefault="00385692" w:rsidP="00210B50">
            <w:pPr>
              <w:spacing w:line="264" w:lineRule="auto"/>
              <w:jc w:val="left"/>
              <w:rPr>
                <w:szCs w:val="26"/>
              </w:rPr>
            </w:pPr>
            <w:r w:rsidRPr="00803C79">
              <w:rPr>
                <w:szCs w:val="26"/>
              </w:rPr>
              <w:t xml:space="preserve">Log (User, </w:t>
            </w:r>
            <w:r w:rsidR="00DC2AB0" w:rsidRPr="00803C79">
              <w:rPr>
                <w:szCs w:val="26"/>
              </w:rPr>
              <w:t>Gateway, NEIF</w:t>
            </w:r>
            <w:r w:rsidR="00A64681" w:rsidRPr="00803C79">
              <w:rPr>
                <w:szCs w:val="26"/>
              </w:rPr>
              <w:t>)</w:t>
            </w:r>
          </w:p>
        </w:tc>
        <w:tc>
          <w:tcPr>
            <w:tcW w:w="4410" w:type="dxa"/>
          </w:tcPr>
          <w:p w14:paraId="69D38756" w14:textId="77777777" w:rsidR="0065653A" w:rsidRPr="00803C79" w:rsidRDefault="0065653A" w:rsidP="00210B50">
            <w:pPr>
              <w:spacing w:line="264" w:lineRule="auto"/>
              <w:rPr>
                <w:noProof/>
                <w:szCs w:val="26"/>
                <w:lang w:eastAsia="ar-SA"/>
              </w:rPr>
            </w:pPr>
            <w:r w:rsidRPr="00803C79">
              <w:rPr>
                <w:noProof/>
                <w:szCs w:val="26"/>
                <w:lang w:eastAsia="ar-SA"/>
              </w:rPr>
              <w:t>Quản lý toàn bộ lịch sử log truy nhập, cấu hình của người dùng (lịch sử đăng nhập, đăng xuất, lịch sử tác động</w:t>
            </w:r>
          </w:p>
          <w:p w14:paraId="41CA0D32" w14:textId="394F2A13" w:rsidR="0065653A" w:rsidRPr="00803C79" w:rsidRDefault="0065653A" w:rsidP="00210B50">
            <w:pPr>
              <w:spacing w:line="264" w:lineRule="auto"/>
              <w:rPr>
                <w:noProof/>
                <w:szCs w:val="26"/>
                <w:lang w:eastAsia="ar-SA"/>
              </w:rPr>
            </w:pPr>
            <w:r w:rsidRPr="00803C79">
              <w:rPr>
                <w:noProof/>
                <w:szCs w:val="26"/>
                <w:lang w:eastAsia="ar-SA"/>
              </w:rPr>
              <w:t>Quản lý log theo giao thức kết nối: Diameter, RTEC, TELNET,…</w:t>
            </w:r>
          </w:p>
        </w:tc>
      </w:tr>
      <w:tr w:rsidR="0065653A" w:rsidRPr="00803C79" w14:paraId="23077C94" w14:textId="77777777" w:rsidTr="002D63A0">
        <w:tc>
          <w:tcPr>
            <w:tcW w:w="720" w:type="dxa"/>
          </w:tcPr>
          <w:p w14:paraId="7C792823" w14:textId="2AE6564F" w:rsidR="0065653A" w:rsidRPr="00803C79" w:rsidRDefault="001205CD" w:rsidP="00210B50">
            <w:pPr>
              <w:spacing w:line="264" w:lineRule="auto"/>
              <w:rPr>
                <w:szCs w:val="26"/>
              </w:rPr>
            </w:pPr>
            <w:r w:rsidRPr="00803C79">
              <w:rPr>
                <w:szCs w:val="26"/>
              </w:rPr>
              <w:t>4</w:t>
            </w:r>
          </w:p>
        </w:tc>
        <w:tc>
          <w:tcPr>
            <w:tcW w:w="2610" w:type="dxa"/>
          </w:tcPr>
          <w:p w14:paraId="4F05B66F" w14:textId="095631D2" w:rsidR="0065653A" w:rsidRPr="00803C79" w:rsidRDefault="00C071E0" w:rsidP="00210B50">
            <w:pPr>
              <w:spacing w:line="264" w:lineRule="auto"/>
              <w:rPr>
                <w:szCs w:val="26"/>
              </w:rPr>
            </w:pPr>
            <w:r w:rsidRPr="00803C79">
              <w:rPr>
                <w:szCs w:val="26"/>
              </w:rPr>
              <w:t>Alarm</w:t>
            </w:r>
          </w:p>
        </w:tc>
        <w:tc>
          <w:tcPr>
            <w:tcW w:w="2250" w:type="dxa"/>
          </w:tcPr>
          <w:p w14:paraId="29349392" w14:textId="25F42273" w:rsidR="0065653A" w:rsidRPr="00803C79" w:rsidRDefault="00A64681" w:rsidP="00210B50">
            <w:pPr>
              <w:spacing w:line="264" w:lineRule="auto"/>
              <w:jc w:val="left"/>
              <w:rPr>
                <w:szCs w:val="26"/>
              </w:rPr>
            </w:pPr>
            <w:r w:rsidRPr="00803C79">
              <w:rPr>
                <w:szCs w:val="26"/>
              </w:rPr>
              <w:t>Alarm (System, service )</w:t>
            </w:r>
          </w:p>
        </w:tc>
        <w:tc>
          <w:tcPr>
            <w:tcW w:w="4410" w:type="dxa"/>
          </w:tcPr>
          <w:p w14:paraId="610E1A4F" w14:textId="77777777" w:rsidR="0065653A" w:rsidRPr="00803C79" w:rsidRDefault="0065653A" w:rsidP="00210B50">
            <w:pPr>
              <w:spacing w:line="264" w:lineRule="auto"/>
              <w:rPr>
                <w:noProof/>
                <w:lang w:eastAsia="ar-SA"/>
              </w:rPr>
            </w:pPr>
            <w:r w:rsidRPr="00803C79">
              <w:rPr>
                <w:noProof/>
                <w:lang w:eastAsia="ar-SA"/>
              </w:rPr>
              <w:t>Cảnh báo lỗi tới hệ thống core: t</w:t>
            </w:r>
            <w:r w:rsidRPr="00803C79">
              <w:rPr>
                <w:noProof/>
                <w:szCs w:val="26"/>
                <w:lang w:eastAsia="ar-SA"/>
              </w:rPr>
              <w:t>hu thập và hiển thị danh sách cảnh báo, lỗi kết nối đến các hệ thống core</w:t>
            </w:r>
          </w:p>
          <w:p w14:paraId="75143378" w14:textId="77777777" w:rsidR="0065653A" w:rsidRPr="00803C79" w:rsidRDefault="0065653A" w:rsidP="00210B50">
            <w:pPr>
              <w:spacing w:line="264" w:lineRule="auto"/>
              <w:rPr>
                <w:szCs w:val="26"/>
              </w:rPr>
            </w:pPr>
            <w:r w:rsidRPr="00803C79">
              <w:rPr>
                <w:noProof/>
                <w:lang w:eastAsia="ar-SA"/>
              </w:rPr>
              <w:t xml:space="preserve">Cảnh báo các trường hợp gian lận trên IN-GW: </w:t>
            </w:r>
            <w:r w:rsidRPr="00803C79">
              <w:rPr>
                <w:noProof/>
                <w:szCs w:val="26"/>
                <w:lang w:eastAsia="ar-SA"/>
              </w:rPr>
              <w:t>Nạp/trừ tiền quá ngưỡng cho phép, nạp/trừ nhiều tiền, nạp/trừ tiền nhiều lần</w:t>
            </w:r>
          </w:p>
        </w:tc>
      </w:tr>
      <w:tr w:rsidR="00A57D99" w:rsidRPr="00803C79" w14:paraId="656AFE69" w14:textId="77777777" w:rsidTr="00A57D99">
        <w:trPr>
          <w:trHeight w:val="444"/>
        </w:trPr>
        <w:tc>
          <w:tcPr>
            <w:tcW w:w="720" w:type="dxa"/>
            <w:vMerge w:val="restart"/>
          </w:tcPr>
          <w:p w14:paraId="71430883" w14:textId="7E7230C6" w:rsidR="00A57D99" w:rsidRPr="00803C79" w:rsidRDefault="001205CD" w:rsidP="00210B50">
            <w:pPr>
              <w:spacing w:line="264" w:lineRule="auto"/>
              <w:rPr>
                <w:szCs w:val="26"/>
              </w:rPr>
            </w:pPr>
            <w:r w:rsidRPr="00803C79">
              <w:rPr>
                <w:szCs w:val="26"/>
              </w:rPr>
              <w:t>5</w:t>
            </w:r>
          </w:p>
        </w:tc>
        <w:tc>
          <w:tcPr>
            <w:tcW w:w="2610" w:type="dxa"/>
            <w:vMerge w:val="restart"/>
          </w:tcPr>
          <w:p w14:paraId="33AA861F" w14:textId="77777777" w:rsidR="00A57D99" w:rsidRPr="00803C79" w:rsidRDefault="00A57D99" w:rsidP="00210B50">
            <w:pPr>
              <w:spacing w:line="264" w:lineRule="auto"/>
              <w:rPr>
                <w:szCs w:val="26"/>
              </w:rPr>
            </w:pPr>
            <w:r w:rsidRPr="00803C79">
              <w:rPr>
                <w:szCs w:val="26"/>
              </w:rPr>
              <w:t>Reporting</w:t>
            </w:r>
          </w:p>
        </w:tc>
        <w:tc>
          <w:tcPr>
            <w:tcW w:w="2250" w:type="dxa"/>
          </w:tcPr>
          <w:p w14:paraId="2FE828E8" w14:textId="3041687B" w:rsidR="00A57D99" w:rsidRPr="00803C79" w:rsidRDefault="00A57D99" w:rsidP="00210B50">
            <w:pPr>
              <w:spacing w:line="264" w:lineRule="auto"/>
              <w:rPr>
                <w:szCs w:val="26"/>
              </w:rPr>
            </w:pPr>
            <w:r w:rsidRPr="00803C79">
              <w:rPr>
                <w:szCs w:val="26"/>
              </w:rPr>
              <w:t xml:space="preserve">Gateway </w:t>
            </w:r>
          </w:p>
        </w:tc>
        <w:tc>
          <w:tcPr>
            <w:tcW w:w="4410" w:type="dxa"/>
            <w:vMerge w:val="restart"/>
          </w:tcPr>
          <w:p w14:paraId="7876175B" w14:textId="77777777" w:rsidR="00A57D99" w:rsidRPr="00803C79" w:rsidRDefault="00A57D99" w:rsidP="00210B50">
            <w:pPr>
              <w:spacing w:line="264" w:lineRule="auto"/>
              <w:rPr>
                <w:szCs w:val="26"/>
              </w:rPr>
            </w:pPr>
            <w:r w:rsidRPr="00803C79">
              <w:rPr>
                <w:szCs w:val="26"/>
              </w:rPr>
              <w:t>Cung cấp các báo cáo hệ thống, cho phép người sử dụng tra cứu các giao dịch, log truy nhập hệ thống</w:t>
            </w:r>
          </w:p>
        </w:tc>
      </w:tr>
      <w:tr w:rsidR="00A57D99" w:rsidRPr="00803C79" w14:paraId="54012459" w14:textId="77777777" w:rsidTr="002D63A0">
        <w:trPr>
          <w:trHeight w:val="443"/>
        </w:trPr>
        <w:tc>
          <w:tcPr>
            <w:tcW w:w="720" w:type="dxa"/>
            <w:vMerge/>
          </w:tcPr>
          <w:p w14:paraId="7EB64AD1" w14:textId="77777777" w:rsidR="00A57D99" w:rsidRPr="00803C79" w:rsidRDefault="00A57D99" w:rsidP="00210B50">
            <w:pPr>
              <w:spacing w:line="264" w:lineRule="auto"/>
              <w:rPr>
                <w:szCs w:val="26"/>
              </w:rPr>
            </w:pPr>
          </w:p>
        </w:tc>
        <w:tc>
          <w:tcPr>
            <w:tcW w:w="2610" w:type="dxa"/>
            <w:vMerge/>
          </w:tcPr>
          <w:p w14:paraId="32612F09" w14:textId="77777777" w:rsidR="00A57D99" w:rsidRPr="00803C79" w:rsidRDefault="00A57D99" w:rsidP="00210B50">
            <w:pPr>
              <w:spacing w:line="264" w:lineRule="auto"/>
              <w:rPr>
                <w:szCs w:val="26"/>
              </w:rPr>
            </w:pPr>
          </w:p>
        </w:tc>
        <w:tc>
          <w:tcPr>
            <w:tcW w:w="2250" w:type="dxa"/>
          </w:tcPr>
          <w:p w14:paraId="55563087" w14:textId="3A05F2CC" w:rsidR="00A57D99" w:rsidRPr="00803C79" w:rsidRDefault="00DC2AB0" w:rsidP="00210B50">
            <w:pPr>
              <w:spacing w:line="264" w:lineRule="auto"/>
              <w:rPr>
                <w:szCs w:val="26"/>
              </w:rPr>
            </w:pPr>
            <w:r w:rsidRPr="00803C79">
              <w:rPr>
                <w:szCs w:val="26"/>
              </w:rPr>
              <w:t>NEIF</w:t>
            </w:r>
          </w:p>
        </w:tc>
        <w:tc>
          <w:tcPr>
            <w:tcW w:w="4410" w:type="dxa"/>
            <w:vMerge/>
          </w:tcPr>
          <w:p w14:paraId="66909716" w14:textId="77777777" w:rsidR="00A57D99" w:rsidRPr="00803C79" w:rsidRDefault="00A57D99" w:rsidP="00210B50">
            <w:pPr>
              <w:spacing w:line="264" w:lineRule="auto"/>
              <w:rPr>
                <w:szCs w:val="26"/>
              </w:rPr>
            </w:pPr>
          </w:p>
        </w:tc>
      </w:tr>
    </w:tbl>
    <w:p w14:paraId="2997FDD2" w14:textId="6558EA3C" w:rsidR="00627603" w:rsidRPr="00803C79" w:rsidRDefault="00627603" w:rsidP="00210B50">
      <w:pPr>
        <w:spacing w:line="264" w:lineRule="auto"/>
      </w:pPr>
    </w:p>
    <w:p w14:paraId="0A2AFE0F" w14:textId="54289FB6" w:rsidR="0065653A" w:rsidRPr="00236FAE" w:rsidRDefault="00297AD1" w:rsidP="00210B50">
      <w:pPr>
        <w:pStyle w:val="Heading1"/>
        <w:spacing w:line="264" w:lineRule="auto"/>
      </w:pPr>
      <w:bookmarkStart w:id="41" w:name="_Toc58872398"/>
      <w:bookmarkEnd w:id="20"/>
      <w:r w:rsidRPr="00236FAE">
        <w:lastRenderedPageBreak/>
        <w:t>Quy trình nghiệp vụ</w:t>
      </w:r>
      <w:bookmarkEnd w:id="41"/>
      <w:r w:rsidR="00D311FD">
        <w:t xml:space="preserve"> điều khiển thiết bị qua local</w:t>
      </w:r>
    </w:p>
    <w:p w14:paraId="2F77ED9C" w14:textId="6D2ED463" w:rsidR="003C3ADA" w:rsidRDefault="004C093F" w:rsidP="00210B50">
      <w:pPr>
        <w:pStyle w:val="Heading2"/>
        <w:spacing w:line="264" w:lineRule="auto"/>
      </w:pPr>
      <w:bookmarkStart w:id="42" w:name="_Toc58872399"/>
      <w:r w:rsidRPr="00236FAE">
        <w:t>N</w:t>
      </w:r>
      <w:r w:rsidR="00451697" w:rsidRPr="00236FAE">
        <w:t xml:space="preserve">ghiệp vụ </w:t>
      </w:r>
      <w:bookmarkEnd w:id="42"/>
      <w:r w:rsidR="00D311FD">
        <w:t>điều khiển thiết bị qua local</w:t>
      </w:r>
    </w:p>
    <w:p w14:paraId="4F84BA2D" w14:textId="7353A93C" w:rsidR="00055D7C" w:rsidRDefault="00055D7C" w:rsidP="00FD1553">
      <w:r>
        <w:t>Hệ thống quản trị 2 loại tài khoản:</w:t>
      </w:r>
    </w:p>
    <w:p w14:paraId="717896D5" w14:textId="751C10A7" w:rsidR="00055D7C" w:rsidRDefault="00055D7C" w:rsidP="00FD1553">
      <w:pPr>
        <w:pStyle w:val="ListParagraph"/>
        <w:numPr>
          <w:ilvl w:val="0"/>
          <w:numId w:val="70"/>
        </w:numPr>
      </w:pPr>
      <w:r>
        <w:t xml:space="preserve">Tài khoản </w:t>
      </w:r>
      <w:r w:rsidR="00BD0AFB">
        <w:t>quản trị hệ thống: hỗ trợ xác thực qua LDAP hoặc qua username/</w:t>
      </w:r>
      <w:r w:rsidR="00C25106">
        <w:t xml:space="preserve"> </w:t>
      </w:r>
      <w:r w:rsidR="00BD0AFB">
        <w:t>password</w:t>
      </w:r>
      <w:r w:rsidR="00C25106">
        <w:t xml:space="preserve"> được quản lý bởi OCS Gateway</w:t>
      </w:r>
      <w:r w:rsidR="00BD0AFB">
        <w:t>.</w:t>
      </w:r>
    </w:p>
    <w:p w14:paraId="2A2CC920" w14:textId="5709CBD3" w:rsidR="00055D7C" w:rsidRDefault="00055D7C" w:rsidP="00FD1553">
      <w:pPr>
        <w:pStyle w:val="ListParagraph"/>
        <w:numPr>
          <w:ilvl w:val="0"/>
          <w:numId w:val="70"/>
        </w:numPr>
      </w:pPr>
      <w:r>
        <w:t>Tài khoản user thường: được xác thực bằng username/passwo</w:t>
      </w:r>
      <w:r w:rsidR="00BD0AFB">
        <w:t>rd được quản lý bởi OCS Gateway dùng cho các hệ thống nghiệp vụ thiết lập kết nối đến OCS Gateway theo các loại giao thức được OCS Gateway hỗ trợ.</w:t>
      </w:r>
    </w:p>
    <w:p w14:paraId="53211432" w14:textId="6DF2852D" w:rsidR="00EC7EF1" w:rsidRDefault="00D311FD">
      <w:pPr>
        <w:pStyle w:val="Heading3"/>
      </w:pPr>
      <w:bookmarkStart w:id="43" w:name="_Toc58254227"/>
      <w:bookmarkStart w:id="44" w:name="_Toc58355435"/>
      <w:bookmarkStart w:id="45" w:name="_Toc58355591"/>
      <w:bookmarkStart w:id="46" w:name="_Toc58579055"/>
      <w:bookmarkStart w:id="47" w:name="_Toc58580020"/>
      <w:bookmarkStart w:id="48" w:name="_Toc58872300"/>
      <w:bookmarkStart w:id="49" w:name="_Toc58872400"/>
      <w:bookmarkStart w:id="50" w:name="_GoBack"/>
      <w:bookmarkEnd w:id="43"/>
      <w:bookmarkEnd w:id="44"/>
      <w:bookmarkEnd w:id="45"/>
      <w:bookmarkEnd w:id="46"/>
      <w:bookmarkEnd w:id="47"/>
      <w:bookmarkEnd w:id="48"/>
      <w:bookmarkEnd w:id="49"/>
      <w:bookmarkEnd w:id="50"/>
      <w:r>
        <w:lastRenderedPageBreak/>
        <w:t>Kết nối thiết bị ban đầu</w:t>
      </w:r>
    </w:p>
    <w:p w14:paraId="0BEBFA33" w14:textId="13845AEE" w:rsidR="00F719CE" w:rsidRPr="00F719CE" w:rsidRDefault="00F719CE" w:rsidP="00F719CE">
      <w:pPr>
        <w:jc w:val="center"/>
      </w:pPr>
      <w:r>
        <w:rPr>
          <w:noProof/>
        </w:rPr>
        <w:drawing>
          <wp:inline distT="0" distB="0" distL="0" distR="0" wp14:anchorId="57A1242B" wp14:editId="5BF558F1">
            <wp:extent cx="3470606" cy="804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NT discovery and quick setup.png"/>
                    <pic:cNvPicPr/>
                  </pic:nvPicPr>
                  <pic:blipFill>
                    <a:blip r:embed="rId12">
                      <a:extLst>
                        <a:ext uri="{28A0092B-C50C-407E-A947-70E740481C1C}">
                          <a14:useLocalDpi xmlns:a14="http://schemas.microsoft.com/office/drawing/2010/main" val="0"/>
                        </a:ext>
                      </a:extLst>
                    </a:blip>
                    <a:stretch>
                      <a:fillRect/>
                    </a:stretch>
                  </pic:blipFill>
                  <pic:spPr>
                    <a:xfrm>
                      <a:off x="0" y="0"/>
                      <a:ext cx="3472083" cy="8048874"/>
                    </a:xfrm>
                    <a:prstGeom prst="rect">
                      <a:avLst/>
                    </a:prstGeom>
                  </pic:spPr>
                </pic:pic>
              </a:graphicData>
            </a:graphic>
          </wp:inline>
        </w:drawing>
      </w:r>
    </w:p>
    <w:p w14:paraId="08F09396" w14:textId="3AC3D745" w:rsidR="00AB6379" w:rsidRPr="00236FAE" w:rsidRDefault="00D311FD" w:rsidP="00210B50">
      <w:pPr>
        <w:pStyle w:val="Heading4"/>
        <w:spacing w:line="264" w:lineRule="auto"/>
      </w:pPr>
      <w:r>
        <w:lastRenderedPageBreak/>
        <w:t>Quét thiết bị</w:t>
      </w:r>
    </w:p>
    <w:p w14:paraId="78749ED4" w14:textId="3EC27ADC" w:rsidR="00842EA8" w:rsidRDefault="00842EA8" w:rsidP="00210B50">
      <w:pPr>
        <w:pStyle w:val="ListParagraph"/>
        <w:numPr>
          <w:ilvl w:val="0"/>
          <w:numId w:val="3"/>
        </w:numPr>
        <w:spacing w:line="264" w:lineRule="auto"/>
      </w:pPr>
      <w:r w:rsidRPr="00236FAE">
        <w:rPr>
          <w:lang w:val="vi-VN"/>
        </w:rPr>
        <w:t xml:space="preserve">Chức năng này cho phép người sử dụng </w:t>
      </w:r>
      <w:r w:rsidR="00DA1A26">
        <w:t xml:space="preserve">thực hiện quét các thiết bị mạng </w:t>
      </w:r>
      <w:r w:rsidR="00E935AD">
        <w:t>qua ứng dụng trên thiết bị di động có kết nối wifi tới wifi của thiết bị</w:t>
      </w:r>
      <w:r w:rsidR="00DA1A26">
        <w:t xml:space="preserve"> </w:t>
      </w:r>
    </w:p>
    <w:p w14:paraId="45F02DF3" w14:textId="3361B439" w:rsidR="00E935AD" w:rsidRPr="00236FAE" w:rsidRDefault="00E935AD" w:rsidP="00E935AD">
      <w:pPr>
        <w:spacing w:line="264" w:lineRule="auto"/>
      </w:pPr>
      <w:r>
        <w:object w:dxaOrig="14340" w:dyaOrig="15316" w14:anchorId="5B32B8DD">
          <v:shape id="_x0000_i1102" type="#_x0000_t75" style="width:462pt;height:493.5pt" o:ole="">
            <v:imagedata r:id="rId13" o:title=""/>
          </v:shape>
          <o:OLEObject Type="Embed" ProgID="Visio.Drawing.15" ShapeID="_x0000_i1102" DrawAspect="Content" ObjectID="_1719067631" r:id="rId14"/>
        </w:object>
      </w:r>
    </w:p>
    <w:p w14:paraId="2AC35BC5" w14:textId="388621B0" w:rsidR="00A35BFD" w:rsidRPr="00236FAE" w:rsidRDefault="004A78DC" w:rsidP="00FD1553">
      <w:pPr>
        <w:pStyle w:val="ListParagraph"/>
        <w:spacing w:line="264" w:lineRule="auto"/>
        <w:jc w:val="center"/>
      </w:pPr>
      <w:r w:rsidRPr="004A78DC">
        <w:t xml:space="preserve"> </w:t>
      </w:r>
      <w:r w:rsidR="00842EA8" w:rsidRPr="00236FAE">
        <w:rPr>
          <w:i/>
          <w:iCs/>
        </w:rPr>
        <w:t xml:space="preserve">Sơ đồ </w:t>
      </w:r>
      <w:r w:rsidR="00E935AD">
        <w:rPr>
          <w:i/>
          <w:iCs/>
        </w:rPr>
        <w:t>luồng quét thiết bị</w:t>
      </w:r>
    </w:p>
    <w:p w14:paraId="23A46B56" w14:textId="77FCB3FD" w:rsidR="00A35BFD" w:rsidRPr="00236FAE" w:rsidRDefault="00A35BFD" w:rsidP="00210B50">
      <w:pPr>
        <w:spacing w:line="264" w:lineRule="auto"/>
      </w:pPr>
      <w:r w:rsidRPr="00236FAE">
        <w:t>Giải thích quy trình:</w:t>
      </w:r>
    </w:p>
    <w:p w14:paraId="189C1649" w14:textId="7202723D" w:rsidR="00A35BFD" w:rsidRPr="00236FAE" w:rsidRDefault="000B15D2" w:rsidP="00210B50">
      <w:pPr>
        <w:pStyle w:val="ListParagraph"/>
        <w:numPr>
          <w:ilvl w:val="0"/>
          <w:numId w:val="8"/>
        </w:numPr>
        <w:spacing w:line="264" w:lineRule="auto"/>
      </w:pPr>
      <w:r w:rsidRPr="00236FAE">
        <w:rPr>
          <w:rFonts w:cs="Tahoma"/>
        </w:rPr>
        <w:t xml:space="preserve">NSD </w:t>
      </w:r>
      <w:r w:rsidR="00E935AD">
        <w:rPr>
          <w:rFonts w:cs="Tahoma"/>
        </w:rPr>
        <w:t>thực hiện kết nối tới Wifi mặc định của thiết bị hoặc mạng Wifi đã cấu hình cho thiết bị</w:t>
      </w:r>
      <w:r w:rsidRPr="00236FAE">
        <w:rPr>
          <w:rFonts w:cs="Tahoma"/>
        </w:rPr>
        <w:t>.</w:t>
      </w:r>
    </w:p>
    <w:p w14:paraId="370FBC12" w14:textId="77777777" w:rsidR="00A35BFD" w:rsidRPr="00236FAE" w:rsidRDefault="00A35BFD" w:rsidP="00210B50">
      <w:pPr>
        <w:pStyle w:val="ListParagraph"/>
        <w:spacing w:line="264" w:lineRule="auto"/>
      </w:pPr>
    </w:p>
    <w:p w14:paraId="71AED84D" w14:textId="1315A666" w:rsidR="00A35BFD" w:rsidRPr="00236FAE" w:rsidRDefault="00FB7965" w:rsidP="00210B50">
      <w:pPr>
        <w:pStyle w:val="ListParagraph"/>
        <w:numPr>
          <w:ilvl w:val="0"/>
          <w:numId w:val="8"/>
        </w:numPr>
        <w:spacing w:line="264" w:lineRule="auto"/>
      </w:pPr>
      <w:r w:rsidRPr="00236FAE">
        <w:rPr>
          <w:rFonts w:cs="Tahoma"/>
        </w:rPr>
        <w:lastRenderedPageBreak/>
        <w:t xml:space="preserve">NSD </w:t>
      </w:r>
      <w:r w:rsidR="00546160">
        <w:rPr>
          <w:rFonts w:cs="Tahoma"/>
        </w:rPr>
        <w:t xml:space="preserve">truy </w:t>
      </w:r>
      <w:r w:rsidR="00E935AD">
        <w:rPr>
          <w:rFonts w:cs="Tahoma"/>
        </w:rPr>
        <w:t>nhập ứng dụng, thực hiệ đăng nhập vào tài khoản được cấp</w:t>
      </w:r>
      <w:r w:rsidRPr="00236FAE">
        <w:rPr>
          <w:rFonts w:cs="Tahoma"/>
        </w:rPr>
        <w:t>.</w:t>
      </w:r>
      <w:r w:rsidR="00A35BFD" w:rsidRPr="00236FAE">
        <w:rPr>
          <w:rFonts w:cs="Tahoma"/>
        </w:rPr>
        <w:t xml:space="preserve"> </w:t>
      </w:r>
    </w:p>
    <w:p w14:paraId="5BACF30A" w14:textId="77777777" w:rsidR="00A35BFD" w:rsidRPr="00236FAE" w:rsidRDefault="00A35BFD" w:rsidP="00210B50">
      <w:pPr>
        <w:pStyle w:val="ListParagraph"/>
        <w:spacing w:line="264" w:lineRule="auto"/>
        <w:rPr>
          <w:rFonts w:cs="Tahoma"/>
        </w:rPr>
      </w:pPr>
    </w:p>
    <w:p w14:paraId="14F4A439" w14:textId="00C3CD22" w:rsidR="00A35BFD" w:rsidRPr="00236FAE" w:rsidRDefault="00E935AD" w:rsidP="00210B50">
      <w:pPr>
        <w:pStyle w:val="ListParagraph"/>
        <w:numPr>
          <w:ilvl w:val="0"/>
          <w:numId w:val="8"/>
        </w:numPr>
        <w:spacing w:line="264" w:lineRule="auto"/>
      </w:pPr>
      <w:r>
        <w:rPr>
          <w:rFonts w:cs="Tahoma"/>
        </w:rPr>
        <w:t>NSD chọn tính năng cấu hình thiết bị ở local để thực hiện quét thiết bị</w:t>
      </w:r>
      <w:r w:rsidR="004A78DC">
        <w:rPr>
          <w:rFonts w:cs="Tahoma"/>
        </w:rPr>
        <w:t>.</w:t>
      </w:r>
    </w:p>
    <w:p w14:paraId="084CCD2B" w14:textId="77777777" w:rsidR="00A35BFD" w:rsidRPr="00236FAE" w:rsidRDefault="00A35BFD" w:rsidP="00210B50">
      <w:pPr>
        <w:pStyle w:val="ListParagraph"/>
        <w:spacing w:line="264" w:lineRule="auto"/>
      </w:pPr>
    </w:p>
    <w:p w14:paraId="05678F6A" w14:textId="2C320ED4" w:rsidR="00A35BFD" w:rsidRPr="00236FAE" w:rsidRDefault="006615A7" w:rsidP="00210B50">
      <w:pPr>
        <w:pStyle w:val="ListParagraph"/>
        <w:numPr>
          <w:ilvl w:val="0"/>
          <w:numId w:val="8"/>
        </w:numPr>
        <w:spacing w:line="264" w:lineRule="auto"/>
      </w:pPr>
      <w:r>
        <w:t>Ứng dụng kiểm tra trạng thái kết nối mạng</w:t>
      </w:r>
    </w:p>
    <w:p w14:paraId="70F59019" w14:textId="77777777" w:rsidR="00A35BFD" w:rsidRPr="00236FAE" w:rsidRDefault="00A35BFD" w:rsidP="00210B50">
      <w:pPr>
        <w:pStyle w:val="ListParagraph"/>
        <w:spacing w:line="264" w:lineRule="auto"/>
      </w:pPr>
    </w:p>
    <w:p w14:paraId="7E5CBDB0" w14:textId="67507BA7" w:rsidR="006615A7" w:rsidRDefault="006615A7" w:rsidP="006615A7">
      <w:pPr>
        <w:pStyle w:val="ListParagraph"/>
        <w:numPr>
          <w:ilvl w:val="0"/>
          <w:numId w:val="8"/>
        </w:numPr>
        <w:spacing w:line="264" w:lineRule="auto"/>
      </w:pPr>
      <w:r w:rsidRPr="00236FAE">
        <w:t>Nếu</w:t>
      </w:r>
      <w:r>
        <w:t xml:space="preserve"> kết nối mạng xảy ra vấn đề, ứng dụng thông báo lỗi và yêu cầu NSD kiểm tra lại kết nối mạng</w:t>
      </w:r>
    </w:p>
    <w:p w14:paraId="514AC700" w14:textId="77777777" w:rsidR="006615A7" w:rsidRDefault="006615A7" w:rsidP="006615A7">
      <w:pPr>
        <w:pStyle w:val="ListParagraph"/>
      </w:pPr>
    </w:p>
    <w:p w14:paraId="15A4A1A4" w14:textId="6E712701" w:rsidR="006615A7" w:rsidRDefault="006615A7" w:rsidP="006615A7">
      <w:pPr>
        <w:pStyle w:val="ListParagraph"/>
        <w:numPr>
          <w:ilvl w:val="0"/>
          <w:numId w:val="8"/>
        </w:numPr>
        <w:spacing w:line="264" w:lineRule="auto"/>
      </w:pPr>
      <w:r>
        <w:t>Trường hợp có kết nối mạng, hệ thống kiểm tra các thiết bị có trong mạng</w:t>
      </w:r>
    </w:p>
    <w:p w14:paraId="5EFBDD23" w14:textId="77777777" w:rsidR="004A78DC" w:rsidRDefault="004A78DC" w:rsidP="00FD1553">
      <w:pPr>
        <w:pStyle w:val="ListParagraph"/>
      </w:pPr>
    </w:p>
    <w:p w14:paraId="6FC1834F" w14:textId="1FEE68FD" w:rsidR="004A78DC" w:rsidRDefault="006615A7" w:rsidP="00FD1553">
      <w:pPr>
        <w:pStyle w:val="ListParagraph"/>
        <w:numPr>
          <w:ilvl w:val="0"/>
          <w:numId w:val="8"/>
        </w:numPr>
        <w:spacing w:line="264" w:lineRule="auto"/>
      </w:pPr>
      <w:r>
        <w:t>Nếu không có thiết bị nào trong mạng ứng dụng thông báo không tim thấy thiết bị và cho phép NSD quét lại</w:t>
      </w:r>
    </w:p>
    <w:p w14:paraId="7AAEBF1C" w14:textId="77777777" w:rsidR="004A78DC" w:rsidRDefault="004A78DC" w:rsidP="00FD1553">
      <w:pPr>
        <w:pStyle w:val="ListParagraph"/>
      </w:pPr>
    </w:p>
    <w:p w14:paraId="2AE0AE28" w14:textId="0C3CD73F" w:rsidR="006615A7" w:rsidRDefault="006615A7" w:rsidP="006615A7">
      <w:pPr>
        <w:pStyle w:val="ListParagraph"/>
        <w:numPr>
          <w:ilvl w:val="0"/>
          <w:numId w:val="8"/>
        </w:numPr>
        <w:spacing w:line="264" w:lineRule="auto"/>
        <w:ind w:left="567" w:hanging="283"/>
      </w:pPr>
      <w:r>
        <w:t xml:space="preserve">Trường hợp đã kiểm tra các điều kiện, hệ thống tìm được thiết bị, yêu cầu thiết bị gửi thông tin thiết bị mà thông tin mạng được cấu hình trên thiết bị </w:t>
      </w:r>
    </w:p>
    <w:p w14:paraId="4CE5B790" w14:textId="77777777" w:rsidR="006615A7" w:rsidRDefault="006615A7" w:rsidP="006615A7">
      <w:pPr>
        <w:pStyle w:val="ListParagraph"/>
      </w:pPr>
    </w:p>
    <w:p w14:paraId="151A43A3" w14:textId="0F292C2C" w:rsidR="006615A7" w:rsidRDefault="006615A7" w:rsidP="006615A7">
      <w:pPr>
        <w:pStyle w:val="ListParagraph"/>
        <w:numPr>
          <w:ilvl w:val="0"/>
          <w:numId w:val="8"/>
        </w:numPr>
        <w:spacing w:line="264" w:lineRule="auto"/>
        <w:ind w:left="567" w:hanging="283"/>
      </w:pPr>
      <w:r>
        <w:t>Hệ thống lưu thông tin thiết bị quét được</w:t>
      </w:r>
    </w:p>
    <w:p w14:paraId="4E82DF9D" w14:textId="77777777" w:rsidR="006615A7" w:rsidRDefault="006615A7" w:rsidP="006615A7">
      <w:pPr>
        <w:pStyle w:val="ListParagraph"/>
      </w:pPr>
    </w:p>
    <w:p w14:paraId="42B8B2E3" w14:textId="77AFB4ED" w:rsidR="006615A7" w:rsidRDefault="006615A7" w:rsidP="006615A7">
      <w:pPr>
        <w:pStyle w:val="ListParagraph"/>
        <w:numPr>
          <w:ilvl w:val="0"/>
          <w:numId w:val="8"/>
        </w:numPr>
        <w:spacing w:line="264" w:lineRule="auto"/>
        <w:ind w:left="567" w:hanging="283"/>
      </w:pPr>
      <w:r>
        <w:t xml:space="preserve"> Hệ thống lưu thông tin thiết bị quét được</w:t>
      </w:r>
    </w:p>
    <w:p w14:paraId="43B4F99A" w14:textId="77777777" w:rsidR="006615A7" w:rsidRDefault="006615A7" w:rsidP="006615A7">
      <w:pPr>
        <w:pStyle w:val="ListParagraph"/>
      </w:pPr>
    </w:p>
    <w:p w14:paraId="2ABCE022" w14:textId="75D7FDB3" w:rsidR="006615A7" w:rsidRPr="00236FAE" w:rsidRDefault="006615A7" w:rsidP="006615A7">
      <w:pPr>
        <w:pStyle w:val="ListParagraph"/>
        <w:numPr>
          <w:ilvl w:val="0"/>
          <w:numId w:val="8"/>
        </w:numPr>
        <w:spacing w:line="264" w:lineRule="auto"/>
        <w:ind w:left="567" w:hanging="283"/>
      </w:pPr>
      <w:r>
        <w:t xml:space="preserve"> NSD xem được thông tin thiết bị quét được</w:t>
      </w:r>
    </w:p>
    <w:p w14:paraId="2F86DD5C" w14:textId="23A03497" w:rsidR="00A35BFD" w:rsidRPr="00236FAE" w:rsidRDefault="006615A7" w:rsidP="00FD1553">
      <w:pPr>
        <w:pStyle w:val="ListParagraph"/>
        <w:numPr>
          <w:ilvl w:val="0"/>
          <w:numId w:val="8"/>
        </w:numPr>
        <w:spacing w:line="264" w:lineRule="auto"/>
        <w:ind w:left="567" w:hanging="283"/>
        <w:rPr>
          <w:lang w:val="vi-VN"/>
        </w:rPr>
      </w:pPr>
      <w:r>
        <w:t xml:space="preserve"> </w:t>
      </w:r>
      <w:r w:rsidR="00A35BFD" w:rsidRPr="00236FAE">
        <w:t>Kết thúc nghiệp vụ.</w:t>
      </w:r>
    </w:p>
    <w:p w14:paraId="651474F2" w14:textId="77777777" w:rsidR="00842EA8" w:rsidRPr="00236FAE" w:rsidRDefault="00842EA8" w:rsidP="00210B50">
      <w:pPr>
        <w:spacing w:line="264" w:lineRule="auto"/>
      </w:pPr>
    </w:p>
    <w:p w14:paraId="7E45239F" w14:textId="77777777" w:rsidR="00FD092C" w:rsidRDefault="00FD092C" w:rsidP="00FD1553">
      <w:pPr>
        <w:overflowPunct/>
        <w:autoSpaceDE/>
        <w:autoSpaceDN/>
        <w:adjustRightInd/>
        <w:spacing w:after="0" w:line="264" w:lineRule="auto"/>
        <w:jc w:val="left"/>
        <w:textAlignment w:val="auto"/>
        <w:rPr>
          <w:b/>
          <w:i/>
        </w:rPr>
      </w:pPr>
      <w:r>
        <w:br w:type="page"/>
      </w:r>
    </w:p>
    <w:p w14:paraId="5974C01F" w14:textId="13637B1A" w:rsidR="00581E44" w:rsidRPr="00236FAE" w:rsidRDefault="00D311FD" w:rsidP="00210B50">
      <w:pPr>
        <w:pStyle w:val="Heading4"/>
        <w:spacing w:line="264" w:lineRule="auto"/>
      </w:pPr>
      <w:bookmarkStart w:id="51" w:name="_Toc58872403"/>
      <w:r>
        <w:lastRenderedPageBreak/>
        <w:t>Đăng nhập và kết nối tới thiết bị</w:t>
      </w:r>
      <w:bookmarkEnd w:id="51"/>
    </w:p>
    <w:p w14:paraId="528DAEF0" w14:textId="77777777" w:rsidR="004E718F" w:rsidRPr="00236FAE" w:rsidRDefault="004E718F" w:rsidP="00210B50">
      <w:pPr>
        <w:spacing w:line="264" w:lineRule="auto"/>
      </w:pPr>
    </w:p>
    <w:p w14:paraId="4ADFBF3A" w14:textId="77777777" w:rsidR="00FD092C" w:rsidRDefault="00FD092C" w:rsidP="00FD1553">
      <w:pPr>
        <w:overflowPunct/>
        <w:autoSpaceDE/>
        <w:autoSpaceDN/>
        <w:adjustRightInd/>
        <w:spacing w:after="0" w:line="264" w:lineRule="auto"/>
        <w:jc w:val="left"/>
        <w:textAlignment w:val="auto"/>
        <w:rPr>
          <w:b/>
          <w:i/>
        </w:rPr>
      </w:pPr>
      <w:r>
        <w:br w:type="page"/>
      </w:r>
    </w:p>
    <w:p w14:paraId="207D07C7" w14:textId="1AFE38B6" w:rsidR="004E718F" w:rsidRPr="00236FAE" w:rsidRDefault="00D311FD" w:rsidP="00210B50">
      <w:pPr>
        <w:pStyle w:val="Heading4"/>
        <w:spacing w:line="264" w:lineRule="auto"/>
      </w:pPr>
      <w:r>
        <w:lastRenderedPageBreak/>
        <w:t>Đổi mật khẩu thiết bị</w:t>
      </w:r>
    </w:p>
    <w:p w14:paraId="1526831A" w14:textId="758C969D" w:rsidR="009F3FD4" w:rsidRPr="00236FAE" w:rsidRDefault="009F3FD4" w:rsidP="00210B50">
      <w:pPr>
        <w:pStyle w:val="ListParagraph"/>
        <w:numPr>
          <w:ilvl w:val="0"/>
          <w:numId w:val="3"/>
        </w:numPr>
        <w:spacing w:line="264" w:lineRule="auto"/>
      </w:pPr>
      <w:r w:rsidRPr="00236FAE">
        <w:rPr>
          <w:lang w:val="vi-VN"/>
        </w:rPr>
        <w:t xml:space="preserve">Chức năng này cho phép người </w:t>
      </w:r>
      <w:r w:rsidR="00D2665C">
        <w:t xml:space="preserve">dùng quản trị hệ thống </w:t>
      </w:r>
      <w:r w:rsidRPr="00236FAE">
        <w:rPr>
          <w:lang w:val="vi-VN"/>
        </w:rPr>
        <w:t xml:space="preserve">có thể </w:t>
      </w:r>
      <w:r w:rsidR="003C5576" w:rsidRPr="00236FAE">
        <w:t>cập nhật profile cá nhân được lưu trữ trên hệ thống</w:t>
      </w:r>
      <w:r w:rsidRPr="00236FAE">
        <w:t>.</w:t>
      </w:r>
    </w:p>
    <w:p w14:paraId="01803851" w14:textId="453B11FA" w:rsidR="009F3FD4" w:rsidRPr="00236FAE" w:rsidRDefault="00896BF7" w:rsidP="00210B50">
      <w:pPr>
        <w:spacing w:line="264" w:lineRule="auto"/>
        <w:jc w:val="center"/>
      </w:pPr>
      <w:r w:rsidRPr="00236FAE">
        <w:object w:dxaOrig="9976" w:dyaOrig="11326" w14:anchorId="5A27BEBD">
          <v:shape id="_x0000_i1028" type="#_x0000_t75" style="width:426.75pt;height:482.25pt" o:ole="">
            <v:imagedata r:id="rId15" o:title=""/>
          </v:shape>
          <o:OLEObject Type="Embed" ProgID="Visio.Drawing.15" ShapeID="_x0000_i1028" DrawAspect="Content" ObjectID="_1719067632" r:id="rId16"/>
        </w:object>
      </w:r>
    </w:p>
    <w:p w14:paraId="2EFD33EC" w14:textId="1C5A8781" w:rsidR="009F3FD4" w:rsidRPr="00236FAE" w:rsidRDefault="009F3FD4" w:rsidP="00210B50">
      <w:pPr>
        <w:spacing w:line="264" w:lineRule="auto"/>
        <w:jc w:val="center"/>
        <w:rPr>
          <w:i/>
          <w:iCs/>
        </w:rPr>
      </w:pPr>
      <w:r w:rsidRPr="00236FAE">
        <w:rPr>
          <w:i/>
          <w:iCs/>
        </w:rPr>
        <w:t>Sơ đồ quy trình nghiệp vụ cập nhật thông tin cá nhân</w:t>
      </w:r>
    </w:p>
    <w:p w14:paraId="42BDBCED" w14:textId="77777777" w:rsidR="009F3FD4" w:rsidRPr="00236FAE" w:rsidRDefault="009F3FD4" w:rsidP="00210B50">
      <w:pPr>
        <w:spacing w:line="264" w:lineRule="auto"/>
      </w:pPr>
      <w:r w:rsidRPr="00236FAE">
        <w:t>Giải thích quy trình:</w:t>
      </w:r>
    </w:p>
    <w:p w14:paraId="548C6977" w14:textId="37BC7ED2" w:rsidR="009F3FD4" w:rsidRPr="00236FAE" w:rsidRDefault="009F3FD4" w:rsidP="00210B50">
      <w:pPr>
        <w:pStyle w:val="ListParagraph"/>
        <w:numPr>
          <w:ilvl w:val="0"/>
          <w:numId w:val="9"/>
        </w:numPr>
        <w:spacing w:line="264" w:lineRule="auto"/>
      </w:pPr>
      <w:r w:rsidRPr="00236FAE">
        <w:rPr>
          <w:rFonts w:cs="Tahoma"/>
        </w:rPr>
        <w:t xml:space="preserve">NSD vào trang </w:t>
      </w:r>
      <w:r w:rsidR="00F55D91" w:rsidRPr="00236FAE">
        <w:rPr>
          <w:rFonts w:cs="Tahoma"/>
        </w:rPr>
        <w:t>cập nhật thông tin cá nhân</w:t>
      </w:r>
      <w:r w:rsidRPr="00236FAE">
        <w:rPr>
          <w:rFonts w:cs="Tahoma"/>
        </w:rPr>
        <w:t>.</w:t>
      </w:r>
    </w:p>
    <w:p w14:paraId="29B6EA8D" w14:textId="77777777" w:rsidR="009F3FD4" w:rsidRPr="00236FAE" w:rsidRDefault="009F3FD4" w:rsidP="00210B50">
      <w:pPr>
        <w:pStyle w:val="ListParagraph"/>
        <w:spacing w:line="264" w:lineRule="auto"/>
      </w:pPr>
    </w:p>
    <w:p w14:paraId="1DAFBD7E" w14:textId="77777777" w:rsidR="000B3D88" w:rsidRPr="00236FAE" w:rsidRDefault="009F3FD4" w:rsidP="00210B50">
      <w:pPr>
        <w:pStyle w:val="ListParagraph"/>
        <w:numPr>
          <w:ilvl w:val="0"/>
          <w:numId w:val="9"/>
        </w:numPr>
        <w:spacing w:line="264" w:lineRule="auto"/>
      </w:pPr>
      <w:r w:rsidRPr="00236FAE">
        <w:rPr>
          <w:rFonts w:cs="Tahoma"/>
        </w:rPr>
        <w:t xml:space="preserve">NSD </w:t>
      </w:r>
      <w:r w:rsidR="00F55D91" w:rsidRPr="00236FAE">
        <w:rPr>
          <w:rFonts w:cs="Tahoma"/>
        </w:rPr>
        <w:t>thực hiện chỉnh sửa</w:t>
      </w:r>
      <w:r w:rsidRPr="00236FAE">
        <w:rPr>
          <w:rFonts w:cs="Tahoma"/>
        </w:rPr>
        <w:t xml:space="preserve"> thông tin. </w:t>
      </w:r>
    </w:p>
    <w:p w14:paraId="3A2001A9" w14:textId="77777777" w:rsidR="000B3D88" w:rsidRPr="00236FAE" w:rsidRDefault="000B3D88" w:rsidP="00210B50">
      <w:pPr>
        <w:pStyle w:val="ListParagraph"/>
        <w:spacing w:line="264" w:lineRule="auto"/>
        <w:rPr>
          <w:rFonts w:cs="Tahoma"/>
        </w:rPr>
      </w:pPr>
    </w:p>
    <w:p w14:paraId="6950E169" w14:textId="7A055879" w:rsidR="009F3FD4" w:rsidRPr="00236FAE" w:rsidRDefault="009F3FD4" w:rsidP="00210B50">
      <w:pPr>
        <w:pStyle w:val="ListParagraph"/>
        <w:numPr>
          <w:ilvl w:val="0"/>
          <w:numId w:val="9"/>
        </w:numPr>
        <w:spacing w:line="264" w:lineRule="auto"/>
      </w:pPr>
      <w:r w:rsidRPr="00236FAE">
        <w:rPr>
          <w:rFonts w:cs="Tahoma"/>
        </w:rPr>
        <w:lastRenderedPageBreak/>
        <w:t>Hệ thống tiến hành kiểm tra sự hợp lệ của các trường dữ liệu</w:t>
      </w:r>
    </w:p>
    <w:p w14:paraId="5EE47034" w14:textId="77777777" w:rsidR="009F3FD4" w:rsidRPr="00236FAE" w:rsidRDefault="009F3FD4" w:rsidP="00210B50">
      <w:pPr>
        <w:pStyle w:val="ListParagraph"/>
        <w:spacing w:line="264" w:lineRule="auto"/>
      </w:pPr>
    </w:p>
    <w:p w14:paraId="7CB16CC7" w14:textId="273DCF03" w:rsidR="009F3FD4" w:rsidRPr="00236FAE" w:rsidRDefault="000B3D88" w:rsidP="00210B50">
      <w:pPr>
        <w:pStyle w:val="ListParagraph"/>
        <w:numPr>
          <w:ilvl w:val="0"/>
          <w:numId w:val="9"/>
        </w:numPr>
        <w:spacing w:line="264" w:lineRule="auto"/>
      </w:pPr>
      <w:r w:rsidRPr="00236FAE">
        <w:t>Nếu một trong các trường không hợp lệ, hệ thống sẽ đưa ra thông báo lỗi tại trường dữ liệu tương ứng và yêu cầu NSD nhập lại thông tin</w:t>
      </w:r>
      <w:r w:rsidR="009F3FD4" w:rsidRPr="00236FAE">
        <w:t>.</w:t>
      </w:r>
    </w:p>
    <w:p w14:paraId="3DA71218" w14:textId="77777777" w:rsidR="009F3FD4" w:rsidRPr="00236FAE" w:rsidRDefault="009F3FD4" w:rsidP="00210B50">
      <w:pPr>
        <w:pStyle w:val="ListParagraph"/>
        <w:spacing w:line="264" w:lineRule="auto"/>
      </w:pPr>
    </w:p>
    <w:p w14:paraId="4D6DE9AD" w14:textId="7E7B641E" w:rsidR="009F3FD4" w:rsidRPr="00236FAE" w:rsidRDefault="009F3FD4" w:rsidP="00210B50">
      <w:pPr>
        <w:pStyle w:val="ListParagraph"/>
        <w:numPr>
          <w:ilvl w:val="0"/>
          <w:numId w:val="9"/>
        </w:numPr>
        <w:spacing w:line="264" w:lineRule="auto"/>
      </w:pPr>
      <w:r w:rsidRPr="00236FAE">
        <w:t xml:space="preserve">Nếu các trường hợp lệ, hệ thống sẽ tiến hành cập nhật thông tin </w:t>
      </w:r>
      <w:r w:rsidR="001779DA" w:rsidRPr="00236FAE">
        <w:t>NSD</w:t>
      </w:r>
      <w:r w:rsidRPr="00236FAE">
        <w:t xml:space="preserve"> vào DB &amp; trả về thông báo </w:t>
      </w:r>
      <w:r w:rsidR="001779DA" w:rsidRPr="00236FAE">
        <w:t>cập nhật thành công</w:t>
      </w:r>
      <w:r w:rsidRPr="00236FAE">
        <w:t>.</w:t>
      </w:r>
    </w:p>
    <w:p w14:paraId="0CAA6C37" w14:textId="77777777" w:rsidR="009F3FD4" w:rsidRPr="00236FAE" w:rsidRDefault="009F3FD4" w:rsidP="00210B50">
      <w:pPr>
        <w:pStyle w:val="ListParagraph"/>
        <w:spacing w:line="264" w:lineRule="auto"/>
      </w:pPr>
    </w:p>
    <w:p w14:paraId="062D7AD1" w14:textId="1C17113A" w:rsidR="00896BF7" w:rsidRPr="00236FAE" w:rsidRDefault="00896BF7" w:rsidP="00210B50">
      <w:pPr>
        <w:pStyle w:val="ListParagraph"/>
        <w:numPr>
          <w:ilvl w:val="0"/>
          <w:numId w:val="9"/>
        </w:numPr>
        <w:spacing w:line="264" w:lineRule="auto"/>
      </w:pPr>
      <w:r w:rsidRPr="00236FAE">
        <w:t>Hệ thống thực hiện ghi log hoạt động.</w:t>
      </w:r>
    </w:p>
    <w:p w14:paraId="19CD52FC" w14:textId="77777777" w:rsidR="00896BF7" w:rsidRPr="00236FAE" w:rsidRDefault="00896BF7" w:rsidP="00210B50">
      <w:pPr>
        <w:pStyle w:val="ListParagraph"/>
        <w:spacing w:line="264" w:lineRule="auto"/>
      </w:pPr>
    </w:p>
    <w:p w14:paraId="1AAB54A1" w14:textId="01062FB5" w:rsidR="00FC15F9" w:rsidRPr="00236FAE" w:rsidRDefault="009F3FD4" w:rsidP="00210B50">
      <w:pPr>
        <w:pStyle w:val="ListParagraph"/>
        <w:numPr>
          <w:ilvl w:val="0"/>
          <w:numId w:val="9"/>
        </w:numPr>
        <w:spacing w:line="264" w:lineRule="auto"/>
      </w:pPr>
      <w:r w:rsidRPr="00236FAE">
        <w:t>Kết thúc nghiệp vụ.</w:t>
      </w:r>
    </w:p>
    <w:p w14:paraId="39DA6F31" w14:textId="34FB1D23" w:rsidR="00FC15F9" w:rsidRPr="00236FAE" w:rsidRDefault="00D311FD" w:rsidP="00210B50">
      <w:pPr>
        <w:pStyle w:val="Heading4"/>
        <w:spacing w:line="264" w:lineRule="auto"/>
      </w:pPr>
      <w:r>
        <w:t>Cập nhật database tập lệnh</w:t>
      </w:r>
    </w:p>
    <w:p w14:paraId="573CCC7B" w14:textId="2D7B0ADC" w:rsidR="00136600" w:rsidRPr="00236FAE" w:rsidRDefault="00136600" w:rsidP="00210B50">
      <w:pPr>
        <w:pStyle w:val="ListParagraph"/>
        <w:numPr>
          <w:ilvl w:val="0"/>
          <w:numId w:val="3"/>
        </w:numPr>
        <w:spacing w:line="264" w:lineRule="auto"/>
      </w:pPr>
      <w:r w:rsidRPr="00236FAE">
        <w:rPr>
          <w:lang w:val="vi-VN"/>
        </w:rPr>
        <w:t xml:space="preserve">Chức năng này cho phép </w:t>
      </w:r>
      <w:r w:rsidR="00D2665C">
        <w:rPr>
          <w:lang w:val="vi-VN"/>
        </w:rPr>
        <w:t>người dùng quản trị hệ thống</w:t>
      </w:r>
      <w:r w:rsidR="009E6ABF">
        <w:t xml:space="preserve"> </w:t>
      </w:r>
      <w:r w:rsidRPr="00236FAE">
        <w:rPr>
          <w:lang w:val="vi-VN"/>
        </w:rPr>
        <w:t xml:space="preserve">có thể </w:t>
      </w:r>
      <w:r w:rsidR="00B16115" w:rsidRPr="00236FAE">
        <w:t>quản lý danh mục và tra cứu</w:t>
      </w:r>
      <w:r w:rsidR="007C74CB" w:rsidRPr="00236FAE">
        <w:t xml:space="preserve"> thông tin về người dùng khác trong phạm vi quyền hạn của mình</w:t>
      </w:r>
      <w:r w:rsidRPr="00236FAE">
        <w:t xml:space="preserve"> trên hệ </w:t>
      </w:r>
      <w:r w:rsidRPr="00236FAE">
        <w:lastRenderedPageBreak/>
        <w:t>thống.</w:t>
      </w:r>
      <w:r w:rsidR="0070251C" w:rsidRPr="00236FAE">
        <w:t xml:space="preserve"> </w:t>
      </w:r>
      <w:r w:rsidR="003414B9" w:rsidRPr="00236FAE">
        <w:object w:dxaOrig="9976" w:dyaOrig="11356" w14:anchorId="08FAA142">
          <v:shape id="_x0000_i1029" type="#_x0000_t75" style="width:402.75pt;height:461.25pt" o:ole="">
            <v:imagedata r:id="rId17" o:title=""/>
          </v:shape>
          <o:OLEObject Type="Embed" ProgID="Visio.Drawing.15" ShapeID="_x0000_i1029" DrawAspect="Content" ObjectID="_1719067633" r:id="rId18"/>
        </w:object>
      </w:r>
    </w:p>
    <w:p w14:paraId="527D60A0" w14:textId="195724F3" w:rsidR="00136600" w:rsidRPr="00236FAE" w:rsidRDefault="00136600" w:rsidP="00210B50">
      <w:pPr>
        <w:spacing w:line="264" w:lineRule="auto"/>
        <w:jc w:val="center"/>
        <w:rPr>
          <w:i/>
          <w:iCs/>
        </w:rPr>
      </w:pPr>
      <w:r w:rsidRPr="00236FAE">
        <w:rPr>
          <w:i/>
          <w:iCs/>
        </w:rPr>
        <w:t xml:space="preserve">Sơ đồ quy trình nghiệp vụ </w:t>
      </w:r>
      <w:r w:rsidR="001F696A" w:rsidRPr="00236FAE">
        <w:rPr>
          <w:i/>
          <w:iCs/>
        </w:rPr>
        <w:t>tìm kiếm người dùng</w:t>
      </w:r>
    </w:p>
    <w:p w14:paraId="2EF0C114" w14:textId="77777777" w:rsidR="00136600" w:rsidRPr="00236FAE" w:rsidRDefault="00136600" w:rsidP="00210B50">
      <w:pPr>
        <w:spacing w:line="264" w:lineRule="auto"/>
      </w:pPr>
      <w:r w:rsidRPr="00236FAE">
        <w:t>Giải thích quy trình:</w:t>
      </w:r>
    </w:p>
    <w:p w14:paraId="06B81B60" w14:textId="09FD9B33" w:rsidR="00136600" w:rsidRPr="00236FAE" w:rsidRDefault="00136600" w:rsidP="00210B50">
      <w:pPr>
        <w:pStyle w:val="ListParagraph"/>
        <w:numPr>
          <w:ilvl w:val="0"/>
          <w:numId w:val="10"/>
        </w:numPr>
        <w:spacing w:line="264" w:lineRule="auto"/>
      </w:pPr>
      <w:r w:rsidRPr="00236FAE">
        <w:rPr>
          <w:rFonts w:cs="Tahoma"/>
        </w:rPr>
        <w:t xml:space="preserve">NSD vào trang cập nhật </w:t>
      </w:r>
      <w:r w:rsidR="00793466" w:rsidRPr="00236FAE">
        <w:rPr>
          <w:rFonts w:cs="Tahoma"/>
        </w:rPr>
        <w:t>quản lý người dùng</w:t>
      </w:r>
      <w:r w:rsidRPr="00236FAE">
        <w:rPr>
          <w:rFonts w:cs="Tahoma"/>
        </w:rPr>
        <w:t>.</w:t>
      </w:r>
    </w:p>
    <w:p w14:paraId="5FFEEF8A" w14:textId="77777777" w:rsidR="00136600" w:rsidRPr="00236FAE" w:rsidRDefault="00136600" w:rsidP="00210B50">
      <w:pPr>
        <w:pStyle w:val="ListParagraph"/>
        <w:spacing w:line="264" w:lineRule="auto"/>
      </w:pPr>
    </w:p>
    <w:p w14:paraId="44AD7831" w14:textId="77777777" w:rsidR="00CB0977" w:rsidRPr="00236FAE" w:rsidRDefault="00136600" w:rsidP="00210B50">
      <w:pPr>
        <w:pStyle w:val="ListParagraph"/>
        <w:numPr>
          <w:ilvl w:val="0"/>
          <w:numId w:val="10"/>
        </w:numPr>
        <w:spacing w:line="264" w:lineRule="auto"/>
      </w:pPr>
      <w:r w:rsidRPr="00236FAE">
        <w:rPr>
          <w:rFonts w:cs="Tahoma"/>
        </w:rPr>
        <w:t xml:space="preserve">NSD thực hiện </w:t>
      </w:r>
      <w:r w:rsidR="00793466" w:rsidRPr="00236FAE">
        <w:rPr>
          <w:rFonts w:cs="Tahoma"/>
        </w:rPr>
        <w:t>nhập thông tin tìm kiếm</w:t>
      </w:r>
      <w:r w:rsidRPr="00236FAE">
        <w:rPr>
          <w:rFonts w:cs="Tahoma"/>
        </w:rPr>
        <w:t xml:space="preserve">. </w:t>
      </w:r>
    </w:p>
    <w:p w14:paraId="78443676" w14:textId="77777777" w:rsidR="00CB0977" w:rsidRPr="00236FAE" w:rsidRDefault="00CB0977" w:rsidP="00210B50">
      <w:pPr>
        <w:pStyle w:val="ListParagraph"/>
        <w:spacing w:line="264" w:lineRule="auto"/>
        <w:rPr>
          <w:rFonts w:cs="Tahoma"/>
        </w:rPr>
      </w:pPr>
    </w:p>
    <w:p w14:paraId="52386DC7" w14:textId="4DE8D51A" w:rsidR="00136600" w:rsidRPr="00236FAE" w:rsidRDefault="00136600" w:rsidP="00210B50">
      <w:pPr>
        <w:pStyle w:val="ListParagraph"/>
        <w:numPr>
          <w:ilvl w:val="0"/>
          <w:numId w:val="10"/>
        </w:numPr>
        <w:spacing w:line="264" w:lineRule="auto"/>
      </w:pPr>
      <w:r w:rsidRPr="00236FAE">
        <w:rPr>
          <w:rFonts w:cs="Tahoma"/>
        </w:rPr>
        <w:t>Hệ thống tiến hành kiểm tra sự hợp lệ của các trường dữ liệu</w:t>
      </w:r>
      <w:r w:rsidR="00793466" w:rsidRPr="00236FAE">
        <w:rPr>
          <w:rFonts w:cs="Tahoma"/>
        </w:rPr>
        <w:t>.</w:t>
      </w:r>
    </w:p>
    <w:p w14:paraId="59D853AB" w14:textId="77777777" w:rsidR="00136600" w:rsidRPr="00236FAE" w:rsidRDefault="00136600" w:rsidP="00210B50">
      <w:pPr>
        <w:pStyle w:val="ListParagraph"/>
        <w:spacing w:line="264" w:lineRule="auto"/>
      </w:pPr>
    </w:p>
    <w:p w14:paraId="5B0EA1EF" w14:textId="067B21B6" w:rsidR="00136600" w:rsidRPr="00236FAE" w:rsidRDefault="00136600" w:rsidP="00210B50">
      <w:pPr>
        <w:pStyle w:val="ListParagraph"/>
        <w:numPr>
          <w:ilvl w:val="0"/>
          <w:numId w:val="10"/>
        </w:numPr>
        <w:spacing w:line="264" w:lineRule="auto"/>
      </w:pPr>
      <w:r w:rsidRPr="00236FAE">
        <w:t>Nếu một trong các trường không hợp lệ, hệ thống sẽ đưa ra thông báo lỗi</w:t>
      </w:r>
      <w:r w:rsidR="00CB0977" w:rsidRPr="00236FAE">
        <w:t xml:space="preserve"> tại trường dữ liệu tương ứng</w:t>
      </w:r>
      <w:r w:rsidRPr="00236FAE">
        <w:t xml:space="preserve"> và yêu cầu </w:t>
      </w:r>
      <w:r w:rsidR="00CB0977" w:rsidRPr="00236FAE">
        <w:t xml:space="preserve">NSD </w:t>
      </w:r>
      <w:r w:rsidRPr="00236FAE">
        <w:t>nhập lại.</w:t>
      </w:r>
    </w:p>
    <w:p w14:paraId="5B672D5B" w14:textId="77777777" w:rsidR="00136600" w:rsidRPr="00236FAE" w:rsidRDefault="00136600" w:rsidP="00210B50">
      <w:pPr>
        <w:pStyle w:val="ListParagraph"/>
        <w:spacing w:line="264" w:lineRule="auto"/>
      </w:pPr>
    </w:p>
    <w:p w14:paraId="2043EC9A" w14:textId="6860833A" w:rsidR="00136600" w:rsidRPr="00236FAE" w:rsidRDefault="00136600" w:rsidP="00210B50">
      <w:pPr>
        <w:pStyle w:val="ListParagraph"/>
        <w:numPr>
          <w:ilvl w:val="0"/>
          <w:numId w:val="10"/>
        </w:numPr>
        <w:spacing w:line="264" w:lineRule="auto"/>
      </w:pPr>
      <w:r w:rsidRPr="00236FAE">
        <w:t>Nếu các trường hợp lệ,</w:t>
      </w:r>
      <w:r w:rsidR="00CB0977" w:rsidRPr="00236FAE">
        <w:t xml:space="preserve"> </w:t>
      </w:r>
      <w:r w:rsidRPr="00236FAE">
        <w:t xml:space="preserve">hệ thống sẽ tiến hành </w:t>
      </w:r>
      <w:r w:rsidR="00CB0977" w:rsidRPr="00236FAE">
        <w:t xml:space="preserve">tìm kiếm thông tin người dùng </w:t>
      </w:r>
      <w:r w:rsidR="00793466" w:rsidRPr="00236FAE">
        <w:t>th</w:t>
      </w:r>
      <w:r w:rsidR="00CB0977" w:rsidRPr="00236FAE">
        <w:t xml:space="preserve">eo </w:t>
      </w:r>
      <w:r w:rsidR="00793466" w:rsidRPr="00236FAE">
        <w:t>các điều kiện tìm kiếm đã đưa ra</w:t>
      </w:r>
      <w:r w:rsidRPr="00236FAE">
        <w:t xml:space="preserve"> &amp; trả về</w:t>
      </w:r>
      <w:r w:rsidR="00793466" w:rsidRPr="00236FAE">
        <w:t xml:space="preserve"> kết quả</w:t>
      </w:r>
      <w:r w:rsidRPr="00236FAE">
        <w:t xml:space="preserve"> </w:t>
      </w:r>
      <w:r w:rsidR="00793466" w:rsidRPr="00236FAE">
        <w:t>danh sách người dùng phù hợp.</w:t>
      </w:r>
    </w:p>
    <w:p w14:paraId="68D8A30A" w14:textId="77777777" w:rsidR="00136600" w:rsidRPr="00236FAE" w:rsidRDefault="00136600" w:rsidP="00210B50">
      <w:pPr>
        <w:pStyle w:val="ListParagraph"/>
        <w:spacing w:line="264" w:lineRule="auto"/>
      </w:pPr>
    </w:p>
    <w:p w14:paraId="5622D328" w14:textId="2FC251CE" w:rsidR="0070251C" w:rsidRPr="00236FAE" w:rsidRDefault="0070251C" w:rsidP="00210B50">
      <w:pPr>
        <w:pStyle w:val="ListParagraph"/>
        <w:numPr>
          <w:ilvl w:val="0"/>
          <w:numId w:val="10"/>
        </w:numPr>
        <w:spacing w:line="264" w:lineRule="auto"/>
      </w:pPr>
      <w:r w:rsidRPr="00236FAE">
        <w:t>Hệ thống ghi log hoạt động.</w:t>
      </w:r>
    </w:p>
    <w:p w14:paraId="110B8FDC" w14:textId="77777777" w:rsidR="0070251C" w:rsidRPr="00236FAE" w:rsidRDefault="0070251C" w:rsidP="00210B50">
      <w:pPr>
        <w:pStyle w:val="ListParagraph"/>
        <w:spacing w:line="264" w:lineRule="auto"/>
      </w:pPr>
    </w:p>
    <w:p w14:paraId="4C2CA26B" w14:textId="59F3A154" w:rsidR="00136600" w:rsidRPr="00236FAE" w:rsidRDefault="00136600" w:rsidP="00210B50">
      <w:pPr>
        <w:pStyle w:val="ListParagraph"/>
        <w:numPr>
          <w:ilvl w:val="0"/>
          <w:numId w:val="10"/>
        </w:numPr>
        <w:spacing w:line="264" w:lineRule="auto"/>
      </w:pPr>
      <w:r w:rsidRPr="00236FAE">
        <w:t>Kết thúc nghiệp vụ.</w:t>
      </w:r>
    </w:p>
    <w:p w14:paraId="368FF701" w14:textId="77777777" w:rsidR="00FC15F9" w:rsidRPr="00236FAE" w:rsidRDefault="00FC15F9" w:rsidP="00210B50">
      <w:pPr>
        <w:spacing w:line="264" w:lineRule="auto"/>
      </w:pPr>
    </w:p>
    <w:p w14:paraId="6E60162A" w14:textId="42A19278" w:rsidR="00BF4C29" w:rsidRPr="00236FAE" w:rsidRDefault="00FA5432" w:rsidP="00210B50">
      <w:pPr>
        <w:pStyle w:val="Heading4"/>
        <w:spacing w:line="264" w:lineRule="auto"/>
      </w:pPr>
      <w:r>
        <w:t>Đăng xuất thiết bị</w:t>
      </w:r>
    </w:p>
    <w:p w14:paraId="60781708" w14:textId="4673784F" w:rsidR="00B9778E" w:rsidRPr="00236FAE" w:rsidRDefault="00BF4C29" w:rsidP="00210B50">
      <w:pPr>
        <w:pStyle w:val="ListParagraph"/>
        <w:numPr>
          <w:ilvl w:val="0"/>
          <w:numId w:val="3"/>
        </w:numPr>
        <w:spacing w:line="264" w:lineRule="auto"/>
      </w:pPr>
      <w:r w:rsidRPr="00236FAE">
        <w:rPr>
          <w:lang w:val="vi-VN"/>
        </w:rPr>
        <w:t xml:space="preserve">Chức năng này cho phép </w:t>
      </w:r>
      <w:r w:rsidR="00D2665C">
        <w:rPr>
          <w:lang w:val="vi-VN"/>
        </w:rPr>
        <w:t>người dùng quản trị hệ thống</w:t>
      </w:r>
      <w:r w:rsidR="00F07187">
        <w:t xml:space="preserve"> </w:t>
      </w:r>
      <w:r w:rsidRPr="00236FAE">
        <w:rPr>
          <w:lang w:val="vi-VN"/>
        </w:rPr>
        <w:t xml:space="preserve">có thể </w:t>
      </w:r>
      <w:r w:rsidRPr="00236FAE">
        <w:t>khai báo</w:t>
      </w:r>
      <w:r w:rsidRPr="00236FAE">
        <w:rPr>
          <w:lang w:val="vi-VN"/>
        </w:rPr>
        <w:t xml:space="preserve"> thông tin </w:t>
      </w:r>
      <w:r w:rsidR="006A6C7D" w:rsidRPr="00236FAE">
        <w:t>người dùng mới</w:t>
      </w:r>
      <w:r w:rsidRPr="00236FAE">
        <w:t xml:space="preserve"> </w:t>
      </w:r>
      <w:r w:rsidR="00B9778E" w:rsidRPr="00236FAE">
        <w:t xml:space="preserve">(gồm user thường &amp; user </w:t>
      </w:r>
      <w:r w:rsidR="005B0B58">
        <w:t>quản trị</w:t>
      </w:r>
      <w:r w:rsidR="00B9778E" w:rsidRPr="00236FAE">
        <w:t xml:space="preserve">) </w:t>
      </w:r>
      <w:r w:rsidRPr="00236FAE">
        <w:t>trên hệ thống.</w:t>
      </w:r>
    </w:p>
    <w:p w14:paraId="13B76D92" w14:textId="56DB50C7" w:rsidR="00BC466B" w:rsidRDefault="00B9778E">
      <w:pPr>
        <w:pStyle w:val="ListParagraph"/>
        <w:numPr>
          <w:ilvl w:val="0"/>
          <w:numId w:val="3"/>
        </w:numPr>
        <w:spacing w:line="264" w:lineRule="auto"/>
      </w:pPr>
      <w:r w:rsidRPr="00236FAE">
        <w:t xml:space="preserve">Với user </w:t>
      </w:r>
      <w:r w:rsidR="005B0B58">
        <w:t>quản trị sử dụng tài khoản LDAP</w:t>
      </w:r>
      <w:r w:rsidRPr="00236FAE">
        <w:t>, NSD không cần khai báo thông tin password</w:t>
      </w:r>
      <w:r w:rsidR="00BC466B">
        <w:t>, cần khai báo thông tin phân quyền truy nhập để quản trị hệ thống.</w:t>
      </w:r>
    </w:p>
    <w:p w14:paraId="138AF4E8" w14:textId="2C362FE7" w:rsidR="009A78A5" w:rsidRDefault="00BC466B">
      <w:pPr>
        <w:pStyle w:val="ListParagraph"/>
        <w:numPr>
          <w:ilvl w:val="0"/>
          <w:numId w:val="3"/>
        </w:numPr>
        <w:spacing w:line="264" w:lineRule="auto"/>
      </w:pPr>
      <w:r>
        <w:t>Với</w:t>
      </w:r>
      <w:r w:rsidR="005B0B58">
        <w:t xml:space="preserve"> user quản trị không sử dụng tài khoản LDAP và</w:t>
      </w:r>
      <w:r>
        <w:t xml:space="preserve"> user thường cần khai báo thông tin password, thông tin quyền thực hiện thiết lập kết nối</w:t>
      </w:r>
      <w:r w:rsidR="00C0562D">
        <w:t xml:space="preserve"> và gửi yêu cầu lệnh</w:t>
      </w:r>
      <w:r>
        <w:t xml:space="preserve"> đến OCS Gateway</w:t>
      </w:r>
      <w:r w:rsidR="009A78A5">
        <w:t>:</w:t>
      </w:r>
    </w:p>
    <w:p w14:paraId="1C3DE100" w14:textId="77777777" w:rsidR="009A78A5" w:rsidRDefault="009A78A5" w:rsidP="00FD1553">
      <w:pPr>
        <w:pStyle w:val="ListParagraph"/>
        <w:numPr>
          <w:ilvl w:val="1"/>
          <w:numId w:val="3"/>
        </w:numPr>
        <w:spacing w:line="264" w:lineRule="auto"/>
      </w:pPr>
      <w:r>
        <w:t>IP, giao thức được sử dụng</w:t>
      </w:r>
    </w:p>
    <w:p w14:paraId="7979BFE6" w14:textId="17471D34" w:rsidR="009A78A5" w:rsidRDefault="009A78A5" w:rsidP="00FD1553">
      <w:pPr>
        <w:pStyle w:val="ListParagraph"/>
        <w:numPr>
          <w:ilvl w:val="1"/>
          <w:numId w:val="3"/>
        </w:numPr>
        <w:spacing w:line="264" w:lineRule="auto"/>
      </w:pPr>
      <w:r>
        <w:t>Giới hạn về</w:t>
      </w:r>
      <w:r w:rsidR="00BC466B">
        <w:t xml:space="preserve"> hạn về t</w:t>
      </w:r>
      <w:r>
        <w:t>ài nguyên kết nối TPS</w:t>
      </w:r>
      <w:r w:rsidR="009235C4">
        <w:t>, session</w:t>
      </w:r>
      <w:r>
        <w:t>.</w:t>
      </w:r>
    </w:p>
    <w:p w14:paraId="13B13038" w14:textId="36B6D994" w:rsidR="00F07187" w:rsidRPr="00236FAE" w:rsidRDefault="009A78A5" w:rsidP="00FD1553">
      <w:pPr>
        <w:pStyle w:val="ListParagraph"/>
        <w:numPr>
          <w:ilvl w:val="1"/>
          <w:numId w:val="3"/>
        </w:numPr>
        <w:spacing w:line="264" w:lineRule="auto"/>
      </w:pPr>
      <w:r>
        <w:t>Giới hạn về tập lệnh: các command được sử dụng, các tham số bắt buộc, giới hạn về loại bundle được tác động.</w:t>
      </w:r>
    </w:p>
    <w:p w14:paraId="47B36BA0" w14:textId="4BC322F0" w:rsidR="00BF4C29" w:rsidRPr="00236FAE" w:rsidRDefault="00AF79B2" w:rsidP="00210B50">
      <w:pPr>
        <w:spacing w:line="264" w:lineRule="auto"/>
        <w:jc w:val="center"/>
      </w:pPr>
      <w:r w:rsidRPr="00236FAE">
        <w:object w:dxaOrig="9976" w:dyaOrig="11626" w14:anchorId="2AF88243">
          <v:shape id="_x0000_i1030" type="#_x0000_t75" style="width:365.25pt;height:6in" o:ole="">
            <v:imagedata r:id="rId19" o:title=""/>
          </v:shape>
          <o:OLEObject Type="Embed" ProgID="Visio.Drawing.15" ShapeID="_x0000_i1030" DrawAspect="Content" ObjectID="_1719067634" r:id="rId20"/>
        </w:object>
      </w:r>
    </w:p>
    <w:p w14:paraId="4934B669" w14:textId="59F3B2AF" w:rsidR="00BF4C29" w:rsidRPr="00236FAE" w:rsidRDefault="00BF4C29" w:rsidP="00210B50">
      <w:pPr>
        <w:spacing w:line="264" w:lineRule="auto"/>
        <w:jc w:val="center"/>
        <w:rPr>
          <w:i/>
          <w:iCs/>
        </w:rPr>
      </w:pPr>
      <w:r w:rsidRPr="00236FAE">
        <w:rPr>
          <w:i/>
          <w:iCs/>
        </w:rPr>
        <w:t xml:space="preserve">Sơ đồ quy trình nghiệp vụ khai báo </w:t>
      </w:r>
      <w:r w:rsidR="00A92890" w:rsidRPr="00236FAE">
        <w:rPr>
          <w:i/>
          <w:iCs/>
        </w:rPr>
        <w:t>người dùng mới</w:t>
      </w:r>
    </w:p>
    <w:p w14:paraId="0646B975" w14:textId="77777777" w:rsidR="00BF4C29" w:rsidRPr="00236FAE" w:rsidRDefault="00BF4C29" w:rsidP="00210B50">
      <w:pPr>
        <w:spacing w:line="264" w:lineRule="auto"/>
      </w:pPr>
      <w:r w:rsidRPr="00236FAE">
        <w:t>Giải thích quy trình:</w:t>
      </w:r>
    </w:p>
    <w:p w14:paraId="624572C7" w14:textId="37A8BB24" w:rsidR="00BF4C29" w:rsidRPr="00236FAE" w:rsidRDefault="00BF4C29" w:rsidP="00210B50">
      <w:pPr>
        <w:pStyle w:val="ListParagraph"/>
        <w:numPr>
          <w:ilvl w:val="0"/>
          <w:numId w:val="6"/>
        </w:numPr>
        <w:spacing w:line="264" w:lineRule="auto"/>
      </w:pPr>
      <w:r w:rsidRPr="00236FAE">
        <w:rPr>
          <w:rFonts w:cs="Tahoma"/>
        </w:rPr>
        <w:t xml:space="preserve">NSD vào trang </w:t>
      </w:r>
      <w:r w:rsidR="001551A8" w:rsidRPr="00236FAE">
        <w:rPr>
          <w:rFonts w:cs="Tahoma"/>
        </w:rPr>
        <w:t>khai báo người dùng mới</w:t>
      </w:r>
      <w:r w:rsidRPr="00236FAE">
        <w:rPr>
          <w:rFonts w:cs="Tahoma"/>
        </w:rPr>
        <w:t>.</w:t>
      </w:r>
    </w:p>
    <w:p w14:paraId="1D511BC1" w14:textId="77777777" w:rsidR="00BF4C29" w:rsidRPr="00236FAE" w:rsidRDefault="00BF4C29" w:rsidP="00210B50">
      <w:pPr>
        <w:pStyle w:val="ListParagraph"/>
        <w:spacing w:line="264" w:lineRule="auto"/>
      </w:pPr>
    </w:p>
    <w:p w14:paraId="51537985" w14:textId="0D48FE27" w:rsidR="00BA4ACF" w:rsidRPr="00236FAE" w:rsidRDefault="00BF4C29" w:rsidP="00210B50">
      <w:pPr>
        <w:pStyle w:val="ListParagraph"/>
        <w:numPr>
          <w:ilvl w:val="0"/>
          <w:numId w:val="6"/>
        </w:numPr>
        <w:spacing w:line="264" w:lineRule="auto"/>
      </w:pPr>
      <w:r w:rsidRPr="00236FAE">
        <w:rPr>
          <w:rFonts w:cs="Tahoma"/>
        </w:rPr>
        <w:t xml:space="preserve">NSD thực hiện nhập liệu thông tin </w:t>
      </w:r>
      <w:r w:rsidR="00BA4ACF" w:rsidRPr="00236FAE">
        <w:rPr>
          <w:rFonts w:cs="Tahoma"/>
        </w:rPr>
        <w:t>người dùng</w:t>
      </w:r>
      <w:r w:rsidRPr="00236FAE">
        <w:rPr>
          <w:rFonts w:cs="Tahoma"/>
        </w:rPr>
        <w:t xml:space="preserve"> (</w:t>
      </w:r>
      <w:r w:rsidR="00BA4ACF" w:rsidRPr="00236FAE">
        <w:rPr>
          <w:rFonts w:cs="Tahoma"/>
        </w:rPr>
        <w:t>tên đăng nhập, họ tên</w:t>
      </w:r>
      <w:r w:rsidRPr="00236FAE">
        <w:rPr>
          <w:rFonts w:cs="Tahoma"/>
        </w:rPr>
        <w:t xml:space="preserve">, </w:t>
      </w:r>
      <w:r w:rsidR="00BA4ACF" w:rsidRPr="00236FAE">
        <w:rPr>
          <w:rFonts w:cs="Tahoma"/>
        </w:rPr>
        <w:t>email</w:t>
      </w:r>
      <w:r w:rsidR="000A00EB" w:rsidRPr="00236FAE">
        <w:rPr>
          <w:rFonts w:cs="Tahoma"/>
        </w:rPr>
        <w:t>,</w:t>
      </w:r>
      <w:r w:rsidR="002744E6" w:rsidRPr="00236FAE">
        <w:rPr>
          <w:rFonts w:cs="Tahoma"/>
        </w:rPr>
        <w:t xml:space="preserve"> vai trò,</w:t>
      </w:r>
      <w:r w:rsidR="000A00EB" w:rsidRPr="00236FAE">
        <w:rPr>
          <w:rFonts w:cs="Tahoma"/>
        </w:rPr>
        <w:t xml:space="preserve"> bundle, client key, protocol</w:t>
      </w:r>
      <w:r w:rsidRPr="00236FAE">
        <w:rPr>
          <w:rFonts w:cs="Tahoma"/>
        </w:rPr>
        <w:t xml:space="preserve">…). </w:t>
      </w:r>
    </w:p>
    <w:p w14:paraId="1414CA05" w14:textId="77777777" w:rsidR="00BA4ACF" w:rsidRPr="00236FAE" w:rsidRDefault="00BA4ACF" w:rsidP="00210B50">
      <w:pPr>
        <w:pStyle w:val="ListParagraph"/>
        <w:spacing w:line="264" w:lineRule="auto"/>
        <w:rPr>
          <w:rFonts w:cs="Tahoma"/>
        </w:rPr>
      </w:pPr>
    </w:p>
    <w:p w14:paraId="4BA27E53" w14:textId="0A69B36B" w:rsidR="00BF4C29" w:rsidRPr="00236FAE" w:rsidRDefault="00BF4C29" w:rsidP="00210B50">
      <w:pPr>
        <w:pStyle w:val="ListParagraph"/>
        <w:numPr>
          <w:ilvl w:val="0"/>
          <w:numId w:val="6"/>
        </w:numPr>
        <w:spacing w:line="264" w:lineRule="auto"/>
      </w:pPr>
      <w:r w:rsidRPr="00236FAE">
        <w:rPr>
          <w:rFonts w:cs="Tahoma"/>
        </w:rPr>
        <w:t>Hệ thống tiến hành kiểm tra sự hợp lệ của các trường dữ liệu.</w:t>
      </w:r>
    </w:p>
    <w:p w14:paraId="33D50D5F" w14:textId="77777777" w:rsidR="00BF4C29" w:rsidRPr="00236FAE" w:rsidRDefault="00BF4C29" w:rsidP="00210B50">
      <w:pPr>
        <w:pStyle w:val="ListParagraph"/>
        <w:spacing w:line="264" w:lineRule="auto"/>
      </w:pPr>
    </w:p>
    <w:p w14:paraId="0F6EB97A" w14:textId="0F7DE1AD" w:rsidR="00BF4C29" w:rsidRPr="00236FAE" w:rsidRDefault="00BF4C29" w:rsidP="00210B50">
      <w:pPr>
        <w:pStyle w:val="ListParagraph"/>
        <w:numPr>
          <w:ilvl w:val="0"/>
          <w:numId w:val="6"/>
        </w:numPr>
        <w:spacing w:line="264" w:lineRule="auto"/>
      </w:pPr>
      <w:r w:rsidRPr="00236FAE">
        <w:t xml:space="preserve">Nếu một trong các trường không hợp lệ, hệ thống sẽ đưa ra thông báo lỗi </w:t>
      </w:r>
      <w:r w:rsidR="00BA4ACF" w:rsidRPr="00236FAE">
        <w:t xml:space="preserve">tại trường dữ liệu tương ứng </w:t>
      </w:r>
      <w:r w:rsidRPr="00236FAE">
        <w:t>và yêu cầu</w:t>
      </w:r>
      <w:r w:rsidR="00BA4ACF" w:rsidRPr="00236FAE">
        <w:t xml:space="preserve"> NSD</w:t>
      </w:r>
      <w:r w:rsidRPr="00236FAE">
        <w:t xml:space="preserve"> nhập lại</w:t>
      </w:r>
      <w:r w:rsidR="00BA4ACF" w:rsidRPr="00236FAE">
        <w:t xml:space="preserve"> thông tin</w:t>
      </w:r>
      <w:r w:rsidRPr="00236FAE">
        <w:t>.</w:t>
      </w:r>
    </w:p>
    <w:p w14:paraId="25CE2722" w14:textId="77777777" w:rsidR="00BF4C29" w:rsidRPr="00236FAE" w:rsidRDefault="00BF4C29" w:rsidP="00210B50">
      <w:pPr>
        <w:pStyle w:val="ListParagraph"/>
        <w:spacing w:line="264" w:lineRule="auto"/>
      </w:pPr>
    </w:p>
    <w:p w14:paraId="44353AEF" w14:textId="094B5258" w:rsidR="00BF4C29" w:rsidRPr="00236FAE" w:rsidRDefault="00BF4C29" w:rsidP="00210B50">
      <w:pPr>
        <w:pStyle w:val="ListParagraph"/>
        <w:numPr>
          <w:ilvl w:val="0"/>
          <w:numId w:val="6"/>
        </w:numPr>
        <w:spacing w:line="264" w:lineRule="auto"/>
      </w:pPr>
      <w:r w:rsidRPr="00236FAE">
        <w:lastRenderedPageBreak/>
        <w:t xml:space="preserve">Nếu các trường hợp lệ, hệ thống sẽ tiến hành lưu thông tin </w:t>
      </w:r>
      <w:r w:rsidR="006B6CCF" w:rsidRPr="00236FAE">
        <w:t>người dùng</w:t>
      </w:r>
      <w:r w:rsidRPr="00236FAE">
        <w:t xml:space="preserve"> vào DB </w:t>
      </w:r>
      <w:r w:rsidR="000702D0" w:rsidRPr="00236FAE">
        <w:t>và</w:t>
      </w:r>
      <w:r w:rsidRPr="00236FAE">
        <w:t xml:space="preserve"> trả về thông báo kết quả </w:t>
      </w:r>
      <w:r w:rsidR="000702D0" w:rsidRPr="00236FAE">
        <w:t>tạo mới thành công</w:t>
      </w:r>
      <w:r w:rsidRPr="00236FAE">
        <w:t>.</w:t>
      </w:r>
    </w:p>
    <w:p w14:paraId="0DF44364" w14:textId="77777777" w:rsidR="00AD49E1" w:rsidRPr="00236FAE" w:rsidRDefault="00AD49E1" w:rsidP="00210B50">
      <w:pPr>
        <w:pStyle w:val="ListParagraph"/>
        <w:spacing w:line="264" w:lineRule="auto"/>
      </w:pPr>
    </w:p>
    <w:p w14:paraId="7C7B12E3" w14:textId="0976B5EC" w:rsidR="00EC1B94" w:rsidRPr="00236FAE" w:rsidRDefault="00EC1B94" w:rsidP="00210B50">
      <w:pPr>
        <w:pStyle w:val="ListParagraph"/>
        <w:numPr>
          <w:ilvl w:val="0"/>
          <w:numId w:val="6"/>
        </w:numPr>
        <w:spacing w:line="264" w:lineRule="auto"/>
      </w:pPr>
      <w:r w:rsidRPr="00236FAE">
        <w:t>Hệ thống ghi log hoạt động.</w:t>
      </w:r>
    </w:p>
    <w:p w14:paraId="18908395" w14:textId="77777777" w:rsidR="00EC1B94" w:rsidRPr="00236FAE" w:rsidRDefault="00EC1B94" w:rsidP="00210B50">
      <w:pPr>
        <w:pStyle w:val="ListParagraph"/>
        <w:spacing w:line="264" w:lineRule="auto"/>
      </w:pPr>
    </w:p>
    <w:p w14:paraId="3F9338BB" w14:textId="0591EE0C" w:rsidR="00AD49E1" w:rsidRPr="00236FAE" w:rsidRDefault="00AD49E1" w:rsidP="00210B50">
      <w:pPr>
        <w:pStyle w:val="ListParagraph"/>
        <w:numPr>
          <w:ilvl w:val="0"/>
          <w:numId w:val="6"/>
        </w:numPr>
        <w:spacing w:line="264" w:lineRule="auto"/>
      </w:pPr>
      <w:r w:rsidRPr="00236FAE">
        <w:t>Kết thúc nghiệp vụ.</w:t>
      </w:r>
    </w:p>
    <w:p w14:paraId="485CAD23" w14:textId="77777777" w:rsidR="00BF4C29" w:rsidRPr="00236FAE" w:rsidRDefault="00BF4C29" w:rsidP="00210B50">
      <w:pPr>
        <w:spacing w:line="264" w:lineRule="auto"/>
      </w:pPr>
    </w:p>
    <w:p w14:paraId="6E0C7E9E" w14:textId="7B54297D" w:rsidR="0018226D" w:rsidRPr="00236FAE" w:rsidRDefault="00FA5432">
      <w:pPr>
        <w:pStyle w:val="Heading3"/>
      </w:pPr>
      <w:r>
        <w:t>Cấu hình nhanh (</w:t>
      </w:r>
      <w:r w:rsidR="00E65E85">
        <w:t>Quick</w:t>
      </w:r>
      <w:r>
        <w:t xml:space="preserve"> Setup)</w:t>
      </w:r>
    </w:p>
    <w:p w14:paraId="70625507" w14:textId="00510827" w:rsidR="0018226D" w:rsidRPr="00236FAE" w:rsidRDefault="00FA5432" w:rsidP="00210B50">
      <w:pPr>
        <w:pStyle w:val="Heading4"/>
        <w:spacing w:line="264" w:lineRule="auto"/>
      </w:pPr>
      <w:r>
        <w:t>Chọn model OLT</w:t>
      </w:r>
    </w:p>
    <w:p w14:paraId="0764E176" w14:textId="283673A6" w:rsidR="0018226D" w:rsidRPr="00236FAE" w:rsidRDefault="0018226D" w:rsidP="00210B50">
      <w:pPr>
        <w:pStyle w:val="ListParagraph"/>
        <w:numPr>
          <w:ilvl w:val="0"/>
          <w:numId w:val="3"/>
        </w:numPr>
        <w:spacing w:line="264" w:lineRule="auto"/>
      </w:pPr>
      <w:r w:rsidRPr="00236FAE">
        <w:rPr>
          <w:lang w:val="vi-VN"/>
        </w:rPr>
        <w:t xml:space="preserve">Chức năng này cho phép người sử dụng có thể </w:t>
      </w:r>
      <w:r w:rsidRPr="00236FAE">
        <w:t xml:space="preserve">tra cứu thông tin các </w:t>
      </w:r>
      <w:r w:rsidR="00BE02E8" w:rsidRPr="00236FAE">
        <w:t>nhóm người dùng</w:t>
      </w:r>
      <w:r w:rsidRPr="00236FAE">
        <w:t xml:space="preserve"> được lưu trữ trên hệ thống.</w:t>
      </w:r>
    </w:p>
    <w:p w14:paraId="442A1F58" w14:textId="3F7C489C" w:rsidR="0018226D" w:rsidRPr="00236FAE" w:rsidRDefault="00BE02E8" w:rsidP="00210B50">
      <w:pPr>
        <w:spacing w:line="264" w:lineRule="auto"/>
        <w:jc w:val="center"/>
      </w:pPr>
      <w:r w:rsidRPr="00236FAE">
        <w:object w:dxaOrig="9976" w:dyaOrig="11311" w14:anchorId="463CE2FE">
          <v:shape id="_x0000_i1031" type="#_x0000_t75" style="width:419.25pt;height:474.75pt" o:ole="">
            <v:imagedata r:id="rId21" o:title=""/>
          </v:shape>
          <o:OLEObject Type="Embed" ProgID="Visio.Drawing.15" ShapeID="_x0000_i1031" DrawAspect="Content" ObjectID="_1719067635" r:id="rId22"/>
        </w:object>
      </w:r>
    </w:p>
    <w:p w14:paraId="1F0144A5" w14:textId="27210A1A" w:rsidR="0018226D" w:rsidRPr="00236FAE" w:rsidRDefault="0018226D" w:rsidP="00210B50">
      <w:pPr>
        <w:spacing w:line="264" w:lineRule="auto"/>
        <w:jc w:val="center"/>
        <w:rPr>
          <w:i/>
          <w:iCs/>
        </w:rPr>
      </w:pPr>
      <w:r w:rsidRPr="00236FAE">
        <w:rPr>
          <w:i/>
          <w:iCs/>
        </w:rPr>
        <w:t xml:space="preserve">Sơ đồ quy trình nghiệp vụ tìm kiếm </w:t>
      </w:r>
      <w:r w:rsidR="00BE02E8" w:rsidRPr="00236FAE">
        <w:rPr>
          <w:i/>
          <w:iCs/>
        </w:rPr>
        <w:t>nhóm</w:t>
      </w:r>
    </w:p>
    <w:p w14:paraId="0EB320F9" w14:textId="77777777" w:rsidR="0018226D" w:rsidRPr="00236FAE" w:rsidRDefault="0018226D" w:rsidP="00210B50">
      <w:pPr>
        <w:spacing w:line="264" w:lineRule="auto"/>
      </w:pPr>
      <w:r w:rsidRPr="00236FAE">
        <w:t>Giải thích quy trình:</w:t>
      </w:r>
    </w:p>
    <w:p w14:paraId="09049853" w14:textId="7F86A2F0" w:rsidR="0018226D" w:rsidRPr="00236FAE" w:rsidRDefault="0018226D" w:rsidP="00210B50">
      <w:pPr>
        <w:pStyle w:val="ListParagraph"/>
        <w:numPr>
          <w:ilvl w:val="0"/>
          <w:numId w:val="12"/>
        </w:numPr>
        <w:spacing w:line="264" w:lineRule="auto"/>
      </w:pPr>
      <w:r w:rsidRPr="00236FAE">
        <w:rPr>
          <w:rFonts w:cs="Tahoma"/>
        </w:rPr>
        <w:t xml:space="preserve">NSD vào trang quản lý </w:t>
      </w:r>
      <w:r w:rsidR="00BE02E8" w:rsidRPr="00236FAE">
        <w:rPr>
          <w:rFonts w:cs="Tahoma"/>
        </w:rPr>
        <w:t>nhóm người dùng</w:t>
      </w:r>
      <w:r w:rsidRPr="00236FAE">
        <w:rPr>
          <w:rFonts w:cs="Tahoma"/>
        </w:rPr>
        <w:t>.</w:t>
      </w:r>
    </w:p>
    <w:p w14:paraId="10544D8B" w14:textId="77777777" w:rsidR="0018226D" w:rsidRPr="00236FAE" w:rsidRDefault="0018226D" w:rsidP="00210B50">
      <w:pPr>
        <w:pStyle w:val="ListParagraph"/>
        <w:spacing w:line="264" w:lineRule="auto"/>
      </w:pPr>
    </w:p>
    <w:p w14:paraId="0D2F997A" w14:textId="77777777" w:rsidR="0018226D" w:rsidRPr="00236FAE" w:rsidRDefault="0018226D" w:rsidP="00210B50">
      <w:pPr>
        <w:pStyle w:val="ListParagraph"/>
        <w:numPr>
          <w:ilvl w:val="0"/>
          <w:numId w:val="12"/>
        </w:numPr>
        <w:spacing w:line="264" w:lineRule="auto"/>
      </w:pPr>
      <w:r w:rsidRPr="00236FAE">
        <w:rPr>
          <w:rFonts w:cs="Tahoma"/>
        </w:rPr>
        <w:t xml:space="preserve">NSD thực hiện nhập thông tin tìm kiếm. </w:t>
      </w:r>
    </w:p>
    <w:p w14:paraId="761F97D6" w14:textId="77777777" w:rsidR="0018226D" w:rsidRPr="00236FAE" w:rsidRDefault="0018226D" w:rsidP="00210B50">
      <w:pPr>
        <w:pStyle w:val="ListParagraph"/>
        <w:spacing w:line="264" w:lineRule="auto"/>
        <w:rPr>
          <w:rFonts w:cs="Tahoma"/>
        </w:rPr>
      </w:pPr>
    </w:p>
    <w:p w14:paraId="3510E7A0" w14:textId="77777777" w:rsidR="0018226D" w:rsidRPr="00236FAE" w:rsidRDefault="0018226D" w:rsidP="00210B50">
      <w:pPr>
        <w:pStyle w:val="ListParagraph"/>
        <w:numPr>
          <w:ilvl w:val="0"/>
          <w:numId w:val="12"/>
        </w:numPr>
        <w:spacing w:line="264" w:lineRule="auto"/>
      </w:pPr>
      <w:r w:rsidRPr="00236FAE">
        <w:rPr>
          <w:rFonts w:cs="Tahoma"/>
        </w:rPr>
        <w:t>Hệ thống tiến hành kiểm tra sự hợp lệ của các trường dữ liệu.</w:t>
      </w:r>
    </w:p>
    <w:p w14:paraId="6492BAC4" w14:textId="77777777" w:rsidR="0018226D" w:rsidRPr="00236FAE" w:rsidRDefault="0018226D" w:rsidP="00210B50">
      <w:pPr>
        <w:pStyle w:val="ListParagraph"/>
        <w:spacing w:line="264" w:lineRule="auto"/>
      </w:pPr>
    </w:p>
    <w:p w14:paraId="6C13E2A4" w14:textId="77777777" w:rsidR="0018226D" w:rsidRPr="00236FAE" w:rsidRDefault="0018226D" w:rsidP="00210B50">
      <w:pPr>
        <w:pStyle w:val="ListParagraph"/>
        <w:numPr>
          <w:ilvl w:val="0"/>
          <w:numId w:val="12"/>
        </w:numPr>
        <w:spacing w:line="264" w:lineRule="auto"/>
      </w:pPr>
      <w:r w:rsidRPr="00236FAE">
        <w:t>Nếu một trong các trường không hợp lệ, hệ thống sẽ đưa ra thông báo lỗi tại trường dữ liệu tương ứng và yêu cầu NSD nhập lại.</w:t>
      </w:r>
    </w:p>
    <w:p w14:paraId="51EAADEE" w14:textId="77777777" w:rsidR="0018226D" w:rsidRPr="00236FAE" w:rsidRDefault="0018226D" w:rsidP="00210B50">
      <w:pPr>
        <w:pStyle w:val="ListParagraph"/>
        <w:spacing w:line="264" w:lineRule="auto"/>
      </w:pPr>
    </w:p>
    <w:p w14:paraId="331F6325" w14:textId="644CB4AB" w:rsidR="0018226D" w:rsidRPr="00236FAE" w:rsidRDefault="0018226D" w:rsidP="00210B50">
      <w:pPr>
        <w:pStyle w:val="ListParagraph"/>
        <w:numPr>
          <w:ilvl w:val="0"/>
          <w:numId w:val="12"/>
        </w:numPr>
        <w:spacing w:line="264" w:lineRule="auto"/>
      </w:pPr>
      <w:r w:rsidRPr="00236FAE">
        <w:t xml:space="preserve">Nếu các trường hợp lệ, hệ thống sẽ tiến hành tìm kiếm thông tin </w:t>
      </w:r>
      <w:r w:rsidR="00BE02E8" w:rsidRPr="00236FAE">
        <w:t>nhóm</w:t>
      </w:r>
      <w:r w:rsidRPr="00236FAE">
        <w:t xml:space="preserve"> theo các điều kiện tìm kiếm đã đưa ra &amp; trả về kết quả danh sách </w:t>
      </w:r>
      <w:r w:rsidR="00BE02E8" w:rsidRPr="00236FAE">
        <w:t xml:space="preserve">nhóm </w:t>
      </w:r>
      <w:r w:rsidRPr="00236FAE">
        <w:t>người dùng phù hợp.</w:t>
      </w:r>
    </w:p>
    <w:p w14:paraId="562B5A8E" w14:textId="77777777" w:rsidR="0018226D" w:rsidRPr="00236FAE" w:rsidRDefault="0018226D" w:rsidP="00210B50">
      <w:pPr>
        <w:pStyle w:val="ListParagraph"/>
        <w:spacing w:line="264" w:lineRule="auto"/>
      </w:pPr>
    </w:p>
    <w:p w14:paraId="583DEACD" w14:textId="77777777" w:rsidR="0018226D" w:rsidRPr="00236FAE" w:rsidRDefault="0018226D" w:rsidP="00210B50">
      <w:pPr>
        <w:pStyle w:val="ListParagraph"/>
        <w:numPr>
          <w:ilvl w:val="0"/>
          <w:numId w:val="12"/>
        </w:numPr>
        <w:spacing w:line="264" w:lineRule="auto"/>
      </w:pPr>
      <w:r w:rsidRPr="00236FAE">
        <w:t>Hệ thống thực hiện ghi log hoạt động.</w:t>
      </w:r>
    </w:p>
    <w:p w14:paraId="5A65A5EB" w14:textId="77777777" w:rsidR="0018226D" w:rsidRPr="00236FAE" w:rsidRDefault="0018226D" w:rsidP="00210B50">
      <w:pPr>
        <w:pStyle w:val="ListParagraph"/>
        <w:spacing w:line="264" w:lineRule="auto"/>
      </w:pPr>
    </w:p>
    <w:p w14:paraId="7BF8914F" w14:textId="1388C177" w:rsidR="00FE0E28" w:rsidRDefault="0018226D" w:rsidP="00FD1553">
      <w:pPr>
        <w:pStyle w:val="ListParagraph"/>
        <w:numPr>
          <w:ilvl w:val="0"/>
          <w:numId w:val="12"/>
        </w:numPr>
        <w:spacing w:line="264" w:lineRule="auto"/>
        <w:rPr>
          <w:b/>
          <w:i/>
        </w:rPr>
      </w:pPr>
      <w:r w:rsidRPr="00236FAE">
        <w:t>Kết thúc nghiệp vụ.</w:t>
      </w:r>
      <w:r w:rsidR="00FE0E28">
        <w:br w:type="page"/>
      </w:r>
    </w:p>
    <w:p w14:paraId="7B0540CF" w14:textId="0416C22D" w:rsidR="0018226D" w:rsidRPr="00236FAE" w:rsidRDefault="00FA5432" w:rsidP="00210B50">
      <w:pPr>
        <w:pStyle w:val="Heading4"/>
        <w:spacing w:line="264" w:lineRule="auto"/>
      </w:pPr>
      <w:r>
        <w:lastRenderedPageBreak/>
        <w:t>Cấu hình SLID</w:t>
      </w:r>
    </w:p>
    <w:p w14:paraId="139447BA" w14:textId="32E4457A" w:rsidR="0018226D" w:rsidRPr="00236FAE" w:rsidRDefault="0018226D" w:rsidP="00210B50">
      <w:pPr>
        <w:pStyle w:val="ListParagraph"/>
        <w:numPr>
          <w:ilvl w:val="0"/>
          <w:numId w:val="3"/>
        </w:numPr>
        <w:spacing w:line="264" w:lineRule="auto"/>
      </w:pPr>
      <w:r w:rsidRPr="00236FAE">
        <w:rPr>
          <w:lang w:val="vi-VN"/>
        </w:rPr>
        <w:t xml:space="preserve">Chức năng này cho phép người sử dụng có thể </w:t>
      </w:r>
      <w:r w:rsidR="000B1239" w:rsidRPr="00236FAE">
        <w:t>tạo mới</w:t>
      </w:r>
      <w:r w:rsidRPr="00236FAE">
        <w:rPr>
          <w:lang w:val="vi-VN"/>
        </w:rPr>
        <w:t xml:space="preserve"> </w:t>
      </w:r>
      <w:r w:rsidRPr="00236FAE">
        <w:t xml:space="preserve">một </w:t>
      </w:r>
      <w:r w:rsidR="000B1239" w:rsidRPr="00236FAE">
        <w:t>nhóm người dùng</w:t>
      </w:r>
      <w:r w:rsidRPr="00236FAE">
        <w:t xml:space="preserve"> trên hệ thống.</w:t>
      </w:r>
    </w:p>
    <w:p w14:paraId="3A906E3B" w14:textId="4B5DEF84" w:rsidR="0018226D" w:rsidRPr="00236FAE" w:rsidRDefault="000B1239" w:rsidP="00210B50">
      <w:pPr>
        <w:spacing w:line="264" w:lineRule="auto"/>
        <w:jc w:val="center"/>
      </w:pPr>
      <w:r w:rsidRPr="00236FAE">
        <w:object w:dxaOrig="9976" w:dyaOrig="11476" w14:anchorId="28DCFAAC">
          <v:shape id="_x0000_i1032" type="#_x0000_t75" style="width:381.75pt;height:6in" o:ole="">
            <v:imagedata r:id="rId23" o:title=""/>
          </v:shape>
          <o:OLEObject Type="Embed" ProgID="Visio.Drawing.15" ShapeID="_x0000_i1032" DrawAspect="Content" ObjectID="_1719067636" r:id="rId24"/>
        </w:object>
      </w:r>
    </w:p>
    <w:p w14:paraId="51E1A819" w14:textId="51C8950F" w:rsidR="0018226D" w:rsidRPr="00236FAE" w:rsidRDefault="0018226D" w:rsidP="00210B50">
      <w:pPr>
        <w:spacing w:line="264" w:lineRule="auto"/>
        <w:jc w:val="center"/>
        <w:rPr>
          <w:i/>
          <w:iCs/>
        </w:rPr>
      </w:pPr>
      <w:r w:rsidRPr="00236FAE">
        <w:rPr>
          <w:i/>
          <w:iCs/>
        </w:rPr>
        <w:t xml:space="preserve">Sơ đồ quy trình nghiệp vụ </w:t>
      </w:r>
      <w:r w:rsidR="00A75EA1" w:rsidRPr="00236FAE">
        <w:rPr>
          <w:i/>
          <w:iCs/>
        </w:rPr>
        <w:t>tạo</w:t>
      </w:r>
      <w:r w:rsidRPr="00236FAE">
        <w:rPr>
          <w:i/>
          <w:iCs/>
        </w:rPr>
        <w:t xml:space="preserve"> mới</w:t>
      </w:r>
      <w:r w:rsidR="00A75EA1" w:rsidRPr="00236FAE">
        <w:rPr>
          <w:i/>
          <w:iCs/>
        </w:rPr>
        <w:t xml:space="preserve"> nhóm người dùng</w:t>
      </w:r>
    </w:p>
    <w:p w14:paraId="58FA98AE" w14:textId="77777777" w:rsidR="0018226D" w:rsidRPr="00236FAE" w:rsidRDefault="0018226D" w:rsidP="00210B50">
      <w:pPr>
        <w:spacing w:line="264" w:lineRule="auto"/>
      </w:pPr>
      <w:r w:rsidRPr="00236FAE">
        <w:t>Giải thích quy trình:</w:t>
      </w:r>
    </w:p>
    <w:p w14:paraId="20C01DA2" w14:textId="635C4B7A" w:rsidR="0018226D" w:rsidRPr="00236FAE" w:rsidRDefault="0018226D" w:rsidP="00210B50">
      <w:pPr>
        <w:pStyle w:val="ListParagraph"/>
        <w:numPr>
          <w:ilvl w:val="0"/>
          <w:numId w:val="22"/>
        </w:numPr>
        <w:spacing w:line="264" w:lineRule="auto"/>
      </w:pPr>
      <w:r w:rsidRPr="00236FAE">
        <w:rPr>
          <w:rFonts w:cs="Tahoma"/>
        </w:rPr>
        <w:t xml:space="preserve">NSD vào trang </w:t>
      </w:r>
      <w:r w:rsidR="000B1239" w:rsidRPr="00236FAE">
        <w:rPr>
          <w:rFonts w:cs="Tahoma"/>
        </w:rPr>
        <w:t>tạo</w:t>
      </w:r>
      <w:r w:rsidRPr="00236FAE">
        <w:rPr>
          <w:rFonts w:cs="Tahoma"/>
        </w:rPr>
        <w:t xml:space="preserve"> mới</w:t>
      </w:r>
      <w:r w:rsidR="000B1239" w:rsidRPr="00236FAE">
        <w:rPr>
          <w:rFonts w:cs="Tahoma"/>
        </w:rPr>
        <w:t xml:space="preserve"> nhóm</w:t>
      </w:r>
      <w:r w:rsidRPr="00236FAE">
        <w:rPr>
          <w:rFonts w:cs="Tahoma"/>
        </w:rPr>
        <w:t>.</w:t>
      </w:r>
    </w:p>
    <w:p w14:paraId="053DA234" w14:textId="77777777" w:rsidR="0018226D" w:rsidRPr="00236FAE" w:rsidRDefault="0018226D" w:rsidP="00210B50">
      <w:pPr>
        <w:pStyle w:val="ListParagraph"/>
        <w:spacing w:line="264" w:lineRule="auto"/>
      </w:pPr>
    </w:p>
    <w:p w14:paraId="288449E8" w14:textId="36A70D36" w:rsidR="0018226D" w:rsidRPr="00236FAE" w:rsidRDefault="0018226D" w:rsidP="00210B50">
      <w:pPr>
        <w:pStyle w:val="ListParagraph"/>
        <w:numPr>
          <w:ilvl w:val="0"/>
          <w:numId w:val="22"/>
        </w:numPr>
        <w:spacing w:line="264" w:lineRule="auto"/>
      </w:pPr>
      <w:r w:rsidRPr="00236FAE">
        <w:rPr>
          <w:rFonts w:cs="Tahoma"/>
        </w:rPr>
        <w:t xml:space="preserve">NSD thực hiện nhập liệu thông tin </w:t>
      </w:r>
      <w:r w:rsidR="000B1239" w:rsidRPr="00236FAE">
        <w:rPr>
          <w:rFonts w:cs="Tahoma"/>
        </w:rPr>
        <w:t>nhóm</w:t>
      </w:r>
      <w:r w:rsidRPr="00236FAE">
        <w:rPr>
          <w:rFonts w:cs="Tahoma"/>
        </w:rPr>
        <w:t xml:space="preserve"> (tên, mô tả, </w:t>
      </w:r>
      <w:r w:rsidR="000B1239" w:rsidRPr="00236FAE">
        <w:rPr>
          <w:rFonts w:cs="Tahoma"/>
        </w:rPr>
        <w:t xml:space="preserve">danh sách người dùng, </w:t>
      </w:r>
      <w:r w:rsidRPr="00236FAE">
        <w:rPr>
          <w:rFonts w:cs="Tahoma"/>
        </w:rPr>
        <w:t xml:space="preserve">danh sách quyền…). </w:t>
      </w:r>
    </w:p>
    <w:p w14:paraId="761418C7" w14:textId="77777777" w:rsidR="0018226D" w:rsidRPr="00236FAE" w:rsidRDefault="0018226D" w:rsidP="00210B50">
      <w:pPr>
        <w:pStyle w:val="ListParagraph"/>
        <w:spacing w:line="264" w:lineRule="auto"/>
        <w:rPr>
          <w:rFonts w:cs="Tahoma"/>
        </w:rPr>
      </w:pPr>
    </w:p>
    <w:p w14:paraId="7C077FC7" w14:textId="77777777" w:rsidR="0018226D" w:rsidRPr="00236FAE" w:rsidRDefault="0018226D" w:rsidP="00210B50">
      <w:pPr>
        <w:pStyle w:val="ListParagraph"/>
        <w:numPr>
          <w:ilvl w:val="0"/>
          <w:numId w:val="22"/>
        </w:numPr>
        <w:spacing w:line="264" w:lineRule="auto"/>
      </w:pPr>
      <w:r w:rsidRPr="00236FAE">
        <w:rPr>
          <w:rFonts w:cs="Tahoma"/>
        </w:rPr>
        <w:t>Hệ thống tiến hành kiểm tra sự hợp lệ của các trường dữ liệu.</w:t>
      </w:r>
    </w:p>
    <w:p w14:paraId="46BDEE4D" w14:textId="77777777" w:rsidR="0018226D" w:rsidRPr="00236FAE" w:rsidRDefault="0018226D" w:rsidP="00210B50">
      <w:pPr>
        <w:pStyle w:val="ListParagraph"/>
        <w:spacing w:line="264" w:lineRule="auto"/>
      </w:pPr>
    </w:p>
    <w:p w14:paraId="7F6BE74C" w14:textId="77777777" w:rsidR="0018226D" w:rsidRPr="00236FAE" w:rsidRDefault="0018226D" w:rsidP="00210B50">
      <w:pPr>
        <w:pStyle w:val="ListParagraph"/>
        <w:numPr>
          <w:ilvl w:val="0"/>
          <w:numId w:val="22"/>
        </w:numPr>
        <w:spacing w:line="264" w:lineRule="auto"/>
      </w:pPr>
      <w:r w:rsidRPr="00236FAE">
        <w:lastRenderedPageBreak/>
        <w:t>Nếu một trong các trường không hợp lệ, hệ thống sẽ đưa ra thông báo lỗi tại trường dữ liệu tương ứng và yêu cầu NSD nhập lại thông tin.</w:t>
      </w:r>
    </w:p>
    <w:p w14:paraId="69953AF4" w14:textId="77777777" w:rsidR="0018226D" w:rsidRPr="00236FAE" w:rsidRDefault="0018226D" w:rsidP="00210B50">
      <w:pPr>
        <w:pStyle w:val="ListParagraph"/>
        <w:spacing w:line="264" w:lineRule="auto"/>
      </w:pPr>
    </w:p>
    <w:p w14:paraId="1D0395A8" w14:textId="31A45012" w:rsidR="0018226D" w:rsidRPr="00236FAE" w:rsidRDefault="0018226D" w:rsidP="00210B50">
      <w:pPr>
        <w:pStyle w:val="ListParagraph"/>
        <w:numPr>
          <w:ilvl w:val="0"/>
          <w:numId w:val="22"/>
        </w:numPr>
        <w:spacing w:line="264" w:lineRule="auto"/>
      </w:pPr>
      <w:r w:rsidRPr="00236FAE">
        <w:t xml:space="preserve">Nếu các trường hợp lệ, hệ thống sẽ tiến hành lưu thông tin </w:t>
      </w:r>
      <w:r w:rsidR="00323B55" w:rsidRPr="00236FAE">
        <w:t>nhóm</w:t>
      </w:r>
      <w:r w:rsidRPr="00236FAE">
        <w:t xml:space="preserve"> vào DB &amp; trả về thông báo kết quả tạo mới thành công.</w:t>
      </w:r>
    </w:p>
    <w:p w14:paraId="2D9120E7" w14:textId="77777777" w:rsidR="0018226D" w:rsidRPr="00236FAE" w:rsidRDefault="0018226D" w:rsidP="00210B50">
      <w:pPr>
        <w:pStyle w:val="ListParagraph"/>
        <w:spacing w:line="264" w:lineRule="auto"/>
      </w:pPr>
    </w:p>
    <w:p w14:paraId="33A813B6" w14:textId="77777777" w:rsidR="0018226D" w:rsidRPr="00236FAE" w:rsidRDefault="0018226D" w:rsidP="00210B50">
      <w:pPr>
        <w:pStyle w:val="ListParagraph"/>
        <w:numPr>
          <w:ilvl w:val="0"/>
          <w:numId w:val="22"/>
        </w:numPr>
        <w:spacing w:line="264" w:lineRule="auto"/>
      </w:pPr>
      <w:r w:rsidRPr="00236FAE">
        <w:t>Hệ thống thực hiện ghi log hoạt động.</w:t>
      </w:r>
    </w:p>
    <w:p w14:paraId="52090622" w14:textId="77777777" w:rsidR="0018226D" w:rsidRPr="00236FAE" w:rsidRDefault="0018226D" w:rsidP="00210B50">
      <w:pPr>
        <w:pStyle w:val="ListParagraph"/>
        <w:spacing w:line="264" w:lineRule="auto"/>
      </w:pPr>
    </w:p>
    <w:p w14:paraId="5737F34A" w14:textId="3D51D00E" w:rsidR="00AC69EF" w:rsidRPr="00236FAE" w:rsidRDefault="0018226D" w:rsidP="00210B50">
      <w:pPr>
        <w:pStyle w:val="ListParagraph"/>
        <w:numPr>
          <w:ilvl w:val="0"/>
          <w:numId w:val="22"/>
        </w:numPr>
        <w:spacing w:line="264" w:lineRule="auto"/>
      </w:pPr>
      <w:r w:rsidRPr="00236FAE">
        <w:t>Kết thúc nghiệp vụ.</w:t>
      </w:r>
    </w:p>
    <w:p w14:paraId="4C4609D2" w14:textId="06A76F26" w:rsidR="00236FAE" w:rsidRDefault="00236FAE" w:rsidP="00FD1553">
      <w:pPr>
        <w:pStyle w:val="ListParagraph"/>
        <w:numPr>
          <w:ilvl w:val="0"/>
          <w:numId w:val="22"/>
        </w:numPr>
        <w:spacing w:line="264" w:lineRule="auto"/>
        <w:rPr>
          <w:b/>
          <w:i/>
        </w:rPr>
      </w:pPr>
    </w:p>
    <w:p w14:paraId="11715428" w14:textId="295710E6" w:rsidR="0018226D" w:rsidRPr="00236FAE" w:rsidRDefault="00FA5432" w:rsidP="00210B50">
      <w:pPr>
        <w:pStyle w:val="Heading4"/>
        <w:spacing w:line="264" w:lineRule="auto"/>
      </w:pPr>
      <w:r>
        <w:t>Cấu hình WAN</w:t>
      </w:r>
    </w:p>
    <w:p w14:paraId="43B64EA9" w14:textId="65C1E2D6" w:rsidR="0018226D" w:rsidRPr="00236FAE" w:rsidRDefault="0018226D" w:rsidP="00210B50">
      <w:pPr>
        <w:pStyle w:val="ListParagraph"/>
        <w:numPr>
          <w:ilvl w:val="0"/>
          <w:numId w:val="3"/>
        </w:numPr>
        <w:spacing w:line="264" w:lineRule="auto"/>
      </w:pPr>
      <w:r w:rsidRPr="00236FAE">
        <w:rPr>
          <w:lang w:val="vi-VN"/>
        </w:rPr>
        <w:t xml:space="preserve">Chức năng này cho phép người sử dụng có thể </w:t>
      </w:r>
      <w:r w:rsidRPr="00236FAE">
        <w:t xml:space="preserve">cập nhật thông tin về </w:t>
      </w:r>
      <w:r w:rsidR="0004726D" w:rsidRPr="00236FAE">
        <w:t>nhóm</w:t>
      </w:r>
      <w:r w:rsidRPr="00236FAE">
        <w:t xml:space="preserve"> trên hệ thống.</w:t>
      </w:r>
    </w:p>
    <w:p w14:paraId="43F471DA" w14:textId="09D66ACD" w:rsidR="0018226D" w:rsidRPr="00236FAE" w:rsidRDefault="006B2029" w:rsidP="00210B50">
      <w:pPr>
        <w:spacing w:line="264" w:lineRule="auto"/>
        <w:jc w:val="center"/>
      </w:pPr>
      <w:r w:rsidRPr="00236FAE">
        <w:object w:dxaOrig="9976" w:dyaOrig="11281" w14:anchorId="40896E81">
          <v:shape id="_x0000_i1033" type="#_x0000_t75" style="width:365.25pt;height:418.5pt" o:ole="">
            <v:imagedata r:id="rId25" o:title=""/>
          </v:shape>
          <o:OLEObject Type="Embed" ProgID="Visio.Drawing.15" ShapeID="_x0000_i1033" DrawAspect="Content" ObjectID="_1719067637" r:id="rId26"/>
        </w:object>
      </w:r>
    </w:p>
    <w:p w14:paraId="13C0847A" w14:textId="79CAC4CF" w:rsidR="0018226D" w:rsidRPr="00236FAE" w:rsidRDefault="0018226D" w:rsidP="00210B50">
      <w:pPr>
        <w:spacing w:line="264" w:lineRule="auto"/>
        <w:jc w:val="center"/>
        <w:rPr>
          <w:i/>
          <w:iCs/>
        </w:rPr>
      </w:pPr>
      <w:r w:rsidRPr="00236FAE">
        <w:rPr>
          <w:i/>
          <w:iCs/>
        </w:rPr>
        <w:lastRenderedPageBreak/>
        <w:t xml:space="preserve">Sơ đồ quy trình nghiệp vụ cập nhật thông tin </w:t>
      </w:r>
      <w:r w:rsidR="00182751" w:rsidRPr="00236FAE">
        <w:rPr>
          <w:i/>
          <w:iCs/>
        </w:rPr>
        <w:t>nhóm</w:t>
      </w:r>
    </w:p>
    <w:p w14:paraId="5BA6EC59" w14:textId="77777777" w:rsidR="0018226D" w:rsidRPr="00236FAE" w:rsidRDefault="0018226D" w:rsidP="00210B50">
      <w:pPr>
        <w:spacing w:line="264" w:lineRule="auto"/>
      </w:pPr>
      <w:r w:rsidRPr="00236FAE">
        <w:t>Giải thích quy trình:</w:t>
      </w:r>
    </w:p>
    <w:p w14:paraId="2DC5FCBB" w14:textId="64C302D5" w:rsidR="0018226D" w:rsidRPr="00236FAE" w:rsidRDefault="0018226D" w:rsidP="00210B50">
      <w:pPr>
        <w:pStyle w:val="ListParagraph"/>
        <w:numPr>
          <w:ilvl w:val="0"/>
          <w:numId w:val="13"/>
        </w:numPr>
        <w:spacing w:line="264" w:lineRule="auto"/>
      </w:pPr>
      <w:r w:rsidRPr="00236FAE">
        <w:rPr>
          <w:rFonts w:cs="Tahoma"/>
        </w:rPr>
        <w:t xml:space="preserve">NSD vào trang cập nhật thông tin </w:t>
      </w:r>
      <w:r w:rsidR="003409A5" w:rsidRPr="00236FAE">
        <w:rPr>
          <w:rFonts w:cs="Tahoma"/>
        </w:rPr>
        <w:t>nhóm</w:t>
      </w:r>
      <w:r w:rsidRPr="00236FAE">
        <w:rPr>
          <w:rFonts w:cs="Tahoma"/>
        </w:rPr>
        <w:t>.</w:t>
      </w:r>
    </w:p>
    <w:p w14:paraId="1F7D6914" w14:textId="77777777" w:rsidR="0018226D" w:rsidRPr="00236FAE" w:rsidRDefault="0018226D" w:rsidP="00210B50">
      <w:pPr>
        <w:pStyle w:val="ListParagraph"/>
        <w:spacing w:line="264" w:lineRule="auto"/>
      </w:pPr>
    </w:p>
    <w:p w14:paraId="2934E142" w14:textId="42F0F8CC" w:rsidR="0018226D" w:rsidRPr="00236FAE" w:rsidRDefault="0018226D" w:rsidP="00210B50">
      <w:pPr>
        <w:pStyle w:val="ListParagraph"/>
        <w:numPr>
          <w:ilvl w:val="0"/>
          <w:numId w:val="13"/>
        </w:numPr>
        <w:spacing w:line="264" w:lineRule="auto"/>
      </w:pPr>
      <w:r w:rsidRPr="00236FAE">
        <w:rPr>
          <w:rFonts w:cs="Tahoma"/>
        </w:rPr>
        <w:t xml:space="preserve">NSD thực hiện chỉnh sửa thông tin </w:t>
      </w:r>
      <w:r w:rsidR="003409A5" w:rsidRPr="00236FAE">
        <w:rPr>
          <w:rFonts w:cs="Tahoma"/>
        </w:rPr>
        <w:t>nhóm</w:t>
      </w:r>
      <w:r w:rsidRPr="00236FAE">
        <w:rPr>
          <w:rFonts w:cs="Tahoma"/>
        </w:rPr>
        <w:t xml:space="preserve"> (</w:t>
      </w:r>
      <w:r w:rsidR="003409A5" w:rsidRPr="00236FAE">
        <w:rPr>
          <w:rFonts w:cs="Tahoma"/>
        </w:rPr>
        <w:t>mô tả, danh sách người dùng, danh sách quyền…</w:t>
      </w:r>
      <w:r w:rsidRPr="00236FAE">
        <w:rPr>
          <w:rFonts w:cs="Tahoma"/>
        </w:rPr>
        <w:t xml:space="preserve">). </w:t>
      </w:r>
    </w:p>
    <w:p w14:paraId="6CB27545" w14:textId="77777777" w:rsidR="0018226D" w:rsidRPr="00236FAE" w:rsidRDefault="0018226D" w:rsidP="00210B50">
      <w:pPr>
        <w:pStyle w:val="ListParagraph"/>
        <w:spacing w:line="264" w:lineRule="auto"/>
        <w:rPr>
          <w:rFonts w:cs="Tahoma"/>
        </w:rPr>
      </w:pPr>
    </w:p>
    <w:p w14:paraId="1549BF2C" w14:textId="77777777" w:rsidR="0018226D" w:rsidRPr="00236FAE" w:rsidRDefault="0018226D" w:rsidP="00210B50">
      <w:pPr>
        <w:pStyle w:val="ListParagraph"/>
        <w:numPr>
          <w:ilvl w:val="0"/>
          <w:numId w:val="13"/>
        </w:numPr>
        <w:spacing w:line="264" w:lineRule="auto"/>
      </w:pPr>
      <w:r w:rsidRPr="00236FAE">
        <w:rPr>
          <w:rFonts w:cs="Tahoma"/>
        </w:rPr>
        <w:t>Hệ thống tiến hành kiểm tra sự hợp lệ của các trường dữ liệu.</w:t>
      </w:r>
    </w:p>
    <w:p w14:paraId="4937AC10" w14:textId="77777777" w:rsidR="0018226D" w:rsidRPr="00236FAE" w:rsidRDefault="0018226D" w:rsidP="00210B50">
      <w:pPr>
        <w:pStyle w:val="ListParagraph"/>
        <w:spacing w:line="264" w:lineRule="auto"/>
      </w:pPr>
    </w:p>
    <w:p w14:paraId="77D0BAAD" w14:textId="77777777" w:rsidR="0018226D" w:rsidRPr="00236FAE" w:rsidRDefault="0018226D" w:rsidP="00210B50">
      <w:pPr>
        <w:pStyle w:val="ListParagraph"/>
        <w:numPr>
          <w:ilvl w:val="0"/>
          <w:numId w:val="13"/>
        </w:numPr>
        <w:spacing w:line="264" w:lineRule="auto"/>
      </w:pPr>
      <w:r w:rsidRPr="00236FAE">
        <w:t>Nếu một trong các trường không hợp lệ, hệ thống sẽ đưa ra thông báo lỗi tại trường dữ liệu tương ứng và yêu cầu NSD nhập lại.</w:t>
      </w:r>
    </w:p>
    <w:p w14:paraId="1D966906" w14:textId="77777777" w:rsidR="0018226D" w:rsidRPr="00236FAE" w:rsidRDefault="0018226D" w:rsidP="00210B50">
      <w:pPr>
        <w:pStyle w:val="ListParagraph"/>
        <w:spacing w:line="264" w:lineRule="auto"/>
      </w:pPr>
    </w:p>
    <w:p w14:paraId="50032110" w14:textId="247E6724" w:rsidR="0018226D" w:rsidRPr="00236FAE" w:rsidRDefault="003409A5" w:rsidP="00210B50">
      <w:pPr>
        <w:pStyle w:val="ListParagraph"/>
        <w:numPr>
          <w:ilvl w:val="0"/>
          <w:numId w:val="13"/>
        </w:numPr>
        <w:spacing w:line="264" w:lineRule="auto"/>
      </w:pPr>
      <w:r w:rsidRPr="00236FAE">
        <w:t>Nếu các trường hợp lệ,</w:t>
      </w:r>
      <w:r w:rsidR="0018226D" w:rsidRPr="00236FAE">
        <w:t xml:space="preserve"> hệ thống sẽ tiến hành lưu thông tin </w:t>
      </w:r>
      <w:r w:rsidRPr="00236FAE">
        <w:t>nhóm</w:t>
      </w:r>
      <w:r w:rsidR="0018226D" w:rsidRPr="00236FAE">
        <w:t xml:space="preserve"> vào DB &amp; trả về kết quả cập nhật thành công.</w:t>
      </w:r>
    </w:p>
    <w:p w14:paraId="231855C1" w14:textId="77777777" w:rsidR="0018226D" w:rsidRPr="00236FAE" w:rsidRDefault="0018226D" w:rsidP="00210B50">
      <w:pPr>
        <w:pStyle w:val="ListParagraph"/>
        <w:spacing w:line="264" w:lineRule="auto"/>
      </w:pPr>
    </w:p>
    <w:p w14:paraId="779E9903" w14:textId="77777777" w:rsidR="0018226D" w:rsidRPr="00236FAE" w:rsidRDefault="0018226D" w:rsidP="00210B50">
      <w:pPr>
        <w:pStyle w:val="ListParagraph"/>
        <w:numPr>
          <w:ilvl w:val="0"/>
          <w:numId w:val="13"/>
        </w:numPr>
        <w:spacing w:line="264" w:lineRule="auto"/>
      </w:pPr>
      <w:r w:rsidRPr="00236FAE">
        <w:t>Hệ thống thực hiện ghi log hoạt động.</w:t>
      </w:r>
    </w:p>
    <w:p w14:paraId="1A61085F" w14:textId="77777777" w:rsidR="0018226D" w:rsidRPr="00236FAE" w:rsidRDefault="0018226D" w:rsidP="00210B50">
      <w:pPr>
        <w:pStyle w:val="ListParagraph"/>
        <w:spacing w:line="264" w:lineRule="auto"/>
      </w:pPr>
    </w:p>
    <w:p w14:paraId="178AD6CB" w14:textId="77777777" w:rsidR="0018226D" w:rsidRPr="00236FAE" w:rsidRDefault="0018226D" w:rsidP="00210B50">
      <w:pPr>
        <w:pStyle w:val="ListParagraph"/>
        <w:numPr>
          <w:ilvl w:val="0"/>
          <w:numId w:val="13"/>
        </w:numPr>
        <w:spacing w:line="264" w:lineRule="auto"/>
      </w:pPr>
      <w:r w:rsidRPr="00236FAE">
        <w:t>Kết thúc nghiệp vụ.</w:t>
      </w:r>
    </w:p>
    <w:p w14:paraId="445ED8A7" w14:textId="77777777" w:rsidR="0018226D" w:rsidRPr="00236FAE" w:rsidRDefault="0018226D" w:rsidP="00210B50">
      <w:pPr>
        <w:pStyle w:val="ListParagraph"/>
        <w:spacing w:line="264" w:lineRule="auto"/>
      </w:pPr>
    </w:p>
    <w:p w14:paraId="3518E7E0" w14:textId="77777777" w:rsidR="00FE445A" w:rsidRDefault="00FE445A" w:rsidP="00210B50">
      <w:pPr>
        <w:overflowPunct/>
        <w:autoSpaceDE/>
        <w:autoSpaceDN/>
        <w:adjustRightInd/>
        <w:spacing w:after="0" w:line="264" w:lineRule="auto"/>
        <w:jc w:val="left"/>
        <w:textAlignment w:val="auto"/>
        <w:rPr>
          <w:b/>
          <w:i/>
        </w:rPr>
      </w:pPr>
      <w:r>
        <w:br w:type="page"/>
      </w:r>
    </w:p>
    <w:p w14:paraId="05AA4D46" w14:textId="3374A858" w:rsidR="0018226D" w:rsidRPr="00236FAE" w:rsidRDefault="00FA5432" w:rsidP="00210B50">
      <w:pPr>
        <w:pStyle w:val="Heading4"/>
        <w:spacing w:line="264" w:lineRule="auto"/>
      </w:pPr>
      <w:r>
        <w:lastRenderedPageBreak/>
        <w:t>Cấu hình Wifi</w:t>
      </w:r>
    </w:p>
    <w:p w14:paraId="7163184B" w14:textId="1B6FB6E9" w:rsidR="0018226D" w:rsidRPr="00236FAE" w:rsidRDefault="0018226D" w:rsidP="00210B50">
      <w:pPr>
        <w:pStyle w:val="ListParagraph"/>
        <w:numPr>
          <w:ilvl w:val="0"/>
          <w:numId w:val="3"/>
        </w:numPr>
        <w:spacing w:line="264" w:lineRule="auto"/>
      </w:pPr>
      <w:r w:rsidRPr="00236FAE">
        <w:rPr>
          <w:lang w:val="vi-VN"/>
        </w:rPr>
        <w:t xml:space="preserve">Chức năng này cho phép người sử dụng có thể </w:t>
      </w:r>
      <w:r w:rsidRPr="00236FAE">
        <w:t xml:space="preserve">xóa thông tin về </w:t>
      </w:r>
      <w:r w:rsidR="004E5F39" w:rsidRPr="00236FAE">
        <w:t>nhóm</w:t>
      </w:r>
      <w:r w:rsidRPr="00236FAE">
        <w:t xml:space="preserve"> trên hệ thống.</w:t>
      </w:r>
    </w:p>
    <w:p w14:paraId="01A7F959" w14:textId="7C865F7F" w:rsidR="0018226D" w:rsidRPr="00236FAE" w:rsidRDefault="001F007E" w:rsidP="00210B50">
      <w:pPr>
        <w:spacing w:line="264" w:lineRule="auto"/>
        <w:jc w:val="center"/>
      </w:pPr>
      <w:r w:rsidRPr="00236FAE">
        <w:object w:dxaOrig="9976" w:dyaOrig="14865" w14:anchorId="7361126B">
          <v:shape id="_x0000_i1034" type="#_x0000_t75" style="width:396.75pt;height:590.25pt" o:ole="">
            <v:imagedata r:id="rId27" o:title=""/>
          </v:shape>
          <o:OLEObject Type="Embed" ProgID="Visio.Drawing.15" ShapeID="_x0000_i1034" DrawAspect="Content" ObjectID="_1719067638" r:id="rId28"/>
        </w:object>
      </w:r>
    </w:p>
    <w:p w14:paraId="241587CD" w14:textId="1027C77B" w:rsidR="0018226D" w:rsidRPr="00236FAE" w:rsidRDefault="0018226D" w:rsidP="00210B50">
      <w:pPr>
        <w:spacing w:line="264" w:lineRule="auto"/>
        <w:jc w:val="center"/>
        <w:rPr>
          <w:i/>
          <w:iCs/>
        </w:rPr>
      </w:pPr>
      <w:r w:rsidRPr="00236FAE">
        <w:rPr>
          <w:i/>
          <w:iCs/>
        </w:rPr>
        <w:t xml:space="preserve">Sơ đồ quy trình nghiệp vụ xóa </w:t>
      </w:r>
      <w:r w:rsidR="00B6038C" w:rsidRPr="00236FAE">
        <w:rPr>
          <w:i/>
          <w:iCs/>
        </w:rPr>
        <w:t>nhóm</w:t>
      </w:r>
    </w:p>
    <w:p w14:paraId="69078D5A" w14:textId="77777777" w:rsidR="0018226D" w:rsidRPr="00236FAE" w:rsidRDefault="0018226D" w:rsidP="00210B50">
      <w:pPr>
        <w:spacing w:line="264" w:lineRule="auto"/>
      </w:pPr>
      <w:r w:rsidRPr="00236FAE">
        <w:lastRenderedPageBreak/>
        <w:t>Giải thích quy trình:</w:t>
      </w:r>
    </w:p>
    <w:p w14:paraId="61C69EC8" w14:textId="1C12DE5E" w:rsidR="0018226D" w:rsidRPr="00236FAE" w:rsidRDefault="0018226D" w:rsidP="00210B50">
      <w:pPr>
        <w:pStyle w:val="ListParagraph"/>
        <w:numPr>
          <w:ilvl w:val="0"/>
          <w:numId w:val="27"/>
        </w:numPr>
        <w:spacing w:line="264" w:lineRule="auto"/>
      </w:pPr>
      <w:r w:rsidRPr="00236FAE">
        <w:rPr>
          <w:rFonts w:cs="Tahoma"/>
        </w:rPr>
        <w:t xml:space="preserve">NSD vào trang quản lý danh sách </w:t>
      </w:r>
      <w:r w:rsidR="00B6038C" w:rsidRPr="00236FAE">
        <w:rPr>
          <w:rFonts w:cs="Tahoma"/>
        </w:rPr>
        <w:t>nhóm</w:t>
      </w:r>
      <w:r w:rsidRPr="00236FAE">
        <w:rPr>
          <w:rFonts w:cs="Tahoma"/>
        </w:rPr>
        <w:t xml:space="preserve">. </w:t>
      </w:r>
    </w:p>
    <w:p w14:paraId="1BC6422A" w14:textId="77777777" w:rsidR="0018226D" w:rsidRPr="00236FAE" w:rsidRDefault="0018226D" w:rsidP="00210B50">
      <w:pPr>
        <w:pStyle w:val="ListParagraph"/>
        <w:spacing w:line="264" w:lineRule="auto"/>
      </w:pPr>
    </w:p>
    <w:p w14:paraId="1FE50121" w14:textId="5CD5E284" w:rsidR="0018226D" w:rsidRPr="00236FAE" w:rsidRDefault="0018226D" w:rsidP="00210B50">
      <w:pPr>
        <w:pStyle w:val="ListParagraph"/>
        <w:numPr>
          <w:ilvl w:val="0"/>
          <w:numId w:val="27"/>
        </w:numPr>
        <w:spacing w:line="264" w:lineRule="auto"/>
      </w:pPr>
      <w:r w:rsidRPr="00236FAE">
        <w:rPr>
          <w:rFonts w:cs="Tahoma"/>
        </w:rPr>
        <w:t xml:space="preserve">NSD thực hiện chọn </w:t>
      </w:r>
      <w:r w:rsidR="00B6038C" w:rsidRPr="00236FAE">
        <w:rPr>
          <w:rFonts w:cs="Tahoma"/>
        </w:rPr>
        <w:t>nhóm</w:t>
      </w:r>
      <w:r w:rsidRPr="00236FAE">
        <w:rPr>
          <w:rFonts w:cs="Tahoma"/>
        </w:rPr>
        <w:t xml:space="preserve"> cần xóa từ danh sách &amp; chọn xóa </w:t>
      </w:r>
      <w:r w:rsidR="00B6038C" w:rsidRPr="00236FAE">
        <w:rPr>
          <w:rFonts w:cs="Tahoma"/>
        </w:rPr>
        <w:t>nhóm</w:t>
      </w:r>
      <w:r w:rsidRPr="00236FAE">
        <w:rPr>
          <w:rFonts w:cs="Tahoma"/>
        </w:rPr>
        <w:t xml:space="preserve">. </w:t>
      </w:r>
    </w:p>
    <w:p w14:paraId="2F69077C" w14:textId="77777777" w:rsidR="0018226D" w:rsidRPr="00236FAE" w:rsidRDefault="0018226D" w:rsidP="00210B50">
      <w:pPr>
        <w:pStyle w:val="ListParagraph"/>
        <w:spacing w:line="264" w:lineRule="auto"/>
      </w:pPr>
    </w:p>
    <w:p w14:paraId="6B50F83C" w14:textId="77777777" w:rsidR="0018226D" w:rsidRPr="00236FAE" w:rsidRDefault="0018226D" w:rsidP="00210B50">
      <w:pPr>
        <w:pStyle w:val="ListParagraph"/>
        <w:numPr>
          <w:ilvl w:val="0"/>
          <w:numId w:val="27"/>
        </w:numPr>
        <w:spacing w:line="264" w:lineRule="auto"/>
      </w:pPr>
      <w:r w:rsidRPr="00236FAE">
        <w:t>Hệ thống yêu cầu người dùng xác nhận xóa.</w:t>
      </w:r>
    </w:p>
    <w:p w14:paraId="1C500DFC" w14:textId="77777777" w:rsidR="0018226D" w:rsidRPr="00236FAE" w:rsidRDefault="0018226D" w:rsidP="00210B50">
      <w:pPr>
        <w:pStyle w:val="ListParagraph"/>
        <w:spacing w:line="264" w:lineRule="auto"/>
      </w:pPr>
    </w:p>
    <w:p w14:paraId="46353D82" w14:textId="77777777" w:rsidR="0018226D" w:rsidRPr="00236FAE" w:rsidRDefault="0018226D" w:rsidP="00210B50">
      <w:pPr>
        <w:pStyle w:val="ListParagraph"/>
        <w:numPr>
          <w:ilvl w:val="0"/>
          <w:numId w:val="27"/>
        </w:numPr>
        <w:spacing w:line="264" w:lineRule="auto"/>
      </w:pPr>
      <w:r w:rsidRPr="00236FAE">
        <w:t>Nếu NSD hủy, hệ thống giữ nguyên không xóa.</w:t>
      </w:r>
    </w:p>
    <w:p w14:paraId="03859094" w14:textId="77777777" w:rsidR="0018226D" w:rsidRPr="00236FAE" w:rsidRDefault="0018226D" w:rsidP="00210B50">
      <w:pPr>
        <w:pStyle w:val="ListParagraph"/>
        <w:spacing w:line="264" w:lineRule="auto"/>
      </w:pPr>
    </w:p>
    <w:p w14:paraId="14EA5C05" w14:textId="615DA2AC" w:rsidR="0018226D" w:rsidRPr="00236FAE" w:rsidRDefault="0018226D" w:rsidP="00210B50">
      <w:pPr>
        <w:pStyle w:val="ListParagraph"/>
        <w:numPr>
          <w:ilvl w:val="0"/>
          <w:numId w:val="27"/>
        </w:numPr>
        <w:spacing w:line="264" w:lineRule="auto"/>
      </w:pPr>
      <w:r w:rsidRPr="00236FAE">
        <w:t>Nếu NSD đồng ý, hệ thống sẽ kiểm tra ràng buộc dữ liệu.</w:t>
      </w:r>
    </w:p>
    <w:p w14:paraId="7DD8DDCA" w14:textId="77777777" w:rsidR="0018226D" w:rsidRPr="00236FAE" w:rsidRDefault="0018226D" w:rsidP="00210B50">
      <w:pPr>
        <w:pStyle w:val="ListParagraph"/>
        <w:spacing w:line="264" w:lineRule="auto"/>
      </w:pPr>
    </w:p>
    <w:p w14:paraId="03C19482" w14:textId="77777777" w:rsidR="0018226D" w:rsidRPr="00236FAE" w:rsidRDefault="0018226D" w:rsidP="00210B50">
      <w:pPr>
        <w:pStyle w:val="ListParagraph"/>
        <w:numPr>
          <w:ilvl w:val="0"/>
          <w:numId w:val="27"/>
        </w:numPr>
        <w:spacing w:line="264" w:lineRule="auto"/>
      </w:pPr>
      <w:r w:rsidRPr="00236FAE">
        <w:t>Nếu dữ liệu tồn tại ràng buộc không hợp lệ, hệ thống sẽ đưa ra thông báo lỗi.</w:t>
      </w:r>
    </w:p>
    <w:p w14:paraId="346AF819" w14:textId="77777777" w:rsidR="0018226D" w:rsidRPr="00236FAE" w:rsidRDefault="0018226D" w:rsidP="00210B50">
      <w:pPr>
        <w:pStyle w:val="ListParagraph"/>
        <w:spacing w:line="264" w:lineRule="auto"/>
      </w:pPr>
    </w:p>
    <w:p w14:paraId="06BCABC1" w14:textId="54525E91" w:rsidR="0018226D" w:rsidRPr="00236FAE" w:rsidRDefault="0018226D" w:rsidP="00210B50">
      <w:pPr>
        <w:pStyle w:val="ListParagraph"/>
        <w:numPr>
          <w:ilvl w:val="0"/>
          <w:numId w:val="27"/>
        </w:numPr>
        <w:spacing w:line="264" w:lineRule="auto"/>
      </w:pPr>
      <w:r w:rsidRPr="00236FAE">
        <w:t xml:space="preserve">Nếu dữ liệu hợp lệ, hệ thống sẽ tiến hành </w:t>
      </w:r>
      <w:r w:rsidR="00511CF7" w:rsidRPr="00236FAE">
        <w:t>chuyển trạng thái nhóm về INACTIVE và trả về thông báo</w:t>
      </w:r>
      <w:r w:rsidRPr="00236FAE">
        <w:t xml:space="preserve"> thành công.</w:t>
      </w:r>
    </w:p>
    <w:p w14:paraId="0F15C855" w14:textId="77777777" w:rsidR="0018226D" w:rsidRPr="00236FAE" w:rsidRDefault="0018226D" w:rsidP="00210B50">
      <w:pPr>
        <w:pStyle w:val="ListParagraph"/>
        <w:spacing w:line="264" w:lineRule="auto"/>
      </w:pPr>
    </w:p>
    <w:p w14:paraId="51B327B7" w14:textId="77777777" w:rsidR="0018226D" w:rsidRPr="00236FAE" w:rsidRDefault="0018226D" w:rsidP="00210B50">
      <w:pPr>
        <w:pStyle w:val="ListParagraph"/>
        <w:numPr>
          <w:ilvl w:val="0"/>
          <w:numId w:val="27"/>
        </w:numPr>
        <w:spacing w:line="264" w:lineRule="auto"/>
        <w:ind w:hanging="436"/>
      </w:pPr>
      <w:r w:rsidRPr="00236FAE">
        <w:t>Hệ thống thực hiện ghi log hoạt động.</w:t>
      </w:r>
    </w:p>
    <w:p w14:paraId="61077238" w14:textId="77777777" w:rsidR="0018226D" w:rsidRPr="00236FAE" w:rsidRDefault="0018226D" w:rsidP="00210B50">
      <w:pPr>
        <w:pStyle w:val="ListParagraph"/>
        <w:spacing w:line="264" w:lineRule="auto"/>
      </w:pPr>
    </w:p>
    <w:p w14:paraId="25076293" w14:textId="75B5A6E8" w:rsidR="0018226D" w:rsidRPr="00236FAE" w:rsidRDefault="0018226D" w:rsidP="00210B50">
      <w:pPr>
        <w:pStyle w:val="ListParagraph"/>
        <w:numPr>
          <w:ilvl w:val="0"/>
          <w:numId w:val="27"/>
        </w:numPr>
        <w:spacing w:line="264" w:lineRule="auto"/>
        <w:ind w:hanging="436"/>
      </w:pPr>
      <w:r w:rsidRPr="00236FAE">
        <w:t>Kết thúc nghiệp vụ</w:t>
      </w:r>
    </w:p>
    <w:p w14:paraId="275D6D75" w14:textId="77777777" w:rsidR="0018226D" w:rsidRPr="00236FAE" w:rsidRDefault="0018226D" w:rsidP="00210B50">
      <w:pPr>
        <w:spacing w:line="264" w:lineRule="auto"/>
      </w:pPr>
    </w:p>
    <w:p w14:paraId="5C83C3F6" w14:textId="77777777" w:rsidR="00236FAE" w:rsidRDefault="00236FAE" w:rsidP="00FD1553">
      <w:pPr>
        <w:overflowPunct/>
        <w:autoSpaceDE/>
        <w:autoSpaceDN/>
        <w:adjustRightInd/>
        <w:spacing w:after="0" w:line="264" w:lineRule="auto"/>
        <w:jc w:val="left"/>
        <w:textAlignment w:val="auto"/>
        <w:rPr>
          <w:b/>
          <w:szCs w:val="22"/>
        </w:rPr>
      </w:pPr>
      <w:r>
        <w:br w:type="page"/>
      </w:r>
    </w:p>
    <w:p w14:paraId="5E8F12D4" w14:textId="65DD0FC4" w:rsidR="00FA5432" w:rsidRPr="00236FAE" w:rsidRDefault="00FA5432" w:rsidP="00FA5432">
      <w:pPr>
        <w:pStyle w:val="Heading4"/>
        <w:spacing w:line="264" w:lineRule="auto"/>
      </w:pPr>
      <w:bookmarkStart w:id="52" w:name="_Toc58872414"/>
      <w:r>
        <w:lastRenderedPageBreak/>
        <w:t>Cấu hình Wifi Mesh</w:t>
      </w:r>
    </w:p>
    <w:p w14:paraId="31D23C1D" w14:textId="77777777" w:rsidR="00FA5432" w:rsidRPr="00236FAE" w:rsidRDefault="00FA5432" w:rsidP="00FA5432">
      <w:pPr>
        <w:pStyle w:val="ListParagraph"/>
        <w:numPr>
          <w:ilvl w:val="0"/>
          <w:numId w:val="3"/>
        </w:numPr>
        <w:spacing w:line="264" w:lineRule="auto"/>
      </w:pPr>
      <w:r w:rsidRPr="00236FAE">
        <w:rPr>
          <w:lang w:val="vi-VN"/>
        </w:rPr>
        <w:t xml:space="preserve">Chức năng này cho phép người sử dụng có thể </w:t>
      </w:r>
      <w:r w:rsidRPr="00236FAE">
        <w:t>xóa thông tin về nhóm trên hệ thống.</w:t>
      </w:r>
    </w:p>
    <w:p w14:paraId="6958E9FE" w14:textId="77777777" w:rsidR="00FA5432" w:rsidRPr="00236FAE" w:rsidRDefault="00FA5432" w:rsidP="00FA5432">
      <w:pPr>
        <w:spacing w:line="264" w:lineRule="auto"/>
        <w:jc w:val="center"/>
      </w:pPr>
      <w:r w:rsidRPr="00236FAE">
        <w:object w:dxaOrig="9976" w:dyaOrig="14865" w14:anchorId="6A2668CB">
          <v:shape id="_x0000_i1035" type="#_x0000_t75" style="width:396.75pt;height:590.25pt" o:ole="">
            <v:imagedata r:id="rId27" o:title=""/>
          </v:shape>
          <o:OLEObject Type="Embed" ProgID="Visio.Drawing.15" ShapeID="_x0000_i1035" DrawAspect="Content" ObjectID="_1719067639" r:id="rId29"/>
        </w:object>
      </w:r>
    </w:p>
    <w:p w14:paraId="13159DBA" w14:textId="77777777" w:rsidR="00FA5432" w:rsidRPr="00236FAE" w:rsidRDefault="00FA5432" w:rsidP="00FA5432">
      <w:pPr>
        <w:spacing w:line="264" w:lineRule="auto"/>
        <w:jc w:val="center"/>
        <w:rPr>
          <w:i/>
          <w:iCs/>
        </w:rPr>
      </w:pPr>
      <w:r w:rsidRPr="00236FAE">
        <w:rPr>
          <w:i/>
          <w:iCs/>
        </w:rPr>
        <w:t>Sơ đồ quy trình nghiệp vụ xóa nhóm</w:t>
      </w:r>
    </w:p>
    <w:p w14:paraId="3F50A3FD" w14:textId="77777777" w:rsidR="00FA5432" w:rsidRPr="00236FAE" w:rsidRDefault="00FA5432" w:rsidP="00FA5432">
      <w:pPr>
        <w:spacing w:line="264" w:lineRule="auto"/>
      </w:pPr>
      <w:r w:rsidRPr="00236FAE">
        <w:lastRenderedPageBreak/>
        <w:t>Giải thích quy trình:</w:t>
      </w:r>
    </w:p>
    <w:p w14:paraId="13AFFC53" w14:textId="77777777" w:rsidR="00FA5432" w:rsidRPr="00236FAE" w:rsidRDefault="00FA5432" w:rsidP="00FA5432">
      <w:pPr>
        <w:pStyle w:val="ListParagraph"/>
        <w:numPr>
          <w:ilvl w:val="0"/>
          <w:numId w:val="27"/>
        </w:numPr>
        <w:spacing w:line="264" w:lineRule="auto"/>
      </w:pPr>
      <w:r w:rsidRPr="00236FAE">
        <w:rPr>
          <w:rFonts w:cs="Tahoma"/>
        </w:rPr>
        <w:t xml:space="preserve">NSD vào trang quản lý danh sách nhóm. </w:t>
      </w:r>
    </w:p>
    <w:p w14:paraId="616FC6B4" w14:textId="77777777" w:rsidR="00FA5432" w:rsidRPr="00236FAE" w:rsidRDefault="00FA5432" w:rsidP="00FA5432">
      <w:pPr>
        <w:pStyle w:val="ListParagraph"/>
        <w:spacing w:line="264" w:lineRule="auto"/>
      </w:pPr>
    </w:p>
    <w:p w14:paraId="1826DD55" w14:textId="77777777" w:rsidR="00FA5432" w:rsidRPr="00236FAE" w:rsidRDefault="00FA5432" w:rsidP="00FA5432">
      <w:pPr>
        <w:pStyle w:val="ListParagraph"/>
        <w:numPr>
          <w:ilvl w:val="0"/>
          <w:numId w:val="27"/>
        </w:numPr>
        <w:spacing w:line="264" w:lineRule="auto"/>
      </w:pPr>
      <w:r w:rsidRPr="00236FAE">
        <w:rPr>
          <w:rFonts w:cs="Tahoma"/>
        </w:rPr>
        <w:t xml:space="preserve">NSD thực hiện chọn nhóm cần xóa từ danh sách &amp; chọn xóa nhóm. </w:t>
      </w:r>
    </w:p>
    <w:p w14:paraId="2605B59C" w14:textId="77777777" w:rsidR="00FA5432" w:rsidRPr="00236FAE" w:rsidRDefault="00FA5432" w:rsidP="00FA5432">
      <w:pPr>
        <w:pStyle w:val="ListParagraph"/>
        <w:spacing w:line="264" w:lineRule="auto"/>
      </w:pPr>
    </w:p>
    <w:p w14:paraId="4414F032" w14:textId="77777777" w:rsidR="00FA5432" w:rsidRPr="00236FAE" w:rsidRDefault="00FA5432" w:rsidP="00FA5432">
      <w:pPr>
        <w:pStyle w:val="ListParagraph"/>
        <w:numPr>
          <w:ilvl w:val="0"/>
          <w:numId w:val="27"/>
        </w:numPr>
        <w:spacing w:line="264" w:lineRule="auto"/>
      </w:pPr>
      <w:r w:rsidRPr="00236FAE">
        <w:t>Hệ thống yêu cầu người dùng xác nhận xóa.</w:t>
      </w:r>
    </w:p>
    <w:p w14:paraId="724F95CA" w14:textId="77777777" w:rsidR="00FA5432" w:rsidRPr="00236FAE" w:rsidRDefault="00FA5432" w:rsidP="00FA5432">
      <w:pPr>
        <w:pStyle w:val="ListParagraph"/>
        <w:spacing w:line="264" w:lineRule="auto"/>
      </w:pPr>
    </w:p>
    <w:p w14:paraId="7232483D" w14:textId="77777777" w:rsidR="00FA5432" w:rsidRPr="00236FAE" w:rsidRDefault="00FA5432" w:rsidP="00FA5432">
      <w:pPr>
        <w:pStyle w:val="ListParagraph"/>
        <w:numPr>
          <w:ilvl w:val="0"/>
          <w:numId w:val="27"/>
        </w:numPr>
        <w:spacing w:line="264" w:lineRule="auto"/>
      </w:pPr>
      <w:r w:rsidRPr="00236FAE">
        <w:t>Nếu NSD hủy, hệ thống giữ nguyên không xóa.</w:t>
      </w:r>
    </w:p>
    <w:p w14:paraId="0E0A2EB2" w14:textId="77777777" w:rsidR="00FA5432" w:rsidRPr="00236FAE" w:rsidRDefault="00FA5432" w:rsidP="00FA5432">
      <w:pPr>
        <w:pStyle w:val="ListParagraph"/>
        <w:spacing w:line="264" w:lineRule="auto"/>
      </w:pPr>
    </w:p>
    <w:p w14:paraId="37AE10BF" w14:textId="77777777" w:rsidR="00FA5432" w:rsidRPr="00236FAE" w:rsidRDefault="00FA5432" w:rsidP="00FA5432">
      <w:pPr>
        <w:pStyle w:val="ListParagraph"/>
        <w:numPr>
          <w:ilvl w:val="0"/>
          <w:numId w:val="27"/>
        </w:numPr>
        <w:spacing w:line="264" w:lineRule="auto"/>
      </w:pPr>
      <w:r w:rsidRPr="00236FAE">
        <w:t>Nếu NSD đồng ý, hệ thống sẽ kiểm tra ràng buộc dữ liệu.</w:t>
      </w:r>
    </w:p>
    <w:p w14:paraId="2BC53E10" w14:textId="77777777" w:rsidR="00FA5432" w:rsidRPr="00236FAE" w:rsidRDefault="00FA5432" w:rsidP="00FA5432">
      <w:pPr>
        <w:pStyle w:val="ListParagraph"/>
        <w:spacing w:line="264" w:lineRule="auto"/>
      </w:pPr>
    </w:p>
    <w:p w14:paraId="48EABB03" w14:textId="77777777" w:rsidR="00FA5432" w:rsidRPr="00236FAE" w:rsidRDefault="00FA5432" w:rsidP="00FA5432">
      <w:pPr>
        <w:pStyle w:val="ListParagraph"/>
        <w:numPr>
          <w:ilvl w:val="0"/>
          <w:numId w:val="27"/>
        </w:numPr>
        <w:spacing w:line="264" w:lineRule="auto"/>
      </w:pPr>
      <w:r w:rsidRPr="00236FAE">
        <w:t>Nếu dữ liệu tồn tại ràng buộc không hợp lệ, hệ thống sẽ đưa ra thông báo lỗi.</w:t>
      </w:r>
    </w:p>
    <w:p w14:paraId="70153BB4" w14:textId="77777777" w:rsidR="00FA5432" w:rsidRPr="00236FAE" w:rsidRDefault="00FA5432" w:rsidP="00FA5432">
      <w:pPr>
        <w:pStyle w:val="ListParagraph"/>
        <w:spacing w:line="264" w:lineRule="auto"/>
      </w:pPr>
    </w:p>
    <w:p w14:paraId="79A04B84" w14:textId="77777777" w:rsidR="00FA5432" w:rsidRPr="00236FAE" w:rsidRDefault="00FA5432" w:rsidP="00FA5432">
      <w:pPr>
        <w:pStyle w:val="ListParagraph"/>
        <w:numPr>
          <w:ilvl w:val="0"/>
          <w:numId w:val="27"/>
        </w:numPr>
        <w:spacing w:line="264" w:lineRule="auto"/>
      </w:pPr>
      <w:r w:rsidRPr="00236FAE">
        <w:t>Nếu dữ liệu hợp lệ, hệ thống sẽ tiến hành chuyển trạng thái nhóm về INACTIVE và trả về thông báo thành công.</w:t>
      </w:r>
    </w:p>
    <w:p w14:paraId="157E1326" w14:textId="77777777" w:rsidR="00FA5432" w:rsidRPr="00236FAE" w:rsidRDefault="00FA5432" w:rsidP="00FA5432">
      <w:pPr>
        <w:pStyle w:val="ListParagraph"/>
        <w:spacing w:line="264" w:lineRule="auto"/>
      </w:pPr>
    </w:p>
    <w:p w14:paraId="20B14697" w14:textId="77777777" w:rsidR="00FA5432" w:rsidRPr="00236FAE" w:rsidRDefault="00FA5432" w:rsidP="00FA5432">
      <w:pPr>
        <w:pStyle w:val="ListParagraph"/>
        <w:numPr>
          <w:ilvl w:val="0"/>
          <w:numId w:val="27"/>
        </w:numPr>
        <w:spacing w:line="264" w:lineRule="auto"/>
        <w:ind w:hanging="436"/>
      </w:pPr>
      <w:r w:rsidRPr="00236FAE">
        <w:t>Hệ thống thực hiện ghi log hoạt động.</w:t>
      </w:r>
    </w:p>
    <w:p w14:paraId="4BEDC1A8" w14:textId="77777777" w:rsidR="00FA5432" w:rsidRPr="00236FAE" w:rsidRDefault="00FA5432" w:rsidP="00FA5432">
      <w:pPr>
        <w:pStyle w:val="ListParagraph"/>
        <w:spacing w:line="264" w:lineRule="auto"/>
      </w:pPr>
    </w:p>
    <w:p w14:paraId="7B2B29B6" w14:textId="77777777" w:rsidR="00FA5432" w:rsidRPr="00236FAE" w:rsidRDefault="00FA5432" w:rsidP="00FA5432">
      <w:pPr>
        <w:pStyle w:val="ListParagraph"/>
        <w:numPr>
          <w:ilvl w:val="0"/>
          <w:numId w:val="27"/>
        </w:numPr>
        <w:spacing w:line="264" w:lineRule="auto"/>
        <w:ind w:hanging="436"/>
      </w:pPr>
      <w:r w:rsidRPr="00236FAE">
        <w:t>Kết thúc nghiệp vụ</w:t>
      </w:r>
    </w:p>
    <w:p w14:paraId="41EC2999" w14:textId="77777777" w:rsidR="00FA5432" w:rsidRPr="00236FAE" w:rsidRDefault="00FA5432" w:rsidP="00FA5432">
      <w:pPr>
        <w:spacing w:line="264" w:lineRule="auto"/>
      </w:pPr>
    </w:p>
    <w:p w14:paraId="1C049D70" w14:textId="77777777" w:rsidR="00FA5432" w:rsidRDefault="00FA5432" w:rsidP="00FA5432">
      <w:pPr>
        <w:overflowPunct/>
        <w:autoSpaceDE/>
        <w:autoSpaceDN/>
        <w:adjustRightInd/>
        <w:spacing w:after="0" w:line="264" w:lineRule="auto"/>
        <w:jc w:val="left"/>
        <w:textAlignment w:val="auto"/>
        <w:rPr>
          <w:b/>
          <w:szCs w:val="22"/>
        </w:rPr>
      </w:pPr>
      <w:r>
        <w:br w:type="page"/>
      </w:r>
    </w:p>
    <w:p w14:paraId="31C6D595" w14:textId="53A251AB" w:rsidR="00FA5432" w:rsidRPr="00236FAE" w:rsidRDefault="00FA5432" w:rsidP="00FA5432">
      <w:pPr>
        <w:pStyle w:val="Heading4"/>
        <w:spacing w:line="264" w:lineRule="auto"/>
      </w:pPr>
      <w:r>
        <w:lastRenderedPageBreak/>
        <w:t>Kiểm tra nhanh thông tin mạng</w:t>
      </w:r>
    </w:p>
    <w:p w14:paraId="33FC786A" w14:textId="77777777" w:rsidR="00FA5432" w:rsidRPr="00236FAE" w:rsidRDefault="00FA5432" w:rsidP="00FA5432">
      <w:pPr>
        <w:pStyle w:val="ListParagraph"/>
        <w:numPr>
          <w:ilvl w:val="0"/>
          <w:numId w:val="3"/>
        </w:numPr>
        <w:spacing w:line="264" w:lineRule="auto"/>
      </w:pPr>
      <w:r w:rsidRPr="00236FAE">
        <w:rPr>
          <w:lang w:val="vi-VN"/>
        </w:rPr>
        <w:t xml:space="preserve">Chức năng này cho phép người sử dụng có thể </w:t>
      </w:r>
      <w:r w:rsidRPr="00236FAE">
        <w:t>xóa thông tin về nhóm trên hệ thống.</w:t>
      </w:r>
    </w:p>
    <w:p w14:paraId="77A458B1" w14:textId="77777777" w:rsidR="00FA5432" w:rsidRPr="00236FAE" w:rsidRDefault="00FA5432" w:rsidP="00FA5432">
      <w:pPr>
        <w:spacing w:line="264" w:lineRule="auto"/>
        <w:jc w:val="center"/>
      </w:pPr>
      <w:r w:rsidRPr="00236FAE">
        <w:object w:dxaOrig="9976" w:dyaOrig="14865" w14:anchorId="4ADA3F9A">
          <v:shape id="_x0000_i1036" type="#_x0000_t75" style="width:396.75pt;height:590.25pt" o:ole="">
            <v:imagedata r:id="rId27" o:title=""/>
          </v:shape>
          <o:OLEObject Type="Embed" ProgID="Visio.Drawing.15" ShapeID="_x0000_i1036" DrawAspect="Content" ObjectID="_1719067640" r:id="rId30"/>
        </w:object>
      </w:r>
    </w:p>
    <w:p w14:paraId="76EB6480" w14:textId="77777777" w:rsidR="00FA5432" w:rsidRPr="00236FAE" w:rsidRDefault="00FA5432" w:rsidP="00FA5432">
      <w:pPr>
        <w:spacing w:line="264" w:lineRule="auto"/>
        <w:jc w:val="center"/>
        <w:rPr>
          <w:i/>
          <w:iCs/>
        </w:rPr>
      </w:pPr>
      <w:r w:rsidRPr="00236FAE">
        <w:rPr>
          <w:i/>
          <w:iCs/>
        </w:rPr>
        <w:t>Sơ đồ quy trình nghiệp vụ xóa nhóm</w:t>
      </w:r>
    </w:p>
    <w:p w14:paraId="3F7B7969" w14:textId="77777777" w:rsidR="00FA5432" w:rsidRPr="00236FAE" w:rsidRDefault="00FA5432" w:rsidP="00FA5432">
      <w:pPr>
        <w:spacing w:line="264" w:lineRule="auto"/>
      </w:pPr>
      <w:r w:rsidRPr="00236FAE">
        <w:lastRenderedPageBreak/>
        <w:t>Giải thích quy trình:</w:t>
      </w:r>
    </w:p>
    <w:p w14:paraId="7EED952C" w14:textId="77777777" w:rsidR="00FA5432" w:rsidRPr="00236FAE" w:rsidRDefault="00FA5432" w:rsidP="00FA5432">
      <w:pPr>
        <w:pStyle w:val="ListParagraph"/>
        <w:numPr>
          <w:ilvl w:val="0"/>
          <w:numId w:val="27"/>
        </w:numPr>
        <w:spacing w:line="264" w:lineRule="auto"/>
      </w:pPr>
      <w:r w:rsidRPr="00236FAE">
        <w:rPr>
          <w:rFonts w:cs="Tahoma"/>
        </w:rPr>
        <w:t xml:space="preserve">NSD vào trang quản lý danh sách nhóm. </w:t>
      </w:r>
    </w:p>
    <w:p w14:paraId="7B80A5A1" w14:textId="77777777" w:rsidR="00FA5432" w:rsidRPr="00236FAE" w:rsidRDefault="00FA5432" w:rsidP="00FA5432">
      <w:pPr>
        <w:pStyle w:val="ListParagraph"/>
        <w:spacing w:line="264" w:lineRule="auto"/>
      </w:pPr>
    </w:p>
    <w:p w14:paraId="115EFA04" w14:textId="77777777" w:rsidR="00FA5432" w:rsidRPr="00236FAE" w:rsidRDefault="00FA5432" w:rsidP="00FA5432">
      <w:pPr>
        <w:pStyle w:val="ListParagraph"/>
        <w:numPr>
          <w:ilvl w:val="0"/>
          <w:numId w:val="27"/>
        </w:numPr>
        <w:spacing w:line="264" w:lineRule="auto"/>
      </w:pPr>
      <w:r w:rsidRPr="00236FAE">
        <w:rPr>
          <w:rFonts w:cs="Tahoma"/>
        </w:rPr>
        <w:t xml:space="preserve">NSD thực hiện chọn nhóm cần xóa từ danh sách &amp; chọn xóa nhóm. </w:t>
      </w:r>
    </w:p>
    <w:p w14:paraId="03AA2DEB" w14:textId="77777777" w:rsidR="00FA5432" w:rsidRPr="00236FAE" w:rsidRDefault="00FA5432" w:rsidP="00FA5432">
      <w:pPr>
        <w:pStyle w:val="ListParagraph"/>
        <w:spacing w:line="264" w:lineRule="auto"/>
      </w:pPr>
    </w:p>
    <w:p w14:paraId="32B04845" w14:textId="77777777" w:rsidR="00FA5432" w:rsidRPr="00236FAE" w:rsidRDefault="00FA5432" w:rsidP="00FA5432">
      <w:pPr>
        <w:pStyle w:val="ListParagraph"/>
        <w:numPr>
          <w:ilvl w:val="0"/>
          <w:numId w:val="27"/>
        </w:numPr>
        <w:spacing w:line="264" w:lineRule="auto"/>
      </w:pPr>
      <w:r w:rsidRPr="00236FAE">
        <w:t>Hệ thống yêu cầu người dùng xác nhận xóa.</w:t>
      </w:r>
    </w:p>
    <w:p w14:paraId="2FD145E0" w14:textId="77777777" w:rsidR="00FA5432" w:rsidRPr="00236FAE" w:rsidRDefault="00FA5432" w:rsidP="00FA5432">
      <w:pPr>
        <w:pStyle w:val="ListParagraph"/>
        <w:spacing w:line="264" w:lineRule="auto"/>
      </w:pPr>
    </w:p>
    <w:p w14:paraId="0A726ECE" w14:textId="77777777" w:rsidR="00FA5432" w:rsidRPr="00236FAE" w:rsidRDefault="00FA5432" w:rsidP="00FA5432">
      <w:pPr>
        <w:pStyle w:val="ListParagraph"/>
        <w:numPr>
          <w:ilvl w:val="0"/>
          <w:numId w:val="27"/>
        </w:numPr>
        <w:spacing w:line="264" w:lineRule="auto"/>
      </w:pPr>
      <w:r w:rsidRPr="00236FAE">
        <w:t>Nếu NSD hủy, hệ thống giữ nguyên không xóa.</w:t>
      </w:r>
    </w:p>
    <w:p w14:paraId="631192CD" w14:textId="77777777" w:rsidR="00FA5432" w:rsidRPr="00236FAE" w:rsidRDefault="00FA5432" w:rsidP="00FA5432">
      <w:pPr>
        <w:pStyle w:val="ListParagraph"/>
        <w:spacing w:line="264" w:lineRule="auto"/>
      </w:pPr>
    </w:p>
    <w:p w14:paraId="3439A4A1" w14:textId="77777777" w:rsidR="00FA5432" w:rsidRPr="00236FAE" w:rsidRDefault="00FA5432" w:rsidP="00FA5432">
      <w:pPr>
        <w:pStyle w:val="ListParagraph"/>
        <w:numPr>
          <w:ilvl w:val="0"/>
          <w:numId w:val="27"/>
        </w:numPr>
        <w:spacing w:line="264" w:lineRule="auto"/>
      </w:pPr>
      <w:r w:rsidRPr="00236FAE">
        <w:t>Nếu NSD đồng ý, hệ thống sẽ kiểm tra ràng buộc dữ liệu.</w:t>
      </w:r>
    </w:p>
    <w:p w14:paraId="226D8C62" w14:textId="77777777" w:rsidR="00FA5432" w:rsidRPr="00236FAE" w:rsidRDefault="00FA5432" w:rsidP="00FA5432">
      <w:pPr>
        <w:pStyle w:val="ListParagraph"/>
        <w:spacing w:line="264" w:lineRule="auto"/>
      </w:pPr>
    </w:p>
    <w:p w14:paraId="5FAF418C" w14:textId="77777777" w:rsidR="00FA5432" w:rsidRPr="00236FAE" w:rsidRDefault="00FA5432" w:rsidP="00FA5432">
      <w:pPr>
        <w:pStyle w:val="ListParagraph"/>
        <w:numPr>
          <w:ilvl w:val="0"/>
          <w:numId w:val="27"/>
        </w:numPr>
        <w:spacing w:line="264" w:lineRule="auto"/>
      </w:pPr>
      <w:r w:rsidRPr="00236FAE">
        <w:t>Nếu dữ liệu tồn tại ràng buộc không hợp lệ, hệ thống sẽ đưa ra thông báo lỗi.</w:t>
      </w:r>
    </w:p>
    <w:p w14:paraId="61728FAB" w14:textId="77777777" w:rsidR="00FA5432" w:rsidRPr="00236FAE" w:rsidRDefault="00FA5432" w:rsidP="00FA5432">
      <w:pPr>
        <w:pStyle w:val="ListParagraph"/>
        <w:spacing w:line="264" w:lineRule="auto"/>
      </w:pPr>
    </w:p>
    <w:p w14:paraId="02FE7DF9" w14:textId="77777777" w:rsidR="00FA5432" w:rsidRPr="00236FAE" w:rsidRDefault="00FA5432" w:rsidP="00FA5432">
      <w:pPr>
        <w:pStyle w:val="ListParagraph"/>
        <w:numPr>
          <w:ilvl w:val="0"/>
          <w:numId w:val="27"/>
        </w:numPr>
        <w:spacing w:line="264" w:lineRule="auto"/>
      </w:pPr>
      <w:r w:rsidRPr="00236FAE">
        <w:t>Nếu dữ liệu hợp lệ, hệ thống sẽ tiến hành chuyển trạng thái nhóm về INACTIVE và trả về thông báo thành công.</w:t>
      </w:r>
    </w:p>
    <w:p w14:paraId="78336DAE" w14:textId="77777777" w:rsidR="00FA5432" w:rsidRPr="00236FAE" w:rsidRDefault="00FA5432" w:rsidP="00FA5432">
      <w:pPr>
        <w:pStyle w:val="ListParagraph"/>
        <w:spacing w:line="264" w:lineRule="auto"/>
      </w:pPr>
    </w:p>
    <w:p w14:paraId="68039D34" w14:textId="77777777" w:rsidR="00FA5432" w:rsidRPr="00236FAE" w:rsidRDefault="00FA5432" w:rsidP="00FA5432">
      <w:pPr>
        <w:pStyle w:val="ListParagraph"/>
        <w:numPr>
          <w:ilvl w:val="0"/>
          <w:numId w:val="27"/>
        </w:numPr>
        <w:spacing w:line="264" w:lineRule="auto"/>
        <w:ind w:hanging="436"/>
      </w:pPr>
      <w:r w:rsidRPr="00236FAE">
        <w:t>Hệ thống thực hiện ghi log hoạt động.</w:t>
      </w:r>
    </w:p>
    <w:p w14:paraId="6DB2C182" w14:textId="77777777" w:rsidR="00FA5432" w:rsidRPr="00236FAE" w:rsidRDefault="00FA5432" w:rsidP="00FA5432">
      <w:pPr>
        <w:pStyle w:val="ListParagraph"/>
        <w:spacing w:line="264" w:lineRule="auto"/>
      </w:pPr>
    </w:p>
    <w:p w14:paraId="7DB68E76" w14:textId="77777777" w:rsidR="00FA5432" w:rsidRPr="00236FAE" w:rsidRDefault="00FA5432" w:rsidP="00FA5432">
      <w:pPr>
        <w:pStyle w:val="ListParagraph"/>
        <w:numPr>
          <w:ilvl w:val="0"/>
          <w:numId w:val="27"/>
        </w:numPr>
        <w:spacing w:line="264" w:lineRule="auto"/>
        <w:ind w:hanging="436"/>
      </w:pPr>
      <w:r w:rsidRPr="00236FAE">
        <w:t>Kết thúc nghiệp vụ</w:t>
      </w:r>
    </w:p>
    <w:p w14:paraId="5F8436FB" w14:textId="77777777" w:rsidR="00FA5432" w:rsidRPr="00236FAE" w:rsidRDefault="00FA5432" w:rsidP="00FA5432">
      <w:pPr>
        <w:spacing w:line="264" w:lineRule="auto"/>
      </w:pPr>
    </w:p>
    <w:p w14:paraId="6E3E2D99" w14:textId="77777777" w:rsidR="00FA5432" w:rsidRDefault="00FA5432" w:rsidP="00FA5432">
      <w:pPr>
        <w:overflowPunct/>
        <w:autoSpaceDE/>
        <w:autoSpaceDN/>
        <w:adjustRightInd/>
        <w:spacing w:after="0" w:line="264" w:lineRule="auto"/>
        <w:jc w:val="left"/>
        <w:textAlignment w:val="auto"/>
        <w:rPr>
          <w:b/>
          <w:szCs w:val="22"/>
        </w:rPr>
      </w:pPr>
      <w:r>
        <w:br w:type="page"/>
      </w:r>
    </w:p>
    <w:p w14:paraId="692395E0" w14:textId="2EA5560C" w:rsidR="0041268F" w:rsidRPr="00236FAE" w:rsidRDefault="00FA5432">
      <w:pPr>
        <w:pStyle w:val="Heading3"/>
      </w:pPr>
      <w:r>
        <w:lastRenderedPageBreak/>
        <w:t>Cài đặt mạng</w:t>
      </w:r>
      <w:commentRangeStart w:id="53"/>
      <w:commentRangeStart w:id="54"/>
      <w:r w:rsidR="00243E34" w:rsidRPr="00236FAE">
        <w:t xml:space="preserve"> </w:t>
      </w:r>
      <w:commentRangeEnd w:id="53"/>
      <w:r w:rsidR="004B69CA" w:rsidRPr="00236FAE">
        <w:rPr>
          <w:rStyle w:val="CommentReference"/>
          <w:b w:val="0"/>
        </w:rPr>
        <w:commentReference w:id="53"/>
      </w:r>
      <w:commentRangeEnd w:id="54"/>
      <w:r w:rsidR="004D10E4" w:rsidRPr="00236FAE">
        <w:rPr>
          <w:rStyle w:val="CommentReference"/>
          <w:b w:val="0"/>
        </w:rPr>
        <w:commentReference w:id="54"/>
      </w:r>
      <w:bookmarkEnd w:id="52"/>
    </w:p>
    <w:p w14:paraId="2D6DD2B8" w14:textId="782ED4FD" w:rsidR="00A910DA" w:rsidRPr="00236FAE" w:rsidRDefault="00FA5432" w:rsidP="00210B50">
      <w:pPr>
        <w:pStyle w:val="Heading4"/>
        <w:spacing w:line="264" w:lineRule="auto"/>
      </w:pPr>
      <w:r>
        <w:t>Cấu hình PON</w:t>
      </w:r>
    </w:p>
    <w:p w14:paraId="31B1627A" w14:textId="4A7B2F93" w:rsidR="007C74CB" w:rsidRPr="00236FAE" w:rsidRDefault="007C74CB" w:rsidP="00210B50">
      <w:pPr>
        <w:pStyle w:val="ListParagraph"/>
        <w:numPr>
          <w:ilvl w:val="0"/>
          <w:numId w:val="3"/>
        </w:numPr>
        <w:spacing w:line="264" w:lineRule="auto"/>
      </w:pPr>
      <w:r w:rsidRPr="00236FAE">
        <w:rPr>
          <w:lang w:val="vi-VN"/>
        </w:rPr>
        <w:t xml:space="preserve">Chức năng này cho phép người sử dụng có thể </w:t>
      </w:r>
      <w:r w:rsidR="008A44F2" w:rsidRPr="00236FAE">
        <w:t>tra cứu thông tin các vai trò</w:t>
      </w:r>
      <w:r w:rsidRPr="00236FAE">
        <w:t xml:space="preserve"> được lưu trữ trên hệ thống.</w:t>
      </w:r>
    </w:p>
    <w:p w14:paraId="7D1BAEF8" w14:textId="3C10183A" w:rsidR="007C74CB" w:rsidRPr="00236FAE" w:rsidRDefault="0040265C" w:rsidP="00210B50">
      <w:pPr>
        <w:spacing w:line="264" w:lineRule="auto"/>
        <w:jc w:val="center"/>
      </w:pPr>
      <w:r w:rsidRPr="00236FAE">
        <w:object w:dxaOrig="9976" w:dyaOrig="11311" w14:anchorId="18D12D40">
          <v:shape id="_x0000_i1037" type="#_x0000_t75" style="width:419.25pt;height:474.75pt" o:ole="">
            <v:imagedata r:id="rId31" o:title=""/>
          </v:shape>
          <o:OLEObject Type="Embed" ProgID="Visio.Drawing.15" ShapeID="_x0000_i1037" DrawAspect="Content" ObjectID="_1719067641" r:id="rId32"/>
        </w:object>
      </w:r>
    </w:p>
    <w:p w14:paraId="2A145954" w14:textId="5C461B88" w:rsidR="007C74CB" w:rsidRPr="00236FAE" w:rsidRDefault="007C74CB" w:rsidP="00210B50">
      <w:pPr>
        <w:spacing w:line="264" w:lineRule="auto"/>
        <w:jc w:val="center"/>
        <w:rPr>
          <w:i/>
          <w:iCs/>
        </w:rPr>
      </w:pPr>
      <w:r w:rsidRPr="00236FAE">
        <w:rPr>
          <w:i/>
          <w:iCs/>
        </w:rPr>
        <w:t xml:space="preserve">Sơ đồ quy trình nghiệp vụ tìm kiếm </w:t>
      </w:r>
      <w:r w:rsidR="00C058A4" w:rsidRPr="00236FAE">
        <w:rPr>
          <w:i/>
          <w:iCs/>
        </w:rPr>
        <w:t>vai trò</w:t>
      </w:r>
    </w:p>
    <w:p w14:paraId="69B3C175" w14:textId="77777777" w:rsidR="007C74CB" w:rsidRPr="00236FAE" w:rsidRDefault="007C74CB" w:rsidP="00210B50">
      <w:pPr>
        <w:spacing w:line="264" w:lineRule="auto"/>
      </w:pPr>
      <w:r w:rsidRPr="00236FAE">
        <w:t>Giải thích quy trình:</w:t>
      </w:r>
    </w:p>
    <w:p w14:paraId="4794B3B0" w14:textId="182847A9" w:rsidR="007A05EF" w:rsidRPr="00236FAE" w:rsidRDefault="007A05EF" w:rsidP="00210B50">
      <w:pPr>
        <w:pStyle w:val="ListParagraph"/>
        <w:numPr>
          <w:ilvl w:val="0"/>
          <w:numId w:val="81"/>
        </w:numPr>
        <w:spacing w:line="264" w:lineRule="auto"/>
      </w:pPr>
      <w:r w:rsidRPr="00236FAE">
        <w:rPr>
          <w:rFonts w:cs="Tahoma"/>
        </w:rPr>
        <w:t>NSD vào trang quản lý vai trò.</w:t>
      </w:r>
    </w:p>
    <w:p w14:paraId="2EBE4C8B" w14:textId="77777777" w:rsidR="007A05EF" w:rsidRPr="00236FAE" w:rsidRDefault="007A05EF" w:rsidP="00210B50">
      <w:pPr>
        <w:pStyle w:val="ListParagraph"/>
        <w:spacing w:line="264" w:lineRule="auto"/>
      </w:pPr>
    </w:p>
    <w:p w14:paraId="558B2FA9" w14:textId="77777777" w:rsidR="007A05EF" w:rsidRPr="00236FAE" w:rsidRDefault="007A05EF" w:rsidP="00210B50">
      <w:pPr>
        <w:pStyle w:val="ListParagraph"/>
        <w:numPr>
          <w:ilvl w:val="0"/>
          <w:numId w:val="81"/>
        </w:numPr>
        <w:spacing w:line="264" w:lineRule="auto"/>
      </w:pPr>
      <w:r w:rsidRPr="00236FAE">
        <w:rPr>
          <w:rFonts w:cs="Tahoma"/>
        </w:rPr>
        <w:t xml:space="preserve">NSD thực hiện nhập thông tin tìm kiếm. </w:t>
      </w:r>
    </w:p>
    <w:p w14:paraId="57B044F4" w14:textId="77777777" w:rsidR="007A05EF" w:rsidRPr="00236FAE" w:rsidRDefault="007A05EF" w:rsidP="00210B50">
      <w:pPr>
        <w:pStyle w:val="ListParagraph"/>
        <w:spacing w:line="264" w:lineRule="auto"/>
        <w:rPr>
          <w:rFonts w:cs="Tahoma"/>
        </w:rPr>
      </w:pPr>
    </w:p>
    <w:p w14:paraId="20522753" w14:textId="77777777" w:rsidR="007A05EF" w:rsidRPr="00236FAE" w:rsidRDefault="007A05EF" w:rsidP="00210B50">
      <w:pPr>
        <w:pStyle w:val="ListParagraph"/>
        <w:numPr>
          <w:ilvl w:val="0"/>
          <w:numId w:val="81"/>
        </w:numPr>
        <w:spacing w:line="264" w:lineRule="auto"/>
      </w:pPr>
      <w:r w:rsidRPr="00236FAE">
        <w:rPr>
          <w:rFonts w:cs="Tahoma"/>
        </w:rPr>
        <w:t>Hệ thống tiến hành kiểm tra sự hợp lệ của các trường dữ liệu.</w:t>
      </w:r>
    </w:p>
    <w:p w14:paraId="0ABB5719" w14:textId="77777777" w:rsidR="007A05EF" w:rsidRPr="00236FAE" w:rsidRDefault="007A05EF" w:rsidP="00210B50">
      <w:pPr>
        <w:pStyle w:val="ListParagraph"/>
        <w:spacing w:line="264" w:lineRule="auto"/>
      </w:pPr>
    </w:p>
    <w:p w14:paraId="5009198C" w14:textId="77777777" w:rsidR="007A05EF" w:rsidRPr="00236FAE" w:rsidRDefault="007A05EF" w:rsidP="00210B50">
      <w:pPr>
        <w:pStyle w:val="ListParagraph"/>
        <w:numPr>
          <w:ilvl w:val="0"/>
          <w:numId w:val="81"/>
        </w:numPr>
        <w:spacing w:line="264" w:lineRule="auto"/>
      </w:pPr>
      <w:r w:rsidRPr="00236FAE">
        <w:t>Nếu một trong các trường không hợp lệ, hệ thống sẽ đưa ra thông báo lỗi tại trường dữ liệu tương ứng và yêu cầu NSD nhập lại.</w:t>
      </w:r>
    </w:p>
    <w:p w14:paraId="0825E3EF" w14:textId="77777777" w:rsidR="007A05EF" w:rsidRPr="00236FAE" w:rsidRDefault="007A05EF" w:rsidP="00210B50">
      <w:pPr>
        <w:pStyle w:val="ListParagraph"/>
        <w:spacing w:line="264" w:lineRule="auto"/>
      </w:pPr>
    </w:p>
    <w:p w14:paraId="43FCA3EC" w14:textId="45C81725" w:rsidR="007A05EF" w:rsidRPr="00236FAE" w:rsidRDefault="0040265C" w:rsidP="00210B50">
      <w:pPr>
        <w:pStyle w:val="ListParagraph"/>
        <w:numPr>
          <w:ilvl w:val="0"/>
          <w:numId w:val="81"/>
        </w:numPr>
        <w:spacing w:line="264" w:lineRule="auto"/>
      </w:pPr>
      <w:r w:rsidRPr="00236FAE">
        <w:t xml:space="preserve">Nếu các trường hợp lệ, </w:t>
      </w:r>
      <w:r w:rsidR="007A05EF" w:rsidRPr="00236FAE">
        <w:t xml:space="preserve">hệ thống sẽ tiến hành tìm kiếm thông tin vai trò theo các điều kiện tìm kiếm đã đưa ra &amp; trả về kết quả danh sách </w:t>
      </w:r>
      <w:r w:rsidR="00F410A3" w:rsidRPr="00236FAE">
        <w:t>vai trò</w:t>
      </w:r>
      <w:r w:rsidR="007A05EF" w:rsidRPr="00236FAE">
        <w:t xml:space="preserve"> phù hợp.</w:t>
      </w:r>
    </w:p>
    <w:p w14:paraId="4E297ED5" w14:textId="77777777" w:rsidR="007A05EF" w:rsidRPr="00236FAE" w:rsidRDefault="007A05EF" w:rsidP="00210B50">
      <w:pPr>
        <w:pStyle w:val="ListParagraph"/>
        <w:spacing w:line="264" w:lineRule="auto"/>
      </w:pPr>
    </w:p>
    <w:p w14:paraId="76B2511C" w14:textId="6F35C900" w:rsidR="00323702" w:rsidRPr="00236FAE" w:rsidRDefault="00323702" w:rsidP="00210B50">
      <w:pPr>
        <w:pStyle w:val="ListParagraph"/>
        <w:numPr>
          <w:ilvl w:val="0"/>
          <w:numId w:val="81"/>
        </w:numPr>
        <w:spacing w:line="264" w:lineRule="auto"/>
      </w:pPr>
      <w:r w:rsidRPr="00236FAE">
        <w:t>Hệ thống thực hiện ghi log hoạt động.</w:t>
      </w:r>
    </w:p>
    <w:p w14:paraId="31DE9748" w14:textId="77777777" w:rsidR="00323702" w:rsidRPr="00236FAE" w:rsidRDefault="00323702" w:rsidP="00210B50">
      <w:pPr>
        <w:pStyle w:val="ListParagraph"/>
        <w:spacing w:line="264" w:lineRule="auto"/>
      </w:pPr>
    </w:p>
    <w:p w14:paraId="4EACDE57" w14:textId="0E38387A" w:rsidR="007C74CB" w:rsidRPr="00236FAE" w:rsidRDefault="007A05EF" w:rsidP="00210B50">
      <w:pPr>
        <w:pStyle w:val="ListParagraph"/>
        <w:numPr>
          <w:ilvl w:val="0"/>
          <w:numId w:val="81"/>
        </w:numPr>
        <w:spacing w:line="264" w:lineRule="auto"/>
      </w:pPr>
      <w:r w:rsidRPr="00236FAE">
        <w:t>Kết thúc nghiệp vụ</w:t>
      </w:r>
      <w:r w:rsidR="007C74CB" w:rsidRPr="00236FAE">
        <w:t>.</w:t>
      </w:r>
    </w:p>
    <w:p w14:paraId="58DA86E5" w14:textId="77777777" w:rsidR="007C74CB" w:rsidRPr="00236FAE" w:rsidRDefault="007C74CB" w:rsidP="00210B50">
      <w:pPr>
        <w:pStyle w:val="ListParagraph"/>
        <w:spacing w:line="264" w:lineRule="auto"/>
      </w:pPr>
    </w:p>
    <w:p w14:paraId="46FB1EEE" w14:textId="77777777" w:rsidR="00236FAE" w:rsidRDefault="00236FAE" w:rsidP="00FD1553">
      <w:pPr>
        <w:overflowPunct/>
        <w:autoSpaceDE/>
        <w:autoSpaceDN/>
        <w:adjustRightInd/>
        <w:spacing w:after="0" w:line="264" w:lineRule="auto"/>
        <w:jc w:val="left"/>
        <w:textAlignment w:val="auto"/>
        <w:rPr>
          <w:b/>
          <w:i/>
        </w:rPr>
      </w:pPr>
      <w:r>
        <w:br w:type="page"/>
      </w:r>
    </w:p>
    <w:p w14:paraId="771F2DC9" w14:textId="190856AC" w:rsidR="00F73F28" w:rsidRPr="00236FAE" w:rsidRDefault="00FA5432" w:rsidP="00210B50">
      <w:pPr>
        <w:pStyle w:val="Heading4"/>
        <w:spacing w:line="264" w:lineRule="auto"/>
      </w:pPr>
      <w:r>
        <w:lastRenderedPageBreak/>
        <w:t>Cấu hình mạng WAN</w:t>
      </w:r>
    </w:p>
    <w:p w14:paraId="3F5CECD8" w14:textId="20B0AF7D" w:rsidR="00F73F28" w:rsidRPr="00236FAE" w:rsidRDefault="00F73F28" w:rsidP="00210B50">
      <w:pPr>
        <w:pStyle w:val="ListParagraph"/>
        <w:numPr>
          <w:ilvl w:val="0"/>
          <w:numId w:val="3"/>
        </w:numPr>
        <w:spacing w:line="264" w:lineRule="auto"/>
      </w:pPr>
      <w:r w:rsidRPr="00236FAE">
        <w:rPr>
          <w:lang w:val="vi-VN"/>
        </w:rPr>
        <w:t xml:space="preserve">Chức năng này cho phép người sử dụng có thể </w:t>
      </w:r>
      <w:r w:rsidRPr="00236FAE">
        <w:t>khai báo</w:t>
      </w:r>
      <w:r w:rsidRPr="00236FAE">
        <w:rPr>
          <w:lang w:val="vi-VN"/>
        </w:rPr>
        <w:t xml:space="preserve"> </w:t>
      </w:r>
      <w:r w:rsidRPr="00236FAE">
        <w:t>một vai trò mới trên hệ thống.</w:t>
      </w:r>
    </w:p>
    <w:p w14:paraId="6AF6FB59" w14:textId="03C41CAD" w:rsidR="00F73F28" w:rsidRPr="00236FAE" w:rsidRDefault="0091610C" w:rsidP="00210B50">
      <w:pPr>
        <w:spacing w:line="264" w:lineRule="auto"/>
        <w:jc w:val="center"/>
      </w:pPr>
      <w:r w:rsidRPr="00236FAE">
        <w:object w:dxaOrig="9976" w:dyaOrig="11476" w14:anchorId="1B584BB8">
          <v:shape id="_x0000_i1038" type="#_x0000_t75" style="width:381.75pt;height:6in" o:ole="">
            <v:imagedata r:id="rId33" o:title=""/>
          </v:shape>
          <o:OLEObject Type="Embed" ProgID="Visio.Drawing.15" ShapeID="_x0000_i1038" DrawAspect="Content" ObjectID="_1719067642" r:id="rId34"/>
        </w:object>
      </w:r>
    </w:p>
    <w:p w14:paraId="20158037" w14:textId="2D1E50AE" w:rsidR="00F73F28" w:rsidRPr="00236FAE" w:rsidRDefault="00F73F28" w:rsidP="00210B50">
      <w:pPr>
        <w:spacing w:line="264" w:lineRule="auto"/>
        <w:jc w:val="center"/>
        <w:rPr>
          <w:i/>
          <w:iCs/>
        </w:rPr>
      </w:pPr>
      <w:r w:rsidRPr="00236FAE">
        <w:rPr>
          <w:i/>
          <w:iCs/>
        </w:rPr>
        <w:t xml:space="preserve">Sơ đồ quy trình nghiệp vụ khai báo </w:t>
      </w:r>
      <w:r w:rsidR="00FC29B5" w:rsidRPr="00236FAE">
        <w:rPr>
          <w:i/>
          <w:iCs/>
        </w:rPr>
        <w:t>vai trò mới</w:t>
      </w:r>
    </w:p>
    <w:p w14:paraId="73E4939F" w14:textId="77777777" w:rsidR="00F73F28" w:rsidRPr="00236FAE" w:rsidRDefault="00F73F28" w:rsidP="00210B50">
      <w:pPr>
        <w:spacing w:line="264" w:lineRule="auto"/>
      </w:pPr>
      <w:r w:rsidRPr="00236FAE">
        <w:t>Giải thích quy trình:</w:t>
      </w:r>
    </w:p>
    <w:p w14:paraId="75FBFD3E" w14:textId="4EFD45EA" w:rsidR="00252DFE" w:rsidRPr="00236FAE" w:rsidRDefault="00252DFE" w:rsidP="00210B50">
      <w:pPr>
        <w:pStyle w:val="ListParagraph"/>
        <w:numPr>
          <w:ilvl w:val="0"/>
          <w:numId w:val="82"/>
        </w:numPr>
        <w:spacing w:line="264" w:lineRule="auto"/>
      </w:pPr>
      <w:r w:rsidRPr="00236FAE">
        <w:rPr>
          <w:rFonts w:cs="Tahoma"/>
        </w:rPr>
        <w:t xml:space="preserve">NSD vào trang khai báo </w:t>
      </w:r>
      <w:r w:rsidR="000702D0" w:rsidRPr="00236FAE">
        <w:rPr>
          <w:rFonts w:cs="Tahoma"/>
        </w:rPr>
        <w:t>vai trò</w:t>
      </w:r>
      <w:r w:rsidRPr="00236FAE">
        <w:rPr>
          <w:rFonts w:cs="Tahoma"/>
        </w:rPr>
        <w:t xml:space="preserve"> mới.</w:t>
      </w:r>
    </w:p>
    <w:p w14:paraId="5F2F2DE1" w14:textId="77777777" w:rsidR="00252DFE" w:rsidRPr="00236FAE" w:rsidRDefault="00252DFE" w:rsidP="00210B50">
      <w:pPr>
        <w:pStyle w:val="ListParagraph"/>
        <w:spacing w:line="264" w:lineRule="auto"/>
      </w:pPr>
    </w:p>
    <w:p w14:paraId="30000268" w14:textId="3BA8F4F8" w:rsidR="00252DFE" w:rsidRPr="00236FAE" w:rsidRDefault="00252DFE" w:rsidP="00210B50">
      <w:pPr>
        <w:pStyle w:val="ListParagraph"/>
        <w:numPr>
          <w:ilvl w:val="0"/>
          <w:numId w:val="82"/>
        </w:numPr>
        <w:spacing w:line="264" w:lineRule="auto"/>
      </w:pPr>
      <w:r w:rsidRPr="00236FAE">
        <w:rPr>
          <w:rFonts w:cs="Tahoma"/>
        </w:rPr>
        <w:t xml:space="preserve">NSD thực hiện nhập liệu thông tin </w:t>
      </w:r>
      <w:r w:rsidR="000702D0" w:rsidRPr="00236FAE">
        <w:rPr>
          <w:rFonts w:cs="Tahoma"/>
        </w:rPr>
        <w:t>vai trò</w:t>
      </w:r>
      <w:r w:rsidRPr="00236FAE">
        <w:rPr>
          <w:rFonts w:cs="Tahoma"/>
        </w:rPr>
        <w:t xml:space="preserve"> (tên, </w:t>
      </w:r>
      <w:r w:rsidR="000702D0" w:rsidRPr="00236FAE">
        <w:rPr>
          <w:rFonts w:cs="Tahoma"/>
        </w:rPr>
        <w:t>mô tả</w:t>
      </w:r>
      <w:r w:rsidRPr="00236FAE">
        <w:rPr>
          <w:rFonts w:cs="Tahoma"/>
        </w:rPr>
        <w:t xml:space="preserve">, </w:t>
      </w:r>
      <w:r w:rsidR="000702D0" w:rsidRPr="00236FAE">
        <w:rPr>
          <w:rFonts w:cs="Tahoma"/>
        </w:rPr>
        <w:t>danh sách quyền</w:t>
      </w:r>
      <w:r w:rsidRPr="00236FAE">
        <w:rPr>
          <w:rFonts w:cs="Tahoma"/>
        </w:rPr>
        <w:t xml:space="preserve">…). </w:t>
      </w:r>
    </w:p>
    <w:p w14:paraId="0B691851" w14:textId="77777777" w:rsidR="00252DFE" w:rsidRPr="00236FAE" w:rsidRDefault="00252DFE" w:rsidP="00210B50">
      <w:pPr>
        <w:pStyle w:val="ListParagraph"/>
        <w:spacing w:line="264" w:lineRule="auto"/>
        <w:rPr>
          <w:rFonts w:cs="Tahoma"/>
        </w:rPr>
      </w:pPr>
    </w:p>
    <w:p w14:paraId="59D6884E" w14:textId="77777777" w:rsidR="00252DFE" w:rsidRPr="00236FAE" w:rsidRDefault="00252DFE" w:rsidP="00210B50">
      <w:pPr>
        <w:pStyle w:val="ListParagraph"/>
        <w:numPr>
          <w:ilvl w:val="0"/>
          <w:numId w:val="82"/>
        </w:numPr>
        <w:spacing w:line="264" w:lineRule="auto"/>
      </w:pPr>
      <w:r w:rsidRPr="00236FAE">
        <w:rPr>
          <w:rFonts w:cs="Tahoma"/>
        </w:rPr>
        <w:t>Hệ thống tiến hành kiểm tra sự hợp lệ của các trường dữ liệu.</w:t>
      </w:r>
    </w:p>
    <w:p w14:paraId="163810F9" w14:textId="77777777" w:rsidR="00252DFE" w:rsidRPr="00236FAE" w:rsidRDefault="00252DFE" w:rsidP="00210B50">
      <w:pPr>
        <w:pStyle w:val="ListParagraph"/>
        <w:spacing w:line="264" w:lineRule="auto"/>
      </w:pPr>
    </w:p>
    <w:p w14:paraId="7FEFE4DD" w14:textId="77777777" w:rsidR="00252DFE" w:rsidRPr="00236FAE" w:rsidRDefault="00252DFE" w:rsidP="00210B50">
      <w:pPr>
        <w:pStyle w:val="ListParagraph"/>
        <w:numPr>
          <w:ilvl w:val="0"/>
          <w:numId w:val="82"/>
        </w:numPr>
        <w:spacing w:line="264" w:lineRule="auto"/>
      </w:pPr>
      <w:r w:rsidRPr="00236FAE">
        <w:lastRenderedPageBreak/>
        <w:t>Nếu một trong các trường không hợp lệ, hệ thống sẽ đưa ra thông báo lỗi tại trường dữ liệu tương ứng và yêu cầu NSD nhập lại thông tin.</w:t>
      </w:r>
    </w:p>
    <w:p w14:paraId="312BEC45" w14:textId="77777777" w:rsidR="00252DFE" w:rsidRPr="00236FAE" w:rsidRDefault="00252DFE" w:rsidP="00210B50">
      <w:pPr>
        <w:pStyle w:val="ListParagraph"/>
        <w:spacing w:line="264" w:lineRule="auto"/>
      </w:pPr>
    </w:p>
    <w:p w14:paraId="1A7D4126" w14:textId="158CCA87" w:rsidR="00252DFE" w:rsidRPr="00236FAE" w:rsidRDefault="00252DFE" w:rsidP="00210B50">
      <w:pPr>
        <w:pStyle w:val="ListParagraph"/>
        <w:numPr>
          <w:ilvl w:val="0"/>
          <w:numId w:val="82"/>
        </w:numPr>
        <w:spacing w:line="264" w:lineRule="auto"/>
      </w:pPr>
      <w:r w:rsidRPr="00236FAE">
        <w:t xml:space="preserve">Nếu các trường hợp lệ, hệ thống sẽ tiến hành lưu thông tin </w:t>
      </w:r>
      <w:r w:rsidR="000702D0" w:rsidRPr="00236FAE">
        <w:t>vai trò</w:t>
      </w:r>
      <w:r w:rsidRPr="00236FAE">
        <w:t xml:space="preserve"> vào DB &amp; trả về thông báo kết quả </w:t>
      </w:r>
      <w:r w:rsidR="000702D0" w:rsidRPr="00236FAE">
        <w:t>tạo mới thành công</w:t>
      </w:r>
      <w:r w:rsidRPr="00236FAE">
        <w:t>.</w:t>
      </w:r>
    </w:p>
    <w:p w14:paraId="523903EE" w14:textId="77777777" w:rsidR="00252DFE" w:rsidRPr="00236FAE" w:rsidRDefault="00252DFE" w:rsidP="00210B50">
      <w:pPr>
        <w:pStyle w:val="ListParagraph"/>
        <w:spacing w:line="264" w:lineRule="auto"/>
      </w:pPr>
    </w:p>
    <w:p w14:paraId="4AD76C44" w14:textId="2FDAA19C" w:rsidR="00323702" w:rsidRPr="00236FAE" w:rsidRDefault="00323702" w:rsidP="00210B50">
      <w:pPr>
        <w:pStyle w:val="ListParagraph"/>
        <w:numPr>
          <w:ilvl w:val="0"/>
          <w:numId w:val="82"/>
        </w:numPr>
        <w:spacing w:line="264" w:lineRule="auto"/>
      </w:pPr>
      <w:r w:rsidRPr="00236FAE">
        <w:t>Hệ thống thực hiện ghi log hoạt động.</w:t>
      </w:r>
    </w:p>
    <w:p w14:paraId="45614951" w14:textId="77777777" w:rsidR="00323702" w:rsidRPr="00236FAE" w:rsidRDefault="00323702" w:rsidP="00210B50">
      <w:pPr>
        <w:pStyle w:val="ListParagraph"/>
        <w:spacing w:line="264" w:lineRule="auto"/>
      </w:pPr>
    </w:p>
    <w:p w14:paraId="4E28D3AE" w14:textId="705892FB" w:rsidR="00AD49E1" w:rsidRPr="00236FAE" w:rsidRDefault="00252DFE" w:rsidP="00210B50">
      <w:pPr>
        <w:pStyle w:val="ListParagraph"/>
        <w:numPr>
          <w:ilvl w:val="0"/>
          <w:numId w:val="82"/>
        </w:numPr>
        <w:spacing w:line="264" w:lineRule="auto"/>
      </w:pPr>
      <w:r w:rsidRPr="00236FAE">
        <w:t>Kết thúc nghiệp vụ.</w:t>
      </w:r>
    </w:p>
    <w:p w14:paraId="0F4D9C72" w14:textId="77777777" w:rsidR="00AD49E1" w:rsidRPr="00236FAE" w:rsidRDefault="00AD49E1" w:rsidP="00210B50">
      <w:pPr>
        <w:spacing w:line="264" w:lineRule="auto"/>
      </w:pPr>
    </w:p>
    <w:p w14:paraId="5E1F4CE3" w14:textId="140B78A6" w:rsidR="00FC15F9" w:rsidRPr="00236FAE" w:rsidRDefault="00FA5432" w:rsidP="00210B50">
      <w:pPr>
        <w:pStyle w:val="Heading4"/>
        <w:spacing w:line="264" w:lineRule="auto"/>
      </w:pPr>
      <w:r>
        <w:t>Cấu hình mạng LAN</w:t>
      </w:r>
    </w:p>
    <w:p w14:paraId="010DBD27" w14:textId="02097557" w:rsidR="00E05D3F" w:rsidRPr="00236FAE" w:rsidRDefault="00E05D3F" w:rsidP="00210B50">
      <w:pPr>
        <w:pStyle w:val="ListParagraph"/>
        <w:numPr>
          <w:ilvl w:val="0"/>
          <w:numId w:val="3"/>
        </w:numPr>
        <w:spacing w:line="264" w:lineRule="auto"/>
      </w:pPr>
      <w:r w:rsidRPr="00236FAE">
        <w:rPr>
          <w:lang w:val="vi-VN"/>
        </w:rPr>
        <w:t xml:space="preserve">Chức năng này cho phép người sử dụng có thể </w:t>
      </w:r>
      <w:r w:rsidRPr="00236FAE">
        <w:t xml:space="preserve">cập nhật thông tin </w:t>
      </w:r>
      <w:r w:rsidR="00CF44A5" w:rsidRPr="00236FAE">
        <w:t>về vai trò</w:t>
      </w:r>
      <w:r w:rsidRPr="00236FAE">
        <w:t xml:space="preserve"> (thông tin </w:t>
      </w:r>
      <w:r w:rsidR="00CF44A5" w:rsidRPr="00236FAE">
        <w:t>gợi nhớ</w:t>
      </w:r>
      <w:r w:rsidRPr="00236FAE">
        <w:t xml:space="preserve">, </w:t>
      </w:r>
      <w:r w:rsidR="00CF44A5" w:rsidRPr="00236FAE">
        <w:t>quyền được gán</w:t>
      </w:r>
      <w:r w:rsidRPr="00236FAE">
        <w:t>) trên hệ thống.</w:t>
      </w:r>
    </w:p>
    <w:p w14:paraId="071E3F10" w14:textId="33E86364" w:rsidR="00E05D3F" w:rsidRPr="00236FAE" w:rsidRDefault="00236FAE" w:rsidP="00210B50">
      <w:pPr>
        <w:spacing w:line="264" w:lineRule="auto"/>
        <w:jc w:val="center"/>
      </w:pPr>
      <w:r w:rsidRPr="00236FAE">
        <w:object w:dxaOrig="9976" w:dyaOrig="11281" w14:anchorId="618886DC">
          <v:shape id="_x0000_i1039" type="#_x0000_t75" style="width:387pt;height:442.5pt" o:ole="">
            <v:imagedata r:id="rId35" o:title=""/>
          </v:shape>
          <o:OLEObject Type="Embed" ProgID="Visio.Drawing.15" ShapeID="_x0000_i1039" DrawAspect="Content" ObjectID="_1719067643" r:id="rId36"/>
        </w:object>
      </w:r>
    </w:p>
    <w:p w14:paraId="2E65FDA4" w14:textId="7B3FFB84" w:rsidR="00E05D3F" w:rsidRPr="00236FAE" w:rsidRDefault="00E05D3F" w:rsidP="00210B50">
      <w:pPr>
        <w:spacing w:line="264" w:lineRule="auto"/>
        <w:jc w:val="center"/>
        <w:rPr>
          <w:i/>
          <w:iCs/>
        </w:rPr>
      </w:pPr>
      <w:r w:rsidRPr="00236FAE">
        <w:rPr>
          <w:i/>
          <w:iCs/>
        </w:rPr>
        <w:t xml:space="preserve">Sơ đồ quy trình nghiệp vụ cập nhật thông tin </w:t>
      </w:r>
      <w:r w:rsidR="00CF44A5" w:rsidRPr="00236FAE">
        <w:rPr>
          <w:i/>
          <w:iCs/>
        </w:rPr>
        <w:t>vai trò</w:t>
      </w:r>
    </w:p>
    <w:p w14:paraId="19C03DBB" w14:textId="77777777" w:rsidR="00E05D3F" w:rsidRPr="00236FAE" w:rsidRDefault="00E05D3F" w:rsidP="00210B50">
      <w:pPr>
        <w:spacing w:line="264" w:lineRule="auto"/>
      </w:pPr>
      <w:r w:rsidRPr="00236FAE">
        <w:t>Giải thích quy trình:</w:t>
      </w:r>
    </w:p>
    <w:p w14:paraId="03EFF4D1" w14:textId="0F06A5A3" w:rsidR="00FE4A24" w:rsidRPr="00236FAE" w:rsidRDefault="00FE4A24" w:rsidP="00210B50">
      <w:pPr>
        <w:pStyle w:val="ListParagraph"/>
        <w:numPr>
          <w:ilvl w:val="0"/>
          <w:numId w:val="80"/>
        </w:numPr>
        <w:spacing w:line="264" w:lineRule="auto"/>
      </w:pPr>
      <w:r w:rsidRPr="00236FAE">
        <w:rPr>
          <w:rFonts w:cs="Tahoma"/>
        </w:rPr>
        <w:t xml:space="preserve">NSD vào trang cập nhật thông tin </w:t>
      </w:r>
      <w:r w:rsidR="004B1D5E" w:rsidRPr="00236FAE">
        <w:rPr>
          <w:rFonts w:cs="Tahoma"/>
        </w:rPr>
        <w:t>vai trò</w:t>
      </w:r>
      <w:r w:rsidRPr="00236FAE">
        <w:rPr>
          <w:rFonts w:cs="Tahoma"/>
        </w:rPr>
        <w:t>.</w:t>
      </w:r>
    </w:p>
    <w:p w14:paraId="278F9C37" w14:textId="77777777" w:rsidR="00FE4A24" w:rsidRPr="00236FAE" w:rsidRDefault="00FE4A24" w:rsidP="00210B50">
      <w:pPr>
        <w:pStyle w:val="ListParagraph"/>
        <w:spacing w:line="264" w:lineRule="auto"/>
      </w:pPr>
    </w:p>
    <w:p w14:paraId="4B68BCDA" w14:textId="5042F375" w:rsidR="00FE4A24" w:rsidRPr="00236FAE" w:rsidRDefault="00FE4A24" w:rsidP="00210B50">
      <w:pPr>
        <w:pStyle w:val="ListParagraph"/>
        <w:numPr>
          <w:ilvl w:val="0"/>
          <w:numId w:val="80"/>
        </w:numPr>
        <w:spacing w:line="264" w:lineRule="auto"/>
      </w:pPr>
      <w:r w:rsidRPr="00236FAE">
        <w:rPr>
          <w:rFonts w:cs="Tahoma"/>
        </w:rPr>
        <w:t xml:space="preserve">NSD thực hiện chỉnh sửa thông tin </w:t>
      </w:r>
      <w:r w:rsidR="004B1D5E" w:rsidRPr="00236FAE">
        <w:rPr>
          <w:rFonts w:cs="Tahoma"/>
        </w:rPr>
        <w:t xml:space="preserve">vai trò </w:t>
      </w:r>
      <w:r w:rsidRPr="00236FAE">
        <w:rPr>
          <w:rFonts w:cs="Tahoma"/>
        </w:rPr>
        <w:t>(</w:t>
      </w:r>
      <w:r w:rsidR="004B1D5E" w:rsidRPr="00236FAE">
        <w:rPr>
          <w:rFonts w:cs="Tahoma"/>
        </w:rPr>
        <w:t>mô tả</w:t>
      </w:r>
      <w:r w:rsidRPr="00236FAE">
        <w:rPr>
          <w:rFonts w:cs="Tahoma"/>
        </w:rPr>
        <w:t xml:space="preserve">, </w:t>
      </w:r>
      <w:r w:rsidR="004B1D5E" w:rsidRPr="00236FAE">
        <w:rPr>
          <w:rFonts w:cs="Tahoma"/>
        </w:rPr>
        <w:t>danh sách quyền</w:t>
      </w:r>
      <w:r w:rsidRPr="00236FAE">
        <w:rPr>
          <w:rFonts w:cs="Tahoma"/>
        </w:rPr>
        <w:t xml:space="preserve"> …). </w:t>
      </w:r>
    </w:p>
    <w:p w14:paraId="0C21CCFE" w14:textId="77777777" w:rsidR="00FE4A24" w:rsidRPr="00236FAE" w:rsidRDefault="00FE4A24" w:rsidP="00210B50">
      <w:pPr>
        <w:pStyle w:val="ListParagraph"/>
        <w:spacing w:line="264" w:lineRule="auto"/>
        <w:rPr>
          <w:rFonts w:cs="Tahoma"/>
        </w:rPr>
      </w:pPr>
    </w:p>
    <w:p w14:paraId="07C1DEEE" w14:textId="77777777" w:rsidR="00FE4A24" w:rsidRPr="00236FAE" w:rsidRDefault="00FE4A24" w:rsidP="00210B50">
      <w:pPr>
        <w:pStyle w:val="ListParagraph"/>
        <w:numPr>
          <w:ilvl w:val="0"/>
          <w:numId w:val="80"/>
        </w:numPr>
        <w:spacing w:line="264" w:lineRule="auto"/>
      </w:pPr>
      <w:r w:rsidRPr="00236FAE">
        <w:rPr>
          <w:rFonts w:cs="Tahoma"/>
        </w:rPr>
        <w:t>Hệ thống tiến hành kiểm tra sự hợp lệ của các trường dữ liệu.</w:t>
      </w:r>
    </w:p>
    <w:p w14:paraId="3391FBD8" w14:textId="77777777" w:rsidR="00FE4A24" w:rsidRPr="00236FAE" w:rsidRDefault="00FE4A24" w:rsidP="00210B50">
      <w:pPr>
        <w:pStyle w:val="ListParagraph"/>
        <w:spacing w:line="264" w:lineRule="auto"/>
      </w:pPr>
    </w:p>
    <w:p w14:paraId="02776DD5" w14:textId="77777777" w:rsidR="00FE4A24" w:rsidRPr="00236FAE" w:rsidRDefault="00FE4A24" w:rsidP="00210B50">
      <w:pPr>
        <w:pStyle w:val="ListParagraph"/>
        <w:numPr>
          <w:ilvl w:val="0"/>
          <w:numId w:val="80"/>
        </w:numPr>
        <w:spacing w:line="264" w:lineRule="auto"/>
      </w:pPr>
      <w:r w:rsidRPr="00236FAE">
        <w:t>Nếu một trong các trường không hợp lệ, hệ thống sẽ đưa ra thông báo lỗi tại trường dữ liệu tương ứng và yêu cầu NSD nhập lại.</w:t>
      </w:r>
    </w:p>
    <w:p w14:paraId="3ABD281F" w14:textId="77777777" w:rsidR="00FE4A24" w:rsidRPr="00236FAE" w:rsidRDefault="00FE4A24" w:rsidP="00210B50">
      <w:pPr>
        <w:pStyle w:val="ListParagraph"/>
        <w:spacing w:line="264" w:lineRule="auto"/>
      </w:pPr>
    </w:p>
    <w:p w14:paraId="5608CAA5" w14:textId="4B7DCF68" w:rsidR="00FE4A24" w:rsidRPr="00236FAE" w:rsidRDefault="00FE4A24" w:rsidP="00210B50">
      <w:pPr>
        <w:pStyle w:val="ListParagraph"/>
        <w:numPr>
          <w:ilvl w:val="0"/>
          <w:numId w:val="80"/>
        </w:numPr>
        <w:spacing w:line="264" w:lineRule="auto"/>
      </w:pPr>
      <w:r w:rsidRPr="00236FAE">
        <w:lastRenderedPageBreak/>
        <w:t xml:space="preserve">Nếu các trường hợp lệ, hệ thống sẽ tiến hành lưu thông tin </w:t>
      </w:r>
      <w:r w:rsidR="004B1D5E" w:rsidRPr="00236FAE">
        <w:t>vai trò</w:t>
      </w:r>
      <w:r w:rsidRPr="00236FAE">
        <w:t xml:space="preserve"> vào DB &amp; trả về kết quả</w:t>
      </w:r>
      <w:r w:rsidR="004B1D5E" w:rsidRPr="00236FAE">
        <w:t xml:space="preserve"> cập nhật thành công.</w:t>
      </w:r>
    </w:p>
    <w:p w14:paraId="2A53128E" w14:textId="77777777" w:rsidR="00FE4A24" w:rsidRPr="00236FAE" w:rsidRDefault="00FE4A24" w:rsidP="00210B50">
      <w:pPr>
        <w:pStyle w:val="ListParagraph"/>
        <w:spacing w:line="264" w:lineRule="auto"/>
      </w:pPr>
    </w:p>
    <w:p w14:paraId="7176B9D5" w14:textId="6DBBB30B" w:rsidR="00323702" w:rsidRPr="00236FAE" w:rsidRDefault="00323702" w:rsidP="00210B50">
      <w:pPr>
        <w:pStyle w:val="ListParagraph"/>
        <w:numPr>
          <w:ilvl w:val="0"/>
          <w:numId w:val="80"/>
        </w:numPr>
        <w:spacing w:line="264" w:lineRule="auto"/>
      </w:pPr>
      <w:r w:rsidRPr="00236FAE">
        <w:t>Hệ thống thực hiện ghi log hoạt động.</w:t>
      </w:r>
    </w:p>
    <w:p w14:paraId="72C40A40" w14:textId="77777777" w:rsidR="00323702" w:rsidRPr="00236FAE" w:rsidRDefault="00323702" w:rsidP="00210B50">
      <w:pPr>
        <w:pStyle w:val="ListParagraph"/>
        <w:spacing w:line="264" w:lineRule="auto"/>
      </w:pPr>
    </w:p>
    <w:p w14:paraId="5085A2B4" w14:textId="4FFB99AB" w:rsidR="00E05D3F" w:rsidRPr="00236FAE" w:rsidRDefault="00FE4A24" w:rsidP="00210B50">
      <w:pPr>
        <w:pStyle w:val="ListParagraph"/>
        <w:numPr>
          <w:ilvl w:val="0"/>
          <w:numId w:val="80"/>
        </w:numPr>
        <w:spacing w:line="264" w:lineRule="auto"/>
      </w:pPr>
      <w:r w:rsidRPr="00236FAE">
        <w:t>Kết thúc nghiệp vụ.</w:t>
      </w:r>
    </w:p>
    <w:p w14:paraId="424ABAC7" w14:textId="77777777" w:rsidR="00557B1A" w:rsidRPr="00236FAE" w:rsidRDefault="00557B1A" w:rsidP="00210B50">
      <w:pPr>
        <w:pStyle w:val="ListParagraph"/>
        <w:spacing w:line="264" w:lineRule="auto"/>
      </w:pPr>
    </w:p>
    <w:p w14:paraId="468C1044" w14:textId="77777777" w:rsidR="00236FAE" w:rsidRDefault="00236FAE" w:rsidP="00FD1553">
      <w:pPr>
        <w:overflowPunct/>
        <w:autoSpaceDE/>
        <w:autoSpaceDN/>
        <w:adjustRightInd/>
        <w:spacing w:after="0" w:line="264" w:lineRule="auto"/>
        <w:jc w:val="left"/>
        <w:textAlignment w:val="auto"/>
        <w:rPr>
          <w:b/>
          <w:i/>
        </w:rPr>
      </w:pPr>
      <w:r>
        <w:br w:type="page"/>
      </w:r>
    </w:p>
    <w:p w14:paraId="16D1BDFA" w14:textId="77777777" w:rsidR="00E65E85" w:rsidRPr="00236FAE" w:rsidRDefault="00E65E85" w:rsidP="00E65E85">
      <w:pPr>
        <w:pStyle w:val="Heading4"/>
        <w:spacing w:line="264" w:lineRule="auto"/>
      </w:pPr>
      <w:r>
        <w:lastRenderedPageBreak/>
        <w:t>Cấu hình Wifi</w:t>
      </w:r>
    </w:p>
    <w:p w14:paraId="0771CCDB" w14:textId="77777777" w:rsidR="00E65E85" w:rsidRPr="00236FAE" w:rsidRDefault="00E65E85" w:rsidP="00E65E85">
      <w:pPr>
        <w:pStyle w:val="ListParagraph"/>
        <w:numPr>
          <w:ilvl w:val="0"/>
          <w:numId w:val="3"/>
        </w:numPr>
        <w:spacing w:line="264" w:lineRule="auto"/>
      </w:pPr>
      <w:r w:rsidRPr="00236FAE">
        <w:rPr>
          <w:lang w:val="vi-VN"/>
        </w:rPr>
        <w:t xml:space="preserve">Chức năng này cho phép người sử dụng có thể </w:t>
      </w:r>
      <w:r w:rsidRPr="00236FAE">
        <w:t>xóa thông tin về vai trò trên hệ thống.</w:t>
      </w:r>
    </w:p>
    <w:p w14:paraId="33CCA768" w14:textId="77777777" w:rsidR="00E65E85" w:rsidRPr="00236FAE" w:rsidRDefault="00E65E85" w:rsidP="00E65E85">
      <w:pPr>
        <w:spacing w:line="264" w:lineRule="auto"/>
        <w:jc w:val="center"/>
      </w:pPr>
      <w:r w:rsidRPr="00236FAE">
        <w:object w:dxaOrig="9976" w:dyaOrig="14865" w14:anchorId="1D065403">
          <v:shape id="_x0000_i1087" type="#_x0000_t75" style="width:396.75pt;height:590.25pt" o:ole="">
            <v:imagedata r:id="rId37" o:title=""/>
          </v:shape>
          <o:OLEObject Type="Embed" ProgID="Visio.Drawing.15" ShapeID="_x0000_i1087" DrawAspect="Content" ObjectID="_1719067644" r:id="rId38"/>
        </w:object>
      </w:r>
    </w:p>
    <w:p w14:paraId="4D3EFCF3" w14:textId="77777777" w:rsidR="00E65E85" w:rsidRPr="00236FAE" w:rsidRDefault="00E65E85" w:rsidP="00E65E85">
      <w:pPr>
        <w:spacing w:line="264" w:lineRule="auto"/>
        <w:jc w:val="center"/>
        <w:rPr>
          <w:i/>
          <w:iCs/>
        </w:rPr>
      </w:pPr>
      <w:r w:rsidRPr="00236FAE">
        <w:rPr>
          <w:i/>
          <w:iCs/>
        </w:rPr>
        <w:lastRenderedPageBreak/>
        <w:t>Sơ đồ quy trình nghiệp vụ xóa vai trò</w:t>
      </w:r>
    </w:p>
    <w:p w14:paraId="047ACAA7" w14:textId="77777777" w:rsidR="00E65E85" w:rsidRPr="00236FAE" w:rsidRDefault="00E65E85" w:rsidP="00E65E85">
      <w:pPr>
        <w:spacing w:line="264" w:lineRule="auto"/>
      </w:pPr>
      <w:r w:rsidRPr="00236FAE">
        <w:t>Giải thích quy trình:</w:t>
      </w:r>
    </w:p>
    <w:p w14:paraId="75BD0A02" w14:textId="77777777" w:rsidR="00E65E85" w:rsidRPr="00236FAE" w:rsidRDefault="00E65E85" w:rsidP="00E65E85">
      <w:pPr>
        <w:pStyle w:val="ListParagraph"/>
        <w:numPr>
          <w:ilvl w:val="0"/>
          <w:numId w:val="83"/>
        </w:numPr>
        <w:spacing w:line="264" w:lineRule="auto"/>
      </w:pPr>
      <w:r w:rsidRPr="00236FAE">
        <w:rPr>
          <w:rFonts w:cs="Tahoma"/>
        </w:rPr>
        <w:t xml:space="preserve">NSD vào trang quản lý danh sách vai trò. </w:t>
      </w:r>
    </w:p>
    <w:p w14:paraId="7035E868" w14:textId="77777777" w:rsidR="00E65E85" w:rsidRPr="00236FAE" w:rsidRDefault="00E65E85" w:rsidP="00E65E85">
      <w:pPr>
        <w:pStyle w:val="ListParagraph"/>
        <w:spacing w:line="264" w:lineRule="auto"/>
      </w:pPr>
    </w:p>
    <w:p w14:paraId="5F21DD62" w14:textId="77777777" w:rsidR="00E65E85" w:rsidRPr="00236FAE" w:rsidRDefault="00E65E85" w:rsidP="00E65E85">
      <w:pPr>
        <w:pStyle w:val="ListParagraph"/>
        <w:numPr>
          <w:ilvl w:val="0"/>
          <w:numId w:val="83"/>
        </w:numPr>
        <w:spacing w:line="264" w:lineRule="auto"/>
      </w:pPr>
      <w:r w:rsidRPr="00236FAE">
        <w:rPr>
          <w:rFonts w:cs="Tahoma"/>
        </w:rPr>
        <w:t xml:space="preserve">NSD thực hiện chọn vai trò cần xóa từ danh sách &amp; chọn xóa vai trò. </w:t>
      </w:r>
    </w:p>
    <w:p w14:paraId="3136DF54" w14:textId="77777777" w:rsidR="00E65E85" w:rsidRPr="00236FAE" w:rsidRDefault="00E65E85" w:rsidP="00E65E85">
      <w:pPr>
        <w:pStyle w:val="ListParagraph"/>
        <w:spacing w:line="264" w:lineRule="auto"/>
      </w:pPr>
    </w:p>
    <w:p w14:paraId="2122747B" w14:textId="77777777" w:rsidR="00E65E85" w:rsidRPr="00236FAE" w:rsidRDefault="00E65E85" w:rsidP="00E65E85">
      <w:pPr>
        <w:pStyle w:val="ListParagraph"/>
        <w:numPr>
          <w:ilvl w:val="0"/>
          <w:numId w:val="83"/>
        </w:numPr>
        <w:spacing w:line="264" w:lineRule="auto"/>
      </w:pPr>
      <w:r w:rsidRPr="00236FAE">
        <w:t>Hệ thống yêu cầu người dùng xác nhận xóa.</w:t>
      </w:r>
    </w:p>
    <w:p w14:paraId="41DB59CA" w14:textId="77777777" w:rsidR="00E65E85" w:rsidRPr="00236FAE" w:rsidRDefault="00E65E85" w:rsidP="00E65E85">
      <w:pPr>
        <w:pStyle w:val="ListParagraph"/>
        <w:spacing w:line="264" w:lineRule="auto"/>
      </w:pPr>
    </w:p>
    <w:p w14:paraId="171082B0" w14:textId="77777777" w:rsidR="00E65E85" w:rsidRPr="00236FAE" w:rsidRDefault="00E65E85" w:rsidP="00E65E85">
      <w:pPr>
        <w:pStyle w:val="ListParagraph"/>
        <w:numPr>
          <w:ilvl w:val="0"/>
          <w:numId w:val="83"/>
        </w:numPr>
        <w:spacing w:line="264" w:lineRule="auto"/>
      </w:pPr>
      <w:r w:rsidRPr="00236FAE">
        <w:t>Nếu NSD hủy, hệ thống giữ nguyên không xóa.</w:t>
      </w:r>
    </w:p>
    <w:p w14:paraId="6F72476B" w14:textId="77777777" w:rsidR="00E65E85" w:rsidRPr="00236FAE" w:rsidRDefault="00E65E85" w:rsidP="00E65E85">
      <w:pPr>
        <w:pStyle w:val="ListParagraph"/>
        <w:spacing w:line="264" w:lineRule="auto"/>
      </w:pPr>
    </w:p>
    <w:p w14:paraId="0E2AB787" w14:textId="77777777" w:rsidR="00E65E85" w:rsidRPr="00236FAE" w:rsidRDefault="00E65E85" w:rsidP="00E65E85">
      <w:pPr>
        <w:pStyle w:val="ListParagraph"/>
        <w:numPr>
          <w:ilvl w:val="0"/>
          <w:numId w:val="83"/>
        </w:numPr>
        <w:spacing w:line="264" w:lineRule="auto"/>
      </w:pPr>
      <w:r w:rsidRPr="00236FAE">
        <w:t>Nếu NSD đồng ý, hệ thống sẽ kiểm tra ràng buộc dữ liệu.</w:t>
      </w:r>
    </w:p>
    <w:p w14:paraId="17CF8000" w14:textId="77777777" w:rsidR="00E65E85" w:rsidRPr="00236FAE" w:rsidRDefault="00E65E85" w:rsidP="00E65E85">
      <w:pPr>
        <w:pStyle w:val="ListParagraph"/>
        <w:spacing w:line="264" w:lineRule="auto"/>
      </w:pPr>
    </w:p>
    <w:p w14:paraId="0E6E3E32" w14:textId="77777777" w:rsidR="00E65E85" w:rsidRPr="00236FAE" w:rsidRDefault="00E65E85" w:rsidP="00E65E85">
      <w:pPr>
        <w:pStyle w:val="ListParagraph"/>
        <w:numPr>
          <w:ilvl w:val="0"/>
          <w:numId w:val="83"/>
        </w:numPr>
        <w:spacing w:line="264" w:lineRule="auto"/>
      </w:pPr>
      <w:r w:rsidRPr="00236FAE">
        <w:t>Nếu dữ liệu tồn tại ràng buộc không hợp lệ, hệ thống sẽ đưa ra thông báo lỗi.</w:t>
      </w:r>
    </w:p>
    <w:p w14:paraId="3654AE80" w14:textId="77777777" w:rsidR="00E65E85" w:rsidRPr="00236FAE" w:rsidRDefault="00E65E85" w:rsidP="00E65E85">
      <w:pPr>
        <w:pStyle w:val="ListParagraph"/>
        <w:spacing w:line="264" w:lineRule="auto"/>
      </w:pPr>
    </w:p>
    <w:p w14:paraId="69B73007" w14:textId="77777777" w:rsidR="00E65E85" w:rsidRPr="00236FAE" w:rsidRDefault="00E65E85" w:rsidP="00E65E85">
      <w:pPr>
        <w:pStyle w:val="ListParagraph"/>
        <w:numPr>
          <w:ilvl w:val="0"/>
          <w:numId w:val="83"/>
        </w:numPr>
        <w:spacing w:line="264" w:lineRule="auto"/>
      </w:pPr>
      <w:r w:rsidRPr="00236FAE">
        <w:t>Nếu dữ liệu hợp lệ, hệ thống sẽ tiến hành chuyển trạng thái vai trò về INACTIVE và trả về thông báo thành công.</w:t>
      </w:r>
    </w:p>
    <w:p w14:paraId="33BA59FB" w14:textId="77777777" w:rsidR="00E65E85" w:rsidRPr="00236FAE" w:rsidRDefault="00E65E85" w:rsidP="00E65E85">
      <w:pPr>
        <w:pStyle w:val="ListParagraph"/>
        <w:spacing w:line="264" w:lineRule="auto"/>
      </w:pPr>
    </w:p>
    <w:p w14:paraId="0F1AB912" w14:textId="77777777" w:rsidR="00E65E85" w:rsidRPr="00236FAE" w:rsidRDefault="00E65E85" w:rsidP="00E65E85">
      <w:pPr>
        <w:pStyle w:val="ListParagraph"/>
        <w:numPr>
          <w:ilvl w:val="0"/>
          <w:numId w:val="83"/>
        </w:numPr>
        <w:spacing w:line="264" w:lineRule="auto"/>
        <w:ind w:hanging="436"/>
      </w:pPr>
      <w:r w:rsidRPr="00236FAE">
        <w:t xml:space="preserve"> Hệ thống thực hiện ghi log hoạt động.</w:t>
      </w:r>
    </w:p>
    <w:p w14:paraId="0F3A9493" w14:textId="77777777" w:rsidR="00E65E85" w:rsidRPr="00236FAE" w:rsidRDefault="00E65E85" w:rsidP="00E65E85">
      <w:pPr>
        <w:pStyle w:val="ListParagraph"/>
        <w:spacing w:line="264" w:lineRule="auto"/>
      </w:pPr>
    </w:p>
    <w:p w14:paraId="5562853F" w14:textId="77777777" w:rsidR="00E65E85" w:rsidRPr="00236FAE" w:rsidRDefault="00E65E85" w:rsidP="00E65E85">
      <w:pPr>
        <w:pStyle w:val="ListParagraph"/>
        <w:numPr>
          <w:ilvl w:val="0"/>
          <w:numId w:val="83"/>
        </w:numPr>
        <w:spacing w:line="264" w:lineRule="auto"/>
        <w:ind w:hanging="436"/>
      </w:pPr>
      <w:r w:rsidRPr="00236FAE">
        <w:t xml:space="preserve"> Kết thúc nghiệp vụ.</w:t>
      </w:r>
    </w:p>
    <w:p w14:paraId="3F9EA46B" w14:textId="77777777" w:rsidR="00E65E85" w:rsidRPr="00236FAE" w:rsidRDefault="00E65E85" w:rsidP="00E65E85">
      <w:pPr>
        <w:spacing w:line="264" w:lineRule="auto"/>
      </w:pPr>
    </w:p>
    <w:p w14:paraId="4416713E" w14:textId="77777777" w:rsidR="00E65E85" w:rsidRDefault="00E65E85" w:rsidP="00E65E85">
      <w:pPr>
        <w:overflowPunct/>
        <w:autoSpaceDE/>
        <w:autoSpaceDN/>
        <w:adjustRightInd/>
        <w:spacing w:after="0" w:line="264" w:lineRule="auto"/>
        <w:jc w:val="left"/>
        <w:textAlignment w:val="auto"/>
        <w:rPr>
          <w:b/>
          <w:szCs w:val="22"/>
        </w:rPr>
      </w:pPr>
      <w:r>
        <w:br w:type="page"/>
      </w:r>
    </w:p>
    <w:p w14:paraId="194BDC86" w14:textId="77777777" w:rsidR="00E65E85" w:rsidRPr="00236FAE" w:rsidRDefault="00E65E85" w:rsidP="00E65E85">
      <w:pPr>
        <w:pStyle w:val="Heading4"/>
        <w:spacing w:line="264" w:lineRule="auto"/>
      </w:pPr>
      <w:r>
        <w:lastRenderedPageBreak/>
        <w:t>Cấu hình Mesh</w:t>
      </w:r>
    </w:p>
    <w:p w14:paraId="0E57B7C1" w14:textId="77777777" w:rsidR="00E65E85" w:rsidRPr="00236FAE" w:rsidRDefault="00E65E85" w:rsidP="00E65E85">
      <w:pPr>
        <w:pStyle w:val="ListParagraph"/>
        <w:numPr>
          <w:ilvl w:val="0"/>
          <w:numId w:val="3"/>
        </w:numPr>
        <w:spacing w:line="264" w:lineRule="auto"/>
      </w:pPr>
      <w:r w:rsidRPr="00236FAE">
        <w:rPr>
          <w:lang w:val="vi-VN"/>
        </w:rPr>
        <w:t xml:space="preserve">Chức năng này cho phép người sử dụng có thể </w:t>
      </w:r>
      <w:r w:rsidRPr="00236FAE">
        <w:t>xóa thông tin về vai trò trên hệ thống.</w:t>
      </w:r>
    </w:p>
    <w:p w14:paraId="56312DFF" w14:textId="77777777" w:rsidR="00E65E85" w:rsidRPr="00236FAE" w:rsidRDefault="00E65E85" w:rsidP="00E65E85">
      <w:pPr>
        <w:spacing w:line="264" w:lineRule="auto"/>
        <w:jc w:val="center"/>
      </w:pPr>
      <w:r w:rsidRPr="00236FAE">
        <w:object w:dxaOrig="9976" w:dyaOrig="14865" w14:anchorId="0D448917">
          <v:shape id="_x0000_i1088" type="#_x0000_t75" style="width:396.75pt;height:590.25pt" o:ole="">
            <v:imagedata r:id="rId37" o:title=""/>
          </v:shape>
          <o:OLEObject Type="Embed" ProgID="Visio.Drawing.15" ShapeID="_x0000_i1088" DrawAspect="Content" ObjectID="_1719067645" r:id="rId39"/>
        </w:object>
      </w:r>
    </w:p>
    <w:p w14:paraId="37BE6308" w14:textId="77777777" w:rsidR="00E65E85" w:rsidRPr="00236FAE" w:rsidRDefault="00E65E85" w:rsidP="00E65E85">
      <w:pPr>
        <w:spacing w:line="264" w:lineRule="auto"/>
        <w:jc w:val="center"/>
        <w:rPr>
          <w:i/>
          <w:iCs/>
        </w:rPr>
      </w:pPr>
      <w:r w:rsidRPr="00236FAE">
        <w:rPr>
          <w:i/>
          <w:iCs/>
        </w:rPr>
        <w:lastRenderedPageBreak/>
        <w:t>Sơ đồ quy trình nghiệp vụ xóa vai trò</w:t>
      </w:r>
    </w:p>
    <w:p w14:paraId="1DEA0A1E" w14:textId="77777777" w:rsidR="00E65E85" w:rsidRPr="00236FAE" w:rsidRDefault="00E65E85" w:rsidP="00E65E85">
      <w:pPr>
        <w:spacing w:line="264" w:lineRule="auto"/>
      </w:pPr>
      <w:r w:rsidRPr="00236FAE">
        <w:t>Giải thích quy trình:</w:t>
      </w:r>
    </w:p>
    <w:p w14:paraId="3692DD11" w14:textId="77777777" w:rsidR="00E65E85" w:rsidRPr="00236FAE" w:rsidRDefault="00E65E85" w:rsidP="00E65E85">
      <w:pPr>
        <w:pStyle w:val="ListParagraph"/>
        <w:numPr>
          <w:ilvl w:val="0"/>
          <w:numId w:val="83"/>
        </w:numPr>
        <w:spacing w:line="264" w:lineRule="auto"/>
      </w:pPr>
      <w:r w:rsidRPr="00236FAE">
        <w:rPr>
          <w:rFonts w:cs="Tahoma"/>
        </w:rPr>
        <w:t xml:space="preserve">NSD vào trang quản lý danh sách vai trò. </w:t>
      </w:r>
    </w:p>
    <w:p w14:paraId="3B37A98C" w14:textId="77777777" w:rsidR="00E65E85" w:rsidRPr="00236FAE" w:rsidRDefault="00E65E85" w:rsidP="00E65E85">
      <w:pPr>
        <w:pStyle w:val="ListParagraph"/>
        <w:spacing w:line="264" w:lineRule="auto"/>
      </w:pPr>
    </w:p>
    <w:p w14:paraId="61702790" w14:textId="77777777" w:rsidR="00E65E85" w:rsidRPr="00236FAE" w:rsidRDefault="00E65E85" w:rsidP="00E65E85">
      <w:pPr>
        <w:pStyle w:val="ListParagraph"/>
        <w:numPr>
          <w:ilvl w:val="0"/>
          <w:numId w:val="83"/>
        </w:numPr>
        <w:spacing w:line="264" w:lineRule="auto"/>
      </w:pPr>
      <w:r w:rsidRPr="00236FAE">
        <w:rPr>
          <w:rFonts w:cs="Tahoma"/>
        </w:rPr>
        <w:t xml:space="preserve">NSD thực hiện chọn vai trò cần xóa từ danh sách &amp; chọn xóa vai trò. </w:t>
      </w:r>
    </w:p>
    <w:p w14:paraId="26AAB8FF" w14:textId="77777777" w:rsidR="00E65E85" w:rsidRPr="00236FAE" w:rsidRDefault="00E65E85" w:rsidP="00E65E85">
      <w:pPr>
        <w:pStyle w:val="ListParagraph"/>
        <w:spacing w:line="264" w:lineRule="auto"/>
      </w:pPr>
    </w:p>
    <w:p w14:paraId="7E87E7DF" w14:textId="77777777" w:rsidR="00E65E85" w:rsidRPr="00236FAE" w:rsidRDefault="00E65E85" w:rsidP="00E65E85">
      <w:pPr>
        <w:pStyle w:val="ListParagraph"/>
        <w:numPr>
          <w:ilvl w:val="0"/>
          <w:numId w:val="83"/>
        </w:numPr>
        <w:spacing w:line="264" w:lineRule="auto"/>
      </w:pPr>
      <w:r w:rsidRPr="00236FAE">
        <w:t>Hệ thống yêu cầu người dùng xác nhận xóa.</w:t>
      </w:r>
    </w:p>
    <w:p w14:paraId="3ED76307" w14:textId="77777777" w:rsidR="00E65E85" w:rsidRPr="00236FAE" w:rsidRDefault="00E65E85" w:rsidP="00E65E85">
      <w:pPr>
        <w:pStyle w:val="ListParagraph"/>
        <w:spacing w:line="264" w:lineRule="auto"/>
      </w:pPr>
    </w:p>
    <w:p w14:paraId="67FED7AF" w14:textId="77777777" w:rsidR="00E65E85" w:rsidRPr="00236FAE" w:rsidRDefault="00E65E85" w:rsidP="00E65E85">
      <w:pPr>
        <w:pStyle w:val="ListParagraph"/>
        <w:numPr>
          <w:ilvl w:val="0"/>
          <w:numId w:val="83"/>
        </w:numPr>
        <w:spacing w:line="264" w:lineRule="auto"/>
      </w:pPr>
      <w:r w:rsidRPr="00236FAE">
        <w:t>Nếu NSD hủy, hệ thống giữ nguyên không xóa.</w:t>
      </w:r>
    </w:p>
    <w:p w14:paraId="36A5541A" w14:textId="77777777" w:rsidR="00E65E85" w:rsidRPr="00236FAE" w:rsidRDefault="00E65E85" w:rsidP="00E65E85">
      <w:pPr>
        <w:pStyle w:val="ListParagraph"/>
        <w:spacing w:line="264" w:lineRule="auto"/>
      </w:pPr>
    </w:p>
    <w:p w14:paraId="7F984920" w14:textId="77777777" w:rsidR="00E65E85" w:rsidRPr="00236FAE" w:rsidRDefault="00E65E85" w:rsidP="00E65E85">
      <w:pPr>
        <w:pStyle w:val="ListParagraph"/>
        <w:numPr>
          <w:ilvl w:val="0"/>
          <w:numId w:val="83"/>
        </w:numPr>
        <w:spacing w:line="264" w:lineRule="auto"/>
      </w:pPr>
      <w:r w:rsidRPr="00236FAE">
        <w:t>Nếu NSD đồng ý, hệ thống sẽ kiểm tra ràng buộc dữ liệu.</w:t>
      </w:r>
    </w:p>
    <w:p w14:paraId="103A4F1B" w14:textId="77777777" w:rsidR="00E65E85" w:rsidRPr="00236FAE" w:rsidRDefault="00E65E85" w:rsidP="00E65E85">
      <w:pPr>
        <w:pStyle w:val="ListParagraph"/>
        <w:spacing w:line="264" w:lineRule="auto"/>
      </w:pPr>
    </w:p>
    <w:p w14:paraId="27F989AA" w14:textId="77777777" w:rsidR="00E65E85" w:rsidRPr="00236FAE" w:rsidRDefault="00E65E85" w:rsidP="00E65E85">
      <w:pPr>
        <w:pStyle w:val="ListParagraph"/>
        <w:numPr>
          <w:ilvl w:val="0"/>
          <w:numId w:val="83"/>
        </w:numPr>
        <w:spacing w:line="264" w:lineRule="auto"/>
      </w:pPr>
      <w:r w:rsidRPr="00236FAE">
        <w:t>Nếu dữ liệu tồn tại ràng buộc không hợp lệ, hệ thống sẽ đưa ra thông báo lỗi.</w:t>
      </w:r>
    </w:p>
    <w:p w14:paraId="2B2303D8" w14:textId="77777777" w:rsidR="00E65E85" w:rsidRPr="00236FAE" w:rsidRDefault="00E65E85" w:rsidP="00E65E85">
      <w:pPr>
        <w:pStyle w:val="ListParagraph"/>
        <w:spacing w:line="264" w:lineRule="auto"/>
      </w:pPr>
    </w:p>
    <w:p w14:paraId="79573B13" w14:textId="77777777" w:rsidR="00E65E85" w:rsidRPr="00236FAE" w:rsidRDefault="00E65E85" w:rsidP="00E65E85">
      <w:pPr>
        <w:pStyle w:val="ListParagraph"/>
        <w:numPr>
          <w:ilvl w:val="0"/>
          <w:numId w:val="83"/>
        </w:numPr>
        <w:spacing w:line="264" w:lineRule="auto"/>
      </w:pPr>
      <w:r w:rsidRPr="00236FAE">
        <w:t>Nếu dữ liệu hợp lệ, hệ thống sẽ tiến hành chuyển trạng thái vai trò về INACTIVE và trả về thông báo thành công.</w:t>
      </w:r>
    </w:p>
    <w:p w14:paraId="22823E4B" w14:textId="77777777" w:rsidR="00E65E85" w:rsidRPr="00236FAE" w:rsidRDefault="00E65E85" w:rsidP="00E65E85">
      <w:pPr>
        <w:pStyle w:val="ListParagraph"/>
        <w:spacing w:line="264" w:lineRule="auto"/>
      </w:pPr>
    </w:p>
    <w:p w14:paraId="799C766B" w14:textId="77777777" w:rsidR="00E65E85" w:rsidRPr="00236FAE" w:rsidRDefault="00E65E85" w:rsidP="00E65E85">
      <w:pPr>
        <w:pStyle w:val="ListParagraph"/>
        <w:numPr>
          <w:ilvl w:val="0"/>
          <w:numId w:val="83"/>
        </w:numPr>
        <w:spacing w:line="264" w:lineRule="auto"/>
        <w:ind w:hanging="436"/>
      </w:pPr>
      <w:r w:rsidRPr="00236FAE">
        <w:t xml:space="preserve"> Hệ thống thực hiện ghi log hoạt động.</w:t>
      </w:r>
    </w:p>
    <w:p w14:paraId="0277E966" w14:textId="77777777" w:rsidR="00E65E85" w:rsidRPr="00236FAE" w:rsidRDefault="00E65E85" w:rsidP="00E65E85">
      <w:pPr>
        <w:pStyle w:val="ListParagraph"/>
        <w:spacing w:line="264" w:lineRule="auto"/>
      </w:pPr>
    </w:p>
    <w:p w14:paraId="4D41B1B7" w14:textId="77777777" w:rsidR="00E65E85" w:rsidRPr="00236FAE" w:rsidRDefault="00E65E85" w:rsidP="00E65E85">
      <w:pPr>
        <w:pStyle w:val="ListParagraph"/>
        <w:numPr>
          <w:ilvl w:val="0"/>
          <w:numId w:val="83"/>
        </w:numPr>
        <w:spacing w:line="264" w:lineRule="auto"/>
        <w:ind w:hanging="436"/>
      </w:pPr>
      <w:r w:rsidRPr="00236FAE">
        <w:t xml:space="preserve"> Kết thúc nghiệp vụ.</w:t>
      </w:r>
    </w:p>
    <w:p w14:paraId="6C4B9425" w14:textId="77777777" w:rsidR="00E65E85" w:rsidRPr="00236FAE" w:rsidRDefault="00E65E85" w:rsidP="00E65E85">
      <w:pPr>
        <w:spacing w:line="264" w:lineRule="auto"/>
      </w:pPr>
    </w:p>
    <w:p w14:paraId="2A7F380B" w14:textId="77777777" w:rsidR="00E65E85" w:rsidRDefault="00E65E85" w:rsidP="00E65E85">
      <w:pPr>
        <w:overflowPunct/>
        <w:autoSpaceDE/>
        <w:autoSpaceDN/>
        <w:adjustRightInd/>
        <w:spacing w:after="0" w:line="264" w:lineRule="auto"/>
        <w:jc w:val="left"/>
        <w:textAlignment w:val="auto"/>
        <w:rPr>
          <w:b/>
          <w:szCs w:val="22"/>
        </w:rPr>
      </w:pPr>
      <w:r>
        <w:br w:type="page"/>
      </w:r>
    </w:p>
    <w:p w14:paraId="3DB8C91D" w14:textId="2E038CFB" w:rsidR="00557B1A" w:rsidRPr="00236FAE" w:rsidRDefault="00E65E85" w:rsidP="00210B50">
      <w:pPr>
        <w:pStyle w:val="Heading4"/>
        <w:spacing w:line="264" w:lineRule="auto"/>
      </w:pPr>
      <w:r>
        <w:lastRenderedPageBreak/>
        <w:t>Cấu hình mạng cho dịch vụ IP camera</w:t>
      </w:r>
    </w:p>
    <w:p w14:paraId="76BDE4E7" w14:textId="3E811239" w:rsidR="00557B1A" w:rsidRPr="00236FAE" w:rsidRDefault="00557B1A" w:rsidP="00210B50">
      <w:pPr>
        <w:pStyle w:val="ListParagraph"/>
        <w:numPr>
          <w:ilvl w:val="0"/>
          <w:numId w:val="3"/>
        </w:numPr>
        <w:spacing w:line="264" w:lineRule="auto"/>
      </w:pPr>
      <w:r w:rsidRPr="00236FAE">
        <w:rPr>
          <w:lang w:val="vi-VN"/>
        </w:rPr>
        <w:t xml:space="preserve">Chức năng này cho phép người sử dụng có thể </w:t>
      </w:r>
      <w:r w:rsidRPr="00236FAE">
        <w:t>xóa thông tin về vai trò trên hệ thống.</w:t>
      </w:r>
    </w:p>
    <w:p w14:paraId="6E037C3C" w14:textId="2CDFA9DB" w:rsidR="00557B1A" w:rsidRPr="00236FAE" w:rsidRDefault="003D3067" w:rsidP="00210B50">
      <w:pPr>
        <w:spacing w:line="264" w:lineRule="auto"/>
        <w:jc w:val="center"/>
      </w:pPr>
      <w:r w:rsidRPr="00236FAE">
        <w:object w:dxaOrig="9976" w:dyaOrig="14865" w14:anchorId="015F20E2">
          <v:shape id="_x0000_i1040" type="#_x0000_t75" style="width:396.75pt;height:590.25pt" o:ole="">
            <v:imagedata r:id="rId37" o:title=""/>
          </v:shape>
          <o:OLEObject Type="Embed" ProgID="Visio.Drawing.15" ShapeID="_x0000_i1040" DrawAspect="Content" ObjectID="_1719067646" r:id="rId40"/>
        </w:object>
      </w:r>
    </w:p>
    <w:p w14:paraId="16C1EFA1" w14:textId="051CC38B" w:rsidR="00557B1A" w:rsidRPr="00236FAE" w:rsidRDefault="00557B1A" w:rsidP="00210B50">
      <w:pPr>
        <w:spacing w:line="264" w:lineRule="auto"/>
        <w:jc w:val="center"/>
        <w:rPr>
          <w:i/>
          <w:iCs/>
        </w:rPr>
      </w:pPr>
      <w:r w:rsidRPr="00236FAE">
        <w:rPr>
          <w:i/>
          <w:iCs/>
        </w:rPr>
        <w:lastRenderedPageBreak/>
        <w:t>Sơ đồ quy trình nghiệp vụ xóa vai trò</w:t>
      </w:r>
    </w:p>
    <w:p w14:paraId="2912A145" w14:textId="77777777" w:rsidR="00557B1A" w:rsidRPr="00236FAE" w:rsidRDefault="00557B1A" w:rsidP="00210B50">
      <w:pPr>
        <w:spacing w:line="264" w:lineRule="auto"/>
      </w:pPr>
      <w:r w:rsidRPr="00236FAE">
        <w:t>Giải thích quy trình:</w:t>
      </w:r>
    </w:p>
    <w:p w14:paraId="68E82F2F" w14:textId="66259E54" w:rsidR="00CB2700" w:rsidRPr="00236FAE" w:rsidRDefault="00CB2700" w:rsidP="00210B50">
      <w:pPr>
        <w:pStyle w:val="ListParagraph"/>
        <w:numPr>
          <w:ilvl w:val="0"/>
          <w:numId w:val="83"/>
        </w:numPr>
        <w:spacing w:line="264" w:lineRule="auto"/>
      </w:pPr>
      <w:r w:rsidRPr="00236FAE">
        <w:rPr>
          <w:rFonts w:cs="Tahoma"/>
        </w:rPr>
        <w:t xml:space="preserve">NSD vào trang quản lý danh sách </w:t>
      </w:r>
      <w:r w:rsidR="006A1820" w:rsidRPr="00236FAE">
        <w:rPr>
          <w:rFonts w:cs="Tahoma"/>
        </w:rPr>
        <w:t>vai trò</w:t>
      </w:r>
      <w:r w:rsidRPr="00236FAE">
        <w:rPr>
          <w:rFonts w:cs="Tahoma"/>
        </w:rPr>
        <w:t xml:space="preserve">. </w:t>
      </w:r>
    </w:p>
    <w:p w14:paraId="2E67009B" w14:textId="77777777" w:rsidR="00CB2700" w:rsidRPr="00236FAE" w:rsidRDefault="00CB2700" w:rsidP="00210B50">
      <w:pPr>
        <w:pStyle w:val="ListParagraph"/>
        <w:spacing w:line="264" w:lineRule="auto"/>
      </w:pPr>
    </w:p>
    <w:p w14:paraId="408F0EAE" w14:textId="0F119543" w:rsidR="00CB2700" w:rsidRPr="00236FAE" w:rsidRDefault="00CB2700" w:rsidP="00210B50">
      <w:pPr>
        <w:pStyle w:val="ListParagraph"/>
        <w:numPr>
          <w:ilvl w:val="0"/>
          <w:numId w:val="83"/>
        </w:numPr>
        <w:spacing w:line="264" w:lineRule="auto"/>
      </w:pPr>
      <w:r w:rsidRPr="00236FAE">
        <w:rPr>
          <w:rFonts w:cs="Tahoma"/>
        </w:rPr>
        <w:t xml:space="preserve">NSD thực hiện chọn </w:t>
      </w:r>
      <w:r w:rsidR="006A1820" w:rsidRPr="00236FAE">
        <w:rPr>
          <w:rFonts w:cs="Tahoma"/>
        </w:rPr>
        <w:t>vai trò</w:t>
      </w:r>
      <w:r w:rsidRPr="00236FAE">
        <w:rPr>
          <w:rFonts w:cs="Tahoma"/>
        </w:rPr>
        <w:t xml:space="preserve"> cần xóa từ danh sách &amp; chọn xóa </w:t>
      </w:r>
      <w:r w:rsidR="006A1820" w:rsidRPr="00236FAE">
        <w:rPr>
          <w:rFonts w:cs="Tahoma"/>
        </w:rPr>
        <w:t>vai trò</w:t>
      </w:r>
      <w:r w:rsidRPr="00236FAE">
        <w:rPr>
          <w:rFonts w:cs="Tahoma"/>
        </w:rPr>
        <w:t xml:space="preserve">. </w:t>
      </w:r>
    </w:p>
    <w:p w14:paraId="4B32F0EB" w14:textId="77777777" w:rsidR="00CB2700" w:rsidRPr="00236FAE" w:rsidRDefault="00CB2700" w:rsidP="00210B50">
      <w:pPr>
        <w:pStyle w:val="ListParagraph"/>
        <w:spacing w:line="264" w:lineRule="auto"/>
      </w:pPr>
    </w:p>
    <w:p w14:paraId="7C513AB0" w14:textId="77777777" w:rsidR="00CB2700" w:rsidRPr="00236FAE" w:rsidRDefault="00CB2700" w:rsidP="00210B50">
      <w:pPr>
        <w:pStyle w:val="ListParagraph"/>
        <w:numPr>
          <w:ilvl w:val="0"/>
          <w:numId w:val="83"/>
        </w:numPr>
        <w:spacing w:line="264" w:lineRule="auto"/>
      </w:pPr>
      <w:r w:rsidRPr="00236FAE">
        <w:t>Hệ thống yêu cầu người dùng xác nhận xóa.</w:t>
      </w:r>
    </w:p>
    <w:p w14:paraId="5345718A" w14:textId="77777777" w:rsidR="00CB2700" w:rsidRPr="00236FAE" w:rsidRDefault="00CB2700" w:rsidP="00210B50">
      <w:pPr>
        <w:pStyle w:val="ListParagraph"/>
        <w:spacing w:line="264" w:lineRule="auto"/>
      </w:pPr>
    </w:p>
    <w:p w14:paraId="2A21A1DC" w14:textId="77777777" w:rsidR="00CB2700" w:rsidRPr="00236FAE" w:rsidRDefault="00CB2700" w:rsidP="00210B50">
      <w:pPr>
        <w:pStyle w:val="ListParagraph"/>
        <w:numPr>
          <w:ilvl w:val="0"/>
          <w:numId w:val="83"/>
        </w:numPr>
        <w:spacing w:line="264" w:lineRule="auto"/>
      </w:pPr>
      <w:r w:rsidRPr="00236FAE">
        <w:t>Nếu NSD hủy, hệ thống giữ nguyên không xóa.</w:t>
      </w:r>
    </w:p>
    <w:p w14:paraId="674B4FE2" w14:textId="77777777" w:rsidR="00CB2700" w:rsidRPr="00236FAE" w:rsidRDefault="00CB2700" w:rsidP="00210B50">
      <w:pPr>
        <w:pStyle w:val="ListParagraph"/>
        <w:spacing w:line="264" w:lineRule="auto"/>
      </w:pPr>
    </w:p>
    <w:p w14:paraId="54514B81" w14:textId="6433ED7B" w:rsidR="00CB2700" w:rsidRPr="00236FAE" w:rsidRDefault="00CB2700" w:rsidP="00210B50">
      <w:pPr>
        <w:pStyle w:val="ListParagraph"/>
        <w:numPr>
          <w:ilvl w:val="0"/>
          <w:numId w:val="83"/>
        </w:numPr>
        <w:spacing w:line="264" w:lineRule="auto"/>
      </w:pPr>
      <w:r w:rsidRPr="00236FAE">
        <w:t>Nếu NSD đồng ý, hệ thống sẽ kiểm tra ràng buộc dữ liệu.</w:t>
      </w:r>
    </w:p>
    <w:p w14:paraId="356DBDE2" w14:textId="77777777" w:rsidR="00CB2700" w:rsidRPr="00236FAE" w:rsidRDefault="00CB2700" w:rsidP="00210B50">
      <w:pPr>
        <w:pStyle w:val="ListParagraph"/>
        <w:spacing w:line="264" w:lineRule="auto"/>
      </w:pPr>
    </w:p>
    <w:p w14:paraId="6A115A75" w14:textId="2A0744FF" w:rsidR="00CB2700" w:rsidRPr="00236FAE" w:rsidRDefault="00CB2700" w:rsidP="00210B50">
      <w:pPr>
        <w:pStyle w:val="ListParagraph"/>
        <w:numPr>
          <w:ilvl w:val="0"/>
          <w:numId w:val="83"/>
        </w:numPr>
        <w:spacing w:line="264" w:lineRule="auto"/>
      </w:pPr>
      <w:r w:rsidRPr="00236FAE">
        <w:t>Nếu dữ liệu tồn tại ràng buộc không hợp lệ, hệ thống sẽ đưa ra thông báo lỗi.</w:t>
      </w:r>
    </w:p>
    <w:p w14:paraId="73EEC586" w14:textId="77777777" w:rsidR="00CB2700" w:rsidRPr="00236FAE" w:rsidRDefault="00CB2700" w:rsidP="00210B50">
      <w:pPr>
        <w:pStyle w:val="ListParagraph"/>
        <w:spacing w:line="264" w:lineRule="auto"/>
      </w:pPr>
    </w:p>
    <w:p w14:paraId="06D737ED" w14:textId="6221F8A2" w:rsidR="009C565A" w:rsidRPr="00236FAE" w:rsidRDefault="00CB2700" w:rsidP="00210B50">
      <w:pPr>
        <w:pStyle w:val="ListParagraph"/>
        <w:numPr>
          <w:ilvl w:val="0"/>
          <w:numId w:val="83"/>
        </w:numPr>
        <w:spacing w:line="264" w:lineRule="auto"/>
      </w:pPr>
      <w:r w:rsidRPr="00236FAE">
        <w:t xml:space="preserve">Nếu dữ liệu hợp lệ, hệ thống sẽ tiến hành </w:t>
      </w:r>
      <w:r w:rsidR="009B7BE6" w:rsidRPr="00236FAE">
        <w:t xml:space="preserve">chuyển trạng thái vai trò về INACTIVE </w:t>
      </w:r>
      <w:r w:rsidRPr="00236FAE">
        <w:t>và trả về thông báo thành công.</w:t>
      </w:r>
    </w:p>
    <w:p w14:paraId="6DED7403" w14:textId="77777777" w:rsidR="009C565A" w:rsidRPr="00236FAE" w:rsidRDefault="009C565A" w:rsidP="00210B50">
      <w:pPr>
        <w:pStyle w:val="ListParagraph"/>
        <w:spacing w:line="264" w:lineRule="auto"/>
      </w:pPr>
    </w:p>
    <w:p w14:paraId="6CC0BDD8" w14:textId="6F7B0A88" w:rsidR="009C565A" w:rsidRPr="00236FAE" w:rsidRDefault="00ED7402" w:rsidP="00210B50">
      <w:pPr>
        <w:pStyle w:val="ListParagraph"/>
        <w:numPr>
          <w:ilvl w:val="0"/>
          <w:numId w:val="83"/>
        </w:numPr>
        <w:spacing w:line="264" w:lineRule="auto"/>
        <w:ind w:hanging="436"/>
      </w:pPr>
      <w:r w:rsidRPr="00236FAE">
        <w:t xml:space="preserve"> </w:t>
      </w:r>
      <w:r w:rsidR="00323702" w:rsidRPr="00236FAE">
        <w:t>Hệ thống thực hiện ghi log hoạt động.</w:t>
      </w:r>
    </w:p>
    <w:p w14:paraId="6454329E" w14:textId="77777777" w:rsidR="009C565A" w:rsidRPr="00236FAE" w:rsidRDefault="009C565A" w:rsidP="00210B50">
      <w:pPr>
        <w:pStyle w:val="ListParagraph"/>
        <w:spacing w:line="264" w:lineRule="auto"/>
      </w:pPr>
    </w:p>
    <w:p w14:paraId="1D10770B" w14:textId="5E4FE975" w:rsidR="00066764" w:rsidRPr="00236FAE" w:rsidRDefault="00ED7402" w:rsidP="00210B50">
      <w:pPr>
        <w:pStyle w:val="ListParagraph"/>
        <w:numPr>
          <w:ilvl w:val="0"/>
          <w:numId w:val="83"/>
        </w:numPr>
        <w:spacing w:line="264" w:lineRule="auto"/>
        <w:ind w:hanging="436"/>
      </w:pPr>
      <w:r w:rsidRPr="00236FAE">
        <w:t xml:space="preserve"> </w:t>
      </w:r>
      <w:r w:rsidR="00CB2700" w:rsidRPr="00236FAE">
        <w:t>Kết thúc nghiệp vụ.</w:t>
      </w:r>
    </w:p>
    <w:p w14:paraId="4BEDA40F" w14:textId="77777777" w:rsidR="00066764" w:rsidRPr="00236FAE" w:rsidRDefault="00066764" w:rsidP="00210B50">
      <w:pPr>
        <w:spacing w:line="264" w:lineRule="auto"/>
      </w:pPr>
    </w:p>
    <w:p w14:paraId="48098EE4" w14:textId="77777777" w:rsidR="00FE445A" w:rsidRDefault="00FE445A" w:rsidP="00210B50">
      <w:pPr>
        <w:overflowPunct/>
        <w:autoSpaceDE/>
        <w:autoSpaceDN/>
        <w:adjustRightInd/>
        <w:spacing w:after="0" w:line="264" w:lineRule="auto"/>
        <w:jc w:val="left"/>
        <w:textAlignment w:val="auto"/>
        <w:rPr>
          <w:b/>
          <w:szCs w:val="22"/>
        </w:rPr>
      </w:pPr>
      <w:r>
        <w:br w:type="page"/>
      </w:r>
    </w:p>
    <w:p w14:paraId="26D9A87D" w14:textId="03365CF0" w:rsidR="00B52809" w:rsidRPr="00236FAE" w:rsidRDefault="00E65E85">
      <w:pPr>
        <w:pStyle w:val="Heading3"/>
      </w:pPr>
      <w:r>
        <w:lastRenderedPageBreak/>
        <w:t>Kiểm tra mạng</w:t>
      </w:r>
    </w:p>
    <w:p w14:paraId="2D0993B9" w14:textId="77777777" w:rsidR="00E65E85" w:rsidRPr="00236FAE" w:rsidRDefault="00E65E85" w:rsidP="00E65E85">
      <w:pPr>
        <w:pStyle w:val="Heading4"/>
        <w:spacing w:line="264" w:lineRule="auto"/>
      </w:pPr>
      <w:r>
        <w:t>Chẩn đoán mạng</w:t>
      </w:r>
    </w:p>
    <w:p w14:paraId="6374FA7E" w14:textId="77777777" w:rsidR="00E65E85" w:rsidRPr="00236FAE" w:rsidRDefault="00E65E85" w:rsidP="00E65E85">
      <w:pPr>
        <w:pStyle w:val="ListParagraph"/>
        <w:numPr>
          <w:ilvl w:val="0"/>
          <w:numId w:val="3"/>
        </w:numPr>
        <w:spacing w:line="264" w:lineRule="auto"/>
      </w:pPr>
      <w:r w:rsidRPr="00236FAE">
        <w:rPr>
          <w:lang w:val="vi-VN"/>
        </w:rPr>
        <w:t xml:space="preserve">Chức năng này cho phép người sử dụng có thể </w:t>
      </w:r>
      <w:r w:rsidRPr="00236FAE">
        <w:t>tra cứu thông tin về các quyền hạn có trên hệ thống.</w:t>
      </w:r>
    </w:p>
    <w:p w14:paraId="19BAAF42" w14:textId="77777777" w:rsidR="00E65E85" w:rsidRPr="00236FAE" w:rsidRDefault="00E65E85" w:rsidP="00E65E85">
      <w:pPr>
        <w:spacing w:line="264" w:lineRule="auto"/>
        <w:jc w:val="center"/>
      </w:pPr>
      <w:r w:rsidRPr="00236FAE">
        <w:object w:dxaOrig="9976" w:dyaOrig="11505" w14:anchorId="54CF3AA4">
          <v:shape id="_x0000_i1089" type="#_x0000_t75" style="width:367.5pt;height:423.75pt" o:ole="">
            <v:imagedata r:id="rId41" o:title=""/>
          </v:shape>
          <o:OLEObject Type="Embed" ProgID="Visio.Drawing.15" ShapeID="_x0000_i1089" DrawAspect="Content" ObjectID="_1719067647" r:id="rId42"/>
        </w:object>
      </w:r>
    </w:p>
    <w:p w14:paraId="29E237A4" w14:textId="77777777" w:rsidR="00E65E85" w:rsidRPr="00236FAE" w:rsidRDefault="00E65E85" w:rsidP="00E65E85">
      <w:pPr>
        <w:spacing w:line="264" w:lineRule="auto"/>
        <w:jc w:val="center"/>
        <w:rPr>
          <w:i/>
          <w:iCs/>
        </w:rPr>
      </w:pPr>
      <w:r w:rsidRPr="00236FAE">
        <w:rPr>
          <w:i/>
          <w:iCs/>
        </w:rPr>
        <w:t>Sơ đồ quy trình nghiệp vụ tìm kiếm quyền</w:t>
      </w:r>
    </w:p>
    <w:p w14:paraId="667D5F0D" w14:textId="77777777" w:rsidR="00E65E85" w:rsidRPr="00236FAE" w:rsidRDefault="00E65E85" w:rsidP="00E65E85">
      <w:pPr>
        <w:spacing w:line="264" w:lineRule="auto"/>
      </w:pPr>
      <w:r w:rsidRPr="00236FAE">
        <w:t>Giải thích quy trình:</w:t>
      </w:r>
    </w:p>
    <w:p w14:paraId="72B452B5" w14:textId="77777777" w:rsidR="00E65E85" w:rsidRPr="00236FAE" w:rsidRDefault="00E65E85" w:rsidP="00E65E85">
      <w:pPr>
        <w:pStyle w:val="ListParagraph"/>
        <w:numPr>
          <w:ilvl w:val="0"/>
          <w:numId w:val="14"/>
        </w:numPr>
        <w:spacing w:line="264" w:lineRule="auto"/>
      </w:pPr>
      <w:r w:rsidRPr="00236FAE">
        <w:rPr>
          <w:rFonts w:cs="Tahoma"/>
        </w:rPr>
        <w:t>NSD vào trang danh sách quyền.</w:t>
      </w:r>
    </w:p>
    <w:p w14:paraId="0AD5D38E" w14:textId="77777777" w:rsidR="00E65E85" w:rsidRPr="00236FAE" w:rsidRDefault="00E65E85" w:rsidP="00E65E85">
      <w:pPr>
        <w:pStyle w:val="ListParagraph"/>
        <w:spacing w:line="264" w:lineRule="auto"/>
      </w:pPr>
    </w:p>
    <w:p w14:paraId="4821B458" w14:textId="77777777" w:rsidR="00E65E85" w:rsidRPr="00236FAE" w:rsidRDefault="00E65E85" w:rsidP="00E65E85">
      <w:pPr>
        <w:pStyle w:val="ListParagraph"/>
        <w:numPr>
          <w:ilvl w:val="0"/>
          <w:numId w:val="14"/>
        </w:numPr>
        <w:spacing w:line="264" w:lineRule="auto"/>
      </w:pPr>
      <w:r w:rsidRPr="00236FAE">
        <w:rPr>
          <w:rFonts w:cs="Tahoma"/>
        </w:rPr>
        <w:t xml:space="preserve">NSD thực hiện nhập thông tin tìm kiếm. </w:t>
      </w:r>
    </w:p>
    <w:p w14:paraId="501071EE" w14:textId="77777777" w:rsidR="00E65E85" w:rsidRPr="00236FAE" w:rsidRDefault="00E65E85" w:rsidP="00E65E85">
      <w:pPr>
        <w:pStyle w:val="ListParagraph"/>
        <w:spacing w:line="264" w:lineRule="auto"/>
        <w:rPr>
          <w:rFonts w:cs="Tahoma"/>
        </w:rPr>
      </w:pPr>
    </w:p>
    <w:p w14:paraId="21EF88C3" w14:textId="77777777" w:rsidR="00E65E85" w:rsidRPr="00236FAE" w:rsidRDefault="00E65E85" w:rsidP="00E65E85">
      <w:pPr>
        <w:pStyle w:val="ListParagraph"/>
        <w:numPr>
          <w:ilvl w:val="0"/>
          <w:numId w:val="14"/>
        </w:numPr>
        <w:spacing w:line="264" w:lineRule="auto"/>
      </w:pPr>
      <w:r w:rsidRPr="00236FAE">
        <w:rPr>
          <w:rFonts w:cs="Tahoma"/>
        </w:rPr>
        <w:t>Hệ thống tiến hành kiểm tra sự hợp lệ của các trường dữ liệu.</w:t>
      </w:r>
    </w:p>
    <w:p w14:paraId="7D5E5762" w14:textId="77777777" w:rsidR="00E65E85" w:rsidRPr="00236FAE" w:rsidRDefault="00E65E85" w:rsidP="00E65E85">
      <w:pPr>
        <w:pStyle w:val="ListParagraph"/>
        <w:spacing w:line="264" w:lineRule="auto"/>
      </w:pPr>
    </w:p>
    <w:p w14:paraId="274B53CC" w14:textId="77777777" w:rsidR="00E65E85" w:rsidRPr="00236FAE" w:rsidRDefault="00E65E85" w:rsidP="00E65E85">
      <w:pPr>
        <w:pStyle w:val="ListParagraph"/>
        <w:numPr>
          <w:ilvl w:val="0"/>
          <w:numId w:val="14"/>
        </w:numPr>
        <w:spacing w:line="264" w:lineRule="auto"/>
      </w:pPr>
      <w:r w:rsidRPr="00236FAE">
        <w:lastRenderedPageBreak/>
        <w:t>Nếu một trong các trường không hợp lệ, hệ thống sẽ đưa ra thông báo lỗi tại trường dữ liệu tương ứng và yêu cầu NSD nhập lại.</w:t>
      </w:r>
    </w:p>
    <w:p w14:paraId="0FDA8311" w14:textId="77777777" w:rsidR="00E65E85" w:rsidRPr="00236FAE" w:rsidRDefault="00E65E85" w:rsidP="00E65E85">
      <w:pPr>
        <w:pStyle w:val="ListParagraph"/>
        <w:spacing w:line="264" w:lineRule="auto"/>
      </w:pPr>
    </w:p>
    <w:p w14:paraId="4CE2E15E" w14:textId="77777777" w:rsidR="00E65E85" w:rsidRPr="00236FAE" w:rsidRDefault="00E65E85" w:rsidP="00E65E85">
      <w:pPr>
        <w:pStyle w:val="ListParagraph"/>
        <w:numPr>
          <w:ilvl w:val="0"/>
          <w:numId w:val="14"/>
        </w:numPr>
        <w:spacing w:line="264" w:lineRule="auto"/>
      </w:pPr>
      <w:r w:rsidRPr="00236FAE">
        <w:t>Nếu các trường hợp lệ, hệ thống sẽ tiến hành tìm kiếm thông tin quyền theo các điều kiện tìm kiếm đã đưa ra &amp; trả về kết quả danh sách quyền phù hợp.</w:t>
      </w:r>
    </w:p>
    <w:p w14:paraId="36ECA3D9" w14:textId="77777777" w:rsidR="00E65E85" w:rsidRPr="00236FAE" w:rsidRDefault="00E65E85" w:rsidP="00E65E85">
      <w:pPr>
        <w:pStyle w:val="ListParagraph"/>
        <w:spacing w:line="264" w:lineRule="auto"/>
      </w:pPr>
    </w:p>
    <w:p w14:paraId="2F56875C" w14:textId="77777777" w:rsidR="00E65E85" w:rsidRPr="00236FAE" w:rsidRDefault="00E65E85" w:rsidP="00E65E85">
      <w:pPr>
        <w:pStyle w:val="ListParagraph"/>
        <w:numPr>
          <w:ilvl w:val="0"/>
          <w:numId w:val="14"/>
        </w:numPr>
        <w:spacing w:line="264" w:lineRule="auto"/>
      </w:pPr>
      <w:r w:rsidRPr="00236FAE">
        <w:t>Hệ thống thực hiện ghi log hoạt động.</w:t>
      </w:r>
    </w:p>
    <w:p w14:paraId="2593B1DC" w14:textId="77777777" w:rsidR="00E65E85" w:rsidRPr="00236FAE" w:rsidRDefault="00E65E85" w:rsidP="00E65E85">
      <w:pPr>
        <w:pStyle w:val="ListParagraph"/>
        <w:spacing w:line="264" w:lineRule="auto"/>
      </w:pPr>
    </w:p>
    <w:p w14:paraId="2E1B0BCE" w14:textId="77777777" w:rsidR="00E65E85" w:rsidRPr="00236FAE" w:rsidRDefault="00E65E85" w:rsidP="00E65E85">
      <w:pPr>
        <w:pStyle w:val="ListParagraph"/>
        <w:numPr>
          <w:ilvl w:val="0"/>
          <w:numId w:val="14"/>
        </w:numPr>
        <w:spacing w:line="264" w:lineRule="auto"/>
      </w:pPr>
      <w:r w:rsidRPr="00236FAE">
        <w:t>Kết thúc nghiệp vụ.</w:t>
      </w:r>
    </w:p>
    <w:p w14:paraId="5EA0B13B" w14:textId="77777777" w:rsidR="00E65E85" w:rsidRDefault="00E65E85" w:rsidP="00E65E85">
      <w:pPr>
        <w:overflowPunct/>
        <w:autoSpaceDE/>
        <w:autoSpaceDN/>
        <w:adjustRightInd/>
        <w:spacing w:after="0" w:line="264" w:lineRule="auto"/>
        <w:jc w:val="left"/>
        <w:textAlignment w:val="auto"/>
        <w:rPr>
          <w:b/>
          <w:szCs w:val="22"/>
        </w:rPr>
      </w:pPr>
      <w:r>
        <w:br w:type="page"/>
      </w:r>
    </w:p>
    <w:p w14:paraId="4A3A2038" w14:textId="51F54410" w:rsidR="00E65E85" w:rsidRPr="00236FAE" w:rsidRDefault="00E65E85" w:rsidP="00E65E85">
      <w:pPr>
        <w:pStyle w:val="Heading4"/>
        <w:spacing w:line="264" w:lineRule="auto"/>
      </w:pPr>
      <w:r>
        <w:lastRenderedPageBreak/>
        <w:t>Kiểm tra kết nối mạng Mesh</w:t>
      </w:r>
    </w:p>
    <w:p w14:paraId="32F2F1D1" w14:textId="77777777" w:rsidR="00E65E85" w:rsidRPr="00236FAE" w:rsidRDefault="00E65E85" w:rsidP="00E65E85">
      <w:pPr>
        <w:pStyle w:val="ListParagraph"/>
        <w:numPr>
          <w:ilvl w:val="0"/>
          <w:numId w:val="3"/>
        </w:numPr>
        <w:spacing w:line="264" w:lineRule="auto"/>
      </w:pPr>
      <w:r w:rsidRPr="00236FAE">
        <w:rPr>
          <w:lang w:val="vi-VN"/>
        </w:rPr>
        <w:t xml:space="preserve">Chức năng này cho phép người sử dụng có thể </w:t>
      </w:r>
      <w:r w:rsidRPr="00236FAE">
        <w:t>tra cứu thông tin về các quyền hạn có trên hệ thống.</w:t>
      </w:r>
    </w:p>
    <w:p w14:paraId="2D33AF40" w14:textId="77777777" w:rsidR="00E65E85" w:rsidRPr="00236FAE" w:rsidRDefault="00E65E85" w:rsidP="00E65E85">
      <w:pPr>
        <w:spacing w:line="264" w:lineRule="auto"/>
        <w:jc w:val="center"/>
      </w:pPr>
      <w:r w:rsidRPr="00236FAE">
        <w:object w:dxaOrig="9976" w:dyaOrig="11505" w14:anchorId="001F422B">
          <v:shape id="_x0000_i1090" type="#_x0000_t75" style="width:367.5pt;height:423.75pt" o:ole="">
            <v:imagedata r:id="rId41" o:title=""/>
          </v:shape>
          <o:OLEObject Type="Embed" ProgID="Visio.Drawing.15" ShapeID="_x0000_i1090" DrawAspect="Content" ObjectID="_1719067648" r:id="rId43"/>
        </w:object>
      </w:r>
    </w:p>
    <w:p w14:paraId="32D6F94D" w14:textId="77777777" w:rsidR="00E65E85" w:rsidRPr="00236FAE" w:rsidRDefault="00E65E85" w:rsidP="00E65E85">
      <w:pPr>
        <w:spacing w:line="264" w:lineRule="auto"/>
        <w:jc w:val="center"/>
        <w:rPr>
          <w:i/>
          <w:iCs/>
        </w:rPr>
      </w:pPr>
      <w:r w:rsidRPr="00236FAE">
        <w:rPr>
          <w:i/>
          <w:iCs/>
        </w:rPr>
        <w:t>Sơ đồ quy trình nghiệp vụ tìm kiếm quyền</w:t>
      </w:r>
    </w:p>
    <w:p w14:paraId="7C26CAA6" w14:textId="77777777" w:rsidR="00E65E85" w:rsidRPr="00236FAE" w:rsidRDefault="00E65E85" w:rsidP="00E65E85">
      <w:pPr>
        <w:spacing w:line="264" w:lineRule="auto"/>
      </w:pPr>
      <w:r w:rsidRPr="00236FAE">
        <w:t>Giải thích quy trình:</w:t>
      </w:r>
    </w:p>
    <w:p w14:paraId="77392DAD" w14:textId="77777777" w:rsidR="00E65E85" w:rsidRPr="00236FAE" w:rsidRDefault="00E65E85" w:rsidP="00E65E85">
      <w:pPr>
        <w:pStyle w:val="ListParagraph"/>
        <w:numPr>
          <w:ilvl w:val="0"/>
          <w:numId w:val="14"/>
        </w:numPr>
        <w:spacing w:line="264" w:lineRule="auto"/>
      </w:pPr>
      <w:r w:rsidRPr="00236FAE">
        <w:rPr>
          <w:rFonts w:cs="Tahoma"/>
        </w:rPr>
        <w:t>NSD vào trang danh sách quyền.</w:t>
      </w:r>
    </w:p>
    <w:p w14:paraId="679A2AED" w14:textId="77777777" w:rsidR="00E65E85" w:rsidRPr="00236FAE" w:rsidRDefault="00E65E85" w:rsidP="00E65E85">
      <w:pPr>
        <w:pStyle w:val="ListParagraph"/>
        <w:spacing w:line="264" w:lineRule="auto"/>
      </w:pPr>
    </w:p>
    <w:p w14:paraId="206DA14A" w14:textId="77777777" w:rsidR="00E65E85" w:rsidRPr="00236FAE" w:rsidRDefault="00E65E85" w:rsidP="00E65E85">
      <w:pPr>
        <w:pStyle w:val="ListParagraph"/>
        <w:numPr>
          <w:ilvl w:val="0"/>
          <w:numId w:val="14"/>
        </w:numPr>
        <w:spacing w:line="264" w:lineRule="auto"/>
      </w:pPr>
      <w:r w:rsidRPr="00236FAE">
        <w:rPr>
          <w:rFonts w:cs="Tahoma"/>
        </w:rPr>
        <w:t xml:space="preserve">NSD thực hiện nhập thông tin tìm kiếm. </w:t>
      </w:r>
    </w:p>
    <w:p w14:paraId="28D14989" w14:textId="77777777" w:rsidR="00E65E85" w:rsidRPr="00236FAE" w:rsidRDefault="00E65E85" w:rsidP="00E65E85">
      <w:pPr>
        <w:pStyle w:val="ListParagraph"/>
        <w:spacing w:line="264" w:lineRule="auto"/>
        <w:rPr>
          <w:rFonts w:cs="Tahoma"/>
        </w:rPr>
      </w:pPr>
    </w:p>
    <w:p w14:paraId="7FFEC257" w14:textId="77777777" w:rsidR="00E65E85" w:rsidRPr="00236FAE" w:rsidRDefault="00E65E85" w:rsidP="00E65E85">
      <w:pPr>
        <w:pStyle w:val="ListParagraph"/>
        <w:numPr>
          <w:ilvl w:val="0"/>
          <w:numId w:val="14"/>
        </w:numPr>
        <w:spacing w:line="264" w:lineRule="auto"/>
      </w:pPr>
      <w:r w:rsidRPr="00236FAE">
        <w:rPr>
          <w:rFonts w:cs="Tahoma"/>
        </w:rPr>
        <w:t>Hệ thống tiến hành kiểm tra sự hợp lệ của các trường dữ liệu.</w:t>
      </w:r>
    </w:p>
    <w:p w14:paraId="6B727EEF" w14:textId="77777777" w:rsidR="00E65E85" w:rsidRPr="00236FAE" w:rsidRDefault="00E65E85" w:rsidP="00E65E85">
      <w:pPr>
        <w:pStyle w:val="ListParagraph"/>
        <w:spacing w:line="264" w:lineRule="auto"/>
      </w:pPr>
    </w:p>
    <w:p w14:paraId="227C966E" w14:textId="77777777" w:rsidR="00E65E85" w:rsidRPr="00236FAE" w:rsidRDefault="00E65E85" w:rsidP="00E65E85">
      <w:pPr>
        <w:pStyle w:val="ListParagraph"/>
        <w:numPr>
          <w:ilvl w:val="0"/>
          <w:numId w:val="14"/>
        </w:numPr>
        <w:spacing w:line="264" w:lineRule="auto"/>
      </w:pPr>
      <w:r w:rsidRPr="00236FAE">
        <w:t>Nếu một trong các trường không hợp lệ, hệ thống sẽ đưa ra thông báo lỗi tại trường dữ liệu tương ứng và yêu cầu NSD nhập lại.</w:t>
      </w:r>
    </w:p>
    <w:p w14:paraId="20A3BA54" w14:textId="77777777" w:rsidR="00E65E85" w:rsidRPr="00236FAE" w:rsidRDefault="00E65E85" w:rsidP="00E65E85">
      <w:pPr>
        <w:pStyle w:val="ListParagraph"/>
        <w:spacing w:line="264" w:lineRule="auto"/>
      </w:pPr>
    </w:p>
    <w:p w14:paraId="442FDD1E" w14:textId="77777777" w:rsidR="00E65E85" w:rsidRPr="00236FAE" w:rsidRDefault="00E65E85" w:rsidP="00E65E85">
      <w:pPr>
        <w:pStyle w:val="ListParagraph"/>
        <w:numPr>
          <w:ilvl w:val="0"/>
          <w:numId w:val="14"/>
        </w:numPr>
        <w:spacing w:line="264" w:lineRule="auto"/>
      </w:pPr>
      <w:r w:rsidRPr="00236FAE">
        <w:t>Nếu các trường hợp lệ, hệ thống sẽ tiến hành tìm kiếm thông tin quyền theo các điều kiện tìm kiếm đã đưa ra &amp; trả về kết quả danh sách quyền phù hợp.</w:t>
      </w:r>
    </w:p>
    <w:p w14:paraId="7B428F01" w14:textId="77777777" w:rsidR="00E65E85" w:rsidRPr="00236FAE" w:rsidRDefault="00E65E85" w:rsidP="00E65E85">
      <w:pPr>
        <w:pStyle w:val="ListParagraph"/>
        <w:spacing w:line="264" w:lineRule="auto"/>
      </w:pPr>
    </w:p>
    <w:p w14:paraId="437501AA" w14:textId="77777777" w:rsidR="00E65E85" w:rsidRPr="00236FAE" w:rsidRDefault="00E65E85" w:rsidP="00E65E85">
      <w:pPr>
        <w:pStyle w:val="ListParagraph"/>
        <w:numPr>
          <w:ilvl w:val="0"/>
          <w:numId w:val="14"/>
        </w:numPr>
        <w:spacing w:line="264" w:lineRule="auto"/>
      </w:pPr>
      <w:r w:rsidRPr="00236FAE">
        <w:t>Hệ thống thực hiện ghi log hoạt động.</w:t>
      </w:r>
    </w:p>
    <w:p w14:paraId="7ACDAA99" w14:textId="77777777" w:rsidR="00E65E85" w:rsidRPr="00236FAE" w:rsidRDefault="00E65E85" w:rsidP="00E65E85">
      <w:pPr>
        <w:pStyle w:val="ListParagraph"/>
        <w:spacing w:line="264" w:lineRule="auto"/>
      </w:pPr>
    </w:p>
    <w:p w14:paraId="3F16B99A" w14:textId="77777777" w:rsidR="00E65E85" w:rsidRPr="00236FAE" w:rsidRDefault="00E65E85" w:rsidP="00E65E85">
      <w:pPr>
        <w:pStyle w:val="ListParagraph"/>
        <w:numPr>
          <w:ilvl w:val="0"/>
          <w:numId w:val="14"/>
        </w:numPr>
        <w:spacing w:line="264" w:lineRule="auto"/>
      </w:pPr>
      <w:r w:rsidRPr="00236FAE">
        <w:t>Kết thúc nghiệp vụ.</w:t>
      </w:r>
    </w:p>
    <w:p w14:paraId="65DB12E6" w14:textId="77777777" w:rsidR="00E65E85" w:rsidRDefault="00E65E85" w:rsidP="00E65E85">
      <w:pPr>
        <w:overflowPunct/>
        <w:autoSpaceDE/>
        <w:autoSpaceDN/>
        <w:adjustRightInd/>
        <w:spacing w:after="0" w:line="264" w:lineRule="auto"/>
        <w:jc w:val="left"/>
        <w:textAlignment w:val="auto"/>
        <w:rPr>
          <w:b/>
          <w:szCs w:val="22"/>
        </w:rPr>
      </w:pPr>
      <w:r>
        <w:br w:type="page"/>
      </w:r>
    </w:p>
    <w:p w14:paraId="23178CF0" w14:textId="2CB709AE" w:rsidR="00E65E85" w:rsidRPr="00236FAE" w:rsidRDefault="002D122B" w:rsidP="00E65E85">
      <w:pPr>
        <w:pStyle w:val="Heading4"/>
        <w:spacing w:line="264" w:lineRule="auto"/>
      </w:pPr>
      <w:r>
        <w:lastRenderedPageBreak/>
        <w:t>Kiểm tra tín hiệu quang</w:t>
      </w:r>
    </w:p>
    <w:p w14:paraId="598692F3" w14:textId="77777777" w:rsidR="00E65E85" w:rsidRPr="00236FAE" w:rsidRDefault="00E65E85" w:rsidP="00E65E85">
      <w:pPr>
        <w:pStyle w:val="ListParagraph"/>
        <w:numPr>
          <w:ilvl w:val="0"/>
          <w:numId w:val="3"/>
        </w:numPr>
        <w:spacing w:line="264" w:lineRule="auto"/>
      </w:pPr>
      <w:r w:rsidRPr="00236FAE">
        <w:rPr>
          <w:lang w:val="vi-VN"/>
        </w:rPr>
        <w:t xml:space="preserve">Chức năng này cho phép người sử dụng có thể </w:t>
      </w:r>
      <w:r w:rsidRPr="00236FAE">
        <w:t>tra cứu thông tin về các quyền hạn có trên hệ thống.</w:t>
      </w:r>
    </w:p>
    <w:p w14:paraId="1AC06439" w14:textId="77777777" w:rsidR="00E65E85" w:rsidRPr="00236FAE" w:rsidRDefault="00E65E85" w:rsidP="00E65E85">
      <w:pPr>
        <w:spacing w:line="264" w:lineRule="auto"/>
        <w:jc w:val="center"/>
      </w:pPr>
      <w:r w:rsidRPr="00236FAE">
        <w:object w:dxaOrig="9976" w:dyaOrig="11505" w14:anchorId="1EAB0CD2">
          <v:shape id="_x0000_i1091" type="#_x0000_t75" style="width:367.5pt;height:423.75pt" o:ole="">
            <v:imagedata r:id="rId41" o:title=""/>
          </v:shape>
          <o:OLEObject Type="Embed" ProgID="Visio.Drawing.15" ShapeID="_x0000_i1091" DrawAspect="Content" ObjectID="_1719067649" r:id="rId44"/>
        </w:object>
      </w:r>
    </w:p>
    <w:p w14:paraId="61D1A06B" w14:textId="77777777" w:rsidR="00E65E85" w:rsidRPr="00236FAE" w:rsidRDefault="00E65E85" w:rsidP="00E65E85">
      <w:pPr>
        <w:spacing w:line="264" w:lineRule="auto"/>
        <w:jc w:val="center"/>
        <w:rPr>
          <w:i/>
          <w:iCs/>
        </w:rPr>
      </w:pPr>
      <w:r w:rsidRPr="00236FAE">
        <w:rPr>
          <w:i/>
          <w:iCs/>
        </w:rPr>
        <w:t>Sơ đồ quy trình nghiệp vụ tìm kiếm quyền</w:t>
      </w:r>
    </w:p>
    <w:p w14:paraId="42040E2D" w14:textId="77777777" w:rsidR="00E65E85" w:rsidRPr="00236FAE" w:rsidRDefault="00E65E85" w:rsidP="00E65E85">
      <w:pPr>
        <w:spacing w:line="264" w:lineRule="auto"/>
      </w:pPr>
      <w:r w:rsidRPr="00236FAE">
        <w:t>Giải thích quy trình:</w:t>
      </w:r>
    </w:p>
    <w:p w14:paraId="30A09E01" w14:textId="77777777" w:rsidR="00E65E85" w:rsidRPr="00236FAE" w:rsidRDefault="00E65E85" w:rsidP="00E65E85">
      <w:pPr>
        <w:pStyle w:val="ListParagraph"/>
        <w:numPr>
          <w:ilvl w:val="0"/>
          <w:numId w:val="14"/>
        </w:numPr>
        <w:spacing w:line="264" w:lineRule="auto"/>
      </w:pPr>
      <w:r w:rsidRPr="00236FAE">
        <w:rPr>
          <w:rFonts w:cs="Tahoma"/>
        </w:rPr>
        <w:t>NSD vào trang danh sách quyền.</w:t>
      </w:r>
    </w:p>
    <w:p w14:paraId="1CDA550C" w14:textId="77777777" w:rsidR="00E65E85" w:rsidRPr="00236FAE" w:rsidRDefault="00E65E85" w:rsidP="00E65E85">
      <w:pPr>
        <w:pStyle w:val="ListParagraph"/>
        <w:spacing w:line="264" w:lineRule="auto"/>
      </w:pPr>
    </w:p>
    <w:p w14:paraId="7EFD682D" w14:textId="77777777" w:rsidR="00E65E85" w:rsidRPr="00236FAE" w:rsidRDefault="00E65E85" w:rsidP="00E65E85">
      <w:pPr>
        <w:pStyle w:val="ListParagraph"/>
        <w:numPr>
          <w:ilvl w:val="0"/>
          <w:numId w:val="14"/>
        </w:numPr>
        <w:spacing w:line="264" w:lineRule="auto"/>
      </w:pPr>
      <w:r w:rsidRPr="00236FAE">
        <w:rPr>
          <w:rFonts w:cs="Tahoma"/>
        </w:rPr>
        <w:t xml:space="preserve">NSD thực hiện nhập thông tin tìm kiếm. </w:t>
      </w:r>
    </w:p>
    <w:p w14:paraId="5A9276BD" w14:textId="77777777" w:rsidR="00E65E85" w:rsidRPr="00236FAE" w:rsidRDefault="00E65E85" w:rsidP="00E65E85">
      <w:pPr>
        <w:pStyle w:val="ListParagraph"/>
        <w:spacing w:line="264" w:lineRule="auto"/>
        <w:rPr>
          <w:rFonts w:cs="Tahoma"/>
        </w:rPr>
      </w:pPr>
    </w:p>
    <w:p w14:paraId="3FE21C2F" w14:textId="77777777" w:rsidR="00E65E85" w:rsidRPr="00236FAE" w:rsidRDefault="00E65E85" w:rsidP="00E65E85">
      <w:pPr>
        <w:pStyle w:val="ListParagraph"/>
        <w:numPr>
          <w:ilvl w:val="0"/>
          <w:numId w:val="14"/>
        </w:numPr>
        <w:spacing w:line="264" w:lineRule="auto"/>
      </w:pPr>
      <w:r w:rsidRPr="00236FAE">
        <w:rPr>
          <w:rFonts w:cs="Tahoma"/>
        </w:rPr>
        <w:t>Hệ thống tiến hành kiểm tra sự hợp lệ của các trường dữ liệu.</w:t>
      </w:r>
    </w:p>
    <w:p w14:paraId="606003A6" w14:textId="77777777" w:rsidR="00E65E85" w:rsidRPr="00236FAE" w:rsidRDefault="00E65E85" w:rsidP="00E65E85">
      <w:pPr>
        <w:pStyle w:val="ListParagraph"/>
        <w:spacing w:line="264" w:lineRule="auto"/>
      </w:pPr>
    </w:p>
    <w:p w14:paraId="5E78E992" w14:textId="77777777" w:rsidR="00E65E85" w:rsidRPr="00236FAE" w:rsidRDefault="00E65E85" w:rsidP="00E65E85">
      <w:pPr>
        <w:pStyle w:val="ListParagraph"/>
        <w:numPr>
          <w:ilvl w:val="0"/>
          <w:numId w:val="14"/>
        </w:numPr>
        <w:spacing w:line="264" w:lineRule="auto"/>
      </w:pPr>
      <w:r w:rsidRPr="00236FAE">
        <w:t>Nếu một trong các trường không hợp lệ, hệ thống sẽ đưa ra thông báo lỗi tại trường dữ liệu tương ứng và yêu cầu NSD nhập lại.</w:t>
      </w:r>
    </w:p>
    <w:p w14:paraId="5FA55FF4" w14:textId="77777777" w:rsidR="00E65E85" w:rsidRPr="00236FAE" w:rsidRDefault="00E65E85" w:rsidP="00E65E85">
      <w:pPr>
        <w:pStyle w:val="ListParagraph"/>
        <w:spacing w:line="264" w:lineRule="auto"/>
      </w:pPr>
    </w:p>
    <w:p w14:paraId="665EEC47" w14:textId="77777777" w:rsidR="00E65E85" w:rsidRPr="00236FAE" w:rsidRDefault="00E65E85" w:rsidP="00E65E85">
      <w:pPr>
        <w:pStyle w:val="ListParagraph"/>
        <w:numPr>
          <w:ilvl w:val="0"/>
          <w:numId w:val="14"/>
        </w:numPr>
        <w:spacing w:line="264" w:lineRule="auto"/>
      </w:pPr>
      <w:r w:rsidRPr="00236FAE">
        <w:t>Nếu các trường hợp lệ, hệ thống sẽ tiến hành tìm kiếm thông tin quyền theo các điều kiện tìm kiếm đã đưa ra &amp; trả về kết quả danh sách quyền phù hợp.</w:t>
      </w:r>
    </w:p>
    <w:p w14:paraId="629B5B6C" w14:textId="77777777" w:rsidR="00E65E85" w:rsidRPr="00236FAE" w:rsidRDefault="00E65E85" w:rsidP="00E65E85">
      <w:pPr>
        <w:pStyle w:val="ListParagraph"/>
        <w:spacing w:line="264" w:lineRule="auto"/>
      </w:pPr>
    </w:p>
    <w:p w14:paraId="7D0F3332" w14:textId="77777777" w:rsidR="00E65E85" w:rsidRPr="00236FAE" w:rsidRDefault="00E65E85" w:rsidP="00E65E85">
      <w:pPr>
        <w:pStyle w:val="ListParagraph"/>
        <w:numPr>
          <w:ilvl w:val="0"/>
          <w:numId w:val="14"/>
        </w:numPr>
        <w:spacing w:line="264" w:lineRule="auto"/>
      </w:pPr>
      <w:r w:rsidRPr="00236FAE">
        <w:t>Hệ thống thực hiện ghi log hoạt động.</w:t>
      </w:r>
    </w:p>
    <w:p w14:paraId="4B2BF3C2" w14:textId="77777777" w:rsidR="00E65E85" w:rsidRPr="00236FAE" w:rsidRDefault="00E65E85" w:rsidP="00E65E85">
      <w:pPr>
        <w:pStyle w:val="ListParagraph"/>
        <w:spacing w:line="264" w:lineRule="auto"/>
      </w:pPr>
    </w:p>
    <w:p w14:paraId="70333736" w14:textId="77777777" w:rsidR="00E65E85" w:rsidRPr="00236FAE" w:rsidRDefault="00E65E85" w:rsidP="00E65E85">
      <w:pPr>
        <w:pStyle w:val="ListParagraph"/>
        <w:numPr>
          <w:ilvl w:val="0"/>
          <w:numId w:val="14"/>
        </w:numPr>
        <w:spacing w:line="264" w:lineRule="auto"/>
      </w:pPr>
      <w:r w:rsidRPr="00236FAE">
        <w:t>Kết thúc nghiệp vụ.</w:t>
      </w:r>
    </w:p>
    <w:p w14:paraId="77D9F55F" w14:textId="77777777" w:rsidR="00E65E85" w:rsidRDefault="00E65E85" w:rsidP="00E65E85">
      <w:pPr>
        <w:overflowPunct/>
        <w:autoSpaceDE/>
        <w:autoSpaceDN/>
        <w:adjustRightInd/>
        <w:spacing w:after="0" w:line="264" w:lineRule="auto"/>
        <w:jc w:val="left"/>
        <w:textAlignment w:val="auto"/>
        <w:rPr>
          <w:b/>
          <w:szCs w:val="22"/>
        </w:rPr>
      </w:pPr>
      <w:r>
        <w:br w:type="page"/>
      </w:r>
    </w:p>
    <w:p w14:paraId="3D0F7B5D" w14:textId="3837AB7F" w:rsidR="00FC15F9" w:rsidRPr="00236FAE" w:rsidRDefault="002D122B" w:rsidP="00210B50">
      <w:pPr>
        <w:pStyle w:val="Heading4"/>
        <w:spacing w:line="264" w:lineRule="auto"/>
      </w:pPr>
      <w:r>
        <w:lastRenderedPageBreak/>
        <w:t>Kiểm tra trạng thái kết nối quang</w:t>
      </w:r>
    </w:p>
    <w:p w14:paraId="6BF85864" w14:textId="7AD752DB" w:rsidR="00CD1077" w:rsidRPr="00236FAE" w:rsidRDefault="00CD1077" w:rsidP="00210B50">
      <w:pPr>
        <w:pStyle w:val="ListParagraph"/>
        <w:numPr>
          <w:ilvl w:val="0"/>
          <w:numId w:val="3"/>
        </w:numPr>
        <w:spacing w:line="264" w:lineRule="auto"/>
      </w:pPr>
      <w:r w:rsidRPr="00236FAE">
        <w:rPr>
          <w:lang w:val="vi-VN"/>
        </w:rPr>
        <w:t xml:space="preserve">Chức năng này cho phép người sử dụng có thể </w:t>
      </w:r>
      <w:r w:rsidRPr="00236FAE">
        <w:t xml:space="preserve">tra cứu thông tin </w:t>
      </w:r>
      <w:r w:rsidR="005A0A76" w:rsidRPr="00236FAE">
        <w:t xml:space="preserve">về các quyền hạn có </w:t>
      </w:r>
      <w:r w:rsidRPr="00236FAE">
        <w:t>trên hệ thống.</w:t>
      </w:r>
    </w:p>
    <w:p w14:paraId="3163D942" w14:textId="0239701D" w:rsidR="00CD1077" w:rsidRPr="00236FAE" w:rsidRDefault="00AC2EF3" w:rsidP="00210B50">
      <w:pPr>
        <w:spacing w:line="264" w:lineRule="auto"/>
        <w:jc w:val="center"/>
      </w:pPr>
      <w:r w:rsidRPr="00236FAE">
        <w:object w:dxaOrig="9976" w:dyaOrig="11505" w14:anchorId="0636F75C">
          <v:shape id="_x0000_i1041" type="#_x0000_t75" style="width:367.5pt;height:423.75pt" o:ole="">
            <v:imagedata r:id="rId41" o:title=""/>
          </v:shape>
          <o:OLEObject Type="Embed" ProgID="Visio.Drawing.15" ShapeID="_x0000_i1041" DrawAspect="Content" ObjectID="_1719067650" r:id="rId45"/>
        </w:object>
      </w:r>
    </w:p>
    <w:p w14:paraId="5E92863A" w14:textId="02F4DF60" w:rsidR="00CD1077" w:rsidRPr="00236FAE" w:rsidRDefault="00CD1077" w:rsidP="00210B50">
      <w:pPr>
        <w:spacing w:line="264" w:lineRule="auto"/>
        <w:jc w:val="center"/>
        <w:rPr>
          <w:i/>
          <w:iCs/>
        </w:rPr>
      </w:pPr>
      <w:r w:rsidRPr="00236FAE">
        <w:rPr>
          <w:i/>
          <w:iCs/>
        </w:rPr>
        <w:t xml:space="preserve">Sơ đồ quy trình nghiệp vụ tìm kiếm </w:t>
      </w:r>
      <w:r w:rsidR="007F361F" w:rsidRPr="00236FAE">
        <w:rPr>
          <w:i/>
          <w:iCs/>
        </w:rPr>
        <w:t>quyền</w:t>
      </w:r>
    </w:p>
    <w:p w14:paraId="36344353" w14:textId="77777777" w:rsidR="00CD1077" w:rsidRPr="00236FAE" w:rsidRDefault="00CD1077" w:rsidP="00210B50">
      <w:pPr>
        <w:spacing w:line="264" w:lineRule="auto"/>
      </w:pPr>
      <w:r w:rsidRPr="00236FAE">
        <w:t>Giải thích quy trình:</w:t>
      </w:r>
    </w:p>
    <w:p w14:paraId="3C6EDE89" w14:textId="1DD6F66A" w:rsidR="0051719F" w:rsidRPr="00236FAE" w:rsidRDefault="0051719F" w:rsidP="00210B50">
      <w:pPr>
        <w:pStyle w:val="ListParagraph"/>
        <w:numPr>
          <w:ilvl w:val="0"/>
          <w:numId w:val="14"/>
        </w:numPr>
        <w:spacing w:line="264" w:lineRule="auto"/>
      </w:pPr>
      <w:r w:rsidRPr="00236FAE">
        <w:rPr>
          <w:rFonts w:cs="Tahoma"/>
        </w:rPr>
        <w:t xml:space="preserve">NSD vào trang </w:t>
      </w:r>
      <w:r w:rsidR="009672E5" w:rsidRPr="00236FAE">
        <w:rPr>
          <w:rFonts w:cs="Tahoma"/>
        </w:rPr>
        <w:t>danh sách</w:t>
      </w:r>
      <w:r w:rsidRPr="00236FAE">
        <w:rPr>
          <w:rFonts w:cs="Tahoma"/>
        </w:rPr>
        <w:t xml:space="preserve"> </w:t>
      </w:r>
      <w:r w:rsidR="00144860" w:rsidRPr="00236FAE">
        <w:rPr>
          <w:rFonts w:cs="Tahoma"/>
        </w:rPr>
        <w:t>quyền</w:t>
      </w:r>
      <w:r w:rsidRPr="00236FAE">
        <w:rPr>
          <w:rFonts w:cs="Tahoma"/>
        </w:rPr>
        <w:t>.</w:t>
      </w:r>
    </w:p>
    <w:p w14:paraId="045C1554" w14:textId="77777777" w:rsidR="0051719F" w:rsidRPr="00236FAE" w:rsidRDefault="0051719F" w:rsidP="00210B50">
      <w:pPr>
        <w:pStyle w:val="ListParagraph"/>
        <w:spacing w:line="264" w:lineRule="auto"/>
      </w:pPr>
    </w:p>
    <w:p w14:paraId="5BAADCAE" w14:textId="77777777" w:rsidR="0051719F" w:rsidRPr="00236FAE" w:rsidRDefault="0051719F" w:rsidP="00210B50">
      <w:pPr>
        <w:pStyle w:val="ListParagraph"/>
        <w:numPr>
          <w:ilvl w:val="0"/>
          <w:numId w:val="14"/>
        </w:numPr>
        <w:spacing w:line="264" w:lineRule="auto"/>
      </w:pPr>
      <w:r w:rsidRPr="00236FAE">
        <w:rPr>
          <w:rFonts w:cs="Tahoma"/>
        </w:rPr>
        <w:t xml:space="preserve">NSD thực hiện nhập thông tin tìm kiếm. </w:t>
      </w:r>
    </w:p>
    <w:p w14:paraId="44E0DCA6" w14:textId="77777777" w:rsidR="0051719F" w:rsidRPr="00236FAE" w:rsidRDefault="0051719F" w:rsidP="00210B50">
      <w:pPr>
        <w:pStyle w:val="ListParagraph"/>
        <w:spacing w:line="264" w:lineRule="auto"/>
        <w:rPr>
          <w:rFonts w:cs="Tahoma"/>
        </w:rPr>
      </w:pPr>
    </w:p>
    <w:p w14:paraId="017D9331" w14:textId="77777777" w:rsidR="0051719F" w:rsidRPr="00236FAE" w:rsidRDefault="0051719F" w:rsidP="00210B50">
      <w:pPr>
        <w:pStyle w:val="ListParagraph"/>
        <w:numPr>
          <w:ilvl w:val="0"/>
          <w:numId w:val="14"/>
        </w:numPr>
        <w:spacing w:line="264" w:lineRule="auto"/>
      </w:pPr>
      <w:r w:rsidRPr="00236FAE">
        <w:rPr>
          <w:rFonts w:cs="Tahoma"/>
        </w:rPr>
        <w:t>Hệ thống tiến hành kiểm tra sự hợp lệ của các trường dữ liệu.</w:t>
      </w:r>
    </w:p>
    <w:p w14:paraId="49846BD5" w14:textId="77777777" w:rsidR="0051719F" w:rsidRPr="00236FAE" w:rsidRDefault="0051719F" w:rsidP="00210B50">
      <w:pPr>
        <w:pStyle w:val="ListParagraph"/>
        <w:spacing w:line="264" w:lineRule="auto"/>
      </w:pPr>
    </w:p>
    <w:p w14:paraId="7829AA96" w14:textId="77777777" w:rsidR="0051719F" w:rsidRPr="00236FAE" w:rsidRDefault="0051719F" w:rsidP="00210B50">
      <w:pPr>
        <w:pStyle w:val="ListParagraph"/>
        <w:numPr>
          <w:ilvl w:val="0"/>
          <w:numId w:val="14"/>
        </w:numPr>
        <w:spacing w:line="264" w:lineRule="auto"/>
      </w:pPr>
      <w:r w:rsidRPr="00236FAE">
        <w:t>Nếu một trong các trường không hợp lệ, hệ thống sẽ đưa ra thông báo lỗi tại trường dữ liệu tương ứng và yêu cầu NSD nhập lại.</w:t>
      </w:r>
    </w:p>
    <w:p w14:paraId="71822A7C" w14:textId="77777777" w:rsidR="0051719F" w:rsidRPr="00236FAE" w:rsidRDefault="0051719F" w:rsidP="00210B50">
      <w:pPr>
        <w:pStyle w:val="ListParagraph"/>
        <w:spacing w:line="264" w:lineRule="auto"/>
      </w:pPr>
    </w:p>
    <w:p w14:paraId="54B7ABBB" w14:textId="499AF309" w:rsidR="0051719F" w:rsidRPr="00236FAE" w:rsidRDefault="0051719F" w:rsidP="00210B50">
      <w:pPr>
        <w:pStyle w:val="ListParagraph"/>
        <w:numPr>
          <w:ilvl w:val="0"/>
          <w:numId w:val="14"/>
        </w:numPr>
        <w:spacing w:line="264" w:lineRule="auto"/>
      </w:pPr>
      <w:r w:rsidRPr="00236FAE">
        <w:t xml:space="preserve">Nếu các trường hợp lệ, hệ thống sẽ tiến hành tìm kiếm thông tin </w:t>
      </w:r>
      <w:r w:rsidR="00144860" w:rsidRPr="00236FAE">
        <w:t>quyền</w:t>
      </w:r>
      <w:r w:rsidRPr="00236FAE">
        <w:t xml:space="preserve"> theo các điều kiện tìm kiếm đã đưa ra &amp; trả về kết quả danh sách </w:t>
      </w:r>
      <w:r w:rsidR="00144860" w:rsidRPr="00236FAE">
        <w:t>quyền</w:t>
      </w:r>
      <w:r w:rsidRPr="00236FAE">
        <w:t xml:space="preserve"> phù hợp.</w:t>
      </w:r>
    </w:p>
    <w:p w14:paraId="25440777" w14:textId="77777777" w:rsidR="0051719F" w:rsidRPr="00236FAE" w:rsidRDefault="0051719F" w:rsidP="00210B50">
      <w:pPr>
        <w:pStyle w:val="ListParagraph"/>
        <w:spacing w:line="264" w:lineRule="auto"/>
      </w:pPr>
    </w:p>
    <w:p w14:paraId="53F2427A" w14:textId="42D09BB8" w:rsidR="00323702" w:rsidRPr="00236FAE" w:rsidRDefault="00323702" w:rsidP="00210B50">
      <w:pPr>
        <w:pStyle w:val="ListParagraph"/>
        <w:numPr>
          <w:ilvl w:val="0"/>
          <w:numId w:val="14"/>
        </w:numPr>
        <w:spacing w:line="264" w:lineRule="auto"/>
      </w:pPr>
      <w:r w:rsidRPr="00236FAE">
        <w:t>Hệ thống thực hiện ghi log hoạt động.</w:t>
      </w:r>
    </w:p>
    <w:p w14:paraId="0FED2D65" w14:textId="77777777" w:rsidR="00323702" w:rsidRPr="00236FAE" w:rsidRDefault="00323702" w:rsidP="00210B50">
      <w:pPr>
        <w:pStyle w:val="ListParagraph"/>
        <w:spacing w:line="264" w:lineRule="auto"/>
      </w:pPr>
    </w:p>
    <w:p w14:paraId="5C2BBD63" w14:textId="3DDF349A" w:rsidR="006E56E9" w:rsidRPr="00236FAE" w:rsidRDefault="0051719F" w:rsidP="00210B50">
      <w:pPr>
        <w:pStyle w:val="ListParagraph"/>
        <w:numPr>
          <w:ilvl w:val="0"/>
          <w:numId w:val="14"/>
        </w:numPr>
        <w:spacing w:line="264" w:lineRule="auto"/>
      </w:pPr>
      <w:r w:rsidRPr="00236FAE">
        <w:t>Kết thúc nghiệp vụ.</w:t>
      </w:r>
    </w:p>
    <w:p w14:paraId="02D65E91" w14:textId="77777777" w:rsidR="00FE445A" w:rsidRDefault="00FE445A" w:rsidP="00210B50">
      <w:pPr>
        <w:overflowPunct/>
        <w:autoSpaceDE/>
        <w:autoSpaceDN/>
        <w:adjustRightInd/>
        <w:spacing w:after="0" w:line="264" w:lineRule="auto"/>
        <w:jc w:val="left"/>
        <w:textAlignment w:val="auto"/>
        <w:rPr>
          <w:b/>
          <w:szCs w:val="22"/>
        </w:rPr>
      </w:pPr>
      <w:r>
        <w:br w:type="page"/>
      </w:r>
    </w:p>
    <w:p w14:paraId="71618754" w14:textId="6D02694A" w:rsidR="00581E44" w:rsidRPr="00236FAE" w:rsidRDefault="002D122B">
      <w:pPr>
        <w:pStyle w:val="Heading3"/>
      </w:pPr>
      <w:r>
        <w:lastRenderedPageBreak/>
        <w:t>Điều khiển thiết bị</w:t>
      </w:r>
    </w:p>
    <w:p w14:paraId="5AD4F48F" w14:textId="77777777" w:rsidR="002D122B" w:rsidRPr="00236FAE" w:rsidRDefault="002D122B" w:rsidP="002D122B">
      <w:pPr>
        <w:pStyle w:val="Heading4"/>
        <w:spacing w:line="264" w:lineRule="auto"/>
      </w:pPr>
      <w:r>
        <w:t>Reboot thiết bị</w:t>
      </w:r>
    </w:p>
    <w:p w14:paraId="36B6E92B" w14:textId="77777777" w:rsidR="002D122B" w:rsidRPr="00236FAE" w:rsidRDefault="002D122B" w:rsidP="002D122B">
      <w:pPr>
        <w:spacing w:line="264" w:lineRule="auto"/>
      </w:pPr>
      <w:r w:rsidRPr="00236FAE">
        <w:rPr>
          <w:lang w:val="vi-VN"/>
        </w:rPr>
        <w:t xml:space="preserve">Chức năng này cho phép người sử dụng có thể </w:t>
      </w:r>
      <w:r w:rsidRPr="00236FAE">
        <w:t>cập nhật thông tin cấu hình hệ thống.</w:t>
      </w:r>
    </w:p>
    <w:p w14:paraId="221BDA95" w14:textId="77777777" w:rsidR="002D122B" w:rsidRPr="00236FAE" w:rsidRDefault="002D122B" w:rsidP="002D122B">
      <w:pPr>
        <w:spacing w:line="264" w:lineRule="auto"/>
        <w:jc w:val="center"/>
      </w:pPr>
      <w:r w:rsidRPr="00236FAE">
        <w:object w:dxaOrig="9976" w:dyaOrig="12510" w14:anchorId="176A0F2D">
          <v:shape id="_x0000_i1092" type="#_x0000_t75" style="width:396.75pt;height:496.5pt" o:ole="">
            <v:imagedata r:id="rId46" o:title=""/>
          </v:shape>
          <o:OLEObject Type="Embed" ProgID="Visio.Drawing.15" ShapeID="_x0000_i1092" DrawAspect="Content" ObjectID="_1719067651" r:id="rId47"/>
        </w:object>
      </w:r>
    </w:p>
    <w:p w14:paraId="219D564E" w14:textId="77777777" w:rsidR="002D122B" w:rsidRPr="00236FAE" w:rsidRDefault="002D122B" w:rsidP="002D122B">
      <w:pPr>
        <w:spacing w:line="264" w:lineRule="auto"/>
        <w:jc w:val="center"/>
        <w:rPr>
          <w:i/>
          <w:iCs/>
        </w:rPr>
      </w:pPr>
      <w:r w:rsidRPr="00236FAE">
        <w:rPr>
          <w:i/>
          <w:iCs/>
        </w:rPr>
        <w:t>Sơ đồ quy trình nghiệp vụ cập nhật thông tin cấu hình hệ thống</w:t>
      </w:r>
    </w:p>
    <w:p w14:paraId="2C04AF73" w14:textId="77777777" w:rsidR="002D122B" w:rsidRPr="00236FAE" w:rsidRDefault="002D122B" w:rsidP="002D122B">
      <w:pPr>
        <w:spacing w:line="264" w:lineRule="auto"/>
      </w:pPr>
      <w:r w:rsidRPr="00236FAE">
        <w:t>Giải thích quy trình:</w:t>
      </w:r>
    </w:p>
    <w:p w14:paraId="4ACBA2B2" w14:textId="77777777" w:rsidR="002D122B" w:rsidRPr="00236FAE" w:rsidRDefault="002D122B" w:rsidP="002D122B">
      <w:pPr>
        <w:pStyle w:val="ListParagraph"/>
        <w:numPr>
          <w:ilvl w:val="0"/>
          <w:numId w:val="63"/>
        </w:numPr>
        <w:spacing w:line="264" w:lineRule="auto"/>
      </w:pPr>
      <w:r w:rsidRPr="00236FAE">
        <w:rPr>
          <w:rFonts w:cs="Tahoma"/>
        </w:rPr>
        <w:t>NSD vào trang cập nhật thông tin cấu hình.</w:t>
      </w:r>
    </w:p>
    <w:p w14:paraId="012D714B" w14:textId="77777777" w:rsidR="002D122B" w:rsidRPr="00236FAE" w:rsidRDefault="002D122B" w:rsidP="002D122B">
      <w:pPr>
        <w:pStyle w:val="ListParagraph"/>
        <w:spacing w:line="264" w:lineRule="auto"/>
      </w:pPr>
    </w:p>
    <w:p w14:paraId="475FE991" w14:textId="77777777" w:rsidR="002D122B" w:rsidRPr="00236FAE" w:rsidRDefault="002D122B" w:rsidP="002D122B">
      <w:pPr>
        <w:pStyle w:val="ListParagraph"/>
        <w:numPr>
          <w:ilvl w:val="0"/>
          <w:numId w:val="63"/>
        </w:numPr>
        <w:spacing w:line="264" w:lineRule="auto"/>
      </w:pPr>
      <w:r w:rsidRPr="00236FAE">
        <w:rPr>
          <w:rFonts w:cs="Tahoma"/>
        </w:rPr>
        <w:t>NSD thực hiện chỉnh sửa thông tin cấu hình.</w:t>
      </w:r>
    </w:p>
    <w:p w14:paraId="459036AB" w14:textId="77777777" w:rsidR="002D122B" w:rsidRPr="00236FAE" w:rsidRDefault="002D122B" w:rsidP="002D122B">
      <w:pPr>
        <w:pStyle w:val="ListParagraph"/>
        <w:spacing w:line="264" w:lineRule="auto"/>
        <w:rPr>
          <w:rFonts w:cs="Tahoma"/>
        </w:rPr>
      </w:pPr>
    </w:p>
    <w:p w14:paraId="488E1F01" w14:textId="77777777" w:rsidR="002D122B" w:rsidRPr="00236FAE" w:rsidRDefault="002D122B" w:rsidP="002D122B">
      <w:pPr>
        <w:pStyle w:val="ListParagraph"/>
        <w:numPr>
          <w:ilvl w:val="0"/>
          <w:numId w:val="63"/>
        </w:numPr>
        <w:spacing w:line="264" w:lineRule="auto"/>
      </w:pPr>
      <w:r w:rsidRPr="00236FAE">
        <w:rPr>
          <w:rFonts w:cs="Tahoma"/>
        </w:rPr>
        <w:t>Hệ thống tiến hành kiểm tra sự hợp lệ của các trường dữ liệu.</w:t>
      </w:r>
    </w:p>
    <w:p w14:paraId="0F483DE3" w14:textId="77777777" w:rsidR="002D122B" w:rsidRPr="00236FAE" w:rsidRDefault="002D122B" w:rsidP="002D122B">
      <w:pPr>
        <w:pStyle w:val="ListParagraph"/>
        <w:spacing w:line="264" w:lineRule="auto"/>
      </w:pPr>
    </w:p>
    <w:p w14:paraId="617ADCBE" w14:textId="77777777" w:rsidR="002D122B" w:rsidRPr="00236FAE" w:rsidRDefault="002D122B" w:rsidP="002D122B">
      <w:pPr>
        <w:pStyle w:val="ListParagraph"/>
        <w:numPr>
          <w:ilvl w:val="0"/>
          <w:numId w:val="63"/>
        </w:numPr>
        <w:spacing w:line="264" w:lineRule="auto"/>
      </w:pPr>
      <w:r w:rsidRPr="00236FAE">
        <w:t>Nếu một trong các trường không hợp lệ, hệ thống sẽ đưa ra thông báo lỗi tại trường dữ liệu tương ứng và yêu cầu NSD nhập lại.</w:t>
      </w:r>
    </w:p>
    <w:p w14:paraId="41735677" w14:textId="77777777" w:rsidR="002D122B" w:rsidRPr="00236FAE" w:rsidRDefault="002D122B" w:rsidP="002D122B">
      <w:pPr>
        <w:pStyle w:val="ListParagraph"/>
        <w:spacing w:line="264" w:lineRule="auto"/>
      </w:pPr>
    </w:p>
    <w:p w14:paraId="00C8ED39" w14:textId="77777777" w:rsidR="002D122B" w:rsidRPr="00236FAE" w:rsidRDefault="002D122B" w:rsidP="002D122B">
      <w:pPr>
        <w:pStyle w:val="ListParagraph"/>
        <w:numPr>
          <w:ilvl w:val="0"/>
          <w:numId w:val="63"/>
        </w:numPr>
        <w:spacing w:line="264" w:lineRule="auto"/>
      </w:pPr>
      <w:commentRangeStart w:id="55"/>
      <w:commentRangeStart w:id="56"/>
      <w:commentRangeStart w:id="57"/>
      <w:commentRangeStart w:id="58"/>
      <w:r w:rsidRPr="00236FAE">
        <w:t>Nếu</w:t>
      </w:r>
      <w:commentRangeEnd w:id="55"/>
      <w:r w:rsidRPr="00236FAE">
        <w:rPr>
          <w:rStyle w:val="CommentReference"/>
        </w:rPr>
        <w:commentReference w:id="55"/>
      </w:r>
      <w:commentRangeEnd w:id="56"/>
      <w:r w:rsidRPr="00236FAE">
        <w:rPr>
          <w:rStyle w:val="CommentReference"/>
        </w:rPr>
        <w:commentReference w:id="56"/>
      </w:r>
      <w:r w:rsidRPr="00236FAE">
        <w:t xml:space="preserve"> các trường hợp lệ, hệ thống sẽ tiến hành apply thông tin cấu hình tới các thành phần tương ứng của hệ thống, các thành phần khi cập nhật cấu hình thành công sẽ tự động cập nhật trạng thái lên hệ thống.</w:t>
      </w:r>
      <w:commentRangeEnd w:id="57"/>
      <w:r w:rsidRPr="00236FAE">
        <w:rPr>
          <w:rStyle w:val="CommentReference"/>
        </w:rPr>
        <w:commentReference w:id="57"/>
      </w:r>
      <w:commentRangeEnd w:id="58"/>
      <w:r w:rsidRPr="00236FAE">
        <w:rPr>
          <w:rStyle w:val="CommentReference"/>
        </w:rPr>
        <w:commentReference w:id="58"/>
      </w:r>
    </w:p>
    <w:p w14:paraId="37415CF4" w14:textId="77777777" w:rsidR="002D122B" w:rsidRPr="00236FAE" w:rsidRDefault="002D122B" w:rsidP="002D122B">
      <w:pPr>
        <w:pStyle w:val="ListParagraph"/>
        <w:spacing w:line="264" w:lineRule="auto"/>
      </w:pPr>
    </w:p>
    <w:p w14:paraId="6197CDCA" w14:textId="77777777" w:rsidR="002D122B" w:rsidRPr="00236FAE" w:rsidRDefault="002D122B" w:rsidP="002D122B">
      <w:pPr>
        <w:pStyle w:val="ListParagraph"/>
        <w:numPr>
          <w:ilvl w:val="0"/>
          <w:numId w:val="63"/>
        </w:numPr>
        <w:spacing w:line="264" w:lineRule="auto"/>
      </w:pPr>
      <w:r w:rsidRPr="00236FAE">
        <w:t>Hệ thống thực hiện lưu thông tin cấu hình vào DB và trả về thông báo cập nhật thành công cho NSD.</w:t>
      </w:r>
    </w:p>
    <w:p w14:paraId="17BE98D3" w14:textId="77777777" w:rsidR="002D122B" w:rsidRPr="00236FAE" w:rsidRDefault="002D122B" w:rsidP="002D122B">
      <w:pPr>
        <w:pStyle w:val="ListParagraph"/>
        <w:spacing w:line="264" w:lineRule="auto"/>
      </w:pPr>
    </w:p>
    <w:p w14:paraId="05F99359" w14:textId="77777777" w:rsidR="002D122B" w:rsidRPr="00236FAE" w:rsidRDefault="002D122B" w:rsidP="002D122B">
      <w:pPr>
        <w:pStyle w:val="ListParagraph"/>
        <w:numPr>
          <w:ilvl w:val="0"/>
          <w:numId w:val="63"/>
        </w:numPr>
        <w:spacing w:line="264" w:lineRule="auto"/>
      </w:pPr>
      <w:r w:rsidRPr="00236FAE">
        <w:t>Hệ thống thực hiện ghi log hoạt động.</w:t>
      </w:r>
    </w:p>
    <w:p w14:paraId="529675C1" w14:textId="77777777" w:rsidR="002D122B" w:rsidRPr="00236FAE" w:rsidRDefault="002D122B" w:rsidP="002D122B">
      <w:pPr>
        <w:pStyle w:val="ListParagraph"/>
        <w:spacing w:line="264" w:lineRule="auto"/>
      </w:pPr>
    </w:p>
    <w:p w14:paraId="71303E55" w14:textId="77777777" w:rsidR="002D122B" w:rsidRPr="00236FAE" w:rsidRDefault="002D122B" w:rsidP="002D122B">
      <w:pPr>
        <w:pStyle w:val="ListParagraph"/>
        <w:numPr>
          <w:ilvl w:val="0"/>
          <w:numId w:val="63"/>
        </w:numPr>
        <w:spacing w:line="264" w:lineRule="auto"/>
        <w:ind w:hanging="436"/>
      </w:pPr>
      <w:r w:rsidRPr="00236FAE">
        <w:t>Kết thúc nghiệp vụ</w:t>
      </w:r>
    </w:p>
    <w:p w14:paraId="62D43F2F" w14:textId="77777777" w:rsidR="002D122B" w:rsidRPr="00236FAE" w:rsidRDefault="002D122B" w:rsidP="002D122B">
      <w:pPr>
        <w:pStyle w:val="ListParagraph"/>
        <w:spacing w:line="264" w:lineRule="auto"/>
      </w:pPr>
    </w:p>
    <w:tbl>
      <w:tblPr>
        <w:tblStyle w:val="TableGrid"/>
        <w:tblW w:w="9990" w:type="dxa"/>
        <w:tblInd w:w="-185" w:type="dxa"/>
        <w:tblLook w:val="04A0" w:firstRow="1" w:lastRow="0" w:firstColumn="1" w:lastColumn="0" w:noHBand="0" w:noVBand="1"/>
      </w:tblPr>
      <w:tblGrid>
        <w:gridCol w:w="720"/>
        <w:gridCol w:w="2610"/>
        <w:gridCol w:w="2250"/>
        <w:gridCol w:w="4410"/>
      </w:tblGrid>
      <w:tr w:rsidR="002D122B" w:rsidRPr="00236FAE" w14:paraId="7C42BBAD" w14:textId="77777777" w:rsidTr="002D122B">
        <w:tc>
          <w:tcPr>
            <w:tcW w:w="720" w:type="dxa"/>
            <w:shd w:val="clear" w:color="auto" w:fill="5B9BD5" w:themeFill="accent1"/>
          </w:tcPr>
          <w:p w14:paraId="0388D51B" w14:textId="77777777" w:rsidR="002D122B" w:rsidRPr="00236FAE" w:rsidRDefault="002D122B" w:rsidP="002D122B">
            <w:pPr>
              <w:spacing w:line="264" w:lineRule="auto"/>
              <w:rPr>
                <w:b/>
                <w:szCs w:val="26"/>
              </w:rPr>
            </w:pPr>
            <w:r w:rsidRPr="00236FAE">
              <w:rPr>
                <w:b/>
                <w:szCs w:val="26"/>
              </w:rPr>
              <w:t>TT</w:t>
            </w:r>
          </w:p>
        </w:tc>
        <w:tc>
          <w:tcPr>
            <w:tcW w:w="2610" w:type="dxa"/>
            <w:shd w:val="clear" w:color="auto" w:fill="5B9BD5" w:themeFill="accent1"/>
          </w:tcPr>
          <w:p w14:paraId="336416EB" w14:textId="77777777" w:rsidR="002D122B" w:rsidRPr="00236FAE" w:rsidRDefault="002D122B" w:rsidP="002D122B">
            <w:pPr>
              <w:spacing w:line="264" w:lineRule="auto"/>
              <w:rPr>
                <w:b/>
                <w:szCs w:val="26"/>
              </w:rPr>
            </w:pPr>
            <w:r w:rsidRPr="00236FAE">
              <w:rPr>
                <w:b/>
                <w:szCs w:val="26"/>
              </w:rPr>
              <w:t>Nhóm cấu hình</w:t>
            </w:r>
          </w:p>
        </w:tc>
        <w:tc>
          <w:tcPr>
            <w:tcW w:w="2250" w:type="dxa"/>
            <w:shd w:val="clear" w:color="auto" w:fill="5B9BD5" w:themeFill="accent1"/>
          </w:tcPr>
          <w:p w14:paraId="21D0125C" w14:textId="77777777" w:rsidR="002D122B" w:rsidRPr="00236FAE" w:rsidRDefault="002D122B" w:rsidP="002D122B">
            <w:pPr>
              <w:spacing w:line="264" w:lineRule="auto"/>
              <w:rPr>
                <w:b/>
                <w:szCs w:val="26"/>
              </w:rPr>
            </w:pPr>
            <w:r w:rsidRPr="00236FAE">
              <w:rPr>
                <w:b/>
                <w:szCs w:val="26"/>
              </w:rPr>
              <w:t>Đối tượng thao tác</w:t>
            </w:r>
          </w:p>
        </w:tc>
        <w:tc>
          <w:tcPr>
            <w:tcW w:w="4410" w:type="dxa"/>
            <w:shd w:val="clear" w:color="auto" w:fill="5B9BD5" w:themeFill="accent1"/>
          </w:tcPr>
          <w:p w14:paraId="465D16DB" w14:textId="77777777" w:rsidR="002D122B" w:rsidRPr="00236FAE" w:rsidRDefault="002D122B" w:rsidP="002D122B">
            <w:pPr>
              <w:spacing w:line="264" w:lineRule="auto"/>
              <w:rPr>
                <w:b/>
                <w:szCs w:val="26"/>
              </w:rPr>
            </w:pPr>
            <w:r w:rsidRPr="00236FAE">
              <w:rPr>
                <w:b/>
                <w:szCs w:val="26"/>
              </w:rPr>
              <w:t>Mô tả</w:t>
            </w:r>
          </w:p>
        </w:tc>
      </w:tr>
      <w:tr w:rsidR="002D122B" w:rsidRPr="00236FAE" w14:paraId="6CDE1602" w14:textId="77777777" w:rsidTr="002D122B">
        <w:tc>
          <w:tcPr>
            <w:tcW w:w="720" w:type="dxa"/>
          </w:tcPr>
          <w:p w14:paraId="2726E02C" w14:textId="77777777" w:rsidR="002D122B" w:rsidRPr="00236FAE" w:rsidRDefault="002D122B" w:rsidP="002D122B">
            <w:pPr>
              <w:spacing w:line="264" w:lineRule="auto"/>
              <w:rPr>
                <w:szCs w:val="26"/>
              </w:rPr>
            </w:pPr>
            <w:r w:rsidRPr="00236FAE">
              <w:rPr>
                <w:szCs w:val="26"/>
              </w:rPr>
              <w:t>1</w:t>
            </w:r>
          </w:p>
        </w:tc>
        <w:tc>
          <w:tcPr>
            <w:tcW w:w="2610" w:type="dxa"/>
          </w:tcPr>
          <w:p w14:paraId="1972C96F" w14:textId="77777777" w:rsidR="002D122B" w:rsidRPr="00236FAE" w:rsidRDefault="002D122B" w:rsidP="002D122B">
            <w:pPr>
              <w:spacing w:line="264" w:lineRule="auto"/>
              <w:rPr>
                <w:szCs w:val="26"/>
              </w:rPr>
            </w:pPr>
            <w:r w:rsidRPr="00236FAE">
              <w:rPr>
                <w:szCs w:val="26"/>
              </w:rPr>
              <w:t>Cấu hình API Gateway</w:t>
            </w:r>
          </w:p>
        </w:tc>
        <w:tc>
          <w:tcPr>
            <w:tcW w:w="2250" w:type="dxa"/>
          </w:tcPr>
          <w:p w14:paraId="63A66BCF" w14:textId="77777777" w:rsidR="002D122B" w:rsidRPr="00236FAE" w:rsidRDefault="002D122B" w:rsidP="002D122B">
            <w:pPr>
              <w:spacing w:line="264" w:lineRule="auto"/>
              <w:rPr>
                <w:szCs w:val="26"/>
              </w:rPr>
            </w:pPr>
            <w:r w:rsidRPr="00236FAE">
              <w:rPr>
                <w:szCs w:val="26"/>
              </w:rPr>
              <w:t>Admin, nhóm VHHT</w:t>
            </w:r>
          </w:p>
        </w:tc>
        <w:tc>
          <w:tcPr>
            <w:tcW w:w="4410" w:type="dxa"/>
          </w:tcPr>
          <w:p w14:paraId="0282BECB" w14:textId="77777777" w:rsidR="002D122B" w:rsidRPr="00236FAE" w:rsidRDefault="002D122B" w:rsidP="002D122B">
            <w:pPr>
              <w:spacing w:line="264" w:lineRule="auto"/>
              <w:rPr>
                <w:szCs w:val="26"/>
              </w:rPr>
            </w:pPr>
            <w:r w:rsidRPr="00236FAE">
              <w:rPr>
                <w:szCs w:val="26"/>
              </w:rPr>
              <w:t>Cho phép quản lý các thông số cấu hình cho các cổng kết nối cho 3</w:t>
            </w:r>
            <w:r w:rsidRPr="00236FAE">
              <w:rPr>
                <w:szCs w:val="26"/>
                <w:vertAlign w:val="superscript"/>
              </w:rPr>
              <w:t>rd</w:t>
            </w:r>
            <w:r w:rsidRPr="00236FAE">
              <w:rPr>
                <w:szCs w:val="26"/>
              </w:rPr>
              <w:t xml:space="preserve"> application (ip, port, realm…).</w:t>
            </w:r>
          </w:p>
        </w:tc>
      </w:tr>
      <w:tr w:rsidR="002D122B" w:rsidRPr="00236FAE" w14:paraId="1B856705" w14:textId="77777777" w:rsidTr="002D122B">
        <w:tc>
          <w:tcPr>
            <w:tcW w:w="720" w:type="dxa"/>
          </w:tcPr>
          <w:p w14:paraId="1EFF47A3" w14:textId="77777777" w:rsidR="002D122B" w:rsidRPr="00236FAE" w:rsidRDefault="002D122B" w:rsidP="002D122B">
            <w:pPr>
              <w:spacing w:line="264" w:lineRule="auto"/>
              <w:rPr>
                <w:szCs w:val="26"/>
              </w:rPr>
            </w:pPr>
            <w:r w:rsidRPr="00236FAE">
              <w:rPr>
                <w:szCs w:val="26"/>
              </w:rPr>
              <w:t>2</w:t>
            </w:r>
          </w:p>
        </w:tc>
        <w:tc>
          <w:tcPr>
            <w:tcW w:w="2610" w:type="dxa"/>
          </w:tcPr>
          <w:p w14:paraId="426BFAD4" w14:textId="77777777" w:rsidR="002D122B" w:rsidRPr="00236FAE" w:rsidRDefault="002D122B" w:rsidP="002D122B">
            <w:pPr>
              <w:spacing w:line="264" w:lineRule="auto"/>
              <w:rPr>
                <w:szCs w:val="26"/>
              </w:rPr>
            </w:pPr>
            <w:r w:rsidRPr="00236FAE">
              <w:rPr>
                <w:szCs w:val="26"/>
              </w:rPr>
              <w:t>Cấu hình dịch vụ core</w:t>
            </w:r>
          </w:p>
        </w:tc>
        <w:tc>
          <w:tcPr>
            <w:tcW w:w="2250" w:type="dxa"/>
          </w:tcPr>
          <w:p w14:paraId="43825CD9" w14:textId="77777777" w:rsidR="002D122B" w:rsidRPr="00236FAE" w:rsidRDefault="002D122B" w:rsidP="002D122B">
            <w:pPr>
              <w:spacing w:line="264" w:lineRule="auto"/>
              <w:rPr>
                <w:szCs w:val="26"/>
              </w:rPr>
            </w:pPr>
            <w:r w:rsidRPr="00236FAE">
              <w:rPr>
                <w:szCs w:val="26"/>
              </w:rPr>
              <w:t>Admin, nhóm VHHT</w:t>
            </w:r>
          </w:p>
        </w:tc>
        <w:tc>
          <w:tcPr>
            <w:tcW w:w="4410" w:type="dxa"/>
          </w:tcPr>
          <w:p w14:paraId="7B30D5C2" w14:textId="77777777" w:rsidR="002D122B" w:rsidRPr="00236FAE" w:rsidRDefault="002D122B" w:rsidP="002D122B">
            <w:pPr>
              <w:spacing w:line="264" w:lineRule="auto"/>
              <w:rPr>
                <w:noProof/>
                <w:szCs w:val="26"/>
                <w:lang w:eastAsia="ar-SA"/>
              </w:rPr>
            </w:pPr>
            <w:r w:rsidRPr="00236FAE">
              <w:rPr>
                <w:noProof/>
                <w:szCs w:val="26"/>
                <w:lang w:eastAsia="ar-SA"/>
              </w:rPr>
              <w:t>Cho phép thực hiện xem, thêm, sửa, xóa các lệnh thuộc từng giao thức</w:t>
            </w:r>
          </w:p>
        </w:tc>
      </w:tr>
      <w:tr w:rsidR="002D122B" w:rsidRPr="00236FAE" w14:paraId="68DF58A3" w14:textId="77777777" w:rsidTr="002D122B">
        <w:tc>
          <w:tcPr>
            <w:tcW w:w="720" w:type="dxa"/>
          </w:tcPr>
          <w:p w14:paraId="67CDE1E3" w14:textId="77777777" w:rsidR="002D122B" w:rsidRPr="00236FAE" w:rsidRDefault="002D122B" w:rsidP="002D122B">
            <w:pPr>
              <w:spacing w:line="264" w:lineRule="auto"/>
              <w:rPr>
                <w:szCs w:val="26"/>
              </w:rPr>
            </w:pPr>
            <w:r w:rsidRPr="00236FAE">
              <w:rPr>
                <w:szCs w:val="26"/>
              </w:rPr>
              <w:t>3</w:t>
            </w:r>
          </w:p>
        </w:tc>
        <w:tc>
          <w:tcPr>
            <w:tcW w:w="2610" w:type="dxa"/>
          </w:tcPr>
          <w:p w14:paraId="605FAEB5" w14:textId="77777777" w:rsidR="002D122B" w:rsidRPr="00236FAE" w:rsidRDefault="002D122B" w:rsidP="002D122B">
            <w:pPr>
              <w:spacing w:line="264" w:lineRule="auto"/>
              <w:rPr>
                <w:szCs w:val="26"/>
              </w:rPr>
            </w:pPr>
            <w:r w:rsidRPr="00236FAE">
              <w:rPr>
                <w:szCs w:val="26"/>
              </w:rPr>
              <w:t>Cấu hình adapter</w:t>
            </w:r>
          </w:p>
        </w:tc>
        <w:tc>
          <w:tcPr>
            <w:tcW w:w="2250" w:type="dxa"/>
          </w:tcPr>
          <w:p w14:paraId="51BE4F83"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0CFD34CD" w14:textId="77777777" w:rsidR="002D122B" w:rsidRPr="00236FAE" w:rsidRDefault="002D122B" w:rsidP="002D122B">
            <w:pPr>
              <w:spacing w:line="264" w:lineRule="auto"/>
              <w:rPr>
                <w:noProof/>
                <w:szCs w:val="26"/>
                <w:lang w:eastAsia="ar-SA"/>
              </w:rPr>
            </w:pPr>
            <w:r w:rsidRPr="00236FAE">
              <w:rPr>
                <w:noProof/>
                <w:szCs w:val="26"/>
                <w:lang w:eastAsia="ar-SA"/>
              </w:rPr>
              <w:t>Cho phép quản lý các thông số kết nối tới các hệ thống Surepay, iVMS, PCRF, HLRGW (ip, port, user/pass, realm…)</w:t>
            </w:r>
          </w:p>
        </w:tc>
      </w:tr>
      <w:tr w:rsidR="002D122B" w:rsidRPr="00236FAE" w14:paraId="4B4FBE1E" w14:textId="77777777" w:rsidTr="002D122B">
        <w:tc>
          <w:tcPr>
            <w:tcW w:w="720" w:type="dxa"/>
          </w:tcPr>
          <w:p w14:paraId="5B585FF2" w14:textId="77777777" w:rsidR="002D122B" w:rsidRPr="00236FAE" w:rsidRDefault="002D122B" w:rsidP="002D122B">
            <w:pPr>
              <w:spacing w:line="264" w:lineRule="auto"/>
              <w:rPr>
                <w:szCs w:val="26"/>
              </w:rPr>
            </w:pPr>
            <w:r w:rsidRPr="00236FAE">
              <w:rPr>
                <w:szCs w:val="26"/>
              </w:rPr>
              <w:t>4</w:t>
            </w:r>
          </w:p>
        </w:tc>
        <w:tc>
          <w:tcPr>
            <w:tcW w:w="2610" w:type="dxa"/>
          </w:tcPr>
          <w:p w14:paraId="6865B4FB" w14:textId="77777777" w:rsidR="002D122B" w:rsidRPr="00236FAE" w:rsidRDefault="002D122B" w:rsidP="002D122B">
            <w:pPr>
              <w:spacing w:line="264" w:lineRule="auto"/>
              <w:rPr>
                <w:szCs w:val="26"/>
              </w:rPr>
            </w:pPr>
            <w:r w:rsidRPr="00236FAE">
              <w:rPr>
                <w:szCs w:val="26"/>
              </w:rPr>
              <w:t>Cấu hình Alarm</w:t>
            </w:r>
          </w:p>
        </w:tc>
        <w:tc>
          <w:tcPr>
            <w:tcW w:w="2250" w:type="dxa"/>
          </w:tcPr>
          <w:p w14:paraId="20DCFADF"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5890EFE3" w14:textId="77777777" w:rsidR="002D122B" w:rsidRPr="00236FAE" w:rsidRDefault="002D122B" w:rsidP="002D122B">
            <w:pPr>
              <w:spacing w:line="264" w:lineRule="auto"/>
              <w:rPr>
                <w:szCs w:val="26"/>
              </w:rPr>
            </w:pPr>
            <w:r w:rsidRPr="00236FAE">
              <w:rPr>
                <w:noProof/>
                <w:lang w:eastAsia="ar-SA"/>
              </w:rPr>
              <w:t>Cho phép cấu hình ngưỡng một số cảnh báo (tỉ lệ lỗi, không phản hồi,…), cấu hình tự động gửi cảnh báo tới NSD.</w:t>
            </w:r>
          </w:p>
        </w:tc>
      </w:tr>
      <w:tr w:rsidR="002D122B" w:rsidRPr="00236FAE" w14:paraId="49AB1337" w14:textId="77777777" w:rsidTr="002D122B">
        <w:trPr>
          <w:trHeight w:val="444"/>
        </w:trPr>
        <w:tc>
          <w:tcPr>
            <w:tcW w:w="720" w:type="dxa"/>
          </w:tcPr>
          <w:p w14:paraId="4D3D58E4" w14:textId="77777777" w:rsidR="002D122B" w:rsidRPr="00236FAE" w:rsidRDefault="002D122B" w:rsidP="002D122B">
            <w:pPr>
              <w:spacing w:line="264" w:lineRule="auto"/>
              <w:rPr>
                <w:szCs w:val="26"/>
              </w:rPr>
            </w:pPr>
            <w:r w:rsidRPr="00236FAE">
              <w:rPr>
                <w:szCs w:val="26"/>
              </w:rPr>
              <w:t>5</w:t>
            </w:r>
          </w:p>
        </w:tc>
        <w:tc>
          <w:tcPr>
            <w:tcW w:w="2610" w:type="dxa"/>
          </w:tcPr>
          <w:p w14:paraId="4588146B" w14:textId="77777777" w:rsidR="002D122B" w:rsidRPr="00236FAE" w:rsidRDefault="002D122B" w:rsidP="002D122B">
            <w:pPr>
              <w:spacing w:line="264" w:lineRule="auto"/>
              <w:rPr>
                <w:szCs w:val="26"/>
              </w:rPr>
            </w:pPr>
            <w:r w:rsidRPr="00236FAE">
              <w:rPr>
                <w:szCs w:val="26"/>
              </w:rPr>
              <w:t>Reporting</w:t>
            </w:r>
          </w:p>
        </w:tc>
        <w:tc>
          <w:tcPr>
            <w:tcW w:w="2250" w:type="dxa"/>
          </w:tcPr>
          <w:p w14:paraId="108434CD" w14:textId="77777777" w:rsidR="002D122B" w:rsidRPr="00236FAE" w:rsidRDefault="002D122B" w:rsidP="002D122B">
            <w:pPr>
              <w:spacing w:line="264" w:lineRule="auto"/>
              <w:rPr>
                <w:szCs w:val="26"/>
              </w:rPr>
            </w:pPr>
            <w:r w:rsidRPr="00236FAE">
              <w:rPr>
                <w:szCs w:val="26"/>
              </w:rPr>
              <w:t>Admin, nhóm VHHT</w:t>
            </w:r>
          </w:p>
        </w:tc>
        <w:tc>
          <w:tcPr>
            <w:tcW w:w="4410" w:type="dxa"/>
          </w:tcPr>
          <w:p w14:paraId="3AEA4D7A" w14:textId="77777777" w:rsidR="002D122B" w:rsidRPr="00236FAE" w:rsidRDefault="002D122B" w:rsidP="002D122B">
            <w:pPr>
              <w:spacing w:line="264" w:lineRule="auto"/>
              <w:rPr>
                <w:szCs w:val="26"/>
              </w:rPr>
            </w:pPr>
            <w:r w:rsidRPr="00236FAE">
              <w:rPr>
                <w:szCs w:val="26"/>
              </w:rPr>
              <w:t xml:space="preserve">Cho phép cấu hình tự động gửi một số báo cáo tới NSD </w:t>
            </w:r>
          </w:p>
        </w:tc>
      </w:tr>
    </w:tbl>
    <w:p w14:paraId="430D1346" w14:textId="77777777" w:rsidR="002D122B" w:rsidRPr="00236FAE" w:rsidRDefault="002D122B" w:rsidP="002D122B">
      <w:pPr>
        <w:spacing w:line="264" w:lineRule="auto"/>
      </w:pPr>
    </w:p>
    <w:p w14:paraId="4254A66F" w14:textId="5D034D8C" w:rsidR="002D122B" w:rsidRPr="00236FAE" w:rsidRDefault="002D122B" w:rsidP="002D122B">
      <w:pPr>
        <w:pStyle w:val="Heading4"/>
        <w:spacing w:line="264" w:lineRule="auto"/>
      </w:pPr>
      <w:r>
        <w:t>Reset Factory</w:t>
      </w:r>
    </w:p>
    <w:p w14:paraId="4481C3DF" w14:textId="77777777" w:rsidR="002D122B" w:rsidRPr="00236FAE" w:rsidRDefault="002D122B" w:rsidP="002D122B">
      <w:pPr>
        <w:spacing w:line="264" w:lineRule="auto"/>
      </w:pPr>
      <w:r w:rsidRPr="00236FAE">
        <w:rPr>
          <w:lang w:val="vi-VN"/>
        </w:rPr>
        <w:t xml:space="preserve">Chức năng này cho phép người sử dụng có thể </w:t>
      </w:r>
      <w:r w:rsidRPr="00236FAE">
        <w:t>cập nhật thông tin cấu hình hệ thống.</w:t>
      </w:r>
    </w:p>
    <w:p w14:paraId="414409CB" w14:textId="77777777" w:rsidR="002D122B" w:rsidRPr="00236FAE" w:rsidRDefault="002D122B" w:rsidP="002D122B">
      <w:pPr>
        <w:spacing w:line="264" w:lineRule="auto"/>
        <w:jc w:val="center"/>
      </w:pPr>
      <w:r w:rsidRPr="00236FAE">
        <w:object w:dxaOrig="9976" w:dyaOrig="12510" w14:anchorId="1C068CCF">
          <v:shape id="_x0000_i1093" type="#_x0000_t75" style="width:396.75pt;height:496.5pt" o:ole="">
            <v:imagedata r:id="rId46" o:title=""/>
          </v:shape>
          <o:OLEObject Type="Embed" ProgID="Visio.Drawing.15" ShapeID="_x0000_i1093" DrawAspect="Content" ObjectID="_1719067652" r:id="rId48"/>
        </w:object>
      </w:r>
    </w:p>
    <w:p w14:paraId="6A388B08" w14:textId="77777777" w:rsidR="002D122B" w:rsidRPr="00236FAE" w:rsidRDefault="002D122B" w:rsidP="002D122B">
      <w:pPr>
        <w:spacing w:line="264" w:lineRule="auto"/>
        <w:jc w:val="center"/>
        <w:rPr>
          <w:i/>
          <w:iCs/>
        </w:rPr>
      </w:pPr>
      <w:r w:rsidRPr="00236FAE">
        <w:rPr>
          <w:i/>
          <w:iCs/>
        </w:rPr>
        <w:t>Sơ đồ quy trình nghiệp vụ cập nhật thông tin cấu hình hệ thống</w:t>
      </w:r>
    </w:p>
    <w:p w14:paraId="163AAD64" w14:textId="77777777" w:rsidR="002D122B" w:rsidRPr="00236FAE" w:rsidRDefault="002D122B" w:rsidP="002D122B">
      <w:pPr>
        <w:spacing w:line="264" w:lineRule="auto"/>
      </w:pPr>
      <w:r w:rsidRPr="00236FAE">
        <w:t>Giải thích quy trình:</w:t>
      </w:r>
    </w:p>
    <w:p w14:paraId="641A95FD" w14:textId="77777777" w:rsidR="002D122B" w:rsidRPr="00236FAE" w:rsidRDefault="002D122B" w:rsidP="002D122B">
      <w:pPr>
        <w:pStyle w:val="ListParagraph"/>
        <w:numPr>
          <w:ilvl w:val="0"/>
          <w:numId w:val="63"/>
        </w:numPr>
        <w:spacing w:line="264" w:lineRule="auto"/>
      </w:pPr>
      <w:r w:rsidRPr="00236FAE">
        <w:rPr>
          <w:rFonts w:cs="Tahoma"/>
        </w:rPr>
        <w:t>NSD vào trang cập nhật thông tin cấu hình.</w:t>
      </w:r>
    </w:p>
    <w:p w14:paraId="6AF901BE" w14:textId="77777777" w:rsidR="002D122B" w:rsidRPr="00236FAE" w:rsidRDefault="002D122B" w:rsidP="002D122B">
      <w:pPr>
        <w:pStyle w:val="ListParagraph"/>
        <w:spacing w:line="264" w:lineRule="auto"/>
      </w:pPr>
    </w:p>
    <w:p w14:paraId="6DC4D95F" w14:textId="77777777" w:rsidR="002D122B" w:rsidRPr="00236FAE" w:rsidRDefault="002D122B" w:rsidP="002D122B">
      <w:pPr>
        <w:pStyle w:val="ListParagraph"/>
        <w:numPr>
          <w:ilvl w:val="0"/>
          <w:numId w:val="63"/>
        </w:numPr>
        <w:spacing w:line="264" w:lineRule="auto"/>
      </w:pPr>
      <w:r w:rsidRPr="00236FAE">
        <w:rPr>
          <w:rFonts w:cs="Tahoma"/>
        </w:rPr>
        <w:t>NSD thực hiện chỉnh sửa thông tin cấu hình.</w:t>
      </w:r>
    </w:p>
    <w:p w14:paraId="33D3FB63" w14:textId="77777777" w:rsidR="002D122B" w:rsidRPr="00236FAE" w:rsidRDefault="002D122B" w:rsidP="002D122B">
      <w:pPr>
        <w:pStyle w:val="ListParagraph"/>
        <w:spacing w:line="264" w:lineRule="auto"/>
        <w:rPr>
          <w:rFonts w:cs="Tahoma"/>
        </w:rPr>
      </w:pPr>
    </w:p>
    <w:p w14:paraId="665FD1C4" w14:textId="77777777" w:rsidR="002D122B" w:rsidRPr="00236FAE" w:rsidRDefault="002D122B" w:rsidP="002D122B">
      <w:pPr>
        <w:pStyle w:val="ListParagraph"/>
        <w:numPr>
          <w:ilvl w:val="0"/>
          <w:numId w:val="63"/>
        </w:numPr>
        <w:spacing w:line="264" w:lineRule="auto"/>
      </w:pPr>
      <w:r w:rsidRPr="00236FAE">
        <w:rPr>
          <w:rFonts w:cs="Tahoma"/>
        </w:rPr>
        <w:t>Hệ thống tiến hành kiểm tra sự hợp lệ của các trường dữ liệu.</w:t>
      </w:r>
    </w:p>
    <w:p w14:paraId="04FF2D04" w14:textId="77777777" w:rsidR="002D122B" w:rsidRPr="00236FAE" w:rsidRDefault="002D122B" w:rsidP="002D122B">
      <w:pPr>
        <w:pStyle w:val="ListParagraph"/>
        <w:spacing w:line="264" w:lineRule="auto"/>
      </w:pPr>
    </w:p>
    <w:p w14:paraId="4C6E99A4" w14:textId="77777777" w:rsidR="002D122B" w:rsidRPr="00236FAE" w:rsidRDefault="002D122B" w:rsidP="002D122B">
      <w:pPr>
        <w:pStyle w:val="ListParagraph"/>
        <w:numPr>
          <w:ilvl w:val="0"/>
          <w:numId w:val="63"/>
        </w:numPr>
        <w:spacing w:line="264" w:lineRule="auto"/>
      </w:pPr>
      <w:r w:rsidRPr="00236FAE">
        <w:lastRenderedPageBreak/>
        <w:t>Nếu một trong các trường không hợp lệ, hệ thống sẽ đưa ra thông báo lỗi tại trường dữ liệu tương ứng và yêu cầu NSD nhập lại.</w:t>
      </w:r>
    </w:p>
    <w:p w14:paraId="4A090258" w14:textId="77777777" w:rsidR="002D122B" w:rsidRPr="00236FAE" w:rsidRDefault="002D122B" w:rsidP="002D122B">
      <w:pPr>
        <w:pStyle w:val="ListParagraph"/>
        <w:spacing w:line="264" w:lineRule="auto"/>
      </w:pPr>
    </w:p>
    <w:p w14:paraId="56ABB4AC" w14:textId="77777777" w:rsidR="002D122B" w:rsidRPr="00236FAE" w:rsidRDefault="002D122B" w:rsidP="002D122B">
      <w:pPr>
        <w:pStyle w:val="ListParagraph"/>
        <w:numPr>
          <w:ilvl w:val="0"/>
          <w:numId w:val="63"/>
        </w:numPr>
        <w:spacing w:line="264" w:lineRule="auto"/>
      </w:pPr>
      <w:commentRangeStart w:id="59"/>
      <w:commentRangeStart w:id="60"/>
      <w:commentRangeStart w:id="61"/>
      <w:commentRangeStart w:id="62"/>
      <w:r w:rsidRPr="00236FAE">
        <w:t>Nếu</w:t>
      </w:r>
      <w:commentRangeEnd w:id="59"/>
      <w:r w:rsidRPr="00236FAE">
        <w:rPr>
          <w:rStyle w:val="CommentReference"/>
        </w:rPr>
        <w:commentReference w:id="59"/>
      </w:r>
      <w:commentRangeEnd w:id="60"/>
      <w:r w:rsidRPr="00236FAE">
        <w:rPr>
          <w:rStyle w:val="CommentReference"/>
        </w:rPr>
        <w:commentReference w:id="60"/>
      </w:r>
      <w:r w:rsidRPr="00236FAE">
        <w:t xml:space="preserve"> các trường hợp lệ, hệ thống sẽ tiến hành apply thông tin cấu hình tới các thành phần tương ứng của hệ thống, các thành phần khi cập nhật cấu hình thành công sẽ tự động cập nhật trạng thái lên hệ thống.</w:t>
      </w:r>
      <w:commentRangeEnd w:id="61"/>
      <w:r w:rsidRPr="00236FAE">
        <w:rPr>
          <w:rStyle w:val="CommentReference"/>
        </w:rPr>
        <w:commentReference w:id="61"/>
      </w:r>
      <w:commentRangeEnd w:id="62"/>
      <w:r w:rsidRPr="00236FAE">
        <w:rPr>
          <w:rStyle w:val="CommentReference"/>
        </w:rPr>
        <w:commentReference w:id="62"/>
      </w:r>
    </w:p>
    <w:p w14:paraId="143F07FF" w14:textId="77777777" w:rsidR="002D122B" w:rsidRPr="00236FAE" w:rsidRDefault="002D122B" w:rsidP="002D122B">
      <w:pPr>
        <w:pStyle w:val="ListParagraph"/>
        <w:spacing w:line="264" w:lineRule="auto"/>
      </w:pPr>
    </w:p>
    <w:p w14:paraId="51228F7D" w14:textId="77777777" w:rsidR="002D122B" w:rsidRPr="00236FAE" w:rsidRDefault="002D122B" w:rsidP="002D122B">
      <w:pPr>
        <w:pStyle w:val="ListParagraph"/>
        <w:numPr>
          <w:ilvl w:val="0"/>
          <w:numId w:val="63"/>
        </w:numPr>
        <w:spacing w:line="264" w:lineRule="auto"/>
      </w:pPr>
      <w:r w:rsidRPr="00236FAE">
        <w:t>Hệ thống thực hiện lưu thông tin cấu hình vào DB và trả về thông báo cập nhật thành công cho NSD.</w:t>
      </w:r>
    </w:p>
    <w:p w14:paraId="35E77DAF" w14:textId="77777777" w:rsidR="002D122B" w:rsidRPr="00236FAE" w:rsidRDefault="002D122B" w:rsidP="002D122B">
      <w:pPr>
        <w:pStyle w:val="ListParagraph"/>
        <w:spacing w:line="264" w:lineRule="auto"/>
      </w:pPr>
    </w:p>
    <w:p w14:paraId="0CCD8329" w14:textId="77777777" w:rsidR="002D122B" w:rsidRPr="00236FAE" w:rsidRDefault="002D122B" w:rsidP="002D122B">
      <w:pPr>
        <w:pStyle w:val="ListParagraph"/>
        <w:numPr>
          <w:ilvl w:val="0"/>
          <w:numId w:val="63"/>
        </w:numPr>
        <w:spacing w:line="264" w:lineRule="auto"/>
      </w:pPr>
      <w:r w:rsidRPr="00236FAE">
        <w:t>Hệ thống thực hiện ghi log hoạt động.</w:t>
      </w:r>
    </w:p>
    <w:p w14:paraId="432D748A" w14:textId="77777777" w:rsidR="002D122B" w:rsidRPr="00236FAE" w:rsidRDefault="002D122B" w:rsidP="002D122B">
      <w:pPr>
        <w:pStyle w:val="ListParagraph"/>
        <w:spacing w:line="264" w:lineRule="auto"/>
      </w:pPr>
    </w:p>
    <w:p w14:paraId="41DCB843" w14:textId="77777777" w:rsidR="002D122B" w:rsidRPr="00236FAE" w:rsidRDefault="002D122B" w:rsidP="002D122B">
      <w:pPr>
        <w:pStyle w:val="ListParagraph"/>
        <w:numPr>
          <w:ilvl w:val="0"/>
          <w:numId w:val="63"/>
        </w:numPr>
        <w:spacing w:line="264" w:lineRule="auto"/>
        <w:ind w:hanging="436"/>
      </w:pPr>
      <w:r w:rsidRPr="00236FAE">
        <w:t>Kết thúc nghiệp vụ</w:t>
      </w:r>
    </w:p>
    <w:p w14:paraId="4B95ABEB" w14:textId="77777777" w:rsidR="002D122B" w:rsidRPr="00236FAE" w:rsidRDefault="002D122B" w:rsidP="002D122B">
      <w:pPr>
        <w:pStyle w:val="ListParagraph"/>
        <w:spacing w:line="264" w:lineRule="auto"/>
      </w:pPr>
    </w:p>
    <w:tbl>
      <w:tblPr>
        <w:tblStyle w:val="TableGrid"/>
        <w:tblW w:w="9990" w:type="dxa"/>
        <w:tblInd w:w="-185" w:type="dxa"/>
        <w:tblLook w:val="04A0" w:firstRow="1" w:lastRow="0" w:firstColumn="1" w:lastColumn="0" w:noHBand="0" w:noVBand="1"/>
      </w:tblPr>
      <w:tblGrid>
        <w:gridCol w:w="720"/>
        <w:gridCol w:w="2610"/>
        <w:gridCol w:w="2250"/>
        <w:gridCol w:w="4410"/>
      </w:tblGrid>
      <w:tr w:rsidR="002D122B" w:rsidRPr="00236FAE" w14:paraId="03C23CE6" w14:textId="77777777" w:rsidTr="002D122B">
        <w:tc>
          <w:tcPr>
            <w:tcW w:w="720" w:type="dxa"/>
            <w:shd w:val="clear" w:color="auto" w:fill="5B9BD5" w:themeFill="accent1"/>
          </w:tcPr>
          <w:p w14:paraId="47F13E72" w14:textId="77777777" w:rsidR="002D122B" w:rsidRPr="00236FAE" w:rsidRDefault="002D122B" w:rsidP="002D122B">
            <w:pPr>
              <w:spacing w:line="264" w:lineRule="auto"/>
              <w:rPr>
                <w:b/>
                <w:szCs w:val="26"/>
              </w:rPr>
            </w:pPr>
            <w:r w:rsidRPr="00236FAE">
              <w:rPr>
                <w:b/>
                <w:szCs w:val="26"/>
              </w:rPr>
              <w:t>TT</w:t>
            </w:r>
          </w:p>
        </w:tc>
        <w:tc>
          <w:tcPr>
            <w:tcW w:w="2610" w:type="dxa"/>
            <w:shd w:val="clear" w:color="auto" w:fill="5B9BD5" w:themeFill="accent1"/>
          </w:tcPr>
          <w:p w14:paraId="0CF580B8" w14:textId="77777777" w:rsidR="002D122B" w:rsidRPr="00236FAE" w:rsidRDefault="002D122B" w:rsidP="002D122B">
            <w:pPr>
              <w:spacing w:line="264" w:lineRule="auto"/>
              <w:rPr>
                <w:b/>
                <w:szCs w:val="26"/>
              </w:rPr>
            </w:pPr>
            <w:r w:rsidRPr="00236FAE">
              <w:rPr>
                <w:b/>
                <w:szCs w:val="26"/>
              </w:rPr>
              <w:t>Nhóm cấu hình</w:t>
            </w:r>
          </w:p>
        </w:tc>
        <w:tc>
          <w:tcPr>
            <w:tcW w:w="2250" w:type="dxa"/>
            <w:shd w:val="clear" w:color="auto" w:fill="5B9BD5" w:themeFill="accent1"/>
          </w:tcPr>
          <w:p w14:paraId="4157DC80" w14:textId="77777777" w:rsidR="002D122B" w:rsidRPr="00236FAE" w:rsidRDefault="002D122B" w:rsidP="002D122B">
            <w:pPr>
              <w:spacing w:line="264" w:lineRule="auto"/>
              <w:rPr>
                <w:b/>
                <w:szCs w:val="26"/>
              </w:rPr>
            </w:pPr>
            <w:r w:rsidRPr="00236FAE">
              <w:rPr>
                <w:b/>
                <w:szCs w:val="26"/>
              </w:rPr>
              <w:t>Đối tượng thao tác</w:t>
            </w:r>
          </w:p>
        </w:tc>
        <w:tc>
          <w:tcPr>
            <w:tcW w:w="4410" w:type="dxa"/>
            <w:shd w:val="clear" w:color="auto" w:fill="5B9BD5" w:themeFill="accent1"/>
          </w:tcPr>
          <w:p w14:paraId="62B2E32E" w14:textId="77777777" w:rsidR="002D122B" w:rsidRPr="00236FAE" w:rsidRDefault="002D122B" w:rsidP="002D122B">
            <w:pPr>
              <w:spacing w:line="264" w:lineRule="auto"/>
              <w:rPr>
                <w:b/>
                <w:szCs w:val="26"/>
              </w:rPr>
            </w:pPr>
            <w:r w:rsidRPr="00236FAE">
              <w:rPr>
                <w:b/>
                <w:szCs w:val="26"/>
              </w:rPr>
              <w:t>Mô tả</w:t>
            </w:r>
          </w:p>
        </w:tc>
      </w:tr>
      <w:tr w:rsidR="002D122B" w:rsidRPr="00236FAE" w14:paraId="6176B15F" w14:textId="77777777" w:rsidTr="002D122B">
        <w:tc>
          <w:tcPr>
            <w:tcW w:w="720" w:type="dxa"/>
          </w:tcPr>
          <w:p w14:paraId="4DA6E738" w14:textId="77777777" w:rsidR="002D122B" w:rsidRPr="00236FAE" w:rsidRDefault="002D122B" w:rsidP="002D122B">
            <w:pPr>
              <w:spacing w:line="264" w:lineRule="auto"/>
              <w:rPr>
                <w:szCs w:val="26"/>
              </w:rPr>
            </w:pPr>
            <w:r w:rsidRPr="00236FAE">
              <w:rPr>
                <w:szCs w:val="26"/>
              </w:rPr>
              <w:t>1</w:t>
            </w:r>
          </w:p>
        </w:tc>
        <w:tc>
          <w:tcPr>
            <w:tcW w:w="2610" w:type="dxa"/>
          </w:tcPr>
          <w:p w14:paraId="17013ADE" w14:textId="77777777" w:rsidR="002D122B" w:rsidRPr="00236FAE" w:rsidRDefault="002D122B" w:rsidP="002D122B">
            <w:pPr>
              <w:spacing w:line="264" w:lineRule="auto"/>
              <w:rPr>
                <w:szCs w:val="26"/>
              </w:rPr>
            </w:pPr>
            <w:r w:rsidRPr="00236FAE">
              <w:rPr>
                <w:szCs w:val="26"/>
              </w:rPr>
              <w:t>Cấu hình API Gateway</w:t>
            </w:r>
          </w:p>
        </w:tc>
        <w:tc>
          <w:tcPr>
            <w:tcW w:w="2250" w:type="dxa"/>
          </w:tcPr>
          <w:p w14:paraId="253C233A" w14:textId="77777777" w:rsidR="002D122B" w:rsidRPr="00236FAE" w:rsidRDefault="002D122B" w:rsidP="002D122B">
            <w:pPr>
              <w:spacing w:line="264" w:lineRule="auto"/>
              <w:rPr>
                <w:szCs w:val="26"/>
              </w:rPr>
            </w:pPr>
            <w:r w:rsidRPr="00236FAE">
              <w:rPr>
                <w:szCs w:val="26"/>
              </w:rPr>
              <w:t>Admin, nhóm VHHT</w:t>
            </w:r>
          </w:p>
        </w:tc>
        <w:tc>
          <w:tcPr>
            <w:tcW w:w="4410" w:type="dxa"/>
          </w:tcPr>
          <w:p w14:paraId="0F2033FA" w14:textId="77777777" w:rsidR="002D122B" w:rsidRPr="00236FAE" w:rsidRDefault="002D122B" w:rsidP="002D122B">
            <w:pPr>
              <w:spacing w:line="264" w:lineRule="auto"/>
              <w:rPr>
                <w:szCs w:val="26"/>
              </w:rPr>
            </w:pPr>
            <w:r w:rsidRPr="00236FAE">
              <w:rPr>
                <w:szCs w:val="26"/>
              </w:rPr>
              <w:t>Cho phép quản lý các thông số cấu hình cho các cổng kết nối cho 3</w:t>
            </w:r>
            <w:r w:rsidRPr="00236FAE">
              <w:rPr>
                <w:szCs w:val="26"/>
                <w:vertAlign w:val="superscript"/>
              </w:rPr>
              <w:t>rd</w:t>
            </w:r>
            <w:r w:rsidRPr="00236FAE">
              <w:rPr>
                <w:szCs w:val="26"/>
              </w:rPr>
              <w:t xml:space="preserve"> application (ip, port, realm…).</w:t>
            </w:r>
          </w:p>
        </w:tc>
      </w:tr>
      <w:tr w:rsidR="002D122B" w:rsidRPr="00236FAE" w14:paraId="58802B45" w14:textId="77777777" w:rsidTr="002D122B">
        <w:tc>
          <w:tcPr>
            <w:tcW w:w="720" w:type="dxa"/>
          </w:tcPr>
          <w:p w14:paraId="217F6227" w14:textId="77777777" w:rsidR="002D122B" w:rsidRPr="00236FAE" w:rsidRDefault="002D122B" w:rsidP="002D122B">
            <w:pPr>
              <w:spacing w:line="264" w:lineRule="auto"/>
              <w:rPr>
                <w:szCs w:val="26"/>
              </w:rPr>
            </w:pPr>
            <w:r w:rsidRPr="00236FAE">
              <w:rPr>
                <w:szCs w:val="26"/>
              </w:rPr>
              <w:t>2</w:t>
            </w:r>
          </w:p>
        </w:tc>
        <w:tc>
          <w:tcPr>
            <w:tcW w:w="2610" w:type="dxa"/>
          </w:tcPr>
          <w:p w14:paraId="2EE54770" w14:textId="77777777" w:rsidR="002D122B" w:rsidRPr="00236FAE" w:rsidRDefault="002D122B" w:rsidP="002D122B">
            <w:pPr>
              <w:spacing w:line="264" w:lineRule="auto"/>
              <w:rPr>
                <w:szCs w:val="26"/>
              </w:rPr>
            </w:pPr>
            <w:r w:rsidRPr="00236FAE">
              <w:rPr>
                <w:szCs w:val="26"/>
              </w:rPr>
              <w:t>Cấu hình dịch vụ core</w:t>
            </w:r>
          </w:p>
        </w:tc>
        <w:tc>
          <w:tcPr>
            <w:tcW w:w="2250" w:type="dxa"/>
          </w:tcPr>
          <w:p w14:paraId="2CF2624A" w14:textId="77777777" w:rsidR="002D122B" w:rsidRPr="00236FAE" w:rsidRDefault="002D122B" w:rsidP="002D122B">
            <w:pPr>
              <w:spacing w:line="264" w:lineRule="auto"/>
              <w:rPr>
                <w:szCs w:val="26"/>
              </w:rPr>
            </w:pPr>
            <w:r w:rsidRPr="00236FAE">
              <w:rPr>
                <w:szCs w:val="26"/>
              </w:rPr>
              <w:t>Admin, nhóm VHHT</w:t>
            </w:r>
          </w:p>
        </w:tc>
        <w:tc>
          <w:tcPr>
            <w:tcW w:w="4410" w:type="dxa"/>
          </w:tcPr>
          <w:p w14:paraId="69B1791D" w14:textId="77777777" w:rsidR="002D122B" w:rsidRPr="00236FAE" w:rsidRDefault="002D122B" w:rsidP="002D122B">
            <w:pPr>
              <w:spacing w:line="264" w:lineRule="auto"/>
              <w:rPr>
                <w:noProof/>
                <w:szCs w:val="26"/>
                <w:lang w:eastAsia="ar-SA"/>
              </w:rPr>
            </w:pPr>
            <w:r w:rsidRPr="00236FAE">
              <w:rPr>
                <w:noProof/>
                <w:szCs w:val="26"/>
                <w:lang w:eastAsia="ar-SA"/>
              </w:rPr>
              <w:t>Cho phép thực hiện xem, thêm, sửa, xóa các lệnh thuộc từng giao thức</w:t>
            </w:r>
          </w:p>
        </w:tc>
      </w:tr>
      <w:tr w:rsidR="002D122B" w:rsidRPr="00236FAE" w14:paraId="40F08004" w14:textId="77777777" w:rsidTr="002D122B">
        <w:tc>
          <w:tcPr>
            <w:tcW w:w="720" w:type="dxa"/>
          </w:tcPr>
          <w:p w14:paraId="4808D8D2" w14:textId="77777777" w:rsidR="002D122B" w:rsidRPr="00236FAE" w:rsidRDefault="002D122B" w:rsidP="002D122B">
            <w:pPr>
              <w:spacing w:line="264" w:lineRule="auto"/>
              <w:rPr>
                <w:szCs w:val="26"/>
              </w:rPr>
            </w:pPr>
            <w:r w:rsidRPr="00236FAE">
              <w:rPr>
                <w:szCs w:val="26"/>
              </w:rPr>
              <w:t>3</w:t>
            </w:r>
          </w:p>
        </w:tc>
        <w:tc>
          <w:tcPr>
            <w:tcW w:w="2610" w:type="dxa"/>
          </w:tcPr>
          <w:p w14:paraId="1672D991" w14:textId="77777777" w:rsidR="002D122B" w:rsidRPr="00236FAE" w:rsidRDefault="002D122B" w:rsidP="002D122B">
            <w:pPr>
              <w:spacing w:line="264" w:lineRule="auto"/>
              <w:rPr>
                <w:szCs w:val="26"/>
              </w:rPr>
            </w:pPr>
            <w:r w:rsidRPr="00236FAE">
              <w:rPr>
                <w:szCs w:val="26"/>
              </w:rPr>
              <w:t>Cấu hình adapter</w:t>
            </w:r>
          </w:p>
        </w:tc>
        <w:tc>
          <w:tcPr>
            <w:tcW w:w="2250" w:type="dxa"/>
          </w:tcPr>
          <w:p w14:paraId="4F114B05"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6577D342" w14:textId="77777777" w:rsidR="002D122B" w:rsidRPr="00236FAE" w:rsidRDefault="002D122B" w:rsidP="002D122B">
            <w:pPr>
              <w:spacing w:line="264" w:lineRule="auto"/>
              <w:rPr>
                <w:noProof/>
                <w:szCs w:val="26"/>
                <w:lang w:eastAsia="ar-SA"/>
              </w:rPr>
            </w:pPr>
            <w:r w:rsidRPr="00236FAE">
              <w:rPr>
                <w:noProof/>
                <w:szCs w:val="26"/>
                <w:lang w:eastAsia="ar-SA"/>
              </w:rPr>
              <w:t>Cho phép quản lý các thông số kết nối tới các hệ thống Surepay, iVMS, PCRF, HLRGW (ip, port, user/pass, realm…)</w:t>
            </w:r>
          </w:p>
        </w:tc>
      </w:tr>
      <w:tr w:rsidR="002D122B" w:rsidRPr="00236FAE" w14:paraId="4604857A" w14:textId="77777777" w:rsidTr="002D122B">
        <w:tc>
          <w:tcPr>
            <w:tcW w:w="720" w:type="dxa"/>
          </w:tcPr>
          <w:p w14:paraId="656BE8A6" w14:textId="77777777" w:rsidR="002D122B" w:rsidRPr="00236FAE" w:rsidRDefault="002D122B" w:rsidP="002D122B">
            <w:pPr>
              <w:spacing w:line="264" w:lineRule="auto"/>
              <w:rPr>
                <w:szCs w:val="26"/>
              </w:rPr>
            </w:pPr>
            <w:r w:rsidRPr="00236FAE">
              <w:rPr>
                <w:szCs w:val="26"/>
              </w:rPr>
              <w:t>4</w:t>
            </w:r>
          </w:p>
        </w:tc>
        <w:tc>
          <w:tcPr>
            <w:tcW w:w="2610" w:type="dxa"/>
          </w:tcPr>
          <w:p w14:paraId="77C92847" w14:textId="77777777" w:rsidR="002D122B" w:rsidRPr="00236FAE" w:rsidRDefault="002D122B" w:rsidP="002D122B">
            <w:pPr>
              <w:spacing w:line="264" w:lineRule="auto"/>
              <w:rPr>
                <w:szCs w:val="26"/>
              </w:rPr>
            </w:pPr>
            <w:r w:rsidRPr="00236FAE">
              <w:rPr>
                <w:szCs w:val="26"/>
              </w:rPr>
              <w:t>Cấu hình Alarm</w:t>
            </w:r>
          </w:p>
        </w:tc>
        <w:tc>
          <w:tcPr>
            <w:tcW w:w="2250" w:type="dxa"/>
          </w:tcPr>
          <w:p w14:paraId="7B1B3548"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5DD81758" w14:textId="77777777" w:rsidR="002D122B" w:rsidRPr="00236FAE" w:rsidRDefault="002D122B" w:rsidP="002D122B">
            <w:pPr>
              <w:spacing w:line="264" w:lineRule="auto"/>
              <w:rPr>
                <w:szCs w:val="26"/>
              </w:rPr>
            </w:pPr>
            <w:r w:rsidRPr="00236FAE">
              <w:rPr>
                <w:noProof/>
                <w:lang w:eastAsia="ar-SA"/>
              </w:rPr>
              <w:t>Cho phép cấu hình ngưỡng một số cảnh báo (tỉ lệ lỗi, không phản hồi,…), cấu hình tự động gửi cảnh báo tới NSD.</w:t>
            </w:r>
          </w:p>
        </w:tc>
      </w:tr>
      <w:tr w:rsidR="002D122B" w:rsidRPr="00236FAE" w14:paraId="4B513FD9" w14:textId="77777777" w:rsidTr="002D122B">
        <w:trPr>
          <w:trHeight w:val="444"/>
        </w:trPr>
        <w:tc>
          <w:tcPr>
            <w:tcW w:w="720" w:type="dxa"/>
          </w:tcPr>
          <w:p w14:paraId="3681727C" w14:textId="77777777" w:rsidR="002D122B" w:rsidRPr="00236FAE" w:rsidRDefault="002D122B" w:rsidP="002D122B">
            <w:pPr>
              <w:spacing w:line="264" w:lineRule="auto"/>
              <w:rPr>
                <w:szCs w:val="26"/>
              </w:rPr>
            </w:pPr>
            <w:r w:rsidRPr="00236FAE">
              <w:rPr>
                <w:szCs w:val="26"/>
              </w:rPr>
              <w:t>5</w:t>
            </w:r>
          </w:p>
        </w:tc>
        <w:tc>
          <w:tcPr>
            <w:tcW w:w="2610" w:type="dxa"/>
          </w:tcPr>
          <w:p w14:paraId="1F11DEBC" w14:textId="77777777" w:rsidR="002D122B" w:rsidRPr="00236FAE" w:rsidRDefault="002D122B" w:rsidP="002D122B">
            <w:pPr>
              <w:spacing w:line="264" w:lineRule="auto"/>
              <w:rPr>
                <w:szCs w:val="26"/>
              </w:rPr>
            </w:pPr>
            <w:r w:rsidRPr="00236FAE">
              <w:rPr>
                <w:szCs w:val="26"/>
              </w:rPr>
              <w:t>Reporting</w:t>
            </w:r>
          </w:p>
        </w:tc>
        <w:tc>
          <w:tcPr>
            <w:tcW w:w="2250" w:type="dxa"/>
          </w:tcPr>
          <w:p w14:paraId="0B9A840E" w14:textId="77777777" w:rsidR="002D122B" w:rsidRPr="00236FAE" w:rsidRDefault="002D122B" w:rsidP="002D122B">
            <w:pPr>
              <w:spacing w:line="264" w:lineRule="auto"/>
              <w:rPr>
                <w:szCs w:val="26"/>
              </w:rPr>
            </w:pPr>
            <w:r w:rsidRPr="00236FAE">
              <w:rPr>
                <w:szCs w:val="26"/>
              </w:rPr>
              <w:t>Admin, nhóm VHHT</w:t>
            </w:r>
          </w:p>
        </w:tc>
        <w:tc>
          <w:tcPr>
            <w:tcW w:w="4410" w:type="dxa"/>
          </w:tcPr>
          <w:p w14:paraId="41C8B194" w14:textId="77777777" w:rsidR="002D122B" w:rsidRPr="00236FAE" w:rsidRDefault="002D122B" w:rsidP="002D122B">
            <w:pPr>
              <w:spacing w:line="264" w:lineRule="auto"/>
              <w:rPr>
                <w:szCs w:val="26"/>
              </w:rPr>
            </w:pPr>
            <w:r w:rsidRPr="00236FAE">
              <w:rPr>
                <w:szCs w:val="26"/>
              </w:rPr>
              <w:t xml:space="preserve">Cho phép cấu hình tự động gửi một số báo cáo tới NSD </w:t>
            </w:r>
          </w:p>
        </w:tc>
      </w:tr>
    </w:tbl>
    <w:p w14:paraId="070B53CF" w14:textId="77777777" w:rsidR="002D122B" w:rsidRPr="00236FAE" w:rsidRDefault="002D122B" w:rsidP="002D122B">
      <w:pPr>
        <w:spacing w:line="264" w:lineRule="auto"/>
      </w:pPr>
    </w:p>
    <w:p w14:paraId="1243E300" w14:textId="6CE776C3" w:rsidR="002D122B" w:rsidRPr="00236FAE" w:rsidRDefault="002D122B" w:rsidP="002D122B">
      <w:pPr>
        <w:pStyle w:val="Heading4"/>
        <w:spacing w:line="264" w:lineRule="auto"/>
      </w:pPr>
      <w:r>
        <w:t>Backup/Restore cấu hình</w:t>
      </w:r>
    </w:p>
    <w:p w14:paraId="516825D4" w14:textId="77777777" w:rsidR="002D122B" w:rsidRPr="00236FAE" w:rsidRDefault="002D122B" w:rsidP="002D122B">
      <w:pPr>
        <w:spacing w:line="264" w:lineRule="auto"/>
      </w:pPr>
      <w:r w:rsidRPr="00236FAE">
        <w:rPr>
          <w:lang w:val="vi-VN"/>
        </w:rPr>
        <w:t xml:space="preserve">Chức năng này cho phép người sử dụng có thể </w:t>
      </w:r>
      <w:r w:rsidRPr="00236FAE">
        <w:t>cập nhật thông tin cấu hình hệ thống.</w:t>
      </w:r>
    </w:p>
    <w:p w14:paraId="23802403" w14:textId="77777777" w:rsidR="002D122B" w:rsidRPr="00236FAE" w:rsidRDefault="002D122B" w:rsidP="002D122B">
      <w:pPr>
        <w:spacing w:line="264" w:lineRule="auto"/>
        <w:jc w:val="center"/>
      </w:pPr>
      <w:r w:rsidRPr="00236FAE">
        <w:object w:dxaOrig="9976" w:dyaOrig="12510" w14:anchorId="136E8729">
          <v:shape id="_x0000_i1094" type="#_x0000_t75" style="width:396.75pt;height:496.5pt" o:ole="">
            <v:imagedata r:id="rId46" o:title=""/>
          </v:shape>
          <o:OLEObject Type="Embed" ProgID="Visio.Drawing.15" ShapeID="_x0000_i1094" DrawAspect="Content" ObjectID="_1719067653" r:id="rId49"/>
        </w:object>
      </w:r>
    </w:p>
    <w:p w14:paraId="05F25372" w14:textId="77777777" w:rsidR="002D122B" w:rsidRPr="00236FAE" w:rsidRDefault="002D122B" w:rsidP="002D122B">
      <w:pPr>
        <w:spacing w:line="264" w:lineRule="auto"/>
        <w:jc w:val="center"/>
        <w:rPr>
          <w:i/>
          <w:iCs/>
        </w:rPr>
      </w:pPr>
      <w:r w:rsidRPr="00236FAE">
        <w:rPr>
          <w:i/>
          <w:iCs/>
        </w:rPr>
        <w:t>Sơ đồ quy trình nghiệp vụ cập nhật thông tin cấu hình hệ thống</w:t>
      </w:r>
    </w:p>
    <w:p w14:paraId="3C77F369" w14:textId="77777777" w:rsidR="002D122B" w:rsidRPr="00236FAE" w:rsidRDefault="002D122B" w:rsidP="002D122B">
      <w:pPr>
        <w:spacing w:line="264" w:lineRule="auto"/>
      </w:pPr>
      <w:r w:rsidRPr="00236FAE">
        <w:t>Giải thích quy trình:</w:t>
      </w:r>
    </w:p>
    <w:p w14:paraId="60C1E96C" w14:textId="77777777" w:rsidR="002D122B" w:rsidRPr="00236FAE" w:rsidRDefault="002D122B" w:rsidP="002D122B">
      <w:pPr>
        <w:pStyle w:val="ListParagraph"/>
        <w:numPr>
          <w:ilvl w:val="0"/>
          <w:numId w:val="63"/>
        </w:numPr>
        <w:spacing w:line="264" w:lineRule="auto"/>
      </w:pPr>
      <w:r w:rsidRPr="00236FAE">
        <w:rPr>
          <w:rFonts w:cs="Tahoma"/>
        </w:rPr>
        <w:t>NSD vào trang cập nhật thông tin cấu hình.</w:t>
      </w:r>
    </w:p>
    <w:p w14:paraId="0A24ABC1" w14:textId="77777777" w:rsidR="002D122B" w:rsidRPr="00236FAE" w:rsidRDefault="002D122B" w:rsidP="002D122B">
      <w:pPr>
        <w:pStyle w:val="ListParagraph"/>
        <w:spacing w:line="264" w:lineRule="auto"/>
      </w:pPr>
    </w:p>
    <w:p w14:paraId="3BDDC495" w14:textId="77777777" w:rsidR="002D122B" w:rsidRPr="00236FAE" w:rsidRDefault="002D122B" w:rsidP="002D122B">
      <w:pPr>
        <w:pStyle w:val="ListParagraph"/>
        <w:numPr>
          <w:ilvl w:val="0"/>
          <w:numId w:val="63"/>
        </w:numPr>
        <w:spacing w:line="264" w:lineRule="auto"/>
      </w:pPr>
      <w:r w:rsidRPr="00236FAE">
        <w:rPr>
          <w:rFonts w:cs="Tahoma"/>
        </w:rPr>
        <w:t>NSD thực hiện chỉnh sửa thông tin cấu hình.</w:t>
      </w:r>
    </w:p>
    <w:p w14:paraId="45CB6E2E" w14:textId="77777777" w:rsidR="002D122B" w:rsidRPr="00236FAE" w:rsidRDefault="002D122B" w:rsidP="002D122B">
      <w:pPr>
        <w:pStyle w:val="ListParagraph"/>
        <w:spacing w:line="264" w:lineRule="auto"/>
        <w:rPr>
          <w:rFonts w:cs="Tahoma"/>
        </w:rPr>
      </w:pPr>
    </w:p>
    <w:p w14:paraId="284EC3B0" w14:textId="77777777" w:rsidR="002D122B" w:rsidRPr="00236FAE" w:rsidRDefault="002D122B" w:rsidP="002D122B">
      <w:pPr>
        <w:pStyle w:val="ListParagraph"/>
        <w:numPr>
          <w:ilvl w:val="0"/>
          <w:numId w:val="63"/>
        </w:numPr>
        <w:spacing w:line="264" w:lineRule="auto"/>
      </w:pPr>
      <w:r w:rsidRPr="00236FAE">
        <w:rPr>
          <w:rFonts w:cs="Tahoma"/>
        </w:rPr>
        <w:t>Hệ thống tiến hành kiểm tra sự hợp lệ của các trường dữ liệu.</w:t>
      </w:r>
    </w:p>
    <w:p w14:paraId="70B5FCC5" w14:textId="77777777" w:rsidR="002D122B" w:rsidRPr="00236FAE" w:rsidRDefault="002D122B" w:rsidP="002D122B">
      <w:pPr>
        <w:pStyle w:val="ListParagraph"/>
        <w:spacing w:line="264" w:lineRule="auto"/>
      </w:pPr>
    </w:p>
    <w:p w14:paraId="10AEF67F" w14:textId="77777777" w:rsidR="002D122B" w:rsidRPr="00236FAE" w:rsidRDefault="002D122B" w:rsidP="002D122B">
      <w:pPr>
        <w:pStyle w:val="ListParagraph"/>
        <w:numPr>
          <w:ilvl w:val="0"/>
          <w:numId w:val="63"/>
        </w:numPr>
        <w:spacing w:line="264" w:lineRule="auto"/>
      </w:pPr>
      <w:r w:rsidRPr="00236FAE">
        <w:lastRenderedPageBreak/>
        <w:t>Nếu một trong các trường không hợp lệ, hệ thống sẽ đưa ra thông báo lỗi tại trường dữ liệu tương ứng và yêu cầu NSD nhập lại.</w:t>
      </w:r>
    </w:p>
    <w:p w14:paraId="23333364" w14:textId="77777777" w:rsidR="002D122B" w:rsidRPr="00236FAE" w:rsidRDefault="002D122B" w:rsidP="002D122B">
      <w:pPr>
        <w:pStyle w:val="ListParagraph"/>
        <w:spacing w:line="264" w:lineRule="auto"/>
      </w:pPr>
    </w:p>
    <w:p w14:paraId="7E474137" w14:textId="77777777" w:rsidR="002D122B" w:rsidRPr="00236FAE" w:rsidRDefault="002D122B" w:rsidP="002D122B">
      <w:pPr>
        <w:pStyle w:val="ListParagraph"/>
        <w:numPr>
          <w:ilvl w:val="0"/>
          <w:numId w:val="63"/>
        </w:numPr>
        <w:spacing w:line="264" w:lineRule="auto"/>
      </w:pPr>
      <w:commentRangeStart w:id="63"/>
      <w:commentRangeStart w:id="64"/>
      <w:commentRangeStart w:id="65"/>
      <w:commentRangeStart w:id="66"/>
      <w:r w:rsidRPr="00236FAE">
        <w:t>Nếu</w:t>
      </w:r>
      <w:commentRangeEnd w:id="63"/>
      <w:r w:rsidRPr="00236FAE">
        <w:rPr>
          <w:rStyle w:val="CommentReference"/>
        </w:rPr>
        <w:commentReference w:id="63"/>
      </w:r>
      <w:commentRangeEnd w:id="64"/>
      <w:r w:rsidRPr="00236FAE">
        <w:rPr>
          <w:rStyle w:val="CommentReference"/>
        </w:rPr>
        <w:commentReference w:id="64"/>
      </w:r>
      <w:r w:rsidRPr="00236FAE">
        <w:t xml:space="preserve"> các trường hợp lệ, hệ thống sẽ tiến hành apply thông tin cấu hình tới các thành phần tương ứng của hệ thống, các thành phần khi cập nhật cấu hình thành công sẽ tự động cập nhật trạng thái lên hệ thống.</w:t>
      </w:r>
      <w:commentRangeEnd w:id="65"/>
      <w:r w:rsidRPr="00236FAE">
        <w:rPr>
          <w:rStyle w:val="CommentReference"/>
        </w:rPr>
        <w:commentReference w:id="65"/>
      </w:r>
      <w:commentRangeEnd w:id="66"/>
      <w:r w:rsidRPr="00236FAE">
        <w:rPr>
          <w:rStyle w:val="CommentReference"/>
        </w:rPr>
        <w:commentReference w:id="66"/>
      </w:r>
    </w:p>
    <w:p w14:paraId="0E9DDC89" w14:textId="77777777" w:rsidR="002D122B" w:rsidRPr="00236FAE" w:rsidRDefault="002D122B" w:rsidP="002D122B">
      <w:pPr>
        <w:pStyle w:val="ListParagraph"/>
        <w:spacing w:line="264" w:lineRule="auto"/>
      </w:pPr>
    </w:p>
    <w:p w14:paraId="5922297E" w14:textId="77777777" w:rsidR="002D122B" w:rsidRPr="00236FAE" w:rsidRDefault="002D122B" w:rsidP="002D122B">
      <w:pPr>
        <w:pStyle w:val="ListParagraph"/>
        <w:numPr>
          <w:ilvl w:val="0"/>
          <w:numId w:val="63"/>
        </w:numPr>
        <w:spacing w:line="264" w:lineRule="auto"/>
      </w:pPr>
      <w:r w:rsidRPr="00236FAE">
        <w:t>Hệ thống thực hiện lưu thông tin cấu hình vào DB và trả về thông báo cập nhật thành công cho NSD.</w:t>
      </w:r>
    </w:p>
    <w:p w14:paraId="0E9EA9AF" w14:textId="77777777" w:rsidR="002D122B" w:rsidRPr="00236FAE" w:rsidRDefault="002D122B" w:rsidP="002D122B">
      <w:pPr>
        <w:pStyle w:val="ListParagraph"/>
        <w:spacing w:line="264" w:lineRule="auto"/>
      </w:pPr>
    </w:p>
    <w:p w14:paraId="77E0490E" w14:textId="77777777" w:rsidR="002D122B" w:rsidRPr="00236FAE" w:rsidRDefault="002D122B" w:rsidP="002D122B">
      <w:pPr>
        <w:pStyle w:val="ListParagraph"/>
        <w:numPr>
          <w:ilvl w:val="0"/>
          <w:numId w:val="63"/>
        </w:numPr>
        <w:spacing w:line="264" w:lineRule="auto"/>
      </w:pPr>
      <w:r w:rsidRPr="00236FAE">
        <w:t>Hệ thống thực hiện ghi log hoạt động.</w:t>
      </w:r>
    </w:p>
    <w:p w14:paraId="725F9DE9" w14:textId="77777777" w:rsidR="002D122B" w:rsidRPr="00236FAE" w:rsidRDefault="002D122B" w:rsidP="002D122B">
      <w:pPr>
        <w:pStyle w:val="ListParagraph"/>
        <w:spacing w:line="264" w:lineRule="auto"/>
      </w:pPr>
    </w:p>
    <w:p w14:paraId="5939EF5A" w14:textId="77777777" w:rsidR="002D122B" w:rsidRPr="00236FAE" w:rsidRDefault="002D122B" w:rsidP="002D122B">
      <w:pPr>
        <w:pStyle w:val="ListParagraph"/>
        <w:numPr>
          <w:ilvl w:val="0"/>
          <w:numId w:val="63"/>
        </w:numPr>
        <w:spacing w:line="264" w:lineRule="auto"/>
        <w:ind w:hanging="436"/>
      </w:pPr>
      <w:r w:rsidRPr="00236FAE">
        <w:t>Kết thúc nghiệp vụ</w:t>
      </w:r>
    </w:p>
    <w:p w14:paraId="1EA02557" w14:textId="77777777" w:rsidR="002D122B" w:rsidRPr="00236FAE" w:rsidRDefault="002D122B" w:rsidP="002D122B">
      <w:pPr>
        <w:pStyle w:val="ListParagraph"/>
        <w:spacing w:line="264" w:lineRule="auto"/>
      </w:pPr>
    </w:p>
    <w:tbl>
      <w:tblPr>
        <w:tblStyle w:val="TableGrid"/>
        <w:tblW w:w="9990" w:type="dxa"/>
        <w:tblInd w:w="-185" w:type="dxa"/>
        <w:tblLook w:val="04A0" w:firstRow="1" w:lastRow="0" w:firstColumn="1" w:lastColumn="0" w:noHBand="0" w:noVBand="1"/>
      </w:tblPr>
      <w:tblGrid>
        <w:gridCol w:w="720"/>
        <w:gridCol w:w="2610"/>
        <w:gridCol w:w="2250"/>
        <w:gridCol w:w="4410"/>
      </w:tblGrid>
      <w:tr w:rsidR="002D122B" w:rsidRPr="00236FAE" w14:paraId="059B9E57" w14:textId="77777777" w:rsidTr="002D122B">
        <w:tc>
          <w:tcPr>
            <w:tcW w:w="720" w:type="dxa"/>
            <w:shd w:val="clear" w:color="auto" w:fill="5B9BD5" w:themeFill="accent1"/>
          </w:tcPr>
          <w:p w14:paraId="00C545B0" w14:textId="77777777" w:rsidR="002D122B" w:rsidRPr="00236FAE" w:rsidRDefault="002D122B" w:rsidP="002D122B">
            <w:pPr>
              <w:spacing w:line="264" w:lineRule="auto"/>
              <w:rPr>
                <w:b/>
                <w:szCs w:val="26"/>
              </w:rPr>
            </w:pPr>
            <w:r w:rsidRPr="00236FAE">
              <w:rPr>
                <w:b/>
                <w:szCs w:val="26"/>
              </w:rPr>
              <w:t>TT</w:t>
            </w:r>
          </w:p>
        </w:tc>
        <w:tc>
          <w:tcPr>
            <w:tcW w:w="2610" w:type="dxa"/>
            <w:shd w:val="clear" w:color="auto" w:fill="5B9BD5" w:themeFill="accent1"/>
          </w:tcPr>
          <w:p w14:paraId="2B0F2491" w14:textId="77777777" w:rsidR="002D122B" w:rsidRPr="00236FAE" w:rsidRDefault="002D122B" w:rsidP="002D122B">
            <w:pPr>
              <w:spacing w:line="264" w:lineRule="auto"/>
              <w:rPr>
                <w:b/>
                <w:szCs w:val="26"/>
              </w:rPr>
            </w:pPr>
            <w:r w:rsidRPr="00236FAE">
              <w:rPr>
                <w:b/>
                <w:szCs w:val="26"/>
              </w:rPr>
              <w:t>Nhóm cấu hình</w:t>
            </w:r>
          </w:p>
        </w:tc>
        <w:tc>
          <w:tcPr>
            <w:tcW w:w="2250" w:type="dxa"/>
            <w:shd w:val="clear" w:color="auto" w:fill="5B9BD5" w:themeFill="accent1"/>
          </w:tcPr>
          <w:p w14:paraId="7EFA87EB" w14:textId="77777777" w:rsidR="002D122B" w:rsidRPr="00236FAE" w:rsidRDefault="002D122B" w:rsidP="002D122B">
            <w:pPr>
              <w:spacing w:line="264" w:lineRule="auto"/>
              <w:rPr>
                <w:b/>
                <w:szCs w:val="26"/>
              </w:rPr>
            </w:pPr>
            <w:r w:rsidRPr="00236FAE">
              <w:rPr>
                <w:b/>
                <w:szCs w:val="26"/>
              </w:rPr>
              <w:t>Đối tượng thao tác</w:t>
            </w:r>
          </w:p>
        </w:tc>
        <w:tc>
          <w:tcPr>
            <w:tcW w:w="4410" w:type="dxa"/>
            <w:shd w:val="clear" w:color="auto" w:fill="5B9BD5" w:themeFill="accent1"/>
          </w:tcPr>
          <w:p w14:paraId="6C3D4561" w14:textId="77777777" w:rsidR="002D122B" w:rsidRPr="00236FAE" w:rsidRDefault="002D122B" w:rsidP="002D122B">
            <w:pPr>
              <w:spacing w:line="264" w:lineRule="auto"/>
              <w:rPr>
                <w:b/>
                <w:szCs w:val="26"/>
              </w:rPr>
            </w:pPr>
            <w:r w:rsidRPr="00236FAE">
              <w:rPr>
                <w:b/>
                <w:szCs w:val="26"/>
              </w:rPr>
              <w:t>Mô tả</w:t>
            </w:r>
          </w:p>
        </w:tc>
      </w:tr>
      <w:tr w:rsidR="002D122B" w:rsidRPr="00236FAE" w14:paraId="390C39FE" w14:textId="77777777" w:rsidTr="002D122B">
        <w:tc>
          <w:tcPr>
            <w:tcW w:w="720" w:type="dxa"/>
          </w:tcPr>
          <w:p w14:paraId="3E162C13" w14:textId="77777777" w:rsidR="002D122B" w:rsidRPr="00236FAE" w:rsidRDefault="002D122B" w:rsidP="002D122B">
            <w:pPr>
              <w:spacing w:line="264" w:lineRule="auto"/>
              <w:rPr>
                <w:szCs w:val="26"/>
              </w:rPr>
            </w:pPr>
            <w:r w:rsidRPr="00236FAE">
              <w:rPr>
                <w:szCs w:val="26"/>
              </w:rPr>
              <w:t>1</w:t>
            </w:r>
          </w:p>
        </w:tc>
        <w:tc>
          <w:tcPr>
            <w:tcW w:w="2610" w:type="dxa"/>
          </w:tcPr>
          <w:p w14:paraId="73A59EC7" w14:textId="77777777" w:rsidR="002D122B" w:rsidRPr="00236FAE" w:rsidRDefault="002D122B" w:rsidP="002D122B">
            <w:pPr>
              <w:spacing w:line="264" w:lineRule="auto"/>
              <w:rPr>
                <w:szCs w:val="26"/>
              </w:rPr>
            </w:pPr>
            <w:r w:rsidRPr="00236FAE">
              <w:rPr>
                <w:szCs w:val="26"/>
              </w:rPr>
              <w:t>Cấu hình API Gateway</w:t>
            </w:r>
          </w:p>
        </w:tc>
        <w:tc>
          <w:tcPr>
            <w:tcW w:w="2250" w:type="dxa"/>
          </w:tcPr>
          <w:p w14:paraId="33C93C3E" w14:textId="77777777" w:rsidR="002D122B" w:rsidRPr="00236FAE" w:rsidRDefault="002D122B" w:rsidP="002D122B">
            <w:pPr>
              <w:spacing w:line="264" w:lineRule="auto"/>
              <w:rPr>
                <w:szCs w:val="26"/>
              </w:rPr>
            </w:pPr>
            <w:r w:rsidRPr="00236FAE">
              <w:rPr>
                <w:szCs w:val="26"/>
              </w:rPr>
              <w:t>Admin, nhóm VHHT</w:t>
            </w:r>
          </w:p>
        </w:tc>
        <w:tc>
          <w:tcPr>
            <w:tcW w:w="4410" w:type="dxa"/>
          </w:tcPr>
          <w:p w14:paraId="4A18EB6B" w14:textId="77777777" w:rsidR="002D122B" w:rsidRPr="00236FAE" w:rsidRDefault="002D122B" w:rsidP="002D122B">
            <w:pPr>
              <w:spacing w:line="264" w:lineRule="auto"/>
              <w:rPr>
                <w:szCs w:val="26"/>
              </w:rPr>
            </w:pPr>
            <w:r w:rsidRPr="00236FAE">
              <w:rPr>
                <w:szCs w:val="26"/>
              </w:rPr>
              <w:t>Cho phép quản lý các thông số cấu hình cho các cổng kết nối cho 3</w:t>
            </w:r>
            <w:r w:rsidRPr="00236FAE">
              <w:rPr>
                <w:szCs w:val="26"/>
                <w:vertAlign w:val="superscript"/>
              </w:rPr>
              <w:t>rd</w:t>
            </w:r>
            <w:r w:rsidRPr="00236FAE">
              <w:rPr>
                <w:szCs w:val="26"/>
              </w:rPr>
              <w:t xml:space="preserve"> application (ip, port, realm…).</w:t>
            </w:r>
          </w:p>
        </w:tc>
      </w:tr>
      <w:tr w:rsidR="002D122B" w:rsidRPr="00236FAE" w14:paraId="6C858722" w14:textId="77777777" w:rsidTr="002D122B">
        <w:tc>
          <w:tcPr>
            <w:tcW w:w="720" w:type="dxa"/>
          </w:tcPr>
          <w:p w14:paraId="2519A21D" w14:textId="77777777" w:rsidR="002D122B" w:rsidRPr="00236FAE" w:rsidRDefault="002D122B" w:rsidP="002D122B">
            <w:pPr>
              <w:spacing w:line="264" w:lineRule="auto"/>
              <w:rPr>
                <w:szCs w:val="26"/>
              </w:rPr>
            </w:pPr>
            <w:r w:rsidRPr="00236FAE">
              <w:rPr>
                <w:szCs w:val="26"/>
              </w:rPr>
              <w:t>2</w:t>
            </w:r>
          </w:p>
        </w:tc>
        <w:tc>
          <w:tcPr>
            <w:tcW w:w="2610" w:type="dxa"/>
          </w:tcPr>
          <w:p w14:paraId="636CE808" w14:textId="77777777" w:rsidR="002D122B" w:rsidRPr="00236FAE" w:rsidRDefault="002D122B" w:rsidP="002D122B">
            <w:pPr>
              <w:spacing w:line="264" w:lineRule="auto"/>
              <w:rPr>
                <w:szCs w:val="26"/>
              </w:rPr>
            </w:pPr>
            <w:r w:rsidRPr="00236FAE">
              <w:rPr>
                <w:szCs w:val="26"/>
              </w:rPr>
              <w:t>Cấu hình dịch vụ core</w:t>
            </w:r>
          </w:p>
        </w:tc>
        <w:tc>
          <w:tcPr>
            <w:tcW w:w="2250" w:type="dxa"/>
          </w:tcPr>
          <w:p w14:paraId="640E6F45" w14:textId="77777777" w:rsidR="002D122B" w:rsidRPr="00236FAE" w:rsidRDefault="002D122B" w:rsidP="002D122B">
            <w:pPr>
              <w:spacing w:line="264" w:lineRule="auto"/>
              <w:rPr>
                <w:szCs w:val="26"/>
              </w:rPr>
            </w:pPr>
            <w:r w:rsidRPr="00236FAE">
              <w:rPr>
                <w:szCs w:val="26"/>
              </w:rPr>
              <w:t>Admin, nhóm VHHT</w:t>
            </w:r>
          </w:p>
        </w:tc>
        <w:tc>
          <w:tcPr>
            <w:tcW w:w="4410" w:type="dxa"/>
          </w:tcPr>
          <w:p w14:paraId="18CF8748" w14:textId="77777777" w:rsidR="002D122B" w:rsidRPr="00236FAE" w:rsidRDefault="002D122B" w:rsidP="002D122B">
            <w:pPr>
              <w:spacing w:line="264" w:lineRule="auto"/>
              <w:rPr>
                <w:noProof/>
                <w:szCs w:val="26"/>
                <w:lang w:eastAsia="ar-SA"/>
              </w:rPr>
            </w:pPr>
            <w:r w:rsidRPr="00236FAE">
              <w:rPr>
                <w:noProof/>
                <w:szCs w:val="26"/>
                <w:lang w:eastAsia="ar-SA"/>
              </w:rPr>
              <w:t>Cho phép thực hiện xem, thêm, sửa, xóa các lệnh thuộc từng giao thức</w:t>
            </w:r>
          </w:p>
        </w:tc>
      </w:tr>
      <w:tr w:rsidR="002D122B" w:rsidRPr="00236FAE" w14:paraId="4409D142" w14:textId="77777777" w:rsidTr="002D122B">
        <w:tc>
          <w:tcPr>
            <w:tcW w:w="720" w:type="dxa"/>
          </w:tcPr>
          <w:p w14:paraId="599E031C" w14:textId="77777777" w:rsidR="002D122B" w:rsidRPr="00236FAE" w:rsidRDefault="002D122B" w:rsidP="002D122B">
            <w:pPr>
              <w:spacing w:line="264" w:lineRule="auto"/>
              <w:rPr>
                <w:szCs w:val="26"/>
              </w:rPr>
            </w:pPr>
            <w:r w:rsidRPr="00236FAE">
              <w:rPr>
                <w:szCs w:val="26"/>
              </w:rPr>
              <w:t>3</w:t>
            </w:r>
          </w:p>
        </w:tc>
        <w:tc>
          <w:tcPr>
            <w:tcW w:w="2610" w:type="dxa"/>
          </w:tcPr>
          <w:p w14:paraId="1DEA2868" w14:textId="77777777" w:rsidR="002D122B" w:rsidRPr="00236FAE" w:rsidRDefault="002D122B" w:rsidP="002D122B">
            <w:pPr>
              <w:spacing w:line="264" w:lineRule="auto"/>
              <w:rPr>
                <w:szCs w:val="26"/>
              </w:rPr>
            </w:pPr>
            <w:r w:rsidRPr="00236FAE">
              <w:rPr>
                <w:szCs w:val="26"/>
              </w:rPr>
              <w:t>Cấu hình adapter</w:t>
            </w:r>
          </w:p>
        </w:tc>
        <w:tc>
          <w:tcPr>
            <w:tcW w:w="2250" w:type="dxa"/>
          </w:tcPr>
          <w:p w14:paraId="3B1CF273"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608E095B" w14:textId="77777777" w:rsidR="002D122B" w:rsidRPr="00236FAE" w:rsidRDefault="002D122B" w:rsidP="002D122B">
            <w:pPr>
              <w:spacing w:line="264" w:lineRule="auto"/>
              <w:rPr>
                <w:noProof/>
                <w:szCs w:val="26"/>
                <w:lang w:eastAsia="ar-SA"/>
              </w:rPr>
            </w:pPr>
            <w:r w:rsidRPr="00236FAE">
              <w:rPr>
                <w:noProof/>
                <w:szCs w:val="26"/>
                <w:lang w:eastAsia="ar-SA"/>
              </w:rPr>
              <w:t>Cho phép quản lý các thông số kết nối tới các hệ thống Surepay, iVMS, PCRF, HLRGW (ip, port, user/pass, realm…)</w:t>
            </w:r>
          </w:p>
        </w:tc>
      </w:tr>
      <w:tr w:rsidR="002D122B" w:rsidRPr="00236FAE" w14:paraId="2F03D2A0" w14:textId="77777777" w:rsidTr="002D122B">
        <w:tc>
          <w:tcPr>
            <w:tcW w:w="720" w:type="dxa"/>
          </w:tcPr>
          <w:p w14:paraId="47ADABB7" w14:textId="77777777" w:rsidR="002D122B" w:rsidRPr="00236FAE" w:rsidRDefault="002D122B" w:rsidP="002D122B">
            <w:pPr>
              <w:spacing w:line="264" w:lineRule="auto"/>
              <w:rPr>
                <w:szCs w:val="26"/>
              </w:rPr>
            </w:pPr>
            <w:r w:rsidRPr="00236FAE">
              <w:rPr>
                <w:szCs w:val="26"/>
              </w:rPr>
              <w:t>4</w:t>
            </w:r>
          </w:p>
        </w:tc>
        <w:tc>
          <w:tcPr>
            <w:tcW w:w="2610" w:type="dxa"/>
          </w:tcPr>
          <w:p w14:paraId="6CA1640B" w14:textId="77777777" w:rsidR="002D122B" w:rsidRPr="00236FAE" w:rsidRDefault="002D122B" w:rsidP="002D122B">
            <w:pPr>
              <w:spacing w:line="264" w:lineRule="auto"/>
              <w:rPr>
                <w:szCs w:val="26"/>
              </w:rPr>
            </w:pPr>
            <w:r w:rsidRPr="00236FAE">
              <w:rPr>
                <w:szCs w:val="26"/>
              </w:rPr>
              <w:t>Cấu hình Alarm</w:t>
            </w:r>
          </w:p>
        </w:tc>
        <w:tc>
          <w:tcPr>
            <w:tcW w:w="2250" w:type="dxa"/>
          </w:tcPr>
          <w:p w14:paraId="0687EEAA" w14:textId="77777777" w:rsidR="002D122B" w:rsidRPr="00236FAE" w:rsidRDefault="002D122B" w:rsidP="002D122B">
            <w:pPr>
              <w:spacing w:line="264" w:lineRule="auto"/>
              <w:jc w:val="left"/>
              <w:rPr>
                <w:szCs w:val="26"/>
              </w:rPr>
            </w:pPr>
            <w:r w:rsidRPr="00236FAE">
              <w:rPr>
                <w:szCs w:val="26"/>
              </w:rPr>
              <w:t>Admin, nhóm VHHT</w:t>
            </w:r>
          </w:p>
        </w:tc>
        <w:tc>
          <w:tcPr>
            <w:tcW w:w="4410" w:type="dxa"/>
          </w:tcPr>
          <w:p w14:paraId="27DB9C31" w14:textId="77777777" w:rsidR="002D122B" w:rsidRPr="00236FAE" w:rsidRDefault="002D122B" w:rsidP="002D122B">
            <w:pPr>
              <w:spacing w:line="264" w:lineRule="auto"/>
              <w:rPr>
                <w:szCs w:val="26"/>
              </w:rPr>
            </w:pPr>
            <w:r w:rsidRPr="00236FAE">
              <w:rPr>
                <w:noProof/>
                <w:lang w:eastAsia="ar-SA"/>
              </w:rPr>
              <w:t>Cho phép cấu hình ngưỡng một số cảnh báo (tỉ lệ lỗi, không phản hồi,…), cấu hình tự động gửi cảnh báo tới NSD.</w:t>
            </w:r>
          </w:p>
        </w:tc>
      </w:tr>
      <w:tr w:rsidR="002D122B" w:rsidRPr="00236FAE" w14:paraId="71742A95" w14:textId="77777777" w:rsidTr="002D122B">
        <w:trPr>
          <w:trHeight w:val="444"/>
        </w:trPr>
        <w:tc>
          <w:tcPr>
            <w:tcW w:w="720" w:type="dxa"/>
          </w:tcPr>
          <w:p w14:paraId="40B42143" w14:textId="77777777" w:rsidR="002D122B" w:rsidRPr="00236FAE" w:rsidRDefault="002D122B" w:rsidP="002D122B">
            <w:pPr>
              <w:spacing w:line="264" w:lineRule="auto"/>
              <w:rPr>
                <w:szCs w:val="26"/>
              </w:rPr>
            </w:pPr>
            <w:r w:rsidRPr="00236FAE">
              <w:rPr>
                <w:szCs w:val="26"/>
              </w:rPr>
              <w:t>5</w:t>
            </w:r>
          </w:p>
        </w:tc>
        <w:tc>
          <w:tcPr>
            <w:tcW w:w="2610" w:type="dxa"/>
          </w:tcPr>
          <w:p w14:paraId="596CD8B6" w14:textId="77777777" w:rsidR="002D122B" w:rsidRPr="00236FAE" w:rsidRDefault="002D122B" w:rsidP="002D122B">
            <w:pPr>
              <w:spacing w:line="264" w:lineRule="auto"/>
              <w:rPr>
                <w:szCs w:val="26"/>
              </w:rPr>
            </w:pPr>
            <w:r w:rsidRPr="00236FAE">
              <w:rPr>
                <w:szCs w:val="26"/>
              </w:rPr>
              <w:t>Reporting</w:t>
            </w:r>
          </w:p>
        </w:tc>
        <w:tc>
          <w:tcPr>
            <w:tcW w:w="2250" w:type="dxa"/>
          </w:tcPr>
          <w:p w14:paraId="3FC2A1FF" w14:textId="77777777" w:rsidR="002D122B" w:rsidRPr="00236FAE" w:rsidRDefault="002D122B" w:rsidP="002D122B">
            <w:pPr>
              <w:spacing w:line="264" w:lineRule="auto"/>
              <w:rPr>
                <w:szCs w:val="26"/>
              </w:rPr>
            </w:pPr>
            <w:r w:rsidRPr="00236FAE">
              <w:rPr>
                <w:szCs w:val="26"/>
              </w:rPr>
              <w:t>Admin, nhóm VHHT</w:t>
            </w:r>
          </w:p>
        </w:tc>
        <w:tc>
          <w:tcPr>
            <w:tcW w:w="4410" w:type="dxa"/>
          </w:tcPr>
          <w:p w14:paraId="28CD9259" w14:textId="77777777" w:rsidR="002D122B" w:rsidRPr="00236FAE" w:rsidRDefault="002D122B" w:rsidP="002D122B">
            <w:pPr>
              <w:spacing w:line="264" w:lineRule="auto"/>
              <w:rPr>
                <w:szCs w:val="26"/>
              </w:rPr>
            </w:pPr>
            <w:r w:rsidRPr="00236FAE">
              <w:rPr>
                <w:szCs w:val="26"/>
              </w:rPr>
              <w:t xml:space="preserve">Cho phép cấu hình tự động gửi một số báo cáo tới NSD </w:t>
            </w:r>
          </w:p>
        </w:tc>
      </w:tr>
    </w:tbl>
    <w:p w14:paraId="1092968F" w14:textId="77777777" w:rsidR="002D122B" w:rsidRPr="00236FAE" w:rsidRDefault="002D122B" w:rsidP="002D122B">
      <w:pPr>
        <w:spacing w:line="264" w:lineRule="auto"/>
      </w:pPr>
    </w:p>
    <w:p w14:paraId="228152F9" w14:textId="4349B211" w:rsidR="00617A51" w:rsidRPr="00236FAE" w:rsidRDefault="002D122B" w:rsidP="00210B50">
      <w:pPr>
        <w:pStyle w:val="Heading4"/>
        <w:spacing w:line="264" w:lineRule="auto"/>
      </w:pPr>
      <w:r>
        <w:t>Update firmware</w:t>
      </w:r>
    </w:p>
    <w:p w14:paraId="5AE2CFE0" w14:textId="17129F0F" w:rsidR="00617A51" w:rsidRPr="00236FAE" w:rsidRDefault="000A2F89" w:rsidP="00210B50">
      <w:pPr>
        <w:spacing w:line="264" w:lineRule="auto"/>
      </w:pPr>
      <w:r w:rsidRPr="00236FAE">
        <w:rPr>
          <w:lang w:val="vi-VN"/>
        </w:rPr>
        <w:t xml:space="preserve">Chức năng này cho phép người sử dụng có thể </w:t>
      </w:r>
      <w:r w:rsidRPr="00236FAE">
        <w:t>cập nhật thông tin cấu hình hệ thống.</w:t>
      </w:r>
    </w:p>
    <w:p w14:paraId="69C7E775" w14:textId="422EEC5B" w:rsidR="00A8586F" w:rsidRPr="00236FAE" w:rsidRDefault="00652E90" w:rsidP="00210B50">
      <w:pPr>
        <w:spacing w:line="264" w:lineRule="auto"/>
        <w:jc w:val="center"/>
      </w:pPr>
      <w:r w:rsidRPr="00236FAE">
        <w:object w:dxaOrig="9976" w:dyaOrig="12510" w14:anchorId="0BA3FE3F">
          <v:shape id="_x0000_i1042" type="#_x0000_t75" style="width:396.75pt;height:496.5pt" o:ole="">
            <v:imagedata r:id="rId46" o:title=""/>
          </v:shape>
          <o:OLEObject Type="Embed" ProgID="Visio.Drawing.15" ShapeID="_x0000_i1042" DrawAspect="Content" ObjectID="_1719067654" r:id="rId50"/>
        </w:object>
      </w:r>
    </w:p>
    <w:p w14:paraId="1634C348" w14:textId="3D97358B" w:rsidR="00B8420C" w:rsidRPr="00236FAE" w:rsidRDefault="00A8586F">
      <w:pPr>
        <w:spacing w:line="264" w:lineRule="auto"/>
        <w:jc w:val="center"/>
        <w:rPr>
          <w:i/>
          <w:iCs/>
        </w:rPr>
      </w:pPr>
      <w:r w:rsidRPr="00236FAE">
        <w:rPr>
          <w:i/>
          <w:iCs/>
        </w:rPr>
        <w:t>Sơ đồ quy trình nghiệp vụ cập nhật thông tin cấu hình hệ thống</w:t>
      </w:r>
    </w:p>
    <w:p w14:paraId="51EABA1C" w14:textId="77777777" w:rsidR="00B8420C" w:rsidRPr="00236FAE" w:rsidRDefault="00B8420C" w:rsidP="00210B50">
      <w:pPr>
        <w:spacing w:line="264" w:lineRule="auto"/>
      </w:pPr>
      <w:r w:rsidRPr="00236FAE">
        <w:t>Giải thích quy trình:</w:t>
      </w:r>
    </w:p>
    <w:p w14:paraId="34F2963D" w14:textId="779A2D21" w:rsidR="00B8420C" w:rsidRPr="00236FAE" w:rsidRDefault="00B8420C" w:rsidP="00210B50">
      <w:pPr>
        <w:pStyle w:val="ListParagraph"/>
        <w:numPr>
          <w:ilvl w:val="0"/>
          <w:numId w:val="63"/>
        </w:numPr>
        <w:spacing w:line="264" w:lineRule="auto"/>
      </w:pPr>
      <w:r w:rsidRPr="00236FAE">
        <w:rPr>
          <w:rFonts w:cs="Tahoma"/>
        </w:rPr>
        <w:t>NSD vào trang cập nhật thông tin cấu hình.</w:t>
      </w:r>
    </w:p>
    <w:p w14:paraId="597A7BB3" w14:textId="77777777" w:rsidR="00B8420C" w:rsidRPr="00236FAE" w:rsidRDefault="00B8420C" w:rsidP="00210B50">
      <w:pPr>
        <w:pStyle w:val="ListParagraph"/>
        <w:spacing w:line="264" w:lineRule="auto"/>
      </w:pPr>
    </w:p>
    <w:p w14:paraId="4AE85E30" w14:textId="517E8AAF" w:rsidR="00B8420C" w:rsidRPr="00236FAE" w:rsidRDefault="00B8420C" w:rsidP="00210B50">
      <w:pPr>
        <w:pStyle w:val="ListParagraph"/>
        <w:numPr>
          <w:ilvl w:val="0"/>
          <w:numId w:val="63"/>
        </w:numPr>
        <w:spacing w:line="264" w:lineRule="auto"/>
      </w:pPr>
      <w:r w:rsidRPr="00236FAE">
        <w:rPr>
          <w:rFonts w:cs="Tahoma"/>
        </w:rPr>
        <w:t>NSD thực hiện chỉnh sửa thông tin cấu hình.</w:t>
      </w:r>
    </w:p>
    <w:p w14:paraId="4F724150" w14:textId="77777777" w:rsidR="00B8420C" w:rsidRPr="00236FAE" w:rsidRDefault="00B8420C" w:rsidP="00210B50">
      <w:pPr>
        <w:pStyle w:val="ListParagraph"/>
        <w:spacing w:line="264" w:lineRule="auto"/>
        <w:rPr>
          <w:rFonts w:cs="Tahoma"/>
        </w:rPr>
      </w:pPr>
    </w:p>
    <w:p w14:paraId="6D4066C9" w14:textId="77777777" w:rsidR="00B8420C" w:rsidRPr="00236FAE" w:rsidRDefault="00B8420C" w:rsidP="00210B50">
      <w:pPr>
        <w:pStyle w:val="ListParagraph"/>
        <w:numPr>
          <w:ilvl w:val="0"/>
          <w:numId w:val="63"/>
        </w:numPr>
        <w:spacing w:line="264" w:lineRule="auto"/>
      </w:pPr>
      <w:r w:rsidRPr="00236FAE">
        <w:rPr>
          <w:rFonts w:cs="Tahoma"/>
        </w:rPr>
        <w:t>Hệ thống tiến hành kiểm tra sự hợp lệ của các trường dữ liệu.</w:t>
      </w:r>
    </w:p>
    <w:p w14:paraId="5AB42D38" w14:textId="77777777" w:rsidR="00B8420C" w:rsidRPr="00236FAE" w:rsidRDefault="00B8420C" w:rsidP="00210B50">
      <w:pPr>
        <w:pStyle w:val="ListParagraph"/>
        <w:spacing w:line="264" w:lineRule="auto"/>
      </w:pPr>
    </w:p>
    <w:p w14:paraId="4D37B574" w14:textId="77777777" w:rsidR="00B8420C" w:rsidRPr="00236FAE" w:rsidRDefault="00B8420C" w:rsidP="00210B50">
      <w:pPr>
        <w:pStyle w:val="ListParagraph"/>
        <w:numPr>
          <w:ilvl w:val="0"/>
          <w:numId w:val="63"/>
        </w:numPr>
        <w:spacing w:line="264" w:lineRule="auto"/>
      </w:pPr>
      <w:r w:rsidRPr="00236FAE">
        <w:lastRenderedPageBreak/>
        <w:t>Nếu một trong các trường không hợp lệ, hệ thống sẽ đưa ra thông báo lỗi tại trường dữ liệu tương ứng và yêu cầu NSD nhập lại.</w:t>
      </w:r>
    </w:p>
    <w:p w14:paraId="6D39037F" w14:textId="77777777" w:rsidR="00B8420C" w:rsidRPr="00236FAE" w:rsidRDefault="00B8420C" w:rsidP="00210B50">
      <w:pPr>
        <w:pStyle w:val="ListParagraph"/>
        <w:spacing w:line="264" w:lineRule="auto"/>
      </w:pPr>
    </w:p>
    <w:p w14:paraId="594DAB53" w14:textId="2ED8EDDA" w:rsidR="00B8420C" w:rsidRPr="00236FAE" w:rsidRDefault="00592C0E" w:rsidP="00210B50">
      <w:pPr>
        <w:pStyle w:val="ListParagraph"/>
        <w:numPr>
          <w:ilvl w:val="0"/>
          <w:numId w:val="63"/>
        </w:numPr>
        <w:spacing w:line="264" w:lineRule="auto"/>
      </w:pPr>
      <w:commentRangeStart w:id="67"/>
      <w:commentRangeStart w:id="68"/>
      <w:commentRangeStart w:id="69"/>
      <w:commentRangeStart w:id="70"/>
      <w:r w:rsidRPr="00236FAE">
        <w:t>Nếu</w:t>
      </w:r>
      <w:commentRangeEnd w:id="67"/>
      <w:r w:rsidR="00107F07" w:rsidRPr="00236FAE">
        <w:rPr>
          <w:rStyle w:val="CommentReference"/>
        </w:rPr>
        <w:commentReference w:id="67"/>
      </w:r>
      <w:commentRangeEnd w:id="68"/>
      <w:r w:rsidR="008B309E" w:rsidRPr="00236FAE">
        <w:rPr>
          <w:rStyle w:val="CommentReference"/>
        </w:rPr>
        <w:commentReference w:id="68"/>
      </w:r>
      <w:r w:rsidRPr="00236FAE">
        <w:t xml:space="preserve"> các trường hợp lệ,</w:t>
      </w:r>
      <w:r w:rsidR="00B8420C" w:rsidRPr="00236FAE">
        <w:t xml:space="preserve"> hệ thống sẽ tiến hành apply thông tin cấu hình tới các th</w:t>
      </w:r>
      <w:r w:rsidR="00BB093E" w:rsidRPr="00236FAE">
        <w:t>ành phần tương ứng của hệ thống, các thành phần khi cập nhật cấu hình thành công sẽ tự động cập nhật trạng thái lên hệ thống.</w:t>
      </w:r>
      <w:commentRangeEnd w:id="69"/>
      <w:r w:rsidR="0059216F" w:rsidRPr="00236FAE">
        <w:rPr>
          <w:rStyle w:val="CommentReference"/>
        </w:rPr>
        <w:commentReference w:id="69"/>
      </w:r>
      <w:commentRangeEnd w:id="70"/>
      <w:r w:rsidR="008B309E" w:rsidRPr="00236FAE">
        <w:rPr>
          <w:rStyle w:val="CommentReference"/>
        </w:rPr>
        <w:commentReference w:id="70"/>
      </w:r>
    </w:p>
    <w:p w14:paraId="4194A5DD" w14:textId="77777777" w:rsidR="00B8420C" w:rsidRPr="00236FAE" w:rsidRDefault="00B8420C" w:rsidP="00210B50">
      <w:pPr>
        <w:pStyle w:val="ListParagraph"/>
        <w:spacing w:line="264" w:lineRule="auto"/>
      </w:pPr>
    </w:p>
    <w:p w14:paraId="208D8A71" w14:textId="4915B62F" w:rsidR="00B8420C" w:rsidRPr="00236FAE" w:rsidRDefault="00B8420C" w:rsidP="00210B50">
      <w:pPr>
        <w:pStyle w:val="ListParagraph"/>
        <w:numPr>
          <w:ilvl w:val="0"/>
          <w:numId w:val="63"/>
        </w:numPr>
        <w:spacing w:line="264" w:lineRule="auto"/>
      </w:pPr>
      <w:r w:rsidRPr="00236FAE">
        <w:t>Hệ thống thực hiện lưu thông tin cấu hình vào DB và trả về thông báo cập nhật thành công cho NSD.</w:t>
      </w:r>
    </w:p>
    <w:p w14:paraId="7104D190" w14:textId="77777777" w:rsidR="00B8420C" w:rsidRPr="00236FAE" w:rsidRDefault="00B8420C" w:rsidP="00210B50">
      <w:pPr>
        <w:pStyle w:val="ListParagraph"/>
        <w:spacing w:line="264" w:lineRule="auto"/>
      </w:pPr>
    </w:p>
    <w:p w14:paraId="57F2C9D8" w14:textId="45238E81" w:rsidR="00323702" w:rsidRPr="00236FAE" w:rsidRDefault="00323702" w:rsidP="00210B50">
      <w:pPr>
        <w:pStyle w:val="ListParagraph"/>
        <w:numPr>
          <w:ilvl w:val="0"/>
          <w:numId w:val="63"/>
        </w:numPr>
        <w:spacing w:line="264" w:lineRule="auto"/>
      </w:pPr>
      <w:r w:rsidRPr="00236FAE">
        <w:t>Hệ thống thực hiện ghi log hoạt động.</w:t>
      </w:r>
    </w:p>
    <w:p w14:paraId="183641CE" w14:textId="77777777" w:rsidR="00323702" w:rsidRPr="00236FAE" w:rsidRDefault="00323702" w:rsidP="00210B50">
      <w:pPr>
        <w:pStyle w:val="ListParagraph"/>
        <w:spacing w:line="264" w:lineRule="auto"/>
      </w:pPr>
    </w:p>
    <w:p w14:paraId="013463F1" w14:textId="60E86A36" w:rsidR="00B8420C" w:rsidRPr="00236FAE" w:rsidRDefault="00B8420C" w:rsidP="00210B50">
      <w:pPr>
        <w:pStyle w:val="ListParagraph"/>
        <w:numPr>
          <w:ilvl w:val="0"/>
          <w:numId w:val="63"/>
        </w:numPr>
        <w:spacing w:line="264" w:lineRule="auto"/>
        <w:ind w:hanging="436"/>
      </w:pPr>
      <w:r w:rsidRPr="00236FAE">
        <w:t>Kết thúc nghiệp vụ</w:t>
      </w:r>
    </w:p>
    <w:p w14:paraId="5862628E" w14:textId="77777777" w:rsidR="00B16822" w:rsidRPr="00236FAE" w:rsidRDefault="00B16822" w:rsidP="00210B50">
      <w:pPr>
        <w:pStyle w:val="ListParagraph"/>
        <w:spacing w:line="264" w:lineRule="auto"/>
      </w:pPr>
    </w:p>
    <w:tbl>
      <w:tblPr>
        <w:tblStyle w:val="TableGrid"/>
        <w:tblW w:w="9990" w:type="dxa"/>
        <w:tblInd w:w="-185" w:type="dxa"/>
        <w:tblLook w:val="04A0" w:firstRow="1" w:lastRow="0" w:firstColumn="1" w:lastColumn="0" w:noHBand="0" w:noVBand="1"/>
      </w:tblPr>
      <w:tblGrid>
        <w:gridCol w:w="720"/>
        <w:gridCol w:w="2610"/>
        <w:gridCol w:w="2250"/>
        <w:gridCol w:w="4410"/>
      </w:tblGrid>
      <w:tr w:rsidR="00B16822" w:rsidRPr="00236FAE" w14:paraId="774B9ED9" w14:textId="77777777" w:rsidTr="00723137">
        <w:tc>
          <w:tcPr>
            <w:tcW w:w="720" w:type="dxa"/>
            <w:shd w:val="clear" w:color="auto" w:fill="5B9BD5" w:themeFill="accent1"/>
          </w:tcPr>
          <w:p w14:paraId="1C5F64E9" w14:textId="77777777" w:rsidR="00B16822" w:rsidRPr="00236FAE" w:rsidRDefault="00B16822" w:rsidP="00210B50">
            <w:pPr>
              <w:spacing w:line="264" w:lineRule="auto"/>
              <w:rPr>
                <w:b/>
                <w:szCs w:val="26"/>
              </w:rPr>
            </w:pPr>
            <w:r w:rsidRPr="00236FAE">
              <w:rPr>
                <w:b/>
                <w:szCs w:val="26"/>
              </w:rPr>
              <w:t>TT</w:t>
            </w:r>
          </w:p>
        </w:tc>
        <w:tc>
          <w:tcPr>
            <w:tcW w:w="2610" w:type="dxa"/>
            <w:shd w:val="clear" w:color="auto" w:fill="5B9BD5" w:themeFill="accent1"/>
          </w:tcPr>
          <w:p w14:paraId="12AEFE30" w14:textId="02E3B62B" w:rsidR="00B16822" w:rsidRPr="00236FAE" w:rsidRDefault="00B16822" w:rsidP="00210B50">
            <w:pPr>
              <w:spacing w:line="264" w:lineRule="auto"/>
              <w:rPr>
                <w:b/>
                <w:szCs w:val="26"/>
              </w:rPr>
            </w:pPr>
            <w:r w:rsidRPr="00236FAE">
              <w:rPr>
                <w:b/>
                <w:szCs w:val="26"/>
              </w:rPr>
              <w:t>Nhóm cấu hình</w:t>
            </w:r>
          </w:p>
        </w:tc>
        <w:tc>
          <w:tcPr>
            <w:tcW w:w="2250" w:type="dxa"/>
            <w:shd w:val="clear" w:color="auto" w:fill="5B9BD5" w:themeFill="accent1"/>
          </w:tcPr>
          <w:p w14:paraId="5E5A2C1C" w14:textId="17DF903E" w:rsidR="00B16822" w:rsidRPr="00236FAE" w:rsidRDefault="00B16822" w:rsidP="00210B50">
            <w:pPr>
              <w:spacing w:line="264" w:lineRule="auto"/>
              <w:rPr>
                <w:b/>
                <w:szCs w:val="26"/>
              </w:rPr>
            </w:pPr>
            <w:r w:rsidRPr="00236FAE">
              <w:rPr>
                <w:b/>
                <w:szCs w:val="26"/>
              </w:rPr>
              <w:t>Đối tượng thao tác</w:t>
            </w:r>
          </w:p>
        </w:tc>
        <w:tc>
          <w:tcPr>
            <w:tcW w:w="4410" w:type="dxa"/>
            <w:shd w:val="clear" w:color="auto" w:fill="5B9BD5" w:themeFill="accent1"/>
          </w:tcPr>
          <w:p w14:paraId="445B229C" w14:textId="77777777" w:rsidR="00B16822" w:rsidRPr="00236FAE" w:rsidRDefault="00B16822" w:rsidP="00210B50">
            <w:pPr>
              <w:spacing w:line="264" w:lineRule="auto"/>
              <w:rPr>
                <w:b/>
                <w:szCs w:val="26"/>
              </w:rPr>
            </w:pPr>
            <w:r w:rsidRPr="00236FAE">
              <w:rPr>
                <w:b/>
                <w:szCs w:val="26"/>
              </w:rPr>
              <w:t>Mô tả</w:t>
            </w:r>
          </w:p>
        </w:tc>
      </w:tr>
      <w:tr w:rsidR="00B16822" w:rsidRPr="00236FAE" w14:paraId="0A8EB760" w14:textId="77777777" w:rsidTr="00723137">
        <w:tc>
          <w:tcPr>
            <w:tcW w:w="720" w:type="dxa"/>
          </w:tcPr>
          <w:p w14:paraId="2B19E56B" w14:textId="77777777" w:rsidR="00B16822" w:rsidRPr="00236FAE" w:rsidRDefault="00B16822" w:rsidP="00210B50">
            <w:pPr>
              <w:spacing w:line="264" w:lineRule="auto"/>
              <w:rPr>
                <w:szCs w:val="26"/>
              </w:rPr>
            </w:pPr>
            <w:r w:rsidRPr="00236FAE">
              <w:rPr>
                <w:szCs w:val="26"/>
              </w:rPr>
              <w:t>1</w:t>
            </w:r>
          </w:p>
        </w:tc>
        <w:tc>
          <w:tcPr>
            <w:tcW w:w="2610" w:type="dxa"/>
          </w:tcPr>
          <w:p w14:paraId="1B82F3A5" w14:textId="74FFC04C" w:rsidR="00B16822" w:rsidRPr="00236FAE" w:rsidRDefault="00B16822" w:rsidP="00210B50">
            <w:pPr>
              <w:spacing w:line="264" w:lineRule="auto"/>
              <w:rPr>
                <w:szCs w:val="26"/>
              </w:rPr>
            </w:pPr>
            <w:r w:rsidRPr="00236FAE">
              <w:rPr>
                <w:szCs w:val="26"/>
              </w:rPr>
              <w:t>Cấu hình API Gateway</w:t>
            </w:r>
          </w:p>
        </w:tc>
        <w:tc>
          <w:tcPr>
            <w:tcW w:w="2250" w:type="dxa"/>
          </w:tcPr>
          <w:p w14:paraId="09C9B625" w14:textId="4A7DF90C" w:rsidR="00B16822" w:rsidRPr="00236FAE" w:rsidRDefault="00C35F12" w:rsidP="00210B50">
            <w:pPr>
              <w:spacing w:line="264" w:lineRule="auto"/>
              <w:rPr>
                <w:szCs w:val="26"/>
              </w:rPr>
            </w:pPr>
            <w:r w:rsidRPr="00236FAE">
              <w:rPr>
                <w:szCs w:val="26"/>
              </w:rPr>
              <w:t>Admin</w:t>
            </w:r>
            <w:r w:rsidR="00CA49DF" w:rsidRPr="00236FAE">
              <w:rPr>
                <w:szCs w:val="26"/>
              </w:rPr>
              <w:t>, nhóm VHHT</w:t>
            </w:r>
          </w:p>
        </w:tc>
        <w:tc>
          <w:tcPr>
            <w:tcW w:w="4410" w:type="dxa"/>
          </w:tcPr>
          <w:p w14:paraId="1A5D5B92" w14:textId="5291BEF7" w:rsidR="00B16822" w:rsidRPr="00236FAE" w:rsidRDefault="00B16822" w:rsidP="00210B50">
            <w:pPr>
              <w:spacing w:line="264" w:lineRule="auto"/>
              <w:rPr>
                <w:szCs w:val="26"/>
              </w:rPr>
            </w:pPr>
            <w:r w:rsidRPr="00236FAE">
              <w:rPr>
                <w:szCs w:val="26"/>
              </w:rPr>
              <w:t xml:space="preserve">Cho phép quản lý </w:t>
            </w:r>
            <w:r w:rsidR="00C35F12" w:rsidRPr="00236FAE">
              <w:rPr>
                <w:szCs w:val="26"/>
              </w:rPr>
              <w:t>các thông số cấu hình cho các cổng kết nối cho 3</w:t>
            </w:r>
            <w:r w:rsidR="00C35F12" w:rsidRPr="00236FAE">
              <w:rPr>
                <w:szCs w:val="26"/>
                <w:vertAlign w:val="superscript"/>
              </w:rPr>
              <w:t>rd</w:t>
            </w:r>
            <w:r w:rsidR="00C35F12" w:rsidRPr="00236FAE">
              <w:rPr>
                <w:szCs w:val="26"/>
              </w:rPr>
              <w:t xml:space="preserve"> application (ip, port, realm</w:t>
            </w:r>
            <w:r w:rsidR="00126B6E" w:rsidRPr="00236FAE">
              <w:rPr>
                <w:szCs w:val="26"/>
              </w:rPr>
              <w:t>…</w:t>
            </w:r>
            <w:r w:rsidR="00C35F12" w:rsidRPr="00236FAE">
              <w:rPr>
                <w:szCs w:val="26"/>
              </w:rPr>
              <w:t>).</w:t>
            </w:r>
          </w:p>
        </w:tc>
      </w:tr>
      <w:tr w:rsidR="00B16822" w:rsidRPr="00236FAE" w14:paraId="230E4C96" w14:textId="77777777" w:rsidTr="00723137">
        <w:tc>
          <w:tcPr>
            <w:tcW w:w="720" w:type="dxa"/>
          </w:tcPr>
          <w:p w14:paraId="2A6AFD1E" w14:textId="77777777" w:rsidR="00B16822" w:rsidRPr="00236FAE" w:rsidRDefault="00B16822" w:rsidP="00210B50">
            <w:pPr>
              <w:spacing w:line="264" w:lineRule="auto"/>
              <w:rPr>
                <w:szCs w:val="26"/>
              </w:rPr>
            </w:pPr>
            <w:r w:rsidRPr="00236FAE">
              <w:rPr>
                <w:szCs w:val="26"/>
              </w:rPr>
              <w:t>2</w:t>
            </w:r>
          </w:p>
        </w:tc>
        <w:tc>
          <w:tcPr>
            <w:tcW w:w="2610" w:type="dxa"/>
          </w:tcPr>
          <w:p w14:paraId="657D1E5F" w14:textId="1BFBEE49" w:rsidR="00B16822" w:rsidRPr="00236FAE" w:rsidRDefault="00B16822" w:rsidP="00210B50">
            <w:pPr>
              <w:spacing w:line="264" w:lineRule="auto"/>
              <w:rPr>
                <w:szCs w:val="26"/>
              </w:rPr>
            </w:pPr>
            <w:r w:rsidRPr="00236FAE">
              <w:rPr>
                <w:szCs w:val="26"/>
              </w:rPr>
              <w:t xml:space="preserve">Cấu hình </w:t>
            </w:r>
            <w:r w:rsidR="00A92348" w:rsidRPr="00236FAE">
              <w:rPr>
                <w:szCs w:val="26"/>
              </w:rPr>
              <w:t>dịch vụ core</w:t>
            </w:r>
          </w:p>
        </w:tc>
        <w:tc>
          <w:tcPr>
            <w:tcW w:w="2250" w:type="dxa"/>
          </w:tcPr>
          <w:p w14:paraId="0C02FE61" w14:textId="5C490C8C" w:rsidR="00B16822" w:rsidRPr="00236FAE" w:rsidRDefault="00C35F12" w:rsidP="00210B50">
            <w:pPr>
              <w:spacing w:line="264" w:lineRule="auto"/>
              <w:rPr>
                <w:szCs w:val="26"/>
              </w:rPr>
            </w:pPr>
            <w:r w:rsidRPr="00236FAE">
              <w:rPr>
                <w:szCs w:val="26"/>
              </w:rPr>
              <w:t>Admin</w:t>
            </w:r>
            <w:r w:rsidR="00CA49DF" w:rsidRPr="00236FAE">
              <w:rPr>
                <w:szCs w:val="26"/>
              </w:rPr>
              <w:t>, nhóm VHHT</w:t>
            </w:r>
          </w:p>
        </w:tc>
        <w:tc>
          <w:tcPr>
            <w:tcW w:w="4410" w:type="dxa"/>
          </w:tcPr>
          <w:p w14:paraId="69E576E0" w14:textId="77777777" w:rsidR="00B16822" w:rsidRPr="00236FAE" w:rsidRDefault="00B16822" w:rsidP="00210B50">
            <w:pPr>
              <w:spacing w:line="264" w:lineRule="auto"/>
              <w:rPr>
                <w:noProof/>
                <w:szCs w:val="26"/>
                <w:lang w:eastAsia="ar-SA"/>
              </w:rPr>
            </w:pPr>
            <w:r w:rsidRPr="00236FAE">
              <w:rPr>
                <w:noProof/>
                <w:szCs w:val="26"/>
                <w:lang w:eastAsia="ar-SA"/>
              </w:rPr>
              <w:t>Cho phép thực hiện xem, thêm, sửa, xóa các lệnh thuộc từng giao thức</w:t>
            </w:r>
          </w:p>
        </w:tc>
      </w:tr>
      <w:tr w:rsidR="00B16822" w:rsidRPr="00236FAE" w14:paraId="5AD5F55F" w14:textId="77777777" w:rsidTr="00723137">
        <w:tc>
          <w:tcPr>
            <w:tcW w:w="720" w:type="dxa"/>
          </w:tcPr>
          <w:p w14:paraId="569DDB8D" w14:textId="77777777" w:rsidR="00B16822" w:rsidRPr="00236FAE" w:rsidRDefault="00B16822" w:rsidP="00210B50">
            <w:pPr>
              <w:spacing w:line="264" w:lineRule="auto"/>
              <w:rPr>
                <w:szCs w:val="26"/>
              </w:rPr>
            </w:pPr>
            <w:r w:rsidRPr="00236FAE">
              <w:rPr>
                <w:szCs w:val="26"/>
              </w:rPr>
              <w:t>3</w:t>
            </w:r>
          </w:p>
        </w:tc>
        <w:tc>
          <w:tcPr>
            <w:tcW w:w="2610" w:type="dxa"/>
          </w:tcPr>
          <w:p w14:paraId="00FC9DC6" w14:textId="01D53117" w:rsidR="00B16822" w:rsidRPr="00236FAE" w:rsidRDefault="00A92348" w:rsidP="00210B50">
            <w:pPr>
              <w:spacing w:line="264" w:lineRule="auto"/>
              <w:rPr>
                <w:szCs w:val="26"/>
              </w:rPr>
            </w:pPr>
            <w:r w:rsidRPr="00236FAE">
              <w:rPr>
                <w:szCs w:val="26"/>
              </w:rPr>
              <w:t>Cấu hình adapter</w:t>
            </w:r>
          </w:p>
        </w:tc>
        <w:tc>
          <w:tcPr>
            <w:tcW w:w="2250" w:type="dxa"/>
          </w:tcPr>
          <w:p w14:paraId="763D5778" w14:textId="79733DA8" w:rsidR="00B16822" w:rsidRPr="00236FAE" w:rsidRDefault="00C35F12" w:rsidP="00210B50">
            <w:pPr>
              <w:spacing w:line="264" w:lineRule="auto"/>
              <w:jc w:val="left"/>
              <w:rPr>
                <w:szCs w:val="26"/>
              </w:rPr>
            </w:pPr>
            <w:r w:rsidRPr="00236FAE">
              <w:rPr>
                <w:szCs w:val="26"/>
              </w:rPr>
              <w:t>Admin</w:t>
            </w:r>
            <w:r w:rsidR="00CA49DF" w:rsidRPr="00236FAE">
              <w:rPr>
                <w:szCs w:val="26"/>
              </w:rPr>
              <w:t>, nhóm VHHT</w:t>
            </w:r>
          </w:p>
        </w:tc>
        <w:tc>
          <w:tcPr>
            <w:tcW w:w="4410" w:type="dxa"/>
          </w:tcPr>
          <w:p w14:paraId="250563E4" w14:textId="7A247401" w:rsidR="00B16822" w:rsidRPr="00236FAE" w:rsidRDefault="000607C3" w:rsidP="00210B50">
            <w:pPr>
              <w:spacing w:line="264" w:lineRule="auto"/>
              <w:rPr>
                <w:noProof/>
                <w:szCs w:val="26"/>
                <w:lang w:eastAsia="ar-SA"/>
              </w:rPr>
            </w:pPr>
            <w:r w:rsidRPr="00236FAE">
              <w:rPr>
                <w:noProof/>
                <w:szCs w:val="26"/>
                <w:lang w:eastAsia="ar-SA"/>
              </w:rPr>
              <w:t>Cho phép quản lý các thông số kết nối tới các hệ thống Surepay, iVMS, PCRF, HLRGW (ip, port, user/pass, realm…)</w:t>
            </w:r>
          </w:p>
        </w:tc>
      </w:tr>
      <w:tr w:rsidR="00B16822" w:rsidRPr="00236FAE" w14:paraId="083B7EF9" w14:textId="77777777" w:rsidTr="00723137">
        <w:tc>
          <w:tcPr>
            <w:tcW w:w="720" w:type="dxa"/>
          </w:tcPr>
          <w:p w14:paraId="5D332BA8" w14:textId="77777777" w:rsidR="00B16822" w:rsidRPr="00236FAE" w:rsidRDefault="00B16822" w:rsidP="00210B50">
            <w:pPr>
              <w:spacing w:line="264" w:lineRule="auto"/>
              <w:rPr>
                <w:szCs w:val="26"/>
              </w:rPr>
            </w:pPr>
            <w:r w:rsidRPr="00236FAE">
              <w:rPr>
                <w:szCs w:val="26"/>
              </w:rPr>
              <w:t>4</w:t>
            </w:r>
          </w:p>
        </w:tc>
        <w:tc>
          <w:tcPr>
            <w:tcW w:w="2610" w:type="dxa"/>
          </w:tcPr>
          <w:p w14:paraId="0F1EA653" w14:textId="0EFFF298" w:rsidR="00B16822" w:rsidRPr="00236FAE" w:rsidRDefault="00A92348" w:rsidP="00210B50">
            <w:pPr>
              <w:spacing w:line="264" w:lineRule="auto"/>
              <w:rPr>
                <w:szCs w:val="26"/>
              </w:rPr>
            </w:pPr>
            <w:r w:rsidRPr="00236FAE">
              <w:rPr>
                <w:szCs w:val="26"/>
              </w:rPr>
              <w:t xml:space="preserve">Cấu hình </w:t>
            </w:r>
            <w:r w:rsidR="00B16822" w:rsidRPr="00236FAE">
              <w:rPr>
                <w:szCs w:val="26"/>
              </w:rPr>
              <w:t>Alarm</w:t>
            </w:r>
          </w:p>
        </w:tc>
        <w:tc>
          <w:tcPr>
            <w:tcW w:w="2250" w:type="dxa"/>
          </w:tcPr>
          <w:p w14:paraId="25DF6CE9" w14:textId="55115E53" w:rsidR="00B16822" w:rsidRPr="00236FAE" w:rsidRDefault="00C35F12" w:rsidP="00210B50">
            <w:pPr>
              <w:spacing w:line="264" w:lineRule="auto"/>
              <w:jc w:val="left"/>
              <w:rPr>
                <w:szCs w:val="26"/>
              </w:rPr>
            </w:pPr>
            <w:r w:rsidRPr="00236FAE">
              <w:rPr>
                <w:szCs w:val="26"/>
              </w:rPr>
              <w:t>Admin</w:t>
            </w:r>
            <w:r w:rsidR="00CA49DF" w:rsidRPr="00236FAE">
              <w:rPr>
                <w:szCs w:val="26"/>
              </w:rPr>
              <w:t>, nhóm VHHT</w:t>
            </w:r>
          </w:p>
        </w:tc>
        <w:tc>
          <w:tcPr>
            <w:tcW w:w="4410" w:type="dxa"/>
          </w:tcPr>
          <w:p w14:paraId="51F3922C" w14:textId="3E96F895" w:rsidR="00B16822" w:rsidRPr="00236FAE" w:rsidRDefault="00FA2183" w:rsidP="00210B50">
            <w:pPr>
              <w:spacing w:line="264" w:lineRule="auto"/>
              <w:rPr>
                <w:szCs w:val="26"/>
              </w:rPr>
            </w:pPr>
            <w:r w:rsidRPr="00236FAE">
              <w:rPr>
                <w:noProof/>
                <w:lang w:eastAsia="ar-SA"/>
              </w:rPr>
              <w:t>Cho phép cấu hình ngưỡng một số cảnh báo (tỉ lệ lỗi, không phản hồi,…), cấu hình tự động gửi cảnh báo tới NSD.</w:t>
            </w:r>
          </w:p>
        </w:tc>
      </w:tr>
      <w:tr w:rsidR="00B16822" w:rsidRPr="00236FAE" w14:paraId="36D3EF75" w14:textId="77777777" w:rsidTr="00723137">
        <w:trPr>
          <w:trHeight w:val="444"/>
        </w:trPr>
        <w:tc>
          <w:tcPr>
            <w:tcW w:w="720" w:type="dxa"/>
          </w:tcPr>
          <w:p w14:paraId="6D82D9E4" w14:textId="77777777" w:rsidR="00B16822" w:rsidRPr="00236FAE" w:rsidRDefault="00B16822" w:rsidP="00210B50">
            <w:pPr>
              <w:spacing w:line="264" w:lineRule="auto"/>
              <w:rPr>
                <w:szCs w:val="26"/>
              </w:rPr>
            </w:pPr>
            <w:r w:rsidRPr="00236FAE">
              <w:rPr>
                <w:szCs w:val="26"/>
              </w:rPr>
              <w:t>5</w:t>
            </w:r>
          </w:p>
        </w:tc>
        <w:tc>
          <w:tcPr>
            <w:tcW w:w="2610" w:type="dxa"/>
          </w:tcPr>
          <w:p w14:paraId="4FEDEBF3" w14:textId="77777777" w:rsidR="00B16822" w:rsidRPr="00236FAE" w:rsidRDefault="00B16822" w:rsidP="00210B50">
            <w:pPr>
              <w:spacing w:line="264" w:lineRule="auto"/>
              <w:rPr>
                <w:szCs w:val="26"/>
              </w:rPr>
            </w:pPr>
            <w:r w:rsidRPr="00236FAE">
              <w:rPr>
                <w:szCs w:val="26"/>
              </w:rPr>
              <w:t>Reporting</w:t>
            </w:r>
          </w:p>
        </w:tc>
        <w:tc>
          <w:tcPr>
            <w:tcW w:w="2250" w:type="dxa"/>
          </w:tcPr>
          <w:p w14:paraId="7581A74F" w14:textId="165C7F94" w:rsidR="00B16822" w:rsidRPr="00236FAE" w:rsidRDefault="00C35F12" w:rsidP="00210B50">
            <w:pPr>
              <w:spacing w:line="264" w:lineRule="auto"/>
              <w:rPr>
                <w:szCs w:val="26"/>
              </w:rPr>
            </w:pPr>
            <w:r w:rsidRPr="00236FAE">
              <w:rPr>
                <w:szCs w:val="26"/>
              </w:rPr>
              <w:t>Admin</w:t>
            </w:r>
            <w:r w:rsidR="00CA49DF" w:rsidRPr="00236FAE">
              <w:rPr>
                <w:szCs w:val="26"/>
              </w:rPr>
              <w:t>, nhóm VHHT</w:t>
            </w:r>
          </w:p>
        </w:tc>
        <w:tc>
          <w:tcPr>
            <w:tcW w:w="4410" w:type="dxa"/>
          </w:tcPr>
          <w:p w14:paraId="09FC8055" w14:textId="2E8D35D4" w:rsidR="00B16822" w:rsidRPr="00236FAE" w:rsidRDefault="00FA2183" w:rsidP="00210B50">
            <w:pPr>
              <w:spacing w:line="264" w:lineRule="auto"/>
              <w:rPr>
                <w:szCs w:val="26"/>
              </w:rPr>
            </w:pPr>
            <w:r w:rsidRPr="00236FAE">
              <w:rPr>
                <w:szCs w:val="26"/>
              </w:rPr>
              <w:t xml:space="preserve">Cho phép cấu hình tự động gửi một số báo cáo tới NSD </w:t>
            </w:r>
          </w:p>
        </w:tc>
      </w:tr>
    </w:tbl>
    <w:p w14:paraId="2A9CB1EC" w14:textId="77777777" w:rsidR="00B16822" w:rsidRPr="00236FAE" w:rsidRDefault="00B16822" w:rsidP="00210B50">
      <w:pPr>
        <w:spacing w:line="264" w:lineRule="auto"/>
      </w:pPr>
    </w:p>
    <w:p w14:paraId="221C5E02" w14:textId="032E9BE2" w:rsidR="002A7F42" w:rsidRPr="00236FAE" w:rsidRDefault="00451697" w:rsidP="00210B50">
      <w:pPr>
        <w:pStyle w:val="Heading1"/>
        <w:spacing w:line="264" w:lineRule="auto"/>
      </w:pPr>
      <w:bookmarkStart w:id="71" w:name="_Toc58872470"/>
      <w:r w:rsidRPr="00236FAE">
        <w:lastRenderedPageBreak/>
        <w:t>Yêu cầu chức năng</w:t>
      </w:r>
      <w:bookmarkEnd w:id="71"/>
      <w:r w:rsidR="002A7F42" w:rsidRPr="00236FAE">
        <w:t xml:space="preserve"> </w:t>
      </w:r>
    </w:p>
    <w:p w14:paraId="084ACBB7" w14:textId="650B4923" w:rsidR="00451697" w:rsidRPr="00236FAE" w:rsidRDefault="002A7F42" w:rsidP="00210B50">
      <w:pPr>
        <w:pStyle w:val="Heading2"/>
        <w:spacing w:line="264" w:lineRule="auto"/>
      </w:pPr>
      <w:bookmarkStart w:id="72" w:name="_Toc58872471"/>
      <w:r w:rsidRPr="00236FAE">
        <w:t>Phân hệ quản trị hệ thống</w:t>
      </w:r>
      <w:bookmarkEnd w:id="72"/>
    </w:p>
    <w:p w14:paraId="7027E136" w14:textId="732D0D04" w:rsidR="00F13EBA" w:rsidRPr="00236FAE" w:rsidRDefault="00F13EBA">
      <w:pPr>
        <w:pStyle w:val="Heading3"/>
      </w:pPr>
      <w:bookmarkStart w:id="73" w:name="_Toc58872472"/>
      <w:r w:rsidRPr="00236FAE">
        <w:t>Chức năng quản lý người dùng</w:t>
      </w:r>
      <w:bookmarkEnd w:id="73"/>
    </w:p>
    <w:p w14:paraId="70A655A0" w14:textId="1BAB1D8C" w:rsidR="002A4AF5" w:rsidRPr="00236FAE" w:rsidRDefault="002A4AF5" w:rsidP="00210B50">
      <w:pPr>
        <w:spacing w:line="264" w:lineRule="auto"/>
      </w:pPr>
      <w:r w:rsidRPr="00236FAE">
        <w:object w:dxaOrig="15300" w:dyaOrig="8266" w14:anchorId="382FC526">
          <v:shape id="_x0000_i1079" type="#_x0000_t75" style="width:460.5pt;height:244.5pt" o:ole="">
            <v:imagedata r:id="rId51" o:title=""/>
          </v:shape>
          <o:OLEObject Type="Embed" ProgID="Visio.Drawing.15" ShapeID="_x0000_i1079" DrawAspect="Content" ObjectID="_1719067655" r:id="rId52"/>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D63F45" w:rsidRPr="00236FAE" w14:paraId="551DD443" w14:textId="77777777" w:rsidTr="00D63F45">
        <w:tc>
          <w:tcPr>
            <w:tcW w:w="1166" w:type="pct"/>
            <w:shd w:val="clear" w:color="auto" w:fill="BFBFBF" w:themeFill="background1" w:themeFillShade="BF"/>
          </w:tcPr>
          <w:p w14:paraId="66C6FA7F" w14:textId="77777777" w:rsidR="00D63F45" w:rsidRPr="00236FAE" w:rsidRDefault="00D63F45" w:rsidP="00210B50">
            <w:pPr>
              <w:spacing w:line="264" w:lineRule="auto"/>
              <w:rPr>
                <w:szCs w:val="26"/>
              </w:rPr>
            </w:pPr>
            <w:r w:rsidRPr="00236FAE">
              <w:rPr>
                <w:szCs w:val="26"/>
              </w:rPr>
              <w:t>ID</w:t>
            </w:r>
          </w:p>
        </w:tc>
        <w:tc>
          <w:tcPr>
            <w:tcW w:w="3834" w:type="pct"/>
            <w:shd w:val="clear" w:color="auto" w:fill="BFBFBF" w:themeFill="background1" w:themeFillShade="BF"/>
          </w:tcPr>
          <w:p w14:paraId="7A84D64A" w14:textId="77777777" w:rsidR="00D63F45" w:rsidRPr="00236FAE" w:rsidRDefault="00D63F45" w:rsidP="00210B50">
            <w:pPr>
              <w:spacing w:line="264" w:lineRule="auto"/>
              <w:rPr>
                <w:szCs w:val="26"/>
              </w:rPr>
            </w:pPr>
            <w:r w:rsidRPr="00236FAE">
              <w:rPr>
                <w:szCs w:val="26"/>
              </w:rPr>
              <w:t>UC-USER-01</w:t>
            </w:r>
          </w:p>
        </w:tc>
      </w:tr>
      <w:tr w:rsidR="00F475BF" w:rsidRPr="00236FAE" w14:paraId="531622F3" w14:textId="77777777" w:rsidTr="00D63F45">
        <w:tc>
          <w:tcPr>
            <w:tcW w:w="1166" w:type="pct"/>
          </w:tcPr>
          <w:p w14:paraId="7464E015" w14:textId="4DBA46E9" w:rsidR="00F475BF" w:rsidRPr="00236FAE" w:rsidRDefault="00F475BF" w:rsidP="00210B50">
            <w:pPr>
              <w:spacing w:line="264" w:lineRule="auto"/>
              <w:rPr>
                <w:szCs w:val="26"/>
              </w:rPr>
            </w:pPr>
            <w:r w:rsidRPr="00236FAE">
              <w:rPr>
                <w:szCs w:val="26"/>
              </w:rPr>
              <w:t>Name</w:t>
            </w:r>
          </w:p>
        </w:tc>
        <w:tc>
          <w:tcPr>
            <w:tcW w:w="3834" w:type="pct"/>
          </w:tcPr>
          <w:p w14:paraId="5CF58C59" w14:textId="5CE794FF" w:rsidR="00F475BF" w:rsidRPr="00236FAE" w:rsidRDefault="00F475BF" w:rsidP="00210B50">
            <w:pPr>
              <w:spacing w:line="264" w:lineRule="auto"/>
              <w:rPr>
                <w:szCs w:val="26"/>
              </w:rPr>
            </w:pPr>
            <w:r w:rsidRPr="00236FAE">
              <w:rPr>
                <w:color w:val="000000"/>
                <w:szCs w:val="26"/>
              </w:rPr>
              <w:t>Đăng nhập</w:t>
            </w:r>
          </w:p>
        </w:tc>
      </w:tr>
      <w:tr w:rsidR="00F475BF" w:rsidRPr="00236FAE" w14:paraId="687B5783" w14:textId="77777777" w:rsidTr="00D63F45">
        <w:tc>
          <w:tcPr>
            <w:tcW w:w="1166" w:type="pct"/>
          </w:tcPr>
          <w:p w14:paraId="13479E58" w14:textId="687C0E79" w:rsidR="00F475BF" w:rsidRPr="00236FAE" w:rsidRDefault="00F475BF" w:rsidP="00210B50">
            <w:pPr>
              <w:spacing w:line="264" w:lineRule="auto"/>
              <w:rPr>
                <w:szCs w:val="26"/>
              </w:rPr>
            </w:pPr>
            <w:r w:rsidRPr="00236FAE">
              <w:rPr>
                <w:szCs w:val="26"/>
              </w:rPr>
              <w:t>Description</w:t>
            </w:r>
          </w:p>
        </w:tc>
        <w:tc>
          <w:tcPr>
            <w:tcW w:w="3834" w:type="pct"/>
          </w:tcPr>
          <w:p w14:paraId="5B01A09C" w14:textId="20FB4A51" w:rsidR="00F475BF" w:rsidRPr="00236FAE" w:rsidRDefault="00F475BF" w:rsidP="00210B50">
            <w:pPr>
              <w:pStyle w:val="FirstLevelBullet"/>
              <w:numPr>
                <w:ilvl w:val="0"/>
                <w:numId w:val="0"/>
              </w:numPr>
              <w:spacing w:line="264" w:lineRule="auto"/>
            </w:pPr>
            <w:r w:rsidRPr="00236FAE">
              <w:rPr>
                <w:color w:val="000000"/>
              </w:rPr>
              <w:t>Người dùng vào đăng nhập hệ thống</w:t>
            </w:r>
          </w:p>
        </w:tc>
      </w:tr>
      <w:tr w:rsidR="00F475BF" w:rsidRPr="00236FAE" w14:paraId="7958D00B" w14:textId="77777777" w:rsidTr="00D63F45">
        <w:tc>
          <w:tcPr>
            <w:tcW w:w="1166" w:type="pct"/>
          </w:tcPr>
          <w:p w14:paraId="5ED92A6F" w14:textId="47749EB9" w:rsidR="00F475BF" w:rsidRPr="00236FAE" w:rsidRDefault="00F475BF" w:rsidP="00210B50">
            <w:pPr>
              <w:spacing w:line="264" w:lineRule="auto"/>
              <w:rPr>
                <w:szCs w:val="26"/>
              </w:rPr>
            </w:pPr>
            <w:r w:rsidRPr="00236FAE">
              <w:rPr>
                <w:szCs w:val="26"/>
              </w:rPr>
              <w:t>Actor</w:t>
            </w:r>
          </w:p>
        </w:tc>
        <w:tc>
          <w:tcPr>
            <w:tcW w:w="3834" w:type="pct"/>
          </w:tcPr>
          <w:p w14:paraId="4C3DC91A" w14:textId="14135030" w:rsidR="00F475BF" w:rsidRPr="00236FAE" w:rsidRDefault="00F475BF" w:rsidP="00210B50">
            <w:pPr>
              <w:spacing w:line="264" w:lineRule="auto"/>
              <w:rPr>
                <w:color w:val="000000"/>
                <w:szCs w:val="26"/>
              </w:rPr>
            </w:pPr>
            <w:r w:rsidRPr="00236FAE">
              <w:rPr>
                <w:color w:val="000000"/>
                <w:szCs w:val="26"/>
              </w:rPr>
              <w:t>All user</w:t>
            </w:r>
          </w:p>
        </w:tc>
      </w:tr>
      <w:tr w:rsidR="00F475BF" w:rsidRPr="00236FAE" w14:paraId="483D28BB" w14:textId="77777777" w:rsidTr="00D63F45">
        <w:tc>
          <w:tcPr>
            <w:tcW w:w="1166" w:type="pct"/>
          </w:tcPr>
          <w:p w14:paraId="5F3241E3" w14:textId="1E135D4C" w:rsidR="00F475BF" w:rsidRPr="00236FAE" w:rsidRDefault="00F475BF" w:rsidP="00210B50">
            <w:pPr>
              <w:spacing w:line="264" w:lineRule="auto"/>
              <w:rPr>
                <w:szCs w:val="26"/>
              </w:rPr>
            </w:pPr>
            <w:r w:rsidRPr="00236FAE">
              <w:rPr>
                <w:szCs w:val="26"/>
              </w:rPr>
              <w:t>Pre-condition</w:t>
            </w:r>
          </w:p>
        </w:tc>
        <w:tc>
          <w:tcPr>
            <w:tcW w:w="3834" w:type="pct"/>
          </w:tcPr>
          <w:p w14:paraId="2616801A" w14:textId="559E150E" w:rsidR="00F475BF" w:rsidRPr="00236FAE" w:rsidRDefault="00F475BF" w:rsidP="00210B50">
            <w:pPr>
              <w:spacing w:line="264" w:lineRule="auto"/>
              <w:rPr>
                <w:color w:val="000000"/>
                <w:szCs w:val="26"/>
              </w:rPr>
            </w:pPr>
            <w:r w:rsidRPr="00236FAE">
              <w:rPr>
                <w:color w:val="000000"/>
                <w:szCs w:val="26"/>
              </w:rPr>
              <w:t xml:space="preserve"> </w:t>
            </w:r>
          </w:p>
        </w:tc>
      </w:tr>
      <w:tr w:rsidR="00F475BF" w:rsidRPr="00236FAE" w14:paraId="4D4132FE" w14:textId="77777777" w:rsidTr="00D63F45">
        <w:tc>
          <w:tcPr>
            <w:tcW w:w="1166" w:type="pct"/>
          </w:tcPr>
          <w:p w14:paraId="6D506C1E" w14:textId="42A52BB3" w:rsidR="00F475BF" w:rsidRPr="00236FAE" w:rsidRDefault="00F475BF" w:rsidP="00210B50">
            <w:pPr>
              <w:spacing w:line="264" w:lineRule="auto"/>
              <w:rPr>
                <w:szCs w:val="26"/>
              </w:rPr>
            </w:pPr>
            <w:r w:rsidRPr="00236FAE">
              <w:rPr>
                <w:szCs w:val="26"/>
              </w:rPr>
              <w:t>Post-condition</w:t>
            </w:r>
          </w:p>
        </w:tc>
        <w:tc>
          <w:tcPr>
            <w:tcW w:w="3834" w:type="pct"/>
          </w:tcPr>
          <w:p w14:paraId="4150A11A" w14:textId="3473A1FF" w:rsidR="00F475BF" w:rsidRPr="00236FAE" w:rsidRDefault="00F475BF" w:rsidP="00210B50">
            <w:pPr>
              <w:spacing w:line="264" w:lineRule="auto"/>
              <w:rPr>
                <w:color w:val="000000"/>
                <w:szCs w:val="26"/>
              </w:rPr>
            </w:pPr>
            <w:r w:rsidRPr="00236FAE">
              <w:rPr>
                <w:color w:val="000000"/>
                <w:szCs w:val="26"/>
              </w:rPr>
              <w:t xml:space="preserve">Người dùng đăng nhập thành công và có đúng quyền như được gán </w:t>
            </w:r>
          </w:p>
        </w:tc>
      </w:tr>
      <w:tr w:rsidR="00741C5F" w:rsidRPr="00236FAE" w14:paraId="07450EBD" w14:textId="77777777" w:rsidTr="00D53241">
        <w:tc>
          <w:tcPr>
            <w:tcW w:w="1166" w:type="pct"/>
            <w:shd w:val="clear" w:color="auto" w:fill="BFBFBF" w:themeFill="background1" w:themeFillShade="BF"/>
          </w:tcPr>
          <w:p w14:paraId="312E38BA" w14:textId="1343598F" w:rsidR="00741C5F" w:rsidRPr="00236FAE" w:rsidRDefault="00741C5F" w:rsidP="00210B50">
            <w:pPr>
              <w:spacing w:line="264" w:lineRule="auto"/>
            </w:pPr>
            <w:r w:rsidRPr="00236FAE">
              <w:t>ID</w:t>
            </w:r>
          </w:p>
        </w:tc>
        <w:tc>
          <w:tcPr>
            <w:tcW w:w="3834" w:type="pct"/>
            <w:shd w:val="clear" w:color="auto" w:fill="BFBFBF" w:themeFill="background1" w:themeFillShade="BF"/>
          </w:tcPr>
          <w:p w14:paraId="554305DF" w14:textId="2CD98749" w:rsidR="00741C5F" w:rsidRPr="00236FAE" w:rsidRDefault="00741C5F" w:rsidP="00210B50">
            <w:pPr>
              <w:spacing w:line="264" w:lineRule="auto"/>
              <w:rPr>
                <w:szCs w:val="26"/>
              </w:rPr>
            </w:pPr>
            <w:r w:rsidRPr="00236FAE">
              <w:rPr>
                <w:szCs w:val="26"/>
              </w:rPr>
              <w:t>UC-USER-02</w:t>
            </w:r>
          </w:p>
        </w:tc>
      </w:tr>
      <w:tr w:rsidR="00DA3336" w:rsidRPr="00236FAE" w14:paraId="4253800D" w14:textId="77777777" w:rsidTr="00D63F45">
        <w:tc>
          <w:tcPr>
            <w:tcW w:w="1166" w:type="pct"/>
          </w:tcPr>
          <w:p w14:paraId="064DB973" w14:textId="0BBEC91B" w:rsidR="00DA3336" w:rsidRPr="00236FAE" w:rsidRDefault="00DA3336" w:rsidP="00210B50">
            <w:pPr>
              <w:spacing w:line="264" w:lineRule="auto"/>
              <w:rPr>
                <w:szCs w:val="26"/>
              </w:rPr>
            </w:pPr>
            <w:r w:rsidRPr="00236FAE">
              <w:rPr>
                <w:szCs w:val="26"/>
              </w:rPr>
              <w:t>Name</w:t>
            </w:r>
          </w:p>
        </w:tc>
        <w:tc>
          <w:tcPr>
            <w:tcW w:w="3834" w:type="pct"/>
          </w:tcPr>
          <w:p w14:paraId="6ED02620" w14:textId="3135CEA0" w:rsidR="00DA3336" w:rsidRPr="00236FAE" w:rsidRDefault="00DA3336" w:rsidP="00210B50">
            <w:pPr>
              <w:spacing w:line="264" w:lineRule="auto"/>
              <w:rPr>
                <w:color w:val="000000"/>
                <w:szCs w:val="26"/>
              </w:rPr>
            </w:pPr>
            <w:r w:rsidRPr="00236FAE">
              <w:rPr>
                <w:color w:val="000000"/>
                <w:szCs w:val="26"/>
              </w:rPr>
              <w:t>Đăng xuất</w:t>
            </w:r>
          </w:p>
        </w:tc>
      </w:tr>
      <w:tr w:rsidR="00DA3336" w:rsidRPr="00236FAE" w14:paraId="4907FDD3" w14:textId="77777777" w:rsidTr="00D63F45">
        <w:tc>
          <w:tcPr>
            <w:tcW w:w="1166" w:type="pct"/>
          </w:tcPr>
          <w:p w14:paraId="2B7380E2" w14:textId="7844A457" w:rsidR="00DA3336" w:rsidRPr="00236FAE" w:rsidRDefault="00DA3336" w:rsidP="00210B50">
            <w:pPr>
              <w:spacing w:line="264" w:lineRule="auto"/>
              <w:rPr>
                <w:szCs w:val="26"/>
              </w:rPr>
            </w:pPr>
            <w:r w:rsidRPr="00236FAE">
              <w:rPr>
                <w:szCs w:val="26"/>
              </w:rPr>
              <w:t>Description</w:t>
            </w:r>
          </w:p>
        </w:tc>
        <w:tc>
          <w:tcPr>
            <w:tcW w:w="3834" w:type="pct"/>
          </w:tcPr>
          <w:p w14:paraId="09241A0C" w14:textId="7C61A419" w:rsidR="00DA3336" w:rsidRPr="00236FAE" w:rsidRDefault="00DA3336" w:rsidP="00210B50">
            <w:pPr>
              <w:spacing w:line="264" w:lineRule="auto"/>
              <w:rPr>
                <w:color w:val="000000"/>
                <w:szCs w:val="26"/>
              </w:rPr>
            </w:pPr>
            <w:r w:rsidRPr="00236FAE">
              <w:rPr>
                <w:color w:val="000000"/>
                <w:szCs w:val="26"/>
              </w:rPr>
              <w:t>Người dùng vào đăng xuất hệ thống</w:t>
            </w:r>
          </w:p>
        </w:tc>
      </w:tr>
      <w:tr w:rsidR="00DA3336" w:rsidRPr="00236FAE" w14:paraId="44ADD127" w14:textId="77777777" w:rsidTr="00D63F45">
        <w:tc>
          <w:tcPr>
            <w:tcW w:w="1166" w:type="pct"/>
          </w:tcPr>
          <w:p w14:paraId="63584538" w14:textId="48E15515" w:rsidR="00DA3336" w:rsidRPr="00236FAE" w:rsidRDefault="00DA3336" w:rsidP="00210B50">
            <w:pPr>
              <w:spacing w:line="264" w:lineRule="auto"/>
              <w:rPr>
                <w:szCs w:val="26"/>
              </w:rPr>
            </w:pPr>
            <w:r w:rsidRPr="00236FAE">
              <w:rPr>
                <w:szCs w:val="26"/>
              </w:rPr>
              <w:t>Actor</w:t>
            </w:r>
          </w:p>
        </w:tc>
        <w:tc>
          <w:tcPr>
            <w:tcW w:w="3834" w:type="pct"/>
          </w:tcPr>
          <w:p w14:paraId="4C647373" w14:textId="0789E62B" w:rsidR="00DA3336" w:rsidRPr="00236FAE" w:rsidRDefault="00DA3336" w:rsidP="00210B50">
            <w:pPr>
              <w:spacing w:line="264" w:lineRule="auto"/>
              <w:rPr>
                <w:color w:val="000000"/>
                <w:szCs w:val="26"/>
              </w:rPr>
            </w:pPr>
            <w:r w:rsidRPr="00236FAE">
              <w:rPr>
                <w:color w:val="000000"/>
                <w:szCs w:val="26"/>
              </w:rPr>
              <w:t>All user</w:t>
            </w:r>
          </w:p>
        </w:tc>
      </w:tr>
      <w:tr w:rsidR="00DA3336" w:rsidRPr="00236FAE" w14:paraId="6C9B3E97" w14:textId="77777777" w:rsidTr="00D63F45">
        <w:tc>
          <w:tcPr>
            <w:tcW w:w="1166" w:type="pct"/>
          </w:tcPr>
          <w:p w14:paraId="478C0BAA" w14:textId="504FA370" w:rsidR="00DA3336" w:rsidRPr="00236FAE" w:rsidRDefault="00DA3336" w:rsidP="00210B50">
            <w:pPr>
              <w:spacing w:line="264" w:lineRule="auto"/>
              <w:rPr>
                <w:szCs w:val="26"/>
              </w:rPr>
            </w:pPr>
            <w:r w:rsidRPr="00236FAE">
              <w:rPr>
                <w:szCs w:val="26"/>
              </w:rPr>
              <w:t>Pre-condition</w:t>
            </w:r>
          </w:p>
        </w:tc>
        <w:tc>
          <w:tcPr>
            <w:tcW w:w="3834" w:type="pct"/>
          </w:tcPr>
          <w:p w14:paraId="62A8463B" w14:textId="1A3DD2C9" w:rsidR="00DA3336" w:rsidRPr="00236FAE" w:rsidRDefault="00DA3336" w:rsidP="00210B50">
            <w:pPr>
              <w:spacing w:line="264" w:lineRule="auto"/>
              <w:rPr>
                <w:color w:val="000000"/>
                <w:szCs w:val="26"/>
              </w:rPr>
            </w:pPr>
            <w:r w:rsidRPr="00236FAE">
              <w:rPr>
                <w:color w:val="000000"/>
                <w:szCs w:val="26"/>
              </w:rPr>
              <w:t xml:space="preserve"> Người dùng đã đăng nhập</w:t>
            </w:r>
          </w:p>
        </w:tc>
      </w:tr>
      <w:tr w:rsidR="00DA3336" w:rsidRPr="00236FAE" w14:paraId="127C8FB4" w14:textId="77777777" w:rsidTr="00D63F45">
        <w:tc>
          <w:tcPr>
            <w:tcW w:w="1166" w:type="pct"/>
          </w:tcPr>
          <w:p w14:paraId="16F07CBA" w14:textId="50CC2D5A" w:rsidR="00DA3336" w:rsidRPr="00236FAE" w:rsidRDefault="00DA3336" w:rsidP="00210B50">
            <w:pPr>
              <w:spacing w:line="264" w:lineRule="auto"/>
              <w:rPr>
                <w:szCs w:val="26"/>
              </w:rPr>
            </w:pPr>
            <w:r w:rsidRPr="00236FAE">
              <w:rPr>
                <w:szCs w:val="26"/>
              </w:rPr>
              <w:t>Post-condition</w:t>
            </w:r>
          </w:p>
        </w:tc>
        <w:tc>
          <w:tcPr>
            <w:tcW w:w="3834" w:type="pct"/>
          </w:tcPr>
          <w:p w14:paraId="22EDA917" w14:textId="43F4C8B6" w:rsidR="00DA3336" w:rsidRPr="00236FAE" w:rsidRDefault="00DA3336" w:rsidP="00210B50">
            <w:pPr>
              <w:spacing w:line="264" w:lineRule="auto"/>
              <w:rPr>
                <w:color w:val="000000"/>
                <w:szCs w:val="26"/>
              </w:rPr>
            </w:pPr>
            <w:r w:rsidRPr="00236FAE">
              <w:rPr>
                <w:color w:val="000000"/>
                <w:szCs w:val="26"/>
              </w:rPr>
              <w:t>Người dùng đăng xuất thành công và đi tới màn hình đăng nhập</w:t>
            </w:r>
          </w:p>
        </w:tc>
      </w:tr>
      <w:tr w:rsidR="00D63F45" w:rsidRPr="00236FAE" w14:paraId="52C097E2"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1E3A"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A7CC0" w14:textId="7F7C66C5"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3</w:t>
            </w:r>
          </w:p>
        </w:tc>
      </w:tr>
      <w:tr w:rsidR="00576446" w:rsidRPr="00236FAE" w14:paraId="180D2839" w14:textId="77777777" w:rsidTr="00D63F45">
        <w:tc>
          <w:tcPr>
            <w:tcW w:w="1166" w:type="pct"/>
            <w:tcBorders>
              <w:top w:val="single" w:sz="4" w:space="0" w:color="auto"/>
              <w:left w:val="single" w:sz="4" w:space="0" w:color="auto"/>
              <w:bottom w:val="single" w:sz="4" w:space="0" w:color="auto"/>
              <w:right w:val="single" w:sz="4" w:space="0" w:color="auto"/>
            </w:tcBorders>
          </w:tcPr>
          <w:p w14:paraId="418F938A" w14:textId="00FB14BD" w:rsidR="00576446" w:rsidRPr="00236FAE" w:rsidRDefault="00576446"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C1BF830" w14:textId="1E53D76F" w:rsidR="00576446" w:rsidRPr="00236FAE" w:rsidRDefault="00576446" w:rsidP="00210B50">
            <w:pPr>
              <w:spacing w:line="264" w:lineRule="auto"/>
              <w:rPr>
                <w:color w:val="000000"/>
                <w:szCs w:val="26"/>
              </w:rPr>
            </w:pPr>
            <w:r w:rsidRPr="00236FAE">
              <w:rPr>
                <w:color w:val="000000"/>
                <w:szCs w:val="26"/>
              </w:rPr>
              <w:t>Thay đổi mật khẩu của mình</w:t>
            </w:r>
          </w:p>
        </w:tc>
      </w:tr>
      <w:tr w:rsidR="00576446" w:rsidRPr="00236FAE" w14:paraId="76173303" w14:textId="77777777" w:rsidTr="00D63F45">
        <w:tc>
          <w:tcPr>
            <w:tcW w:w="1166" w:type="pct"/>
            <w:tcBorders>
              <w:top w:val="single" w:sz="4" w:space="0" w:color="auto"/>
              <w:left w:val="single" w:sz="4" w:space="0" w:color="auto"/>
              <w:bottom w:val="single" w:sz="4" w:space="0" w:color="auto"/>
              <w:right w:val="single" w:sz="4" w:space="0" w:color="auto"/>
            </w:tcBorders>
          </w:tcPr>
          <w:p w14:paraId="4BCCE3EE" w14:textId="70BD9A96" w:rsidR="00576446" w:rsidRPr="00236FAE" w:rsidRDefault="00576446" w:rsidP="00210B50">
            <w:pPr>
              <w:spacing w:line="264" w:lineRule="auto"/>
              <w:rPr>
                <w:szCs w:val="26"/>
              </w:rPr>
            </w:pPr>
            <w:r w:rsidRPr="00236FAE">
              <w:rPr>
                <w:szCs w:val="26"/>
              </w:rPr>
              <w:lastRenderedPageBreak/>
              <w:t>Description</w:t>
            </w:r>
          </w:p>
        </w:tc>
        <w:tc>
          <w:tcPr>
            <w:tcW w:w="3834" w:type="pct"/>
            <w:tcBorders>
              <w:top w:val="single" w:sz="4" w:space="0" w:color="auto"/>
              <w:left w:val="single" w:sz="4" w:space="0" w:color="auto"/>
              <w:bottom w:val="single" w:sz="4" w:space="0" w:color="auto"/>
              <w:right w:val="single" w:sz="4" w:space="0" w:color="auto"/>
            </w:tcBorders>
          </w:tcPr>
          <w:p w14:paraId="5330115E" w14:textId="23AD0F15" w:rsidR="00576446" w:rsidRPr="00236FAE" w:rsidRDefault="00576446" w:rsidP="00210B50">
            <w:pPr>
              <w:spacing w:line="264" w:lineRule="auto"/>
              <w:rPr>
                <w:color w:val="000000"/>
                <w:szCs w:val="26"/>
              </w:rPr>
            </w:pPr>
            <w:r w:rsidRPr="00236FAE">
              <w:rPr>
                <w:color w:val="000000"/>
                <w:szCs w:val="26"/>
              </w:rPr>
              <w:t xml:space="preserve">Người dùng click vào avatar để vào tính năng View Profile </w:t>
            </w:r>
            <w:r w:rsidR="00AB4B72" w:rsidRPr="00236FAE">
              <w:rPr>
                <w:color w:val="000000"/>
                <w:szCs w:val="26"/>
              </w:rPr>
              <w:sym w:font="Wingdings" w:char="F0E0"/>
            </w:r>
            <w:r w:rsidR="00AB4B72" w:rsidRPr="00236FAE">
              <w:rPr>
                <w:color w:val="000000"/>
                <w:szCs w:val="26"/>
              </w:rPr>
              <w:t xml:space="preserve"> </w:t>
            </w:r>
            <w:r w:rsidRPr="00236FAE">
              <w:rPr>
                <w:color w:val="000000"/>
                <w:szCs w:val="26"/>
              </w:rPr>
              <w:t xml:space="preserve">Edit </w:t>
            </w:r>
            <w:r w:rsidR="00AB4B72" w:rsidRPr="00236FAE">
              <w:rPr>
                <w:color w:val="000000"/>
                <w:szCs w:val="26"/>
              </w:rPr>
              <w:sym w:font="Wingdings" w:char="F0E0"/>
            </w:r>
            <w:r w:rsidRPr="00236FAE">
              <w:rPr>
                <w:color w:val="000000"/>
                <w:szCs w:val="26"/>
              </w:rPr>
              <w:t>Change Password</w:t>
            </w:r>
          </w:p>
        </w:tc>
      </w:tr>
      <w:tr w:rsidR="00576446" w:rsidRPr="00236FAE" w14:paraId="3D71903B" w14:textId="77777777" w:rsidTr="00D63F45">
        <w:tc>
          <w:tcPr>
            <w:tcW w:w="1166" w:type="pct"/>
            <w:tcBorders>
              <w:top w:val="single" w:sz="4" w:space="0" w:color="auto"/>
              <w:left w:val="single" w:sz="4" w:space="0" w:color="auto"/>
              <w:bottom w:val="single" w:sz="4" w:space="0" w:color="auto"/>
              <w:right w:val="single" w:sz="4" w:space="0" w:color="auto"/>
            </w:tcBorders>
          </w:tcPr>
          <w:p w14:paraId="730D018F" w14:textId="187B1DDB" w:rsidR="00576446" w:rsidRPr="00236FAE" w:rsidRDefault="00576446"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5501B45F" w14:textId="7D0670D4" w:rsidR="00576446" w:rsidRPr="00236FAE" w:rsidRDefault="00576446" w:rsidP="00210B50">
            <w:pPr>
              <w:spacing w:line="264" w:lineRule="auto"/>
              <w:rPr>
                <w:color w:val="000000"/>
                <w:szCs w:val="26"/>
              </w:rPr>
            </w:pPr>
            <w:r w:rsidRPr="00236FAE">
              <w:rPr>
                <w:color w:val="000000"/>
                <w:szCs w:val="26"/>
              </w:rPr>
              <w:t>All User</w:t>
            </w:r>
          </w:p>
        </w:tc>
      </w:tr>
      <w:tr w:rsidR="00576446" w:rsidRPr="00236FAE" w14:paraId="04346A92" w14:textId="77777777" w:rsidTr="00D63F45">
        <w:tc>
          <w:tcPr>
            <w:tcW w:w="1166" w:type="pct"/>
            <w:tcBorders>
              <w:top w:val="single" w:sz="4" w:space="0" w:color="auto"/>
              <w:left w:val="single" w:sz="4" w:space="0" w:color="auto"/>
              <w:bottom w:val="single" w:sz="4" w:space="0" w:color="auto"/>
              <w:right w:val="single" w:sz="4" w:space="0" w:color="auto"/>
            </w:tcBorders>
          </w:tcPr>
          <w:p w14:paraId="48B6FA9B" w14:textId="196EC170" w:rsidR="00576446" w:rsidRPr="00236FAE" w:rsidRDefault="00576446"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2EB8D79D" w14:textId="150A7F3D" w:rsidR="00576446" w:rsidRPr="00236FAE" w:rsidRDefault="00576446" w:rsidP="00210B50">
            <w:pPr>
              <w:spacing w:line="264" w:lineRule="auto"/>
              <w:rPr>
                <w:color w:val="000000"/>
                <w:szCs w:val="26"/>
              </w:rPr>
            </w:pPr>
            <w:r w:rsidRPr="00236FAE">
              <w:rPr>
                <w:color w:val="000000"/>
                <w:szCs w:val="26"/>
              </w:rPr>
              <w:t>User đăng nhập được vào hệ thống</w:t>
            </w:r>
          </w:p>
        </w:tc>
      </w:tr>
      <w:tr w:rsidR="00576446" w:rsidRPr="00236FAE" w14:paraId="0BBE4824" w14:textId="77777777" w:rsidTr="00D63F45">
        <w:tc>
          <w:tcPr>
            <w:tcW w:w="1166" w:type="pct"/>
            <w:tcBorders>
              <w:top w:val="single" w:sz="4" w:space="0" w:color="auto"/>
              <w:left w:val="single" w:sz="4" w:space="0" w:color="auto"/>
              <w:bottom w:val="single" w:sz="4" w:space="0" w:color="auto"/>
              <w:right w:val="single" w:sz="4" w:space="0" w:color="auto"/>
            </w:tcBorders>
          </w:tcPr>
          <w:p w14:paraId="69E90FEB" w14:textId="354CD8E8" w:rsidR="00576446" w:rsidRPr="00236FAE" w:rsidRDefault="00576446"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2D14A302" w14:textId="479A0C36" w:rsidR="00576446" w:rsidRPr="00236FAE" w:rsidRDefault="00576446" w:rsidP="00210B50">
            <w:pPr>
              <w:spacing w:line="264" w:lineRule="auto"/>
              <w:rPr>
                <w:color w:val="000000"/>
                <w:szCs w:val="26"/>
              </w:rPr>
            </w:pPr>
            <w:r w:rsidRPr="00236FAE">
              <w:rPr>
                <w:color w:val="000000"/>
                <w:szCs w:val="26"/>
              </w:rPr>
              <w:t xml:space="preserve">User đổi được Password </w:t>
            </w:r>
          </w:p>
        </w:tc>
      </w:tr>
      <w:tr w:rsidR="00D63F45" w:rsidRPr="00236FAE" w14:paraId="053FBD72"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E23A56"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4C3FF" w14:textId="5018E38F"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4</w:t>
            </w:r>
          </w:p>
        </w:tc>
      </w:tr>
      <w:tr w:rsidR="00BA51EF" w:rsidRPr="00236FAE" w14:paraId="24964F3C" w14:textId="77777777" w:rsidTr="00D63F45">
        <w:tc>
          <w:tcPr>
            <w:tcW w:w="1166" w:type="pct"/>
            <w:tcBorders>
              <w:top w:val="single" w:sz="4" w:space="0" w:color="auto"/>
              <w:left w:val="single" w:sz="4" w:space="0" w:color="auto"/>
              <w:bottom w:val="single" w:sz="4" w:space="0" w:color="auto"/>
              <w:right w:val="single" w:sz="4" w:space="0" w:color="auto"/>
            </w:tcBorders>
          </w:tcPr>
          <w:p w14:paraId="79536D8A" w14:textId="4C7F6340" w:rsidR="00BA51EF" w:rsidRPr="00236FAE" w:rsidRDefault="00BA51EF"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109E5101" w14:textId="40276B62" w:rsidR="00BA51EF" w:rsidRPr="00236FAE" w:rsidRDefault="00BA51EF" w:rsidP="00210B50">
            <w:pPr>
              <w:spacing w:line="264" w:lineRule="auto"/>
              <w:rPr>
                <w:color w:val="000000"/>
                <w:szCs w:val="26"/>
              </w:rPr>
            </w:pPr>
            <w:r w:rsidRPr="00236FAE">
              <w:rPr>
                <w:color w:val="000000"/>
                <w:szCs w:val="26"/>
              </w:rPr>
              <w:t>Chỉnh sửa Profile của mình</w:t>
            </w:r>
          </w:p>
        </w:tc>
      </w:tr>
      <w:tr w:rsidR="00BA51EF" w:rsidRPr="00236FAE" w14:paraId="0260B393" w14:textId="77777777" w:rsidTr="00D63F45">
        <w:tc>
          <w:tcPr>
            <w:tcW w:w="1166" w:type="pct"/>
            <w:tcBorders>
              <w:top w:val="single" w:sz="4" w:space="0" w:color="auto"/>
              <w:left w:val="single" w:sz="4" w:space="0" w:color="auto"/>
              <w:bottom w:val="single" w:sz="4" w:space="0" w:color="auto"/>
              <w:right w:val="single" w:sz="4" w:space="0" w:color="auto"/>
            </w:tcBorders>
          </w:tcPr>
          <w:p w14:paraId="356A694B" w14:textId="553ECD10" w:rsidR="00BA51EF" w:rsidRPr="00236FAE" w:rsidRDefault="00BA51EF"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72B184D4" w14:textId="77777777" w:rsidR="00BA51EF" w:rsidRPr="00236FAE" w:rsidRDefault="00BA51EF" w:rsidP="00210B50">
            <w:pPr>
              <w:pStyle w:val="ListParagraph"/>
              <w:numPr>
                <w:ilvl w:val="1"/>
                <w:numId w:val="41"/>
              </w:numPr>
              <w:spacing w:line="264" w:lineRule="auto"/>
              <w:ind w:left="713"/>
              <w:rPr>
                <w:color w:val="000000"/>
                <w:szCs w:val="26"/>
              </w:rPr>
            </w:pPr>
            <w:r w:rsidRPr="00236FAE">
              <w:rPr>
                <w:color w:val="000000"/>
                <w:szCs w:val="26"/>
              </w:rPr>
              <w:t>Người dùng click vào avatar để vào tính năng View Your Profile</w:t>
            </w:r>
          </w:p>
          <w:p w14:paraId="1F41A344" w14:textId="77777777" w:rsidR="00BA51EF" w:rsidRPr="00236FAE" w:rsidRDefault="00BA51EF" w:rsidP="00210B50">
            <w:pPr>
              <w:pStyle w:val="ListParagraph"/>
              <w:numPr>
                <w:ilvl w:val="1"/>
                <w:numId w:val="41"/>
              </w:numPr>
              <w:spacing w:line="264" w:lineRule="auto"/>
              <w:ind w:left="713"/>
              <w:rPr>
                <w:color w:val="000000"/>
                <w:szCs w:val="26"/>
              </w:rPr>
            </w:pPr>
            <w:r w:rsidRPr="00236FAE">
              <w:rPr>
                <w:color w:val="000000"/>
                <w:szCs w:val="26"/>
              </w:rPr>
              <w:t>Người dùng bấm Edit để truy cập màn hình Edit Profile</w:t>
            </w:r>
          </w:p>
          <w:p w14:paraId="3421310F" w14:textId="77777777" w:rsidR="00BA51EF" w:rsidRPr="00236FAE" w:rsidRDefault="00BA51EF" w:rsidP="00210B50">
            <w:pPr>
              <w:pStyle w:val="ListParagraph"/>
              <w:numPr>
                <w:ilvl w:val="1"/>
                <w:numId w:val="41"/>
              </w:numPr>
              <w:spacing w:line="264" w:lineRule="auto"/>
              <w:ind w:left="713"/>
              <w:rPr>
                <w:color w:val="000000"/>
                <w:szCs w:val="26"/>
              </w:rPr>
            </w:pPr>
            <w:r w:rsidRPr="00236FAE">
              <w:rPr>
                <w:color w:val="000000"/>
                <w:szCs w:val="26"/>
              </w:rPr>
              <w:t>Nhập các thông tin cần sửa cho Profile:</w:t>
            </w:r>
          </w:p>
          <w:p w14:paraId="7863DF9E" w14:textId="77777777" w:rsidR="00BA51EF" w:rsidRPr="00236FAE" w:rsidRDefault="00BA51EF" w:rsidP="00210B50">
            <w:pPr>
              <w:pStyle w:val="FirstLevelBullet"/>
              <w:spacing w:line="264" w:lineRule="auto"/>
              <w:rPr>
                <w:color w:val="000000"/>
              </w:rPr>
            </w:pPr>
            <w:r w:rsidRPr="00236FAE">
              <w:rPr>
                <w:color w:val="000000"/>
              </w:rPr>
              <w:t>Username: không được sửa</w:t>
            </w:r>
          </w:p>
          <w:p w14:paraId="2A86A211" w14:textId="77777777" w:rsidR="00BA51EF" w:rsidRPr="00236FAE" w:rsidRDefault="00BA51EF" w:rsidP="00210B50">
            <w:pPr>
              <w:pStyle w:val="FirstLevelBullet"/>
              <w:spacing w:line="264" w:lineRule="auto"/>
              <w:rPr>
                <w:color w:val="000000"/>
              </w:rPr>
            </w:pPr>
            <w:r w:rsidRPr="00236FAE">
              <w:rPr>
                <w:color w:val="000000"/>
              </w:rPr>
              <w:t>Full Name, Email, Phone</w:t>
            </w:r>
          </w:p>
          <w:p w14:paraId="0A042EC9" w14:textId="6110809C" w:rsidR="00BA51EF" w:rsidRPr="00236FAE" w:rsidRDefault="00BA51EF" w:rsidP="00210B50">
            <w:pPr>
              <w:pStyle w:val="FirstLevelBullet"/>
              <w:spacing w:line="264" w:lineRule="auto"/>
              <w:rPr>
                <w:color w:val="000000"/>
              </w:rPr>
            </w:pPr>
            <w:r w:rsidRPr="00236FAE">
              <w:rPr>
                <w:color w:val="000000"/>
              </w:rPr>
              <w:t>Description</w:t>
            </w:r>
          </w:p>
          <w:p w14:paraId="5D8388DE" w14:textId="77777777" w:rsidR="00BA51EF" w:rsidRPr="00236FAE" w:rsidRDefault="00BA51EF" w:rsidP="00210B50">
            <w:pPr>
              <w:pStyle w:val="FirstLevelBullet"/>
              <w:numPr>
                <w:ilvl w:val="1"/>
                <w:numId w:val="41"/>
              </w:numPr>
              <w:spacing w:line="264" w:lineRule="auto"/>
              <w:ind w:left="713"/>
              <w:rPr>
                <w:color w:val="000000"/>
              </w:rPr>
            </w:pPr>
            <w:r w:rsidRPr="00236FAE">
              <w:rPr>
                <w:color w:val="000000"/>
              </w:rPr>
              <w:t>Sau khi nhập thông tin ở từng trường dữ liệu, hệ thống kiểm tra thông tin</w:t>
            </w:r>
          </w:p>
          <w:p w14:paraId="1A26A12A" w14:textId="77777777" w:rsidR="00BA51EF" w:rsidRPr="00236FAE" w:rsidRDefault="00BA51EF"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57018D0A" w14:textId="77777777" w:rsidR="00BA51EF" w:rsidRPr="00236FAE" w:rsidRDefault="00BA51EF" w:rsidP="00210B50">
            <w:pPr>
              <w:pStyle w:val="FirstLevelBullet"/>
              <w:spacing w:line="264" w:lineRule="auto"/>
              <w:rPr>
                <w:color w:val="000000"/>
              </w:rPr>
            </w:pPr>
            <w:r w:rsidRPr="00236FAE">
              <w:rPr>
                <w:color w:val="000000"/>
              </w:rPr>
              <w:t>Nếu hợp lệ, nút Save enable</w:t>
            </w:r>
          </w:p>
          <w:p w14:paraId="4A42DE8D" w14:textId="4D83084E" w:rsidR="00BA51EF" w:rsidRPr="00236FAE" w:rsidRDefault="00BA51EF" w:rsidP="00210B50">
            <w:pPr>
              <w:pStyle w:val="ListParagraph"/>
              <w:numPr>
                <w:ilvl w:val="1"/>
                <w:numId w:val="41"/>
              </w:numPr>
              <w:spacing w:line="264" w:lineRule="auto"/>
              <w:rPr>
                <w:color w:val="000000"/>
                <w:szCs w:val="26"/>
              </w:rPr>
            </w:pPr>
            <w:r w:rsidRPr="00236FAE">
              <w:rPr>
                <w:color w:val="000000"/>
              </w:rPr>
              <w:t>Bấm nút Save, hiển thị thông báo sửa Profile thành công</w:t>
            </w:r>
          </w:p>
        </w:tc>
      </w:tr>
      <w:tr w:rsidR="00BA51EF" w:rsidRPr="00236FAE" w14:paraId="0EB65A01" w14:textId="77777777" w:rsidTr="00D63F45">
        <w:tc>
          <w:tcPr>
            <w:tcW w:w="1166" w:type="pct"/>
            <w:tcBorders>
              <w:top w:val="single" w:sz="4" w:space="0" w:color="auto"/>
              <w:left w:val="single" w:sz="4" w:space="0" w:color="auto"/>
              <w:bottom w:val="single" w:sz="4" w:space="0" w:color="auto"/>
              <w:right w:val="single" w:sz="4" w:space="0" w:color="auto"/>
            </w:tcBorders>
          </w:tcPr>
          <w:p w14:paraId="52D5B48A" w14:textId="77AFE51C" w:rsidR="00BA51EF" w:rsidRPr="00236FAE" w:rsidRDefault="00BA51EF"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6B7BFD6E" w14:textId="2AA7F197" w:rsidR="00BA51EF" w:rsidRPr="00236FAE" w:rsidRDefault="00BA51EF" w:rsidP="00210B50">
            <w:pPr>
              <w:spacing w:line="264" w:lineRule="auto"/>
              <w:rPr>
                <w:color w:val="000000"/>
                <w:szCs w:val="26"/>
              </w:rPr>
            </w:pPr>
            <w:r w:rsidRPr="00236FAE">
              <w:rPr>
                <w:color w:val="000000"/>
                <w:szCs w:val="26"/>
              </w:rPr>
              <w:t>All User</w:t>
            </w:r>
          </w:p>
        </w:tc>
      </w:tr>
      <w:tr w:rsidR="00BA51EF" w:rsidRPr="00236FAE" w14:paraId="69862AFD" w14:textId="77777777" w:rsidTr="00D63F45">
        <w:tc>
          <w:tcPr>
            <w:tcW w:w="1166" w:type="pct"/>
            <w:tcBorders>
              <w:top w:val="single" w:sz="4" w:space="0" w:color="auto"/>
              <w:left w:val="single" w:sz="4" w:space="0" w:color="auto"/>
              <w:bottom w:val="single" w:sz="4" w:space="0" w:color="auto"/>
              <w:right w:val="single" w:sz="4" w:space="0" w:color="auto"/>
            </w:tcBorders>
          </w:tcPr>
          <w:p w14:paraId="04A7815A" w14:textId="03F034DA" w:rsidR="00BA51EF" w:rsidRPr="00236FAE" w:rsidRDefault="00BA51EF"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291A1AE2" w14:textId="6DFA9007" w:rsidR="00BA51EF" w:rsidRPr="00236FAE" w:rsidRDefault="00BA51EF" w:rsidP="00210B50">
            <w:pPr>
              <w:spacing w:line="264" w:lineRule="auto"/>
              <w:rPr>
                <w:color w:val="000000"/>
                <w:szCs w:val="26"/>
              </w:rPr>
            </w:pPr>
            <w:r w:rsidRPr="00236FAE">
              <w:rPr>
                <w:color w:val="000000"/>
                <w:szCs w:val="26"/>
              </w:rPr>
              <w:t>User đăng nhập được vào hệ thống</w:t>
            </w:r>
          </w:p>
        </w:tc>
      </w:tr>
      <w:tr w:rsidR="00BA51EF" w:rsidRPr="00236FAE" w14:paraId="425FB825" w14:textId="77777777" w:rsidTr="00D63F45">
        <w:tc>
          <w:tcPr>
            <w:tcW w:w="1166" w:type="pct"/>
            <w:tcBorders>
              <w:top w:val="single" w:sz="4" w:space="0" w:color="auto"/>
              <w:left w:val="single" w:sz="4" w:space="0" w:color="auto"/>
              <w:bottom w:val="single" w:sz="4" w:space="0" w:color="auto"/>
              <w:right w:val="single" w:sz="4" w:space="0" w:color="auto"/>
            </w:tcBorders>
          </w:tcPr>
          <w:p w14:paraId="5B2C1269" w14:textId="49F48A45" w:rsidR="00BA51EF" w:rsidRPr="00236FAE" w:rsidRDefault="00BA51EF"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44CB3291" w14:textId="75C672A1" w:rsidR="00BA51EF" w:rsidRPr="00236FAE" w:rsidRDefault="00BA51EF" w:rsidP="00210B50">
            <w:pPr>
              <w:spacing w:line="264" w:lineRule="auto"/>
              <w:rPr>
                <w:color w:val="000000"/>
                <w:szCs w:val="26"/>
              </w:rPr>
            </w:pPr>
            <w:r w:rsidRPr="00236FAE">
              <w:rPr>
                <w:color w:val="000000"/>
                <w:szCs w:val="26"/>
              </w:rPr>
              <w:t xml:space="preserve">User sửa được Profile </w:t>
            </w:r>
          </w:p>
        </w:tc>
      </w:tr>
      <w:tr w:rsidR="00D63F45" w:rsidRPr="00236FAE" w14:paraId="0D5872F2"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84A9D"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C36DCF" w14:textId="2DE835F1"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5</w:t>
            </w:r>
          </w:p>
        </w:tc>
      </w:tr>
      <w:tr w:rsidR="00451B3F" w:rsidRPr="00236FAE" w14:paraId="3EA81602" w14:textId="77777777" w:rsidTr="00D63F45">
        <w:tc>
          <w:tcPr>
            <w:tcW w:w="1166" w:type="pct"/>
            <w:tcBorders>
              <w:top w:val="single" w:sz="4" w:space="0" w:color="auto"/>
              <w:left w:val="single" w:sz="4" w:space="0" w:color="auto"/>
              <w:bottom w:val="single" w:sz="4" w:space="0" w:color="auto"/>
              <w:right w:val="single" w:sz="4" w:space="0" w:color="auto"/>
            </w:tcBorders>
          </w:tcPr>
          <w:p w14:paraId="153E721A" w14:textId="698FEFBB" w:rsidR="00451B3F" w:rsidRPr="00236FAE" w:rsidRDefault="00451B3F"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17AC0E2A" w14:textId="03B835E4" w:rsidR="00451B3F" w:rsidRPr="00236FAE" w:rsidRDefault="00451B3F" w:rsidP="00210B50">
            <w:pPr>
              <w:spacing w:line="264" w:lineRule="auto"/>
              <w:rPr>
                <w:color w:val="000000"/>
                <w:szCs w:val="26"/>
              </w:rPr>
            </w:pPr>
            <w:r w:rsidRPr="00236FAE">
              <w:rPr>
                <w:color w:val="000000"/>
                <w:szCs w:val="26"/>
              </w:rPr>
              <w:t>Tìm kiếm &amp; xem danh sách User</w:t>
            </w:r>
          </w:p>
        </w:tc>
      </w:tr>
      <w:tr w:rsidR="00451B3F" w:rsidRPr="00236FAE" w14:paraId="210AC374" w14:textId="77777777" w:rsidTr="00D63F45">
        <w:tc>
          <w:tcPr>
            <w:tcW w:w="1166" w:type="pct"/>
            <w:tcBorders>
              <w:top w:val="single" w:sz="4" w:space="0" w:color="auto"/>
              <w:left w:val="single" w:sz="4" w:space="0" w:color="auto"/>
              <w:bottom w:val="single" w:sz="4" w:space="0" w:color="auto"/>
              <w:right w:val="single" w:sz="4" w:space="0" w:color="auto"/>
            </w:tcBorders>
          </w:tcPr>
          <w:p w14:paraId="51611FC5" w14:textId="09AF719F" w:rsidR="00451B3F" w:rsidRPr="00236FAE" w:rsidRDefault="00451B3F"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53E7F5F4" w14:textId="45F01D9C" w:rsidR="00451B3F" w:rsidRPr="00236FAE" w:rsidRDefault="00451B3F" w:rsidP="00210B50">
            <w:pPr>
              <w:pStyle w:val="ListParagraph"/>
              <w:numPr>
                <w:ilvl w:val="0"/>
                <w:numId w:val="47"/>
              </w:numPr>
              <w:spacing w:line="264" w:lineRule="auto"/>
              <w:rPr>
                <w:color w:val="000000"/>
                <w:szCs w:val="26"/>
              </w:rPr>
            </w:pPr>
            <w:r w:rsidRPr="00236FAE">
              <w:rPr>
                <w:color w:val="000000"/>
                <w:szCs w:val="26"/>
              </w:rPr>
              <w:t>Người dùng truy cập menu User &amp; Permission Management</w:t>
            </w:r>
            <w:r w:rsidR="00AB4B72" w:rsidRPr="00236FAE">
              <w:rPr>
                <w:color w:val="000000"/>
                <w:szCs w:val="26"/>
              </w:rPr>
              <w:sym w:font="Wingdings" w:char="F0E0"/>
            </w:r>
            <w:r w:rsidRPr="00236FAE">
              <w:rPr>
                <w:color w:val="000000"/>
                <w:szCs w:val="26"/>
              </w:rPr>
              <w:t>User</w:t>
            </w:r>
          </w:p>
          <w:p w14:paraId="1382EEAB" w14:textId="04D3627E" w:rsidR="00451B3F" w:rsidRPr="00236FAE" w:rsidRDefault="00451B3F" w:rsidP="00210B50">
            <w:pPr>
              <w:pStyle w:val="ListParagraph"/>
              <w:numPr>
                <w:ilvl w:val="0"/>
                <w:numId w:val="47"/>
              </w:numPr>
              <w:spacing w:line="264" w:lineRule="auto"/>
              <w:rPr>
                <w:color w:val="000000"/>
              </w:rPr>
            </w:pPr>
            <w:r w:rsidRPr="00236FAE">
              <w:rPr>
                <w:color w:val="000000"/>
                <w:szCs w:val="26"/>
              </w:rPr>
              <w:t>Hệ thống hiển thị danh sách User thuộc quyền xem của User đang đăng nhập</w:t>
            </w:r>
          </w:p>
        </w:tc>
      </w:tr>
      <w:tr w:rsidR="00451B3F" w:rsidRPr="00236FAE" w14:paraId="2F8C02F7" w14:textId="77777777" w:rsidTr="00D63F45">
        <w:tc>
          <w:tcPr>
            <w:tcW w:w="1166" w:type="pct"/>
            <w:tcBorders>
              <w:top w:val="single" w:sz="4" w:space="0" w:color="auto"/>
              <w:left w:val="single" w:sz="4" w:space="0" w:color="auto"/>
              <w:bottom w:val="single" w:sz="4" w:space="0" w:color="auto"/>
              <w:right w:val="single" w:sz="4" w:space="0" w:color="auto"/>
            </w:tcBorders>
          </w:tcPr>
          <w:p w14:paraId="34F90EDC" w14:textId="1CF11C92" w:rsidR="00451B3F" w:rsidRPr="00236FAE" w:rsidRDefault="00451B3F"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51BBDFF8" w14:textId="3AA896D6" w:rsidR="00451B3F" w:rsidRPr="00236FAE" w:rsidRDefault="00451B3F" w:rsidP="00210B50">
            <w:pPr>
              <w:spacing w:line="264" w:lineRule="auto"/>
              <w:rPr>
                <w:color w:val="000000"/>
                <w:szCs w:val="26"/>
              </w:rPr>
            </w:pPr>
            <w:r w:rsidRPr="00236FAE">
              <w:rPr>
                <w:color w:val="000000"/>
                <w:szCs w:val="26"/>
              </w:rPr>
              <w:t>Admin, User có quyền xem danh sách user</w:t>
            </w:r>
          </w:p>
        </w:tc>
      </w:tr>
      <w:tr w:rsidR="00451B3F" w:rsidRPr="00236FAE" w14:paraId="65847B85" w14:textId="77777777" w:rsidTr="00D63F45">
        <w:tc>
          <w:tcPr>
            <w:tcW w:w="1166" w:type="pct"/>
            <w:tcBorders>
              <w:top w:val="single" w:sz="4" w:space="0" w:color="auto"/>
              <w:left w:val="single" w:sz="4" w:space="0" w:color="auto"/>
              <w:bottom w:val="single" w:sz="4" w:space="0" w:color="auto"/>
              <w:right w:val="single" w:sz="4" w:space="0" w:color="auto"/>
            </w:tcBorders>
          </w:tcPr>
          <w:p w14:paraId="295A775A" w14:textId="14F964BA" w:rsidR="00451B3F" w:rsidRPr="00236FAE" w:rsidRDefault="00451B3F"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0EA18553" w14:textId="30EB4CEA" w:rsidR="00451B3F" w:rsidRPr="00236FAE" w:rsidRDefault="00451B3F" w:rsidP="00210B50">
            <w:pPr>
              <w:spacing w:line="264" w:lineRule="auto"/>
              <w:rPr>
                <w:color w:val="000000"/>
                <w:szCs w:val="26"/>
              </w:rPr>
            </w:pPr>
            <w:r w:rsidRPr="00236FAE">
              <w:rPr>
                <w:color w:val="000000"/>
                <w:szCs w:val="26"/>
              </w:rPr>
              <w:t>User đăng nhập thành công và có quyền xem danh sách User</w:t>
            </w:r>
          </w:p>
        </w:tc>
      </w:tr>
      <w:tr w:rsidR="00451B3F" w:rsidRPr="00236FAE" w14:paraId="29011D67" w14:textId="77777777" w:rsidTr="00D63F45">
        <w:tc>
          <w:tcPr>
            <w:tcW w:w="1166" w:type="pct"/>
            <w:tcBorders>
              <w:top w:val="single" w:sz="4" w:space="0" w:color="auto"/>
              <w:left w:val="single" w:sz="4" w:space="0" w:color="auto"/>
              <w:bottom w:val="single" w:sz="4" w:space="0" w:color="auto"/>
              <w:right w:val="single" w:sz="4" w:space="0" w:color="auto"/>
            </w:tcBorders>
          </w:tcPr>
          <w:p w14:paraId="26838A44" w14:textId="67A2B8C0" w:rsidR="00451B3F" w:rsidRPr="00236FAE" w:rsidRDefault="00451B3F"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1F5C0A3A" w14:textId="71AFD3EB" w:rsidR="00451B3F" w:rsidRPr="00236FAE" w:rsidRDefault="00451B3F" w:rsidP="00210B50">
            <w:pPr>
              <w:spacing w:line="264" w:lineRule="auto"/>
              <w:rPr>
                <w:color w:val="000000"/>
                <w:szCs w:val="26"/>
              </w:rPr>
            </w:pPr>
            <w:r w:rsidRPr="00236FAE">
              <w:rPr>
                <w:color w:val="000000"/>
                <w:szCs w:val="26"/>
              </w:rPr>
              <w:t>Hiển thị danh sách User thuộc phạm vi của User đang đăng nhập</w:t>
            </w:r>
          </w:p>
        </w:tc>
      </w:tr>
      <w:tr w:rsidR="00D63F45" w:rsidRPr="00236FAE" w14:paraId="539F4A2D"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D1B317"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03573" w14:textId="467800B3"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6</w:t>
            </w:r>
          </w:p>
        </w:tc>
      </w:tr>
      <w:tr w:rsidR="0078615C" w:rsidRPr="00236FAE" w14:paraId="1CB35B08" w14:textId="77777777" w:rsidTr="00D63F45">
        <w:tc>
          <w:tcPr>
            <w:tcW w:w="1166" w:type="pct"/>
            <w:tcBorders>
              <w:top w:val="single" w:sz="4" w:space="0" w:color="auto"/>
              <w:left w:val="single" w:sz="4" w:space="0" w:color="auto"/>
              <w:bottom w:val="single" w:sz="4" w:space="0" w:color="auto"/>
              <w:right w:val="single" w:sz="4" w:space="0" w:color="auto"/>
            </w:tcBorders>
          </w:tcPr>
          <w:p w14:paraId="20ED928A" w14:textId="637742FC" w:rsidR="0078615C" w:rsidRPr="00236FAE" w:rsidRDefault="0078615C" w:rsidP="00210B50">
            <w:pPr>
              <w:spacing w:line="264" w:lineRule="auto"/>
              <w:rPr>
                <w:szCs w:val="26"/>
              </w:rPr>
            </w:pPr>
            <w:r w:rsidRPr="00236FAE">
              <w:rPr>
                <w:szCs w:val="26"/>
              </w:rPr>
              <w:lastRenderedPageBreak/>
              <w:t>Name</w:t>
            </w:r>
          </w:p>
        </w:tc>
        <w:tc>
          <w:tcPr>
            <w:tcW w:w="3834" w:type="pct"/>
            <w:tcBorders>
              <w:top w:val="single" w:sz="4" w:space="0" w:color="auto"/>
              <w:left w:val="single" w:sz="4" w:space="0" w:color="auto"/>
              <w:bottom w:val="single" w:sz="4" w:space="0" w:color="auto"/>
              <w:right w:val="single" w:sz="4" w:space="0" w:color="auto"/>
            </w:tcBorders>
          </w:tcPr>
          <w:p w14:paraId="551B8B14" w14:textId="6756A704" w:rsidR="0078615C" w:rsidRPr="00236FAE" w:rsidRDefault="0078615C" w:rsidP="00210B50">
            <w:pPr>
              <w:spacing w:line="264" w:lineRule="auto"/>
              <w:rPr>
                <w:color w:val="000000"/>
                <w:szCs w:val="26"/>
              </w:rPr>
            </w:pPr>
            <w:commentRangeStart w:id="74"/>
            <w:commentRangeStart w:id="75"/>
            <w:r w:rsidRPr="00236FAE">
              <w:rPr>
                <w:color w:val="000000"/>
                <w:szCs w:val="26"/>
              </w:rPr>
              <w:t>Tạo User (Create User)</w:t>
            </w:r>
            <w:commentRangeEnd w:id="74"/>
            <w:r w:rsidR="000E3769" w:rsidRPr="00236FAE">
              <w:rPr>
                <w:rStyle w:val="CommentReference"/>
              </w:rPr>
              <w:commentReference w:id="74"/>
            </w:r>
            <w:commentRangeEnd w:id="75"/>
            <w:r w:rsidR="000049AE" w:rsidRPr="00236FAE">
              <w:rPr>
                <w:rStyle w:val="CommentReference"/>
              </w:rPr>
              <w:commentReference w:id="75"/>
            </w:r>
          </w:p>
        </w:tc>
      </w:tr>
      <w:tr w:rsidR="0078615C" w:rsidRPr="00236FAE" w14:paraId="5CBA149F" w14:textId="77777777" w:rsidTr="00D63F45">
        <w:tc>
          <w:tcPr>
            <w:tcW w:w="1166" w:type="pct"/>
            <w:tcBorders>
              <w:top w:val="single" w:sz="4" w:space="0" w:color="auto"/>
              <w:left w:val="single" w:sz="4" w:space="0" w:color="auto"/>
              <w:bottom w:val="single" w:sz="4" w:space="0" w:color="auto"/>
              <w:right w:val="single" w:sz="4" w:space="0" w:color="auto"/>
            </w:tcBorders>
          </w:tcPr>
          <w:p w14:paraId="27B7F070" w14:textId="2612D5E2" w:rsidR="0078615C" w:rsidRPr="00236FAE" w:rsidRDefault="0078615C"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1CCEB2BC" w14:textId="77777777" w:rsidR="0078615C" w:rsidRPr="00236FAE" w:rsidRDefault="0078615C" w:rsidP="00210B50">
            <w:pPr>
              <w:pStyle w:val="ListParagraph"/>
              <w:numPr>
                <w:ilvl w:val="0"/>
                <w:numId w:val="40"/>
              </w:numPr>
              <w:spacing w:line="264" w:lineRule="auto"/>
              <w:rPr>
                <w:szCs w:val="26"/>
              </w:rPr>
            </w:pPr>
            <w:r w:rsidRPr="00236FAE">
              <w:rPr>
                <w:szCs w:val="26"/>
              </w:rPr>
              <w:t xml:space="preserve">Từ màn hình User List, người dùng bấm nút Add User để truy cập màn hình Add User </w:t>
            </w:r>
          </w:p>
          <w:p w14:paraId="40AB97C9" w14:textId="77777777" w:rsidR="0078615C" w:rsidRPr="00236FAE" w:rsidRDefault="0078615C" w:rsidP="00210B50">
            <w:pPr>
              <w:pStyle w:val="ListParagraph"/>
              <w:numPr>
                <w:ilvl w:val="0"/>
                <w:numId w:val="40"/>
              </w:numPr>
              <w:spacing w:line="264" w:lineRule="auto"/>
              <w:rPr>
                <w:szCs w:val="26"/>
              </w:rPr>
            </w:pPr>
            <w:r w:rsidRPr="00236FAE">
              <w:rPr>
                <w:szCs w:val="26"/>
              </w:rPr>
              <w:t>Người dùng tạo User nhập các thông tin:</w:t>
            </w:r>
          </w:p>
          <w:p w14:paraId="11EACA6C" w14:textId="77777777" w:rsidR="0078615C" w:rsidRPr="00236FAE" w:rsidRDefault="0078615C" w:rsidP="00210B50">
            <w:pPr>
              <w:pStyle w:val="FirstLevelBullet"/>
              <w:spacing w:line="264" w:lineRule="auto"/>
            </w:pPr>
            <w:r w:rsidRPr="00236FAE">
              <w:t>Username: không được trùng</w:t>
            </w:r>
          </w:p>
          <w:p w14:paraId="776440E3" w14:textId="5122D915" w:rsidR="0078615C" w:rsidRPr="00236FAE" w:rsidRDefault="0078615C" w:rsidP="00210B50">
            <w:pPr>
              <w:pStyle w:val="FirstLevelBullet"/>
              <w:spacing w:line="264" w:lineRule="auto"/>
            </w:pPr>
            <w:r w:rsidRPr="00236FAE">
              <w:t>Password, Confirm Password</w:t>
            </w:r>
            <w:r w:rsidR="00940326" w:rsidRPr="00236FAE">
              <w:t xml:space="preserve"> (trường hợp user không phải LDAP)</w:t>
            </w:r>
          </w:p>
          <w:p w14:paraId="5C1A3262" w14:textId="5343425E" w:rsidR="0078615C" w:rsidRPr="00236FAE" w:rsidRDefault="00940326" w:rsidP="00210B50">
            <w:pPr>
              <w:pStyle w:val="FirstLevelBullet"/>
              <w:spacing w:line="264" w:lineRule="auto"/>
            </w:pPr>
            <w:r w:rsidRPr="00236FAE">
              <w:t xml:space="preserve">Full Name, </w:t>
            </w:r>
            <w:r w:rsidR="0078615C" w:rsidRPr="00236FAE">
              <w:t xml:space="preserve">Email, </w:t>
            </w:r>
            <w:r w:rsidR="00FF178B" w:rsidRPr="00236FAE">
              <w:t>Phone</w:t>
            </w:r>
            <w:r w:rsidR="0078615C" w:rsidRPr="00236FAE">
              <w:t>, Description</w:t>
            </w:r>
          </w:p>
          <w:p w14:paraId="740BC56C" w14:textId="77777777" w:rsidR="0078615C" w:rsidRPr="00236FAE" w:rsidRDefault="0078615C" w:rsidP="00210B50">
            <w:pPr>
              <w:pStyle w:val="FirstLevelBullet"/>
              <w:numPr>
                <w:ilvl w:val="0"/>
                <w:numId w:val="40"/>
              </w:numPr>
              <w:spacing w:line="264" w:lineRule="auto"/>
            </w:pPr>
            <w:r w:rsidRPr="00236FAE">
              <w:t>Gán role cho User: User đang đăng nhập có role gì thì được phép gán role đó và các role do mình tạo ra</w:t>
            </w:r>
          </w:p>
          <w:p w14:paraId="02A1A8B0" w14:textId="77777777" w:rsidR="0078615C" w:rsidRPr="00236FAE" w:rsidRDefault="0078615C" w:rsidP="00210B50">
            <w:pPr>
              <w:pStyle w:val="FirstLevelBullet"/>
              <w:numPr>
                <w:ilvl w:val="0"/>
                <w:numId w:val="40"/>
              </w:numPr>
              <w:spacing w:line="264" w:lineRule="auto"/>
            </w:pPr>
            <w:r w:rsidRPr="00236FAE">
              <w:t>Chọn thời gian truy nhập mà user được phép (Access time)</w:t>
            </w:r>
          </w:p>
          <w:p w14:paraId="579DAA95" w14:textId="2F528046" w:rsidR="00B63E39" w:rsidRPr="00236FAE" w:rsidRDefault="00B63E39" w:rsidP="00210B50">
            <w:pPr>
              <w:pStyle w:val="FirstLevelBullet"/>
              <w:numPr>
                <w:ilvl w:val="0"/>
                <w:numId w:val="40"/>
              </w:numPr>
              <w:spacing w:line="264" w:lineRule="auto"/>
            </w:pPr>
            <w:r w:rsidRPr="00236FAE">
              <w:t>Chọn tập lệnh &amp; giao thức mà user được phép sử dụng.</w:t>
            </w:r>
          </w:p>
          <w:p w14:paraId="084BF538" w14:textId="77777777" w:rsidR="0078615C" w:rsidRPr="00236FAE" w:rsidRDefault="0078615C" w:rsidP="00210B50">
            <w:pPr>
              <w:pStyle w:val="FirstLevelBullet"/>
              <w:numPr>
                <w:ilvl w:val="0"/>
                <w:numId w:val="40"/>
              </w:numPr>
              <w:spacing w:line="264" w:lineRule="auto"/>
            </w:pPr>
            <w:r w:rsidRPr="00236FAE">
              <w:t>Sau khi nhập thông tin ở từng trường dữ liệu, hệ thống kiểm tra thông tin</w:t>
            </w:r>
          </w:p>
          <w:p w14:paraId="650B184B" w14:textId="77777777" w:rsidR="0078615C" w:rsidRPr="00236FAE" w:rsidRDefault="0078615C" w:rsidP="00210B50">
            <w:pPr>
              <w:pStyle w:val="FirstLevelBullet"/>
              <w:spacing w:line="264" w:lineRule="auto"/>
            </w:pPr>
            <w:r w:rsidRPr="00236FAE">
              <w:t>Nếu không hợp lệ ở trường nào thì thông báo màu đỏ tương ứng, người dùng cần nhập lại thông tin</w:t>
            </w:r>
          </w:p>
          <w:p w14:paraId="75AFE2DD" w14:textId="77777777" w:rsidR="0078615C" w:rsidRPr="00236FAE" w:rsidRDefault="0078615C" w:rsidP="00210B50">
            <w:pPr>
              <w:pStyle w:val="FirstLevelBullet"/>
              <w:spacing w:line="264" w:lineRule="auto"/>
            </w:pPr>
            <w:r w:rsidRPr="00236FAE">
              <w:t>Nếu hợp lệ, nút Save enable</w:t>
            </w:r>
          </w:p>
          <w:p w14:paraId="3B1CD8E8" w14:textId="779F2E85" w:rsidR="0078615C" w:rsidRPr="00236FAE" w:rsidRDefault="0078615C" w:rsidP="00210B50">
            <w:pPr>
              <w:pStyle w:val="FirstLevelBullet"/>
              <w:numPr>
                <w:ilvl w:val="0"/>
                <w:numId w:val="40"/>
              </w:numPr>
              <w:spacing w:line="264" w:lineRule="auto"/>
              <w:rPr>
                <w:color w:val="000000"/>
              </w:rPr>
            </w:pPr>
            <w:r w:rsidRPr="00236FAE">
              <w:t>Bấm nút Save, hiển thị thông báo tạo User thành công</w:t>
            </w:r>
          </w:p>
        </w:tc>
      </w:tr>
      <w:tr w:rsidR="0078615C" w:rsidRPr="00236FAE" w14:paraId="74AE9E26" w14:textId="77777777" w:rsidTr="00D63F45">
        <w:tc>
          <w:tcPr>
            <w:tcW w:w="1166" w:type="pct"/>
            <w:tcBorders>
              <w:top w:val="single" w:sz="4" w:space="0" w:color="auto"/>
              <w:left w:val="single" w:sz="4" w:space="0" w:color="auto"/>
              <w:bottom w:val="single" w:sz="4" w:space="0" w:color="auto"/>
              <w:right w:val="single" w:sz="4" w:space="0" w:color="auto"/>
            </w:tcBorders>
          </w:tcPr>
          <w:p w14:paraId="69B5F785" w14:textId="1A3FEC61" w:rsidR="0078615C" w:rsidRPr="00236FAE" w:rsidRDefault="0078615C"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04E58868" w14:textId="627ADDF7" w:rsidR="0078615C" w:rsidRPr="00236FAE" w:rsidRDefault="0078615C" w:rsidP="00210B50">
            <w:pPr>
              <w:spacing w:line="264" w:lineRule="auto"/>
              <w:rPr>
                <w:color w:val="000000"/>
                <w:szCs w:val="26"/>
              </w:rPr>
            </w:pPr>
            <w:r w:rsidRPr="00236FAE">
              <w:rPr>
                <w:color w:val="000000"/>
                <w:szCs w:val="26"/>
              </w:rPr>
              <w:t>Admin, User có quyền tạo User</w:t>
            </w:r>
          </w:p>
        </w:tc>
      </w:tr>
      <w:tr w:rsidR="0078615C" w:rsidRPr="00236FAE" w14:paraId="00773E0F" w14:textId="77777777" w:rsidTr="00D63F45">
        <w:tc>
          <w:tcPr>
            <w:tcW w:w="1166" w:type="pct"/>
            <w:tcBorders>
              <w:top w:val="single" w:sz="4" w:space="0" w:color="auto"/>
              <w:left w:val="single" w:sz="4" w:space="0" w:color="auto"/>
              <w:bottom w:val="single" w:sz="4" w:space="0" w:color="auto"/>
              <w:right w:val="single" w:sz="4" w:space="0" w:color="auto"/>
            </w:tcBorders>
          </w:tcPr>
          <w:p w14:paraId="69F603A0" w14:textId="52DBA517" w:rsidR="0078615C" w:rsidRPr="00236FAE" w:rsidRDefault="0078615C"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DF5F9A7" w14:textId="303C79EE" w:rsidR="0078615C" w:rsidRPr="00236FAE" w:rsidRDefault="0078615C" w:rsidP="00210B50">
            <w:pPr>
              <w:spacing w:line="264" w:lineRule="auto"/>
              <w:rPr>
                <w:color w:val="000000"/>
                <w:szCs w:val="26"/>
              </w:rPr>
            </w:pPr>
            <w:r w:rsidRPr="00236FAE">
              <w:rPr>
                <w:color w:val="000000"/>
                <w:szCs w:val="26"/>
              </w:rPr>
              <w:t>Các User phải có quyền tạo User và đăng nhập thành công vào hệ thống</w:t>
            </w:r>
          </w:p>
        </w:tc>
      </w:tr>
      <w:tr w:rsidR="0078615C" w:rsidRPr="00236FAE" w14:paraId="1D277337" w14:textId="77777777" w:rsidTr="00D63F45">
        <w:tc>
          <w:tcPr>
            <w:tcW w:w="1166" w:type="pct"/>
            <w:tcBorders>
              <w:top w:val="single" w:sz="4" w:space="0" w:color="auto"/>
              <w:left w:val="single" w:sz="4" w:space="0" w:color="auto"/>
              <w:bottom w:val="single" w:sz="4" w:space="0" w:color="auto"/>
              <w:right w:val="single" w:sz="4" w:space="0" w:color="auto"/>
            </w:tcBorders>
          </w:tcPr>
          <w:p w14:paraId="79947660" w14:textId="772F5E09" w:rsidR="0078615C" w:rsidRPr="00236FAE" w:rsidRDefault="0078615C"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4F8E322B" w14:textId="3D5ECB15" w:rsidR="0078615C" w:rsidRPr="00236FAE" w:rsidRDefault="0078615C" w:rsidP="00210B50">
            <w:pPr>
              <w:spacing w:line="264" w:lineRule="auto"/>
              <w:rPr>
                <w:color w:val="000000"/>
                <w:szCs w:val="26"/>
              </w:rPr>
            </w:pPr>
            <w:r w:rsidRPr="00236FAE">
              <w:rPr>
                <w:color w:val="000000"/>
                <w:szCs w:val="26"/>
              </w:rPr>
              <w:t>User mới được tạo đăng nhập thành công và có quyền truy cập tài nguyên đúng như role được gán</w:t>
            </w:r>
          </w:p>
        </w:tc>
      </w:tr>
      <w:tr w:rsidR="00D63F45" w:rsidRPr="00236FAE" w14:paraId="310750D3"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7BC56C"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517BCD" w14:textId="45F34DDE"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7</w:t>
            </w:r>
          </w:p>
        </w:tc>
      </w:tr>
      <w:tr w:rsidR="00CF2300" w:rsidRPr="00236FAE" w14:paraId="35FCDC23" w14:textId="77777777" w:rsidTr="00D63F45">
        <w:tc>
          <w:tcPr>
            <w:tcW w:w="1166" w:type="pct"/>
            <w:tcBorders>
              <w:top w:val="single" w:sz="4" w:space="0" w:color="auto"/>
              <w:left w:val="single" w:sz="4" w:space="0" w:color="auto"/>
              <w:bottom w:val="single" w:sz="4" w:space="0" w:color="auto"/>
              <w:right w:val="single" w:sz="4" w:space="0" w:color="auto"/>
            </w:tcBorders>
          </w:tcPr>
          <w:p w14:paraId="00B470F8" w14:textId="4A77FE89" w:rsidR="00CF2300" w:rsidRPr="00236FAE" w:rsidRDefault="00CF2300"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255E840E" w14:textId="7D97641F" w:rsidR="00CF2300" w:rsidRPr="00236FAE" w:rsidRDefault="00CF2300" w:rsidP="00210B50">
            <w:pPr>
              <w:spacing w:line="264" w:lineRule="auto"/>
              <w:rPr>
                <w:color w:val="000000"/>
                <w:szCs w:val="26"/>
              </w:rPr>
            </w:pPr>
            <w:commentRangeStart w:id="76"/>
            <w:commentRangeStart w:id="77"/>
            <w:r w:rsidRPr="00236FAE">
              <w:rPr>
                <w:color w:val="000000"/>
                <w:szCs w:val="26"/>
              </w:rPr>
              <w:t>Sửa User</w:t>
            </w:r>
            <w:commentRangeEnd w:id="76"/>
            <w:r w:rsidR="000E3769" w:rsidRPr="00236FAE">
              <w:rPr>
                <w:rStyle w:val="CommentReference"/>
              </w:rPr>
              <w:commentReference w:id="76"/>
            </w:r>
            <w:commentRangeEnd w:id="77"/>
            <w:r w:rsidR="00940326" w:rsidRPr="00236FAE">
              <w:rPr>
                <w:rStyle w:val="CommentReference"/>
              </w:rPr>
              <w:commentReference w:id="77"/>
            </w:r>
          </w:p>
        </w:tc>
      </w:tr>
      <w:tr w:rsidR="00CF2300" w:rsidRPr="00236FAE" w14:paraId="2E27D750" w14:textId="77777777" w:rsidTr="00D63F45">
        <w:tc>
          <w:tcPr>
            <w:tcW w:w="1166" w:type="pct"/>
            <w:tcBorders>
              <w:top w:val="single" w:sz="4" w:space="0" w:color="auto"/>
              <w:left w:val="single" w:sz="4" w:space="0" w:color="auto"/>
              <w:bottom w:val="single" w:sz="4" w:space="0" w:color="auto"/>
              <w:right w:val="single" w:sz="4" w:space="0" w:color="auto"/>
            </w:tcBorders>
          </w:tcPr>
          <w:p w14:paraId="409601E5" w14:textId="0BF65923" w:rsidR="00CF2300" w:rsidRPr="00236FAE" w:rsidRDefault="00CF2300"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44896147" w14:textId="77777777" w:rsidR="00CF2300" w:rsidRPr="00236FAE" w:rsidRDefault="00CF2300" w:rsidP="00210B50">
            <w:pPr>
              <w:pStyle w:val="ListParagraph"/>
              <w:numPr>
                <w:ilvl w:val="1"/>
                <w:numId w:val="42"/>
              </w:numPr>
              <w:spacing w:line="264" w:lineRule="auto"/>
              <w:rPr>
                <w:color w:val="000000"/>
                <w:szCs w:val="26"/>
              </w:rPr>
            </w:pPr>
            <w:r w:rsidRPr="00236FAE">
              <w:rPr>
                <w:color w:val="000000"/>
                <w:szCs w:val="26"/>
              </w:rPr>
              <w:t>Từ màn hình User List, người dùng click vào User muốn chỉnh sửa thông tin để truy cập màn hình chi tiết User</w:t>
            </w:r>
          </w:p>
          <w:p w14:paraId="6565AC2B" w14:textId="77777777" w:rsidR="00CF2300" w:rsidRPr="00236FAE" w:rsidRDefault="00CF2300" w:rsidP="00210B50">
            <w:pPr>
              <w:pStyle w:val="ListParagraph"/>
              <w:numPr>
                <w:ilvl w:val="1"/>
                <w:numId w:val="42"/>
              </w:numPr>
              <w:spacing w:line="264" w:lineRule="auto"/>
              <w:ind w:left="713"/>
              <w:rPr>
                <w:color w:val="000000"/>
                <w:szCs w:val="26"/>
              </w:rPr>
            </w:pPr>
            <w:r w:rsidRPr="00236FAE">
              <w:rPr>
                <w:color w:val="000000"/>
                <w:szCs w:val="26"/>
              </w:rPr>
              <w:t>Người dùng bấm Edit để truy cập màn hình Edit User</w:t>
            </w:r>
          </w:p>
          <w:p w14:paraId="088AE37D" w14:textId="77777777" w:rsidR="00CF2300" w:rsidRPr="00236FAE" w:rsidRDefault="00CF2300" w:rsidP="00210B50">
            <w:pPr>
              <w:pStyle w:val="ListParagraph"/>
              <w:numPr>
                <w:ilvl w:val="1"/>
                <w:numId w:val="42"/>
              </w:numPr>
              <w:spacing w:line="264" w:lineRule="auto"/>
              <w:ind w:left="713"/>
              <w:rPr>
                <w:color w:val="000000"/>
                <w:szCs w:val="26"/>
              </w:rPr>
            </w:pPr>
            <w:r w:rsidRPr="00236FAE">
              <w:rPr>
                <w:color w:val="000000"/>
                <w:szCs w:val="26"/>
              </w:rPr>
              <w:t>Nhập các thông tin cần sửa cho User:</w:t>
            </w:r>
          </w:p>
          <w:p w14:paraId="5345DB2C" w14:textId="77777777" w:rsidR="00CF2300" w:rsidRPr="00236FAE" w:rsidRDefault="00CF2300" w:rsidP="00210B50">
            <w:pPr>
              <w:pStyle w:val="FirstLevelBullet"/>
              <w:spacing w:line="264" w:lineRule="auto"/>
              <w:rPr>
                <w:color w:val="000000"/>
              </w:rPr>
            </w:pPr>
            <w:r w:rsidRPr="00236FAE">
              <w:rPr>
                <w:color w:val="000000"/>
              </w:rPr>
              <w:t>Username: không được sửa</w:t>
            </w:r>
          </w:p>
          <w:p w14:paraId="39F5F9A2" w14:textId="77777777" w:rsidR="00CF2300" w:rsidRPr="00236FAE" w:rsidRDefault="00CF2300" w:rsidP="00210B50">
            <w:pPr>
              <w:pStyle w:val="FirstLevelBullet"/>
              <w:spacing w:line="264" w:lineRule="auto"/>
              <w:rPr>
                <w:color w:val="000000"/>
              </w:rPr>
            </w:pPr>
            <w:r w:rsidRPr="00236FAE">
              <w:rPr>
                <w:color w:val="000000"/>
              </w:rPr>
              <w:t>Full Name, Email, Phone</w:t>
            </w:r>
          </w:p>
          <w:p w14:paraId="2C767CBE" w14:textId="77777777" w:rsidR="00CF2300" w:rsidRPr="00236FAE" w:rsidRDefault="00CF2300" w:rsidP="00210B50">
            <w:pPr>
              <w:pStyle w:val="FirstLevelBullet"/>
              <w:spacing w:line="264" w:lineRule="auto"/>
              <w:rPr>
                <w:color w:val="000000"/>
              </w:rPr>
            </w:pPr>
            <w:r w:rsidRPr="00236FAE">
              <w:rPr>
                <w:color w:val="000000"/>
              </w:rPr>
              <w:t>Description, IP Address</w:t>
            </w:r>
          </w:p>
          <w:p w14:paraId="589C4409" w14:textId="77777777" w:rsidR="00CF2300" w:rsidRPr="00236FAE" w:rsidRDefault="00CF2300" w:rsidP="00210B50">
            <w:pPr>
              <w:pStyle w:val="FirstLevelBullet"/>
              <w:numPr>
                <w:ilvl w:val="1"/>
                <w:numId w:val="42"/>
              </w:numPr>
              <w:spacing w:line="264" w:lineRule="auto"/>
              <w:ind w:left="713"/>
              <w:rPr>
                <w:color w:val="000000"/>
              </w:rPr>
            </w:pPr>
            <w:r w:rsidRPr="00236FAE">
              <w:rPr>
                <w:color w:val="000000"/>
              </w:rPr>
              <w:t>Gán role cho User (nếu cần): User đang đăng nhập có role gì thì được phép gán role đó và các role do mình tạo ra</w:t>
            </w:r>
          </w:p>
          <w:p w14:paraId="7DEB0441" w14:textId="77777777" w:rsidR="00CF2300" w:rsidRPr="00236FAE" w:rsidRDefault="00CF2300" w:rsidP="00210B50">
            <w:pPr>
              <w:pStyle w:val="FirstLevelBullet"/>
              <w:numPr>
                <w:ilvl w:val="1"/>
                <w:numId w:val="42"/>
              </w:numPr>
              <w:spacing w:line="264" w:lineRule="auto"/>
              <w:ind w:left="713"/>
              <w:rPr>
                <w:color w:val="000000"/>
              </w:rPr>
            </w:pPr>
            <w:r w:rsidRPr="00236FAE">
              <w:rPr>
                <w:color w:val="000000"/>
              </w:rPr>
              <w:t>Chọn Access time và Department</w:t>
            </w:r>
          </w:p>
          <w:p w14:paraId="3C0F1C89" w14:textId="77777777" w:rsidR="00CF2300" w:rsidRPr="00236FAE" w:rsidRDefault="00CF2300" w:rsidP="00210B50">
            <w:pPr>
              <w:pStyle w:val="FirstLevelBullet"/>
              <w:numPr>
                <w:ilvl w:val="1"/>
                <w:numId w:val="42"/>
              </w:numPr>
              <w:spacing w:line="264" w:lineRule="auto"/>
              <w:ind w:left="713"/>
              <w:rPr>
                <w:color w:val="000000"/>
              </w:rPr>
            </w:pPr>
            <w:r w:rsidRPr="00236FAE">
              <w:rPr>
                <w:color w:val="000000"/>
              </w:rPr>
              <w:t>Sau khi nhập thông tin ở từng trường dữ liệu, hệ thống kiểm tra thông tin</w:t>
            </w:r>
          </w:p>
          <w:p w14:paraId="2AC69567" w14:textId="77777777" w:rsidR="00CF2300" w:rsidRPr="00236FAE" w:rsidRDefault="00CF2300" w:rsidP="00210B50">
            <w:pPr>
              <w:pStyle w:val="FirstLevelBullet"/>
              <w:spacing w:line="264" w:lineRule="auto"/>
              <w:rPr>
                <w:color w:val="000000"/>
              </w:rPr>
            </w:pPr>
            <w:r w:rsidRPr="00236FAE">
              <w:rPr>
                <w:color w:val="000000"/>
              </w:rPr>
              <w:lastRenderedPageBreak/>
              <w:t>Nếu không hợp lệ ở trường nào thì thông báo màu đỏ tương ứng, người dùng cần nhập lại thông tin</w:t>
            </w:r>
          </w:p>
          <w:p w14:paraId="1F5E5DE5" w14:textId="77777777" w:rsidR="00CF2300" w:rsidRPr="00236FAE" w:rsidRDefault="00CF2300" w:rsidP="00210B50">
            <w:pPr>
              <w:pStyle w:val="FirstLevelBullet"/>
              <w:spacing w:line="264" w:lineRule="auto"/>
              <w:rPr>
                <w:color w:val="000000"/>
              </w:rPr>
            </w:pPr>
            <w:r w:rsidRPr="00236FAE">
              <w:rPr>
                <w:color w:val="000000"/>
              </w:rPr>
              <w:t>Nếu hợp lệ, nút Save enable</w:t>
            </w:r>
          </w:p>
          <w:p w14:paraId="55D381CF" w14:textId="0244ECFE" w:rsidR="00CF2300" w:rsidRPr="00236FAE" w:rsidRDefault="00CF2300" w:rsidP="00210B50">
            <w:pPr>
              <w:pStyle w:val="FirstLevelBullet"/>
              <w:numPr>
                <w:ilvl w:val="1"/>
                <w:numId w:val="42"/>
              </w:numPr>
              <w:spacing w:line="264" w:lineRule="auto"/>
              <w:ind w:left="713"/>
              <w:rPr>
                <w:color w:val="000000"/>
              </w:rPr>
            </w:pPr>
            <w:r w:rsidRPr="00236FAE">
              <w:rPr>
                <w:color w:val="000000"/>
              </w:rPr>
              <w:t>Bấm nút Save, hiển thị thông báo sửa User thành công</w:t>
            </w:r>
          </w:p>
        </w:tc>
      </w:tr>
      <w:tr w:rsidR="00CF2300" w:rsidRPr="00236FAE" w14:paraId="6C9BC19A" w14:textId="77777777" w:rsidTr="00D63F45">
        <w:tc>
          <w:tcPr>
            <w:tcW w:w="1166" w:type="pct"/>
            <w:tcBorders>
              <w:top w:val="single" w:sz="4" w:space="0" w:color="auto"/>
              <w:left w:val="single" w:sz="4" w:space="0" w:color="auto"/>
              <w:bottom w:val="single" w:sz="4" w:space="0" w:color="auto"/>
              <w:right w:val="single" w:sz="4" w:space="0" w:color="auto"/>
            </w:tcBorders>
          </w:tcPr>
          <w:p w14:paraId="497BEE3B" w14:textId="423F2D6F" w:rsidR="00CF2300" w:rsidRPr="00236FAE" w:rsidRDefault="00CF2300"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326F22EE" w14:textId="123224D8" w:rsidR="00CF2300" w:rsidRPr="00236FAE" w:rsidRDefault="00CF2300" w:rsidP="00210B50">
            <w:pPr>
              <w:spacing w:line="264" w:lineRule="auto"/>
              <w:rPr>
                <w:color w:val="000000"/>
                <w:szCs w:val="26"/>
              </w:rPr>
            </w:pPr>
            <w:r w:rsidRPr="00236FAE">
              <w:rPr>
                <w:color w:val="000000"/>
                <w:szCs w:val="26"/>
              </w:rPr>
              <w:t>Admin, User có quyền sửa User</w:t>
            </w:r>
          </w:p>
        </w:tc>
      </w:tr>
      <w:tr w:rsidR="00CF2300" w:rsidRPr="00236FAE" w14:paraId="21329D51" w14:textId="77777777" w:rsidTr="00D63F45">
        <w:tc>
          <w:tcPr>
            <w:tcW w:w="1166" w:type="pct"/>
            <w:tcBorders>
              <w:top w:val="single" w:sz="4" w:space="0" w:color="auto"/>
              <w:left w:val="single" w:sz="4" w:space="0" w:color="auto"/>
              <w:bottom w:val="single" w:sz="4" w:space="0" w:color="auto"/>
              <w:right w:val="single" w:sz="4" w:space="0" w:color="auto"/>
            </w:tcBorders>
          </w:tcPr>
          <w:p w14:paraId="2E5F132D" w14:textId="55E2FCC2" w:rsidR="00CF2300" w:rsidRPr="00236FAE" w:rsidRDefault="00CF2300"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06F8449" w14:textId="389CD8BD" w:rsidR="00CF2300" w:rsidRPr="00236FAE" w:rsidRDefault="00CF2300" w:rsidP="00210B50">
            <w:pPr>
              <w:spacing w:line="264" w:lineRule="auto"/>
              <w:rPr>
                <w:color w:val="000000"/>
                <w:szCs w:val="26"/>
              </w:rPr>
            </w:pPr>
            <w:r w:rsidRPr="00236FAE">
              <w:rPr>
                <w:color w:val="000000"/>
                <w:szCs w:val="26"/>
              </w:rPr>
              <w:t>Các User phải có quyền sửa User và đăng nhập thành công vào hệ thống</w:t>
            </w:r>
          </w:p>
        </w:tc>
      </w:tr>
      <w:tr w:rsidR="00CF2300" w:rsidRPr="00236FAE" w14:paraId="2840A9FB" w14:textId="77777777" w:rsidTr="00D63F45">
        <w:tc>
          <w:tcPr>
            <w:tcW w:w="1166" w:type="pct"/>
            <w:tcBorders>
              <w:top w:val="single" w:sz="4" w:space="0" w:color="auto"/>
              <w:left w:val="single" w:sz="4" w:space="0" w:color="auto"/>
              <w:bottom w:val="single" w:sz="4" w:space="0" w:color="auto"/>
              <w:right w:val="single" w:sz="4" w:space="0" w:color="auto"/>
            </w:tcBorders>
          </w:tcPr>
          <w:p w14:paraId="2DC9FA21" w14:textId="7A40B891" w:rsidR="00CF2300" w:rsidRPr="00236FAE" w:rsidRDefault="00CF2300"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388D8554" w14:textId="2ACB9697" w:rsidR="00CF2300" w:rsidRPr="00236FAE" w:rsidRDefault="00CF2300" w:rsidP="00210B50">
            <w:pPr>
              <w:spacing w:line="264" w:lineRule="auto"/>
              <w:rPr>
                <w:color w:val="000000"/>
                <w:szCs w:val="26"/>
              </w:rPr>
            </w:pPr>
            <w:r w:rsidRPr="00236FAE">
              <w:rPr>
                <w:color w:val="000000"/>
                <w:szCs w:val="26"/>
              </w:rPr>
              <w:t>User được sửa thành công và user có quyền truy cập tài nguyên đúng như role được gán</w:t>
            </w:r>
          </w:p>
        </w:tc>
      </w:tr>
      <w:tr w:rsidR="00D63F45" w:rsidRPr="00236FAE" w14:paraId="3E24944F" w14:textId="77777777" w:rsidTr="00D63F45">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2D0EA9" w14:textId="77777777" w:rsidR="00D63F45" w:rsidRPr="00236FAE" w:rsidRDefault="00D63F4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983B37" w14:textId="517450BF" w:rsidR="00D63F45" w:rsidRPr="00236FAE" w:rsidRDefault="00D63F45" w:rsidP="00210B50">
            <w:pPr>
              <w:spacing w:line="264" w:lineRule="auto"/>
              <w:rPr>
                <w:color w:val="000000"/>
                <w:szCs w:val="26"/>
              </w:rPr>
            </w:pPr>
            <w:r w:rsidRPr="00236FAE">
              <w:rPr>
                <w:color w:val="000000"/>
                <w:szCs w:val="26"/>
              </w:rPr>
              <w:t>UC-USER-0</w:t>
            </w:r>
            <w:r w:rsidR="00741C5F" w:rsidRPr="00236FAE">
              <w:rPr>
                <w:color w:val="000000"/>
                <w:szCs w:val="26"/>
              </w:rPr>
              <w:t>8</w:t>
            </w:r>
          </w:p>
        </w:tc>
      </w:tr>
      <w:tr w:rsidR="0036505A" w:rsidRPr="00236FAE" w14:paraId="4D3CBC17" w14:textId="77777777" w:rsidTr="00D63F45">
        <w:tc>
          <w:tcPr>
            <w:tcW w:w="1166" w:type="pct"/>
            <w:tcBorders>
              <w:top w:val="single" w:sz="4" w:space="0" w:color="auto"/>
              <w:left w:val="single" w:sz="4" w:space="0" w:color="auto"/>
              <w:bottom w:val="single" w:sz="4" w:space="0" w:color="auto"/>
              <w:right w:val="single" w:sz="4" w:space="0" w:color="auto"/>
            </w:tcBorders>
          </w:tcPr>
          <w:p w14:paraId="1C5A60C2" w14:textId="41F21389" w:rsidR="0036505A" w:rsidRPr="00236FAE" w:rsidRDefault="0036505A"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523EC5F2" w14:textId="16A59BA4" w:rsidR="0036505A" w:rsidRPr="00236FAE" w:rsidRDefault="0036505A" w:rsidP="00210B50">
            <w:pPr>
              <w:spacing w:line="264" w:lineRule="auto"/>
              <w:rPr>
                <w:color w:val="000000"/>
                <w:szCs w:val="26"/>
              </w:rPr>
            </w:pPr>
            <w:r w:rsidRPr="00236FAE">
              <w:rPr>
                <w:color w:val="000000"/>
                <w:szCs w:val="26"/>
              </w:rPr>
              <w:t>Xóa User</w:t>
            </w:r>
          </w:p>
        </w:tc>
      </w:tr>
      <w:tr w:rsidR="0036505A" w:rsidRPr="00236FAE" w14:paraId="21063177" w14:textId="77777777" w:rsidTr="00D63F45">
        <w:tc>
          <w:tcPr>
            <w:tcW w:w="1166" w:type="pct"/>
            <w:tcBorders>
              <w:top w:val="single" w:sz="4" w:space="0" w:color="auto"/>
              <w:left w:val="single" w:sz="4" w:space="0" w:color="auto"/>
              <w:bottom w:val="single" w:sz="4" w:space="0" w:color="auto"/>
              <w:right w:val="single" w:sz="4" w:space="0" w:color="auto"/>
            </w:tcBorders>
          </w:tcPr>
          <w:p w14:paraId="2E089CC4" w14:textId="30F5649F" w:rsidR="0036505A" w:rsidRPr="00236FAE" w:rsidRDefault="0036505A"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1E0F205D" w14:textId="77777777" w:rsidR="0036505A" w:rsidRPr="00236FAE" w:rsidRDefault="0036505A" w:rsidP="00210B50">
            <w:pPr>
              <w:spacing w:line="264" w:lineRule="auto"/>
              <w:rPr>
                <w:color w:val="000000"/>
                <w:szCs w:val="26"/>
              </w:rPr>
            </w:pPr>
            <w:r w:rsidRPr="00236FAE">
              <w:rPr>
                <w:color w:val="000000"/>
                <w:szCs w:val="26"/>
              </w:rPr>
              <w:t>Người dùng chọn xóa một hoặc nhiều User từ màn hình danh sách User</w:t>
            </w:r>
          </w:p>
          <w:p w14:paraId="45595DEF" w14:textId="77777777" w:rsidR="0036505A" w:rsidRPr="00236FAE" w:rsidRDefault="0036505A" w:rsidP="00210B50">
            <w:pPr>
              <w:spacing w:line="264" w:lineRule="auto"/>
              <w:rPr>
                <w:color w:val="000000"/>
                <w:szCs w:val="26"/>
              </w:rPr>
            </w:pPr>
            <w:r w:rsidRPr="00236FAE">
              <w:rPr>
                <w:color w:val="000000"/>
                <w:szCs w:val="26"/>
              </w:rPr>
              <w:t>Hoặc xóa từng User từ màn hình chi tiết User</w:t>
            </w:r>
          </w:p>
          <w:p w14:paraId="107584FA" w14:textId="77777777" w:rsidR="0036505A" w:rsidRPr="00236FAE" w:rsidRDefault="0036505A" w:rsidP="00210B50">
            <w:pPr>
              <w:spacing w:line="264" w:lineRule="auto"/>
              <w:rPr>
                <w:color w:val="000000"/>
                <w:szCs w:val="26"/>
              </w:rPr>
            </w:pPr>
            <w:r w:rsidRPr="00236FAE">
              <w:rPr>
                <w:color w:val="000000"/>
                <w:szCs w:val="26"/>
              </w:rPr>
              <w:t xml:space="preserve">Hiện popup confirm “Are you sure you want to delete User A, </w:t>
            </w:r>
            <w:proofErr w:type="gramStart"/>
            <w:r w:rsidRPr="00236FAE">
              <w:rPr>
                <w:color w:val="000000"/>
                <w:szCs w:val="26"/>
              </w:rPr>
              <w:t>B,..</w:t>
            </w:r>
            <w:proofErr w:type="gramEnd"/>
            <w:r w:rsidRPr="00236FAE">
              <w:rPr>
                <w:color w:val="000000"/>
                <w:szCs w:val="26"/>
              </w:rPr>
              <w:t>?” sau khi bấm nút Xóa</w:t>
            </w:r>
          </w:p>
          <w:p w14:paraId="077B148F" w14:textId="77777777" w:rsidR="0036505A" w:rsidRPr="00236FAE" w:rsidRDefault="0036505A" w:rsidP="00210B50">
            <w:pPr>
              <w:pStyle w:val="FirstLevelBullet"/>
              <w:spacing w:line="264" w:lineRule="auto"/>
              <w:rPr>
                <w:color w:val="000000"/>
              </w:rPr>
            </w:pPr>
            <w:r w:rsidRPr="00236FAE">
              <w:rPr>
                <w:color w:val="000000"/>
              </w:rPr>
              <w:t>Thực hiện xóa User nếu chọn OK</w:t>
            </w:r>
          </w:p>
          <w:p w14:paraId="1B72DFF3" w14:textId="17D06C19" w:rsidR="0036505A" w:rsidRPr="00236FAE" w:rsidRDefault="0036505A" w:rsidP="00210B50">
            <w:pPr>
              <w:pStyle w:val="FirstLevelBullet"/>
              <w:spacing w:line="264" w:lineRule="auto"/>
              <w:rPr>
                <w:color w:val="000000"/>
              </w:rPr>
            </w:pPr>
            <w:r w:rsidRPr="00236FAE">
              <w:rPr>
                <w:color w:val="000000"/>
              </w:rPr>
              <w:t>Hủy thao tác xóa nếu chọn Cancel</w:t>
            </w:r>
          </w:p>
        </w:tc>
      </w:tr>
      <w:tr w:rsidR="0036505A" w:rsidRPr="00236FAE" w14:paraId="2F6F8497" w14:textId="77777777" w:rsidTr="00D63F45">
        <w:tc>
          <w:tcPr>
            <w:tcW w:w="1166" w:type="pct"/>
            <w:tcBorders>
              <w:top w:val="single" w:sz="4" w:space="0" w:color="auto"/>
              <w:left w:val="single" w:sz="4" w:space="0" w:color="auto"/>
              <w:bottom w:val="single" w:sz="4" w:space="0" w:color="auto"/>
              <w:right w:val="single" w:sz="4" w:space="0" w:color="auto"/>
            </w:tcBorders>
          </w:tcPr>
          <w:p w14:paraId="05A460F3" w14:textId="072378BB" w:rsidR="0036505A" w:rsidRPr="00236FAE" w:rsidRDefault="0036505A"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0E27FF08" w14:textId="5450D787" w:rsidR="0036505A" w:rsidRPr="00236FAE" w:rsidRDefault="0036505A" w:rsidP="00210B50">
            <w:pPr>
              <w:spacing w:line="264" w:lineRule="auto"/>
              <w:rPr>
                <w:color w:val="000000"/>
                <w:szCs w:val="26"/>
              </w:rPr>
            </w:pPr>
            <w:r w:rsidRPr="00236FAE">
              <w:rPr>
                <w:color w:val="000000"/>
                <w:szCs w:val="26"/>
              </w:rPr>
              <w:t>Admin, User có quyền xóa user</w:t>
            </w:r>
          </w:p>
        </w:tc>
      </w:tr>
      <w:tr w:rsidR="0036505A" w:rsidRPr="00236FAE" w14:paraId="67616D89" w14:textId="77777777" w:rsidTr="00D63F45">
        <w:tc>
          <w:tcPr>
            <w:tcW w:w="1166" w:type="pct"/>
            <w:tcBorders>
              <w:top w:val="single" w:sz="4" w:space="0" w:color="auto"/>
              <w:left w:val="single" w:sz="4" w:space="0" w:color="auto"/>
              <w:bottom w:val="single" w:sz="4" w:space="0" w:color="auto"/>
              <w:right w:val="single" w:sz="4" w:space="0" w:color="auto"/>
            </w:tcBorders>
          </w:tcPr>
          <w:p w14:paraId="643E4E8C" w14:textId="296D4DA3" w:rsidR="0036505A" w:rsidRPr="00236FAE" w:rsidRDefault="0036505A"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45584BD1" w14:textId="2BDF69FC" w:rsidR="0036505A" w:rsidRPr="00236FAE" w:rsidRDefault="0036505A" w:rsidP="00210B50">
            <w:pPr>
              <w:spacing w:line="264" w:lineRule="auto"/>
              <w:rPr>
                <w:color w:val="000000"/>
                <w:szCs w:val="26"/>
              </w:rPr>
            </w:pPr>
            <w:r w:rsidRPr="00236FAE">
              <w:rPr>
                <w:color w:val="000000"/>
                <w:szCs w:val="26"/>
              </w:rPr>
              <w:t>Các User phải có quyền xóa User và đăng nhập vào hệ thống</w:t>
            </w:r>
          </w:p>
        </w:tc>
      </w:tr>
      <w:tr w:rsidR="0036505A" w:rsidRPr="00236FAE" w14:paraId="201108EF" w14:textId="77777777" w:rsidTr="00D63F45">
        <w:tc>
          <w:tcPr>
            <w:tcW w:w="1166" w:type="pct"/>
            <w:tcBorders>
              <w:top w:val="single" w:sz="4" w:space="0" w:color="auto"/>
              <w:left w:val="single" w:sz="4" w:space="0" w:color="auto"/>
              <w:bottom w:val="single" w:sz="4" w:space="0" w:color="auto"/>
              <w:right w:val="single" w:sz="4" w:space="0" w:color="auto"/>
            </w:tcBorders>
          </w:tcPr>
          <w:p w14:paraId="1FB40E18" w14:textId="35F54D17" w:rsidR="0036505A" w:rsidRPr="00236FAE" w:rsidRDefault="0036505A"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98D62B8" w14:textId="46331B67" w:rsidR="0036505A" w:rsidRPr="00236FAE" w:rsidRDefault="0036505A" w:rsidP="00210B50">
            <w:pPr>
              <w:spacing w:line="264" w:lineRule="auto"/>
              <w:rPr>
                <w:color w:val="000000"/>
                <w:szCs w:val="26"/>
              </w:rPr>
            </w:pPr>
            <w:r w:rsidRPr="00236FAE">
              <w:rPr>
                <w:color w:val="000000"/>
                <w:szCs w:val="26"/>
              </w:rPr>
              <w:t>User được xóa thành công</w:t>
            </w:r>
          </w:p>
        </w:tc>
      </w:tr>
    </w:tbl>
    <w:p w14:paraId="212C2046" w14:textId="77777777" w:rsidR="00D63F45" w:rsidRPr="00236FAE" w:rsidRDefault="00D63F45" w:rsidP="00210B50">
      <w:pPr>
        <w:spacing w:line="264" w:lineRule="auto"/>
      </w:pPr>
    </w:p>
    <w:p w14:paraId="4B6BCFBC" w14:textId="77777777" w:rsidR="00951425" w:rsidRPr="00236FAE" w:rsidRDefault="00951425" w:rsidP="00210B50">
      <w:pPr>
        <w:spacing w:line="264" w:lineRule="auto"/>
      </w:pPr>
    </w:p>
    <w:p w14:paraId="5FC65077" w14:textId="6486B82E" w:rsidR="00951425" w:rsidRPr="00236FAE" w:rsidRDefault="00951425">
      <w:pPr>
        <w:pStyle w:val="Heading3"/>
      </w:pPr>
      <w:bookmarkStart w:id="78" w:name="_Toc58872473"/>
      <w:r w:rsidRPr="00236FAE">
        <w:lastRenderedPageBreak/>
        <w:t>Chức năng quản lý nhóm</w:t>
      </w:r>
      <w:bookmarkEnd w:id="78"/>
    </w:p>
    <w:p w14:paraId="5609CDFB" w14:textId="42974DAD" w:rsidR="00951425" w:rsidRPr="00236FAE" w:rsidRDefault="00951425" w:rsidP="00210B50">
      <w:pPr>
        <w:spacing w:line="264" w:lineRule="auto"/>
      </w:pPr>
      <w:r w:rsidRPr="00236FAE">
        <w:object w:dxaOrig="15300" w:dyaOrig="6826" w14:anchorId="51FC86A5">
          <v:shape id="_x0000_i1080" type="#_x0000_t75" style="width:460.5pt;height:209.25pt" o:ole="">
            <v:imagedata r:id="rId53" o:title=""/>
          </v:shape>
          <o:OLEObject Type="Embed" ProgID="Visio.Drawing.15" ShapeID="_x0000_i1080" DrawAspect="Content" ObjectID="_1719067656" r:id="rId54"/>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951425" w:rsidRPr="00236FAE" w14:paraId="05CC5F4E" w14:textId="77777777" w:rsidTr="00723137">
        <w:tc>
          <w:tcPr>
            <w:tcW w:w="1166" w:type="pct"/>
            <w:shd w:val="clear" w:color="auto" w:fill="BFBFBF" w:themeFill="background1" w:themeFillShade="BF"/>
          </w:tcPr>
          <w:p w14:paraId="512FED79" w14:textId="77777777" w:rsidR="00951425" w:rsidRPr="00236FAE" w:rsidRDefault="00951425" w:rsidP="00210B50">
            <w:pPr>
              <w:spacing w:line="264" w:lineRule="auto"/>
              <w:rPr>
                <w:szCs w:val="26"/>
              </w:rPr>
            </w:pPr>
            <w:r w:rsidRPr="00236FAE">
              <w:rPr>
                <w:szCs w:val="26"/>
              </w:rPr>
              <w:t>ID</w:t>
            </w:r>
          </w:p>
        </w:tc>
        <w:tc>
          <w:tcPr>
            <w:tcW w:w="3834" w:type="pct"/>
            <w:shd w:val="clear" w:color="auto" w:fill="BFBFBF" w:themeFill="background1" w:themeFillShade="BF"/>
          </w:tcPr>
          <w:p w14:paraId="36B62C40" w14:textId="547FAD64" w:rsidR="00951425" w:rsidRPr="00236FAE" w:rsidRDefault="00951425" w:rsidP="00210B50">
            <w:pPr>
              <w:spacing w:line="264" w:lineRule="auto"/>
              <w:rPr>
                <w:szCs w:val="26"/>
              </w:rPr>
            </w:pPr>
            <w:r w:rsidRPr="00236FAE">
              <w:rPr>
                <w:szCs w:val="26"/>
              </w:rPr>
              <w:t>UC-</w:t>
            </w:r>
            <w:r w:rsidR="00227EEA" w:rsidRPr="00236FAE">
              <w:rPr>
                <w:szCs w:val="26"/>
              </w:rPr>
              <w:t>GROUP</w:t>
            </w:r>
            <w:r w:rsidRPr="00236FAE">
              <w:rPr>
                <w:szCs w:val="26"/>
              </w:rPr>
              <w:t>-01</w:t>
            </w:r>
          </w:p>
        </w:tc>
      </w:tr>
      <w:tr w:rsidR="00951425" w:rsidRPr="00236FAE" w14:paraId="4780AFBD" w14:textId="77777777" w:rsidTr="00723137">
        <w:tc>
          <w:tcPr>
            <w:tcW w:w="1166" w:type="pct"/>
            <w:tcBorders>
              <w:top w:val="single" w:sz="4" w:space="0" w:color="auto"/>
              <w:left w:val="single" w:sz="4" w:space="0" w:color="auto"/>
              <w:bottom w:val="single" w:sz="4" w:space="0" w:color="auto"/>
              <w:right w:val="single" w:sz="4" w:space="0" w:color="auto"/>
            </w:tcBorders>
          </w:tcPr>
          <w:p w14:paraId="0C70F4D4" w14:textId="77777777" w:rsidR="00951425" w:rsidRPr="00236FAE" w:rsidRDefault="0095142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646D130C" w14:textId="54E87695" w:rsidR="00951425" w:rsidRPr="00236FAE" w:rsidRDefault="00951425" w:rsidP="00210B50">
            <w:pPr>
              <w:spacing w:line="264" w:lineRule="auto"/>
              <w:rPr>
                <w:color w:val="000000"/>
                <w:szCs w:val="26"/>
              </w:rPr>
            </w:pPr>
            <w:r w:rsidRPr="00236FAE">
              <w:rPr>
                <w:color w:val="000000"/>
                <w:szCs w:val="26"/>
              </w:rPr>
              <w:t xml:space="preserve">Tìm kiếm &amp; xem danh sách </w:t>
            </w:r>
            <w:r w:rsidR="002967B3" w:rsidRPr="00236FAE">
              <w:rPr>
                <w:color w:val="000000"/>
                <w:szCs w:val="26"/>
              </w:rPr>
              <w:t>Group</w:t>
            </w:r>
            <w:r w:rsidRPr="00236FAE">
              <w:rPr>
                <w:color w:val="000000"/>
                <w:szCs w:val="26"/>
              </w:rPr>
              <w:t xml:space="preserve"> (View </w:t>
            </w:r>
            <w:r w:rsidR="002967B3" w:rsidRPr="00236FAE">
              <w:rPr>
                <w:color w:val="000000"/>
                <w:szCs w:val="26"/>
              </w:rPr>
              <w:t xml:space="preserve">Group </w:t>
            </w:r>
            <w:r w:rsidRPr="00236FAE">
              <w:rPr>
                <w:color w:val="000000"/>
                <w:szCs w:val="26"/>
              </w:rPr>
              <w:t>List)</w:t>
            </w:r>
          </w:p>
        </w:tc>
      </w:tr>
      <w:tr w:rsidR="00951425" w:rsidRPr="00236FAE" w14:paraId="309AEF71" w14:textId="77777777" w:rsidTr="00723137">
        <w:tc>
          <w:tcPr>
            <w:tcW w:w="1166" w:type="pct"/>
            <w:tcBorders>
              <w:top w:val="single" w:sz="4" w:space="0" w:color="auto"/>
              <w:left w:val="single" w:sz="4" w:space="0" w:color="auto"/>
              <w:bottom w:val="single" w:sz="4" w:space="0" w:color="auto"/>
              <w:right w:val="single" w:sz="4" w:space="0" w:color="auto"/>
            </w:tcBorders>
          </w:tcPr>
          <w:p w14:paraId="2EE2D395" w14:textId="77777777" w:rsidR="00951425" w:rsidRPr="00236FAE" w:rsidRDefault="0095142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4EDBC083" w14:textId="6DBE553C" w:rsidR="00951425" w:rsidRPr="00236FAE" w:rsidRDefault="00951425" w:rsidP="00210B50">
            <w:pPr>
              <w:pStyle w:val="ListParagraph"/>
              <w:numPr>
                <w:ilvl w:val="0"/>
                <w:numId w:val="45"/>
              </w:numPr>
              <w:spacing w:line="264" w:lineRule="auto"/>
              <w:rPr>
                <w:color w:val="000000"/>
                <w:szCs w:val="26"/>
              </w:rPr>
            </w:pPr>
            <w:r w:rsidRPr="00236FAE">
              <w:rPr>
                <w:color w:val="000000"/>
                <w:szCs w:val="26"/>
              </w:rPr>
              <w:t>Người dùng truy cập menu User &amp; Permission Management</w:t>
            </w:r>
            <w:r w:rsidRPr="00236FAE">
              <w:rPr>
                <w:color w:val="000000"/>
                <w:szCs w:val="26"/>
              </w:rPr>
              <w:sym w:font="Wingdings" w:char="F0E0"/>
            </w:r>
            <w:r w:rsidR="002967B3" w:rsidRPr="00236FAE">
              <w:rPr>
                <w:color w:val="000000"/>
                <w:szCs w:val="26"/>
              </w:rPr>
              <w:t xml:space="preserve"> Group</w:t>
            </w:r>
          </w:p>
          <w:p w14:paraId="5F754312" w14:textId="50A5039A" w:rsidR="00951425" w:rsidRPr="00236FAE" w:rsidRDefault="00951425" w:rsidP="00210B50">
            <w:pPr>
              <w:pStyle w:val="FirstLevelBullet"/>
              <w:numPr>
                <w:ilvl w:val="1"/>
                <w:numId w:val="46"/>
              </w:numPr>
              <w:spacing w:line="264" w:lineRule="auto"/>
              <w:ind w:left="713"/>
              <w:rPr>
                <w:color w:val="000000"/>
              </w:rPr>
            </w:pPr>
            <w:r w:rsidRPr="00236FAE">
              <w:rPr>
                <w:color w:val="000000"/>
              </w:rPr>
              <w:t xml:space="preserve">Hệ thống hiển thị danh sách </w:t>
            </w:r>
            <w:r w:rsidR="002967B3" w:rsidRPr="00236FAE">
              <w:rPr>
                <w:color w:val="000000"/>
              </w:rPr>
              <w:t xml:space="preserve">Group </w:t>
            </w:r>
            <w:r w:rsidRPr="00236FAE">
              <w:rPr>
                <w:color w:val="000000"/>
              </w:rPr>
              <w:t>thuộc quyền xem của user đang đăng nhập</w:t>
            </w:r>
          </w:p>
        </w:tc>
      </w:tr>
      <w:tr w:rsidR="00951425" w:rsidRPr="00236FAE" w14:paraId="52C8E524" w14:textId="77777777" w:rsidTr="00723137">
        <w:tc>
          <w:tcPr>
            <w:tcW w:w="1166" w:type="pct"/>
            <w:tcBorders>
              <w:top w:val="single" w:sz="4" w:space="0" w:color="auto"/>
              <w:left w:val="single" w:sz="4" w:space="0" w:color="auto"/>
              <w:bottom w:val="single" w:sz="4" w:space="0" w:color="auto"/>
              <w:right w:val="single" w:sz="4" w:space="0" w:color="auto"/>
            </w:tcBorders>
          </w:tcPr>
          <w:p w14:paraId="42E09D17" w14:textId="77777777" w:rsidR="00951425" w:rsidRPr="00236FAE" w:rsidRDefault="00951425"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3DF7496E" w14:textId="64292BAC" w:rsidR="00951425" w:rsidRPr="00236FAE" w:rsidRDefault="00951425" w:rsidP="00210B50">
            <w:pPr>
              <w:spacing w:line="264" w:lineRule="auto"/>
              <w:rPr>
                <w:color w:val="000000"/>
                <w:szCs w:val="26"/>
              </w:rPr>
            </w:pPr>
            <w:r w:rsidRPr="00236FAE">
              <w:rPr>
                <w:color w:val="000000"/>
                <w:szCs w:val="26"/>
              </w:rPr>
              <w:t xml:space="preserve">Admin, User có quyền xem danh sách </w:t>
            </w:r>
            <w:r w:rsidR="00227EEA" w:rsidRPr="00236FAE">
              <w:rPr>
                <w:color w:val="000000"/>
                <w:szCs w:val="26"/>
              </w:rPr>
              <w:t>Group</w:t>
            </w:r>
          </w:p>
        </w:tc>
      </w:tr>
      <w:tr w:rsidR="00951425" w:rsidRPr="00236FAE" w14:paraId="1923E597" w14:textId="77777777" w:rsidTr="00723137">
        <w:tc>
          <w:tcPr>
            <w:tcW w:w="1166" w:type="pct"/>
            <w:tcBorders>
              <w:top w:val="single" w:sz="4" w:space="0" w:color="auto"/>
              <w:left w:val="single" w:sz="4" w:space="0" w:color="auto"/>
              <w:bottom w:val="single" w:sz="4" w:space="0" w:color="auto"/>
              <w:right w:val="single" w:sz="4" w:space="0" w:color="auto"/>
            </w:tcBorders>
          </w:tcPr>
          <w:p w14:paraId="000B6A4D" w14:textId="77777777" w:rsidR="00951425" w:rsidRPr="00236FAE" w:rsidRDefault="0095142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0F9C5BE" w14:textId="570F09FB" w:rsidR="00951425" w:rsidRPr="00236FAE" w:rsidRDefault="00951425" w:rsidP="00210B50">
            <w:pPr>
              <w:spacing w:line="264" w:lineRule="auto"/>
              <w:rPr>
                <w:color w:val="000000"/>
                <w:szCs w:val="26"/>
              </w:rPr>
            </w:pPr>
            <w:r w:rsidRPr="00236FAE">
              <w:rPr>
                <w:color w:val="000000"/>
                <w:szCs w:val="26"/>
              </w:rPr>
              <w:t xml:space="preserve">User đăng nhập thành công và có quyền xem danh sách </w:t>
            </w:r>
            <w:r w:rsidR="00227EEA" w:rsidRPr="00236FAE">
              <w:rPr>
                <w:color w:val="000000"/>
                <w:szCs w:val="26"/>
              </w:rPr>
              <w:t>Group</w:t>
            </w:r>
          </w:p>
        </w:tc>
      </w:tr>
      <w:tr w:rsidR="00951425" w:rsidRPr="00236FAE" w14:paraId="3AF6D3AE" w14:textId="77777777" w:rsidTr="00723137">
        <w:tc>
          <w:tcPr>
            <w:tcW w:w="1166" w:type="pct"/>
            <w:tcBorders>
              <w:top w:val="single" w:sz="4" w:space="0" w:color="auto"/>
              <w:left w:val="single" w:sz="4" w:space="0" w:color="auto"/>
              <w:bottom w:val="single" w:sz="4" w:space="0" w:color="auto"/>
              <w:right w:val="single" w:sz="4" w:space="0" w:color="auto"/>
            </w:tcBorders>
          </w:tcPr>
          <w:p w14:paraId="112B919F" w14:textId="77777777" w:rsidR="00951425" w:rsidRPr="00236FAE" w:rsidRDefault="0095142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4F7E4A57" w14:textId="1A523229" w:rsidR="00951425" w:rsidRPr="00236FAE" w:rsidRDefault="00951425" w:rsidP="00210B50">
            <w:pPr>
              <w:spacing w:line="264" w:lineRule="auto"/>
              <w:rPr>
                <w:color w:val="000000"/>
                <w:szCs w:val="26"/>
              </w:rPr>
            </w:pPr>
            <w:r w:rsidRPr="00236FAE">
              <w:rPr>
                <w:color w:val="000000"/>
                <w:szCs w:val="26"/>
              </w:rPr>
              <w:t xml:space="preserve">Hiển thị danh sách </w:t>
            </w:r>
            <w:r w:rsidR="00227EEA" w:rsidRPr="00236FAE">
              <w:rPr>
                <w:color w:val="000000"/>
                <w:szCs w:val="26"/>
              </w:rPr>
              <w:t xml:space="preserve">Group </w:t>
            </w:r>
            <w:r w:rsidRPr="00236FAE">
              <w:rPr>
                <w:color w:val="000000"/>
                <w:szCs w:val="26"/>
              </w:rPr>
              <w:t>thuộc phạm vi của user đang đăng nhập</w:t>
            </w:r>
          </w:p>
        </w:tc>
      </w:tr>
      <w:tr w:rsidR="00951425" w:rsidRPr="00236FAE" w14:paraId="4ED9AD5A" w14:textId="77777777" w:rsidTr="00723137">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239F84" w14:textId="77777777" w:rsidR="00951425" w:rsidRPr="00236FAE" w:rsidRDefault="0095142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B549C" w14:textId="2556371C" w:rsidR="00951425" w:rsidRPr="00236FAE" w:rsidRDefault="00951425" w:rsidP="00210B50">
            <w:pPr>
              <w:spacing w:line="264" w:lineRule="auto"/>
              <w:rPr>
                <w:color w:val="000000"/>
                <w:szCs w:val="26"/>
              </w:rPr>
            </w:pPr>
            <w:r w:rsidRPr="00236FAE">
              <w:rPr>
                <w:color w:val="000000"/>
                <w:szCs w:val="26"/>
              </w:rPr>
              <w:t>UC-</w:t>
            </w:r>
            <w:r w:rsidR="00227EEA" w:rsidRPr="00236FAE">
              <w:rPr>
                <w:szCs w:val="26"/>
              </w:rPr>
              <w:t>GROUP</w:t>
            </w:r>
            <w:r w:rsidRPr="00236FAE">
              <w:rPr>
                <w:color w:val="000000"/>
                <w:szCs w:val="26"/>
              </w:rPr>
              <w:t>-02</w:t>
            </w:r>
          </w:p>
        </w:tc>
      </w:tr>
      <w:tr w:rsidR="00951425" w:rsidRPr="00236FAE" w14:paraId="33F98DBA" w14:textId="77777777" w:rsidTr="00723137">
        <w:tc>
          <w:tcPr>
            <w:tcW w:w="1166" w:type="pct"/>
            <w:tcBorders>
              <w:top w:val="single" w:sz="4" w:space="0" w:color="auto"/>
              <w:left w:val="single" w:sz="4" w:space="0" w:color="auto"/>
              <w:bottom w:val="single" w:sz="4" w:space="0" w:color="auto"/>
              <w:right w:val="single" w:sz="4" w:space="0" w:color="auto"/>
            </w:tcBorders>
          </w:tcPr>
          <w:p w14:paraId="0FDC36E1" w14:textId="77777777" w:rsidR="00951425" w:rsidRPr="00236FAE" w:rsidRDefault="0095142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0E321FC5" w14:textId="7FC80B6C" w:rsidR="00951425" w:rsidRPr="00236FAE" w:rsidRDefault="00951425" w:rsidP="00210B50">
            <w:pPr>
              <w:spacing w:line="264" w:lineRule="auto"/>
              <w:rPr>
                <w:color w:val="000000"/>
                <w:szCs w:val="26"/>
              </w:rPr>
            </w:pPr>
            <w:r w:rsidRPr="00236FAE">
              <w:rPr>
                <w:color w:val="000000"/>
                <w:szCs w:val="26"/>
              </w:rPr>
              <w:t xml:space="preserve">Tạo </w:t>
            </w:r>
            <w:r w:rsidR="00BA4F37" w:rsidRPr="00236FAE">
              <w:rPr>
                <w:color w:val="000000"/>
                <w:szCs w:val="26"/>
              </w:rPr>
              <w:t xml:space="preserve">Group </w:t>
            </w:r>
            <w:r w:rsidRPr="00236FAE">
              <w:rPr>
                <w:color w:val="000000"/>
                <w:szCs w:val="26"/>
              </w:rPr>
              <w:t xml:space="preserve">(Create </w:t>
            </w:r>
            <w:r w:rsidR="002967B3" w:rsidRPr="00236FAE">
              <w:rPr>
                <w:color w:val="000000"/>
                <w:szCs w:val="26"/>
              </w:rPr>
              <w:t>Group</w:t>
            </w:r>
            <w:r w:rsidRPr="00236FAE">
              <w:rPr>
                <w:color w:val="000000"/>
                <w:szCs w:val="26"/>
              </w:rPr>
              <w:t>)</w:t>
            </w:r>
          </w:p>
        </w:tc>
      </w:tr>
      <w:tr w:rsidR="00951425" w:rsidRPr="00236FAE" w14:paraId="2CE5D8D1" w14:textId="77777777" w:rsidTr="00723137">
        <w:tc>
          <w:tcPr>
            <w:tcW w:w="1166" w:type="pct"/>
            <w:tcBorders>
              <w:top w:val="single" w:sz="4" w:space="0" w:color="auto"/>
              <w:left w:val="single" w:sz="4" w:space="0" w:color="auto"/>
              <w:bottom w:val="single" w:sz="4" w:space="0" w:color="auto"/>
              <w:right w:val="single" w:sz="4" w:space="0" w:color="auto"/>
            </w:tcBorders>
          </w:tcPr>
          <w:p w14:paraId="07BEE527" w14:textId="77777777" w:rsidR="00951425" w:rsidRPr="00236FAE" w:rsidRDefault="0095142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4169AEB5" w14:textId="78BDE73A" w:rsidR="00951425" w:rsidRPr="00236FAE" w:rsidRDefault="00951425" w:rsidP="00210B50">
            <w:pPr>
              <w:pStyle w:val="ListParagraph"/>
              <w:numPr>
                <w:ilvl w:val="0"/>
                <w:numId w:val="43"/>
              </w:numPr>
              <w:spacing w:line="264" w:lineRule="auto"/>
              <w:rPr>
                <w:szCs w:val="26"/>
              </w:rPr>
            </w:pPr>
            <w:r w:rsidRPr="00236FAE">
              <w:rPr>
                <w:szCs w:val="26"/>
              </w:rPr>
              <w:t xml:space="preserve">Từ màn hình </w:t>
            </w:r>
            <w:r w:rsidR="002967B3" w:rsidRPr="00236FAE">
              <w:rPr>
                <w:color w:val="000000"/>
                <w:szCs w:val="26"/>
              </w:rPr>
              <w:t xml:space="preserve">Group </w:t>
            </w:r>
            <w:r w:rsidRPr="00236FAE">
              <w:rPr>
                <w:szCs w:val="26"/>
              </w:rPr>
              <w:t xml:space="preserve">List, người dùng bấm nút Add </w:t>
            </w:r>
            <w:r w:rsidR="002967B3" w:rsidRPr="00236FAE">
              <w:rPr>
                <w:color w:val="000000"/>
                <w:szCs w:val="26"/>
              </w:rPr>
              <w:t xml:space="preserve">Group </w:t>
            </w:r>
            <w:r w:rsidRPr="00236FAE">
              <w:rPr>
                <w:szCs w:val="26"/>
              </w:rPr>
              <w:t xml:space="preserve">để truy cập màn hình Add </w:t>
            </w:r>
            <w:r w:rsidR="002967B3" w:rsidRPr="00236FAE">
              <w:rPr>
                <w:color w:val="000000"/>
                <w:szCs w:val="26"/>
              </w:rPr>
              <w:t>Group</w:t>
            </w:r>
          </w:p>
          <w:p w14:paraId="0E602FAC" w14:textId="2947035C" w:rsidR="00951425" w:rsidRPr="00236FAE" w:rsidRDefault="00951425" w:rsidP="00210B50">
            <w:pPr>
              <w:pStyle w:val="ListParagraph"/>
              <w:numPr>
                <w:ilvl w:val="0"/>
                <w:numId w:val="43"/>
              </w:numPr>
              <w:spacing w:line="264" w:lineRule="auto"/>
              <w:rPr>
                <w:szCs w:val="26"/>
              </w:rPr>
            </w:pPr>
            <w:r w:rsidRPr="00236FAE">
              <w:rPr>
                <w:szCs w:val="26"/>
              </w:rPr>
              <w:t xml:space="preserve">Người dùng tạo </w:t>
            </w:r>
            <w:r w:rsidR="002967B3" w:rsidRPr="00236FAE">
              <w:rPr>
                <w:color w:val="000000"/>
                <w:szCs w:val="26"/>
              </w:rPr>
              <w:t xml:space="preserve">Group </w:t>
            </w:r>
            <w:r w:rsidRPr="00236FAE">
              <w:rPr>
                <w:szCs w:val="26"/>
              </w:rPr>
              <w:t>nhập các thông tin:</w:t>
            </w:r>
          </w:p>
          <w:p w14:paraId="1B118BC4" w14:textId="25170730" w:rsidR="00951425" w:rsidRPr="00236FAE" w:rsidRDefault="002967B3" w:rsidP="00210B50">
            <w:pPr>
              <w:pStyle w:val="FirstLevelBullet"/>
              <w:spacing w:line="264" w:lineRule="auto"/>
            </w:pPr>
            <w:r w:rsidRPr="00236FAE">
              <w:rPr>
                <w:color w:val="000000"/>
              </w:rPr>
              <w:t>Group</w:t>
            </w:r>
            <w:r w:rsidR="00951425" w:rsidRPr="00236FAE">
              <w:rPr>
                <w:color w:val="000000"/>
              </w:rPr>
              <w:t>Name</w:t>
            </w:r>
            <w:r w:rsidR="00951425" w:rsidRPr="00236FAE">
              <w:t>: không được trùng</w:t>
            </w:r>
          </w:p>
          <w:p w14:paraId="0B2B8D1D" w14:textId="77777777" w:rsidR="00951425" w:rsidRPr="00236FAE" w:rsidRDefault="00951425" w:rsidP="00210B50">
            <w:pPr>
              <w:pStyle w:val="FirstLevelBullet"/>
              <w:spacing w:line="264" w:lineRule="auto"/>
            </w:pPr>
            <w:r w:rsidRPr="00236FAE">
              <w:t>Description</w:t>
            </w:r>
          </w:p>
          <w:p w14:paraId="738318A2" w14:textId="406DA409" w:rsidR="002967B3" w:rsidRPr="00236FAE" w:rsidRDefault="002967B3" w:rsidP="00210B50">
            <w:pPr>
              <w:pStyle w:val="FirstLevelBullet"/>
              <w:numPr>
                <w:ilvl w:val="0"/>
                <w:numId w:val="43"/>
              </w:numPr>
              <w:spacing w:line="264" w:lineRule="auto"/>
            </w:pPr>
            <w:r w:rsidRPr="00236FAE">
              <w:t>Thêm user cho group: Thực hiện lựa chọn các user có trong danh sách để thêm vào group</w:t>
            </w:r>
          </w:p>
          <w:p w14:paraId="20D139C6" w14:textId="77FAA608" w:rsidR="00951425" w:rsidRPr="00236FAE" w:rsidRDefault="00951425" w:rsidP="00210B50">
            <w:pPr>
              <w:pStyle w:val="FirstLevelBullet"/>
              <w:numPr>
                <w:ilvl w:val="0"/>
                <w:numId w:val="43"/>
              </w:numPr>
              <w:spacing w:line="264" w:lineRule="auto"/>
            </w:pPr>
            <w:r w:rsidRPr="00236FAE">
              <w:t xml:space="preserve">Gán </w:t>
            </w:r>
            <w:r w:rsidR="00855C3B" w:rsidRPr="00236FAE">
              <w:t>Role</w:t>
            </w:r>
            <w:r w:rsidRPr="00236FAE">
              <w:t xml:space="preserve"> cho </w:t>
            </w:r>
            <w:r w:rsidR="002967B3" w:rsidRPr="00236FAE">
              <w:rPr>
                <w:color w:val="000000"/>
              </w:rPr>
              <w:t>Group</w:t>
            </w:r>
            <w:r w:rsidRPr="00236FAE">
              <w:t xml:space="preserve">: Thực hiện lựa chọn các </w:t>
            </w:r>
            <w:r w:rsidR="00855C3B" w:rsidRPr="00236FAE">
              <w:t>Role</w:t>
            </w:r>
            <w:r w:rsidRPr="00236FAE">
              <w:t xml:space="preserve"> trong danh sách để gán cho </w:t>
            </w:r>
            <w:r w:rsidR="00855C3B" w:rsidRPr="00236FAE">
              <w:t>group</w:t>
            </w:r>
            <w:r w:rsidRPr="00236FAE">
              <w:t>.</w:t>
            </w:r>
          </w:p>
          <w:p w14:paraId="15A2292A" w14:textId="77777777" w:rsidR="00951425" w:rsidRPr="00236FAE" w:rsidRDefault="00951425" w:rsidP="00210B50">
            <w:pPr>
              <w:pStyle w:val="FirstLevelBullet"/>
              <w:numPr>
                <w:ilvl w:val="0"/>
                <w:numId w:val="43"/>
              </w:numPr>
              <w:spacing w:line="264" w:lineRule="auto"/>
            </w:pPr>
            <w:r w:rsidRPr="00236FAE">
              <w:t>Sau khi nhập thông tin ở từng trường dữ liệu, hệ thống kiểm tra thông tin</w:t>
            </w:r>
          </w:p>
          <w:p w14:paraId="0911E7A2" w14:textId="77777777" w:rsidR="00951425" w:rsidRPr="00236FAE" w:rsidRDefault="00951425" w:rsidP="00210B50">
            <w:pPr>
              <w:pStyle w:val="FirstLevelBullet"/>
              <w:spacing w:line="264" w:lineRule="auto"/>
            </w:pPr>
            <w:r w:rsidRPr="00236FAE">
              <w:lastRenderedPageBreak/>
              <w:t>Nếu không hợp lệ ở trường nào thì thông báo màu đỏ tương ứng, người dùng cần nhập lại thông tin</w:t>
            </w:r>
          </w:p>
          <w:p w14:paraId="0EEFEE3F" w14:textId="77777777" w:rsidR="00951425" w:rsidRPr="00236FAE" w:rsidRDefault="00951425" w:rsidP="00210B50">
            <w:pPr>
              <w:pStyle w:val="FirstLevelBullet"/>
              <w:spacing w:line="264" w:lineRule="auto"/>
            </w:pPr>
            <w:r w:rsidRPr="00236FAE">
              <w:t>Nếu hợp lệ, nút Save enable</w:t>
            </w:r>
          </w:p>
          <w:p w14:paraId="2593A9CD" w14:textId="25429FA1" w:rsidR="00951425" w:rsidRPr="00236FAE" w:rsidRDefault="00951425" w:rsidP="00210B50">
            <w:pPr>
              <w:pStyle w:val="FirstLevelBullet"/>
              <w:numPr>
                <w:ilvl w:val="0"/>
                <w:numId w:val="43"/>
              </w:numPr>
              <w:spacing w:line="264" w:lineRule="auto"/>
              <w:rPr>
                <w:color w:val="000000"/>
              </w:rPr>
            </w:pPr>
            <w:r w:rsidRPr="00236FAE">
              <w:t xml:space="preserve">Bấm nút Save, hiển thị thông báo tạo </w:t>
            </w:r>
            <w:r w:rsidR="00855C3B" w:rsidRPr="00236FAE">
              <w:rPr>
                <w:color w:val="000000"/>
              </w:rPr>
              <w:t xml:space="preserve">Group </w:t>
            </w:r>
            <w:r w:rsidRPr="00236FAE">
              <w:t>thành công</w:t>
            </w:r>
          </w:p>
        </w:tc>
      </w:tr>
      <w:tr w:rsidR="00951425" w:rsidRPr="00236FAE" w14:paraId="387E0DA3" w14:textId="77777777" w:rsidTr="00723137">
        <w:tc>
          <w:tcPr>
            <w:tcW w:w="1166" w:type="pct"/>
            <w:tcBorders>
              <w:top w:val="single" w:sz="4" w:space="0" w:color="auto"/>
              <w:left w:val="single" w:sz="4" w:space="0" w:color="auto"/>
              <w:bottom w:val="single" w:sz="4" w:space="0" w:color="auto"/>
              <w:right w:val="single" w:sz="4" w:space="0" w:color="auto"/>
            </w:tcBorders>
          </w:tcPr>
          <w:p w14:paraId="08BB9E60" w14:textId="77777777" w:rsidR="00951425" w:rsidRPr="00236FAE" w:rsidRDefault="00951425"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20B77130" w14:textId="3E88D0EC" w:rsidR="00951425" w:rsidRPr="00236FAE" w:rsidRDefault="00951425" w:rsidP="00210B50">
            <w:pPr>
              <w:spacing w:line="264" w:lineRule="auto"/>
              <w:rPr>
                <w:color w:val="000000"/>
                <w:szCs w:val="26"/>
              </w:rPr>
            </w:pPr>
            <w:r w:rsidRPr="00236FAE">
              <w:rPr>
                <w:color w:val="000000"/>
                <w:szCs w:val="26"/>
              </w:rPr>
              <w:t xml:space="preserve">Admin, User có quyền tạo </w:t>
            </w:r>
            <w:r w:rsidR="00855C3B" w:rsidRPr="00236FAE">
              <w:rPr>
                <w:color w:val="000000"/>
                <w:szCs w:val="26"/>
              </w:rPr>
              <w:t>Group</w:t>
            </w:r>
          </w:p>
        </w:tc>
      </w:tr>
      <w:tr w:rsidR="00951425" w:rsidRPr="00236FAE" w14:paraId="75CBB031" w14:textId="77777777" w:rsidTr="00723137">
        <w:tc>
          <w:tcPr>
            <w:tcW w:w="1166" w:type="pct"/>
            <w:tcBorders>
              <w:top w:val="single" w:sz="4" w:space="0" w:color="auto"/>
              <w:left w:val="single" w:sz="4" w:space="0" w:color="auto"/>
              <w:bottom w:val="single" w:sz="4" w:space="0" w:color="auto"/>
              <w:right w:val="single" w:sz="4" w:space="0" w:color="auto"/>
            </w:tcBorders>
          </w:tcPr>
          <w:p w14:paraId="56DDFFD4" w14:textId="77777777" w:rsidR="00951425" w:rsidRPr="00236FAE" w:rsidRDefault="0095142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DAC4B26" w14:textId="7041D342" w:rsidR="00951425" w:rsidRPr="00236FAE" w:rsidRDefault="00951425" w:rsidP="00210B50">
            <w:pPr>
              <w:spacing w:line="264" w:lineRule="auto"/>
              <w:rPr>
                <w:color w:val="000000"/>
                <w:szCs w:val="26"/>
              </w:rPr>
            </w:pPr>
            <w:r w:rsidRPr="00236FAE">
              <w:rPr>
                <w:color w:val="000000"/>
                <w:szCs w:val="26"/>
              </w:rPr>
              <w:t xml:space="preserve">Các User phải có quyền tạo </w:t>
            </w:r>
            <w:r w:rsidR="00855C3B" w:rsidRPr="00236FAE">
              <w:rPr>
                <w:color w:val="000000"/>
                <w:szCs w:val="26"/>
              </w:rPr>
              <w:t xml:space="preserve">Group </w:t>
            </w:r>
            <w:r w:rsidRPr="00236FAE">
              <w:rPr>
                <w:color w:val="000000"/>
                <w:szCs w:val="26"/>
              </w:rPr>
              <w:t>và đăng nhập thành công vào hệ thống</w:t>
            </w:r>
          </w:p>
        </w:tc>
      </w:tr>
      <w:tr w:rsidR="00951425" w:rsidRPr="00236FAE" w14:paraId="0F40611F" w14:textId="77777777" w:rsidTr="00723137">
        <w:tc>
          <w:tcPr>
            <w:tcW w:w="1166" w:type="pct"/>
            <w:tcBorders>
              <w:top w:val="single" w:sz="4" w:space="0" w:color="auto"/>
              <w:left w:val="single" w:sz="4" w:space="0" w:color="auto"/>
              <w:bottom w:val="single" w:sz="4" w:space="0" w:color="auto"/>
              <w:right w:val="single" w:sz="4" w:space="0" w:color="auto"/>
            </w:tcBorders>
          </w:tcPr>
          <w:p w14:paraId="22333B44" w14:textId="77777777" w:rsidR="00951425" w:rsidRPr="00236FAE" w:rsidRDefault="0095142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22757619" w14:textId="114A0FD4" w:rsidR="00951425" w:rsidRPr="00236FAE" w:rsidRDefault="00855C3B" w:rsidP="00210B50">
            <w:pPr>
              <w:spacing w:line="264" w:lineRule="auto"/>
              <w:rPr>
                <w:color w:val="000000"/>
                <w:szCs w:val="26"/>
              </w:rPr>
            </w:pPr>
            <w:r w:rsidRPr="00236FAE">
              <w:rPr>
                <w:color w:val="000000"/>
                <w:szCs w:val="26"/>
              </w:rPr>
              <w:t xml:space="preserve">Group </w:t>
            </w:r>
            <w:r w:rsidR="00951425" w:rsidRPr="00236FAE">
              <w:rPr>
                <w:color w:val="000000"/>
                <w:szCs w:val="26"/>
              </w:rPr>
              <w:t xml:space="preserve">mới được tạo có thể </w:t>
            </w:r>
            <w:r w:rsidRPr="00236FAE">
              <w:rPr>
                <w:color w:val="000000"/>
                <w:szCs w:val="26"/>
              </w:rPr>
              <w:t>nhìn thấy trên hệ thống</w:t>
            </w:r>
            <w:r w:rsidR="00951425" w:rsidRPr="00236FAE">
              <w:rPr>
                <w:color w:val="000000"/>
                <w:szCs w:val="26"/>
              </w:rPr>
              <w:t xml:space="preserve">. </w:t>
            </w:r>
          </w:p>
        </w:tc>
      </w:tr>
      <w:tr w:rsidR="00951425" w:rsidRPr="00236FAE" w14:paraId="541CC334" w14:textId="77777777" w:rsidTr="00723137">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930B" w14:textId="77777777" w:rsidR="00951425" w:rsidRPr="00236FAE" w:rsidRDefault="0095142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47C9FC" w14:textId="4EC75BA5" w:rsidR="00951425" w:rsidRPr="00236FAE" w:rsidRDefault="00951425" w:rsidP="00210B50">
            <w:pPr>
              <w:spacing w:line="264" w:lineRule="auto"/>
              <w:rPr>
                <w:color w:val="000000"/>
                <w:szCs w:val="26"/>
              </w:rPr>
            </w:pPr>
            <w:r w:rsidRPr="00236FAE">
              <w:rPr>
                <w:color w:val="000000"/>
                <w:szCs w:val="26"/>
              </w:rPr>
              <w:t>UC-</w:t>
            </w:r>
            <w:r w:rsidR="00227EEA" w:rsidRPr="00236FAE">
              <w:rPr>
                <w:szCs w:val="26"/>
              </w:rPr>
              <w:t>GROUP</w:t>
            </w:r>
            <w:r w:rsidRPr="00236FAE">
              <w:rPr>
                <w:color w:val="000000"/>
                <w:szCs w:val="26"/>
              </w:rPr>
              <w:t>-03</w:t>
            </w:r>
          </w:p>
        </w:tc>
      </w:tr>
      <w:tr w:rsidR="00951425" w:rsidRPr="00236FAE" w14:paraId="79C3F86B" w14:textId="77777777" w:rsidTr="00723137">
        <w:tc>
          <w:tcPr>
            <w:tcW w:w="1166" w:type="pct"/>
            <w:tcBorders>
              <w:top w:val="single" w:sz="4" w:space="0" w:color="auto"/>
              <w:left w:val="single" w:sz="4" w:space="0" w:color="auto"/>
              <w:bottom w:val="single" w:sz="4" w:space="0" w:color="auto"/>
              <w:right w:val="single" w:sz="4" w:space="0" w:color="auto"/>
            </w:tcBorders>
          </w:tcPr>
          <w:p w14:paraId="6E7988FD" w14:textId="77777777" w:rsidR="00951425" w:rsidRPr="00236FAE" w:rsidRDefault="0095142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47894FB7" w14:textId="04C71A82" w:rsidR="00951425" w:rsidRPr="00236FAE" w:rsidRDefault="00951425" w:rsidP="00210B50">
            <w:pPr>
              <w:spacing w:line="264" w:lineRule="auto"/>
              <w:rPr>
                <w:color w:val="000000"/>
                <w:szCs w:val="26"/>
              </w:rPr>
            </w:pPr>
            <w:r w:rsidRPr="00236FAE">
              <w:rPr>
                <w:color w:val="000000"/>
                <w:szCs w:val="26"/>
              </w:rPr>
              <w:t xml:space="preserve">Sửa </w:t>
            </w:r>
            <w:r w:rsidR="00BA4F37" w:rsidRPr="00236FAE">
              <w:rPr>
                <w:color w:val="000000"/>
                <w:szCs w:val="26"/>
              </w:rPr>
              <w:t>Group</w:t>
            </w:r>
          </w:p>
        </w:tc>
      </w:tr>
      <w:tr w:rsidR="00951425" w:rsidRPr="00236FAE" w14:paraId="708C407D" w14:textId="77777777" w:rsidTr="00723137">
        <w:tc>
          <w:tcPr>
            <w:tcW w:w="1166" w:type="pct"/>
            <w:tcBorders>
              <w:top w:val="single" w:sz="4" w:space="0" w:color="auto"/>
              <w:left w:val="single" w:sz="4" w:space="0" w:color="auto"/>
              <w:bottom w:val="single" w:sz="4" w:space="0" w:color="auto"/>
              <w:right w:val="single" w:sz="4" w:space="0" w:color="auto"/>
            </w:tcBorders>
          </w:tcPr>
          <w:p w14:paraId="6E1E1203" w14:textId="77777777" w:rsidR="00951425" w:rsidRPr="00236FAE" w:rsidRDefault="0095142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12A5E1B9" w14:textId="22C29B32" w:rsidR="00951425" w:rsidRPr="00236FAE" w:rsidRDefault="00951425" w:rsidP="00210B50">
            <w:pPr>
              <w:pStyle w:val="ListParagraph"/>
              <w:numPr>
                <w:ilvl w:val="1"/>
                <w:numId w:val="44"/>
              </w:numPr>
              <w:spacing w:line="264" w:lineRule="auto"/>
              <w:rPr>
                <w:color w:val="000000"/>
                <w:szCs w:val="26"/>
              </w:rPr>
            </w:pPr>
            <w:r w:rsidRPr="00236FAE">
              <w:rPr>
                <w:color w:val="000000"/>
                <w:szCs w:val="26"/>
              </w:rPr>
              <w:t xml:space="preserve">Từ màn hình </w:t>
            </w:r>
            <w:r w:rsidR="00E3186C" w:rsidRPr="00236FAE">
              <w:rPr>
                <w:color w:val="000000"/>
                <w:szCs w:val="26"/>
              </w:rPr>
              <w:t xml:space="preserve">Group </w:t>
            </w:r>
            <w:r w:rsidRPr="00236FAE">
              <w:rPr>
                <w:color w:val="000000"/>
                <w:szCs w:val="26"/>
              </w:rPr>
              <w:t xml:space="preserve">List, người dùng click vào </w:t>
            </w:r>
            <w:r w:rsidR="00E3186C" w:rsidRPr="00236FAE">
              <w:rPr>
                <w:color w:val="000000"/>
                <w:szCs w:val="26"/>
              </w:rPr>
              <w:t xml:space="preserve">Group </w:t>
            </w:r>
            <w:r w:rsidRPr="00236FAE">
              <w:rPr>
                <w:color w:val="000000"/>
                <w:szCs w:val="26"/>
              </w:rPr>
              <w:t xml:space="preserve">muốn chỉnh sửa thông tin để truy cập màn hình chi tiết </w:t>
            </w:r>
            <w:r w:rsidR="00E3186C" w:rsidRPr="00236FAE">
              <w:rPr>
                <w:color w:val="000000"/>
                <w:szCs w:val="26"/>
              </w:rPr>
              <w:t>Group</w:t>
            </w:r>
          </w:p>
          <w:p w14:paraId="00D12797" w14:textId="1090DC00" w:rsidR="00951425" w:rsidRPr="00236FAE" w:rsidRDefault="00951425" w:rsidP="00210B50">
            <w:pPr>
              <w:pStyle w:val="ListParagraph"/>
              <w:numPr>
                <w:ilvl w:val="1"/>
                <w:numId w:val="44"/>
              </w:numPr>
              <w:spacing w:line="264" w:lineRule="auto"/>
              <w:ind w:left="713"/>
              <w:rPr>
                <w:color w:val="000000"/>
                <w:szCs w:val="26"/>
              </w:rPr>
            </w:pPr>
            <w:r w:rsidRPr="00236FAE">
              <w:rPr>
                <w:color w:val="000000"/>
                <w:szCs w:val="26"/>
              </w:rPr>
              <w:t xml:space="preserve">Người dùng bấm Edit để truy cập màn hình Edit </w:t>
            </w:r>
            <w:r w:rsidR="00E3186C" w:rsidRPr="00236FAE">
              <w:rPr>
                <w:color w:val="000000"/>
                <w:szCs w:val="26"/>
              </w:rPr>
              <w:t>Group</w:t>
            </w:r>
          </w:p>
          <w:p w14:paraId="72E873DD" w14:textId="67DBCF7C" w:rsidR="00951425" w:rsidRPr="00236FAE" w:rsidRDefault="00951425" w:rsidP="00210B50">
            <w:pPr>
              <w:pStyle w:val="ListParagraph"/>
              <w:numPr>
                <w:ilvl w:val="1"/>
                <w:numId w:val="44"/>
              </w:numPr>
              <w:spacing w:line="264" w:lineRule="auto"/>
              <w:ind w:left="713"/>
              <w:rPr>
                <w:color w:val="000000"/>
                <w:szCs w:val="26"/>
              </w:rPr>
            </w:pPr>
            <w:r w:rsidRPr="00236FAE">
              <w:rPr>
                <w:color w:val="000000"/>
                <w:szCs w:val="26"/>
              </w:rPr>
              <w:t xml:space="preserve">Nhập các thông tin cần sửa cho </w:t>
            </w:r>
            <w:r w:rsidR="00E3186C" w:rsidRPr="00236FAE">
              <w:rPr>
                <w:color w:val="000000"/>
                <w:szCs w:val="26"/>
              </w:rPr>
              <w:t>Group</w:t>
            </w:r>
            <w:r w:rsidRPr="00236FAE">
              <w:rPr>
                <w:color w:val="000000"/>
                <w:szCs w:val="26"/>
              </w:rPr>
              <w:t>:</w:t>
            </w:r>
          </w:p>
          <w:p w14:paraId="5AB1E556" w14:textId="79FC499B" w:rsidR="00951425" w:rsidRPr="00236FAE" w:rsidRDefault="00E3186C" w:rsidP="00210B50">
            <w:pPr>
              <w:pStyle w:val="FirstLevelBullet"/>
              <w:spacing w:line="264" w:lineRule="auto"/>
              <w:rPr>
                <w:color w:val="000000"/>
              </w:rPr>
            </w:pPr>
            <w:r w:rsidRPr="00236FAE">
              <w:rPr>
                <w:color w:val="000000"/>
              </w:rPr>
              <w:t>Group</w:t>
            </w:r>
            <w:r w:rsidR="00951425" w:rsidRPr="00236FAE">
              <w:rPr>
                <w:color w:val="000000"/>
              </w:rPr>
              <w:t>Name: không được sửa</w:t>
            </w:r>
          </w:p>
          <w:p w14:paraId="75B809F4" w14:textId="77777777" w:rsidR="00951425" w:rsidRPr="00236FAE" w:rsidRDefault="00951425" w:rsidP="00210B50">
            <w:pPr>
              <w:pStyle w:val="FirstLevelBullet"/>
              <w:spacing w:line="264" w:lineRule="auto"/>
              <w:rPr>
                <w:color w:val="000000"/>
              </w:rPr>
            </w:pPr>
            <w:r w:rsidRPr="00236FAE">
              <w:rPr>
                <w:color w:val="000000"/>
              </w:rPr>
              <w:t>Description.</w:t>
            </w:r>
          </w:p>
          <w:p w14:paraId="167DAE3F" w14:textId="1F23894E" w:rsidR="00E3186C" w:rsidRPr="00236FAE" w:rsidRDefault="00E3186C" w:rsidP="00210B50">
            <w:pPr>
              <w:pStyle w:val="FirstLevelBullet"/>
              <w:numPr>
                <w:ilvl w:val="1"/>
                <w:numId w:val="44"/>
              </w:numPr>
              <w:spacing w:line="264" w:lineRule="auto"/>
              <w:ind w:left="713"/>
              <w:rPr>
                <w:color w:val="000000"/>
              </w:rPr>
            </w:pPr>
            <w:r w:rsidRPr="00236FAE">
              <w:rPr>
                <w:color w:val="000000"/>
              </w:rPr>
              <w:t>Thêm hoặc xóa user trong Group.</w:t>
            </w:r>
          </w:p>
          <w:p w14:paraId="3062BD31" w14:textId="4BF87A6E" w:rsidR="00951425" w:rsidRPr="00236FAE" w:rsidRDefault="00951425" w:rsidP="00210B50">
            <w:pPr>
              <w:pStyle w:val="FirstLevelBullet"/>
              <w:numPr>
                <w:ilvl w:val="1"/>
                <w:numId w:val="44"/>
              </w:numPr>
              <w:spacing w:line="264" w:lineRule="auto"/>
              <w:ind w:left="713"/>
              <w:rPr>
                <w:color w:val="000000"/>
              </w:rPr>
            </w:pPr>
            <w:r w:rsidRPr="00236FAE">
              <w:rPr>
                <w:color w:val="000000"/>
              </w:rPr>
              <w:t xml:space="preserve">Sửa </w:t>
            </w:r>
            <w:r w:rsidR="00E3186C" w:rsidRPr="00236FAE">
              <w:rPr>
                <w:color w:val="000000"/>
              </w:rPr>
              <w:t>role</w:t>
            </w:r>
            <w:r w:rsidRPr="00236FAE">
              <w:rPr>
                <w:color w:val="000000"/>
              </w:rPr>
              <w:t xml:space="preserve"> được gán cho </w:t>
            </w:r>
            <w:r w:rsidR="00E3186C" w:rsidRPr="00236FAE">
              <w:rPr>
                <w:color w:val="000000"/>
              </w:rPr>
              <w:t xml:space="preserve">Group </w:t>
            </w:r>
            <w:r w:rsidRPr="00236FAE">
              <w:rPr>
                <w:color w:val="000000"/>
              </w:rPr>
              <w:t>(nếu cần).</w:t>
            </w:r>
          </w:p>
          <w:p w14:paraId="5700DBD6" w14:textId="77777777" w:rsidR="00951425" w:rsidRPr="00236FAE" w:rsidRDefault="00951425" w:rsidP="00210B50">
            <w:pPr>
              <w:pStyle w:val="FirstLevelBullet"/>
              <w:numPr>
                <w:ilvl w:val="1"/>
                <w:numId w:val="44"/>
              </w:numPr>
              <w:spacing w:line="264" w:lineRule="auto"/>
              <w:ind w:left="713"/>
              <w:rPr>
                <w:color w:val="000000"/>
              </w:rPr>
            </w:pPr>
            <w:r w:rsidRPr="00236FAE">
              <w:rPr>
                <w:color w:val="000000"/>
              </w:rPr>
              <w:t>Sau khi nhập thông tin ở từng trường dữ liệu, hệ thống kiểm tra thông tin</w:t>
            </w:r>
          </w:p>
          <w:p w14:paraId="56FE952E" w14:textId="77777777" w:rsidR="00951425" w:rsidRPr="00236FAE" w:rsidRDefault="00951425"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7FADE9E3" w14:textId="77777777" w:rsidR="00951425" w:rsidRPr="00236FAE" w:rsidRDefault="00951425" w:rsidP="00210B50">
            <w:pPr>
              <w:pStyle w:val="FirstLevelBullet"/>
              <w:spacing w:line="264" w:lineRule="auto"/>
              <w:rPr>
                <w:color w:val="000000"/>
              </w:rPr>
            </w:pPr>
            <w:r w:rsidRPr="00236FAE">
              <w:rPr>
                <w:color w:val="000000"/>
              </w:rPr>
              <w:t>Nếu hợp lệ, nút Save enable</w:t>
            </w:r>
          </w:p>
          <w:p w14:paraId="4DF2A40C" w14:textId="399686D5" w:rsidR="00951425" w:rsidRPr="00236FAE" w:rsidRDefault="00951425" w:rsidP="00210B50">
            <w:pPr>
              <w:pStyle w:val="FirstLevelBullet"/>
              <w:numPr>
                <w:ilvl w:val="1"/>
                <w:numId w:val="44"/>
              </w:numPr>
              <w:spacing w:line="264" w:lineRule="auto"/>
              <w:ind w:left="713"/>
              <w:rPr>
                <w:color w:val="000000"/>
              </w:rPr>
            </w:pPr>
            <w:r w:rsidRPr="00236FAE">
              <w:rPr>
                <w:color w:val="000000"/>
              </w:rPr>
              <w:t xml:space="preserve">Bấm nút Save, hiển thị thông báo sửa </w:t>
            </w:r>
            <w:r w:rsidR="00723137" w:rsidRPr="00236FAE">
              <w:rPr>
                <w:color w:val="000000"/>
              </w:rPr>
              <w:t xml:space="preserve">Group </w:t>
            </w:r>
            <w:r w:rsidRPr="00236FAE">
              <w:rPr>
                <w:color w:val="000000"/>
              </w:rPr>
              <w:t>thành công</w:t>
            </w:r>
          </w:p>
        </w:tc>
      </w:tr>
      <w:tr w:rsidR="00951425" w:rsidRPr="00236FAE" w14:paraId="077B4760" w14:textId="77777777" w:rsidTr="00723137">
        <w:tc>
          <w:tcPr>
            <w:tcW w:w="1166" w:type="pct"/>
            <w:tcBorders>
              <w:top w:val="single" w:sz="4" w:space="0" w:color="auto"/>
              <w:left w:val="single" w:sz="4" w:space="0" w:color="auto"/>
              <w:bottom w:val="single" w:sz="4" w:space="0" w:color="auto"/>
              <w:right w:val="single" w:sz="4" w:space="0" w:color="auto"/>
            </w:tcBorders>
          </w:tcPr>
          <w:p w14:paraId="4F92FD56" w14:textId="77777777" w:rsidR="00951425" w:rsidRPr="00236FAE" w:rsidRDefault="00951425"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550DA4E2" w14:textId="70F365AE" w:rsidR="00951425" w:rsidRPr="00236FAE" w:rsidRDefault="00951425" w:rsidP="00210B50">
            <w:pPr>
              <w:spacing w:line="264" w:lineRule="auto"/>
              <w:rPr>
                <w:color w:val="000000"/>
                <w:szCs w:val="26"/>
              </w:rPr>
            </w:pPr>
            <w:r w:rsidRPr="00236FAE">
              <w:rPr>
                <w:color w:val="000000"/>
                <w:szCs w:val="26"/>
              </w:rPr>
              <w:t xml:space="preserve">Admin, User có quyền sửa </w:t>
            </w:r>
            <w:r w:rsidR="00723137" w:rsidRPr="00236FAE">
              <w:rPr>
                <w:color w:val="000000"/>
                <w:szCs w:val="26"/>
              </w:rPr>
              <w:t>Group</w:t>
            </w:r>
          </w:p>
        </w:tc>
      </w:tr>
      <w:tr w:rsidR="00951425" w:rsidRPr="00236FAE" w14:paraId="695DE2F0" w14:textId="77777777" w:rsidTr="00723137">
        <w:tc>
          <w:tcPr>
            <w:tcW w:w="1166" w:type="pct"/>
            <w:tcBorders>
              <w:top w:val="single" w:sz="4" w:space="0" w:color="auto"/>
              <w:left w:val="single" w:sz="4" w:space="0" w:color="auto"/>
              <w:bottom w:val="single" w:sz="4" w:space="0" w:color="auto"/>
              <w:right w:val="single" w:sz="4" w:space="0" w:color="auto"/>
            </w:tcBorders>
          </w:tcPr>
          <w:p w14:paraId="1F6DD61D" w14:textId="77777777" w:rsidR="00951425" w:rsidRPr="00236FAE" w:rsidRDefault="0095142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3BBDEC4" w14:textId="7C1D3E41" w:rsidR="00951425" w:rsidRPr="00236FAE" w:rsidRDefault="00951425" w:rsidP="00210B50">
            <w:pPr>
              <w:spacing w:line="264" w:lineRule="auto"/>
              <w:rPr>
                <w:color w:val="000000"/>
                <w:szCs w:val="26"/>
              </w:rPr>
            </w:pPr>
            <w:r w:rsidRPr="00236FAE">
              <w:rPr>
                <w:color w:val="000000"/>
                <w:szCs w:val="26"/>
              </w:rPr>
              <w:t xml:space="preserve">Các User phải có quyền sửa </w:t>
            </w:r>
            <w:r w:rsidR="00723137" w:rsidRPr="00236FAE">
              <w:rPr>
                <w:color w:val="000000"/>
                <w:szCs w:val="26"/>
              </w:rPr>
              <w:t xml:space="preserve">Group </w:t>
            </w:r>
            <w:r w:rsidRPr="00236FAE">
              <w:rPr>
                <w:color w:val="000000"/>
                <w:szCs w:val="26"/>
              </w:rPr>
              <w:t>và đăng nhập thành công vào hệ thống</w:t>
            </w:r>
          </w:p>
        </w:tc>
      </w:tr>
      <w:tr w:rsidR="00951425" w:rsidRPr="00236FAE" w14:paraId="40D4795C" w14:textId="77777777" w:rsidTr="00723137">
        <w:tc>
          <w:tcPr>
            <w:tcW w:w="1166" w:type="pct"/>
            <w:tcBorders>
              <w:top w:val="single" w:sz="4" w:space="0" w:color="auto"/>
              <w:left w:val="single" w:sz="4" w:space="0" w:color="auto"/>
              <w:bottom w:val="single" w:sz="4" w:space="0" w:color="auto"/>
              <w:right w:val="single" w:sz="4" w:space="0" w:color="auto"/>
            </w:tcBorders>
          </w:tcPr>
          <w:p w14:paraId="51D7F3F1" w14:textId="77777777" w:rsidR="00951425" w:rsidRPr="00236FAE" w:rsidRDefault="0095142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64B64DD3" w14:textId="48CE2F6D" w:rsidR="00951425" w:rsidRPr="00236FAE" w:rsidRDefault="00227EEA" w:rsidP="00210B50">
            <w:pPr>
              <w:spacing w:line="264" w:lineRule="auto"/>
              <w:rPr>
                <w:color w:val="000000"/>
                <w:szCs w:val="26"/>
              </w:rPr>
            </w:pPr>
            <w:r w:rsidRPr="00236FAE">
              <w:rPr>
                <w:color w:val="000000"/>
                <w:szCs w:val="26"/>
              </w:rPr>
              <w:t xml:space="preserve">Group </w:t>
            </w:r>
            <w:r w:rsidR="00951425" w:rsidRPr="00236FAE">
              <w:rPr>
                <w:color w:val="000000"/>
                <w:szCs w:val="26"/>
              </w:rPr>
              <w:t>được sửa thành công và user có thể sử dụng.</w:t>
            </w:r>
          </w:p>
        </w:tc>
      </w:tr>
      <w:tr w:rsidR="00951425" w:rsidRPr="00236FAE" w14:paraId="6024C85A" w14:textId="77777777" w:rsidTr="00723137">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092DE" w14:textId="77777777" w:rsidR="00951425" w:rsidRPr="00236FAE" w:rsidRDefault="0095142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4F1D52" w14:textId="4C00F40B" w:rsidR="00951425" w:rsidRPr="00236FAE" w:rsidRDefault="00951425" w:rsidP="00210B50">
            <w:pPr>
              <w:spacing w:line="264" w:lineRule="auto"/>
              <w:rPr>
                <w:color w:val="000000"/>
                <w:szCs w:val="26"/>
              </w:rPr>
            </w:pPr>
            <w:r w:rsidRPr="00236FAE">
              <w:rPr>
                <w:color w:val="000000"/>
                <w:szCs w:val="26"/>
              </w:rPr>
              <w:t>UC-</w:t>
            </w:r>
            <w:r w:rsidR="00227EEA" w:rsidRPr="00236FAE">
              <w:rPr>
                <w:szCs w:val="26"/>
              </w:rPr>
              <w:t>GROUP</w:t>
            </w:r>
            <w:r w:rsidRPr="00236FAE">
              <w:rPr>
                <w:color w:val="000000"/>
                <w:szCs w:val="26"/>
              </w:rPr>
              <w:t>-04</w:t>
            </w:r>
          </w:p>
        </w:tc>
      </w:tr>
      <w:tr w:rsidR="00951425" w:rsidRPr="00236FAE" w14:paraId="6507B7A8" w14:textId="77777777" w:rsidTr="00723137">
        <w:tc>
          <w:tcPr>
            <w:tcW w:w="1166" w:type="pct"/>
            <w:tcBorders>
              <w:top w:val="single" w:sz="4" w:space="0" w:color="auto"/>
              <w:left w:val="single" w:sz="4" w:space="0" w:color="auto"/>
              <w:bottom w:val="single" w:sz="4" w:space="0" w:color="auto"/>
              <w:right w:val="single" w:sz="4" w:space="0" w:color="auto"/>
            </w:tcBorders>
          </w:tcPr>
          <w:p w14:paraId="7E26FE62" w14:textId="77777777" w:rsidR="00951425" w:rsidRPr="00236FAE" w:rsidRDefault="0095142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8F9DFB3" w14:textId="3FC89785" w:rsidR="00951425" w:rsidRPr="00236FAE" w:rsidRDefault="00951425" w:rsidP="00210B50">
            <w:pPr>
              <w:spacing w:line="264" w:lineRule="auto"/>
              <w:rPr>
                <w:color w:val="000000"/>
                <w:szCs w:val="26"/>
              </w:rPr>
            </w:pPr>
            <w:commentRangeStart w:id="79"/>
            <w:commentRangeStart w:id="80"/>
            <w:r w:rsidRPr="00236FAE">
              <w:rPr>
                <w:color w:val="000000"/>
                <w:szCs w:val="26"/>
              </w:rPr>
              <w:t xml:space="preserve">Xóa </w:t>
            </w:r>
            <w:r w:rsidR="00227EEA" w:rsidRPr="00236FAE">
              <w:rPr>
                <w:color w:val="000000"/>
                <w:szCs w:val="26"/>
              </w:rPr>
              <w:t>Group</w:t>
            </w:r>
            <w:commentRangeEnd w:id="79"/>
            <w:r w:rsidR="000E3769" w:rsidRPr="00236FAE">
              <w:rPr>
                <w:rStyle w:val="CommentReference"/>
              </w:rPr>
              <w:commentReference w:id="79"/>
            </w:r>
            <w:commentRangeEnd w:id="80"/>
            <w:r w:rsidR="00940326" w:rsidRPr="00236FAE">
              <w:rPr>
                <w:rStyle w:val="CommentReference"/>
              </w:rPr>
              <w:commentReference w:id="80"/>
            </w:r>
          </w:p>
        </w:tc>
      </w:tr>
      <w:tr w:rsidR="00951425" w:rsidRPr="00236FAE" w14:paraId="04D633FE" w14:textId="77777777" w:rsidTr="00723137">
        <w:tc>
          <w:tcPr>
            <w:tcW w:w="1166" w:type="pct"/>
            <w:tcBorders>
              <w:top w:val="single" w:sz="4" w:space="0" w:color="auto"/>
              <w:left w:val="single" w:sz="4" w:space="0" w:color="auto"/>
              <w:bottom w:val="single" w:sz="4" w:space="0" w:color="auto"/>
              <w:right w:val="single" w:sz="4" w:space="0" w:color="auto"/>
            </w:tcBorders>
          </w:tcPr>
          <w:p w14:paraId="741D9BDE" w14:textId="77777777" w:rsidR="00951425" w:rsidRPr="00236FAE" w:rsidRDefault="0095142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EF18CCF" w14:textId="30BF376C" w:rsidR="00951425" w:rsidRPr="00236FAE" w:rsidRDefault="00951425" w:rsidP="00210B50">
            <w:pPr>
              <w:spacing w:line="264" w:lineRule="auto"/>
              <w:rPr>
                <w:color w:val="000000"/>
                <w:szCs w:val="26"/>
              </w:rPr>
            </w:pPr>
            <w:r w:rsidRPr="00236FAE">
              <w:rPr>
                <w:color w:val="000000"/>
                <w:szCs w:val="26"/>
              </w:rPr>
              <w:t xml:space="preserve">Người dùng chọn xóa một hoặc nhiều </w:t>
            </w:r>
            <w:r w:rsidR="00227EEA" w:rsidRPr="00236FAE">
              <w:rPr>
                <w:color w:val="000000"/>
                <w:szCs w:val="26"/>
              </w:rPr>
              <w:t xml:space="preserve">Group </w:t>
            </w:r>
            <w:r w:rsidRPr="00236FAE">
              <w:rPr>
                <w:color w:val="000000"/>
                <w:szCs w:val="26"/>
              </w:rPr>
              <w:t>từ màn hình danh sách Role</w:t>
            </w:r>
          </w:p>
          <w:p w14:paraId="03B3B01A" w14:textId="04FE6362" w:rsidR="00951425" w:rsidRPr="00236FAE" w:rsidRDefault="00951425" w:rsidP="00210B50">
            <w:pPr>
              <w:spacing w:line="264" w:lineRule="auto"/>
              <w:rPr>
                <w:color w:val="000000"/>
                <w:szCs w:val="26"/>
              </w:rPr>
            </w:pPr>
            <w:r w:rsidRPr="00236FAE">
              <w:rPr>
                <w:color w:val="000000"/>
                <w:szCs w:val="26"/>
              </w:rPr>
              <w:t xml:space="preserve">Hoặc xóa từng </w:t>
            </w:r>
            <w:r w:rsidR="00227EEA" w:rsidRPr="00236FAE">
              <w:rPr>
                <w:color w:val="000000"/>
                <w:szCs w:val="26"/>
              </w:rPr>
              <w:t xml:space="preserve">Group </w:t>
            </w:r>
            <w:r w:rsidRPr="00236FAE">
              <w:rPr>
                <w:color w:val="000000"/>
                <w:szCs w:val="26"/>
              </w:rPr>
              <w:t xml:space="preserve">từ màn hình chi tiết </w:t>
            </w:r>
            <w:r w:rsidR="00227EEA" w:rsidRPr="00236FAE">
              <w:rPr>
                <w:color w:val="000000"/>
                <w:szCs w:val="26"/>
              </w:rPr>
              <w:t>Group</w:t>
            </w:r>
          </w:p>
          <w:p w14:paraId="1F779330" w14:textId="34FF1759" w:rsidR="00951425" w:rsidRPr="00236FAE" w:rsidRDefault="00951425" w:rsidP="00210B50">
            <w:pPr>
              <w:spacing w:line="264" w:lineRule="auto"/>
              <w:rPr>
                <w:color w:val="000000"/>
                <w:szCs w:val="26"/>
              </w:rPr>
            </w:pPr>
            <w:r w:rsidRPr="00236FAE">
              <w:rPr>
                <w:color w:val="000000"/>
                <w:szCs w:val="26"/>
              </w:rPr>
              <w:lastRenderedPageBreak/>
              <w:t xml:space="preserve">Hiện popup confirm “Are you sure you want to delete </w:t>
            </w:r>
            <w:r w:rsidR="00227EEA" w:rsidRPr="00236FAE">
              <w:rPr>
                <w:color w:val="000000"/>
                <w:szCs w:val="26"/>
              </w:rPr>
              <w:t xml:space="preserve">Group </w:t>
            </w:r>
            <w:r w:rsidRPr="00236FAE">
              <w:rPr>
                <w:color w:val="000000"/>
                <w:szCs w:val="26"/>
              </w:rPr>
              <w:t xml:space="preserve">A, </w:t>
            </w:r>
            <w:proofErr w:type="gramStart"/>
            <w:r w:rsidRPr="00236FAE">
              <w:rPr>
                <w:color w:val="000000"/>
                <w:szCs w:val="26"/>
              </w:rPr>
              <w:t>B,..</w:t>
            </w:r>
            <w:proofErr w:type="gramEnd"/>
            <w:r w:rsidRPr="00236FAE">
              <w:rPr>
                <w:color w:val="000000"/>
                <w:szCs w:val="26"/>
              </w:rPr>
              <w:t>?” sau khi bấm nút Xóa</w:t>
            </w:r>
          </w:p>
          <w:p w14:paraId="495665B0" w14:textId="77777777" w:rsidR="00951425" w:rsidRPr="00236FAE" w:rsidRDefault="00951425" w:rsidP="00210B50">
            <w:pPr>
              <w:pStyle w:val="FirstLevelBullet"/>
              <w:spacing w:line="264" w:lineRule="auto"/>
              <w:rPr>
                <w:color w:val="000000"/>
              </w:rPr>
            </w:pPr>
            <w:r w:rsidRPr="00236FAE">
              <w:rPr>
                <w:color w:val="000000"/>
              </w:rPr>
              <w:t>Thực hiện xóa User nếu chọn OK</w:t>
            </w:r>
          </w:p>
          <w:p w14:paraId="1287F532" w14:textId="77777777" w:rsidR="00951425" w:rsidRPr="00236FAE" w:rsidRDefault="00951425" w:rsidP="00210B50">
            <w:pPr>
              <w:pStyle w:val="FirstLevelBullet"/>
              <w:spacing w:line="264" w:lineRule="auto"/>
              <w:rPr>
                <w:color w:val="000000"/>
              </w:rPr>
            </w:pPr>
            <w:r w:rsidRPr="00236FAE">
              <w:rPr>
                <w:color w:val="000000"/>
              </w:rPr>
              <w:t>Hủy thao tác xóa nếu chọn Cancel</w:t>
            </w:r>
          </w:p>
        </w:tc>
      </w:tr>
      <w:tr w:rsidR="00951425" w:rsidRPr="00236FAE" w14:paraId="6E75FC73" w14:textId="77777777" w:rsidTr="00723137">
        <w:tc>
          <w:tcPr>
            <w:tcW w:w="1166" w:type="pct"/>
            <w:tcBorders>
              <w:top w:val="single" w:sz="4" w:space="0" w:color="auto"/>
              <w:left w:val="single" w:sz="4" w:space="0" w:color="auto"/>
              <w:bottom w:val="single" w:sz="4" w:space="0" w:color="auto"/>
              <w:right w:val="single" w:sz="4" w:space="0" w:color="auto"/>
            </w:tcBorders>
          </w:tcPr>
          <w:p w14:paraId="28954CED" w14:textId="77777777" w:rsidR="00951425" w:rsidRPr="00236FAE" w:rsidRDefault="00951425"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02B4D5AD" w14:textId="6F48B0AC" w:rsidR="00951425" w:rsidRPr="00236FAE" w:rsidRDefault="00951425" w:rsidP="00210B50">
            <w:pPr>
              <w:spacing w:line="264" w:lineRule="auto"/>
              <w:rPr>
                <w:color w:val="000000"/>
                <w:szCs w:val="26"/>
              </w:rPr>
            </w:pPr>
            <w:r w:rsidRPr="00236FAE">
              <w:rPr>
                <w:color w:val="000000"/>
                <w:szCs w:val="26"/>
              </w:rPr>
              <w:t xml:space="preserve">Admin, User có quyền xóa </w:t>
            </w:r>
            <w:r w:rsidR="00227EEA" w:rsidRPr="00236FAE">
              <w:rPr>
                <w:color w:val="000000"/>
                <w:szCs w:val="26"/>
              </w:rPr>
              <w:t>Group</w:t>
            </w:r>
          </w:p>
        </w:tc>
      </w:tr>
      <w:tr w:rsidR="00951425" w:rsidRPr="00236FAE" w14:paraId="57FF3556" w14:textId="77777777" w:rsidTr="00723137">
        <w:tc>
          <w:tcPr>
            <w:tcW w:w="1166" w:type="pct"/>
            <w:tcBorders>
              <w:top w:val="single" w:sz="4" w:space="0" w:color="auto"/>
              <w:left w:val="single" w:sz="4" w:space="0" w:color="auto"/>
              <w:bottom w:val="single" w:sz="4" w:space="0" w:color="auto"/>
              <w:right w:val="single" w:sz="4" w:space="0" w:color="auto"/>
            </w:tcBorders>
          </w:tcPr>
          <w:p w14:paraId="3F62C73C" w14:textId="77777777" w:rsidR="00951425" w:rsidRPr="00236FAE" w:rsidRDefault="0095142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4B821227" w14:textId="71B2589C" w:rsidR="00951425" w:rsidRPr="00236FAE" w:rsidRDefault="00951425" w:rsidP="00210B50">
            <w:pPr>
              <w:spacing w:line="264" w:lineRule="auto"/>
              <w:rPr>
                <w:color w:val="000000"/>
                <w:szCs w:val="26"/>
              </w:rPr>
            </w:pPr>
            <w:r w:rsidRPr="00236FAE">
              <w:rPr>
                <w:color w:val="000000"/>
                <w:szCs w:val="26"/>
              </w:rPr>
              <w:t xml:space="preserve">Các User phải có quyền xóa </w:t>
            </w:r>
            <w:r w:rsidR="00227EEA" w:rsidRPr="00236FAE">
              <w:rPr>
                <w:color w:val="000000"/>
                <w:szCs w:val="26"/>
              </w:rPr>
              <w:t xml:space="preserve">Group </w:t>
            </w:r>
            <w:r w:rsidRPr="00236FAE">
              <w:rPr>
                <w:color w:val="000000"/>
                <w:szCs w:val="26"/>
              </w:rPr>
              <w:t>và đăng nhập vào hệ thống</w:t>
            </w:r>
          </w:p>
        </w:tc>
      </w:tr>
      <w:tr w:rsidR="00951425" w:rsidRPr="00236FAE" w14:paraId="5D291597" w14:textId="77777777" w:rsidTr="00723137">
        <w:tc>
          <w:tcPr>
            <w:tcW w:w="1166" w:type="pct"/>
            <w:tcBorders>
              <w:top w:val="single" w:sz="4" w:space="0" w:color="auto"/>
              <w:left w:val="single" w:sz="4" w:space="0" w:color="auto"/>
              <w:bottom w:val="single" w:sz="4" w:space="0" w:color="auto"/>
              <w:right w:val="single" w:sz="4" w:space="0" w:color="auto"/>
            </w:tcBorders>
          </w:tcPr>
          <w:p w14:paraId="74AE15E8" w14:textId="77777777" w:rsidR="00951425" w:rsidRPr="00236FAE" w:rsidRDefault="0095142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58B542D" w14:textId="31A10206" w:rsidR="00951425" w:rsidRPr="00236FAE" w:rsidRDefault="00227EEA" w:rsidP="00210B50">
            <w:pPr>
              <w:spacing w:line="264" w:lineRule="auto"/>
              <w:rPr>
                <w:color w:val="000000"/>
                <w:szCs w:val="26"/>
              </w:rPr>
            </w:pPr>
            <w:r w:rsidRPr="00236FAE">
              <w:rPr>
                <w:color w:val="000000"/>
                <w:szCs w:val="26"/>
              </w:rPr>
              <w:t xml:space="preserve">Group </w:t>
            </w:r>
            <w:r w:rsidR="00951425" w:rsidRPr="00236FAE">
              <w:rPr>
                <w:color w:val="000000"/>
                <w:szCs w:val="26"/>
              </w:rPr>
              <w:t>được xóa thành công</w:t>
            </w:r>
          </w:p>
        </w:tc>
      </w:tr>
    </w:tbl>
    <w:p w14:paraId="020D329F" w14:textId="77777777" w:rsidR="00951425" w:rsidRPr="00236FAE" w:rsidRDefault="00951425" w:rsidP="00210B50">
      <w:pPr>
        <w:spacing w:line="264" w:lineRule="auto"/>
      </w:pPr>
    </w:p>
    <w:p w14:paraId="175F3964" w14:textId="133E3BC5" w:rsidR="00F13EBA" w:rsidRPr="00236FAE" w:rsidRDefault="00F13EBA">
      <w:pPr>
        <w:pStyle w:val="Heading3"/>
      </w:pPr>
      <w:bookmarkStart w:id="81" w:name="_Toc58872474"/>
      <w:r w:rsidRPr="00236FAE">
        <w:t>Chức năng quản lý vai trò</w:t>
      </w:r>
      <w:bookmarkEnd w:id="81"/>
    </w:p>
    <w:p w14:paraId="0D850420" w14:textId="59EE787B" w:rsidR="009F77C4" w:rsidRPr="00236FAE" w:rsidRDefault="009F77C4" w:rsidP="00210B50">
      <w:pPr>
        <w:spacing w:line="264" w:lineRule="auto"/>
      </w:pPr>
      <w:r w:rsidRPr="00236FAE">
        <w:object w:dxaOrig="15300" w:dyaOrig="6826" w14:anchorId="42FC08E8">
          <v:shape id="_x0000_i1081" type="#_x0000_t75" style="width:460.5pt;height:209.25pt" o:ole="">
            <v:imagedata r:id="rId55" o:title=""/>
          </v:shape>
          <o:OLEObject Type="Embed" ProgID="Visio.Drawing.15" ShapeID="_x0000_i1081" DrawAspect="Content" ObjectID="_1719067657" r:id="rId56"/>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CF2244" w:rsidRPr="00236FAE" w14:paraId="616C3104" w14:textId="77777777" w:rsidTr="00357DBA">
        <w:tc>
          <w:tcPr>
            <w:tcW w:w="1166" w:type="pct"/>
            <w:shd w:val="clear" w:color="auto" w:fill="BFBFBF" w:themeFill="background1" w:themeFillShade="BF"/>
          </w:tcPr>
          <w:p w14:paraId="727A8B9A" w14:textId="77777777" w:rsidR="00CF2244" w:rsidRPr="00236FAE" w:rsidRDefault="00CF2244" w:rsidP="00210B50">
            <w:pPr>
              <w:spacing w:line="264" w:lineRule="auto"/>
              <w:rPr>
                <w:szCs w:val="26"/>
              </w:rPr>
            </w:pPr>
            <w:r w:rsidRPr="00236FAE">
              <w:rPr>
                <w:szCs w:val="26"/>
              </w:rPr>
              <w:t>ID</w:t>
            </w:r>
          </w:p>
        </w:tc>
        <w:tc>
          <w:tcPr>
            <w:tcW w:w="3834" w:type="pct"/>
            <w:shd w:val="clear" w:color="auto" w:fill="BFBFBF" w:themeFill="background1" w:themeFillShade="BF"/>
          </w:tcPr>
          <w:p w14:paraId="624A8F66" w14:textId="54614C0B" w:rsidR="00CF2244" w:rsidRPr="00236FAE" w:rsidRDefault="00CF2244" w:rsidP="00210B50">
            <w:pPr>
              <w:spacing w:line="264" w:lineRule="auto"/>
              <w:rPr>
                <w:szCs w:val="26"/>
              </w:rPr>
            </w:pPr>
            <w:r w:rsidRPr="00236FAE">
              <w:rPr>
                <w:szCs w:val="26"/>
              </w:rPr>
              <w:t>UC-ROLE-01</w:t>
            </w:r>
          </w:p>
        </w:tc>
      </w:tr>
      <w:tr w:rsidR="00CF2244" w:rsidRPr="00236FAE" w14:paraId="7388360A" w14:textId="77777777" w:rsidTr="00357DBA">
        <w:tc>
          <w:tcPr>
            <w:tcW w:w="1166" w:type="pct"/>
            <w:tcBorders>
              <w:top w:val="single" w:sz="4" w:space="0" w:color="auto"/>
              <w:left w:val="single" w:sz="4" w:space="0" w:color="auto"/>
              <w:bottom w:val="single" w:sz="4" w:space="0" w:color="auto"/>
              <w:right w:val="single" w:sz="4" w:space="0" w:color="auto"/>
            </w:tcBorders>
          </w:tcPr>
          <w:p w14:paraId="32677875" w14:textId="77777777" w:rsidR="00CF2244" w:rsidRPr="00236FAE" w:rsidRDefault="00CF224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4684E669" w14:textId="760D0733" w:rsidR="00CF2244" w:rsidRPr="00236FAE" w:rsidRDefault="00CF2244" w:rsidP="00210B50">
            <w:pPr>
              <w:spacing w:line="264" w:lineRule="auto"/>
              <w:rPr>
                <w:color w:val="000000"/>
                <w:szCs w:val="26"/>
              </w:rPr>
            </w:pPr>
            <w:r w:rsidRPr="00236FAE">
              <w:rPr>
                <w:color w:val="000000"/>
                <w:szCs w:val="26"/>
              </w:rPr>
              <w:t xml:space="preserve">Tìm kiếm &amp; xem danh sách </w:t>
            </w:r>
            <w:r w:rsidR="00734DF4" w:rsidRPr="00236FAE">
              <w:rPr>
                <w:color w:val="000000"/>
                <w:szCs w:val="26"/>
              </w:rPr>
              <w:t>Role</w:t>
            </w:r>
            <w:r w:rsidR="0092615E" w:rsidRPr="00236FAE">
              <w:rPr>
                <w:color w:val="000000"/>
                <w:szCs w:val="26"/>
              </w:rPr>
              <w:t xml:space="preserve"> (View Role List)</w:t>
            </w:r>
          </w:p>
        </w:tc>
      </w:tr>
      <w:tr w:rsidR="00CF2244" w:rsidRPr="00236FAE" w14:paraId="02253D41" w14:textId="77777777" w:rsidTr="00357DBA">
        <w:tc>
          <w:tcPr>
            <w:tcW w:w="1166" w:type="pct"/>
            <w:tcBorders>
              <w:top w:val="single" w:sz="4" w:space="0" w:color="auto"/>
              <w:left w:val="single" w:sz="4" w:space="0" w:color="auto"/>
              <w:bottom w:val="single" w:sz="4" w:space="0" w:color="auto"/>
              <w:right w:val="single" w:sz="4" w:space="0" w:color="auto"/>
            </w:tcBorders>
          </w:tcPr>
          <w:p w14:paraId="4B8E0D0D" w14:textId="77777777" w:rsidR="00CF2244" w:rsidRPr="00236FAE" w:rsidRDefault="00CF224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3978976" w14:textId="25D39632" w:rsidR="00CF2244" w:rsidRPr="00236FAE" w:rsidRDefault="00CF2244" w:rsidP="00210B50">
            <w:pPr>
              <w:pStyle w:val="ListParagraph"/>
              <w:numPr>
                <w:ilvl w:val="0"/>
                <w:numId w:val="86"/>
              </w:numPr>
              <w:spacing w:line="264" w:lineRule="auto"/>
              <w:rPr>
                <w:color w:val="000000"/>
                <w:szCs w:val="26"/>
              </w:rPr>
            </w:pPr>
            <w:r w:rsidRPr="00236FAE">
              <w:rPr>
                <w:color w:val="000000"/>
                <w:szCs w:val="26"/>
              </w:rPr>
              <w:t>Người dùng truy cập menu User &amp; Permission Management</w:t>
            </w:r>
            <w:r w:rsidR="00AB4B72" w:rsidRPr="00236FAE">
              <w:rPr>
                <w:color w:val="000000"/>
                <w:szCs w:val="26"/>
              </w:rPr>
              <w:sym w:font="Wingdings" w:char="F0E0"/>
            </w:r>
            <w:r w:rsidR="00734DF4" w:rsidRPr="00236FAE">
              <w:rPr>
                <w:color w:val="000000"/>
                <w:szCs w:val="26"/>
              </w:rPr>
              <w:t>Role</w:t>
            </w:r>
          </w:p>
          <w:p w14:paraId="07813043" w14:textId="44CA0BEB" w:rsidR="00CF2244" w:rsidRPr="00236FAE" w:rsidRDefault="00CF2244" w:rsidP="00210B50">
            <w:pPr>
              <w:pStyle w:val="FirstLevelBullet"/>
              <w:numPr>
                <w:ilvl w:val="1"/>
                <w:numId w:val="87"/>
              </w:numPr>
              <w:spacing w:line="264" w:lineRule="auto"/>
              <w:rPr>
                <w:color w:val="000000"/>
              </w:rPr>
            </w:pPr>
            <w:r w:rsidRPr="00236FAE">
              <w:rPr>
                <w:color w:val="000000"/>
              </w:rPr>
              <w:t xml:space="preserve">Hệ thống hiển thị danh sách </w:t>
            </w:r>
            <w:r w:rsidR="00734DF4" w:rsidRPr="00236FAE">
              <w:rPr>
                <w:color w:val="000000"/>
              </w:rPr>
              <w:t>Role thuộc quyền xem của u</w:t>
            </w:r>
            <w:r w:rsidRPr="00236FAE">
              <w:rPr>
                <w:color w:val="000000"/>
              </w:rPr>
              <w:t>ser đang đăng nhập</w:t>
            </w:r>
          </w:p>
        </w:tc>
      </w:tr>
      <w:tr w:rsidR="00CF2244" w:rsidRPr="00236FAE" w14:paraId="235E0975" w14:textId="77777777" w:rsidTr="00357DBA">
        <w:tc>
          <w:tcPr>
            <w:tcW w:w="1166" w:type="pct"/>
            <w:tcBorders>
              <w:top w:val="single" w:sz="4" w:space="0" w:color="auto"/>
              <w:left w:val="single" w:sz="4" w:space="0" w:color="auto"/>
              <w:bottom w:val="single" w:sz="4" w:space="0" w:color="auto"/>
              <w:right w:val="single" w:sz="4" w:space="0" w:color="auto"/>
            </w:tcBorders>
          </w:tcPr>
          <w:p w14:paraId="69ABA1F4" w14:textId="77777777" w:rsidR="00CF2244" w:rsidRPr="00236FAE" w:rsidRDefault="00CF224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78710873" w14:textId="1A18F70E" w:rsidR="00CF2244" w:rsidRPr="00236FAE" w:rsidRDefault="00CF2244" w:rsidP="00210B50">
            <w:pPr>
              <w:spacing w:line="264" w:lineRule="auto"/>
              <w:rPr>
                <w:color w:val="000000"/>
                <w:szCs w:val="26"/>
              </w:rPr>
            </w:pPr>
            <w:r w:rsidRPr="00236FAE">
              <w:rPr>
                <w:color w:val="000000"/>
                <w:szCs w:val="26"/>
              </w:rPr>
              <w:t xml:space="preserve">Admin, User có quyền xem danh sách </w:t>
            </w:r>
            <w:r w:rsidR="00734DF4" w:rsidRPr="00236FAE">
              <w:rPr>
                <w:color w:val="000000"/>
                <w:szCs w:val="26"/>
              </w:rPr>
              <w:t>role</w:t>
            </w:r>
          </w:p>
        </w:tc>
      </w:tr>
      <w:tr w:rsidR="00CF2244" w:rsidRPr="00236FAE" w14:paraId="5DC0899D" w14:textId="77777777" w:rsidTr="00357DBA">
        <w:tc>
          <w:tcPr>
            <w:tcW w:w="1166" w:type="pct"/>
            <w:tcBorders>
              <w:top w:val="single" w:sz="4" w:space="0" w:color="auto"/>
              <w:left w:val="single" w:sz="4" w:space="0" w:color="auto"/>
              <w:bottom w:val="single" w:sz="4" w:space="0" w:color="auto"/>
              <w:right w:val="single" w:sz="4" w:space="0" w:color="auto"/>
            </w:tcBorders>
          </w:tcPr>
          <w:p w14:paraId="699D93B6" w14:textId="77777777" w:rsidR="00CF2244" w:rsidRPr="00236FAE" w:rsidRDefault="00CF224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D388E86" w14:textId="58F5B782" w:rsidR="00CF2244" w:rsidRPr="00236FAE" w:rsidRDefault="00CF2244" w:rsidP="00210B50">
            <w:pPr>
              <w:spacing w:line="264" w:lineRule="auto"/>
              <w:rPr>
                <w:color w:val="000000"/>
                <w:szCs w:val="26"/>
              </w:rPr>
            </w:pPr>
            <w:r w:rsidRPr="00236FAE">
              <w:rPr>
                <w:color w:val="000000"/>
                <w:szCs w:val="26"/>
              </w:rPr>
              <w:t xml:space="preserve">User đăng nhập thành công và có quyền xem danh sách </w:t>
            </w:r>
            <w:r w:rsidR="00734DF4" w:rsidRPr="00236FAE">
              <w:rPr>
                <w:color w:val="000000"/>
                <w:szCs w:val="26"/>
              </w:rPr>
              <w:t>role</w:t>
            </w:r>
          </w:p>
        </w:tc>
      </w:tr>
      <w:tr w:rsidR="00CF2244" w:rsidRPr="00236FAE" w14:paraId="685C07FC" w14:textId="77777777" w:rsidTr="00357DBA">
        <w:tc>
          <w:tcPr>
            <w:tcW w:w="1166" w:type="pct"/>
            <w:tcBorders>
              <w:top w:val="single" w:sz="4" w:space="0" w:color="auto"/>
              <w:left w:val="single" w:sz="4" w:space="0" w:color="auto"/>
              <w:bottom w:val="single" w:sz="4" w:space="0" w:color="auto"/>
              <w:right w:val="single" w:sz="4" w:space="0" w:color="auto"/>
            </w:tcBorders>
          </w:tcPr>
          <w:p w14:paraId="3E6C2B32" w14:textId="77777777" w:rsidR="00CF2244" w:rsidRPr="00236FAE" w:rsidRDefault="00CF224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6C1EADD" w14:textId="6C8723CF" w:rsidR="00CF2244" w:rsidRPr="00236FAE" w:rsidRDefault="00CF2244" w:rsidP="00210B50">
            <w:pPr>
              <w:spacing w:line="264" w:lineRule="auto"/>
              <w:rPr>
                <w:color w:val="000000"/>
                <w:szCs w:val="26"/>
              </w:rPr>
            </w:pPr>
            <w:r w:rsidRPr="00236FAE">
              <w:rPr>
                <w:color w:val="000000"/>
                <w:szCs w:val="26"/>
              </w:rPr>
              <w:t xml:space="preserve">Hiển thị danh sách </w:t>
            </w:r>
            <w:r w:rsidR="00734DF4" w:rsidRPr="00236FAE">
              <w:rPr>
                <w:color w:val="000000"/>
                <w:szCs w:val="26"/>
              </w:rPr>
              <w:t>Role</w:t>
            </w:r>
            <w:r w:rsidRPr="00236FAE">
              <w:rPr>
                <w:color w:val="000000"/>
                <w:szCs w:val="26"/>
              </w:rPr>
              <w:t xml:space="preserve"> thuộc phạm vi của </w:t>
            </w:r>
            <w:r w:rsidR="00734DF4" w:rsidRPr="00236FAE">
              <w:rPr>
                <w:color w:val="000000"/>
                <w:szCs w:val="26"/>
              </w:rPr>
              <w:t>user</w:t>
            </w:r>
            <w:r w:rsidRPr="00236FAE">
              <w:rPr>
                <w:color w:val="000000"/>
                <w:szCs w:val="26"/>
              </w:rPr>
              <w:t xml:space="preserve"> đang đăng nhập</w:t>
            </w:r>
          </w:p>
        </w:tc>
      </w:tr>
      <w:tr w:rsidR="00CF2244" w:rsidRPr="00236FAE" w14:paraId="45E813BD"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AB375F" w14:textId="77777777" w:rsidR="00CF2244" w:rsidRPr="00236FAE" w:rsidRDefault="00CF224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815C6" w14:textId="2876B781" w:rsidR="00CF2244" w:rsidRPr="00236FAE" w:rsidRDefault="00CF2244" w:rsidP="00210B50">
            <w:pPr>
              <w:spacing w:line="264" w:lineRule="auto"/>
              <w:rPr>
                <w:color w:val="000000"/>
                <w:szCs w:val="26"/>
              </w:rPr>
            </w:pPr>
            <w:r w:rsidRPr="00236FAE">
              <w:rPr>
                <w:color w:val="000000"/>
                <w:szCs w:val="26"/>
              </w:rPr>
              <w:t>UC-</w:t>
            </w:r>
            <w:r w:rsidRPr="00236FAE">
              <w:rPr>
                <w:szCs w:val="26"/>
              </w:rPr>
              <w:t>ROLE</w:t>
            </w:r>
            <w:r w:rsidRPr="00236FAE">
              <w:rPr>
                <w:color w:val="000000"/>
                <w:szCs w:val="26"/>
              </w:rPr>
              <w:t>-0</w:t>
            </w:r>
            <w:r w:rsidR="00975158" w:rsidRPr="00236FAE">
              <w:rPr>
                <w:color w:val="000000"/>
                <w:szCs w:val="26"/>
              </w:rPr>
              <w:t>2</w:t>
            </w:r>
          </w:p>
        </w:tc>
      </w:tr>
      <w:tr w:rsidR="00CF2244" w:rsidRPr="00236FAE" w14:paraId="7CA75204" w14:textId="77777777" w:rsidTr="00357DBA">
        <w:tc>
          <w:tcPr>
            <w:tcW w:w="1166" w:type="pct"/>
            <w:tcBorders>
              <w:top w:val="single" w:sz="4" w:space="0" w:color="auto"/>
              <w:left w:val="single" w:sz="4" w:space="0" w:color="auto"/>
              <w:bottom w:val="single" w:sz="4" w:space="0" w:color="auto"/>
              <w:right w:val="single" w:sz="4" w:space="0" w:color="auto"/>
            </w:tcBorders>
          </w:tcPr>
          <w:p w14:paraId="734A0616" w14:textId="77777777" w:rsidR="00CF2244" w:rsidRPr="00236FAE" w:rsidRDefault="00CF224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79D85E51" w14:textId="0B44A524" w:rsidR="00CF2244" w:rsidRPr="00236FAE" w:rsidRDefault="00CF2244" w:rsidP="00210B50">
            <w:pPr>
              <w:spacing w:line="264" w:lineRule="auto"/>
              <w:rPr>
                <w:color w:val="000000"/>
                <w:szCs w:val="26"/>
              </w:rPr>
            </w:pPr>
            <w:r w:rsidRPr="00236FAE">
              <w:rPr>
                <w:color w:val="000000"/>
                <w:szCs w:val="26"/>
              </w:rPr>
              <w:t xml:space="preserve">Tạo </w:t>
            </w:r>
            <w:r w:rsidR="00BA4F37" w:rsidRPr="00236FAE">
              <w:rPr>
                <w:color w:val="000000"/>
                <w:szCs w:val="26"/>
              </w:rPr>
              <w:t>Role</w:t>
            </w:r>
            <w:r w:rsidRPr="00236FAE">
              <w:rPr>
                <w:color w:val="000000"/>
                <w:szCs w:val="26"/>
              </w:rPr>
              <w:t xml:space="preserve"> (Create </w:t>
            </w:r>
            <w:r w:rsidR="00734DF4" w:rsidRPr="00236FAE">
              <w:rPr>
                <w:color w:val="000000"/>
                <w:szCs w:val="26"/>
              </w:rPr>
              <w:t>Role</w:t>
            </w:r>
            <w:r w:rsidRPr="00236FAE">
              <w:rPr>
                <w:color w:val="000000"/>
                <w:szCs w:val="26"/>
              </w:rPr>
              <w:t>)</w:t>
            </w:r>
          </w:p>
        </w:tc>
      </w:tr>
      <w:tr w:rsidR="00CF2244" w:rsidRPr="00236FAE" w14:paraId="2B17E402" w14:textId="77777777" w:rsidTr="00357DBA">
        <w:tc>
          <w:tcPr>
            <w:tcW w:w="1166" w:type="pct"/>
            <w:tcBorders>
              <w:top w:val="single" w:sz="4" w:space="0" w:color="auto"/>
              <w:left w:val="single" w:sz="4" w:space="0" w:color="auto"/>
              <w:bottom w:val="single" w:sz="4" w:space="0" w:color="auto"/>
              <w:right w:val="single" w:sz="4" w:space="0" w:color="auto"/>
            </w:tcBorders>
          </w:tcPr>
          <w:p w14:paraId="3A0268C0" w14:textId="77777777" w:rsidR="00CF2244" w:rsidRPr="00236FAE" w:rsidRDefault="00CF2244" w:rsidP="00210B50">
            <w:pPr>
              <w:spacing w:line="264" w:lineRule="auto"/>
              <w:rPr>
                <w:szCs w:val="26"/>
              </w:rPr>
            </w:pPr>
            <w:r w:rsidRPr="00236FAE">
              <w:rPr>
                <w:szCs w:val="26"/>
              </w:rPr>
              <w:lastRenderedPageBreak/>
              <w:t>Description</w:t>
            </w:r>
          </w:p>
        </w:tc>
        <w:tc>
          <w:tcPr>
            <w:tcW w:w="3834" w:type="pct"/>
            <w:tcBorders>
              <w:top w:val="single" w:sz="4" w:space="0" w:color="auto"/>
              <w:left w:val="single" w:sz="4" w:space="0" w:color="auto"/>
              <w:bottom w:val="single" w:sz="4" w:space="0" w:color="auto"/>
              <w:right w:val="single" w:sz="4" w:space="0" w:color="auto"/>
            </w:tcBorders>
          </w:tcPr>
          <w:p w14:paraId="09796CFD" w14:textId="19AE6705" w:rsidR="00CF2244" w:rsidRPr="00236FAE" w:rsidRDefault="00CF2244" w:rsidP="00210B50">
            <w:pPr>
              <w:pStyle w:val="ListParagraph"/>
              <w:numPr>
                <w:ilvl w:val="0"/>
                <w:numId w:val="84"/>
              </w:numPr>
              <w:spacing w:line="264" w:lineRule="auto"/>
              <w:rPr>
                <w:szCs w:val="26"/>
              </w:rPr>
            </w:pPr>
            <w:r w:rsidRPr="00236FAE">
              <w:rPr>
                <w:szCs w:val="26"/>
              </w:rPr>
              <w:t xml:space="preserve">Từ màn hình </w:t>
            </w:r>
            <w:r w:rsidR="00734DF4" w:rsidRPr="00236FAE">
              <w:rPr>
                <w:szCs w:val="26"/>
              </w:rPr>
              <w:t>Role</w:t>
            </w:r>
            <w:r w:rsidRPr="00236FAE">
              <w:rPr>
                <w:szCs w:val="26"/>
              </w:rPr>
              <w:t xml:space="preserve"> List, người dùng bấm nút Add </w:t>
            </w:r>
            <w:r w:rsidR="00734DF4" w:rsidRPr="00236FAE">
              <w:rPr>
                <w:szCs w:val="26"/>
              </w:rPr>
              <w:t>Role</w:t>
            </w:r>
            <w:r w:rsidRPr="00236FAE">
              <w:rPr>
                <w:szCs w:val="26"/>
              </w:rPr>
              <w:t xml:space="preserve"> để truy cập màn hình Add </w:t>
            </w:r>
            <w:r w:rsidR="00734DF4" w:rsidRPr="00236FAE">
              <w:rPr>
                <w:szCs w:val="26"/>
              </w:rPr>
              <w:t>Role</w:t>
            </w:r>
            <w:r w:rsidRPr="00236FAE">
              <w:rPr>
                <w:szCs w:val="26"/>
              </w:rPr>
              <w:t xml:space="preserve"> </w:t>
            </w:r>
          </w:p>
          <w:p w14:paraId="1256D438" w14:textId="25001E9D" w:rsidR="00CF2244" w:rsidRPr="00236FAE" w:rsidRDefault="00CF2244" w:rsidP="00210B50">
            <w:pPr>
              <w:pStyle w:val="ListParagraph"/>
              <w:numPr>
                <w:ilvl w:val="0"/>
                <w:numId w:val="84"/>
              </w:numPr>
              <w:spacing w:line="264" w:lineRule="auto"/>
              <w:rPr>
                <w:szCs w:val="26"/>
              </w:rPr>
            </w:pPr>
            <w:r w:rsidRPr="00236FAE">
              <w:rPr>
                <w:szCs w:val="26"/>
              </w:rPr>
              <w:t xml:space="preserve">Người dùng tạo </w:t>
            </w:r>
            <w:r w:rsidR="00734DF4" w:rsidRPr="00236FAE">
              <w:rPr>
                <w:szCs w:val="26"/>
              </w:rPr>
              <w:t>Role</w:t>
            </w:r>
            <w:r w:rsidRPr="00236FAE">
              <w:rPr>
                <w:szCs w:val="26"/>
              </w:rPr>
              <w:t xml:space="preserve"> nhập các thông tin:</w:t>
            </w:r>
          </w:p>
          <w:p w14:paraId="28182590" w14:textId="21690DC4" w:rsidR="00CF2244" w:rsidRPr="00236FAE" w:rsidRDefault="001C4020" w:rsidP="00210B50">
            <w:pPr>
              <w:pStyle w:val="FirstLevelBullet"/>
              <w:spacing w:line="264" w:lineRule="auto"/>
            </w:pPr>
            <w:r w:rsidRPr="00236FAE">
              <w:rPr>
                <w:color w:val="000000"/>
              </w:rPr>
              <w:t>RoleName</w:t>
            </w:r>
            <w:r w:rsidR="00CF2244" w:rsidRPr="00236FAE">
              <w:t>: không được trùng</w:t>
            </w:r>
          </w:p>
          <w:p w14:paraId="78BC348A" w14:textId="009C8243" w:rsidR="00CF2244" w:rsidRPr="00236FAE" w:rsidRDefault="00734DF4" w:rsidP="00210B50">
            <w:pPr>
              <w:pStyle w:val="FirstLevelBullet"/>
              <w:spacing w:line="264" w:lineRule="auto"/>
            </w:pPr>
            <w:r w:rsidRPr="00236FAE">
              <w:t>Description</w:t>
            </w:r>
          </w:p>
          <w:p w14:paraId="2ECBA800" w14:textId="132EF7F9" w:rsidR="00CF2244" w:rsidRPr="00236FAE" w:rsidRDefault="00CF2244" w:rsidP="00210B50">
            <w:pPr>
              <w:pStyle w:val="FirstLevelBullet"/>
              <w:numPr>
                <w:ilvl w:val="0"/>
                <w:numId w:val="84"/>
              </w:numPr>
              <w:spacing w:line="264" w:lineRule="auto"/>
            </w:pPr>
            <w:r w:rsidRPr="00236FAE">
              <w:t xml:space="preserve">Gán </w:t>
            </w:r>
            <w:r w:rsidR="00734DF4" w:rsidRPr="00236FAE">
              <w:t>Permission</w:t>
            </w:r>
            <w:r w:rsidRPr="00236FAE">
              <w:t xml:space="preserve"> cho </w:t>
            </w:r>
            <w:r w:rsidR="00734DF4" w:rsidRPr="00236FAE">
              <w:t>Role</w:t>
            </w:r>
            <w:r w:rsidRPr="00236FAE">
              <w:t xml:space="preserve">: </w:t>
            </w:r>
            <w:r w:rsidR="00734DF4" w:rsidRPr="00236FAE">
              <w:t>Thực hiện lựa chọn các permission trong danh sách để gán cho role.</w:t>
            </w:r>
          </w:p>
          <w:p w14:paraId="55F8C79D" w14:textId="77777777" w:rsidR="00CF2244" w:rsidRPr="00236FAE" w:rsidRDefault="00CF2244" w:rsidP="00210B50">
            <w:pPr>
              <w:pStyle w:val="FirstLevelBullet"/>
              <w:numPr>
                <w:ilvl w:val="0"/>
                <w:numId w:val="84"/>
              </w:numPr>
              <w:spacing w:line="264" w:lineRule="auto"/>
            </w:pPr>
            <w:r w:rsidRPr="00236FAE">
              <w:t>Sau khi nhập thông tin ở từng trường dữ liệu, hệ thống kiểm tra thông tin</w:t>
            </w:r>
          </w:p>
          <w:p w14:paraId="440EC26D" w14:textId="77777777" w:rsidR="00CF2244" w:rsidRPr="00236FAE" w:rsidRDefault="00CF2244" w:rsidP="00210B50">
            <w:pPr>
              <w:pStyle w:val="FirstLevelBullet"/>
              <w:spacing w:line="264" w:lineRule="auto"/>
            </w:pPr>
            <w:r w:rsidRPr="00236FAE">
              <w:t>Nếu không hợp lệ ở trường nào thì thông báo màu đỏ tương ứng, người dùng cần nhập lại thông tin</w:t>
            </w:r>
          </w:p>
          <w:p w14:paraId="0545BB20" w14:textId="77777777" w:rsidR="00CF2244" w:rsidRPr="00236FAE" w:rsidRDefault="00CF2244" w:rsidP="00210B50">
            <w:pPr>
              <w:pStyle w:val="FirstLevelBullet"/>
              <w:spacing w:line="264" w:lineRule="auto"/>
            </w:pPr>
            <w:r w:rsidRPr="00236FAE">
              <w:t>Nếu hợp lệ, nút Save enable</w:t>
            </w:r>
          </w:p>
          <w:p w14:paraId="5F2860D6" w14:textId="77E5F4B7" w:rsidR="00CF2244" w:rsidRPr="00236FAE" w:rsidRDefault="00CF2244" w:rsidP="00210B50">
            <w:pPr>
              <w:pStyle w:val="FirstLevelBullet"/>
              <w:numPr>
                <w:ilvl w:val="0"/>
                <w:numId w:val="84"/>
              </w:numPr>
              <w:spacing w:line="264" w:lineRule="auto"/>
              <w:rPr>
                <w:color w:val="000000"/>
              </w:rPr>
            </w:pPr>
            <w:r w:rsidRPr="00236FAE">
              <w:t xml:space="preserve">Bấm nút Save, hiển thị thông báo tạo </w:t>
            </w:r>
            <w:r w:rsidR="00734DF4" w:rsidRPr="00236FAE">
              <w:t>Role</w:t>
            </w:r>
            <w:r w:rsidRPr="00236FAE">
              <w:t xml:space="preserve"> thành công</w:t>
            </w:r>
          </w:p>
        </w:tc>
      </w:tr>
      <w:tr w:rsidR="00CF2244" w:rsidRPr="00236FAE" w14:paraId="3FADBF9D" w14:textId="77777777" w:rsidTr="00357DBA">
        <w:tc>
          <w:tcPr>
            <w:tcW w:w="1166" w:type="pct"/>
            <w:tcBorders>
              <w:top w:val="single" w:sz="4" w:space="0" w:color="auto"/>
              <w:left w:val="single" w:sz="4" w:space="0" w:color="auto"/>
              <w:bottom w:val="single" w:sz="4" w:space="0" w:color="auto"/>
              <w:right w:val="single" w:sz="4" w:space="0" w:color="auto"/>
            </w:tcBorders>
          </w:tcPr>
          <w:p w14:paraId="4E92FAA4" w14:textId="77777777" w:rsidR="00CF2244" w:rsidRPr="00236FAE" w:rsidRDefault="00CF224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77A63E37" w14:textId="3227347E" w:rsidR="00CF2244" w:rsidRPr="00236FAE" w:rsidRDefault="00CF2244" w:rsidP="00210B50">
            <w:pPr>
              <w:spacing w:line="264" w:lineRule="auto"/>
              <w:rPr>
                <w:color w:val="000000"/>
                <w:szCs w:val="26"/>
              </w:rPr>
            </w:pPr>
            <w:r w:rsidRPr="00236FAE">
              <w:rPr>
                <w:color w:val="000000"/>
                <w:szCs w:val="26"/>
              </w:rPr>
              <w:t xml:space="preserve">Admin, User có quyền tạo </w:t>
            </w:r>
            <w:r w:rsidR="00734DF4" w:rsidRPr="00236FAE">
              <w:rPr>
                <w:color w:val="000000"/>
                <w:szCs w:val="26"/>
              </w:rPr>
              <w:t>Role</w:t>
            </w:r>
          </w:p>
        </w:tc>
      </w:tr>
      <w:tr w:rsidR="00CF2244" w:rsidRPr="00236FAE" w14:paraId="4FF17FEE" w14:textId="77777777" w:rsidTr="00357DBA">
        <w:tc>
          <w:tcPr>
            <w:tcW w:w="1166" w:type="pct"/>
            <w:tcBorders>
              <w:top w:val="single" w:sz="4" w:space="0" w:color="auto"/>
              <w:left w:val="single" w:sz="4" w:space="0" w:color="auto"/>
              <w:bottom w:val="single" w:sz="4" w:space="0" w:color="auto"/>
              <w:right w:val="single" w:sz="4" w:space="0" w:color="auto"/>
            </w:tcBorders>
          </w:tcPr>
          <w:p w14:paraId="079CB8CA" w14:textId="77777777" w:rsidR="00CF2244" w:rsidRPr="00236FAE" w:rsidRDefault="00CF224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2269CD30" w14:textId="084653D4" w:rsidR="00CF2244" w:rsidRPr="00236FAE" w:rsidRDefault="00CF2244" w:rsidP="00210B50">
            <w:pPr>
              <w:spacing w:line="264" w:lineRule="auto"/>
              <w:rPr>
                <w:color w:val="000000"/>
                <w:szCs w:val="26"/>
              </w:rPr>
            </w:pPr>
            <w:r w:rsidRPr="00236FAE">
              <w:rPr>
                <w:color w:val="000000"/>
                <w:szCs w:val="26"/>
              </w:rPr>
              <w:t xml:space="preserve">Các User phải có quyền tạo </w:t>
            </w:r>
            <w:r w:rsidR="00734DF4" w:rsidRPr="00236FAE">
              <w:rPr>
                <w:color w:val="000000"/>
                <w:szCs w:val="26"/>
              </w:rPr>
              <w:t>Role</w:t>
            </w:r>
            <w:r w:rsidRPr="00236FAE">
              <w:rPr>
                <w:color w:val="000000"/>
                <w:szCs w:val="26"/>
              </w:rPr>
              <w:t xml:space="preserve"> và đăng nhập thành công vào hệ thống</w:t>
            </w:r>
          </w:p>
        </w:tc>
      </w:tr>
      <w:tr w:rsidR="00CF2244" w:rsidRPr="00236FAE" w14:paraId="30771D4D" w14:textId="77777777" w:rsidTr="00357DBA">
        <w:tc>
          <w:tcPr>
            <w:tcW w:w="1166" w:type="pct"/>
            <w:tcBorders>
              <w:top w:val="single" w:sz="4" w:space="0" w:color="auto"/>
              <w:left w:val="single" w:sz="4" w:space="0" w:color="auto"/>
              <w:bottom w:val="single" w:sz="4" w:space="0" w:color="auto"/>
              <w:right w:val="single" w:sz="4" w:space="0" w:color="auto"/>
            </w:tcBorders>
          </w:tcPr>
          <w:p w14:paraId="7EC5B0F6" w14:textId="77777777" w:rsidR="00CF2244" w:rsidRPr="00236FAE" w:rsidRDefault="00CF224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0122D5F7" w14:textId="6AA614D2" w:rsidR="00CF2244" w:rsidRPr="00236FAE" w:rsidRDefault="00734DF4" w:rsidP="00210B50">
            <w:pPr>
              <w:spacing w:line="264" w:lineRule="auto"/>
              <w:rPr>
                <w:color w:val="000000"/>
                <w:szCs w:val="26"/>
              </w:rPr>
            </w:pPr>
            <w:r w:rsidRPr="00236FAE">
              <w:rPr>
                <w:color w:val="000000"/>
                <w:szCs w:val="26"/>
              </w:rPr>
              <w:t>Role</w:t>
            </w:r>
            <w:r w:rsidR="00CF2244" w:rsidRPr="00236FAE">
              <w:rPr>
                <w:color w:val="000000"/>
                <w:szCs w:val="26"/>
              </w:rPr>
              <w:t xml:space="preserve"> mới được tạo </w:t>
            </w:r>
            <w:r w:rsidRPr="00236FAE">
              <w:rPr>
                <w:color w:val="000000"/>
                <w:szCs w:val="26"/>
              </w:rPr>
              <w:t xml:space="preserve">có thể gán cho user. </w:t>
            </w:r>
          </w:p>
        </w:tc>
      </w:tr>
      <w:tr w:rsidR="00CF2244" w:rsidRPr="00236FAE" w14:paraId="2517A69C"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ABF221" w14:textId="77777777" w:rsidR="00CF2244" w:rsidRPr="00236FAE" w:rsidRDefault="00CF224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DB8E" w14:textId="2FC46BD4" w:rsidR="00CF2244" w:rsidRPr="00236FAE" w:rsidRDefault="00CF2244" w:rsidP="00210B50">
            <w:pPr>
              <w:spacing w:line="264" w:lineRule="auto"/>
              <w:rPr>
                <w:color w:val="000000"/>
                <w:szCs w:val="26"/>
              </w:rPr>
            </w:pPr>
            <w:r w:rsidRPr="00236FAE">
              <w:rPr>
                <w:color w:val="000000"/>
                <w:szCs w:val="26"/>
              </w:rPr>
              <w:t>UC-</w:t>
            </w:r>
            <w:r w:rsidRPr="00236FAE">
              <w:rPr>
                <w:szCs w:val="26"/>
              </w:rPr>
              <w:t>ROLE</w:t>
            </w:r>
            <w:r w:rsidRPr="00236FAE">
              <w:rPr>
                <w:color w:val="000000"/>
                <w:szCs w:val="26"/>
              </w:rPr>
              <w:t>-03</w:t>
            </w:r>
          </w:p>
        </w:tc>
      </w:tr>
      <w:tr w:rsidR="00CF2244" w:rsidRPr="00236FAE" w14:paraId="6742CB2A" w14:textId="77777777" w:rsidTr="00357DBA">
        <w:tc>
          <w:tcPr>
            <w:tcW w:w="1166" w:type="pct"/>
            <w:tcBorders>
              <w:top w:val="single" w:sz="4" w:space="0" w:color="auto"/>
              <w:left w:val="single" w:sz="4" w:space="0" w:color="auto"/>
              <w:bottom w:val="single" w:sz="4" w:space="0" w:color="auto"/>
              <w:right w:val="single" w:sz="4" w:space="0" w:color="auto"/>
            </w:tcBorders>
          </w:tcPr>
          <w:p w14:paraId="175F8837" w14:textId="77777777" w:rsidR="00CF2244" w:rsidRPr="00236FAE" w:rsidRDefault="00CF224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46F95BC7" w14:textId="5C173D89" w:rsidR="00CF2244" w:rsidRPr="00236FAE" w:rsidRDefault="00CF2244" w:rsidP="00210B50">
            <w:pPr>
              <w:spacing w:line="264" w:lineRule="auto"/>
              <w:rPr>
                <w:color w:val="000000"/>
                <w:szCs w:val="26"/>
              </w:rPr>
            </w:pPr>
            <w:r w:rsidRPr="00236FAE">
              <w:rPr>
                <w:color w:val="000000"/>
                <w:szCs w:val="26"/>
              </w:rPr>
              <w:t xml:space="preserve">Sửa </w:t>
            </w:r>
            <w:r w:rsidR="001C4020" w:rsidRPr="00236FAE">
              <w:rPr>
                <w:color w:val="000000"/>
                <w:szCs w:val="26"/>
              </w:rPr>
              <w:t>Role</w:t>
            </w:r>
          </w:p>
        </w:tc>
      </w:tr>
      <w:tr w:rsidR="00CF2244" w:rsidRPr="00236FAE" w14:paraId="12BAC937" w14:textId="77777777" w:rsidTr="00357DBA">
        <w:tc>
          <w:tcPr>
            <w:tcW w:w="1166" w:type="pct"/>
            <w:tcBorders>
              <w:top w:val="single" w:sz="4" w:space="0" w:color="auto"/>
              <w:left w:val="single" w:sz="4" w:space="0" w:color="auto"/>
              <w:bottom w:val="single" w:sz="4" w:space="0" w:color="auto"/>
              <w:right w:val="single" w:sz="4" w:space="0" w:color="auto"/>
            </w:tcBorders>
          </w:tcPr>
          <w:p w14:paraId="0878FD5A" w14:textId="77777777" w:rsidR="00CF2244" w:rsidRPr="00236FAE" w:rsidRDefault="00CF224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49C192C" w14:textId="3E5720CF" w:rsidR="00CF2244" w:rsidRPr="00236FAE" w:rsidRDefault="00CF2244" w:rsidP="00210B50">
            <w:pPr>
              <w:pStyle w:val="ListParagraph"/>
              <w:numPr>
                <w:ilvl w:val="1"/>
                <w:numId w:val="85"/>
              </w:numPr>
              <w:spacing w:line="264" w:lineRule="auto"/>
              <w:rPr>
                <w:color w:val="000000"/>
                <w:szCs w:val="26"/>
              </w:rPr>
            </w:pPr>
            <w:r w:rsidRPr="00236FAE">
              <w:rPr>
                <w:color w:val="000000"/>
                <w:szCs w:val="26"/>
              </w:rPr>
              <w:t xml:space="preserve">Từ màn hình </w:t>
            </w:r>
            <w:r w:rsidR="001C4020" w:rsidRPr="00236FAE">
              <w:rPr>
                <w:color w:val="000000"/>
                <w:szCs w:val="26"/>
              </w:rPr>
              <w:t>Role</w:t>
            </w:r>
            <w:r w:rsidRPr="00236FAE">
              <w:rPr>
                <w:color w:val="000000"/>
                <w:szCs w:val="26"/>
              </w:rPr>
              <w:t xml:space="preserve"> List, người dùng click vào </w:t>
            </w:r>
            <w:r w:rsidR="001C4020" w:rsidRPr="00236FAE">
              <w:rPr>
                <w:color w:val="000000"/>
                <w:szCs w:val="26"/>
              </w:rPr>
              <w:t>Role</w:t>
            </w:r>
            <w:r w:rsidRPr="00236FAE">
              <w:rPr>
                <w:color w:val="000000"/>
                <w:szCs w:val="26"/>
              </w:rPr>
              <w:t xml:space="preserve"> muốn chỉnh sửa thông tin để truy cập màn hình chi tiết </w:t>
            </w:r>
            <w:r w:rsidR="001C4020" w:rsidRPr="00236FAE">
              <w:rPr>
                <w:color w:val="000000"/>
                <w:szCs w:val="26"/>
              </w:rPr>
              <w:t>Role</w:t>
            </w:r>
          </w:p>
          <w:p w14:paraId="137E7EA9" w14:textId="7F104E43" w:rsidR="00CF2244" w:rsidRPr="00236FAE" w:rsidRDefault="00CF2244" w:rsidP="00210B50">
            <w:pPr>
              <w:pStyle w:val="ListParagraph"/>
              <w:numPr>
                <w:ilvl w:val="1"/>
                <w:numId w:val="85"/>
              </w:numPr>
              <w:spacing w:line="264" w:lineRule="auto"/>
              <w:ind w:left="713"/>
              <w:rPr>
                <w:color w:val="000000"/>
                <w:szCs w:val="26"/>
              </w:rPr>
            </w:pPr>
            <w:r w:rsidRPr="00236FAE">
              <w:rPr>
                <w:color w:val="000000"/>
                <w:szCs w:val="26"/>
              </w:rPr>
              <w:t xml:space="preserve">Người dùng bấm Edit để truy cập màn hình Edit </w:t>
            </w:r>
            <w:r w:rsidR="001C4020" w:rsidRPr="00236FAE">
              <w:rPr>
                <w:color w:val="000000"/>
                <w:szCs w:val="26"/>
              </w:rPr>
              <w:t>Role</w:t>
            </w:r>
          </w:p>
          <w:p w14:paraId="76CDCC6B" w14:textId="37332E5A" w:rsidR="00CF2244" w:rsidRPr="00236FAE" w:rsidRDefault="00CF2244" w:rsidP="00210B50">
            <w:pPr>
              <w:pStyle w:val="ListParagraph"/>
              <w:numPr>
                <w:ilvl w:val="1"/>
                <w:numId w:val="85"/>
              </w:numPr>
              <w:spacing w:line="264" w:lineRule="auto"/>
              <w:ind w:left="713"/>
              <w:rPr>
                <w:color w:val="000000"/>
                <w:szCs w:val="26"/>
              </w:rPr>
            </w:pPr>
            <w:r w:rsidRPr="00236FAE">
              <w:rPr>
                <w:color w:val="000000"/>
                <w:szCs w:val="26"/>
              </w:rPr>
              <w:t xml:space="preserve">Nhập các thông tin cần sửa cho </w:t>
            </w:r>
            <w:r w:rsidR="001C4020" w:rsidRPr="00236FAE">
              <w:rPr>
                <w:color w:val="000000"/>
                <w:szCs w:val="26"/>
              </w:rPr>
              <w:t>Role</w:t>
            </w:r>
            <w:r w:rsidRPr="00236FAE">
              <w:rPr>
                <w:color w:val="000000"/>
                <w:szCs w:val="26"/>
              </w:rPr>
              <w:t>:</w:t>
            </w:r>
          </w:p>
          <w:p w14:paraId="50281975" w14:textId="5AA2FEFE" w:rsidR="00CF2244" w:rsidRPr="00236FAE" w:rsidRDefault="001C4020" w:rsidP="00210B50">
            <w:pPr>
              <w:pStyle w:val="FirstLevelBullet"/>
              <w:spacing w:line="264" w:lineRule="auto"/>
              <w:rPr>
                <w:color w:val="000000"/>
              </w:rPr>
            </w:pPr>
            <w:r w:rsidRPr="00236FAE">
              <w:rPr>
                <w:color w:val="000000"/>
              </w:rPr>
              <w:t>RoleN</w:t>
            </w:r>
            <w:r w:rsidR="00CF2244" w:rsidRPr="00236FAE">
              <w:rPr>
                <w:color w:val="000000"/>
              </w:rPr>
              <w:t>ame: không được sửa</w:t>
            </w:r>
          </w:p>
          <w:p w14:paraId="2C4392BE" w14:textId="1046B21F" w:rsidR="00CF2244" w:rsidRPr="00236FAE" w:rsidRDefault="00CF2244" w:rsidP="00210B50">
            <w:pPr>
              <w:pStyle w:val="FirstLevelBullet"/>
              <w:spacing w:line="264" w:lineRule="auto"/>
              <w:rPr>
                <w:color w:val="000000"/>
              </w:rPr>
            </w:pPr>
            <w:r w:rsidRPr="00236FAE">
              <w:rPr>
                <w:color w:val="000000"/>
              </w:rPr>
              <w:t>Description</w:t>
            </w:r>
            <w:r w:rsidR="001C4020" w:rsidRPr="00236FAE">
              <w:rPr>
                <w:color w:val="000000"/>
              </w:rPr>
              <w:t>.</w:t>
            </w:r>
          </w:p>
          <w:p w14:paraId="2882D204" w14:textId="01509E85" w:rsidR="00CF2244" w:rsidRPr="00236FAE" w:rsidRDefault="001C4020" w:rsidP="00210B50">
            <w:pPr>
              <w:pStyle w:val="FirstLevelBullet"/>
              <w:numPr>
                <w:ilvl w:val="1"/>
                <w:numId w:val="85"/>
              </w:numPr>
              <w:spacing w:line="264" w:lineRule="auto"/>
              <w:ind w:left="713"/>
              <w:rPr>
                <w:color w:val="000000"/>
              </w:rPr>
            </w:pPr>
            <w:r w:rsidRPr="00236FAE">
              <w:rPr>
                <w:color w:val="000000"/>
              </w:rPr>
              <w:t>Sửa permission được gán</w:t>
            </w:r>
            <w:r w:rsidR="00CF2244" w:rsidRPr="00236FAE">
              <w:rPr>
                <w:color w:val="000000"/>
              </w:rPr>
              <w:t xml:space="preserve"> cho </w:t>
            </w:r>
            <w:r w:rsidRPr="00236FAE">
              <w:rPr>
                <w:color w:val="000000"/>
              </w:rPr>
              <w:t>Role</w:t>
            </w:r>
            <w:r w:rsidR="00CF2244" w:rsidRPr="00236FAE">
              <w:rPr>
                <w:color w:val="000000"/>
              </w:rPr>
              <w:t xml:space="preserve"> (nếu cần)</w:t>
            </w:r>
            <w:r w:rsidRPr="00236FAE">
              <w:rPr>
                <w:color w:val="000000"/>
              </w:rPr>
              <w:t>.</w:t>
            </w:r>
          </w:p>
          <w:p w14:paraId="3DBFB919" w14:textId="77777777" w:rsidR="00CF2244" w:rsidRPr="00236FAE" w:rsidRDefault="00CF2244" w:rsidP="00210B50">
            <w:pPr>
              <w:pStyle w:val="FirstLevelBullet"/>
              <w:numPr>
                <w:ilvl w:val="1"/>
                <w:numId w:val="85"/>
              </w:numPr>
              <w:spacing w:line="264" w:lineRule="auto"/>
              <w:ind w:left="713"/>
              <w:rPr>
                <w:color w:val="000000"/>
              </w:rPr>
            </w:pPr>
            <w:r w:rsidRPr="00236FAE">
              <w:rPr>
                <w:color w:val="000000"/>
              </w:rPr>
              <w:t>Sau khi nhập thông tin ở từng trường dữ liệu, hệ thống kiểm tra thông tin</w:t>
            </w:r>
          </w:p>
          <w:p w14:paraId="7F2CBF28" w14:textId="77777777" w:rsidR="00CF2244" w:rsidRPr="00236FAE" w:rsidRDefault="00CF2244"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72AE61E1" w14:textId="77777777" w:rsidR="00CF2244" w:rsidRPr="00236FAE" w:rsidRDefault="00CF2244" w:rsidP="00210B50">
            <w:pPr>
              <w:pStyle w:val="FirstLevelBullet"/>
              <w:spacing w:line="264" w:lineRule="auto"/>
              <w:rPr>
                <w:color w:val="000000"/>
              </w:rPr>
            </w:pPr>
            <w:r w:rsidRPr="00236FAE">
              <w:rPr>
                <w:color w:val="000000"/>
              </w:rPr>
              <w:t>Nếu hợp lệ, nút Save enable</w:t>
            </w:r>
          </w:p>
          <w:p w14:paraId="26EDFAC9" w14:textId="5EE59E0F" w:rsidR="00CF2244" w:rsidRPr="00236FAE" w:rsidRDefault="00CF2244" w:rsidP="00210B50">
            <w:pPr>
              <w:pStyle w:val="FirstLevelBullet"/>
              <w:numPr>
                <w:ilvl w:val="1"/>
                <w:numId w:val="85"/>
              </w:numPr>
              <w:spacing w:line="264" w:lineRule="auto"/>
              <w:ind w:left="713"/>
              <w:rPr>
                <w:color w:val="000000"/>
              </w:rPr>
            </w:pPr>
            <w:r w:rsidRPr="00236FAE">
              <w:rPr>
                <w:color w:val="000000"/>
              </w:rPr>
              <w:t xml:space="preserve">Bấm nút Save, hiển thị thông báo sửa </w:t>
            </w:r>
            <w:r w:rsidR="001C4020" w:rsidRPr="00236FAE">
              <w:rPr>
                <w:color w:val="000000"/>
              </w:rPr>
              <w:t>Role</w:t>
            </w:r>
            <w:r w:rsidRPr="00236FAE">
              <w:rPr>
                <w:color w:val="000000"/>
              </w:rPr>
              <w:t xml:space="preserve"> thành công</w:t>
            </w:r>
          </w:p>
        </w:tc>
      </w:tr>
      <w:tr w:rsidR="00CF2244" w:rsidRPr="00236FAE" w14:paraId="5D142D6F" w14:textId="77777777" w:rsidTr="00357DBA">
        <w:tc>
          <w:tcPr>
            <w:tcW w:w="1166" w:type="pct"/>
            <w:tcBorders>
              <w:top w:val="single" w:sz="4" w:space="0" w:color="auto"/>
              <w:left w:val="single" w:sz="4" w:space="0" w:color="auto"/>
              <w:bottom w:val="single" w:sz="4" w:space="0" w:color="auto"/>
              <w:right w:val="single" w:sz="4" w:space="0" w:color="auto"/>
            </w:tcBorders>
          </w:tcPr>
          <w:p w14:paraId="22C5EE71" w14:textId="77777777" w:rsidR="00CF2244" w:rsidRPr="00236FAE" w:rsidRDefault="00CF224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1E592604" w14:textId="25F04C32" w:rsidR="00CF2244" w:rsidRPr="00236FAE" w:rsidRDefault="00CF2244" w:rsidP="00210B50">
            <w:pPr>
              <w:spacing w:line="264" w:lineRule="auto"/>
              <w:rPr>
                <w:color w:val="000000"/>
                <w:szCs w:val="26"/>
              </w:rPr>
            </w:pPr>
            <w:r w:rsidRPr="00236FAE">
              <w:rPr>
                <w:color w:val="000000"/>
                <w:szCs w:val="26"/>
              </w:rPr>
              <w:t xml:space="preserve">Admin, User có quyền sửa </w:t>
            </w:r>
            <w:r w:rsidR="001C4020" w:rsidRPr="00236FAE">
              <w:rPr>
                <w:color w:val="000000"/>
                <w:szCs w:val="26"/>
              </w:rPr>
              <w:t>Role</w:t>
            </w:r>
          </w:p>
        </w:tc>
      </w:tr>
      <w:tr w:rsidR="00CF2244" w:rsidRPr="00236FAE" w14:paraId="65671454" w14:textId="77777777" w:rsidTr="00357DBA">
        <w:tc>
          <w:tcPr>
            <w:tcW w:w="1166" w:type="pct"/>
            <w:tcBorders>
              <w:top w:val="single" w:sz="4" w:space="0" w:color="auto"/>
              <w:left w:val="single" w:sz="4" w:space="0" w:color="auto"/>
              <w:bottom w:val="single" w:sz="4" w:space="0" w:color="auto"/>
              <w:right w:val="single" w:sz="4" w:space="0" w:color="auto"/>
            </w:tcBorders>
          </w:tcPr>
          <w:p w14:paraId="6A1FEE30" w14:textId="77777777" w:rsidR="00CF2244" w:rsidRPr="00236FAE" w:rsidRDefault="00CF224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660192BC" w14:textId="7D941AA0" w:rsidR="00CF2244" w:rsidRPr="00236FAE" w:rsidRDefault="00CF2244" w:rsidP="00210B50">
            <w:pPr>
              <w:spacing w:line="264" w:lineRule="auto"/>
              <w:rPr>
                <w:color w:val="000000"/>
                <w:szCs w:val="26"/>
              </w:rPr>
            </w:pPr>
            <w:r w:rsidRPr="00236FAE">
              <w:rPr>
                <w:color w:val="000000"/>
                <w:szCs w:val="26"/>
              </w:rPr>
              <w:t xml:space="preserve">Các User phải có quyền sửa </w:t>
            </w:r>
            <w:r w:rsidR="001C4020" w:rsidRPr="00236FAE">
              <w:rPr>
                <w:color w:val="000000"/>
                <w:szCs w:val="26"/>
              </w:rPr>
              <w:t xml:space="preserve">Role </w:t>
            </w:r>
            <w:r w:rsidRPr="00236FAE">
              <w:rPr>
                <w:color w:val="000000"/>
                <w:szCs w:val="26"/>
              </w:rPr>
              <w:t>và đăng nhập thành công vào hệ thống</w:t>
            </w:r>
          </w:p>
        </w:tc>
      </w:tr>
      <w:tr w:rsidR="00CF2244" w:rsidRPr="00236FAE" w14:paraId="7F566FA3" w14:textId="77777777" w:rsidTr="00357DBA">
        <w:tc>
          <w:tcPr>
            <w:tcW w:w="1166" w:type="pct"/>
            <w:tcBorders>
              <w:top w:val="single" w:sz="4" w:space="0" w:color="auto"/>
              <w:left w:val="single" w:sz="4" w:space="0" w:color="auto"/>
              <w:bottom w:val="single" w:sz="4" w:space="0" w:color="auto"/>
              <w:right w:val="single" w:sz="4" w:space="0" w:color="auto"/>
            </w:tcBorders>
          </w:tcPr>
          <w:p w14:paraId="3E83D925" w14:textId="77777777" w:rsidR="00CF2244" w:rsidRPr="00236FAE" w:rsidRDefault="00CF2244" w:rsidP="00210B50">
            <w:pPr>
              <w:spacing w:line="264" w:lineRule="auto"/>
              <w:rPr>
                <w:szCs w:val="26"/>
              </w:rPr>
            </w:pPr>
            <w:r w:rsidRPr="00236FAE">
              <w:rPr>
                <w:szCs w:val="26"/>
              </w:rPr>
              <w:lastRenderedPageBreak/>
              <w:t>Post-condition</w:t>
            </w:r>
          </w:p>
        </w:tc>
        <w:tc>
          <w:tcPr>
            <w:tcW w:w="3834" w:type="pct"/>
            <w:tcBorders>
              <w:top w:val="single" w:sz="4" w:space="0" w:color="auto"/>
              <w:left w:val="single" w:sz="4" w:space="0" w:color="auto"/>
              <w:bottom w:val="single" w:sz="4" w:space="0" w:color="auto"/>
              <w:right w:val="single" w:sz="4" w:space="0" w:color="auto"/>
            </w:tcBorders>
          </w:tcPr>
          <w:p w14:paraId="632E393B" w14:textId="2643CB9B" w:rsidR="00CF2244" w:rsidRPr="00236FAE" w:rsidRDefault="001C4020" w:rsidP="00210B50">
            <w:pPr>
              <w:spacing w:line="264" w:lineRule="auto"/>
              <w:rPr>
                <w:color w:val="000000"/>
                <w:szCs w:val="26"/>
              </w:rPr>
            </w:pPr>
            <w:r w:rsidRPr="00236FAE">
              <w:rPr>
                <w:color w:val="000000"/>
                <w:szCs w:val="26"/>
              </w:rPr>
              <w:t>Role được sửa thành công và user có thể sử dụng.</w:t>
            </w:r>
          </w:p>
        </w:tc>
      </w:tr>
      <w:tr w:rsidR="00CF2244" w:rsidRPr="00236FAE" w14:paraId="02BBF430"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05ACF0" w14:textId="77777777" w:rsidR="00CF2244" w:rsidRPr="00236FAE" w:rsidRDefault="00CF224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83C3F" w14:textId="492FDDAD" w:rsidR="00CF2244" w:rsidRPr="00236FAE" w:rsidRDefault="00CF2244" w:rsidP="00210B50">
            <w:pPr>
              <w:spacing w:line="264" w:lineRule="auto"/>
              <w:rPr>
                <w:color w:val="000000"/>
                <w:szCs w:val="26"/>
              </w:rPr>
            </w:pPr>
            <w:r w:rsidRPr="00236FAE">
              <w:rPr>
                <w:color w:val="000000"/>
                <w:szCs w:val="26"/>
              </w:rPr>
              <w:t>UC-</w:t>
            </w:r>
            <w:r w:rsidR="00EB14AA" w:rsidRPr="00236FAE">
              <w:rPr>
                <w:szCs w:val="26"/>
              </w:rPr>
              <w:t>ROLE</w:t>
            </w:r>
            <w:r w:rsidRPr="00236FAE">
              <w:rPr>
                <w:color w:val="000000"/>
                <w:szCs w:val="26"/>
              </w:rPr>
              <w:t>-0</w:t>
            </w:r>
            <w:r w:rsidR="00975158" w:rsidRPr="00236FAE">
              <w:rPr>
                <w:color w:val="000000"/>
                <w:szCs w:val="26"/>
              </w:rPr>
              <w:t>4</w:t>
            </w:r>
          </w:p>
        </w:tc>
      </w:tr>
      <w:tr w:rsidR="00CF2244" w:rsidRPr="00236FAE" w14:paraId="587CA6D6" w14:textId="77777777" w:rsidTr="00357DBA">
        <w:tc>
          <w:tcPr>
            <w:tcW w:w="1166" w:type="pct"/>
            <w:tcBorders>
              <w:top w:val="single" w:sz="4" w:space="0" w:color="auto"/>
              <w:left w:val="single" w:sz="4" w:space="0" w:color="auto"/>
              <w:bottom w:val="single" w:sz="4" w:space="0" w:color="auto"/>
              <w:right w:val="single" w:sz="4" w:space="0" w:color="auto"/>
            </w:tcBorders>
          </w:tcPr>
          <w:p w14:paraId="7F938ADC" w14:textId="77777777" w:rsidR="00CF2244" w:rsidRPr="00236FAE" w:rsidRDefault="00CF224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5A430751" w14:textId="707225F6" w:rsidR="00CF2244" w:rsidRPr="00236FAE" w:rsidRDefault="00CF2244" w:rsidP="00210B50">
            <w:pPr>
              <w:spacing w:line="264" w:lineRule="auto"/>
              <w:rPr>
                <w:color w:val="000000"/>
                <w:szCs w:val="26"/>
              </w:rPr>
            </w:pPr>
            <w:r w:rsidRPr="00236FAE">
              <w:rPr>
                <w:color w:val="000000"/>
                <w:szCs w:val="26"/>
              </w:rPr>
              <w:t xml:space="preserve">Xóa </w:t>
            </w:r>
            <w:r w:rsidR="00747393" w:rsidRPr="00236FAE">
              <w:rPr>
                <w:color w:val="000000"/>
                <w:szCs w:val="26"/>
              </w:rPr>
              <w:t>Role</w:t>
            </w:r>
          </w:p>
        </w:tc>
      </w:tr>
      <w:tr w:rsidR="00CF2244" w:rsidRPr="00236FAE" w14:paraId="312FEF9D" w14:textId="77777777" w:rsidTr="00357DBA">
        <w:tc>
          <w:tcPr>
            <w:tcW w:w="1166" w:type="pct"/>
            <w:tcBorders>
              <w:top w:val="single" w:sz="4" w:space="0" w:color="auto"/>
              <w:left w:val="single" w:sz="4" w:space="0" w:color="auto"/>
              <w:bottom w:val="single" w:sz="4" w:space="0" w:color="auto"/>
              <w:right w:val="single" w:sz="4" w:space="0" w:color="auto"/>
            </w:tcBorders>
          </w:tcPr>
          <w:p w14:paraId="4119359C" w14:textId="77777777" w:rsidR="00CF2244" w:rsidRPr="00236FAE" w:rsidRDefault="00CF224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7F2A81A7" w14:textId="2AFAD37A" w:rsidR="00CF2244" w:rsidRPr="00236FAE" w:rsidRDefault="00CF2244" w:rsidP="00210B50">
            <w:pPr>
              <w:spacing w:line="264" w:lineRule="auto"/>
              <w:rPr>
                <w:color w:val="000000"/>
                <w:szCs w:val="26"/>
              </w:rPr>
            </w:pPr>
            <w:r w:rsidRPr="00236FAE">
              <w:rPr>
                <w:color w:val="000000"/>
                <w:szCs w:val="26"/>
              </w:rPr>
              <w:t xml:space="preserve">Người dùng chọn xóa một hoặc nhiều </w:t>
            </w:r>
            <w:r w:rsidR="00747393" w:rsidRPr="00236FAE">
              <w:rPr>
                <w:color w:val="000000"/>
                <w:szCs w:val="26"/>
              </w:rPr>
              <w:t>Role</w:t>
            </w:r>
            <w:r w:rsidRPr="00236FAE">
              <w:rPr>
                <w:color w:val="000000"/>
                <w:szCs w:val="26"/>
              </w:rPr>
              <w:t xml:space="preserve"> từ màn hình danh sách </w:t>
            </w:r>
            <w:r w:rsidR="00747393" w:rsidRPr="00236FAE">
              <w:rPr>
                <w:color w:val="000000"/>
                <w:szCs w:val="26"/>
              </w:rPr>
              <w:t>Role</w:t>
            </w:r>
          </w:p>
          <w:p w14:paraId="1CBCD7A9" w14:textId="607AF1E2" w:rsidR="00CF2244" w:rsidRPr="00236FAE" w:rsidRDefault="00CF2244" w:rsidP="00210B50">
            <w:pPr>
              <w:spacing w:line="264" w:lineRule="auto"/>
              <w:rPr>
                <w:color w:val="000000"/>
                <w:szCs w:val="26"/>
              </w:rPr>
            </w:pPr>
            <w:r w:rsidRPr="00236FAE">
              <w:rPr>
                <w:color w:val="000000"/>
                <w:szCs w:val="26"/>
              </w:rPr>
              <w:t xml:space="preserve">Hoặc xóa từng </w:t>
            </w:r>
            <w:r w:rsidR="00747393" w:rsidRPr="00236FAE">
              <w:rPr>
                <w:color w:val="000000"/>
                <w:szCs w:val="26"/>
              </w:rPr>
              <w:t>Role</w:t>
            </w:r>
            <w:r w:rsidRPr="00236FAE">
              <w:rPr>
                <w:color w:val="000000"/>
                <w:szCs w:val="26"/>
              </w:rPr>
              <w:t xml:space="preserve"> từ màn hình chi tiết </w:t>
            </w:r>
            <w:r w:rsidR="00747393" w:rsidRPr="00236FAE">
              <w:rPr>
                <w:color w:val="000000"/>
                <w:szCs w:val="26"/>
              </w:rPr>
              <w:t>Role</w:t>
            </w:r>
          </w:p>
          <w:p w14:paraId="13AA28C4" w14:textId="12B7C4EC" w:rsidR="00CF2244" w:rsidRPr="00236FAE" w:rsidRDefault="00CF2244" w:rsidP="00210B50">
            <w:pPr>
              <w:spacing w:line="264" w:lineRule="auto"/>
              <w:rPr>
                <w:color w:val="000000"/>
                <w:szCs w:val="26"/>
              </w:rPr>
            </w:pPr>
            <w:r w:rsidRPr="00236FAE">
              <w:rPr>
                <w:color w:val="000000"/>
                <w:szCs w:val="26"/>
              </w:rPr>
              <w:t xml:space="preserve">Hiện popup confirm “Are you sure you want to delete </w:t>
            </w:r>
            <w:r w:rsidR="00747393" w:rsidRPr="00236FAE">
              <w:rPr>
                <w:color w:val="000000"/>
                <w:szCs w:val="26"/>
              </w:rPr>
              <w:t>Role</w:t>
            </w:r>
            <w:r w:rsidRPr="00236FAE">
              <w:rPr>
                <w:color w:val="000000"/>
                <w:szCs w:val="26"/>
              </w:rPr>
              <w:t xml:space="preserve"> A, </w:t>
            </w:r>
            <w:proofErr w:type="gramStart"/>
            <w:r w:rsidRPr="00236FAE">
              <w:rPr>
                <w:color w:val="000000"/>
                <w:szCs w:val="26"/>
              </w:rPr>
              <w:t>B,..</w:t>
            </w:r>
            <w:proofErr w:type="gramEnd"/>
            <w:r w:rsidRPr="00236FAE">
              <w:rPr>
                <w:color w:val="000000"/>
                <w:szCs w:val="26"/>
              </w:rPr>
              <w:t>?” sau khi bấm nút Xóa</w:t>
            </w:r>
          </w:p>
          <w:p w14:paraId="01EAADCA" w14:textId="77777777" w:rsidR="00CF2244" w:rsidRPr="00236FAE" w:rsidRDefault="00CF2244" w:rsidP="00210B50">
            <w:pPr>
              <w:pStyle w:val="FirstLevelBullet"/>
              <w:spacing w:line="264" w:lineRule="auto"/>
              <w:rPr>
                <w:color w:val="000000"/>
              </w:rPr>
            </w:pPr>
            <w:r w:rsidRPr="00236FAE">
              <w:rPr>
                <w:color w:val="000000"/>
              </w:rPr>
              <w:t>Thực hiện xóa User nếu chọn OK</w:t>
            </w:r>
          </w:p>
          <w:p w14:paraId="2319D5E8" w14:textId="77777777" w:rsidR="00CF2244" w:rsidRPr="00236FAE" w:rsidRDefault="00CF2244" w:rsidP="00210B50">
            <w:pPr>
              <w:pStyle w:val="FirstLevelBullet"/>
              <w:spacing w:line="264" w:lineRule="auto"/>
              <w:rPr>
                <w:color w:val="000000"/>
              </w:rPr>
            </w:pPr>
            <w:r w:rsidRPr="00236FAE">
              <w:rPr>
                <w:color w:val="000000"/>
              </w:rPr>
              <w:t>Hủy thao tác xóa nếu chọn Cancel</w:t>
            </w:r>
          </w:p>
        </w:tc>
      </w:tr>
      <w:tr w:rsidR="00CF2244" w:rsidRPr="00236FAE" w14:paraId="19B691AB" w14:textId="77777777" w:rsidTr="00357DBA">
        <w:tc>
          <w:tcPr>
            <w:tcW w:w="1166" w:type="pct"/>
            <w:tcBorders>
              <w:top w:val="single" w:sz="4" w:space="0" w:color="auto"/>
              <w:left w:val="single" w:sz="4" w:space="0" w:color="auto"/>
              <w:bottom w:val="single" w:sz="4" w:space="0" w:color="auto"/>
              <w:right w:val="single" w:sz="4" w:space="0" w:color="auto"/>
            </w:tcBorders>
          </w:tcPr>
          <w:p w14:paraId="17082BB6" w14:textId="77777777" w:rsidR="00CF2244" w:rsidRPr="00236FAE" w:rsidRDefault="00CF224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2F819825" w14:textId="3A4FC04C" w:rsidR="00CF2244" w:rsidRPr="00236FAE" w:rsidRDefault="00CF2244" w:rsidP="00210B50">
            <w:pPr>
              <w:spacing w:line="264" w:lineRule="auto"/>
              <w:rPr>
                <w:color w:val="000000"/>
                <w:szCs w:val="26"/>
              </w:rPr>
            </w:pPr>
            <w:r w:rsidRPr="00236FAE">
              <w:rPr>
                <w:color w:val="000000"/>
                <w:szCs w:val="26"/>
              </w:rPr>
              <w:t xml:space="preserve">Admin, User có quyền xóa </w:t>
            </w:r>
            <w:r w:rsidR="00747393" w:rsidRPr="00236FAE">
              <w:rPr>
                <w:color w:val="000000"/>
                <w:szCs w:val="26"/>
              </w:rPr>
              <w:t>role</w:t>
            </w:r>
          </w:p>
        </w:tc>
      </w:tr>
      <w:tr w:rsidR="00CF2244" w:rsidRPr="00236FAE" w14:paraId="04C1FE95" w14:textId="77777777" w:rsidTr="00357DBA">
        <w:tc>
          <w:tcPr>
            <w:tcW w:w="1166" w:type="pct"/>
            <w:tcBorders>
              <w:top w:val="single" w:sz="4" w:space="0" w:color="auto"/>
              <w:left w:val="single" w:sz="4" w:space="0" w:color="auto"/>
              <w:bottom w:val="single" w:sz="4" w:space="0" w:color="auto"/>
              <w:right w:val="single" w:sz="4" w:space="0" w:color="auto"/>
            </w:tcBorders>
          </w:tcPr>
          <w:p w14:paraId="0BFF18E1" w14:textId="77777777" w:rsidR="00CF2244" w:rsidRPr="00236FAE" w:rsidRDefault="00CF224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46A155A" w14:textId="2F98A2F4" w:rsidR="00CF2244" w:rsidRPr="00236FAE" w:rsidRDefault="00CF2244" w:rsidP="00210B50">
            <w:pPr>
              <w:spacing w:line="264" w:lineRule="auto"/>
              <w:rPr>
                <w:color w:val="000000"/>
                <w:szCs w:val="26"/>
              </w:rPr>
            </w:pPr>
            <w:r w:rsidRPr="00236FAE">
              <w:rPr>
                <w:color w:val="000000"/>
                <w:szCs w:val="26"/>
              </w:rPr>
              <w:t xml:space="preserve">Các User phải có quyền xóa </w:t>
            </w:r>
            <w:r w:rsidR="00747393" w:rsidRPr="00236FAE">
              <w:rPr>
                <w:color w:val="000000"/>
                <w:szCs w:val="26"/>
              </w:rPr>
              <w:t>Role</w:t>
            </w:r>
            <w:r w:rsidRPr="00236FAE">
              <w:rPr>
                <w:color w:val="000000"/>
                <w:szCs w:val="26"/>
              </w:rPr>
              <w:t xml:space="preserve"> và đăng nhập vào hệ thống</w:t>
            </w:r>
          </w:p>
        </w:tc>
      </w:tr>
      <w:tr w:rsidR="00CF2244" w:rsidRPr="00236FAE" w14:paraId="1F4A8C57" w14:textId="77777777" w:rsidTr="00357DBA">
        <w:tc>
          <w:tcPr>
            <w:tcW w:w="1166" w:type="pct"/>
            <w:tcBorders>
              <w:top w:val="single" w:sz="4" w:space="0" w:color="auto"/>
              <w:left w:val="single" w:sz="4" w:space="0" w:color="auto"/>
              <w:bottom w:val="single" w:sz="4" w:space="0" w:color="auto"/>
              <w:right w:val="single" w:sz="4" w:space="0" w:color="auto"/>
            </w:tcBorders>
          </w:tcPr>
          <w:p w14:paraId="21504849" w14:textId="77777777" w:rsidR="00CF2244" w:rsidRPr="00236FAE" w:rsidRDefault="00CF224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1FF1EE2A" w14:textId="11724A62" w:rsidR="00CF2244" w:rsidRPr="00236FAE" w:rsidRDefault="00747393" w:rsidP="00210B50">
            <w:pPr>
              <w:spacing w:line="264" w:lineRule="auto"/>
              <w:rPr>
                <w:color w:val="000000"/>
                <w:szCs w:val="26"/>
              </w:rPr>
            </w:pPr>
            <w:r w:rsidRPr="00236FAE">
              <w:rPr>
                <w:color w:val="000000"/>
                <w:szCs w:val="26"/>
              </w:rPr>
              <w:t>Role</w:t>
            </w:r>
            <w:r w:rsidR="00CF2244" w:rsidRPr="00236FAE">
              <w:rPr>
                <w:color w:val="000000"/>
                <w:szCs w:val="26"/>
              </w:rPr>
              <w:t xml:space="preserve"> được xóa thành công</w:t>
            </w:r>
          </w:p>
        </w:tc>
      </w:tr>
    </w:tbl>
    <w:p w14:paraId="7806D2B7" w14:textId="77777777" w:rsidR="00CF2244" w:rsidRPr="00236FAE" w:rsidRDefault="00CF2244" w:rsidP="00210B50">
      <w:pPr>
        <w:spacing w:line="264" w:lineRule="auto"/>
      </w:pPr>
    </w:p>
    <w:p w14:paraId="0915E521" w14:textId="4F6C097F" w:rsidR="00F13EBA" w:rsidRPr="00236FAE" w:rsidRDefault="00F13EBA">
      <w:pPr>
        <w:pStyle w:val="Heading3"/>
      </w:pPr>
      <w:bookmarkStart w:id="82" w:name="_Toc58872475"/>
      <w:r w:rsidRPr="00236FAE">
        <w:t>Chức năng quản lý phân quyền</w:t>
      </w:r>
      <w:bookmarkEnd w:id="82"/>
    </w:p>
    <w:p w14:paraId="69DAD8B3" w14:textId="77777777" w:rsidR="00480C0C" w:rsidRPr="00236FAE" w:rsidRDefault="00480C0C" w:rsidP="00210B50">
      <w:pPr>
        <w:spacing w:line="264" w:lineRule="auto"/>
      </w:pPr>
    </w:p>
    <w:p w14:paraId="7913C1FF" w14:textId="39360E99" w:rsidR="00480C0C" w:rsidRPr="00236FAE" w:rsidRDefault="00480C0C" w:rsidP="00210B50">
      <w:pPr>
        <w:spacing w:line="264" w:lineRule="auto"/>
      </w:pPr>
      <w:r w:rsidRPr="00236FAE">
        <w:object w:dxaOrig="16561" w:dyaOrig="1861" w14:anchorId="0606429C">
          <v:shape id="_x0000_i1082" type="#_x0000_t75" style="width:460.5pt;height:51pt" o:ole="">
            <v:imagedata r:id="rId57" o:title=""/>
          </v:shape>
          <o:OLEObject Type="Embed" ProgID="Visio.Drawing.15" ShapeID="_x0000_i1082" DrawAspect="Content" ObjectID="_1719067658" r:id="rId58"/>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40DBD" w:rsidRPr="00236FAE" w14:paraId="63B0910B" w14:textId="77777777" w:rsidTr="00357DBA">
        <w:tc>
          <w:tcPr>
            <w:tcW w:w="1166" w:type="pct"/>
            <w:shd w:val="clear" w:color="auto" w:fill="BFBFBF" w:themeFill="background1" w:themeFillShade="BF"/>
          </w:tcPr>
          <w:p w14:paraId="4FB26860" w14:textId="77777777" w:rsidR="00B40DBD" w:rsidRPr="00236FAE" w:rsidRDefault="00B40DBD" w:rsidP="00210B50">
            <w:pPr>
              <w:spacing w:line="264" w:lineRule="auto"/>
              <w:rPr>
                <w:szCs w:val="26"/>
              </w:rPr>
            </w:pPr>
            <w:r w:rsidRPr="00236FAE">
              <w:rPr>
                <w:szCs w:val="26"/>
              </w:rPr>
              <w:t>ID</w:t>
            </w:r>
          </w:p>
        </w:tc>
        <w:tc>
          <w:tcPr>
            <w:tcW w:w="3834" w:type="pct"/>
            <w:shd w:val="clear" w:color="auto" w:fill="BFBFBF" w:themeFill="background1" w:themeFillShade="BF"/>
          </w:tcPr>
          <w:p w14:paraId="0A5B17E6" w14:textId="31F8A919" w:rsidR="00B40DBD" w:rsidRPr="00236FAE" w:rsidRDefault="00B40DBD" w:rsidP="00210B50">
            <w:pPr>
              <w:spacing w:line="264" w:lineRule="auto"/>
              <w:rPr>
                <w:szCs w:val="26"/>
              </w:rPr>
            </w:pPr>
            <w:r w:rsidRPr="00236FAE">
              <w:rPr>
                <w:szCs w:val="26"/>
              </w:rPr>
              <w:t>UC-PERMISSION-01</w:t>
            </w:r>
          </w:p>
        </w:tc>
      </w:tr>
      <w:tr w:rsidR="00B40DBD" w:rsidRPr="00236FAE" w14:paraId="6EC0278F" w14:textId="77777777" w:rsidTr="00357DBA">
        <w:tc>
          <w:tcPr>
            <w:tcW w:w="1166" w:type="pct"/>
            <w:tcBorders>
              <w:top w:val="single" w:sz="4" w:space="0" w:color="auto"/>
              <w:left w:val="single" w:sz="4" w:space="0" w:color="auto"/>
              <w:bottom w:val="single" w:sz="4" w:space="0" w:color="auto"/>
              <w:right w:val="single" w:sz="4" w:space="0" w:color="auto"/>
            </w:tcBorders>
          </w:tcPr>
          <w:p w14:paraId="07B93F92" w14:textId="77777777" w:rsidR="00B40DBD" w:rsidRPr="00236FAE" w:rsidRDefault="00B40DBD"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68C87F15" w14:textId="5451C7A2" w:rsidR="00B40DBD" w:rsidRPr="00236FAE" w:rsidRDefault="00B40DBD" w:rsidP="00210B50">
            <w:pPr>
              <w:spacing w:line="264" w:lineRule="auto"/>
              <w:rPr>
                <w:color w:val="000000"/>
                <w:szCs w:val="26"/>
              </w:rPr>
            </w:pPr>
            <w:r w:rsidRPr="00236FAE">
              <w:rPr>
                <w:color w:val="000000"/>
                <w:szCs w:val="26"/>
              </w:rPr>
              <w:t xml:space="preserve">Tìm kiếm &amp; xem danh sách </w:t>
            </w:r>
            <w:r w:rsidR="000548C8" w:rsidRPr="00236FAE">
              <w:rPr>
                <w:color w:val="000000"/>
                <w:szCs w:val="26"/>
              </w:rPr>
              <w:t>Permission</w:t>
            </w:r>
          </w:p>
        </w:tc>
      </w:tr>
      <w:tr w:rsidR="00B40DBD" w:rsidRPr="00236FAE" w14:paraId="4354C3B1" w14:textId="77777777" w:rsidTr="00357DBA">
        <w:tc>
          <w:tcPr>
            <w:tcW w:w="1166" w:type="pct"/>
            <w:tcBorders>
              <w:top w:val="single" w:sz="4" w:space="0" w:color="auto"/>
              <w:left w:val="single" w:sz="4" w:space="0" w:color="auto"/>
              <w:bottom w:val="single" w:sz="4" w:space="0" w:color="auto"/>
              <w:right w:val="single" w:sz="4" w:space="0" w:color="auto"/>
            </w:tcBorders>
          </w:tcPr>
          <w:p w14:paraId="5CBA9E78" w14:textId="77777777" w:rsidR="00B40DBD" w:rsidRPr="00236FAE" w:rsidRDefault="00B40DBD"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7E5E55CE" w14:textId="39BE8F04" w:rsidR="00B40DBD" w:rsidRPr="00236FAE" w:rsidRDefault="00B40DBD" w:rsidP="00210B50">
            <w:pPr>
              <w:pStyle w:val="ListParagraph"/>
              <w:numPr>
                <w:ilvl w:val="0"/>
                <w:numId w:val="48"/>
              </w:numPr>
              <w:spacing w:line="264" w:lineRule="auto"/>
              <w:rPr>
                <w:color w:val="000000"/>
                <w:szCs w:val="26"/>
              </w:rPr>
            </w:pPr>
            <w:r w:rsidRPr="00236FAE">
              <w:rPr>
                <w:color w:val="000000"/>
                <w:szCs w:val="26"/>
              </w:rPr>
              <w:t>Người dùng truy cập menu User &amp; Permission Management</w:t>
            </w:r>
            <w:r w:rsidR="00AB4B72" w:rsidRPr="00236FAE">
              <w:rPr>
                <w:color w:val="000000"/>
                <w:szCs w:val="26"/>
              </w:rPr>
              <w:sym w:font="Wingdings" w:char="F0E0"/>
            </w:r>
            <w:r w:rsidR="00C92925" w:rsidRPr="00236FAE">
              <w:rPr>
                <w:color w:val="000000"/>
                <w:szCs w:val="26"/>
              </w:rPr>
              <w:t>Permission</w:t>
            </w:r>
          </w:p>
          <w:p w14:paraId="040EB57A" w14:textId="1196D06F" w:rsidR="00B40DBD" w:rsidRPr="00236FAE" w:rsidRDefault="00B40DBD" w:rsidP="00210B50">
            <w:pPr>
              <w:pStyle w:val="ListParagraph"/>
              <w:numPr>
                <w:ilvl w:val="0"/>
                <w:numId w:val="48"/>
              </w:numPr>
              <w:spacing w:line="264" w:lineRule="auto"/>
              <w:rPr>
                <w:color w:val="000000"/>
              </w:rPr>
            </w:pPr>
            <w:r w:rsidRPr="00236FAE">
              <w:rPr>
                <w:color w:val="000000"/>
                <w:szCs w:val="26"/>
              </w:rPr>
              <w:t xml:space="preserve">Hệ thống hiển thị danh sách </w:t>
            </w:r>
            <w:r w:rsidR="00C92925" w:rsidRPr="00236FAE">
              <w:rPr>
                <w:color w:val="000000"/>
                <w:szCs w:val="26"/>
              </w:rPr>
              <w:t>Permission</w:t>
            </w:r>
            <w:r w:rsidR="00C92925" w:rsidRPr="00236FAE">
              <w:rPr>
                <w:color w:val="000000"/>
              </w:rPr>
              <w:t xml:space="preserve"> </w:t>
            </w:r>
            <w:r w:rsidRPr="00236FAE">
              <w:rPr>
                <w:color w:val="000000"/>
              </w:rPr>
              <w:t>thuộc quyền xem của u</w:t>
            </w:r>
            <w:r w:rsidRPr="00236FAE">
              <w:rPr>
                <w:color w:val="000000"/>
                <w:szCs w:val="26"/>
              </w:rPr>
              <w:t>ser đang đăng nhập</w:t>
            </w:r>
          </w:p>
        </w:tc>
      </w:tr>
      <w:tr w:rsidR="00B40DBD" w:rsidRPr="00236FAE" w14:paraId="35E51E3D" w14:textId="77777777" w:rsidTr="00357DBA">
        <w:tc>
          <w:tcPr>
            <w:tcW w:w="1166" w:type="pct"/>
            <w:tcBorders>
              <w:top w:val="single" w:sz="4" w:space="0" w:color="auto"/>
              <w:left w:val="single" w:sz="4" w:space="0" w:color="auto"/>
              <w:bottom w:val="single" w:sz="4" w:space="0" w:color="auto"/>
              <w:right w:val="single" w:sz="4" w:space="0" w:color="auto"/>
            </w:tcBorders>
          </w:tcPr>
          <w:p w14:paraId="25E423E3" w14:textId="77777777" w:rsidR="00B40DBD" w:rsidRPr="00236FAE" w:rsidRDefault="00B40DBD"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3C4172FD" w14:textId="2A4A6E87" w:rsidR="00B40DBD" w:rsidRPr="00236FAE" w:rsidRDefault="00B40DBD" w:rsidP="00210B50">
            <w:pPr>
              <w:spacing w:line="264" w:lineRule="auto"/>
              <w:rPr>
                <w:color w:val="000000"/>
                <w:szCs w:val="26"/>
              </w:rPr>
            </w:pPr>
            <w:r w:rsidRPr="00236FAE">
              <w:rPr>
                <w:color w:val="000000"/>
                <w:szCs w:val="26"/>
              </w:rPr>
              <w:t xml:space="preserve">Admin, User có quyền xem danh sách </w:t>
            </w:r>
            <w:r w:rsidR="00C92925" w:rsidRPr="00236FAE">
              <w:rPr>
                <w:color w:val="000000"/>
                <w:szCs w:val="26"/>
              </w:rPr>
              <w:t>Permission</w:t>
            </w:r>
          </w:p>
        </w:tc>
      </w:tr>
      <w:tr w:rsidR="00B40DBD" w:rsidRPr="00236FAE" w14:paraId="79F04660" w14:textId="77777777" w:rsidTr="00357DBA">
        <w:tc>
          <w:tcPr>
            <w:tcW w:w="1166" w:type="pct"/>
            <w:tcBorders>
              <w:top w:val="single" w:sz="4" w:space="0" w:color="auto"/>
              <w:left w:val="single" w:sz="4" w:space="0" w:color="auto"/>
              <w:bottom w:val="single" w:sz="4" w:space="0" w:color="auto"/>
              <w:right w:val="single" w:sz="4" w:space="0" w:color="auto"/>
            </w:tcBorders>
          </w:tcPr>
          <w:p w14:paraId="31C5EB32" w14:textId="77777777" w:rsidR="00B40DBD" w:rsidRPr="00236FAE" w:rsidRDefault="00B40DBD"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0DC9942" w14:textId="1866F690" w:rsidR="00B40DBD" w:rsidRPr="00236FAE" w:rsidRDefault="00B40DBD" w:rsidP="00210B50">
            <w:pPr>
              <w:spacing w:line="264" w:lineRule="auto"/>
              <w:rPr>
                <w:color w:val="000000"/>
                <w:szCs w:val="26"/>
              </w:rPr>
            </w:pPr>
            <w:r w:rsidRPr="00236FAE">
              <w:rPr>
                <w:color w:val="000000"/>
                <w:szCs w:val="26"/>
              </w:rPr>
              <w:t xml:space="preserve">User đăng nhập thành công và có quyền xem danh sách </w:t>
            </w:r>
            <w:r w:rsidR="00C92925" w:rsidRPr="00236FAE">
              <w:rPr>
                <w:color w:val="000000"/>
                <w:szCs w:val="26"/>
              </w:rPr>
              <w:t>Permission</w:t>
            </w:r>
          </w:p>
        </w:tc>
      </w:tr>
      <w:tr w:rsidR="00B40DBD" w:rsidRPr="00236FAE" w14:paraId="63592005" w14:textId="77777777" w:rsidTr="00357DBA">
        <w:tc>
          <w:tcPr>
            <w:tcW w:w="1166" w:type="pct"/>
            <w:tcBorders>
              <w:top w:val="single" w:sz="4" w:space="0" w:color="auto"/>
              <w:left w:val="single" w:sz="4" w:space="0" w:color="auto"/>
              <w:bottom w:val="single" w:sz="4" w:space="0" w:color="auto"/>
              <w:right w:val="single" w:sz="4" w:space="0" w:color="auto"/>
            </w:tcBorders>
          </w:tcPr>
          <w:p w14:paraId="11C8C312" w14:textId="77777777" w:rsidR="00B40DBD" w:rsidRPr="00236FAE" w:rsidRDefault="00B40DBD"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DF0361F" w14:textId="716DFE8D" w:rsidR="00B40DBD" w:rsidRPr="00236FAE" w:rsidRDefault="00B40DBD" w:rsidP="00210B50">
            <w:pPr>
              <w:spacing w:line="264" w:lineRule="auto"/>
              <w:rPr>
                <w:color w:val="000000"/>
                <w:szCs w:val="26"/>
              </w:rPr>
            </w:pPr>
            <w:r w:rsidRPr="00236FAE">
              <w:rPr>
                <w:color w:val="000000"/>
                <w:szCs w:val="26"/>
              </w:rPr>
              <w:t xml:space="preserve">Hiển thị danh sách </w:t>
            </w:r>
            <w:r w:rsidR="00C92925" w:rsidRPr="00236FAE">
              <w:rPr>
                <w:color w:val="000000"/>
                <w:szCs w:val="26"/>
              </w:rPr>
              <w:t xml:space="preserve">Permission </w:t>
            </w:r>
            <w:r w:rsidRPr="00236FAE">
              <w:rPr>
                <w:color w:val="000000"/>
                <w:szCs w:val="26"/>
              </w:rPr>
              <w:t>thuộc phạm vi của user đang đăng nhập</w:t>
            </w:r>
          </w:p>
        </w:tc>
      </w:tr>
    </w:tbl>
    <w:p w14:paraId="245E35F5" w14:textId="77777777" w:rsidR="00B76DFB" w:rsidRPr="00236FAE" w:rsidRDefault="00B76DFB" w:rsidP="00210B50">
      <w:pPr>
        <w:spacing w:line="264" w:lineRule="auto"/>
      </w:pPr>
    </w:p>
    <w:p w14:paraId="3D0450DC" w14:textId="109DD5FB" w:rsidR="00B76DFB" w:rsidRPr="00236FAE" w:rsidRDefault="00B76DFB">
      <w:pPr>
        <w:pStyle w:val="Heading3"/>
      </w:pPr>
      <w:bookmarkStart w:id="83" w:name="_Toc58872476"/>
      <w:r w:rsidRPr="00236FAE">
        <w:t>Chức năng cấu hình hệ thống</w:t>
      </w:r>
      <w:bookmarkEnd w:id="83"/>
    </w:p>
    <w:p w14:paraId="699EEF8C" w14:textId="77777777" w:rsidR="00B76DFB" w:rsidRPr="00236FAE" w:rsidRDefault="00B76DFB" w:rsidP="00210B50">
      <w:pPr>
        <w:spacing w:line="264" w:lineRule="auto"/>
      </w:pPr>
    </w:p>
    <w:p w14:paraId="1158AFB8" w14:textId="510EF7A3" w:rsidR="00B76DFB" w:rsidRPr="00236FAE" w:rsidRDefault="00534769" w:rsidP="00210B50">
      <w:pPr>
        <w:spacing w:line="264" w:lineRule="auto"/>
      </w:pPr>
      <w:r w:rsidRPr="00236FAE">
        <w:object w:dxaOrig="16561" w:dyaOrig="1861" w14:anchorId="79D0095E">
          <v:shape id="_x0000_i1083" type="#_x0000_t75" style="width:460.5pt;height:51pt" o:ole="">
            <v:imagedata r:id="rId59" o:title=""/>
          </v:shape>
          <o:OLEObject Type="Embed" ProgID="Visio.Drawing.15" ShapeID="_x0000_i1083" DrawAspect="Content" ObjectID="_1719067659" r:id="rId60"/>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76DFB" w:rsidRPr="00236FAE" w14:paraId="6D5ADFCA" w14:textId="77777777" w:rsidTr="00357DBA">
        <w:tc>
          <w:tcPr>
            <w:tcW w:w="1166" w:type="pct"/>
            <w:shd w:val="clear" w:color="auto" w:fill="BFBFBF" w:themeFill="background1" w:themeFillShade="BF"/>
          </w:tcPr>
          <w:p w14:paraId="1259E1DD" w14:textId="77777777" w:rsidR="00B76DFB" w:rsidRPr="00236FAE" w:rsidRDefault="00B76DFB" w:rsidP="00210B50">
            <w:pPr>
              <w:spacing w:line="264" w:lineRule="auto"/>
              <w:rPr>
                <w:szCs w:val="26"/>
              </w:rPr>
            </w:pPr>
            <w:r w:rsidRPr="00236FAE">
              <w:rPr>
                <w:szCs w:val="26"/>
              </w:rPr>
              <w:t>ID</w:t>
            </w:r>
          </w:p>
        </w:tc>
        <w:tc>
          <w:tcPr>
            <w:tcW w:w="3834" w:type="pct"/>
            <w:shd w:val="clear" w:color="auto" w:fill="BFBFBF" w:themeFill="background1" w:themeFillShade="BF"/>
          </w:tcPr>
          <w:p w14:paraId="1D3AA1B8" w14:textId="5B9F7A28" w:rsidR="00B76DFB" w:rsidRPr="00236FAE" w:rsidRDefault="00B76DFB" w:rsidP="00210B50">
            <w:pPr>
              <w:spacing w:line="264" w:lineRule="auto"/>
              <w:rPr>
                <w:szCs w:val="26"/>
              </w:rPr>
            </w:pPr>
            <w:r w:rsidRPr="00236FAE">
              <w:rPr>
                <w:szCs w:val="26"/>
              </w:rPr>
              <w:t>UC-</w:t>
            </w:r>
            <w:r w:rsidR="00534769" w:rsidRPr="00236FAE">
              <w:rPr>
                <w:szCs w:val="26"/>
              </w:rPr>
              <w:t>CONFIG</w:t>
            </w:r>
            <w:r w:rsidRPr="00236FAE">
              <w:rPr>
                <w:szCs w:val="26"/>
              </w:rPr>
              <w:t>-01</w:t>
            </w:r>
          </w:p>
        </w:tc>
      </w:tr>
      <w:tr w:rsidR="00534769" w:rsidRPr="00236FAE" w14:paraId="1B6DE8FF" w14:textId="77777777" w:rsidTr="00357DBA">
        <w:tc>
          <w:tcPr>
            <w:tcW w:w="1166" w:type="pct"/>
            <w:tcBorders>
              <w:top w:val="single" w:sz="4" w:space="0" w:color="auto"/>
              <w:left w:val="single" w:sz="4" w:space="0" w:color="auto"/>
              <w:bottom w:val="single" w:sz="4" w:space="0" w:color="auto"/>
              <w:right w:val="single" w:sz="4" w:space="0" w:color="auto"/>
            </w:tcBorders>
          </w:tcPr>
          <w:p w14:paraId="52484151" w14:textId="642D3678" w:rsidR="00534769" w:rsidRPr="00236FAE" w:rsidRDefault="00534769"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8FEA0DC" w14:textId="74054E13" w:rsidR="00534769" w:rsidRPr="00236FAE" w:rsidRDefault="00534769" w:rsidP="00210B50">
            <w:pPr>
              <w:spacing w:line="264" w:lineRule="auto"/>
              <w:rPr>
                <w:color w:val="000000"/>
                <w:szCs w:val="26"/>
              </w:rPr>
            </w:pPr>
            <w:r w:rsidRPr="00236FAE">
              <w:rPr>
                <w:color w:val="000000"/>
                <w:szCs w:val="26"/>
              </w:rPr>
              <w:t>Sửa cấu hình hệ thống</w:t>
            </w:r>
          </w:p>
        </w:tc>
      </w:tr>
      <w:tr w:rsidR="00534769" w:rsidRPr="00236FAE" w14:paraId="1BB9B5BA" w14:textId="77777777" w:rsidTr="00357DBA">
        <w:tc>
          <w:tcPr>
            <w:tcW w:w="1166" w:type="pct"/>
            <w:tcBorders>
              <w:top w:val="single" w:sz="4" w:space="0" w:color="auto"/>
              <w:left w:val="single" w:sz="4" w:space="0" w:color="auto"/>
              <w:bottom w:val="single" w:sz="4" w:space="0" w:color="auto"/>
              <w:right w:val="single" w:sz="4" w:space="0" w:color="auto"/>
            </w:tcBorders>
          </w:tcPr>
          <w:p w14:paraId="629046A4" w14:textId="132938D8" w:rsidR="00534769" w:rsidRPr="00236FAE" w:rsidRDefault="00534769"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3A20F526" w14:textId="41525F99" w:rsidR="00534769" w:rsidRPr="00236FAE" w:rsidRDefault="00534769" w:rsidP="00210B50">
            <w:pPr>
              <w:pStyle w:val="ListParagraph"/>
              <w:numPr>
                <w:ilvl w:val="1"/>
                <w:numId w:val="64"/>
              </w:numPr>
              <w:spacing w:line="264" w:lineRule="auto"/>
              <w:rPr>
                <w:color w:val="000000"/>
                <w:szCs w:val="26"/>
              </w:rPr>
            </w:pPr>
            <w:r w:rsidRPr="00236FAE">
              <w:rPr>
                <w:color w:val="000000"/>
                <w:szCs w:val="26"/>
              </w:rPr>
              <w:t xml:space="preserve">Người dùng truy cập menu System </w:t>
            </w:r>
            <w:r w:rsidRPr="00236FAE">
              <w:rPr>
                <w:color w:val="000000"/>
                <w:szCs w:val="26"/>
              </w:rPr>
              <w:sym w:font="Wingdings" w:char="F0E0"/>
            </w:r>
            <w:r w:rsidRPr="00236FAE">
              <w:rPr>
                <w:color w:val="000000"/>
                <w:szCs w:val="26"/>
              </w:rPr>
              <w:t xml:space="preserve">Configuration </w:t>
            </w:r>
          </w:p>
          <w:p w14:paraId="6FED3680" w14:textId="67F1DF8F" w:rsidR="00534769" w:rsidRPr="00236FAE" w:rsidRDefault="00534769" w:rsidP="00210B50">
            <w:pPr>
              <w:pStyle w:val="ListParagraph"/>
              <w:numPr>
                <w:ilvl w:val="1"/>
                <w:numId w:val="64"/>
              </w:numPr>
              <w:spacing w:line="264" w:lineRule="auto"/>
              <w:rPr>
                <w:color w:val="000000"/>
                <w:szCs w:val="26"/>
              </w:rPr>
            </w:pPr>
            <w:r w:rsidRPr="00236FAE">
              <w:rPr>
                <w:color w:val="000000"/>
                <w:szCs w:val="26"/>
              </w:rPr>
              <w:t>Từ màn hình Configuration List, người dùng click vào Module config muốn chỉnh sửa thông tin để truy cập màn hình chi tiết</w:t>
            </w:r>
          </w:p>
          <w:p w14:paraId="7A50CD60" w14:textId="271E596E" w:rsidR="00534769" w:rsidRPr="00236FAE" w:rsidRDefault="00534769" w:rsidP="00210B50">
            <w:pPr>
              <w:pStyle w:val="ListParagraph"/>
              <w:numPr>
                <w:ilvl w:val="1"/>
                <w:numId w:val="64"/>
              </w:numPr>
              <w:spacing w:line="264" w:lineRule="auto"/>
              <w:ind w:left="713"/>
              <w:rPr>
                <w:color w:val="000000"/>
                <w:szCs w:val="26"/>
              </w:rPr>
            </w:pPr>
            <w:r w:rsidRPr="00236FAE">
              <w:rPr>
                <w:color w:val="000000"/>
                <w:szCs w:val="26"/>
              </w:rPr>
              <w:t>Người dùng bấm Edit để truy cập màn hình Edit Configuration.</w:t>
            </w:r>
          </w:p>
          <w:p w14:paraId="08E3C5E7" w14:textId="6B4FABB9" w:rsidR="00534769" w:rsidRPr="00236FAE" w:rsidRDefault="00534769" w:rsidP="00210B50">
            <w:pPr>
              <w:pStyle w:val="ListParagraph"/>
              <w:numPr>
                <w:ilvl w:val="1"/>
                <w:numId w:val="64"/>
              </w:numPr>
              <w:spacing w:line="264" w:lineRule="auto"/>
              <w:ind w:left="713"/>
              <w:rPr>
                <w:color w:val="000000"/>
                <w:szCs w:val="26"/>
              </w:rPr>
            </w:pPr>
            <w:r w:rsidRPr="00236FAE">
              <w:rPr>
                <w:color w:val="000000"/>
                <w:szCs w:val="26"/>
              </w:rPr>
              <w:t>Nhập các thông tin cần sửa theo đặc thù từng nhóm cấu hình</w:t>
            </w:r>
          </w:p>
          <w:p w14:paraId="55BA5201" w14:textId="77777777" w:rsidR="00534769" w:rsidRPr="00236FAE" w:rsidRDefault="00534769" w:rsidP="00210B50">
            <w:pPr>
              <w:pStyle w:val="FirstLevelBullet"/>
              <w:numPr>
                <w:ilvl w:val="1"/>
                <w:numId w:val="64"/>
              </w:numPr>
              <w:spacing w:line="264" w:lineRule="auto"/>
              <w:ind w:left="713"/>
              <w:rPr>
                <w:color w:val="000000"/>
              </w:rPr>
            </w:pPr>
            <w:r w:rsidRPr="00236FAE">
              <w:rPr>
                <w:color w:val="000000"/>
              </w:rPr>
              <w:t>Sau khi nhập thông tin ở từng trường dữ liệu, hệ thống kiểm tra thông tin</w:t>
            </w:r>
          </w:p>
          <w:p w14:paraId="67E8DE95" w14:textId="77777777" w:rsidR="00534769" w:rsidRPr="00236FAE" w:rsidRDefault="00534769"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6BAFDB62" w14:textId="77777777" w:rsidR="00534769" w:rsidRPr="00236FAE" w:rsidRDefault="00534769" w:rsidP="00210B50">
            <w:pPr>
              <w:pStyle w:val="FirstLevelBullet"/>
              <w:spacing w:line="264" w:lineRule="auto"/>
              <w:rPr>
                <w:color w:val="000000"/>
              </w:rPr>
            </w:pPr>
            <w:r w:rsidRPr="00236FAE">
              <w:rPr>
                <w:color w:val="000000"/>
              </w:rPr>
              <w:t>Nếu hợp lệ, nút Save enable</w:t>
            </w:r>
          </w:p>
          <w:p w14:paraId="2A0BA4B0" w14:textId="5C58A2A8" w:rsidR="00534769" w:rsidRPr="00236FAE" w:rsidRDefault="00534769" w:rsidP="00210B50">
            <w:pPr>
              <w:pStyle w:val="ListParagraph"/>
              <w:numPr>
                <w:ilvl w:val="0"/>
                <w:numId w:val="48"/>
              </w:numPr>
              <w:spacing w:line="264" w:lineRule="auto"/>
              <w:rPr>
                <w:color w:val="000000"/>
              </w:rPr>
            </w:pPr>
            <w:r w:rsidRPr="00236FAE">
              <w:rPr>
                <w:color w:val="000000"/>
              </w:rPr>
              <w:t>Bấm nút Save, hiển thị thông báo cập nhật cấu hình thành công</w:t>
            </w:r>
          </w:p>
        </w:tc>
      </w:tr>
      <w:tr w:rsidR="00534769" w:rsidRPr="00236FAE" w14:paraId="55E62766" w14:textId="77777777" w:rsidTr="00357DBA">
        <w:tc>
          <w:tcPr>
            <w:tcW w:w="1166" w:type="pct"/>
            <w:tcBorders>
              <w:top w:val="single" w:sz="4" w:space="0" w:color="auto"/>
              <w:left w:val="single" w:sz="4" w:space="0" w:color="auto"/>
              <w:bottom w:val="single" w:sz="4" w:space="0" w:color="auto"/>
              <w:right w:val="single" w:sz="4" w:space="0" w:color="auto"/>
            </w:tcBorders>
          </w:tcPr>
          <w:p w14:paraId="3E7D667B" w14:textId="6A240363" w:rsidR="00534769" w:rsidRPr="00236FAE" w:rsidRDefault="00534769"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6BD14237" w14:textId="7B2D99BB" w:rsidR="00534769" w:rsidRPr="00236FAE" w:rsidRDefault="00534769" w:rsidP="00210B50">
            <w:pPr>
              <w:spacing w:line="264" w:lineRule="auto"/>
              <w:rPr>
                <w:color w:val="000000"/>
                <w:szCs w:val="26"/>
              </w:rPr>
            </w:pPr>
            <w:r w:rsidRPr="00236FAE">
              <w:rPr>
                <w:color w:val="000000"/>
                <w:szCs w:val="26"/>
              </w:rPr>
              <w:t>Admin, User có quyền sửa cấu hình</w:t>
            </w:r>
          </w:p>
        </w:tc>
      </w:tr>
      <w:tr w:rsidR="00534769" w:rsidRPr="00236FAE" w14:paraId="6DCE4923" w14:textId="77777777" w:rsidTr="00357DBA">
        <w:tc>
          <w:tcPr>
            <w:tcW w:w="1166" w:type="pct"/>
            <w:tcBorders>
              <w:top w:val="single" w:sz="4" w:space="0" w:color="auto"/>
              <w:left w:val="single" w:sz="4" w:space="0" w:color="auto"/>
              <w:bottom w:val="single" w:sz="4" w:space="0" w:color="auto"/>
              <w:right w:val="single" w:sz="4" w:space="0" w:color="auto"/>
            </w:tcBorders>
          </w:tcPr>
          <w:p w14:paraId="798251C9" w14:textId="753C520B" w:rsidR="00534769" w:rsidRPr="00236FAE" w:rsidRDefault="00534769"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7889524" w14:textId="5FE901EE" w:rsidR="00534769" w:rsidRPr="00236FAE" w:rsidRDefault="00534769" w:rsidP="00210B50">
            <w:pPr>
              <w:spacing w:line="264" w:lineRule="auto"/>
              <w:rPr>
                <w:color w:val="000000"/>
                <w:szCs w:val="26"/>
              </w:rPr>
            </w:pPr>
            <w:r w:rsidRPr="00236FAE">
              <w:rPr>
                <w:color w:val="000000"/>
                <w:szCs w:val="26"/>
              </w:rPr>
              <w:t>Các User phải có quyền sửa cấu hình và đăng nhập thành công vào hệ thống</w:t>
            </w:r>
          </w:p>
        </w:tc>
      </w:tr>
      <w:tr w:rsidR="00534769" w:rsidRPr="00236FAE" w14:paraId="5E3C354A" w14:textId="77777777" w:rsidTr="00357DBA">
        <w:tc>
          <w:tcPr>
            <w:tcW w:w="1166" w:type="pct"/>
            <w:tcBorders>
              <w:top w:val="single" w:sz="4" w:space="0" w:color="auto"/>
              <w:left w:val="single" w:sz="4" w:space="0" w:color="auto"/>
              <w:bottom w:val="single" w:sz="4" w:space="0" w:color="auto"/>
              <w:right w:val="single" w:sz="4" w:space="0" w:color="auto"/>
            </w:tcBorders>
          </w:tcPr>
          <w:p w14:paraId="1DD8B35C" w14:textId="43D05D74" w:rsidR="00534769" w:rsidRPr="00236FAE" w:rsidRDefault="00534769"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1D659CC7" w14:textId="1C88E8AA" w:rsidR="00534769" w:rsidRPr="00236FAE" w:rsidRDefault="00534769" w:rsidP="00210B50">
            <w:pPr>
              <w:spacing w:line="264" w:lineRule="auto"/>
              <w:rPr>
                <w:color w:val="000000"/>
                <w:szCs w:val="26"/>
              </w:rPr>
            </w:pPr>
            <w:r w:rsidRPr="00236FAE">
              <w:rPr>
                <w:color w:val="000000"/>
                <w:szCs w:val="26"/>
              </w:rPr>
              <w:t>Cấu hình được sửa &amp; apply thành công, hệ thống chạy với thông tin config mới.</w:t>
            </w:r>
          </w:p>
        </w:tc>
      </w:tr>
    </w:tbl>
    <w:p w14:paraId="46D53E29" w14:textId="77777777" w:rsidR="00B76DFB" w:rsidRPr="00236FAE" w:rsidRDefault="00B76DFB" w:rsidP="00210B50">
      <w:pPr>
        <w:spacing w:line="264" w:lineRule="auto"/>
      </w:pPr>
    </w:p>
    <w:p w14:paraId="4D48B838" w14:textId="77777777" w:rsidR="00B76DFB" w:rsidRPr="00236FAE" w:rsidRDefault="00B76DFB" w:rsidP="00210B50">
      <w:pPr>
        <w:spacing w:line="264" w:lineRule="auto"/>
      </w:pPr>
    </w:p>
    <w:p w14:paraId="2148C8AD" w14:textId="72077EBC" w:rsidR="00F13EBA" w:rsidRPr="00236FAE" w:rsidRDefault="00F13EBA" w:rsidP="00210B50">
      <w:pPr>
        <w:pStyle w:val="Heading2"/>
        <w:spacing w:line="264" w:lineRule="auto"/>
      </w:pPr>
      <w:bookmarkStart w:id="84" w:name="_Toc58872477"/>
      <w:r w:rsidRPr="00236FAE">
        <w:lastRenderedPageBreak/>
        <w:t>Phân hệ gateway</w:t>
      </w:r>
      <w:bookmarkEnd w:id="84"/>
    </w:p>
    <w:p w14:paraId="7074AA3A" w14:textId="037DD8D7" w:rsidR="00F13EBA" w:rsidRPr="00236FAE" w:rsidRDefault="00F13EBA">
      <w:pPr>
        <w:pStyle w:val="Heading3"/>
      </w:pPr>
      <w:bookmarkStart w:id="85" w:name="_Toc58872478"/>
      <w:r w:rsidRPr="00236FAE">
        <w:t>Chức năng quản lý lệnh</w:t>
      </w:r>
      <w:bookmarkEnd w:id="85"/>
    </w:p>
    <w:p w14:paraId="3C9F1595" w14:textId="64B9C127" w:rsidR="003A4304" w:rsidRPr="00236FAE" w:rsidRDefault="003A4304" w:rsidP="00210B50">
      <w:pPr>
        <w:spacing w:line="264" w:lineRule="auto"/>
      </w:pPr>
      <w:r w:rsidRPr="00236FAE">
        <w:object w:dxaOrig="15300" w:dyaOrig="6826" w14:anchorId="3E0BC60D">
          <v:shape id="_x0000_i1084" type="#_x0000_t75" style="width:460.5pt;height:209.25pt" o:ole="">
            <v:imagedata r:id="rId61" o:title=""/>
          </v:shape>
          <o:OLEObject Type="Embed" ProgID="Visio.Drawing.15" ShapeID="_x0000_i1084" DrawAspect="Content" ObjectID="_1719067660" r:id="rId62"/>
        </w:object>
      </w:r>
    </w:p>
    <w:p w14:paraId="4533EC9B" w14:textId="77777777" w:rsidR="003A4304" w:rsidRPr="00236FAE" w:rsidRDefault="003A4304" w:rsidP="00210B50">
      <w:pPr>
        <w:spacing w:line="264"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3A4304" w:rsidRPr="00236FAE" w14:paraId="59A031AD" w14:textId="77777777" w:rsidTr="00357DBA">
        <w:tc>
          <w:tcPr>
            <w:tcW w:w="1166" w:type="pct"/>
            <w:shd w:val="clear" w:color="auto" w:fill="BFBFBF" w:themeFill="background1" w:themeFillShade="BF"/>
          </w:tcPr>
          <w:p w14:paraId="57D478E5" w14:textId="77777777" w:rsidR="003A4304" w:rsidRPr="00236FAE" w:rsidRDefault="003A4304" w:rsidP="00210B50">
            <w:pPr>
              <w:spacing w:line="264" w:lineRule="auto"/>
              <w:rPr>
                <w:szCs w:val="26"/>
              </w:rPr>
            </w:pPr>
            <w:r w:rsidRPr="00236FAE">
              <w:rPr>
                <w:szCs w:val="26"/>
              </w:rPr>
              <w:t>ID</w:t>
            </w:r>
          </w:p>
        </w:tc>
        <w:tc>
          <w:tcPr>
            <w:tcW w:w="3834" w:type="pct"/>
            <w:shd w:val="clear" w:color="auto" w:fill="BFBFBF" w:themeFill="background1" w:themeFillShade="BF"/>
          </w:tcPr>
          <w:p w14:paraId="0D2EDB50" w14:textId="60769D49" w:rsidR="003A4304" w:rsidRPr="00236FAE" w:rsidRDefault="003A4304" w:rsidP="00210B50">
            <w:pPr>
              <w:spacing w:line="264" w:lineRule="auto"/>
              <w:rPr>
                <w:szCs w:val="26"/>
              </w:rPr>
            </w:pPr>
            <w:r w:rsidRPr="00236FAE">
              <w:rPr>
                <w:szCs w:val="26"/>
              </w:rPr>
              <w:t>UC-COMMAND-01</w:t>
            </w:r>
          </w:p>
        </w:tc>
      </w:tr>
      <w:tr w:rsidR="003A4304" w:rsidRPr="00236FAE" w14:paraId="3C8A53C9" w14:textId="77777777" w:rsidTr="00357DBA">
        <w:tc>
          <w:tcPr>
            <w:tcW w:w="1166" w:type="pct"/>
            <w:tcBorders>
              <w:top w:val="single" w:sz="4" w:space="0" w:color="auto"/>
              <w:left w:val="single" w:sz="4" w:space="0" w:color="auto"/>
              <w:bottom w:val="single" w:sz="4" w:space="0" w:color="auto"/>
              <w:right w:val="single" w:sz="4" w:space="0" w:color="auto"/>
            </w:tcBorders>
          </w:tcPr>
          <w:p w14:paraId="719E9ABA" w14:textId="77777777" w:rsidR="003A4304" w:rsidRPr="00236FAE" w:rsidRDefault="003A430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6CA2CC73" w14:textId="7672A342" w:rsidR="003A4304" w:rsidRPr="00236FAE" w:rsidRDefault="003A4304" w:rsidP="00210B50">
            <w:pPr>
              <w:spacing w:line="264" w:lineRule="auto"/>
              <w:rPr>
                <w:color w:val="000000"/>
                <w:szCs w:val="26"/>
              </w:rPr>
            </w:pPr>
            <w:r w:rsidRPr="00236FAE">
              <w:rPr>
                <w:color w:val="000000"/>
                <w:szCs w:val="26"/>
              </w:rPr>
              <w:t xml:space="preserve">Tìm kiếm &amp; xem danh sách </w:t>
            </w:r>
            <w:r w:rsidR="00DA3D94" w:rsidRPr="00236FAE">
              <w:rPr>
                <w:color w:val="000000"/>
                <w:szCs w:val="26"/>
              </w:rPr>
              <w:t>lệnh</w:t>
            </w:r>
            <w:r w:rsidRPr="00236FAE">
              <w:rPr>
                <w:color w:val="000000"/>
                <w:szCs w:val="26"/>
              </w:rPr>
              <w:t xml:space="preserve"> (</w:t>
            </w:r>
            <w:r w:rsidR="003651B8" w:rsidRPr="00236FAE">
              <w:rPr>
                <w:color w:val="000000"/>
                <w:szCs w:val="26"/>
              </w:rPr>
              <w:t>View Command List</w:t>
            </w:r>
            <w:r w:rsidRPr="00236FAE">
              <w:rPr>
                <w:color w:val="000000"/>
                <w:szCs w:val="26"/>
              </w:rPr>
              <w:t>)</w:t>
            </w:r>
          </w:p>
        </w:tc>
      </w:tr>
      <w:tr w:rsidR="003A4304" w:rsidRPr="00236FAE" w14:paraId="4BA9533B" w14:textId="77777777" w:rsidTr="00357DBA">
        <w:tc>
          <w:tcPr>
            <w:tcW w:w="1166" w:type="pct"/>
            <w:tcBorders>
              <w:top w:val="single" w:sz="4" w:space="0" w:color="auto"/>
              <w:left w:val="single" w:sz="4" w:space="0" w:color="auto"/>
              <w:bottom w:val="single" w:sz="4" w:space="0" w:color="auto"/>
              <w:right w:val="single" w:sz="4" w:space="0" w:color="auto"/>
            </w:tcBorders>
          </w:tcPr>
          <w:p w14:paraId="21BD112D" w14:textId="77777777" w:rsidR="003A4304" w:rsidRPr="00236FAE" w:rsidRDefault="003A430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6D48A5F0" w14:textId="47B9671E" w:rsidR="003A4304" w:rsidRPr="00236FAE" w:rsidRDefault="003A4304" w:rsidP="00210B50">
            <w:pPr>
              <w:pStyle w:val="ListParagraph"/>
              <w:numPr>
                <w:ilvl w:val="0"/>
                <w:numId w:val="57"/>
              </w:numPr>
              <w:spacing w:line="264" w:lineRule="auto"/>
              <w:rPr>
                <w:color w:val="000000"/>
                <w:szCs w:val="26"/>
              </w:rPr>
            </w:pPr>
            <w:r w:rsidRPr="00236FAE">
              <w:rPr>
                <w:color w:val="000000"/>
                <w:szCs w:val="26"/>
              </w:rPr>
              <w:t xml:space="preserve">Người dùng truy cập menu Gateway </w:t>
            </w:r>
            <w:r w:rsidRPr="00236FAE">
              <w:rPr>
                <w:color w:val="000000"/>
                <w:szCs w:val="26"/>
              </w:rPr>
              <w:sym w:font="Wingdings" w:char="F0E0"/>
            </w:r>
            <w:r w:rsidRPr="00236FAE">
              <w:rPr>
                <w:color w:val="000000"/>
                <w:szCs w:val="26"/>
              </w:rPr>
              <w:t xml:space="preserve"> </w:t>
            </w:r>
            <w:r w:rsidR="003651B8" w:rsidRPr="00236FAE">
              <w:rPr>
                <w:color w:val="000000"/>
                <w:szCs w:val="26"/>
              </w:rPr>
              <w:t>Command</w:t>
            </w:r>
          </w:p>
          <w:p w14:paraId="1712EA0B" w14:textId="0D2EA654" w:rsidR="003A4304" w:rsidRPr="00236FAE" w:rsidRDefault="003A4304" w:rsidP="00210B50">
            <w:pPr>
              <w:pStyle w:val="FirstLevelBullet"/>
              <w:numPr>
                <w:ilvl w:val="1"/>
                <w:numId w:val="54"/>
              </w:numPr>
              <w:spacing w:line="264" w:lineRule="auto"/>
              <w:ind w:left="713"/>
              <w:rPr>
                <w:color w:val="000000"/>
              </w:rPr>
            </w:pPr>
            <w:r w:rsidRPr="00236FAE">
              <w:rPr>
                <w:color w:val="000000"/>
              </w:rPr>
              <w:t xml:space="preserve">Hệ thống hiển thị danh sách </w:t>
            </w:r>
            <w:r w:rsidR="003651B8" w:rsidRPr="00236FAE">
              <w:rPr>
                <w:color w:val="000000"/>
              </w:rPr>
              <w:t xml:space="preserve">Command </w:t>
            </w:r>
            <w:r w:rsidRPr="00236FAE">
              <w:rPr>
                <w:color w:val="000000"/>
              </w:rPr>
              <w:t>thuộc quyền xem của user đang đăng nhập</w:t>
            </w:r>
          </w:p>
        </w:tc>
      </w:tr>
      <w:tr w:rsidR="003A4304" w:rsidRPr="00236FAE" w14:paraId="45E316A9" w14:textId="77777777" w:rsidTr="00357DBA">
        <w:tc>
          <w:tcPr>
            <w:tcW w:w="1166" w:type="pct"/>
            <w:tcBorders>
              <w:top w:val="single" w:sz="4" w:space="0" w:color="auto"/>
              <w:left w:val="single" w:sz="4" w:space="0" w:color="auto"/>
              <w:bottom w:val="single" w:sz="4" w:space="0" w:color="auto"/>
              <w:right w:val="single" w:sz="4" w:space="0" w:color="auto"/>
            </w:tcBorders>
          </w:tcPr>
          <w:p w14:paraId="39EAD0DB" w14:textId="77777777" w:rsidR="003A4304" w:rsidRPr="00236FAE" w:rsidRDefault="003A430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005B33E9" w14:textId="5916150E" w:rsidR="003A4304" w:rsidRPr="00236FAE" w:rsidRDefault="003A4304" w:rsidP="00210B50">
            <w:pPr>
              <w:spacing w:line="264" w:lineRule="auto"/>
              <w:rPr>
                <w:color w:val="000000"/>
                <w:szCs w:val="26"/>
              </w:rPr>
            </w:pPr>
            <w:r w:rsidRPr="00236FAE">
              <w:rPr>
                <w:color w:val="000000"/>
                <w:szCs w:val="26"/>
              </w:rPr>
              <w:t xml:space="preserve">Admin, User có quyền xem danh sách </w:t>
            </w:r>
            <w:r w:rsidR="003651B8" w:rsidRPr="00236FAE">
              <w:rPr>
                <w:color w:val="000000"/>
                <w:szCs w:val="26"/>
              </w:rPr>
              <w:t>Command</w:t>
            </w:r>
          </w:p>
        </w:tc>
      </w:tr>
      <w:tr w:rsidR="003A4304" w:rsidRPr="00236FAE" w14:paraId="3AC99D3E" w14:textId="77777777" w:rsidTr="00357DBA">
        <w:tc>
          <w:tcPr>
            <w:tcW w:w="1166" w:type="pct"/>
            <w:tcBorders>
              <w:top w:val="single" w:sz="4" w:space="0" w:color="auto"/>
              <w:left w:val="single" w:sz="4" w:space="0" w:color="auto"/>
              <w:bottom w:val="single" w:sz="4" w:space="0" w:color="auto"/>
              <w:right w:val="single" w:sz="4" w:space="0" w:color="auto"/>
            </w:tcBorders>
          </w:tcPr>
          <w:p w14:paraId="33E920E5" w14:textId="77777777" w:rsidR="003A4304" w:rsidRPr="00236FAE" w:rsidRDefault="003A430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19FCEB4" w14:textId="14E2BFEF" w:rsidR="003A4304" w:rsidRPr="00236FAE" w:rsidRDefault="003A4304" w:rsidP="00210B50">
            <w:pPr>
              <w:spacing w:line="264" w:lineRule="auto"/>
              <w:rPr>
                <w:color w:val="000000"/>
                <w:szCs w:val="26"/>
              </w:rPr>
            </w:pPr>
            <w:r w:rsidRPr="00236FAE">
              <w:rPr>
                <w:color w:val="000000"/>
                <w:szCs w:val="26"/>
              </w:rPr>
              <w:t xml:space="preserve">User đăng nhập thành công và có quyền xem danh sách </w:t>
            </w:r>
            <w:r w:rsidR="003651B8" w:rsidRPr="00236FAE">
              <w:rPr>
                <w:color w:val="000000"/>
                <w:szCs w:val="26"/>
              </w:rPr>
              <w:t>Command</w:t>
            </w:r>
          </w:p>
        </w:tc>
      </w:tr>
      <w:tr w:rsidR="003A4304" w:rsidRPr="00236FAE" w14:paraId="38428150" w14:textId="77777777" w:rsidTr="00357DBA">
        <w:tc>
          <w:tcPr>
            <w:tcW w:w="1166" w:type="pct"/>
            <w:tcBorders>
              <w:top w:val="single" w:sz="4" w:space="0" w:color="auto"/>
              <w:left w:val="single" w:sz="4" w:space="0" w:color="auto"/>
              <w:bottom w:val="single" w:sz="4" w:space="0" w:color="auto"/>
              <w:right w:val="single" w:sz="4" w:space="0" w:color="auto"/>
            </w:tcBorders>
          </w:tcPr>
          <w:p w14:paraId="63A222CC" w14:textId="77777777" w:rsidR="003A4304" w:rsidRPr="00236FAE" w:rsidRDefault="003A430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E1DCCB1" w14:textId="7D8C2471" w:rsidR="003A4304" w:rsidRPr="00236FAE" w:rsidRDefault="003A4304" w:rsidP="00210B50">
            <w:pPr>
              <w:spacing w:line="264" w:lineRule="auto"/>
              <w:rPr>
                <w:color w:val="000000"/>
                <w:szCs w:val="26"/>
              </w:rPr>
            </w:pPr>
            <w:r w:rsidRPr="00236FAE">
              <w:rPr>
                <w:color w:val="000000"/>
                <w:szCs w:val="26"/>
              </w:rPr>
              <w:t xml:space="preserve">Hiển thị danh sách </w:t>
            </w:r>
            <w:r w:rsidR="003651B8" w:rsidRPr="00236FAE">
              <w:rPr>
                <w:color w:val="000000"/>
                <w:szCs w:val="26"/>
              </w:rPr>
              <w:t xml:space="preserve">Command </w:t>
            </w:r>
            <w:r w:rsidRPr="00236FAE">
              <w:rPr>
                <w:color w:val="000000"/>
                <w:szCs w:val="26"/>
              </w:rPr>
              <w:t>thuộc phạm vi của user đang đăng nhập</w:t>
            </w:r>
          </w:p>
        </w:tc>
      </w:tr>
      <w:tr w:rsidR="003A4304" w:rsidRPr="00236FAE" w14:paraId="45B3664B"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6799D3" w14:textId="77777777" w:rsidR="003A4304" w:rsidRPr="00236FAE" w:rsidRDefault="003A430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52399" w14:textId="50C8011E" w:rsidR="003A4304" w:rsidRPr="00236FAE" w:rsidRDefault="003A4304" w:rsidP="00210B50">
            <w:pPr>
              <w:spacing w:line="264" w:lineRule="auto"/>
              <w:rPr>
                <w:color w:val="000000"/>
                <w:szCs w:val="26"/>
              </w:rPr>
            </w:pPr>
            <w:r w:rsidRPr="00236FAE">
              <w:rPr>
                <w:color w:val="000000"/>
                <w:szCs w:val="26"/>
              </w:rPr>
              <w:t>UC-</w:t>
            </w:r>
            <w:r w:rsidR="003651B8" w:rsidRPr="00236FAE">
              <w:rPr>
                <w:szCs w:val="26"/>
              </w:rPr>
              <w:t>COMMAND</w:t>
            </w:r>
            <w:r w:rsidRPr="00236FAE">
              <w:rPr>
                <w:color w:val="000000"/>
                <w:szCs w:val="26"/>
              </w:rPr>
              <w:t>-02</w:t>
            </w:r>
          </w:p>
        </w:tc>
      </w:tr>
      <w:tr w:rsidR="003A4304" w:rsidRPr="00236FAE" w14:paraId="0A7A326C" w14:textId="77777777" w:rsidTr="00357DBA">
        <w:tc>
          <w:tcPr>
            <w:tcW w:w="1166" w:type="pct"/>
            <w:tcBorders>
              <w:top w:val="single" w:sz="4" w:space="0" w:color="auto"/>
              <w:left w:val="single" w:sz="4" w:space="0" w:color="auto"/>
              <w:bottom w:val="single" w:sz="4" w:space="0" w:color="auto"/>
              <w:right w:val="single" w:sz="4" w:space="0" w:color="auto"/>
            </w:tcBorders>
          </w:tcPr>
          <w:p w14:paraId="0E68308D" w14:textId="77777777" w:rsidR="003A4304" w:rsidRPr="00236FAE" w:rsidRDefault="003A430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4E1B5AE0" w14:textId="23297A3A" w:rsidR="003A4304" w:rsidRPr="00236FAE" w:rsidRDefault="003A4304" w:rsidP="00210B50">
            <w:pPr>
              <w:spacing w:line="264" w:lineRule="auto"/>
              <w:rPr>
                <w:color w:val="000000"/>
                <w:szCs w:val="26"/>
              </w:rPr>
            </w:pPr>
            <w:r w:rsidRPr="00236FAE">
              <w:rPr>
                <w:color w:val="000000"/>
                <w:szCs w:val="26"/>
              </w:rPr>
              <w:t xml:space="preserve">Tạo </w:t>
            </w:r>
            <w:r w:rsidR="0092615E" w:rsidRPr="00236FAE">
              <w:rPr>
                <w:color w:val="000000"/>
                <w:szCs w:val="26"/>
              </w:rPr>
              <w:t>lệnh</w:t>
            </w:r>
            <w:r w:rsidRPr="00236FAE">
              <w:rPr>
                <w:color w:val="000000"/>
                <w:szCs w:val="26"/>
              </w:rPr>
              <w:t xml:space="preserve"> (Create </w:t>
            </w:r>
            <w:r w:rsidR="0070491C" w:rsidRPr="00236FAE">
              <w:rPr>
                <w:color w:val="000000"/>
                <w:szCs w:val="26"/>
              </w:rPr>
              <w:t>Command</w:t>
            </w:r>
            <w:r w:rsidRPr="00236FAE">
              <w:rPr>
                <w:color w:val="000000"/>
                <w:szCs w:val="26"/>
              </w:rPr>
              <w:t>)</w:t>
            </w:r>
          </w:p>
        </w:tc>
      </w:tr>
      <w:tr w:rsidR="003A4304" w:rsidRPr="00236FAE" w14:paraId="68D19122" w14:textId="77777777" w:rsidTr="00357DBA">
        <w:tc>
          <w:tcPr>
            <w:tcW w:w="1166" w:type="pct"/>
            <w:tcBorders>
              <w:top w:val="single" w:sz="4" w:space="0" w:color="auto"/>
              <w:left w:val="single" w:sz="4" w:space="0" w:color="auto"/>
              <w:bottom w:val="single" w:sz="4" w:space="0" w:color="auto"/>
              <w:right w:val="single" w:sz="4" w:space="0" w:color="auto"/>
            </w:tcBorders>
          </w:tcPr>
          <w:p w14:paraId="0CED140E" w14:textId="77777777" w:rsidR="003A4304" w:rsidRPr="00236FAE" w:rsidRDefault="003A430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7E27271D" w14:textId="461845FC" w:rsidR="003A4304" w:rsidRPr="00236FAE" w:rsidRDefault="003A4304" w:rsidP="00210B50">
            <w:pPr>
              <w:pStyle w:val="ListParagraph"/>
              <w:numPr>
                <w:ilvl w:val="0"/>
                <w:numId w:val="58"/>
              </w:numPr>
              <w:spacing w:line="264" w:lineRule="auto"/>
              <w:rPr>
                <w:szCs w:val="26"/>
              </w:rPr>
            </w:pPr>
            <w:r w:rsidRPr="00236FAE">
              <w:rPr>
                <w:szCs w:val="26"/>
              </w:rPr>
              <w:t xml:space="preserve">Từ màn hình </w:t>
            </w:r>
            <w:r w:rsidR="0070491C" w:rsidRPr="00236FAE">
              <w:rPr>
                <w:color w:val="000000"/>
                <w:szCs w:val="26"/>
              </w:rPr>
              <w:t xml:space="preserve">Command </w:t>
            </w:r>
            <w:r w:rsidRPr="00236FAE">
              <w:rPr>
                <w:szCs w:val="26"/>
              </w:rPr>
              <w:t xml:space="preserve">List, người dùng bấm nút Add </w:t>
            </w:r>
            <w:r w:rsidR="0070491C" w:rsidRPr="00236FAE">
              <w:rPr>
                <w:color w:val="000000"/>
                <w:szCs w:val="26"/>
              </w:rPr>
              <w:t xml:space="preserve">Command </w:t>
            </w:r>
            <w:r w:rsidRPr="00236FAE">
              <w:rPr>
                <w:szCs w:val="26"/>
              </w:rPr>
              <w:t xml:space="preserve">để truy cập màn hình Add </w:t>
            </w:r>
            <w:r w:rsidR="0070491C" w:rsidRPr="00236FAE">
              <w:rPr>
                <w:color w:val="000000"/>
                <w:szCs w:val="26"/>
              </w:rPr>
              <w:t>Command</w:t>
            </w:r>
          </w:p>
          <w:p w14:paraId="3F146F0F" w14:textId="6E5EA28C" w:rsidR="003A4304" w:rsidRPr="00236FAE" w:rsidRDefault="003A4304" w:rsidP="00210B50">
            <w:pPr>
              <w:pStyle w:val="ListParagraph"/>
              <w:numPr>
                <w:ilvl w:val="0"/>
                <w:numId w:val="58"/>
              </w:numPr>
              <w:spacing w:line="264" w:lineRule="auto"/>
              <w:rPr>
                <w:szCs w:val="26"/>
              </w:rPr>
            </w:pPr>
            <w:r w:rsidRPr="00236FAE">
              <w:rPr>
                <w:szCs w:val="26"/>
              </w:rPr>
              <w:t xml:space="preserve">Người dùng tạo </w:t>
            </w:r>
            <w:r w:rsidR="0070491C" w:rsidRPr="00236FAE">
              <w:rPr>
                <w:color w:val="000000"/>
                <w:szCs w:val="26"/>
              </w:rPr>
              <w:t xml:space="preserve">Command </w:t>
            </w:r>
            <w:r w:rsidRPr="00236FAE">
              <w:rPr>
                <w:szCs w:val="26"/>
              </w:rPr>
              <w:t>nhập các thông tin:</w:t>
            </w:r>
          </w:p>
          <w:p w14:paraId="2EF414C4" w14:textId="0989F92F" w:rsidR="0070491C" w:rsidRPr="00236FAE" w:rsidRDefault="0070491C" w:rsidP="00210B50">
            <w:pPr>
              <w:pStyle w:val="FirstLevelBullet"/>
              <w:spacing w:line="264" w:lineRule="auto"/>
            </w:pPr>
            <w:r w:rsidRPr="00236FAE">
              <w:rPr>
                <w:color w:val="000000"/>
              </w:rPr>
              <w:t>Command</w:t>
            </w:r>
            <w:r w:rsidR="003A4304" w:rsidRPr="00236FAE">
              <w:rPr>
                <w:color w:val="000000"/>
              </w:rPr>
              <w:t>Name</w:t>
            </w:r>
            <w:r w:rsidR="003A4304" w:rsidRPr="00236FAE">
              <w:t>: không được trùng</w:t>
            </w:r>
          </w:p>
          <w:p w14:paraId="4D19055C" w14:textId="68CDC04A" w:rsidR="003A4304" w:rsidRPr="00236FAE" w:rsidRDefault="003A4304" w:rsidP="00210B50">
            <w:pPr>
              <w:pStyle w:val="FirstLevelBullet"/>
              <w:spacing w:line="264" w:lineRule="auto"/>
            </w:pPr>
            <w:r w:rsidRPr="00236FAE">
              <w:t>Description.</w:t>
            </w:r>
          </w:p>
          <w:p w14:paraId="0D29423D" w14:textId="75FA1B22" w:rsidR="008B11B6" w:rsidRPr="00236FAE" w:rsidRDefault="008B11B6" w:rsidP="00210B50">
            <w:pPr>
              <w:pStyle w:val="FirstLevelBullet"/>
              <w:numPr>
                <w:ilvl w:val="0"/>
                <w:numId w:val="58"/>
              </w:numPr>
              <w:spacing w:line="264" w:lineRule="auto"/>
            </w:pPr>
            <w:r w:rsidRPr="00236FAE">
              <w:t>Gán protocol cho command.</w:t>
            </w:r>
          </w:p>
          <w:p w14:paraId="23158DFB" w14:textId="77777777" w:rsidR="003A4304" w:rsidRPr="00236FAE" w:rsidRDefault="003A4304" w:rsidP="00210B50">
            <w:pPr>
              <w:pStyle w:val="FirstLevelBullet"/>
              <w:numPr>
                <w:ilvl w:val="0"/>
                <w:numId w:val="58"/>
              </w:numPr>
              <w:spacing w:line="264" w:lineRule="auto"/>
            </w:pPr>
            <w:r w:rsidRPr="00236FAE">
              <w:t>Sau khi nhập thông tin ở từng trường dữ liệu, hệ thống kiểm tra thông tin</w:t>
            </w:r>
          </w:p>
          <w:p w14:paraId="0CF4A04B" w14:textId="77777777" w:rsidR="003A4304" w:rsidRPr="00236FAE" w:rsidRDefault="003A4304" w:rsidP="00210B50">
            <w:pPr>
              <w:pStyle w:val="FirstLevelBullet"/>
              <w:spacing w:line="264" w:lineRule="auto"/>
            </w:pPr>
            <w:r w:rsidRPr="00236FAE">
              <w:lastRenderedPageBreak/>
              <w:t>Nếu không hợp lệ ở trường nào thì thông báo màu đỏ tương ứng, người dùng cần nhập lại thông tin</w:t>
            </w:r>
          </w:p>
          <w:p w14:paraId="1FB60303" w14:textId="77777777" w:rsidR="003A4304" w:rsidRPr="00236FAE" w:rsidRDefault="003A4304" w:rsidP="00210B50">
            <w:pPr>
              <w:pStyle w:val="FirstLevelBullet"/>
              <w:spacing w:line="264" w:lineRule="auto"/>
            </w:pPr>
            <w:r w:rsidRPr="00236FAE">
              <w:t>Nếu hợp lệ, nút Save enable</w:t>
            </w:r>
          </w:p>
          <w:p w14:paraId="249E528C" w14:textId="44AB5DFA" w:rsidR="003A4304" w:rsidRPr="00236FAE" w:rsidRDefault="003A4304" w:rsidP="00210B50">
            <w:pPr>
              <w:pStyle w:val="FirstLevelBullet"/>
              <w:numPr>
                <w:ilvl w:val="0"/>
                <w:numId w:val="58"/>
              </w:numPr>
              <w:spacing w:line="264" w:lineRule="auto"/>
              <w:rPr>
                <w:color w:val="000000"/>
              </w:rPr>
            </w:pPr>
            <w:r w:rsidRPr="00236FAE">
              <w:t xml:space="preserve">Bấm nút Save, hiển thị thông báo tạo </w:t>
            </w:r>
            <w:r w:rsidR="005A3170" w:rsidRPr="00236FAE">
              <w:rPr>
                <w:color w:val="000000"/>
              </w:rPr>
              <w:t xml:space="preserve">Command </w:t>
            </w:r>
            <w:r w:rsidRPr="00236FAE">
              <w:t>thành công</w:t>
            </w:r>
          </w:p>
        </w:tc>
      </w:tr>
      <w:tr w:rsidR="003A4304" w:rsidRPr="00236FAE" w14:paraId="02D57866" w14:textId="77777777" w:rsidTr="00357DBA">
        <w:tc>
          <w:tcPr>
            <w:tcW w:w="1166" w:type="pct"/>
            <w:tcBorders>
              <w:top w:val="single" w:sz="4" w:space="0" w:color="auto"/>
              <w:left w:val="single" w:sz="4" w:space="0" w:color="auto"/>
              <w:bottom w:val="single" w:sz="4" w:space="0" w:color="auto"/>
              <w:right w:val="single" w:sz="4" w:space="0" w:color="auto"/>
            </w:tcBorders>
          </w:tcPr>
          <w:p w14:paraId="4AB9C21B" w14:textId="77777777" w:rsidR="003A4304" w:rsidRPr="00236FAE" w:rsidRDefault="003A4304"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53587035" w14:textId="590D2B4C" w:rsidR="003A4304" w:rsidRPr="00236FAE" w:rsidRDefault="003A4304" w:rsidP="00210B50">
            <w:pPr>
              <w:spacing w:line="264" w:lineRule="auto"/>
              <w:rPr>
                <w:color w:val="000000"/>
                <w:szCs w:val="26"/>
              </w:rPr>
            </w:pPr>
            <w:r w:rsidRPr="00236FAE">
              <w:rPr>
                <w:color w:val="000000"/>
                <w:szCs w:val="26"/>
              </w:rPr>
              <w:t xml:space="preserve">Admin, User có quyền tạo </w:t>
            </w:r>
            <w:r w:rsidR="005A3170" w:rsidRPr="00236FAE">
              <w:rPr>
                <w:color w:val="000000"/>
                <w:szCs w:val="26"/>
              </w:rPr>
              <w:t>Command</w:t>
            </w:r>
          </w:p>
        </w:tc>
      </w:tr>
      <w:tr w:rsidR="003A4304" w:rsidRPr="00236FAE" w14:paraId="4A9032C6" w14:textId="77777777" w:rsidTr="00357DBA">
        <w:tc>
          <w:tcPr>
            <w:tcW w:w="1166" w:type="pct"/>
            <w:tcBorders>
              <w:top w:val="single" w:sz="4" w:space="0" w:color="auto"/>
              <w:left w:val="single" w:sz="4" w:space="0" w:color="auto"/>
              <w:bottom w:val="single" w:sz="4" w:space="0" w:color="auto"/>
              <w:right w:val="single" w:sz="4" w:space="0" w:color="auto"/>
            </w:tcBorders>
          </w:tcPr>
          <w:p w14:paraId="52789E0C" w14:textId="77777777" w:rsidR="003A4304" w:rsidRPr="00236FAE" w:rsidRDefault="003A430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785406A7" w14:textId="440F6AC0" w:rsidR="003A4304" w:rsidRPr="00236FAE" w:rsidRDefault="003A4304" w:rsidP="00210B50">
            <w:pPr>
              <w:spacing w:line="264" w:lineRule="auto"/>
              <w:rPr>
                <w:color w:val="000000"/>
                <w:szCs w:val="26"/>
              </w:rPr>
            </w:pPr>
            <w:r w:rsidRPr="00236FAE">
              <w:rPr>
                <w:color w:val="000000"/>
                <w:szCs w:val="26"/>
              </w:rPr>
              <w:t xml:space="preserve">Các User phải có quyền tạo </w:t>
            </w:r>
            <w:r w:rsidR="005A3170" w:rsidRPr="00236FAE">
              <w:rPr>
                <w:color w:val="000000"/>
                <w:szCs w:val="26"/>
              </w:rPr>
              <w:t xml:space="preserve">Command </w:t>
            </w:r>
            <w:r w:rsidRPr="00236FAE">
              <w:rPr>
                <w:color w:val="000000"/>
                <w:szCs w:val="26"/>
              </w:rPr>
              <w:t>và đăng nhập thành công vào hệ thống</w:t>
            </w:r>
          </w:p>
        </w:tc>
      </w:tr>
      <w:tr w:rsidR="003A4304" w:rsidRPr="00236FAE" w14:paraId="0E07202C" w14:textId="77777777" w:rsidTr="00357DBA">
        <w:tc>
          <w:tcPr>
            <w:tcW w:w="1166" w:type="pct"/>
            <w:tcBorders>
              <w:top w:val="single" w:sz="4" w:space="0" w:color="auto"/>
              <w:left w:val="single" w:sz="4" w:space="0" w:color="auto"/>
              <w:bottom w:val="single" w:sz="4" w:space="0" w:color="auto"/>
              <w:right w:val="single" w:sz="4" w:space="0" w:color="auto"/>
            </w:tcBorders>
          </w:tcPr>
          <w:p w14:paraId="18F8A462" w14:textId="77777777" w:rsidR="003A4304" w:rsidRPr="00236FAE" w:rsidRDefault="003A430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15C6FDE6" w14:textId="0D58399E" w:rsidR="003A4304" w:rsidRPr="00236FAE" w:rsidRDefault="005A3170" w:rsidP="00210B50">
            <w:pPr>
              <w:spacing w:line="264" w:lineRule="auto"/>
              <w:rPr>
                <w:color w:val="000000"/>
                <w:szCs w:val="26"/>
              </w:rPr>
            </w:pPr>
            <w:r w:rsidRPr="00236FAE">
              <w:rPr>
                <w:color w:val="000000"/>
                <w:szCs w:val="26"/>
              </w:rPr>
              <w:t xml:space="preserve">Command </w:t>
            </w:r>
            <w:r w:rsidR="003A4304" w:rsidRPr="00236FAE">
              <w:rPr>
                <w:color w:val="000000"/>
                <w:szCs w:val="26"/>
              </w:rPr>
              <w:t xml:space="preserve">mới được tạo có thể tìm kiếm và sử dụng trên hệ thống. </w:t>
            </w:r>
          </w:p>
        </w:tc>
      </w:tr>
      <w:tr w:rsidR="003A4304" w:rsidRPr="00236FAE" w14:paraId="1CD9A09B"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9F3A1" w14:textId="77777777" w:rsidR="003A4304" w:rsidRPr="00236FAE" w:rsidRDefault="003A430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43171" w14:textId="50CA5DE2" w:rsidR="003A4304" w:rsidRPr="00236FAE" w:rsidRDefault="003A4304" w:rsidP="00210B50">
            <w:pPr>
              <w:spacing w:line="264" w:lineRule="auto"/>
              <w:rPr>
                <w:color w:val="000000"/>
                <w:szCs w:val="26"/>
              </w:rPr>
            </w:pPr>
            <w:r w:rsidRPr="00236FAE">
              <w:rPr>
                <w:color w:val="000000"/>
                <w:szCs w:val="26"/>
              </w:rPr>
              <w:t>UC-</w:t>
            </w:r>
            <w:r w:rsidR="003651B8" w:rsidRPr="00236FAE">
              <w:rPr>
                <w:szCs w:val="26"/>
              </w:rPr>
              <w:t>COMMAND</w:t>
            </w:r>
            <w:r w:rsidRPr="00236FAE">
              <w:rPr>
                <w:color w:val="000000"/>
                <w:szCs w:val="26"/>
              </w:rPr>
              <w:t>-03</w:t>
            </w:r>
          </w:p>
        </w:tc>
      </w:tr>
      <w:tr w:rsidR="003A4304" w:rsidRPr="00236FAE" w14:paraId="52A0E9D4" w14:textId="77777777" w:rsidTr="00357DBA">
        <w:tc>
          <w:tcPr>
            <w:tcW w:w="1166" w:type="pct"/>
            <w:tcBorders>
              <w:top w:val="single" w:sz="4" w:space="0" w:color="auto"/>
              <w:left w:val="single" w:sz="4" w:space="0" w:color="auto"/>
              <w:bottom w:val="single" w:sz="4" w:space="0" w:color="auto"/>
              <w:right w:val="single" w:sz="4" w:space="0" w:color="auto"/>
            </w:tcBorders>
          </w:tcPr>
          <w:p w14:paraId="63F32B28" w14:textId="77777777" w:rsidR="003A4304" w:rsidRPr="00236FAE" w:rsidRDefault="003A430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02CB7700" w14:textId="12328F1A" w:rsidR="003A4304" w:rsidRPr="00236FAE" w:rsidRDefault="003A4304" w:rsidP="00210B50">
            <w:pPr>
              <w:spacing w:line="264" w:lineRule="auto"/>
              <w:rPr>
                <w:color w:val="000000"/>
                <w:szCs w:val="26"/>
              </w:rPr>
            </w:pPr>
            <w:r w:rsidRPr="00236FAE">
              <w:rPr>
                <w:color w:val="000000"/>
                <w:szCs w:val="26"/>
              </w:rPr>
              <w:t xml:space="preserve">Sửa </w:t>
            </w:r>
            <w:r w:rsidR="005A3170" w:rsidRPr="00236FAE">
              <w:rPr>
                <w:color w:val="000000"/>
                <w:szCs w:val="26"/>
              </w:rPr>
              <w:t>lệnh</w:t>
            </w:r>
            <w:r w:rsidRPr="00236FAE">
              <w:rPr>
                <w:color w:val="000000"/>
                <w:szCs w:val="26"/>
              </w:rPr>
              <w:t xml:space="preserve"> (Edit </w:t>
            </w:r>
            <w:r w:rsidR="005A3170" w:rsidRPr="00236FAE">
              <w:rPr>
                <w:color w:val="000000"/>
                <w:szCs w:val="26"/>
              </w:rPr>
              <w:t>Command</w:t>
            </w:r>
            <w:r w:rsidRPr="00236FAE">
              <w:rPr>
                <w:color w:val="000000"/>
                <w:szCs w:val="26"/>
              </w:rPr>
              <w:t>)</w:t>
            </w:r>
          </w:p>
        </w:tc>
      </w:tr>
      <w:tr w:rsidR="003A4304" w:rsidRPr="00236FAE" w14:paraId="0D6FA010" w14:textId="77777777" w:rsidTr="00357DBA">
        <w:tc>
          <w:tcPr>
            <w:tcW w:w="1166" w:type="pct"/>
            <w:tcBorders>
              <w:top w:val="single" w:sz="4" w:space="0" w:color="auto"/>
              <w:left w:val="single" w:sz="4" w:space="0" w:color="auto"/>
              <w:bottom w:val="single" w:sz="4" w:space="0" w:color="auto"/>
              <w:right w:val="single" w:sz="4" w:space="0" w:color="auto"/>
            </w:tcBorders>
          </w:tcPr>
          <w:p w14:paraId="02375804" w14:textId="77777777" w:rsidR="003A4304" w:rsidRPr="00236FAE" w:rsidRDefault="003A430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0384E72" w14:textId="592A6227" w:rsidR="003A4304" w:rsidRPr="00236FAE" w:rsidRDefault="003A4304" w:rsidP="00210B50">
            <w:pPr>
              <w:pStyle w:val="ListParagraph"/>
              <w:numPr>
                <w:ilvl w:val="1"/>
                <w:numId w:val="59"/>
              </w:numPr>
              <w:spacing w:line="264" w:lineRule="auto"/>
              <w:rPr>
                <w:color w:val="000000"/>
                <w:szCs w:val="26"/>
              </w:rPr>
            </w:pPr>
            <w:r w:rsidRPr="00236FAE">
              <w:rPr>
                <w:color w:val="000000"/>
                <w:szCs w:val="26"/>
              </w:rPr>
              <w:t xml:space="preserve">Từ màn hình Route List, người dùng click vào </w:t>
            </w:r>
            <w:r w:rsidR="00F320F3" w:rsidRPr="00236FAE">
              <w:rPr>
                <w:color w:val="000000"/>
                <w:szCs w:val="26"/>
              </w:rPr>
              <w:t xml:space="preserve">Command </w:t>
            </w:r>
            <w:r w:rsidRPr="00236FAE">
              <w:rPr>
                <w:color w:val="000000"/>
                <w:szCs w:val="26"/>
              </w:rPr>
              <w:t xml:space="preserve">muốn chỉnh sửa thông tin để truy cập màn hình chi tiết </w:t>
            </w:r>
            <w:r w:rsidR="00F320F3" w:rsidRPr="00236FAE">
              <w:rPr>
                <w:color w:val="000000"/>
                <w:szCs w:val="26"/>
              </w:rPr>
              <w:t>Command</w:t>
            </w:r>
          </w:p>
          <w:p w14:paraId="2B263FB6" w14:textId="24689D6E" w:rsidR="003A4304" w:rsidRPr="00236FAE" w:rsidRDefault="003A4304" w:rsidP="00210B50">
            <w:pPr>
              <w:pStyle w:val="ListParagraph"/>
              <w:numPr>
                <w:ilvl w:val="1"/>
                <w:numId w:val="59"/>
              </w:numPr>
              <w:spacing w:line="264" w:lineRule="auto"/>
              <w:ind w:left="713"/>
              <w:rPr>
                <w:color w:val="000000"/>
                <w:szCs w:val="26"/>
              </w:rPr>
            </w:pPr>
            <w:r w:rsidRPr="00236FAE">
              <w:rPr>
                <w:color w:val="000000"/>
                <w:szCs w:val="26"/>
              </w:rPr>
              <w:t xml:space="preserve">Người dùng bấm Edit để truy cập màn hình Edit </w:t>
            </w:r>
            <w:r w:rsidR="00F320F3" w:rsidRPr="00236FAE">
              <w:rPr>
                <w:color w:val="000000"/>
                <w:szCs w:val="26"/>
              </w:rPr>
              <w:t>Command</w:t>
            </w:r>
          </w:p>
          <w:p w14:paraId="756700DB" w14:textId="6A913B76" w:rsidR="003A4304" w:rsidRPr="00236FAE" w:rsidRDefault="003A4304" w:rsidP="00210B50">
            <w:pPr>
              <w:pStyle w:val="ListParagraph"/>
              <w:numPr>
                <w:ilvl w:val="1"/>
                <w:numId w:val="59"/>
              </w:numPr>
              <w:spacing w:line="264" w:lineRule="auto"/>
              <w:ind w:left="713"/>
              <w:rPr>
                <w:color w:val="000000"/>
                <w:szCs w:val="26"/>
              </w:rPr>
            </w:pPr>
            <w:r w:rsidRPr="00236FAE">
              <w:rPr>
                <w:color w:val="000000"/>
                <w:szCs w:val="26"/>
              </w:rPr>
              <w:t xml:space="preserve">Nhập các thông tin cần sửa cho </w:t>
            </w:r>
            <w:r w:rsidR="008B11B6" w:rsidRPr="00236FAE">
              <w:rPr>
                <w:color w:val="000000"/>
                <w:szCs w:val="26"/>
              </w:rPr>
              <w:t>Command</w:t>
            </w:r>
            <w:r w:rsidRPr="00236FAE">
              <w:rPr>
                <w:color w:val="000000"/>
                <w:szCs w:val="26"/>
              </w:rPr>
              <w:t>:</w:t>
            </w:r>
          </w:p>
          <w:p w14:paraId="0B98C64D" w14:textId="5A2E731D" w:rsidR="003A4304" w:rsidRPr="00236FAE" w:rsidRDefault="008B11B6" w:rsidP="00210B50">
            <w:pPr>
              <w:pStyle w:val="FirstLevelBullet"/>
              <w:spacing w:line="264" w:lineRule="auto"/>
            </w:pPr>
            <w:r w:rsidRPr="00236FAE">
              <w:rPr>
                <w:color w:val="000000"/>
              </w:rPr>
              <w:t>Command</w:t>
            </w:r>
            <w:r w:rsidR="003A4304" w:rsidRPr="00236FAE">
              <w:rPr>
                <w:color w:val="000000"/>
              </w:rPr>
              <w:t>Name</w:t>
            </w:r>
            <w:r w:rsidR="003A4304" w:rsidRPr="00236FAE">
              <w:t>: không được sửa</w:t>
            </w:r>
          </w:p>
          <w:p w14:paraId="5FB39151" w14:textId="0FC50D3B" w:rsidR="003A4304" w:rsidRPr="00236FAE" w:rsidRDefault="003A4304" w:rsidP="00210B50">
            <w:pPr>
              <w:pStyle w:val="FirstLevelBullet"/>
              <w:spacing w:line="264" w:lineRule="auto"/>
              <w:rPr>
                <w:color w:val="000000"/>
              </w:rPr>
            </w:pPr>
            <w:r w:rsidRPr="00236FAE">
              <w:t>Description.</w:t>
            </w:r>
          </w:p>
          <w:p w14:paraId="159947E2" w14:textId="3E82C3A6" w:rsidR="008B11B6" w:rsidRPr="00236FAE" w:rsidRDefault="008B11B6" w:rsidP="00210B50">
            <w:pPr>
              <w:pStyle w:val="FirstLevelBullet"/>
              <w:numPr>
                <w:ilvl w:val="1"/>
                <w:numId w:val="59"/>
              </w:numPr>
              <w:spacing w:line="264" w:lineRule="auto"/>
              <w:ind w:left="713"/>
              <w:rPr>
                <w:color w:val="000000"/>
              </w:rPr>
            </w:pPr>
            <w:r w:rsidRPr="00236FAE">
              <w:rPr>
                <w:color w:val="000000"/>
              </w:rPr>
              <w:t>Gán lại protocol cho command (nếu cần).</w:t>
            </w:r>
          </w:p>
          <w:p w14:paraId="0E1BE05F" w14:textId="77777777" w:rsidR="003A4304" w:rsidRPr="00236FAE" w:rsidRDefault="003A4304" w:rsidP="00210B50">
            <w:pPr>
              <w:pStyle w:val="FirstLevelBullet"/>
              <w:numPr>
                <w:ilvl w:val="1"/>
                <w:numId w:val="59"/>
              </w:numPr>
              <w:spacing w:line="264" w:lineRule="auto"/>
              <w:ind w:left="713"/>
              <w:rPr>
                <w:color w:val="000000"/>
              </w:rPr>
            </w:pPr>
            <w:r w:rsidRPr="00236FAE">
              <w:rPr>
                <w:color w:val="000000"/>
              </w:rPr>
              <w:t>Sau khi nhập thông tin ở từng trường dữ liệu, hệ thống kiểm tra thông tin</w:t>
            </w:r>
          </w:p>
          <w:p w14:paraId="5E7B42E0" w14:textId="77777777" w:rsidR="003A4304" w:rsidRPr="00236FAE" w:rsidRDefault="003A4304"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39C16537" w14:textId="77777777" w:rsidR="003A4304" w:rsidRPr="00236FAE" w:rsidRDefault="003A4304" w:rsidP="00210B50">
            <w:pPr>
              <w:pStyle w:val="FirstLevelBullet"/>
              <w:spacing w:line="264" w:lineRule="auto"/>
              <w:rPr>
                <w:color w:val="000000"/>
              </w:rPr>
            </w:pPr>
            <w:r w:rsidRPr="00236FAE">
              <w:rPr>
                <w:color w:val="000000"/>
              </w:rPr>
              <w:t>Nếu hợp lệ, nút Save enable</w:t>
            </w:r>
          </w:p>
          <w:p w14:paraId="4B54C0A7" w14:textId="18B02345" w:rsidR="003A4304" w:rsidRPr="00236FAE" w:rsidRDefault="003A4304" w:rsidP="00210B50">
            <w:pPr>
              <w:pStyle w:val="FirstLevelBullet"/>
              <w:numPr>
                <w:ilvl w:val="1"/>
                <w:numId w:val="59"/>
              </w:numPr>
              <w:spacing w:line="264" w:lineRule="auto"/>
              <w:ind w:left="713"/>
              <w:rPr>
                <w:color w:val="000000"/>
              </w:rPr>
            </w:pPr>
            <w:r w:rsidRPr="00236FAE">
              <w:rPr>
                <w:color w:val="000000"/>
              </w:rPr>
              <w:t xml:space="preserve">Bấm nút Save, hiển thị thông báo sửa </w:t>
            </w:r>
            <w:r w:rsidR="008B11B6" w:rsidRPr="00236FAE">
              <w:rPr>
                <w:color w:val="000000"/>
              </w:rPr>
              <w:t xml:space="preserve">Command </w:t>
            </w:r>
            <w:r w:rsidRPr="00236FAE">
              <w:rPr>
                <w:color w:val="000000"/>
              </w:rPr>
              <w:t>thành công</w:t>
            </w:r>
          </w:p>
        </w:tc>
      </w:tr>
      <w:tr w:rsidR="003A4304" w:rsidRPr="00236FAE" w14:paraId="1E1D0CED" w14:textId="77777777" w:rsidTr="00357DBA">
        <w:tc>
          <w:tcPr>
            <w:tcW w:w="1166" w:type="pct"/>
            <w:tcBorders>
              <w:top w:val="single" w:sz="4" w:space="0" w:color="auto"/>
              <w:left w:val="single" w:sz="4" w:space="0" w:color="auto"/>
              <w:bottom w:val="single" w:sz="4" w:space="0" w:color="auto"/>
              <w:right w:val="single" w:sz="4" w:space="0" w:color="auto"/>
            </w:tcBorders>
          </w:tcPr>
          <w:p w14:paraId="0E5C2DAD" w14:textId="77777777" w:rsidR="003A4304" w:rsidRPr="00236FAE" w:rsidRDefault="003A4304"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0151119B" w14:textId="6B159FB5" w:rsidR="003A4304" w:rsidRPr="00236FAE" w:rsidRDefault="003A4304" w:rsidP="00210B50">
            <w:pPr>
              <w:spacing w:line="264" w:lineRule="auto"/>
              <w:rPr>
                <w:color w:val="000000"/>
                <w:szCs w:val="26"/>
              </w:rPr>
            </w:pPr>
            <w:r w:rsidRPr="00236FAE">
              <w:rPr>
                <w:color w:val="000000"/>
                <w:szCs w:val="26"/>
              </w:rPr>
              <w:t xml:space="preserve">Admin, User có quyền sửa </w:t>
            </w:r>
            <w:r w:rsidR="008B11B6" w:rsidRPr="00236FAE">
              <w:rPr>
                <w:color w:val="000000"/>
                <w:szCs w:val="26"/>
              </w:rPr>
              <w:t>Command</w:t>
            </w:r>
          </w:p>
        </w:tc>
      </w:tr>
      <w:tr w:rsidR="003A4304" w:rsidRPr="00236FAE" w14:paraId="48EA1020" w14:textId="77777777" w:rsidTr="00357DBA">
        <w:tc>
          <w:tcPr>
            <w:tcW w:w="1166" w:type="pct"/>
            <w:tcBorders>
              <w:top w:val="single" w:sz="4" w:space="0" w:color="auto"/>
              <w:left w:val="single" w:sz="4" w:space="0" w:color="auto"/>
              <w:bottom w:val="single" w:sz="4" w:space="0" w:color="auto"/>
              <w:right w:val="single" w:sz="4" w:space="0" w:color="auto"/>
            </w:tcBorders>
          </w:tcPr>
          <w:p w14:paraId="5B859A9E" w14:textId="77777777" w:rsidR="003A4304" w:rsidRPr="00236FAE" w:rsidRDefault="003A430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2F897F6C" w14:textId="2F939FE4" w:rsidR="003A4304" w:rsidRPr="00236FAE" w:rsidRDefault="003A4304" w:rsidP="00210B50">
            <w:pPr>
              <w:spacing w:line="264" w:lineRule="auto"/>
              <w:rPr>
                <w:color w:val="000000"/>
                <w:szCs w:val="26"/>
              </w:rPr>
            </w:pPr>
            <w:r w:rsidRPr="00236FAE">
              <w:rPr>
                <w:color w:val="000000"/>
                <w:szCs w:val="26"/>
              </w:rPr>
              <w:t xml:space="preserve">Các User phải có quyền sửa </w:t>
            </w:r>
            <w:r w:rsidR="008B11B6" w:rsidRPr="00236FAE">
              <w:rPr>
                <w:color w:val="000000"/>
                <w:szCs w:val="26"/>
              </w:rPr>
              <w:t xml:space="preserve">Command </w:t>
            </w:r>
            <w:r w:rsidRPr="00236FAE">
              <w:rPr>
                <w:color w:val="000000"/>
                <w:szCs w:val="26"/>
              </w:rPr>
              <w:t>và đăng nhập thành công vào hệ thống</w:t>
            </w:r>
          </w:p>
        </w:tc>
      </w:tr>
      <w:tr w:rsidR="003A4304" w:rsidRPr="00236FAE" w14:paraId="1EA71457" w14:textId="77777777" w:rsidTr="00357DBA">
        <w:tc>
          <w:tcPr>
            <w:tcW w:w="1166" w:type="pct"/>
            <w:tcBorders>
              <w:top w:val="single" w:sz="4" w:space="0" w:color="auto"/>
              <w:left w:val="single" w:sz="4" w:space="0" w:color="auto"/>
              <w:bottom w:val="single" w:sz="4" w:space="0" w:color="auto"/>
              <w:right w:val="single" w:sz="4" w:space="0" w:color="auto"/>
            </w:tcBorders>
          </w:tcPr>
          <w:p w14:paraId="567976D0" w14:textId="77777777" w:rsidR="003A4304" w:rsidRPr="00236FAE" w:rsidRDefault="003A430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0CCFE594" w14:textId="268720C7" w:rsidR="003A4304" w:rsidRPr="00236FAE" w:rsidRDefault="008B11B6" w:rsidP="00210B50">
            <w:pPr>
              <w:spacing w:line="264" w:lineRule="auto"/>
              <w:rPr>
                <w:color w:val="000000"/>
                <w:szCs w:val="26"/>
              </w:rPr>
            </w:pPr>
            <w:r w:rsidRPr="00236FAE">
              <w:rPr>
                <w:color w:val="000000"/>
                <w:szCs w:val="26"/>
              </w:rPr>
              <w:t xml:space="preserve">Command </w:t>
            </w:r>
            <w:r w:rsidR="003A4304" w:rsidRPr="00236FAE">
              <w:rPr>
                <w:color w:val="000000"/>
                <w:szCs w:val="26"/>
              </w:rPr>
              <w:t>được sửa thành công và user có thể sử dụng.</w:t>
            </w:r>
          </w:p>
        </w:tc>
      </w:tr>
      <w:tr w:rsidR="003A4304" w:rsidRPr="00236FAE" w14:paraId="4323CC7D"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C42294" w14:textId="77777777" w:rsidR="003A4304" w:rsidRPr="00236FAE" w:rsidRDefault="003A4304"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F3A7F" w14:textId="693087BB" w:rsidR="003A4304" w:rsidRPr="00236FAE" w:rsidRDefault="003A4304" w:rsidP="00210B50">
            <w:pPr>
              <w:spacing w:line="264" w:lineRule="auto"/>
              <w:rPr>
                <w:color w:val="000000"/>
                <w:szCs w:val="26"/>
              </w:rPr>
            </w:pPr>
            <w:r w:rsidRPr="00236FAE">
              <w:rPr>
                <w:color w:val="000000"/>
                <w:szCs w:val="26"/>
              </w:rPr>
              <w:t>UC-</w:t>
            </w:r>
            <w:r w:rsidR="003651B8" w:rsidRPr="00236FAE">
              <w:rPr>
                <w:szCs w:val="26"/>
              </w:rPr>
              <w:t>COMMAND</w:t>
            </w:r>
            <w:r w:rsidRPr="00236FAE">
              <w:rPr>
                <w:color w:val="000000"/>
                <w:szCs w:val="26"/>
              </w:rPr>
              <w:t>-04</w:t>
            </w:r>
          </w:p>
        </w:tc>
      </w:tr>
      <w:tr w:rsidR="003A4304" w:rsidRPr="00236FAE" w14:paraId="417134A0" w14:textId="77777777" w:rsidTr="00357DBA">
        <w:tc>
          <w:tcPr>
            <w:tcW w:w="1166" w:type="pct"/>
            <w:tcBorders>
              <w:top w:val="single" w:sz="4" w:space="0" w:color="auto"/>
              <w:left w:val="single" w:sz="4" w:space="0" w:color="auto"/>
              <w:bottom w:val="single" w:sz="4" w:space="0" w:color="auto"/>
              <w:right w:val="single" w:sz="4" w:space="0" w:color="auto"/>
            </w:tcBorders>
          </w:tcPr>
          <w:p w14:paraId="4F68B3A5" w14:textId="77777777" w:rsidR="003A4304" w:rsidRPr="00236FAE" w:rsidRDefault="003A4304"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7EC0B1C8" w14:textId="3A6E5A95" w:rsidR="003A4304" w:rsidRPr="00236FAE" w:rsidRDefault="003A4304" w:rsidP="00210B50">
            <w:pPr>
              <w:spacing w:line="264" w:lineRule="auto"/>
              <w:rPr>
                <w:color w:val="000000"/>
                <w:szCs w:val="26"/>
              </w:rPr>
            </w:pPr>
            <w:r w:rsidRPr="00236FAE">
              <w:rPr>
                <w:color w:val="000000"/>
                <w:szCs w:val="26"/>
              </w:rPr>
              <w:t xml:space="preserve">Xóa </w:t>
            </w:r>
            <w:r w:rsidR="006D71DE" w:rsidRPr="00236FAE">
              <w:rPr>
                <w:color w:val="000000"/>
                <w:szCs w:val="26"/>
              </w:rPr>
              <w:t>lệnh</w:t>
            </w:r>
            <w:r w:rsidRPr="00236FAE">
              <w:rPr>
                <w:color w:val="000000"/>
                <w:szCs w:val="26"/>
              </w:rPr>
              <w:t xml:space="preserve"> (Delete </w:t>
            </w:r>
            <w:r w:rsidR="006D71DE" w:rsidRPr="00236FAE">
              <w:rPr>
                <w:color w:val="000000"/>
                <w:szCs w:val="26"/>
              </w:rPr>
              <w:t>Command</w:t>
            </w:r>
            <w:r w:rsidRPr="00236FAE">
              <w:rPr>
                <w:color w:val="000000"/>
                <w:szCs w:val="26"/>
              </w:rPr>
              <w:t>)</w:t>
            </w:r>
          </w:p>
        </w:tc>
      </w:tr>
      <w:tr w:rsidR="003A4304" w:rsidRPr="00236FAE" w14:paraId="3E58E405" w14:textId="77777777" w:rsidTr="00357DBA">
        <w:tc>
          <w:tcPr>
            <w:tcW w:w="1166" w:type="pct"/>
            <w:tcBorders>
              <w:top w:val="single" w:sz="4" w:space="0" w:color="auto"/>
              <w:left w:val="single" w:sz="4" w:space="0" w:color="auto"/>
              <w:bottom w:val="single" w:sz="4" w:space="0" w:color="auto"/>
              <w:right w:val="single" w:sz="4" w:space="0" w:color="auto"/>
            </w:tcBorders>
          </w:tcPr>
          <w:p w14:paraId="2EFCB86A" w14:textId="77777777" w:rsidR="003A4304" w:rsidRPr="00236FAE" w:rsidRDefault="003A4304"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303B8FA1" w14:textId="48E3E3F8" w:rsidR="003A4304" w:rsidRPr="00236FAE" w:rsidRDefault="003A4304" w:rsidP="00210B50">
            <w:pPr>
              <w:spacing w:line="264" w:lineRule="auto"/>
              <w:rPr>
                <w:color w:val="000000"/>
                <w:szCs w:val="26"/>
              </w:rPr>
            </w:pPr>
            <w:r w:rsidRPr="00236FAE">
              <w:rPr>
                <w:color w:val="000000"/>
                <w:szCs w:val="26"/>
              </w:rPr>
              <w:t xml:space="preserve">Người dùng chọn xóa một hoặc nhiều </w:t>
            </w:r>
            <w:r w:rsidR="008B11B6" w:rsidRPr="00236FAE">
              <w:rPr>
                <w:color w:val="000000"/>
                <w:szCs w:val="26"/>
              </w:rPr>
              <w:t xml:space="preserve">Command </w:t>
            </w:r>
            <w:r w:rsidRPr="00236FAE">
              <w:rPr>
                <w:color w:val="000000"/>
                <w:szCs w:val="26"/>
              </w:rPr>
              <w:t xml:space="preserve">từ màn hình danh sách </w:t>
            </w:r>
            <w:r w:rsidR="008B11B6" w:rsidRPr="00236FAE">
              <w:rPr>
                <w:color w:val="000000"/>
                <w:szCs w:val="26"/>
              </w:rPr>
              <w:t>Command</w:t>
            </w:r>
          </w:p>
          <w:p w14:paraId="7801D426" w14:textId="3F3DD567" w:rsidR="003A4304" w:rsidRPr="00236FAE" w:rsidRDefault="003A4304" w:rsidP="00210B50">
            <w:pPr>
              <w:spacing w:line="264" w:lineRule="auto"/>
              <w:rPr>
                <w:color w:val="000000"/>
                <w:szCs w:val="26"/>
              </w:rPr>
            </w:pPr>
            <w:r w:rsidRPr="00236FAE">
              <w:rPr>
                <w:color w:val="000000"/>
                <w:szCs w:val="26"/>
              </w:rPr>
              <w:t xml:space="preserve">Hoặc xóa từng </w:t>
            </w:r>
            <w:r w:rsidR="008B11B6" w:rsidRPr="00236FAE">
              <w:rPr>
                <w:color w:val="000000"/>
                <w:szCs w:val="26"/>
              </w:rPr>
              <w:t xml:space="preserve">Command </w:t>
            </w:r>
            <w:r w:rsidRPr="00236FAE">
              <w:rPr>
                <w:color w:val="000000"/>
                <w:szCs w:val="26"/>
              </w:rPr>
              <w:t xml:space="preserve">từ màn hình chi tiết </w:t>
            </w:r>
            <w:r w:rsidR="008B11B6" w:rsidRPr="00236FAE">
              <w:rPr>
                <w:color w:val="000000"/>
                <w:szCs w:val="26"/>
              </w:rPr>
              <w:t>Command</w:t>
            </w:r>
          </w:p>
          <w:p w14:paraId="7934ACA3" w14:textId="5E8228D9" w:rsidR="003A4304" w:rsidRPr="00236FAE" w:rsidRDefault="003A4304" w:rsidP="00210B50">
            <w:pPr>
              <w:spacing w:line="264" w:lineRule="auto"/>
              <w:rPr>
                <w:color w:val="000000"/>
                <w:szCs w:val="26"/>
              </w:rPr>
            </w:pPr>
            <w:r w:rsidRPr="00236FAE">
              <w:rPr>
                <w:color w:val="000000"/>
                <w:szCs w:val="26"/>
              </w:rPr>
              <w:lastRenderedPageBreak/>
              <w:t xml:space="preserve">Hiện popup confirm “Are you sure you want to delete </w:t>
            </w:r>
            <w:r w:rsidR="008B11B6" w:rsidRPr="00236FAE">
              <w:rPr>
                <w:color w:val="000000"/>
                <w:szCs w:val="26"/>
              </w:rPr>
              <w:t xml:space="preserve">Command </w:t>
            </w:r>
            <w:r w:rsidRPr="00236FAE">
              <w:rPr>
                <w:color w:val="000000"/>
                <w:szCs w:val="26"/>
              </w:rPr>
              <w:t xml:space="preserve">A, </w:t>
            </w:r>
            <w:proofErr w:type="gramStart"/>
            <w:r w:rsidRPr="00236FAE">
              <w:rPr>
                <w:color w:val="000000"/>
                <w:szCs w:val="26"/>
              </w:rPr>
              <w:t>B,..</w:t>
            </w:r>
            <w:proofErr w:type="gramEnd"/>
            <w:r w:rsidRPr="00236FAE">
              <w:rPr>
                <w:color w:val="000000"/>
                <w:szCs w:val="26"/>
              </w:rPr>
              <w:t>?” sau khi bấm nút Xóa</w:t>
            </w:r>
          </w:p>
          <w:p w14:paraId="74CFECB6" w14:textId="77777777" w:rsidR="003A4304" w:rsidRPr="00236FAE" w:rsidRDefault="003A4304" w:rsidP="00210B50">
            <w:pPr>
              <w:pStyle w:val="FirstLevelBullet"/>
              <w:spacing w:line="264" w:lineRule="auto"/>
              <w:rPr>
                <w:color w:val="000000"/>
              </w:rPr>
            </w:pPr>
            <w:r w:rsidRPr="00236FAE">
              <w:rPr>
                <w:color w:val="000000"/>
              </w:rPr>
              <w:t>Thực hiện xóa User nếu chọn OK</w:t>
            </w:r>
          </w:p>
          <w:p w14:paraId="67B8F9ED" w14:textId="77777777" w:rsidR="003A4304" w:rsidRPr="00236FAE" w:rsidRDefault="003A4304" w:rsidP="00210B50">
            <w:pPr>
              <w:pStyle w:val="FirstLevelBullet"/>
              <w:spacing w:line="264" w:lineRule="auto"/>
              <w:rPr>
                <w:color w:val="000000"/>
              </w:rPr>
            </w:pPr>
            <w:r w:rsidRPr="00236FAE">
              <w:rPr>
                <w:color w:val="000000"/>
              </w:rPr>
              <w:t>Hủy thao tác xóa nếu chọn Cancel</w:t>
            </w:r>
          </w:p>
        </w:tc>
      </w:tr>
      <w:tr w:rsidR="003A4304" w:rsidRPr="00236FAE" w14:paraId="7E7C4897" w14:textId="77777777" w:rsidTr="00357DBA">
        <w:tc>
          <w:tcPr>
            <w:tcW w:w="1166" w:type="pct"/>
            <w:tcBorders>
              <w:top w:val="single" w:sz="4" w:space="0" w:color="auto"/>
              <w:left w:val="single" w:sz="4" w:space="0" w:color="auto"/>
              <w:bottom w:val="single" w:sz="4" w:space="0" w:color="auto"/>
              <w:right w:val="single" w:sz="4" w:space="0" w:color="auto"/>
            </w:tcBorders>
          </w:tcPr>
          <w:p w14:paraId="7330755F" w14:textId="77777777" w:rsidR="003A4304" w:rsidRPr="00236FAE" w:rsidRDefault="003A4304"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2513AA62" w14:textId="5BE473EB" w:rsidR="003A4304" w:rsidRPr="00236FAE" w:rsidRDefault="003A4304" w:rsidP="00210B50">
            <w:pPr>
              <w:spacing w:line="264" w:lineRule="auto"/>
              <w:rPr>
                <w:color w:val="000000"/>
                <w:szCs w:val="26"/>
              </w:rPr>
            </w:pPr>
            <w:r w:rsidRPr="00236FAE">
              <w:rPr>
                <w:color w:val="000000"/>
                <w:szCs w:val="26"/>
              </w:rPr>
              <w:t xml:space="preserve">Admin, User có quyền xóa </w:t>
            </w:r>
            <w:r w:rsidR="008B11B6" w:rsidRPr="00236FAE">
              <w:rPr>
                <w:color w:val="000000"/>
                <w:szCs w:val="26"/>
              </w:rPr>
              <w:t>Command</w:t>
            </w:r>
          </w:p>
        </w:tc>
      </w:tr>
      <w:tr w:rsidR="003A4304" w:rsidRPr="00236FAE" w14:paraId="665A151A" w14:textId="77777777" w:rsidTr="00357DBA">
        <w:tc>
          <w:tcPr>
            <w:tcW w:w="1166" w:type="pct"/>
            <w:tcBorders>
              <w:top w:val="single" w:sz="4" w:space="0" w:color="auto"/>
              <w:left w:val="single" w:sz="4" w:space="0" w:color="auto"/>
              <w:bottom w:val="single" w:sz="4" w:space="0" w:color="auto"/>
              <w:right w:val="single" w:sz="4" w:space="0" w:color="auto"/>
            </w:tcBorders>
          </w:tcPr>
          <w:p w14:paraId="00F9C4A4" w14:textId="77777777" w:rsidR="003A4304" w:rsidRPr="00236FAE" w:rsidRDefault="003A4304"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08F97DC1" w14:textId="3F2D498D" w:rsidR="003A4304" w:rsidRPr="00236FAE" w:rsidRDefault="003A4304" w:rsidP="00210B50">
            <w:pPr>
              <w:spacing w:line="264" w:lineRule="auto"/>
              <w:rPr>
                <w:color w:val="000000"/>
                <w:szCs w:val="26"/>
              </w:rPr>
            </w:pPr>
            <w:r w:rsidRPr="00236FAE">
              <w:rPr>
                <w:color w:val="000000"/>
                <w:szCs w:val="26"/>
              </w:rPr>
              <w:t xml:space="preserve">Các User phải có quyền xóa </w:t>
            </w:r>
            <w:r w:rsidR="008B11B6" w:rsidRPr="00236FAE">
              <w:rPr>
                <w:color w:val="000000"/>
                <w:szCs w:val="26"/>
              </w:rPr>
              <w:t xml:space="preserve">Command </w:t>
            </w:r>
            <w:r w:rsidRPr="00236FAE">
              <w:rPr>
                <w:color w:val="000000"/>
                <w:szCs w:val="26"/>
              </w:rPr>
              <w:t>và đăng nhập vào hệ thống</w:t>
            </w:r>
          </w:p>
        </w:tc>
      </w:tr>
      <w:tr w:rsidR="003A4304" w:rsidRPr="00236FAE" w14:paraId="1B1C9E91" w14:textId="77777777" w:rsidTr="00357DBA">
        <w:tc>
          <w:tcPr>
            <w:tcW w:w="1166" w:type="pct"/>
            <w:tcBorders>
              <w:top w:val="single" w:sz="4" w:space="0" w:color="auto"/>
              <w:left w:val="single" w:sz="4" w:space="0" w:color="auto"/>
              <w:bottom w:val="single" w:sz="4" w:space="0" w:color="auto"/>
              <w:right w:val="single" w:sz="4" w:space="0" w:color="auto"/>
            </w:tcBorders>
          </w:tcPr>
          <w:p w14:paraId="28E8706F" w14:textId="77777777" w:rsidR="003A4304" w:rsidRPr="00236FAE" w:rsidRDefault="003A4304"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782E165B" w14:textId="0053AC0D" w:rsidR="003A4304" w:rsidRPr="00236FAE" w:rsidRDefault="008B11B6" w:rsidP="00210B50">
            <w:pPr>
              <w:spacing w:line="264" w:lineRule="auto"/>
              <w:rPr>
                <w:color w:val="000000"/>
                <w:szCs w:val="26"/>
              </w:rPr>
            </w:pPr>
            <w:r w:rsidRPr="00236FAE">
              <w:rPr>
                <w:color w:val="000000"/>
                <w:szCs w:val="26"/>
              </w:rPr>
              <w:t xml:space="preserve">Command </w:t>
            </w:r>
            <w:r w:rsidR="003A4304" w:rsidRPr="00236FAE">
              <w:rPr>
                <w:color w:val="000000"/>
                <w:szCs w:val="26"/>
              </w:rPr>
              <w:t>được xóa thành công</w:t>
            </w:r>
          </w:p>
        </w:tc>
      </w:tr>
    </w:tbl>
    <w:p w14:paraId="7408BE50" w14:textId="77777777" w:rsidR="003A4304" w:rsidRPr="00236FAE" w:rsidRDefault="003A4304" w:rsidP="00210B50">
      <w:pPr>
        <w:spacing w:line="264" w:lineRule="auto"/>
      </w:pPr>
    </w:p>
    <w:p w14:paraId="0EEBB4A5" w14:textId="7FEA28AB" w:rsidR="00F13EBA" w:rsidRPr="00236FAE" w:rsidRDefault="00F13EBA">
      <w:pPr>
        <w:pStyle w:val="Heading3"/>
      </w:pPr>
      <w:bookmarkStart w:id="86" w:name="_Toc58872479"/>
      <w:r w:rsidRPr="00236FAE">
        <w:t>Chức năng quản lý luật định tuyến</w:t>
      </w:r>
      <w:bookmarkEnd w:id="86"/>
    </w:p>
    <w:p w14:paraId="526E74AC" w14:textId="05B9FBC3" w:rsidR="003934D1" w:rsidRPr="00236FAE" w:rsidRDefault="003934D1" w:rsidP="00210B50">
      <w:pPr>
        <w:spacing w:line="264" w:lineRule="auto"/>
      </w:pPr>
      <w:r w:rsidRPr="00236FAE">
        <w:object w:dxaOrig="15300" w:dyaOrig="6826" w14:anchorId="727ECE37">
          <v:shape id="_x0000_i1085" type="#_x0000_t75" style="width:460.5pt;height:209.25pt" o:ole="">
            <v:imagedata r:id="rId63" o:title=""/>
          </v:shape>
          <o:OLEObject Type="Embed" ProgID="Visio.Drawing.15" ShapeID="_x0000_i1085" DrawAspect="Content" ObjectID="_1719067661" r:id="rId64"/>
        </w:object>
      </w:r>
    </w:p>
    <w:p w14:paraId="4AFC0AFB" w14:textId="77777777" w:rsidR="003934D1" w:rsidRPr="00236FAE" w:rsidRDefault="003934D1" w:rsidP="00210B50">
      <w:pPr>
        <w:spacing w:line="264"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3934D1" w:rsidRPr="00236FAE" w14:paraId="4534041F" w14:textId="77777777" w:rsidTr="00357DBA">
        <w:tc>
          <w:tcPr>
            <w:tcW w:w="1166" w:type="pct"/>
            <w:shd w:val="clear" w:color="auto" w:fill="BFBFBF" w:themeFill="background1" w:themeFillShade="BF"/>
          </w:tcPr>
          <w:p w14:paraId="13E40DD4" w14:textId="77777777" w:rsidR="003934D1" w:rsidRPr="00236FAE" w:rsidRDefault="003934D1" w:rsidP="00210B50">
            <w:pPr>
              <w:spacing w:line="264" w:lineRule="auto"/>
              <w:rPr>
                <w:szCs w:val="26"/>
              </w:rPr>
            </w:pPr>
            <w:r w:rsidRPr="00236FAE">
              <w:rPr>
                <w:szCs w:val="26"/>
              </w:rPr>
              <w:t>ID</w:t>
            </w:r>
          </w:p>
        </w:tc>
        <w:tc>
          <w:tcPr>
            <w:tcW w:w="3834" w:type="pct"/>
            <w:shd w:val="clear" w:color="auto" w:fill="BFBFBF" w:themeFill="background1" w:themeFillShade="BF"/>
          </w:tcPr>
          <w:p w14:paraId="2EF341E7" w14:textId="7AB6D5CA" w:rsidR="003934D1" w:rsidRPr="00236FAE" w:rsidRDefault="003934D1" w:rsidP="00210B50">
            <w:pPr>
              <w:spacing w:line="264" w:lineRule="auto"/>
              <w:rPr>
                <w:szCs w:val="26"/>
              </w:rPr>
            </w:pPr>
            <w:r w:rsidRPr="00236FAE">
              <w:rPr>
                <w:szCs w:val="26"/>
              </w:rPr>
              <w:t>UC-RULE-01</w:t>
            </w:r>
          </w:p>
        </w:tc>
      </w:tr>
      <w:tr w:rsidR="003934D1" w:rsidRPr="00236FAE" w14:paraId="3821A673" w14:textId="77777777" w:rsidTr="00357DBA">
        <w:tc>
          <w:tcPr>
            <w:tcW w:w="1166" w:type="pct"/>
            <w:tcBorders>
              <w:top w:val="single" w:sz="4" w:space="0" w:color="auto"/>
              <w:left w:val="single" w:sz="4" w:space="0" w:color="auto"/>
              <w:bottom w:val="single" w:sz="4" w:space="0" w:color="auto"/>
              <w:right w:val="single" w:sz="4" w:space="0" w:color="auto"/>
            </w:tcBorders>
          </w:tcPr>
          <w:p w14:paraId="778F04DB" w14:textId="77777777" w:rsidR="003934D1" w:rsidRPr="00236FAE" w:rsidRDefault="003934D1"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44BA3F78" w14:textId="686265BA" w:rsidR="003934D1" w:rsidRPr="00236FAE" w:rsidRDefault="003934D1" w:rsidP="00210B50">
            <w:pPr>
              <w:spacing w:line="264" w:lineRule="auto"/>
              <w:rPr>
                <w:color w:val="000000"/>
                <w:szCs w:val="26"/>
              </w:rPr>
            </w:pPr>
            <w:r w:rsidRPr="00236FAE">
              <w:rPr>
                <w:color w:val="000000"/>
                <w:szCs w:val="26"/>
              </w:rPr>
              <w:t xml:space="preserve">Tìm kiếm &amp; xem danh sách </w:t>
            </w:r>
            <w:r w:rsidR="00A632FE" w:rsidRPr="00236FAE">
              <w:rPr>
                <w:color w:val="000000"/>
                <w:szCs w:val="26"/>
              </w:rPr>
              <w:t>luật định tuyến</w:t>
            </w:r>
            <w:r w:rsidRPr="00236FAE">
              <w:rPr>
                <w:color w:val="000000"/>
                <w:szCs w:val="26"/>
              </w:rPr>
              <w:t xml:space="preserve"> (View </w:t>
            </w:r>
            <w:r w:rsidR="00A632FE" w:rsidRPr="00236FAE">
              <w:rPr>
                <w:color w:val="000000"/>
                <w:szCs w:val="26"/>
              </w:rPr>
              <w:t>Rule</w:t>
            </w:r>
            <w:r w:rsidRPr="00236FAE">
              <w:rPr>
                <w:color w:val="000000"/>
                <w:szCs w:val="26"/>
              </w:rPr>
              <w:t xml:space="preserve"> List)</w:t>
            </w:r>
          </w:p>
        </w:tc>
      </w:tr>
      <w:tr w:rsidR="003934D1" w:rsidRPr="00236FAE" w14:paraId="7BA981A1" w14:textId="77777777" w:rsidTr="00357DBA">
        <w:tc>
          <w:tcPr>
            <w:tcW w:w="1166" w:type="pct"/>
            <w:tcBorders>
              <w:top w:val="single" w:sz="4" w:space="0" w:color="auto"/>
              <w:left w:val="single" w:sz="4" w:space="0" w:color="auto"/>
              <w:bottom w:val="single" w:sz="4" w:space="0" w:color="auto"/>
              <w:right w:val="single" w:sz="4" w:space="0" w:color="auto"/>
            </w:tcBorders>
          </w:tcPr>
          <w:p w14:paraId="7DFB6B08" w14:textId="77777777" w:rsidR="003934D1" w:rsidRPr="00236FAE" w:rsidRDefault="003934D1"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31460945" w14:textId="2BB09F63" w:rsidR="003934D1" w:rsidRPr="00236FAE" w:rsidRDefault="003934D1" w:rsidP="00210B50">
            <w:pPr>
              <w:pStyle w:val="ListParagraph"/>
              <w:numPr>
                <w:ilvl w:val="0"/>
                <w:numId w:val="60"/>
              </w:numPr>
              <w:spacing w:line="264" w:lineRule="auto"/>
              <w:rPr>
                <w:color w:val="000000"/>
                <w:szCs w:val="26"/>
              </w:rPr>
            </w:pPr>
            <w:r w:rsidRPr="00236FAE">
              <w:rPr>
                <w:color w:val="000000"/>
                <w:szCs w:val="26"/>
              </w:rPr>
              <w:t xml:space="preserve">Người dùng truy cập menu Gateway </w:t>
            </w:r>
            <w:r w:rsidRPr="00236FAE">
              <w:rPr>
                <w:color w:val="000000"/>
                <w:szCs w:val="26"/>
              </w:rPr>
              <w:sym w:font="Wingdings" w:char="F0E0"/>
            </w:r>
            <w:r w:rsidRPr="00236FAE">
              <w:rPr>
                <w:color w:val="000000"/>
                <w:szCs w:val="26"/>
              </w:rPr>
              <w:t xml:space="preserve"> </w:t>
            </w:r>
            <w:r w:rsidR="00A632FE" w:rsidRPr="00236FAE">
              <w:rPr>
                <w:color w:val="000000"/>
                <w:szCs w:val="26"/>
              </w:rPr>
              <w:t>Rule</w:t>
            </w:r>
          </w:p>
          <w:p w14:paraId="66DE5D2D" w14:textId="602AE9B6" w:rsidR="003934D1" w:rsidRPr="00236FAE" w:rsidRDefault="003934D1" w:rsidP="00210B50">
            <w:pPr>
              <w:pStyle w:val="ListParagraph"/>
              <w:numPr>
                <w:ilvl w:val="0"/>
                <w:numId w:val="60"/>
              </w:numPr>
              <w:spacing w:line="264" w:lineRule="auto"/>
              <w:rPr>
                <w:color w:val="000000"/>
              </w:rPr>
            </w:pPr>
            <w:r w:rsidRPr="00236FAE">
              <w:rPr>
                <w:color w:val="000000"/>
                <w:szCs w:val="26"/>
              </w:rPr>
              <w:t xml:space="preserve">Hệ thống hiển thị danh sách </w:t>
            </w:r>
            <w:r w:rsidR="00A632FE" w:rsidRPr="00236FAE">
              <w:rPr>
                <w:color w:val="000000"/>
                <w:szCs w:val="26"/>
              </w:rPr>
              <w:t xml:space="preserve">Rule </w:t>
            </w:r>
            <w:r w:rsidRPr="00236FAE">
              <w:rPr>
                <w:color w:val="000000"/>
              </w:rPr>
              <w:t>thuộc quyền xem của u</w:t>
            </w:r>
            <w:r w:rsidRPr="00236FAE">
              <w:rPr>
                <w:color w:val="000000"/>
                <w:szCs w:val="26"/>
              </w:rPr>
              <w:t>ser đang đăng nhập</w:t>
            </w:r>
          </w:p>
        </w:tc>
      </w:tr>
      <w:tr w:rsidR="003934D1" w:rsidRPr="00236FAE" w14:paraId="03102936" w14:textId="77777777" w:rsidTr="00357DBA">
        <w:tc>
          <w:tcPr>
            <w:tcW w:w="1166" w:type="pct"/>
            <w:tcBorders>
              <w:top w:val="single" w:sz="4" w:space="0" w:color="auto"/>
              <w:left w:val="single" w:sz="4" w:space="0" w:color="auto"/>
              <w:bottom w:val="single" w:sz="4" w:space="0" w:color="auto"/>
              <w:right w:val="single" w:sz="4" w:space="0" w:color="auto"/>
            </w:tcBorders>
          </w:tcPr>
          <w:p w14:paraId="30DEE81D" w14:textId="77777777" w:rsidR="003934D1" w:rsidRPr="00236FAE" w:rsidRDefault="003934D1"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727B664A" w14:textId="75370F9C" w:rsidR="003934D1" w:rsidRPr="00236FAE" w:rsidRDefault="003934D1" w:rsidP="00210B50">
            <w:pPr>
              <w:spacing w:line="264" w:lineRule="auto"/>
              <w:rPr>
                <w:color w:val="000000"/>
                <w:szCs w:val="26"/>
              </w:rPr>
            </w:pPr>
            <w:r w:rsidRPr="00236FAE">
              <w:rPr>
                <w:color w:val="000000"/>
                <w:szCs w:val="26"/>
              </w:rPr>
              <w:t xml:space="preserve">Admin, User có quyền xem danh sách </w:t>
            </w:r>
            <w:r w:rsidR="00A632FE" w:rsidRPr="00236FAE">
              <w:rPr>
                <w:color w:val="000000"/>
                <w:szCs w:val="26"/>
              </w:rPr>
              <w:t>Rule</w:t>
            </w:r>
          </w:p>
        </w:tc>
      </w:tr>
      <w:tr w:rsidR="003934D1" w:rsidRPr="00236FAE" w14:paraId="2D8B4AF8" w14:textId="77777777" w:rsidTr="00357DBA">
        <w:tc>
          <w:tcPr>
            <w:tcW w:w="1166" w:type="pct"/>
            <w:tcBorders>
              <w:top w:val="single" w:sz="4" w:space="0" w:color="auto"/>
              <w:left w:val="single" w:sz="4" w:space="0" w:color="auto"/>
              <w:bottom w:val="single" w:sz="4" w:space="0" w:color="auto"/>
              <w:right w:val="single" w:sz="4" w:space="0" w:color="auto"/>
            </w:tcBorders>
          </w:tcPr>
          <w:p w14:paraId="1E09A7B4" w14:textId="77777777" w:rsidR="003934D1" w:rsidRPr="00236FAE" w:rsidRDefault="003934D1"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737368E0" w14:textId="7A32C42C" w:rsidR="003934D1" w:rsidRPr="00236FAE" w:rsidRDefault="003934D1" w:rsidP="00210B50">
            <w:pPr>
              <w:spacing w:line="264" w:lineRule="auto"/>
              <w:rPr>
                <w:color w:val="000000"/>
                <w:szCs w:val="26"/>
              </w:rPr>
            </w:pPr>
            <w:r w:rsidRPr="00236FAE">
              <w:rPr>
                <w:color w:val="000000"/>
                <w:szCs w:val="26"/>
              </w:rPr>
              <w:t xml:space="preserve">User đăng nhập thành công và có quyền xem danh sách </w:t>
            </w:r>
            <w:r w:rsidR="00A632FE" w:rsidRPr="00236FAE">
              <w:rPr>
                <w:color w:val="000000"/>
                <w:szCs w:val="26"/>
              </w:rPr>
              <w:t>Rule</w:t>
            </w:r>
          </w:p>
        </w:tc>
      </w:tr>
      <w:tr w:rsidR="003934D1" w:rsidRPr="00236FAE" w14:paraId="59BC83F3" w14:textId="77777777" w:rsidTr="00357DBA">
        <w:tc>
          <w:tcPr>
            <w:tcW w:w="1166" w:type="pct"/>
            <w:tcBorders>
              <w:top w:val="single" w:sz="4" w:space="0" w:color="auto"/>
              <w:left w:val="single" w:sz="4" w:space="0" w:color="auto"/>
              <w:bottom w:val="single" w:sz="4" w:space="0" w:color="auto"/>
              <w:right w:val="single" w:sz="4" w:space="0" w:color="auto"/>
            </w:tcBorders>
          </w:tcPr>
          <w:p w14:paraId="53C7CDA8" w14:textId="77777777" w:rsidR="003934D1" w:rsidRPr="00236FAE" w:rsidRDefault="003934D1"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33297D66" w14:textId="042989FB" w:rsidR="003934D1" w:rsidRPr="00236FAE" w:rsidRDefault="003934D1" w:rsidP="00210B50">
            <w:pPr>
              <w:spacing w:line="264" w:lineRule="auto"/>
              <w:rPr>
                <w:color w:val="000000"/>
                <w:szCs w:val="26"/>
              </w:rPr>
            </w:pPr>
            <w:r w:rsidRPr="00236FAE">
              <w:rPr>
                <w:color w:val="000000"/>
                <w:szCs w:val="26"/>
              </w:rPr>
              <w:t xml:space="preserve">Hiển thị danh sách </w:t>
            </w:r>
            <w:r w:rsidR="00A632FE" w:rsidRPr="00236FAE">
              <w:rPr>
                <w:color w:val="000000"/>
                <w:szCs w:val="26"/>
              </w:rPr>
              <w:t xml:space="preserve">Rule </w:t>
            </w:r>
            <w:r w:rsidRPr="00236FAE">
              <w:rPr>
                <w:color w:val="000000"/>
                <w:szCs w:val="26"/>
              </w:rPr>
              <w:t>thuộc phạm vi của user đang đăng nhập</w:t>
            </w:r>
          </w:p>
        </w:tc>
      </w:tr>
      <w:tr w:rsidR="003934D1" w:rsidRPr="00236FAE" w14:paraId="104CA995"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1EEF93" w14:textId="77777777" w:rsidR="003934D1" w:rsidRPr="00236FAE" w:rsidRDefault="003934D1"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D99C44" w14:textId="336FC57B" w:rsidR="003934D1" w:rsidRPr="00236FAE" w:rsidRDefault="003934D1" w:rsidP="00210B50">
            <w:pPr>
              <w:spacing w:line="264" w:lineRule="auto"/>
              <w:rPr>
                <w:color w:val="000000"/>
                <w:szCs w:val="26"/>
              </w:rPr>
            </w:pPr>
            <w:r w:rsidRPr="00236FAE">
              <w:rPr>
                <w:color w:val="000000"/>
                <w:szCs w:val="26"/>
              </w:rPr>
              <w:t>UC-</w:t>
            </w:r>
            <w:r w:rsidRPr="00236FAE">
              <w:rPr>
                <w:szCs w:val="26"/>
              </w:rPr>
              <w:t>RULE</w:t>
            </w:r>
            <w:r w:rsidRPr="00236FAE">
              <w:rPr>
                <w:color w:val="000000"/>
                <w:szCs w:val="26"/>
              </w:rPr>
              <w:t>-02</w:t>
            </w:r>
          </w:p>
        </w:tc>
      </w:tr>
      <w:tr w:rsidR="003934D1" w:rsidRPr="00236FAE" w14:paraId="5448313C" w14:textId="77777777" w:rsidTr="00357DBA">
        <w:tc>
          <w:tcPr>
            <w:tcW w:w="1166" w:type="pct"/>
            <w:tcBorders>
              <w:top w:val="single" w:sz="4" w:space="0" w:color="auto"/>
              <w:left w:val="single" w:sz="4" w:space="0" w:color="auto"/>
              <w:bottom w:val="single" w:sz="4" w:space="0" w:color="auto"/>
              <w:right w:val="single" w:sz="4" w:space="0" w:color="auto"/>
            </w:tcBorders>
          </w:tcPr>
          <w:p w14:paraId="68127A8A" w14:textId="77777777" w:rsidR="003934D1" w:rsidRPr="00236FAE" w:rsidRDefault="003934D1"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27F3EFED" w14:textId="41DBF9BF" w:rsidR="003934D1" w:rsidRPr="00236FAE" w:rsidRDefault="003934D1" w:rsidP="00210B50">
            <w:pPr>
              <w:spacing w:line="264" w:lineRule="auto"/>
              <w:rPr>
                <w:color w:val="000000"/>
                <w:szCs w:val="26"/>
              </w:rPr>
            </w:pPr>
            <w:r w:rsidRPr="00236FAE">
              <w:rPr>
                <w:color w:val="000000"/>
                <w:szCs w:val="26"/>
              </w:rPr>
              <w:t xml:space="preserve">Tạo </w:t>
            </w:r>
            <w:r w:rsidR="00A632FE" w:rsidRPr="00236FAE">
              <w:rPr>
                <w:color w:val="000000"/>
                <w:szCs w:val="26"/>
              </w:rPr>
              <w:t xml:space="preserve">luật định tuyến </w:t>
            </w:r>
            <w:r w:rsidRPr="00236FAE">
              <w:rPr>
                <w:color w:val="000000"/>
                <w:szCs w:val="26"/>
              </w:rPr>
              <w:t xml:space="preserve">(Create </w:t>
            </w:r>
            <w:r w:rsidR="00A632FE" w:rsidRPr="00236FAE">
              <w:rPr>
                <w:color w:val="000000"/>
                <w:szCs w:val="26"/>
              </w:rPr>
              <w:t>Rule</w:t>
            </w:r>
            <w:r w:rsidRPr="00236FAE">
              <w:rPr>
                <w:color w:val="000000"/>
                <w:szCs w:val="26"/>
              </w:rPr>
              <w:t>)</w:t>
            </w:r>
          </w:p>
        </w:tc>
      </w:tr>
      <w:tr w:rsidR="003934D1" w:rsidRPr="00236FAE" w14:paraId="392FE141" w14:textId="77777777" w:rsidTr="00357DBA">
        <w:tc>
          <w:tcPr>
            <w:tcW w:w="1166" w:type="pct"/>
            <w:tcBorders>
              <w:top w:val="single" w:sz="4" w:space="0" w:color="auto"/>
              <w:left w:val="single" w:sz="4" w:space="0" w:color="auto"/>
              <w:bottom w:val="single" w:sz="4" w:space="0" w:color="auto"/>
              <w:right w:val="single" w:sz="4" w:space="0" w:color="auto"/>
            </w:tcBorders>
          </w:tcPr>
          <w:p w14:paraId="7095B857" w14:textId="77777777" w:rsidR="003934D1" w:rsidRPr="00236FAE" w:rsidRDefault="003934D1" w:rsidP="00210B50">
            <w:pPr>
              <w:spacing w:line="264" w:lineRule="auto"/>
              <w:rPr>
                <w:szCs w:val="26"/>
              </w:rPr>
            </w:pPr>
            <w:r w:rsidRPr="00236FAE">
              <w:rPr>
                <w:szCs w:val="26"/>
              </w:rPr>
              <w:lastRenderedPageBreak/>
              <w:t>Description</w:t>
            </w:r>
          </w:p>
        </w:tc>
        <w:tc>
          <w:tcPr>
            <w:tcW w:w="3834" w:type="pct"/>
            <w:tcBorders>
              <w:top w:val="single" w:sz="4" w:space="0" w:color="auto"/>
              <w:left w:val="single" w:sz="4" w:space="0" w:color="auto"/>
              <w:bottom w:val="single" w:sz="4" w:space="0" w:color="auto"/>
              <w:right w:val="single" w:sz="4" w:space="0" w:color="auto"/>
            </w:tcBorders>
          </w:tcPr>
          <w:p w14:paraId="3ACDD0E0" w14:textId="7E500DDD" w:rsidR="003934D1" w:rsidRPr="00236FAE" w:rsidRDefault="003934D1" w:rsidP="00210B50">
            <w:pPr>
              <w:pStyle w:val="ListParagraph"/>
              <w:numPr>
                <w:ilvl w:val="0"/>
                <w:numId w:val="61"/>
              </w:numPr>
              <w:spacing w:line="264" w:lineRule="auto"/>
              <w:rPr>
                <w:szCs w:val="26"/>
              </w:rPr>
            </w:pPr>
            <w:r w:rsidRPr="00236FAE">
              <w:rPr>
                <w:szCs w:val="26"/>
              </w:rPr>
              <w:t xml:space="preserve">Từ màn hình </w:t>
            </w:r>
            <w:r w:rsidR="00F320F3" w:rsidRPr="00236FAE">
              <w:rPr>
                <w:color w:val="000000"/>
                <w:szCs w:val="26"/>
              </w:rPr>
              <w:t>Rule</w:t>
            </w:r>
            <w:r w:rsidR="00F320F3" w:rsidRPr="00236FAE">
              <w:rPr>
                <w:szCs w:val="26"/>
              </w:rPr>
              <w:t xml:space="preserve"> </w:t>
            </w:r>
            <w:r w:rsidRPr="00236FAE">
              <w:rPr>
                <w:szCs w:val="26"/>
              </w:rPr>
              <w:t xml:space="preserve">List, người dùng bấm nút Add </w:t>
            </w:r>
            <w:r w:rsidR="00F320F3" w:rsidRPr="00236FAE">
              <w:rPr>
                <w:color w:val="000000"/>
                <w:szCs w:val="26"/>
              </w:rPr>
              <w:t>Rule</w:t>
            </w:r>
            <w:r w:rsidR="00F320F3" w:rsidRPr="00236FAE">
              <w:rPr>
                <w:szCs w:val="26"/>
              </w:rPr>
              <w:t xml:space="preserve"> </w:t>
            </w:r>
            <w:r w:rsidRPr="00236FAE">
              <w:rPr>
                <w:szCs w:val="26"/>
              </w:rPr>
              <w:t xml:space="preserve">để truy cập màn hình Add </w:t>
            </w:r>
            <w:r w:rsidR="00F320F3" w:rsidRPr="00236FAE">
              <w:rPr>
                <w:color w:val="000000"/>
                <w:szCs w:val="26"/>
              </w:rPr>
              <w:t>Rule</w:t>
            </w:r>
          </w:p>
          <w:p w14:paraId="04D2F12D" w14:textId="28BC0783" w:rsidR="003934D1" w:rsidRPr="00236FAE" w:rsidRDefault="003934D1" w:rsidP="00210B50">
            <w:pPr>
              <w:pStyle w:val="ListParagraph"/>
              <w:numPr>
                <w:ilvl w:val="0"/>
                <w:numId w:val="61"/>
              </w:numPr>
              <w:spacing w:line="264" w:lineRule="auto"/>
              <w:rPr>
                <w:szCs w:val="26"/>
              </w:rPr>
            </w:pPr>
            <w:r w:rsidRPr="00236FAE">
              <w:rPr>
                <w:szCs w:val="26"/>
              </w:rPr>
              <w:t xml:space="preserve">Người dùng tạo </w:t>
            </w:r>
            <w:r w:rsidR="00F320F3" w:rsidRPr="00236FAE">
              <w:rPr>
                <w:color w:val="000000"/>
                <w:szCs w:val="26"/>
              </w:rPr>
              <w:t>Rule</w:t>
            </w:r>
            <w:r w:rsidR="00F320F3" w:rsidRPr="00236FAE">
              <w:rPr>
                <w:szCs w:val="26"/>
              </w:rPr>
              <w:t xml:space="preserve"> </w:t>
            </w:r>
            <w:r w:rsidRPr="00236FAE">
              <w:rPr>
                <w:szCs w:val="26"/>
              </w:rPr>
              <w:t>nhập các thông tin:</w:t>
            </w:r>
          </w:p>
          <w:p w14:paraId="2B7B0FFC" w14:textId="2E076E8A" w:rsidR="003934D1" w:rsidRPr="00236FAE" w:rsidRDefault="00DD154B" w:rsidP="00210B50">
            <w:pPr>
              <w:pStyle w:val="FirstLevelBullet"/>
              <w:spacing w:line="264" w:lineRule="auto"/>
            </w:pPr>
            <w:r w:rsidRPr="00236FAE">
              <w:rPr>
                <w:color w:val="000000"/>
              </w:rPr>
              <w:t>Rule</w:t>
            </w:r>
            <w:r w:rsidR="003934D1" w:rsidRPr="00236FAE">
              <w:rPr>
                <w:color w:val="000000"/>
              </w:rPr>
              <w:t>Name</w:t>
            </w:r>
            <w:r w:rsidR="003934D1" w:rsidRPr="00236FAE">
              <w:t>: không được trùng</w:t>
            </w:r>
          </w:p>
          <w:p w14:paraId="70F579B1" w14:textId="40D94C11" w:rsidR="00DD154B" w:rsidRPr="00236FAE" w:rsidRDefault="003934D1" w:rsidP="00210B50">
            <w:pPr>
              <w:pStyle w:val="FirstLevelBullet"/>
              <w:spacing w:line="264" w:lineRule="auto"/>
            </w:pPr>
            <w:r w:rsidRPr="00236FAE">
              <w:t>Description.</w:t>
            </w:r>
          </w:p>
          <w:p w14:paraId="2AF22081" w14:textId="7BE8A24D" w:rsidR="003934D1" w:rsidRPr="00236FAE" w:rsidRDefault="00DD154B" w:rsidP="00210B50">
            <w:pPr>
              <w:pStyle w:val="FirstLevelBullet"/>
              <w:numPr>
                <w:ilvl w:val="0"/>
                <w:numId w:val="61"/>
              </w:numPr>
              <w:spacing w:line="264" w:lineRule="auto"/>
            </w:pPr>
            <w:r w:rsidRPr="00236FAE">
              <w:t>Thực hiện gán</w:t>
            </w:r>
            <w:r w:rsidR="003934D1" w:rsidRPr="00236FAE">
              <w:t xml:space="preserve"> </w:t>
            </w:r>
            <w:r w:rsidRPr="00236FAE">
              <w:t xml:space="preserve">command nguồn, command đích, </w:t>
            </w:r>
            <w:r w:rsidR="00803C79">
              <w:t>hệ thống</w:t>
            </w:r>
            <w:r w:rsidRPr="00236FAE">
              <w:t xml:space="preserve"> đích</w:t>
            </w:r>
            <w:r w:rsidR="003934D1" w:rsidRPr="00236FAE">
              <w:t xml:space="preserve"> cho </w:t>
            </w:r>
            <w:r w:rsidRPr="00236FAE">
              <w:t>rule</w:t>
            </w:r>
            <w:r w:rsidR="003934D1" w:rsidRPr="00236FAE">
              <w:t>.</w:t>
            </w:r>
          </w:p>
          <w:p w14:paraId="25D5CC28" w14:textId="77777777" w:rsidR="003934D1" w:rsidRPr="00236FAE" w:rsidRDefault="003934D1" w:rsidP="00210B50">
            <w:pPr>
              <w:pStyle w:val="FirstLevelBullet"/>
              <w:numPr>
                <w:ilvl w:val="0"/>
                <w:numId w:val="61"/>
              </w:numPr>
              <w:spacing w:line="264" w:lineRule="auto"/>
            </w:pPr>
            <w:r w:rsidRPr="00236FAE">
              <w:t>Sau khi nhập thông tin ở từng trường dữ liệu, hệ thống kiểm tra thông tin</w:t>
            </w:r>
          </w:p>
          <w:p w14:paraId="1605E576" w14:textId="77777777" w:rsidR="003934D1" w:rsidRPr="00236FAE" w:rsidRDefault="003934D1" w:rsidP="00210B50">
            <w:pPr>
              <w:pStyle w:val="FirstLevelBullet"/>
              <w:spacing w:line="264" w:lineRule="auto"/>
            </w:pPr>
            <w:r w:rsidRPr="00236FAE">
              <w:t>Nếu không hợp lệ ở trường nào thì thông báo màu đỏ tương ứng, người dùng cần nhập lại thông tin</w:t>
            </w:r>
          </w:p>
          <w:p w14:paraId="7B40ABEB" w14:textId="77777777" w:rsidR="003934D1" w:rsidRPr="00236FAE" w:rsidRDefault="003934D1" w:rsidP="00210B50">
            <w:pPr>
              <w:pStyle w:val="FirstLevelBullet"/>
              <w:spacing w:line="264" w:lineRule="auto"/>
            </w:pPr>
            <w:r w:rsidRPr="00236FAE">
              <w:t>Nếu hợp lệ, nút Save enable</w:t>
            </w:r>
          </w:p>
          <w:p w14:paraId="7B103E38" w14:textId="06B25D52" w:rsidR="003934D1" w:rsidRPr="00236FAE" w:rsidRDefault="003934D1" w:rsidP="00210B50">
            <w:pPr>
              <w:pStyle w:val="FirstLevelBullet"/>
              <w:numPr>
                <w:ilvl w:val="0"/>
                <w:numId w:val="61"/>
              </w:numPr>
              <w:spacing w:line="264" w:lineRule="auto"/>
              <w:rPr>
                <w:color w:val="000000"/>
              </w:rPr>
            </w:pPr>
            <w:r w:rsidRPr="00236FAE">
              <w:t xml:space="preserve">Bấm nút Save, hiển thị thông báo tạo </w:t>
            </w:r>
            <w:r w:rsidR="00F320F3" w:rsidRPr="00236FAE">
              <w:rPr>
                <w:color w:val="000000"/>
              </w:rPr>
              <w:t>Rule</w:t>
            </w:r>
            <w:r w:rsidR="00F320F3" w:rsidRPr="00236FAE">
              <w:t xml:space="preserve"> </w:t>
            </w:r>
            <w:r w:rsidRPr="00236FAE">
              <w:t>thành công</w:t>
            </w:r>
          </w:p>
        </w:tc>
      </w:tr>
      <w:tr w:rsidR="003934D1" w:rsidRPr="00236FAE" w14:paraId="1A0DC13C" w14:textId="77777777" w:rsidTr="00357DBA">
        <w:tc>
          <w:tcPr>
            <w:tcW w:w="1166" w:type="pct"/>
            <w:tcBorders>
              <w:top w:val="single" w:sz="4" w:space="0" w:color="auto"/>
              <w:left w:val="single" w:sz="4" w:space="0" w:color="auto"/>
              <w:bottom w:val="single" w:sz="4" w:space="0" w:color="auto"/>
              <w:right w:val="single" w:sz="4" w:space="0" w:color="auto"/>
            </w:tcBorders>
          </w:tcPr>
          <w:p w14:paraId="7CE15EA4" w14:textId="144A822D" w:rsidR="003934D1" w:rsidRPr="00236FAE" w:rsidRDefault="003934D1"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6CF8A639" w14:textId="7DB78180" w:rsidR="003934D1" w:rsidRPr="00236FAE" w:rsidRDefault="003934D1" w:rsidP="00210B50">
            <w:pPr>
              <w:spacing w:line="264" w:lineRule="auto"/>
              <w:rPr>
                <w:color w:val="000000"/>
                <w:szCs w:val="26"/>
              </w:rPr>
            </w:pPr>
            <w:r w:rsidRPr="00236FAE">
              <w:rPr>
                <w:color w:val="000000"/>
                <w:szCs w:val="26"/>
              </w:rPr>
              <w:t xml:space="preserve">Admin, User có quyền tạo </w:t>
            </w:r>
            <w:r w:rsidR="00F320F3" w:rsidRPr="00236FAE">
              <w:rPr>
                <w:color w:val="000000"/>
                <w:szCs w:val="26"/>
              </w:rPr>
              <w:t>Rule</w:t>
            </w:r>
          </w:p>
        </w:tc>
      </w:tr>
      <w:tr w:rsidR="003934D1" w:rsidRPr="00236FAE" w14:paraId="3A06E9F8" w14:textId="77777777" w:rsidTr="00357DBA">
        <w:tc>
          <w:tcPr>
            <w:tcW w:w="1166" w:type="pct"/>
            <w:tcBorders>
              <w:top w:val="single" w:sz="4" w:space="0" w:color="auto"/>
              <w:left w:val="single" w:sz="4" w:space="0" w:color="auto"/>
              <w:bottom w:val="single" w:sz="4" w:space="0" w:color="auto"/>
              <w:right w:val="single" w:sz="4" w:space="0" w:color="auto"/>
            </w:tcBorders>
          </w:tcPr>
          <w:p w14:paraId="1CBADD43" w14:textId="77777777" w:rsidR="003934D1" w:rsidRPr="00236FAE" w:rsidRDefault="003934D1"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47C70B3C" w14:textId="57CE47A6" w:rsidR="003934D1" w:rsidRPr="00236FAE" w:rsidRDefault="003934D1" w:rsidP="00210B50">
            <w:pPr>
              <w:spacing w:line="264" w:lineRule="auto"/>
              <w:rPr>
                <w:color w:val="000000"/>
                <w:szCs w:val="26"/>
              </w:rPr>
            </w:pPr>
            <w:r w:rsidRPr="00236FAE">
              <w:rPr>
                <w:color w:val="000000"/>
                <w:szCs w:val="26"/>
              </w:rPr>
              <w:t xml:space="preserve">Các User phải có quyền tạo </w:t>
            </w:r>
            <w:r w:rsidR="00F320F3" w:rsidRPr="00236FAE">
              <w:rPr>
                <w:color w:val="000000"/>
                <w:szCs w:val="26"/>
              </w:rPr>
              <w:t xml:space="preserve">Rule </w:t>
            </w:r>
            <w:r w:rsidRPr="00236FAE">
              <w:rPr>
                <w:color w:val="000000"/>
                <w:szCs w:val="26"/>
              </w:rPr>
              <w:t>và đăng nhập thành công vào hệ thống</w:t>
            </w:r>
          </w:p>
        </w:tc>
      </w:tr>
      <w:tr w:rsidR="003934D1" w:rsidRPr="00236FAE" w14:paraId="2F409919" w14:textId="77777777" w:rsidTr="00357DBA">
        <w:tc>
          <w:tcPr>
            <w:tcW w:w="1166" w:type="pct"/>
            <w:tcBorders>
              <w:top w:val="single" w:sz="4" w:space="0" w:color="auto"/>
              <w:left w:val="single" w:sz="4" w:space="0" w:color="auto"/>
              <w:bottom w:val="single" w:sz="4" w:space="0" w:color="auto"/>
              <w:right w:val="single" w:sz="4" w:space="0" w:color="auto"/>
            </w:tcBorders>
          </w:tcPr>
          <w:p w14:paraId="364A9B86" w14:textId="77777777" w:rsidR="003934D1" w:rsidRPr="00236FAE" w:rsidRDefault="003934D1"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673D21A5" w14:textId="10D41B25" w:rsidR="003934D1" w:rsidRPr="00236FAE" w:rsidRDefault="00F320F3" w:rsidP="00210B50">
            <w:pPr>
              <w:spacing w:line="264" w:lineRule="auto"/>
              <w:rPr>
                <w:color w:val="000000"/>
                <w:szCs w:val="26"/>
              </w:rPr>
            </w:pPr>
            <w:r w:rsidRPr="00236FAE">
              <w:rPr>
                <w:color w:val="000000"/>
                <w:szCs w:val="26"/>
              </w:rPr>
              <w:t xml:space="preserve">Rule </w:t>
            </w:r>
            <w:r w:rsidR="003934D1" w:rsidRPr="00236FAE">
              <w:rPr>
                <w:color w:val="000000"/>
                <w:szCs w:val="26"/>
              </w:rPr>
              <w:t xml:space="preserve">mới được tạo có thể tìm kiếm và sử dụng trên hệ thống. </w:t>
            </w:r>
          </w:p>
        </w:tc>
      </w:tr>
      <w:tr w:rsidR="003934D1" w:rsidRPr="00236FAE" w14:paraId="567B1603"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3E2BF9" w14:textId="77777777" w:rsidR="003934D1" w:rsidRPr="00236FAE" w:rsidRDefault="003934D1"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29CBC4" w14:textId="5DCD3FAB" w:rsidR="003934D1" w:rsidRPr="00236FAE" w:rsidRDefault="003934D1" w:rsidP="00210B50">
            <w:pPr>
              <w:spacing w:line="264" w:lineRule="auto"/>
              <w:rPr>
                <w:color w:val="000000"/>
                <w:szCs w:val="26"/>
              </w:rPr>
            </w:pPr>
            <w:r w:rsidRPr="00236FAE">
              <w:rPr>
                <w:color w:val="000000"/>
                <w:szCs w:val="26"/>
              </w:rPr>
              <w:t>UC-</w:t>
            </w:r>
            <w:r w:rsidRPr="00236FAE">
              <w:rPr>
                <w:szCs w:val="26"/>
              </w:rPr>
              <w:t>RULE</w:t>
            </w:r>
            <w:r w:rsidRPr="00236FAE">
              <w:rPr>
                <w:color w:val="000000"/>
                <w:szCs w:val="26"/>
              </w:rPr>
              <w:t>-03</w:t>
            </w:r>
          </w:p>
        </w:tc>
      </w:tr>
      <w:tr w:rsidR="003934D1" w:rsidRPr="00236FAE" w14:paraId="34AAFCEC" w14:textId="77777777" w:rsidTr="00357DBA">
        <w:tc>
          <w:tcPr>
            <w:tcW w:w="1166" w:type="pct"/>
            <w:tcBorders>
              <w:top w:val="single" w:sz="4" w:space="0" w:color="auto"/>
              <w:left w:val="single" w:sz="4" w:space="0" w:color="auto"/>
              <w:bottom w:val="single" w:sz="4" w:space="0" w:color="auto"/>
              <w:right w:val="single" w:sz="4" w:space="0" w:color="auto"/>
            </w:tcBorders>
          </w:tcPr>
          <w:p w14:paraId="4B085BF0" w14:textId="77777777" w:rsidR="003934D1" w:rsidRPr="00236FAE" w:rsidRDefault="003934D1"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1ABBE0C7" w14:textId="214BECBB" w:rsidR="003934D1" w:rsidRPr="00236FAE" w:rsidRDefault="003934D1" w:rsidP="00210B50">
            <w:pPr>
              <w:spacing w:line="264" w:lineRule="auto"/>
              <w:rPr>
                <w:color w:val="000000"/>
                <w:szCs w:val="26"/>
              </w:rPr>
            </w:pPr>
            <w:r w:rsidRPr="00236FAE">
              <w:rPr>
                <w:color w:val="000000"/>
                <w:szCs w:val="26"/>
              </w:rPr>
              <w:t xml:space="preserve">Sửa </w:t>
            </w:r>
            <w:r w:rsidR="00A632FE" w:rsidRPr="00236FAE">
              <w:rPr>
                <w:color w:val="000000"/>
                <w:szCs w:val="26"/>
              </w:rPr>
              <w:t xml:space="preserve">luật định tuyến </w:t>
            </w:r>
            <w:r w:rsidRPr="00236FAE">
              <w:rPr>
                <w:color w:val="000000"/>
                <w:szCs w:val="26"/>
              </w:rPr>
              <w:t xml:space="preserve">(Edit </w:t>
            </w:r>
            <w:r w:rsidR="00A632FE" w:rsidRPr="00236FAE">
              <w:rPr>
                <w:color w:val="000000"/>
                <w:szCs w:val="26"/>
              </w:rPr>
              <w:t>Rule</w:t>
            </w:r>
            <w:r w:rsidRPr="00236FAE">
              <w:rPr>
                <w:color w:val="000000"/>
                <w:szCs w:val="26"/>
              </w:rPr>
              <w:t>)</w:t>
            </w:r>
          </w:p>
        </w:tc>
      </w:tr>
      <w:tr w:rsidR="003934D1" w:rsidRPr="00236FAE" w14:paraId="278CE6FF" w14:textId="77777777" w:rsidTr="00357DBA">
        <w:tc>
          <w:tcPr>
            <w:tcW w:w="1166" w:type="pct"/>
            <w:tcBorders>
              <w:top w:val="single" w:sz="4" w:space="0" w:color="auto"/>
              <w:left w:val="single" w:sz="4" w:space="0" w:color="auto"/>
              <w:bottom w:val="single" w:sz="4" w:space="0" w:color="auto"/>
              <w:right w:val="single" w:sz="4" w:space="0" w:color="auto"/>
            </w:tcBorders>
          </w:tcPr>
          <w:p w14:paraId="1EB5C047" w14:textId="77777777" w:rsidR="003934D1" w:rsidRPr="00236FAE" w:rsidRDefault="003934D1"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3D9E35C4" w14:textId="6B2F36F7" w:rsidR="003934D1" w:rsidRPr="00236FAE" w:rsidRDefault="003934D1" w:rsidP="00210B50">
            <w:pPr>
              <w:pStyle w:val="ListParagraph"/>
              <w:numPr>
                <w:ilvl w:val="1"/>
                <w:numId w:val="62"/>
              </w:numPr>
              <w:spacing w:line="264" w:lineRule="auto"/>
              <w:rPr>
                <w:color w:val="000000"/>
                <w:szCs w:val="26"/>
              </w:rPr>
            </w:pPr>
            <w:r w:rsidRPr="00236FAE">
              <w:rPr>
                <w:color w:val="000000"/>
                <w:szCs w:val="26"/>
              </w:rPr>
              <w:t xml:space="preserve">Từ màn hình </w:t>
            </w:r>
            <w:r w:rsidR="00F320F3" w:rsidRPr="00236FAE">
              <w:rPr>
                <w:color w:val="000000"/>
                <w:szCs w:val="26"/>
              </w:rPr>
              <w:t xml:space="preserve">Rule </w:t>
            </w:r>
            <w:r w:rsidRPr="00236FAE">
              <w:rPr>
                <w:color w:val="000000"/>
                <w:szCs w:val="26"/>
              </w:rPr>
              <w:t xml:space="preserve">List, người dùng click vào </w:t>
            </w:r>
            <w:r w:rsidR="00F320F3" w:rsidRPr="00236FAE">
              <w:rPr>
                <w:color w:val="000000"/>
                <w:szCs w:val="26"/>
              </w:rPr>
              <w:t xml:space="preserve">Rule </w:t>
            </w:r>
            <w:r w:rsidRPr="00236FAE">
              <w:rPr>
                <w:color w:val="000000"/>
                <w:szCs w:val="26"/>
              </w:rPr>
              <w:t xml:space="preserve">muốn chỉnh sửa thông tin để truy cập màn hình chi tiết </w:t>
            </w:r>
            <w:r w:rsidR="00F320F3" w:rsidRPr="00236FAE">
              <w:rPr>
                <w:color w:val="000000"/>
                <w:szCs w:val="26"/>
              </w:rPr>
              <w:t>Rule</w:t>
            </w:r>
          </w:p>
          <w:p w14:paraId="79816F19" w14:textId="321CC059" w:rsidR="003934D1" w:rsidRPr="00236FAE" w:rsidRDefault="003934D1" w:rsidP="00210B50">
            <w:pPr>
              <w:pStyle w:val="ListParagraph"/>
              <w:numPr>
                <w:ilvl w:val="1"/>
                <w:numId w:val="62"/>
              </w:numPr>
              <w:spacing w:line="264" w:lineRule="auto"/>
              <w:ind w:left="713"/>
              <w:rPr>
                <w:color w:val="000000"/>
                <w:szCs w:val="26"/>
              </w:rPr>
            </w:pPr>
            <w:r w:rsidRPr="00236FAE">
              <w:rPr>
                <w:color w:val="000000"/>
                <w:szCs w:val="26"/>
              </w:rPr>
              <w:t xml:space="preserve">Người dùng bấm Edit để truy cập màn hình Edit </w:t>
            </w:r>
            <w:r w:rsidR="00F320F3" w:rsidRPr="00236FAE">
              <w:rPr>
                <w:color w:val="000000"/>
                <w:szCs w:val="26"/>
              </w:rPr>
              <w:t>Rule</w:t>
            </w:r>
          </w:p>
          <w:p w14:paraId="75901C8C" w14:textId="26EA521A" w:rsidR="003934D1" w:rsidRPr="00236FAE" w:rsidRDefault="003934D1" w:rsidP="00210B50">
            <w:pPr>
              <w:pStyle w:val="ListParagraph"/>
              <w:numPr>
                <w:ilvl w:val="1"/>
                <w:numId w:val="62"/>
              </w:numPr>
              <w:spacing w:line="264" w:lineRule="auto"/>
              <w:ind w:left="713"/>
              <w:rPr>
                <w:color w:val="000000"/>
                <w:szCs w:val="26"/>
              </w:rPr>
            </w:pPr>
            <w:r w:rsidRPr="00236FAE">
              <w:rPr>
                <w:color w:val="000000"/>
                <w:szCs w:val="26"/>
              </w:rPr>
              <w:t xml:space="preserve">Nhập các thông tin cần sửa cho </w:t>
            </w:r>
            <w:r w:rsidR="00F320F3" w:rsidRPr="00236FAE">
              <w:rPr>
                <w:color w:val="000000"/>
                <w:szCs w:val="26"/>
              </w:rPr>
              <w:t>Rule</w:t>
            </w:r>
            <w:r w:rsidRPr="00236FAE">
              <w:rPr>
                <w:color w:val="000000"/>
                <w:szCs w:val="26"/>
              </w:rPr>
              <w:t>:</w:t>
            </w:r>
          </w:p>
          <w:p w14:paraId="34A41A7A" w14:textId="206EE87A" w:rsidR="003934D1" w:rsidRPr="00236FAE" w:rsidRDefault="00DD154B" w:rsidP="00210B50">
            <w:pPr>
              <w:pStyle w:val="FirstLevelBullet"/>
              <w:spacing w:line="264" w:lineRule="auto"/>
            </w:pPr>
            <w:r w:rsidRPr="00236FAE">
              <w:rPr>
                <w:color w:val="000000"/>
              </w:rPr>
              <w:t>RuleName</w:t>
            </w:r>
            <w:r w:rsidR="003934D1" w:rsidRPr="00236FAE">
              <w:t>: không được sửa</w:t>
            </w:r>
          </w:p>
          <w:p w14:paraId="1698784A" w14:textId="77777777" w:rsidR="003934D1" w:rsidRPr="00236FAE" w:rsidRDefault="003934D1" w:rsidP="00210B50">
            <w:pPr>
              <w:pStyle w:val="FirstLevelBullet"/>
              <w:spacing w:line="264" w:lineRule="auto"/>
              <w:rPr>
                <w:color w:val="000000"/>
              </w:rPr>
            </w:pPr>
            <w:r w:rsidRPr="00236FAE">
              <w:t>Description.</w:t>
            </w:r>
          </w:p>
          <w:p w14:paraId="724B6AAC" w14:textId="26A762D4" w:rsidR="003934D1" w:rsidRPr="00236FAE" w:rsidRDefault="003934D1" w:rsidP="00210B50">
            <w:pPr>
              <w:pStyle w:val="FirstLevelBullet"/>
              <w:numPr>
                <w:ilvl w:val="1"/>
                <w:numId w:val="62"/>
              </w:numPr>
              <w:spacing w:line="264" w:lineRule="auto"/>
              <w:ind w:left="713"/>
              <w:rPr>
                <w:color w:val="000000"/>
              </w:rPr>
            </w:pPr>
            <w:r w:rsidRPr="00236FAE">
              <w:rPr>
                <w:color w:val="000000"/>
              </w:rPr>
              <w:t xml:space="preserve">Gán lại </w:t>
            </w:r>
            <w:r w:rsidR="00DD154B" w:rsidRPr="00236FAE">
              <w:t xml:space="preserve">command nguồn, command đích, </w:t>
            </w:r>
            <w:r w:rsidR="00803C79">
              <w:t>hệ thống</w:t>
            </w:r>
            <w:r w:rsidR="00DD154B" w:rsidRPr="00236FAE">
              <w:t xml:space="preserve"> đích cho rule</w:t>
            </w:r>
            <w:r w:rsidR="00DD154B" w:rsidRPr="00236FAE">
              <w:rPr>
                <w:color w:val="000000"/>
              </w:rPr>
              <w:t xml:space="preserve"> </w:t>
            </w:r>
            <w:r w:rsidRPr="00236FAE">
              <w:rPr>
                <w:color w:val="000000"/>
              </w:rPr>
              <w:t>(nếu cần).</w:t>
            </w:r>
          </w:p>
          <w:p w14:paraId="524846BD" w14:textId="77777777" w:rsidR="003934D1" w:rsidRPr="00236FAE" w:rsidRDefault="003934D1" w:rsidP="00210B50">
            <w:pPr>
              <w:pStyle w:val="FirstLevelBullet"/>
              <w:numPr>
                <w:ilvl w:val="1"/>
                <w:numId w:val="62"/>
              </w:numPr>
              <w:spacing w:line="264" w:lineRule="auto"/>
              <w:ind w:left="713"/>
              <w:rPr>
                <w:color w:val="000000"/>
              </w:rPr>
            </w:pPr>
            <w:r w:rsidRPr="00236FAE">
              <w:rPr>
                <w:color w:val="000000"/>
              </w:rPr>
              <w:t>Sau khi nhập thông tin ở từng trường dữ liệu, hệ thống kiểm tra thông tin</w:t>
            </w:r>
          </w:p>
          <w:p w14:paraId="39CE9D0C" w14:textId="77777777" w:rsidR="003934D1" w:rsidRPr="00236FAE" w:rsidRDefault="003934D1"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466BADC6" w14:textId="77777777" w:rsidR="003934D1" w:rsidRPr="00236FAE" w:rsidRDefault="003934D1" w:rsidP="00210B50">
            <w:pPr>
              <w:pStyle w:val="FirstLevelBullet"/>
              <w:spacing w:line="264" w:lineRule="auto"/>
              <w:rPr>
                <w:color w:val="000000"/>
              </w:rPr>
            </w:pPr>
            <w:r w:rsidRPr="00236FAE">
              <w:rPr>
                <w:color w:val="000000"/>
              </w:rPr>
              <w:t>Nếu hợp lệ, nút Save enable</w:t>
            </w:r>
          </w:p>
          <w:p w14:paraId="2BF66BA8" w14:textId="227615E2" w:rsidR="003934D1" w:rsidRPr="00236FAE" w:rsidRDefault="003934D1" w:rsidP="00210B50">
            <w:pPr>
              <w:pStyle w:val="FirstLevelBullet"/>
              <w:numPr>
                <w:ilvl w:val="1"/>
                <w:numId w:val="62"/>
              </w:numPr>
              <w:spacing w:line="264" w:lineRule="auto"/>
              <w:ind w:left="713"/>
              <w:rPr>
                <w:color w:val="000000"/>
              </w:rPr>
            </w:pPr>
            <w:r w:rsidRPr="00236FAE">
              <w:rPr>
                <w:color w:val="000000"/>
              </w:rPr>
              <w:t xml:space="preserve">Bấm nút Save, hiển thị thông báo sửa </w:t>
            </w:r>
            <w:r w:rsidR="00F320F3" w:rsidRPr="00236FAE">
              <w:rPr>
                <w:color w:val="000000"/>
              </w:rPr>
              <w:t xml:space="preserve">Rule </w:t>
            </w:r>
            <w:r w:rsidRPr="00236FAE">
              <w:rPr>
                <w:color w:val="000000"/>
              </w:rPr>
              <w:t>thành công</w:t>
            </w:r>
          </w:p>
        </w:tc>
      </w:tr>
      <w:tr w:rsidR="003934D1" w:rsidRPr="00236FAE" w14:paraId="4BC9A3FF" w14:textId="77777777" w:rsidTr="00357DBA">
        <w:tc>
          <w:tcPr>
            <w:tcW w:w="1166" w:type="pct"/>
            <w:tcBorders>
              <w:top w:val="single" w:sz="4" w:space="0" w:color="auto"/>
              <w:left w:val="single" w:sz="4" w:space="0" w:color="auto"/>
              <w:bottom w:val="single" w:sz="4" w:space="0" w:color="auto"/>
              <w:right w:val="single" w:sz="4" w:space="0" w:color="auto"/>
            </w:tcBorders>
          </w:tcPr>
          <w:p w14:paraId="63868BBE" w14:textId="77777777" w:rsidR="003934D1" w:rsidRPr="00236FAE" w:rsidRDefault="003934D1"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3BABE053" w14:textId="4CAB5F59" w:rsidR="003934D1" w:rsidRPr="00236FAE" w:rsidRDefault="003934D1" w:rsidP="00210B50">
            <w:pPr>
              <w:spacing w:line="264" w:lineRule="auto"/>
              <w:rPr>
                <w:color w:val="000000"/>
                <w:szCs w:val="26"/>
              </w:rPr>
            </w:pPr>
            <w:r w:rsidRPr="00236FAE">
              <w:rPr>
                <w:color w:val="000000"/>
                <w:szCs w:val="26"/>
              </w:rPr>
              <w:t xml:space="preserve">Admin, User có quyền sửa </w:t>
            </w:r>
            <w:r w:rsidR="00F320F3" w:rsidRPr="00236FAE">
              <w:rPr>
                <w:color w:val="000000"/>
                <w:szCs w:val="26"/>
              </w:rPr>
              <w:t>Rule</w:t>
            </w:r>
          </w:p>
        </w:tc>
      </w:tr>
      <w:tr w:rsidR="003934D1" w:rsidRPr="00236FAE" w14:paraId="5A6CED57" w14:textId="77777777" w:rsidTr="00357DBA">
        <w:tc>
          <w:tcPr>
            <w:tcW w:w="1166" w:type="pct"/>
            <w:tcBorders>
              <w:top w:val="single" w:sz="4" w:space="0" w:color="auto"/>
              <w:left w:val="single" w:sz="4" w:space="0" w:color="auto"/>
              <w:bottom w:val="single" w:sz="4" w:space="0" w:color="auto"/>
              <w:right w:val="single" w:sz="4" w:space="0" w:color="auto"/>
            </w:tcBorders>
          </w:tcPr>
          <w:p w14:paraId="11A5514B" w14:textId="77777777" w:rsidR="003934D1" w:rsidRPr="00236FAE" w:rsidRDefault="003934D1"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0E2C740E" w14:textId="542AC44F" w:rsidR="003934D1" w:rsidRPr="00236FAE" w:rsidRDefault="003934D1" w:rsidP="00210B50">
            <w:pPr>
              <w:spacing w:line="264" w:lineRule="auto"/>
              <w:rPr>
                <w:color w:val="000000"/>
                <w:szCs w:val="26"/>
              </w:rPr>
            </w:pPr>
            <w:r w:rsidRPr="00236FAE">
              <w:rPr>
                <w:color w:val="000000"/>
                <w:szCs w:val="26"/>
              </w:rPr>
              <w:t xml:space="preserve">Các User phải có quyền sửa </w:t>
            </w:r>
            <w:r w:rsidR="00F320F3" w:rsidRPr="00236FAE">
              <w:rPr>
                <w:color w:val="000000"/>
                <w:szCs w:val="26"/>
              </w:rPr>
              <w:t xml:space="preserve">Rule </w:t>
            </w:r>
            <w:r w:rsidRPr="00236FAE">
              <w:rPr>
                <w:color w:val="000000"/>
                <w:szCs w:val="26"/>
              </w:rPr>
              <w:t>và đăng nhập thành công vào hệ thống</w:t>
            </w:r>
          </w:p>
        </w:tc>
      </w:tr>
      <w:tr w:rsidR="003934D1" w:rsidRPr="00236FAE" w14:paraId="2F1CF5B2" w14:textId="77777777" w:rsidTr="00357DBA">
        <w:tc>
          <w:tcPr>
            <w:tcW w:w="1166" w:type="pct"/>
            <w:tcBorders>
              <w:top w:val="single" w:sz="4" w:space="0" w:color="auto"/>
              <w:left w:val="single" w:sz="4" w:space="0" w:color="auto"/>
              <w:bottom w:val="single" w:sz="4" w:space="0" w:color="auto"/>
              <w:right w:val="single" w:sz="4" w:space="0" w:color="auto"/>
            </w:tcBorders>
          </w:tcPr>
          <w:p w14:paraId="1FD9FB8C" w14:textId="77777777" w:rsidR="003934D1" w:rsidRPr="00236FAE" w:rsidRDefault="003934D1" w:rsidP="00210B50">
            <w:pPr>
              <w:spacing w:line="264" w:lineRule="auto"/>
              <w:rPr>
                <w:szCs w:val="26"/>
              </w:rPr>
            </w:pPr>
            <w:r w:rsidRPr="00236FAE">
              <w:rPr>
                <w:szCs w:val="26"/>
              </w:rPr>
              <w:lastRenderedPageBreak/>
              <w:t>Post-condition</w:t>
            </w:r>
          </w:p>
        </w:tc>
        <w:tc>
          <w:tcPr>
            <w:tcW w:w="3834" w:type="pct"/>
            <w:tcBorders>
              <w:top w:val="single" w:sz="4" w:space="0" w:color="auto"/>
              <w:left w:val="single" w:sz="4" w:space="0" w:color="auto"/>
              <w:bottom w:val="single" w:sz="4" w:space="0" w:color="auto"/>
              <w:right w:val="single" w:sz="4" w:space="0" w:color="auto"/>
            </w:tcBorders>
          </w:tcPr>
          <w:p w14:paraId="0893F4A4" w14:textId="59B71970" w:rsidR="003934D1" w:rsidRPr="00236FAE" w:rsidRDefault="00F320F3" w:rsidP="00210B50">
            <w:pPr>
              <w:spacing w:line="264" w:lineRule="auto"/>
              <w:rPr>
                <w:color w:val="000000"/>
                <w:szCs w:val="26"/>
              </w:rPr>
            </w:pPr>
            <w:r w:rsidRPr="00236FAE">
              <w:rPr>
                <w:color w:val="000000"/>
                <w:szCs w:val="26"/>
              </w:rPr>
              <w:t xml:space="preserve">Rule </w:t>
            </w:r>
            <w:r w:rsidR="003934D1" w:rsidRPr="00236FAE">
              <w:rPr>
                <w:color w:val="000000"/>
                <w:szCs w:val="26"/>
              </w:rPr>
              <w:t>được sửa thành công và user có thể sử dụng.</w:t>
            </w:r>
          </w:p>
        </w:tc>
      </w:tr>
      <w:tr w:rsidR="003934D1" w:rsidRPr="00236FAE" w14:paraId="123F3FAB" w14:textId="77777777" w:rsidTr="00357DBA">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0A7766" w14:textId="77777777" w:rsidR="003934D1" w:rsidRPr="00236FAE" w:rsidRDefault="003934D1"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932D56" w14:textId="2261A133" w:rsidR="003934D1" w:rsidRPr="00236FAE" w:rsidRDefault="003934D1" w:rsidP="00210B50">
            <w:pPr>
              <w:spacing w:line="264" w:lineRule="auto"/>
              <w:rPr>
                <w:color w:val="000000"/>
                <w:szCs w:val="26"/>
              </w:rPr>
            </w:pPr>
            <w:r w:rsidRPr="00236FAE">
              <w:rPr>
                <w:color w:val="000000"/>
                <w:szCs w:val="26"/>
              </w:rPr>
              <w:t>UC-</w:t>
            </w:r>
            <w:r w:rsidRPr="00236FAE">
              <w:rPr>
                <w:szCs w:val="26"/>
              </w:rPr>
              <w:t>RULE</w:t>
            </w:r>
            <w:r w:rsidRPr="00236FAE">
              <w:rPr>
                <w:color w:val="000000"/>
                <w:szCs w:val="26"/>
              </w:rPr>
              <w:t>-04</w:t>
            </w:r>
          </w:p>
        </w:tc>
      </w:tr>
      <w:tr w:rsidR="003934D1" w:rsidRPr="00236FAE" w14:paraId="2CF6C654" w14:textId="77777777" w:rsidTr="00357DBA">
        <w:tc>
          <w:tcPr>
            <w:tcW w:w="1166" w:type="pct"/>
            <w:tcBorders>
              <w:top w:val="single" w:sz="4" w:space="0" w:color="auto"/>
              <w:left w:val="single" w:sz="4" w:space="0" w:color="auto"/>
              <w:bottom w:val="single" w:sz="4" w:space="0" w:color="auto"/>
              <w:right w:val="single" w:sz="4" w:space="0" w:color="auto"/>
            </w:tcBorders>
          </w:tcPr>
          <w:p w14:paraId="1F7A4DAD" w14:textId="77777777" w:rsidR="003934D1" w:rsidRPr="00236FAE" w:rsidRDefault="003934D1"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202B56C" w14:textId="51C4AFE9" w:rsidR="003934D1" w:rsidRPr="00236FAE" w:rsidRDefault="003934D1" w:rsidP="00210B50">
            <w:pPr>
              <w:spacing w:line="264" w:lineRule="auto"/>
              <w:rPr>
                <w:color w:val="000000"/>
                <w:szCs w:val="26"/>
              </w:rPr>
            </w:pPr>
            <w:r w:rsidRPr="00236FAE">
              <w:rPr>
                <w:color w:val="000000"/>
                <w:szCs w:val="26"/>
              </w:rPr>
              <w:t xml:space="preserve">Xóa </w:t>
            </w:r>
            <w:r w:rsidR="00A632FE" w:rsidRPr="00236FAE">
              <w:rPr>
                <w:color w:val="000000"/>
                <w:szCs w:val="26"/>
              </w:rPr>
              <w:t xml:space="preserve">luật định tuyến </w:t>
            </w:r>
            <w:r w:rsidRPr="00236FAE">
              <w:rPr>
                <w:color w:val="000000"/>
                <w:szCs w:val="26"/>
              </w:rPr>
              <w:t xml:space="preserve">(Delete </w:t>
            </w:r>
            <w:r w:rsidR="00A632FE" w:rsidRPr="00236FAE">
              <w:rPr>
                <w:color w:val="000000"/>
                <w:szCs w:val="26"/>
              </w:rPr>
              <w:t>Rule</w:t>
            </w:r>
            <w:r w:rsidRPr="00236FAE">
              <w:rPr>
                <w:color w:val="000000"/>
                <w:szCs w:val="26"/>
              </w:rPr>
              <w:t>)</w:t>
            </w:r>
          </w:p>
        </w:tc>
      </w:tr>
      <w:tr w:rsidR="003934D1" w:rsidRPr="00236FAE" w14:paraId="24937837" w14:textId="77777777" w:rsidTr="00357DBA">
        <w:tc>
          <w:tcPr>
            <w:tcW w:w="1166" w:type="pct"/>
            <w:tcBorders>
              <w:top w:val="single" w:sz="4" w:space="0" w:color="auto"/>
              <w:left w:val="single" w:sz="4" w:space="0" w:color="auto"/>
              <w:bottom w:val="single" w:sz="4" w:space="0" w:color="auto"/>
              <w:right w:val="single" w:sz="4" w:space="0" w:color="auto"/>
            </w:tcBorders>
          </w:tcPr>
          <w:p w14:paraId="1223530B" w14:textId="77777777" w:rsidR="003934D1" w:rsidRPr="00236FAE" w:rsidRDefault="003934D1"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70358E42" w14:textId="7301B7A0" w:rsidR="003934D1" w:rsidRPr="00236FAE" w:rsidRDefault="003934D1" w:rsidP="00210B50">
            <w:pPr>
              <w:spacing w:line="264" w:lineRule="auto"/>
              <w:rPr>
                <w:color w:val="000000"/>
                <w:szCs w:val="26"/>
              </w:rPr>
            </w:pPr>
            <w:r w:rsidRPr="00236FAE">
              <w:rPr>
                <w:color w:val="000000"/>
                <w:szCs w:val="26"/>
              </w:rPr>
              <w:t xml:space="preserve">Người dùng chọn xóa một hoặc nhiều </w:t>
            </w:r>
            <w:r w:rsidR="00F320F3" w:rsidRPr="00236FAE">
              <w:rPr>
                <w:color w:val="000000"/>
                <w:szCs w:val="26"/>
              </w:rPr>
              <w:t xml:space="preserve">Rule </w:t>
            </w:r>
            <w:r w:rsidRPr="00236FAE">
              <w:rPr>
                <w:color w:val="000000"/>
                <w:szCs w:val="26"/>
              </w:rPr>
              <w:t xml:space="preserve">từ màn hình danh sách </w:t>
            </w:r>
            <w:r w:rsidR="00F320F3" w:rsidRPr="00236FAE">
              <w:rPr>
                <w:color w:val="000000"/>
                <w:szCs w:val="26"/>
              </w:rPr>
              <w:t>Rule</w:t>
            </w:r>
          </w:p>
          <w:p w14:paraId="519F5BD5" w14:textId="6757B530" w:rsidR="003934D1" w:rsidRPr="00236FAE" w:rsidRDefault="003934D1" w:rsidP="00210B50">
            <w:pPr>
              <w:spacing w:line="264" w:lineRule="auto"/>
              <w:rPr>
                <w:color w:val="000000"/>
                <w:szCs w:val="26"/>
              </w:rPr>
            </w:pPr>
            <w:r w:rsidRPr="00236FAE">
              <w:rPr>
                <w:color w:val="000000"/>
                <w:szCs w:val="26"/>
              </w:rPr>
              <w:t xml:space="preserve">Hoặc xóa từng </w:t>
            </w:r>
            <w:r w:rsidR="00F320F3" w:rsidRPr="00236FAE">
              <w:rPr>
                <w:color w:val="000000"/>
                <w:szCs w:val="26"/>
              </w:rPr>
              <w:t xml:space="preserve">Rule </w:t>
            </w:r>
            <w:r w:rsidRPr="00236FAE">
              <w:rPr>
                <w:color w:val="000000"/>
                <w:szCs w:val="26"/>
              </w:rPr>
              <w:t xml:space="preserve">từ màn hình chi tiết </w:t>
            </w:r>
            <w:r w:rsidR="00F320F3" w:rsidRPr="00236FAE">
              <w:rPr>
                <w:color w:val="000000"/>
                <w:szCs w:val="26"/>
              </w:rPr>
              <w:t>Rule</w:t>
            </w:r>
          </w:p>
          <w:p w14:paraId="6992DCE8" w14:textId="1D495108" w:rsidR="003934D1" w:rsidRPr="00236FAE" w:rsidRDefault="003934D1" w:rsidP="00210B50">
            <w:pPr>
              <w:spacing w:line="264" w:lineRule="auto"/>
              <w:rPr>
                <w:color w:val="000000"/>
                <w:szCs w:val="26"/>
              </w:rPr>
            </w:pPr>
            <w:r w:rsidRPr="00236FAE">
              <w:rPr>
                <w:color w:val="000000"/>
                <w:szCs w:val="26"/>
              </w:rPr>
              <w:t xml:space="preserve">Hiện popup confirm “Are you sure you want to delete </w:t>
            </w:r>
            <w:r w:rsidR="00F320F3" w:rsidRPr="00236FAE">
              <w:rPr>
                <w:color w:val="000000"/>
                <w:szCs w:val="26"/>
              </w:rPr>
              <w:t xml:space="preserve">Rule </w:t>
            </w:r>
            <w:r w:rsidRPr="00236FAE">
              <w:rPr>
                <w:color w:val="000000"/>
                <w:szCs w:val="26"/>
              </w:rPr>
              <w:t xml:space="preserve">A, </w:t>
            </w:r>
            <w:proofErr w:type="gramStart"/>
            <w:r w:rsidRPr="00236FAE">
              <w:rPr>
                <w:color w:val="000000"/>
                <w:szCs w:val="26"/>
              </w:rPr>
              <w:t>B,..</w:t>
            </w:r>
            <w:proofErr w:type="gramEnd"/>
            <w:r w:rsidRPr="00236FAE">
              <w:rPr>
                <w:color w:val="000000"/>
                <w:szCs w:val="26"/>
              </w:rPr>
              <w:t>?” sau khi bấm nút Xóa</w:t>
            </w:r>
          </w:p>
          <w:p w14:paraId="4231AB04" w14:textId="77777777" w:rsidR="003934D1" w:rsidRPr="00236FAE" w:rsidRDefault="003934D1" w:rsidP="00210B50">
            <w:pPr>
              <w:pStyle w:val="FirstLevelBullet"/>
              <w:spacing w:line="264" w:lineRule="auto"/>
              <w:rPr>
                <w:color w:val="000000"/>
              </w:rPr>
            </w:pPr>
            <w:r w:rsidRPr="00236FAE">
              <w:rPr>
                <w:color w:val="000000"/>
              </w:rPr>
              <w:t>Thực hiện xóa User nếu chọn OK</w:t>
            </w:r>
          </w:p>
          <w:p w14:paraId="067A802A" w14:textId="77777777" w:rsidR="003934D1" w:rsidRPr="00236FAE" w:rsidRDefault="003934D1" w:rsidP="00210B50">
            <w:pPr>
              <w:pStyle w:val="FirstLevelBullet"/>
              <w:spacing w:line="264" w:lineRule="auto"/>
              <w:rPr>
                <w:color w:val="000000"/>
              </w:rPr>
            </w:pPr>
            <w:r w:rsidRPr="00236FAE">
              <w:rPr>
                <w:color w:val="000000"/>
              </w:rPr>
              <w:t>Hủy thao tác xóa nếu chọn Cancel</w:t>
            </w:r>
          </w:p>
        </w:tc>
      </w:tr>
      <w:tr w:rsidR="003934D1" w:rsidRPr="00236FAE" w14:paraId="6E1653A1" w14:textId="77777777" w:rsidTr="00357DBA">
        <w:tc>
          <w:tcPr>
            <w:tcW w:w="1166" w:type="pct"/>
            <w:tcBorders>
              <w:top w:val="single" w:sz="4" w:space="0" w:color="auto"/>
              <w:left w:val="single" w:sz="4" w:space="0" w:color="auto"/>
              <w:bottom w:val="single" w:sz="4" w:space="0" w:color="auto"/>
              <w:right w:val="single" w:sz="4" w:space="0" w:color="auto"/>
            </w:tcBorders>
          </w:tcPr>
          <w:p w14:paraId="4877AF38" w14:textId="77777777" w:rsidR="003934D1" w:rsidRPr="00236FAE" w:rsidRDefault="003934D1"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3289DDFF" w14:textId="0FEE4E27" w:rsidR="003934D1" w:rsidRPr="00236FAE" w:rsidRDefault="003934D1" w:rsidP="00210B50">
            <w:pPr>
              <w:spacing w:line="264" w:lineRule="auto"/>
              <w:rPr>
                <w:color w:val="000000"/>
                <w:szCs w:val="26"/>
              </w:rPr>
            </w:pPr>
            <w:r w:rsidRPr="00236FAE">
              <w:rPr>
                <w:color w:val="000000"/>
                <w:szCs w:val="26"/>
              </w:rPr>
              <w:t xml:space="preserve">Admin, User có quyền xóa </w:t>
            </w:r>
            <w:r w:rsidR="00F320F3" w:rsidRPr="00236FAE">
              <w:rPr>
                <w:color w:val="000000"/>
                <w:szCs w:val="26"/>
              </w:rPr>
              <w:t>Rule</w:t>
            </w:r>
          </w:p>
        </w:tc>
      </w:tr>
      <w:tr w:rsidR="003934D1" w:rsidRPr="00236FAE" w14:paraId="68D1DB2A" w14:textId="77777777" w:rsidTr="00357DBA">
        <w:tc>
          <w:tcPr>
            <w:tcW w:w="1166" w:type="pct"/>
            <w:tcBorders>
              <w:top w:val="single" w:sz="4" w:space="0" w:color="auto"/>
              <w:left w:val="single" w:sz="4" w:space="0" w:color="auto"/>
              <w:bottom w:val="single" w:sz="4" w:space="0" w:color="auto"/>
              <w:right w:val="single" w:sz="4" w:space="0" w:color="auto"/>
            </w:tcBorders>
          </w:tcPr>
          <w:p w14:paraId="69933914" w14:textId="77777777" w:rsidR="003934D1" w:rsidRPr="00236FAE" w:rsidRDefault="003934D1"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0019C31" w14:textId="38E4C03E" w:rsidR="003934D1" w:rsidRPr="00236FAE" w:rsidRDefault="003934D1" w:rsidP="00210B50">
            <w:pPr>
              <w:spacing w:line="264" w:lineRule="auto"/>
              <w:rPr>
                <w:color w:val="000000"/>
                <w:szCs w:val="26"/>
              </w:rPr>
            </w:pPr>
            <w:r w:rsidRPr="00236FAE">
              <w:rPr>
                <w:color w:val="000000"/>
                <w:szCs w:val="26"/>
              </w:rPr>
              <w:t xml:space="preserve">Các User phải có quyền xóa </w:t>
            </w:r>
            <w:r w:rsidR="00F320F3" w:rsidRPr="00236FAE">
              <w:rPr>
                <w:color w:val="000000"/>
                <w:szCs w:val="26"/>
              </w:rPr>
              <w:t xml:space="preserve">Rule </w:t>
            </w:r>
            <w:r w:rsidRPr="00236FAE">
              <w:rPr>
                <w:color w:val="000000"/>
                <w:szCs w:val="26"/>
              </w:rPr>
              <w:t>và đăng nhập vào hệ thống</w:t>
            </w:r>
          </w:p>
        </w:tc>
      </w:tr>
      <w:tr w:rsidR="003934D1" w:rsidRPr="00236FAE" w14:paraId="48C4591D" w14:textId="77777777" w:rsidTr="00357DBA">
        <w:tc>
          <w:tcPr>
            <w:tcW w:w="1166" w:type="pct"/>
            <w:tcBorders>
              <w:top w:val="single" w:sz="4" w:space="0" w:color="auto"/>
              <w:left w:val="single" w:sz="4" w:space="0" w:color="auto"/>
              <w:bottom w:val="single" w:sz="4" w:space="0" w:color="auto"/>
              <w:right w:val="single" w:sz="4" w:space="0" w:color="auto"/>
            </w:tcBorders>
          </w:tcPr>
          <w:p w14:paraId="55D1D284" w14:textId="77777777" w:rsidR="003934D1" w:rsidRPr="00236FAE" w:rsidRDefault="003934D1"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6D86003F" w14:textId="69FEB4E9" w:rsidR="003934D1" w:rsidRPr="00236FAE" w:rsidRDefault="00F320F3" w:rsidP="00210B50">
            <w:pPr>
              <w:spacing w:line="264" w:lineRule="auto"/>
              <w:rPr>
                <w:color w:val="000000"/>
                <w:szCs w:val="26"/>
              </w:rPr>
            </w:pPr>
            <w:r w:rsidRPr="00236FAE">
              <w:rPr>
                <w:color w:val="000000"/>
                <w:szCs w:val="26"/>
              </w:rPr>
              <w:t xml:space="preserve">Rule </w:t>
            </w:r>
            <w:r w:rsidR="003934D1" w:rsidRPr="00236FAE">
              <w:rPr>
                <w:color w:val="000000"/>
                <w:szCs w:val="26"/>
              </w:rPr>
              <w:t>được xóa thành công</w:t>
            </w:r>
          </w:p>
        </w:tc>
      </w:tr>
    </w:tbl>
    <w:p w14:paraId="423E204A" w14:textId="77777777" w:rsidR="003934D1" w:rsidRPr="00236FAE" w:rsidRDefault="003934D1" w:rsidP="00210B50">
      <w:pPr>
        <w:spacing w:line="264" w:lineRule="auto"/>
      </w:pPr>
    </w:p>
    <w:p w14:paraId="14619DA9" w14:textId="5503415C" w:rsidR="00F13EBA" w:rsidRPr="00236FAE" w:rsidRDefault="00F13EBA">
      <w:pPr>
        <w:pStyle w:val="Heading3"/>
      </w:pPr>
      <w:bookmarkStart w:id="87" w:name="_Toc58872480"/>
      <w:r w:rsidRPr="00236FAE">
        <w:t xml:space="preserve">Chức năng quản lý hệ thống </w:t>
      </w:r>
      <w:r w:rsidR="00803C79">
        <w:t>đích</w:t>
      </w:r>
      <w:bookmarkEnd w:id="87"/>
    </w:p>
    <w:p w14:paraId="6F28F4C0" w14:textId="77777777" w:rsidR="003D69E2" w:rsidRPr="00236FAE" w:rsidRDefault="003D69E2" w:rsidP="00210B50">
      <w:pPr>
        <w:spacing w:line="264" w:lineRule="auto"/>
      </w:pPr>
    </w:p>
    <w:p w14:paraId="5D9C0667" w14:textId="631672FF" w:rsidR="00B82DF9" w:rsidRPr="00236FAE" w:rsidRDefault="00151465" w:rsidP="00210B50">
      <w:pPr>
        <w:spacing w:line="264" w:lineRule="auto"/>
      </w:pPr>
      <w:r w:rsidRPr="00236FAE">
        <w:object w:dxaOrig="16561" w:dyaOrig="5026" w14:anchorId="315A5F0F">
          <v:shape id="_x0000_i1086" type="#_x0000_t75" style="width:460.5pt;height:136.5pt" o:ole="">
            <v:imagedata r:id="rId65" o:title=""/>
          </v:shape>
          <o:OLEObject Type="Embed" ProgID="Visio.Drawing.15" ShapeID="_x0000_i1086" DrawAspect="Content" ObjectID="_1719067662" r:id="rId66"/>
        </w:object>
      </w:r>
    </w:p>
    <w:p w14:paraId="114255CD" w14:textId="77777777" w:rsidR="003D69E2" w:rsidRPr="00236FAE" w:rsidRDefault="003D69E2" w:rsidP="00210B50">
      <w:pPr>
        <w:spacing w:line="264" w:lineRule="auto"/>
      </w:pPr>
    </w:p>
    <w:p w14:paraId="38E24A40" w14:textId="77777777" w:rsidR="003D69E2" w:rsidRPr="00236FAE" w:rsidRDefault="003D69E2" w:rsidP="00210B50">
      <w:pPr>
        <w:spacing w:line="264"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151465" w:rsidRPr="00236FAE" w14:paraId="13751996" w14:textId="77777777" w:rsidTr="004C35A9">
        <w:tc>
          <w:tcPr>
            <w:tcW w:w="1166" w:type="pct"/>
            <w:shd w:val="clear" w:color="auto" w:fill="BFBFBF" w:themeFill="background1" w:themeFillShade="BF"/>
          </w:tcPr>
          <w:p w14:paraId="47A4DFAD" w14:textId="77777777" w:rsidR="00151465" w:rsidRPr="00236FAE" w:rsidRDefault="00151465" w:rsidP="00210B50">
            <w:pPr>
              <w:spacing w:line="264" w:lineRule="auto"/>
              <w:rPr>
                <w:szCs w:val="26"/>
              </w:rPr>
            </w:pPr>
            <w:r w:rsidRPr="00236FAE">
              <w:rPr>
                <w:szCs w:val="26"/>
              </w:rPr>
              <w:t>ID</w:t>
            </w:r>
          </w:p>
        </w:tc>
        <w:tc>
          <w:tcPr>
            <w:tcW w:w="3834" w:type="pct"/>
            <w:shd w:val="clear" w:color="auto" w:fill="BFBFBF" w:themeFill="background1" w:themeFillShade="BF"/>
          </w:tcPr>
          <w:p w14:paraId="1B25C7F7" w14:textId="14E054B0" w:rsidR="00151465" w:rsidRPr="00236FAE" w:rsidRDefault="00151465" w:rsidP="00210B50">
            <w:pPr>
              <w:spacing w:line="264" w:lineRule="auto"/>
              <w:rPr>
                <w:szCs w:val="26"/>
              </w:rPr>
            </w:pPr>
            <w:r w:rsidRPr="00236FAE">
              <w:rPr>
                <w:szCs w:val="26"/>
              </w:rPr>
              <w:t>UC-TARG-SYSTEM-01</w:t>
            </w:r>
          </w:p>
        </w:tc>
      </w:tr>
      <w:tr w:rsidR="00A65126" w:rsidRPr="00236FAE" w14:paraId="73E06DE5" w14:textId="77777777" w:rsidTr="004C35A9">
        <w:tc>
          <w:tcPr>
            <w:tcW w:w="1166" w:type="pct"/>
            <w:tcBorders>
              <w:top w:val="single" w:sz="4" w:space="0" w:color="auto"/>
              <w:left w:val="single" w:sz="4" w:space="0" w:color="auto"/>
              <w:bottom w:val="single" w:sz="4" w:space="0" w:color="auto"/>
              <w:right w:val="single" w:sz="4" w:space="0" w:color="auto"/>
            </w:tcBorders>
          </w:tcPr>
          <w:p w14:paraId="0E635494" w14:textId="40F5F15C" w:rsidR="00A65126" w:rsidRPr="00236FAE" w:rsidRDefault="00A65126"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13B07761" w14:textId="4A7BF1D5" w:rsidR="00A65126" w:rsidRPr="00236FAE" w:rsidRDefault="00A65126" w:rsidP="00210B50">
            <w:pPr>
              <w:spacing w:line="264" w:lineRule="auto"/>
              <w:rPr>
                <w:color w:val="000000"/>
                <w:szCs w:val="26"/>
              </w:rPr>
            </w:pPr>
            <w:r w:rsidRPr="00236FAE">
              <w:rPr>
                <w:color w:val="000000"/>
                <w:szCs w:val="26"/>
              </w:rPr>
              <w:t>Tìm kiếm &amp; xem danh sách hệ thống đích (View Target System List)</w:t>
            </w:r>
          </w:p>
        </w:tc>
      </w:tr>
      <w:tr w:rsidR="00A65126" w:rsidRPr="00236FAE" w14:paraId="0F18E0CE" w14:textId="77777777" w:rsidTr="004C35A9">
        <w:tc>
          <w:tcPr>
            <w:tcW w:w="1166" w:type="pct"/>
            <w:tcBorders>
              <w:top w:val="single" w:sz="4" w:space="0" w:color="auto"/>
              <w:left w:val="single" w:sz="4" w:space="0" w:color="auto"/>
              <w:bottom w:val="single" w:sz="4" w:space="0" w:color="auto"/>
              <w:right w:val="single" w:sz="4" w:space="0" w:color="auto"/>
            </w:tcBorders>
          </w:tcPr>
          <w:p w14:paraId="03E4EA19" w14:textId="69CE6BC8" w:rsidR="00A65126" w:rsidRPr="00236FAE" w:rsidRDefault="00A65126"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64F143E" w14:textId="77777777" w:rsidR="00A65126" w:rsidRPr="00236FAE" w:rsidRDefault="00A65126" w:rsidP="00210B50">
            <w:pPr>
              <w:pStyle w:val="ListParagraph"/>
              <w:numPr>
                <w:ilvl w:val="0"/>
                <w:numId w:val="60"/>
              </w:numPr>
              <w:spacing w:line="264" w:lineRule="auto"/>
              <w:rPr>
                <w:color w:val="000000"/>
                <w:szCs w:val="26"/>
              </w:rPr>
            </w:pPr>
            <w:r w:rsidRPr="00236FAE">
              <w:rPr>
                <w:color w:val="000000"/>
                <w:szCs w:val="26"/>
              </w:rPr>
              <w:t xml:space="preserve">Người dùng truy cập menu Gateway </w:t>
            </w:r>
            <w:r w:rsidRPr="00236FAE">
              <w:rPr>
                <w:color w:val="000000"/>
                <w:szCs w:val="26"/>
              </w:rPr>
              <w:sym w:font="Wingdings" w:char="F0E0"/>
            </w:r>
            <w:r w:rsidRPr="00236FAE">
              <w:rPr>
                <w:color w:val="000000"/>
                <w:szCs w:val="26"/>
              </w:rPr>
              <w:t xml:space="preserve"> Target System</w:t>
            </w:r>
          </w:p>
          <w:p w14:paraId="06E15F7D" w14:textId="42C867D7" w:rsidR="00A65126" w:rsidRPr="00236FAE" w:rsidRDefault="00A65126" w:rsidP="00210B50">
            <w:pPr>
              <w:pStyle w:val="FirstLevelBullet"/>
              <w:numPr>
                <w:ilvl w:val="1"/>
                <w:numId w:val="49"/>
              </w:numPr>
              <w:spacing w:line="264" w:lineRule="auto"/>
              <w:ind w:left="713"/>
              <w:rPr>
                <w:color w:val="000000"/>
              </w:rPr>
            </w:pPr>
            <w:r w:rsidRPr="00236FAE">
              <w:rPr>
                <w:color w:val="000000"/>
              </w:rPr>
              <w:t>Hệ thống hiển thị danh sách Target System thuộc quyền xem của user đang đăng nhập</w:t>
            </w:r>
          </w:p>
        </w:tc>
      </w:tr>
      <w:tr w:rsidR="00A65126" w:rsidRPr="00236FAE" w14:paraId="30C4DECE" w14:textId="77777777" w:rsidTr="004C35A9">
        <w:tc>
          <w:tcPr>
            <w:tcW w:w="1166" w:type="pct"/>
            <w:tcBorders>
              <w:top w:val="single" w:sz="4" w:space="0" w:color="auto"/>
              <w:left w:val="single" w:sz="4" w:space="0" w:color="auto"/>
              <w:bottom w:val="single" w:sz="4" w:space="0" w:color="auto"/>
              <w:right w:val="single" w:sz="4" w:space="0" w:color="auto"/>
            </w:tcBorders>
          </w:tcPr>
          <w:p w14:paraId="4875009F" w14:textId="64B141A8" w:rsidR="00A65126" w:rsidRPr="00236FAE" w:rsidRDefault="00A65126"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4BA5C008" w14:textId="0BA90A0B" w:rsidR="00A65126" w:rsidRPr="00236FAE" w:rsidRDefault="00A65126" w:rsidP="00210B50">
            <w:pPr>
              <w:spacing w:line="264" w:lineRule="auto"/>
              <w:rPr>
                <w:color w:val="000000"/>
                <w:szCs w:val="26"/>
              </w:rPr>
            </w:pPr>
            <w:r w:rsidRPr="00236FAE">
              <w:rPr>
                <w:color w:val="000000"/>
                <w:szCs w:val="26"/>
              </w:rPr>
              <w:t>Admin, User có quyền xem danh sách Target System</w:t>
            </w:r>
          </w:p>
        </w:tc>
      </w:tr>
      <w:tr w:rsidR="00A65126" w:rsidRPr="00236FAE" w14:paraId="5A3EF432" w14:textId="77777777" w:rsidTr="004C35A9">
        <w:tc>
          <w:tcPr>
            <w:tcW w:w="1166" w:type="pct"/>
            <w:tcBorders>
              <w:top w:val="single" w:sz="4" w:space="0" w:color="auto"/>
              <w:left w:val="single" w:sz="4" w:space="0" w:color="auto"/>
              <w:bottom w:val="single" w:sz="4" w:space="0" w:color="auto"/>
              <w:right w:val="single" w:sz="4" w:space="0" w:color="auto"/>
            </w:tcBorders>
          </w:tcPr>
          <w:p w14:paraId="0BA44DE5" w14:textId="7CF0883E" w:rsidR="00A65126" w:rsidRPr="00236FAE" w:rsidRDefault="00A65126"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394D017D" w14:textId="66F35624" w:rsidR="00A65126" w:rsidRPr="00236FAE" w:rsidRDefault="00A65126" w:rsidP="00210B50">
            <w:pPr>
              <w:spacing w:line="264" w:lineRule="auto"/>
              <w:rPr>
                <w:color w:val="000000"/>
                <w:szCs w:val="26"/>
              </w:rPr>
            </w:pPr>
            <w:r w:rsidRPr="00236FAE">
              <w:rPr>
                <w:color w:val="000000"/>
                <w:szCs w:val="26"/>
              </w:rPr>
              <w:t>User đăng nhập thành công và có quyền xem danh sách Target System</w:t>
            </w:r>
          </w:p>
        </w:tc>
      </w:tr>
      <w:tr w:rsidR="00A65126" w:rsidRPr="00236FAE" w14:paraId="472A1C1F" w14:textId="77777777" w:rsidTr="004C35A9">
        <w:tc>
          <w:tcPr>
            <w:tcW w:w="1166" w:type="pct"/>
            <w:tcBorders>
              <w:top w:val="single" w:sz="4" w:space="0" w:color="auto"/>
              <w:left w:val="single" w:sz="4" w:space="0" w:color="auto"/>
              <w:bottom w:val="single" w:sz="4" w:space="0" w:color="auto"/>
              <w:right w:val="single" w:sz="4" w:space="0" w:color="auto"/>
            </w:tcBorders>
          </w:tcPr>
          <w:p w14:paraId="3C2B0F8F" w14:textId="5095FB3C" w:rsidR="00A65126" w:rsidRPr="00236FAE" w:rsidRDefault="00A65126"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B00C248" w14:textId="74E44ED3" w:rsidR="00A65126" w:rsidRPr="00236FAE" w:rsidRDefault="00A65126" w:rsidP="00210B50">
            <w:pPr>
              <w:spacing w:line="264" w:lineRule="auto"/>
              <w:rPr>
                <w:color w:val="000000"/>
                <w:szCs w:val="26"/>
              </w:rPr>
            </w:pPr>
            <w:r w:rsidRPr="00236FAE">
              <w:rPr>
                <w:color w:val="000000"/>
                <w:szCs w:val="26"/>
              </w:rPr>
              <w:t>Hiển thị danh sách Target System thuộc phạm vi của user đang đăng nhập</w:t>
            </w:r>
          </w:p>
        </w:tc>
      </w:tr>
      <w:tr w:rsidR="00151465" w:rsidRPr="00236FAE" w14:paraId="7C283482" w14:textId="77777777" w:rsidTr="004C35A9">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5B48B" w14:textId="77777777" w:rsidR="00151465" w:rsidRPr="00236FAE" w:rsidRDefault="0015146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C05D2" w14:textId="44D4D51B" w:rsidR="00151465" w:rsidRPr="00236FAE" w:rsidRDefault="00151465" w:rsidP="00210B50">
            <w:pPr>
              <w:spacing w:line="264" w:lineRule="auto"/>
              <w:rPr>
                <w:color w:val="000000"/>
                <w:szCs w:val="26"/>
              </w:rPr>
            </w:pPr>
            <w:r w:rsidRPr="00236FAE">
              <w:rPr>
                <w:color w:val="000000"/>
                <w:szCs w:val="26"/>
              </w:rPr>
              <w:t>UC-</w:t>
            </w:r>
            <w:r w:rsidRPr="00236FAE">
              <w:rPr>
                <w:szCs w:val="26"/>
              </w:rPr>
              <w:t>TARG-SYSTEM</w:t>
            </w:r>
            <w:r w:rsidRPr="00236FAE">
              <w:rPr>
                <w:color w:val="000000"/>
                <w:szCs w:val="26"/>
              </w:rPr>
              <w:t>-02</w:t>
            </w:r>
          </w:p>
        </w:tc>
      </w:tr>
      <w:tr w:rsidR="00151465" w:rsidRPr="00236FAE" w14:paraId="1BC92208" w14:textId="77777777" w:rsidTr="004C35A9">
        <w:tc>
          <w:tcPr>
            <w:tcW w:w="1166" w:type="pct"/>
            <w:tcBorders>
              <w:top w:val="single" w:sz="4" w:space="0" w:color="auto"/>
              <w:left w:val="single" w:sz="4" w:space="0" w:color="auto"/>
              <w:bottom w:val="single" w:sz="4" w:space="0" w:color="auto"/>
              <w:right w:val="single" w:sz="4" w:space="0" w:color="auto"/>
            </w:tcBorders>
          </w:tcPr>
          <w:p w14:paraId="2D735CA8" w14:textId="77777777" w:rsidR="00151465" w:rsidRPr="00236FAE" w:rsidRDefault="0015146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DB67591" w14:textId="0A92700F" w:rsidR="00151465" w:rsidRPr="00236FAE" w:rsidRDefault="00151465" w:rsidP="00210B50">
            <w:pPr>
              <w:spacing w:line="264" w:lineRule="auto"/>
              <w:rPr>
                <w:color w:val="000000"/>
                <w:szCs w:val="26"/>
              </w:rPr>
            </w:pPr>
            <w:r w:rsidRPr="00236FAE">
              <w:rPr>
                <w:color w:val="000000"/>
                <w:szCs w:val="26"/>
              </w:rPr>
              <w:t xml:space="preserve">Tạo hệ thống kết nối (Create </w:t>
            </w:r>
            <w:r w:rsidR="00A65126" w:rsidRPr="00236FAE">
              <w:rPr>
                <w:color w:val="000000"/>
                <w:szCs w:val="26"/>
              </w:rPr>
              <w:t xml:space="preserve">Target </w:t>
            </w:r>
            <w:r w:rsidRPr="00236FAE">
              <w:rPr>
                <w:color w:val="000000"/>
                <w:szCs w:val="26"/>
              </w:rPr>
              <w:t>System)</w:t>
            </w:r>
          </w:p>
        </w:tc>
      </w:tr>
      <w:tr w:rsidR="00151465" w:rsidRPr="00236FAE" w14:paraId="046F5770" w14:textId="77777777" w:rsidTr="004C35A9">
        <w:tc>
          <w:tcPr>
            <w:tcW w:w="1166" w:type="pct"/>
            <w:tcBorders>
              <w:top w:val="single" w:sz="4" w:space="0" w:color="auto"/>
              <w:left w:val="single" w:sz="4" w:space="0" w:color="auto"/>
              <w:bottom w:val="single" w:sz="4" w:space="0" w:color="auto"/>
              <w:right w:val="single" w:sz="4" w:space="0" w:color="auto"/>
            </w:tcBorders>
          </w:tcPr>
          <w:p w14:paraId="0E2B4508" w14:textId="77777777" w:rsidR="00151465" w:rsidRPr="00236FAE" w:rsidRDefault="0015146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D03F942" w14:textId="1F42E625" w:rsidR="00151465" w:rsidRPr="00236FAE" w:rsidRDefault="00151465" w:rsidP="00210B50">
            <w:pPr>
              <w:pStyle w:val="ListParagraph"/>
              <w:numPr>
                <w:ilvl w:val="0"/>
                <w:numId w:val="51"/>
              </w:numPr>
              <w:spacing w:line="264" w:lineRule="auto"/>
              <w:rPr>
                <w:szCs w:val="26"/>
              </w:rPr>
            </w:pPr>
            <w:r w:rsidRPr="00236FAE">
              <w:rPr>
                <w:szCs w:val="26"/>
              </w:rPr>
              <w:t xml:space="preserve">Từ màn hình </w:t>
            </w:r>
            <w:r w:rsidR="00A65126" w:rsidRPr="00236FAE">
              <w:rPr>
                <w:color w:val="000000"/>
                <w:szCs w:val="26"/>
              </w:rPr>
              <w:t xml:space="preserve">Target </w:t>
            </w:r>
            <w:r w:rsidRPr="00236FAE">
              <w:rPr>
                <w:color w:val="000000"/>
                <w:szCs w:val="26"/>
              </w:rPr>
              <w:t>System</w:t>
            </w:r>
            <w:r w:rsidRPr="00236FAE">
              <w:rPr>
                <w:szCs w:val="26"/>
              </w:rPr>
              <w:t xml:space="preserve"> List, người dùng bấm nút Add System để truy cập màn hình Add System </w:t>
            </w:r>
          </w:p>
          <w:p w14:paraId="0C7E190B" w14:textId="77777777" w:rsidR="00151465" w:rsidRPr="00236FAE" w:rsidRDefault="00151465" w:rsidP="00210B50">
            <w:pPr>
              <w:pStyle w:val="ListParagraph"/>
              <w:numPr>
                <w:ilvl w:val="0"/>
                <w:numId w:val="51"/>
              </w:numPr>
              <w:spacing w:line="264" w:lineRule="auto"/>
              <w:rPr>
                <w:szCs w:val="26"/>
              </w:rPr>
            </w:pPr>
            <w:r w:rsidRPr="00236FAE">
              <w:rPr>
                <w:szCs w:val="26"/>
              </w:rPr>
              <w:t>Người dùng nhập các thông tin:</w:t>
            </w:r>
          </w:p>
          <w:p w14:paraId="5C937A16" w14:textId="77777777" w:rsidR="00151465" w:rsidRPr="00236FAE" w:rsidRDefault="00151465" w:rsidP="00210B50">
            <w:pPr>
              <w:pStyle w:val="FirstLevelBullet"/>
              <w:spacing w:line="264" w:lineRule="auto"/>
            </w:pPr>
            <w:r w:rsidRPr="00236FAE">
              <w:rPr>
                <w:color w:val="000000"/>
              </w:rPr>
              <w:t>Name</w:t>
            </w:r>
            <w:r w:rsidRPr="00236FAE">
              <w:t>: không được trùng</w:t>
            </w:r>
          </w:p>
          <w:p w14:paraId="20BF7596" w14:textId="77777777" w:rsidR="00151465" w:rsidRPr="00236FAE" w:rsidRDefault="00151465" w:rsidP="00210B50">
            <w:pPr>
              <w:pStyle w:val="FirstLevelBullet"/>
              <w:spacing w:line="264" w:lineRule="auto"/>
            </w:pPr>
            <w:r w:rsidRPr="00236FAE">
              <w:t>Description.</w:t>
            </w:r>
          </w:p>
          <w:p w14:paraId="6C0EBBEE" w14:textId="77777777" w:rsidR="00151465" w:rsidRPr="00236FAE" w:rsidRDefault="00151465" w:rsidP="00210B50">
            <w:pPr>
              <w:pStyle w:val="FirstLevelBullet"/>
              <w:spacing w:line="264" w:lineRule="auto"/>
            </w:pPr>
            <w:r w:rsidRPr="00236FAE">
              <w:t>Ip address.</w:t>
            </w:r>
          </w:p>
          <w:p w14:paraId="0C4C7B65" w14:textId="77777777" w:rsidR="00151465" w:rsidRPr="00236FAE" w:rsidRDefault="00151465" w:rsidP="00210B50">
            <w:pPr>
              <w:pStyle w:val="FirstLevelBullet"/>
              <w:numPr>
                <w:ilvl w:val="0"/>
                <w:numId w:val="51"/>
              </w:numPr>
              <w:spacing w:line="264" w:lineRule="auto"/>
            </w:pPr>
            <w:r w:rsidRPr="00236FAE">
              <w:t>Sau khi nhập thông tin ở từng trường dữ liệu, hệ thống kiểm tra thông tin</w:t>
            </w:r>
          </w:p>
          <w:p w14:paraId="6D2694C0" w14:textId="77777777" w:rsidR="00151465" w:rsidRPr="00236FAE" w:rsidRDefault="00151465" w:rsidP="00210B50">
            <w:pPr>
              <w:pStyle w:val="FirstLevelBullet"/>
              <w:spacing w:line="264" w:lineRule="auto"/>
            </w:pPr>
            <w:r w:rsidRPr="00236FAE">
              <w:t>Nếu không hợp lệ ở trường nào thì thông báo màu đỏ tương ứng, người dùng cần nhập lại thông tin</w:t>
            </w:r>
          </w:p>
          <w:p w14:paraId="7C257964" w14:textId="77777777" w:rsidR="00151465" w:rsidRPr="00236FAE" w:rsidRDefault="00151465" w:rsidP="00210B50">
            <w:pPr>
              <w:pStyle w:val="FirstLevelBullet"/>
              <w:spacing w:line="264" w:lineRule="auto"/>
            </w:pPr>
            <w:r w:rsidRPr="00236FAE">
              <w:t>Nếu hợp lệ, nút Save enable</w:t>
            </w:r>
          </w:p>
          <w:p w14:paraId="44AEE40B" w14:textId="32A35F27" w:rsidR="00151465" w:rsidRPr="00236FAE" w:rsidRDefault="00151465" w:rsidP="00210B50">
            <w:pPr>
              <w:pStyle w:val="FirstLevelBullet"/>
              <w:numPr>
                <w:ilvl w:val="0"/>
                <w:numId w:val="51"/>
              </w:numPr>
              <w:spacing w:line="264" w:lineRule="auto"/>
              <w:rPr>
                <w:color w:val="000000"/>
              </w:rPr>
            </w:pPr>
            <w:r w:rsidRPr="00236FAE">
              <w:t xml:space="preserve">Bấm nút Save, hiển thị thông báo tạo </w:t>
            </w:r>
            <w:r w:rsidR="00A65126" w:rsidRPr="00236FAE">
              <w:rPr>
                <w:color w:val="000000"/>
              </w:rPr>
              <w:t>target</w:t>
            </w:r>
            <w:r w:rsidRPr="00236FAE">
              <w:rPr>
                <w:color w:val="000000"/>
              </w:rPr>
              <w:t xml:space="preserve"> system</w:t>
            </w:r>
            <w:r w:rsidRPr="00236FAE">
              <w:t xml:space="preserve"> thành công</w:t>
            </w:r>
          </w:p>
        </w:tc>
      </w:tr>
      <w:tr w:rsidR="00151465" w:rsidRPr="00236FAE" w14:paraId="258A1884" w14:textId="77777777" w:rsidTr="004C35A9">
        <w:tc>
          <w:tcPr>
            <w:tcW w:w="1166" w:type="pct"/>
            <w:tcBorders>
              <w:top w:val="single" w:sz="4" w:space="0" w:color="auto"/>
              <w:left w:val="single" w:sz="4" w:space="0" w:color="auto"/>
              <w:bottom w:val="single" w:sz="4" w:space="0" w:color="auto"/>
              <w:right w:val="single" w:sz="4" w:space="0" w:color="auto"/>
            </w:tcBorders>
          </w:tcPr>
          <w:p w14:paraId="3E7A0435" w14:textId="77777777" w:rsidR="00151465" w:rsidRPr="00236FAE" w:rsidRDefault="00151465"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6A0038A6" w14:textId="74E09F99" w:rsidR="00151465" w:rsidRPr="00236FAE" w:rsidRDefault="00151465" w:rsidP="00210B50">
            <w:pPr>
              <w:spacing w:line="264" w:lineRule="auto"/>
              <w:rPr>
                <w:color w:val="000000"/>
                <w:szCs w:val="26"/>
              </w:rPr>
            </w:pPr>
            <w:r w:rsidRPr="00236FAE">
              <w:rPr>
                <w:color w:val="000000"/>
                <w:szCs w:val="26"/>
              </w:rPr>
              <w:t xml:space="preserve">Admin, User có quyền tạo </w:t>
            </w:r>
            <w:r w:rsidR="00A65126" w:rsidRPr="00236FAE">
              <w:rPr>
                <w:color w:val="000000"/>
                <w:szCs w:val="26"/>
              </w:rPr>
              <w:t xml:space="preserve">Target </w:t>
            </w:r>
            <w:r w:rsidRPr="00236FAE">
              <w:rPr>
                <w:color w:val="000000"/>
                <w:szCs w:val="26"/>
              </w:rPr>
              <w:t>System</w:t>
            </w:r>
          </w:p>
        </w:tc>
      </w:tr>
      <w:tr w:rsidR="00151465" w:rsidRPr="00236FAE" w14:paraId="38E21F8F" w14:textId="77777777" w:rsidTr="004C35A9">
        <w:tc>
          <w:tcPr>
            <w:tcW w:w="1166" w:type="pct"/>
            <w:tcBorders>
              <w:top w:val="single" w:sz="4" w:space="0" w:color="auto"/>
              <w:left w:val="single" w:sz="4" w:space="0" w:color="auto"/>
              <w:bottom w:val="single" w:sz="4" w:space="0" w:color="auto"/>
              <w:right w:val="single" w:sz="4" w:space="0" w:color="auto"/>
            </w:tcBorders>
          </w:tcPr>
          <w:p w14:paraId="3DDB3C1F" w14:textId="77777777" w:rsidR="00151465" w:rsidRPr="00236FAE" w:rsidRDefault="0015146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1E9E45A2" w14:textId="05A1D227" w:rsidR="00151465" w:rsidRPr="00236FAE" w:rsidRDefault="00151465" w:rsidP="00210B50">
            <w:pPr>
              <w:spacing w:line="264" w:lineRule="auto"/>
              <w:rPr>
                <w:color w:val="000000"/>
                <w:szCs w:val="26"/>
              </w:rPr>
            </w:pPr>
            <w:r w:rsidRPr="00236FAE">
              <w:rPr>
                <w:color w:val="000000"/>
                <w:szCs w:val="26"/>
              </w:rPr>
              <w:t xml:space="preserve">Các User phải có quyền tạo </w:t>
            </w:r>
            <w:r w:rsidR="00A65126" w:rsidRPr="00236FAE">
              <w:rPr>
                <w:color w:val="000000"/>
                <w:szCs w:val="26"/>
              </w:rPr>
              <w:t xml:space="preserve">Target </w:t>
            </w:r>
            <w:r w:rsidRPr="00236FAE">
              <w:rPr>
                <w:color w:val="000000"/>
                <w:szCs w:val="26"/>
              </w:rPr>
              <w:t>System và đăng nhập thành công vào hệ thống</w:t>
            </w:r>
          </w:p>
        </w:tc>
      </w:tr>
      <w:tr w:rsidR="00151465" w:rsidRPr="00236FAE" w14:paraId="4C29AAFD" w14:textId="77777777" w:rsidTr="004C35A9">
        <w:tc>
          <w:tcPr>
            <w:tcW w:w="1166" w:type="pct"/>
            <w:tcBorders>
              <w:top w:val="single" w:sz="4" w:space="0" w:color="auto"/>
              <w:left w:val="single" w:sz="4" w:space="0" w:color="auto"/>
              <w:bottom w:val="single" w:sz="4" w:space="0" w:color="auto"/>
              <w:right w:val="single" w:sz="4" w:space="0" w:color="auto"/>
            </w:tcBorders>
          </w:tcPr>
          <w:p w14:paraId="55E18445" w14:textId="77777777" w:rsidR="00151465" w:rsidRPr="00236FAE" w:rsidRDefault="0015146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479C244E" w14:textId="466D6C27" w:rsidR="00151465" w:rsidRPr="00236FAE" w:rsidRDefault="00A65126" w:rsidP="00210B50">
            <w:pPr>
              <w:spacing w:line="264" w:lineRule="auto"/>
              <w:rPr>
                <w:color w:val="000000"/>
                <w:szCs w:val="26"/>
              </w:rPr>
            </w:pPr>
            <w:r w:rsidRPr="00236FAE">
              <w:rPr>
                <w:color w:val="000000"/>
                <w:szCs w:val="26"/>
              </w:rPr>
              <w:t xml:space="preserve">Target </w:t>
            </w:r>
            <w:r w:rsidR="00151465" w:rsidRPr="00236FAE">
              <w:rPr>
                <w:color w:val="000000"/>
                <w:szCs w:val="26"/>
              </w:rPr>
              <w:t xml:space="preserve">System mới được tạo ra và có thể tìm kiếm trên hệ thống. </w:t>
            </w:r>
          </w:p>
        </w:tc>
      </w:tr>
      <w:tr w:rsidR="00151465" w:rsidRPr="00236FAE" w14:paraId="05A10D28" w14:textId="77777777" w:rsidTr="004C35A9">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917FE7" w14:textId="77777777" w:rsidR="00151465" w:rsidRPr="00236FAE" w:rsidRDefault="0015146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E4B282" w14:textId="6E03E24A" w:rsidR="00151465" w:rsidRPr="00236FAE" w:rsidRDefault="00151465" w:rsidP="00210B50">
            <w:pPr>
              <w:spacing w:line="264" w:lineRule="auto"/>
              <w:rPr>
                <w:color w:val="000000"/>
                <w:szCs w:val="26"/>
              </w:rPr>
            </w:pPr>
            <w:r w:rsidRPr="00236FAE">
              <w:rPr>
                <w:color w:val="000000"/>
                <w:szCs w:val="26"/>
              </w:rPr>
              <w:t>UC-</w:t>
            </w:r>
            <w:r w:rsidRPr="00236FAE">
              <w:rPr>
                <w:szCs w:val="26"/>
              </w:rPr>
              <w:t>TARG-SYSTEM</w:t>
            </w:r>
            <w:r w:rsidRPr="00236FAE">
              <w:rPr>
                <w:color w:val="000000"/>
                <w:szCs w:val="26"/>
              </w:rPr>
              <w:t>-03</w:t>
            </w:r>
          </w:p>
        </w:tc>
      </w:tr>
      <w:tr w:rsidR="00151465" w:rsidRPr="00236FAE" w14:paraId="2CA5650E" w14:textId="77777777" w:rsidTr="004C35A9">
        <w:tc>
          <w:tcPr>
            <w:tcW w:w="1166" w:type="pct"/>
            <w:tcBorders>
              <w:top w:val="single" w:sz="4" w:space="0" w:color="auto"/>
              <w:left w:val="single" w:sz="4" w:space="0" w:color="auto"/>
              <w:bottom w:val="single" w:sz="4" w:space="0" w:color="auto"/>
              <w:right w:val="single" w:sz="4" w:space="0" w:color="auto"/>
            </w:tcBorders>
          </w:tcPr>
          <w:p w14:paraId="0E82688A" w14:textId="77777777" w:rsidR="00151465" w:rsidRPr="00236FAE" w:rsidRDefault="0015146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3BF121AB" w14:textId="600EF2B7" w:rsidR="00151465" w:rsidRPr="00236FAE" w:rsidRDefault="00151465" w:rsidP="00210B50">
            <w:pPr>
              <w:spacing w:line="264" w:lineRule="auto"/>
              <w:rPr>
                <w:color w:val="000000"/>
                <w:szCs w:val="26"/>
              </w:rPr>
            </w:pPr>
            <w:r w:rsidRPr="00236FAE">
              <w:rPr>
                <w:color w:val="000000"/>
                <w:szCs w:val="26"/>
              </w:rPr>
              <w:t xml:space="preserve">Sửa </w:t>
            </w:r>
            <w:r w:rsidR="00A65126" w:rsidRPr="00236FAE">
              <w:rPr>
                <w:color w:val="000000"/>
                <w:szCs w:val="26"/>
              </w:rPr>
              <w:t xml:space="preserve">Target </w:t>
            </w:r>
            <w:r w:rsidRPr="00236FAE">
              <w:rPr>
                <w:color w:val="000000"/>
                <w:szCs w:val="26"/>
              </w:rPr>
              <w:t>System</w:t>
            </w:r>
          </w:p>
        </w:tc>
      </w:tr>
      <w:tr w:rsidR="00151465" w:rsidRPr="00236FAE" w14:paraId="31092BE5" w14:textId="77777777" w:rsidTr="004C35A9">
        <w:tc>
          <w:tcPr>
            <w:tcW w:w="1166" w:type="pct"/>
            <w:tcBorders>
              <w:top w:val="single" w:sz="4" w:space="0" w:color="auto"/>
              <w:left w:val="single" w:sz="4" w:space="0" w:color="auto"/>
              <w:bottom w:val="single" w:sz="4" w:space="0" w:color="auto"/>
              <w:right w:val="single" w:sz="4" w:space="0" w:color="auto"/>
            </w:tcBorders>
          </w:tcPr>
          <w:p w14:paraId="60228BF2" w14:textId="77777777" w:rsidR="00151465" w:rsidRPr="00236FAE" w:rsidRDefault="0015146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285FB628" w14:textId="3CAD7AEB" w:rsidR="00151465" w:rsidRPr="00236FAE" w:rsidRDefault="00151465" w:rsidP="00210B50">
            <w:pPr>
              <w:pStyle w:val="ListParagraph"/>
              <w:numPr>
                <w:ilvl w:val="1"/>
                <w:numId w:val="52"/>
              </w:numPr>
              <w:spacing w:line="264" w:lineRule="auto"/>
              <w:rPr>
                <w:color w:val="000000"/>
                <w:szCs w:val="26"/>
              </w:rPr>
            </w:pPr>
            <w:r w:rsidRPr="00236FAE">
              <w:rPr>
                <w:color w:val="000000"/>
                <w:szCs w:val="26"/>
              </w:rPr>
              <w:t xml:space="preserve">Từ màn hình </w:t>
            </w:r>
            <w:r w:rsidR="00A65126" w:rsidRPr="00236FAE">
              <w:rPr>
                <w:color w:val="000000"/>
                <w:szCs w:val="26"/>
              </w:rPr>
              <w:t xml:space="preserve">Target </w:t>
            </w:r>
            <w:r w:rsidRPr="00236FAE">
              <w:rPr>
                <w:color w:val="000000"/>
                <w:szCs w:val="26"/>
              </w:rPr>
              <w:t xml:space="preserve">System List, người dùng click vào System muốn chỉnh sửa thông tin để truy cập màn hình chi tiết </w:t>
            </w:r>
            <w:r w:rsidR="00A65126" w:rsidRPr="00236FAE">
              <w:rPr>
                <w:color w:val="000000"/>
                <w:szCs w:val="26"/>
              </w:rPr>
              <w:t xml:space="preserve">Target </w:t>
            </w:r>
            <w:r w:rsidRPr="00236FAE">
              <w:rPr>
                <w:color w:val="000000"/>
                <w:szCs w:val="26"/>
              </w:rPr>
              <w:t>System</w:t>
            </w:r>
          </w:p>
          <w:p w14:paraId="7ADBDDF1" w14:textId="5AD3A63D" w:rsidR="00151465" w:rsidRPr="00236FAE" w:rsidRDefault="00151465" w:rsidP="00210B50">
            <w:pPr>
              <w:pStyle w:val="ListParagraph"/>
              <w:numPr>
                <w:ilvl w:val="1"/>
                <w:numId w:val="52"/>
              </w:numPr>
              <w:spacing w:line="264" w:lineRule="auto"/>
              <w:ind w:left="713"/>
              <w:rPr>
                <w:color w:val="000000"/>
                <w:szCs w:val="26"/>
              </w:rPr>
            </w:pPr>
            <w:r w:rsidRPr="00236FAE">
              <w:rPr>
                <w:color w:val="000000"/>
                <w:szCs w:val="26"/>
              </w:rPr>
              <w:t xml:space="preserve">Người dùng bấm Edit để truy cập màn hình Edit </w:t>
            </w:r>
            <w:r w:rsidR="00A65126" w:rsidRPr="00236FAE">
              <w:rPr>
                <w:color w:val="000000"/>
                <w:szCs w:val="26"/>
              </w:rPr>
              <w:t xml:space="preserve">Target </w:t>
            </w:r>
            <w:r w:rsidRPr="00236FAE">
              <w:rPr>
                <w:color w:val="000000"/>
                <w:szCs w:val="26"/>
              </w:rPr>
              <w:t>System</w:t>
            </w:r>
          </w:p>
          <w:p w14:paraId="5FDE5658" w14:textId="255D8211" w:rsidR="00151465" w:rsidRPr="00236FAE" w:rsidRDefault="00151465" w:rsidP="00210B50">
            <w:pPr>
              <w:pStyle w:val="ListParagraph"/>
              <w:numPr>
                <w:ilvl w:val="1"/>
                <w:numId w:val="52"/>
              </w:numPr>
              <w:spacing w:line="264" w:lineRule="auto"/>
              <w:ind w:left="713"/>
              <w:rPr>
                <w:color w:val="000000"/>
                <w:szCs w:val="26"/>
              </w:rPr>
            </w:pPr>
            <w:r w:rsidRPr="00236FAE">
              <w:rPr>
                <w:color w:val="000000"/>
                <w:szCs w:val="26"/>
              </w:rPr>
              <w:t xml:space="preserve">Nhập các thông tin cần sửa cho </w:t>
            </w:r>
            <w:r w:rsidR="00A65126" w:rsidRPr="00236FAE">
              <w:rPr>
                <w:color w:val="000000"/>
                <w:szCs w:val="26"/>
              </w:rPr>
              <w:t>Target System</w:t>
            </w:r>
            <w:r w:rsidRPr="00236FAE">
              <w:rPr>
                <w:color w:val="000000"/>
                <w:szCs w:val="26"/>
              </w:rPr>
              <w:t>:</w:t>
            </w:r>
          </w:p>
          <w:p w14:paraId="6FA3481B" w14:textId="77777777" w:rsidR="00151465" w:rsidRPr="00236FAE" w:rsidRDefault="00151465" w:rsidP="00210B50">
            <w:pPr>
              <w:pStyle w:val="FirstLevelBullet"/>
              <w:spacing w:line="264" w:lineRule="auto"/>
              <w:rPr>
                <w:color w:val="000000"/>
              </w:rPr>
            </w:pPr>
            <w:r w:rsidRPr="00236FAE">
              <w:rPr>
                <w:color w:val="000000"/>
              </w:rPr>
              <w:t>Name: không được sửa</w:t>
            </w:r>
          </w:p>
          <w:p w14:paraId="6612215A" w14:textId="77777777" w:rsidR="00151465" w:rsidRPr="00236FAE" w:rsidRDefault="00151465" w:rsidP="00210B50">
            <w:pPr>
              <w:pStyle w:val="FirstLevelBullet"/>
              <w:spacing w:line="264" w:lineRule="auto"/>
              <w:rPr>
                <w:color w:val="000000"/>
              </w:rPr>
            </w:pPr>
            <w:r w:rsidRPr="00236FAE">
              <w:rPr>
                <w:color w:val="000000"/>
              </w:rPr>
              <w:t>Description.</w:t>
            </w:r>
          </w:p>
          <w:p w14:paraId="6096691D" w14:textId="1E64E809" w:rsidR="00151465" w:rsidRPr="00236FAE" w:rsidRDefault="00151465" w:rsidP="00210B50">
            <w:pPr>
              <w:pStyle w:val="FirstLevelBullet"/>
              <w:spacing w:line="264" w:lineRule="auto"/>
              <w:rPr>
                <w:color w:val="000000"/>
              </w:rPr>
            </w:pPr>
            <w:r w:rsidRPr="00236FAE">
              <w:rPr>
                <w:color w:val="000000"/>
              </w:rPr>
              <w:t>I</w:t>
            </w:r>
            <w:r w:rsidR="00923C54">
              <w:rPr>
                <w:color w:val="000000"/>
              </w:rPr>
              <w:t>P</w:t>
            </w:r>
            <w:r w:rsidRPr="00236FAE">
              <w:rPr>
                <w:color w:val="000000"/>
              </w:rPr>
              <w:t xml:space="preserve"> address</w:t>
            </w:r>
          </w:p>
          <w:p w14:paraId="054B5B33" w14:textId="77777777" w:rsidR="00151465" w:rsidRPr="00236FAE" w:rsidRDefault="00151465" w:rsidP="00210B50">
            <w:pPr>
              <w:pStyle w:val="FirstLevelBullet"/>
              <w:numPr>
                <w:ilvl w:val="1"/>
                <w:numId w:val="52"/>
              </w:numPr>
              <w:spacing w:line="264" w:lineRule="auto"/>
              <w:ind w:left="713"/>
              <w:rPr>
                <w:color w:val="000000"/>
              </w:rPr>
            </w:pPr>
            <w:r w:rsidRPr="00236FAE">
              <w:rPr>
                <w:color w:val="000000"/>
              </w:rPr>
              <w:lastRenderedPageBreak/>
              <w:t>Sau khi nhập thông tin ở từng trường dữ liệu, hệ thống kiểm tra thông tin</w:t>
            </w:r>
          </w:p>
          <w:p w14:paraId="36F668F4" w14:textId="77777777" w:rsidR="00151465" w:rsidRPr="00236FAE" w:rsidRDefault="00151465" w:rsidP="00210B50">
            <w:pPr>
              <w:pStyle w:val="FirstLevelBullet"/>
              <w:spacing w:line="264" w:lineRule="auto"/>
              <w:rPr>
                <w:color w:val="000000"/>
              </w:rPr>
            </w:pPr>
            <w:r w:rsidRPr="00236FAE">
              <w:rPr>
                <w:color w:val="000000"/>
              </w:rPr>
              <w:t>Nếu không hợp lệ ở trường nào thì thông báo màu đỏ tương ứng, người dùng cần nhập lại thông tin</w:t>
            </w:r>
          </w:p>
          <w:p w14:paraId="26251FAD" w14:textId="77777777" w:rsidR="00151465" w:rsidRPr="00236FAE" w:rsidRDefault="00151465" w:rsidP="00210B50">
            <w:pPr>
              <w:pStyle w:val="FirstLevelBullet"/>
              <w:spacing w:line="264" w:lineRule="auto"/>
              <w:rPr>
                <w:color w:val="000000"/>
              </w:rPr>
            </w:pPr>
            <w:r w:rsidRPr="00236FAE">
              <w:rPr>
                <w:color w:val="000000"/>
              </w:rPr>
              <w:t>Nếu hợp lệ, nút Save enable</w:t>
            </w:r>
          </w:p>
          <w:p w14:paraId="793CEAD0" w14:textId="13C486EF" w:rsidR="00151465" w:rsidRPr="00236FAE" w:rsidRDefault="00151465" w:rsidP="00210B50">
            <w:pPr>
              <w:pStyle w:val="FirstLevelBullet"/>
              <w:numPr>
                <w:ilvl w:val="1"/>
                <w:numId w:val="52"/>
              </w:numPr>
              <w:spacing w:line="264" w:lineRule="auto"/>
              <w:ind w:left="713"/>
              <w:rPr>
                <w:color w:val="000000"/>
              </w:rPr>
            </w:pPr>
            <w:r w:rsidRPr="00236FAE">
              <w:rPr>
                <w:color w:val="000000"/>
              </w:rPr>
              <w:t xml:space="preserve">Bấm nút Save, hiển thị thông báo sửa </w:t>
            </w:r>
            <w:r w:rsidR="00A65126" w:rsidRPr="00236FAE">
              <w:rPr>
                <w:color w:val="000000"/>
              </w:rPr>
              <w:t xml:space="preserve">Target </w:t>
            </w:r>
            <w:r w:rsidRPr="00236FAE">
              <w:rPr>
                <w:color w:val="000000"/>
              </w:rPr>
              <w:t>System thành công</w:t>
            </w:r>
          </w:p>
        </w:tc>
      </w:tr>
      <w:tr w:rsidR="00151465" w:rsidRPr="00236FAE" w14:paraId="69C13F23" w14:textId="77777777" w:rsidTr="004C35A9">
        <w:tc>
          <w:tcPr>
            <w:tcW w:w="1166" w:type="pct"/>
            <w:tcBorders>
              <w:top w:val="single" w:sz="4" w:space="0" w:color="auto"/>
              <w:left w:val="single" w:sz="4" w:space="0" w:color="auto"/>
              <w:bottom w:val="single" w:sz="4" w:space="0" w:color="auto"/>
              <w:right w:val="single" w:sz="4" w:space="0" w:color="auto"/>
            </w:tcBorders>
          </w:tcPr>
          <w:p w14:paraId="47E5AD42" w14:textId="77777777" w:rsidR="00151465" w:rsidRPr="00236FAE" w:rsidRDefault="00151465" w:rsidP="00210B50">
            <w:pPr>
              <w:spacing w:line="264" w:lineRule="auto"/>
              <w:rPr>
                <w:szCs w:val="26"/>
              </w:rPr>
            </w:pPr>
            <w:r w:rsidRPr="00236FAE">
              <w:rPr>
                <w:szCs w:val="26"/>
              </w:rPr>
              <w:lastRenderedPageBreak/>
              <w:t>Actor</w:t>
            </w:r>
          </w:p>
        </w:tc>
        <w:tc>
          <w:tcPr>
            <w:tcW w:w="3834" w:type="pct"/>
            <w:tcBorders>
              <w:top w:val="single" w:sz="4" w:space="0" w:color="auto"/>
              <w:left w:val="single" w:sz="4" w:space="0" w:color="auto"/>
              <w:bottom w:val="single" w:sz="4" w:space="0" w:color="auto"/>
              <w:right w:val="single" w:sz="4" w:space="0" w:color="auto"/>
            </w:tcBorders>
          </w:tcPr>
          <w:p w14:paraId="5134983D" w14:textId="46072015" w:rsidR="00151465" w:rsidRPr="00236FAE" w:rsidRDefault="00151465" w:rsidP="00210B50">
            <w:pPr>
              <w:spacing w:line="264" w:lineRule="auto"/>
              <w:rPr>
                <w:color w:val="000000"/>
                <w:szCs w:val="26"/>
              </w:rPr>
            </w:pPr>
            <w:r w:rsidRPr="00236FAE">
              <w:rPr>
                <w:color w:val="000000"/>
                <w:szCs w:val="26"/>
              </w:rPr>
              <w:t xml:space="preserve">Admin, User có quyền sửa </w:t>
            </w:r>
            <w:r w:rsidR="00A65126" w:rsidRPr="00236FAE">
              <w:rPr>
                <w:color w:val="000000"/>
                <w:szCs w:val="26"/>
              </w:rPr>
              <w:t xml:space="preserve">Target </w:t>
            </w:r>
            <w:r w:rsidRPr="00236FAE">
              <w:rPr>
                <w:color w:val="000000"/>
                <w:szCs w:val="26"/>
              </w:rPr>
              <w:t xml:space="preserve">System </w:t>
            </w:r>
          </w:p>
        </w:tc>
      </w:tr>
      <w:tr w:rsidR="00151465" w:rsidRPr="00236FAE" w14:paraId="6D818256" w14:textId="77777777" w:rsidTr="004C35A9">
        <w:tc>
          <w:tcPr>
            <w:tcW w:w="1166" w:type="pct"/>
            <w:tcBorders>
              <w:top w:val="single" w:sz="4" w:space="0" w:color="auto"/>
              <w:left w:val="single" w:sz="4" w:space="0" w:color="auto"/>
              <w:bottom w:val="single" w:sz="4" w:space="0" w:color="auto"/>
              <w:right w:val="single" w:sz="4" w:space="0" w:color="auto"/>
            </w:tcBorders>
          </w:tcPr>
          <w:p w14:paraId="35A01FE5" w14:textId="77777777" w:rsidR="00151465" w:rsidRPr="00236FAE" w:rsidRDefault="0015146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5AF46989" w14:textId="7022B7B1" w:rsidR="00151465" w:rsidRPr="00236FAE" w:rsidRDefault="00151465" w:rsidP="00210B50">
            <w:pPr>
              <w:spacing w:line="264" w:lineRule="auto"/>
              <w:rPr>
                <w:color w:val="000000"/>
                <w:szCs w:val="26"/>
              </w:rPr>
            </w:pPr>
            <w:r w:rsidRPr="00236FAE">
              <w:rPr>
                <w:color w:val="000000"/>
                <w:szCs w:val="26"/>
              </w:rPr>
              <w:t xml:space="preserve">Các User phải có quyền sửa </w:t>
            </w:r>
            <w:r w:rsidR="00A65126" w:rsidRPr="00236FAE">
              <w:rPr>
                <w:color w:val="000000"/>
                <w:szCs w:val="26"/>
              </w:rPr>
              <w:t xml:space="preserve">Target </w:t>
            </w:r>
            <w:r w:rsidRPr="00236FAE">
              <w:rPr>
                <w:color w:val="000000"/>
                <w:szCs w:val="26"/>
              </w:rPr>
              <w:t>System và đăng nhập thành công vào hệ thống</w:t>
            </w:r>
          </w:p>
        </w:tc>
      </w:tr>
      <w:tr w:rsidR="00151465" w:rsidRPr="00236FAE" w14:paraId="3177C0F6" w14:textId="77777777" w:rsidTr="004C35A9">
        <w:tc>
          <w:tcPr>
            <w:tcW w:w="1166" w:type="pct"/>
            <w:tcBorders>
              <w:top w:val="single" w:sz="4" w:space="0" w:color="auto"/>
              <w:left w:val="single" w:sz="4" w:space="0" w:color="auto"/>
              <w:bottom w:val="single" w:sz="4" w:space="0" w:color="auto"/>
              <w:right w:val="single" w:sz="4" w:space="0" w:color="auto"/>
            </w:tcBorders>
          </w:tcPr>
          <w:p w14:paraId="1C7207B8" w14:textId="77777777" w:rsidR="00151465" w:rsidRPr="00236FAE" w:rsidRDefault="0015146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5D9ED5AA" w14:textId="094F9F8C" w:rsidR="00151465" w:rsidRPr="00236FAE" w:rsidRDefault="00A65126" w:rsidP="00210B50">
            <w:pPr>
              <w:spacing w:line="264" w:lineRule="auto"/>
              <w:rPr>
                <w:color w:val="000000"/>
                <w:szCs w:val="26"/>
              </w:rPr>
            </w:pPr>
            <w:r w:rsidRPr="00236FAE">
              <w:rPr>
                <w:color w:val="000000"/>
                <w:szCs w:val="26"/>
              </w:rPr>
              <w:t xml:space="preserve">Target </w:t>
            </w:r>
            <w:r w:rsidR="00151465" w:rsidRPr="00236FAE">
              <w:rPr>
                <w:color w:val="000000"/>
                <w:szCs w:val="26"/>
              </w:rPr>
              <w:t>System được sửa thành công.</w:t>
            </w:r>
          </w:p>
        </w:tc>
      </w:tr>
      <w:tr w:rsidR="00151465" w:rsidRPr="00236FAE" w14:paraId="78E5FC0B" w14:textId="77777777" w:rsidTr="004C35A9">
        <w:tc>
          <w:tcPr>
            <w:tcW w:w="116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26DEA" w14:textId="77777777" w:rsidR="00151465" w:rsidRPr="00236FAE" w:rsidRDefault="00151465" w:rsidP="00210B50">
            <w:pPr>
              <w:spacing w:line="264" w:lineRule="auto"/>
              <w:rPr>
                <w:szCs w:val="26"/>
              </w:rPr>
            </w:pPr>
            <w:r w:rsidRPr="00236FAE">
              <w:rPr>
                <w:szCs w:val="26"/>
              </w:rPr>
              <w:t>ID</w:t>
            </w:r>
          </w:p>
        </w:tc>
        <w:tc>
          <w:tcPr>
            <w:tcW w:w="38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AF8DF6" w14:textId="4C975605" w:rsidR="00151465" w:rsidRPr="00236FAE" w:rsidRDefault="00151465" w:rsidP="00210B50">
            <w:pPr>
              <w:spacing w:line="264" w:lineRule="auto"/>
              <w:rPr>
                <w:color w:val="000000"/>
                <w:szCs w:val="26"/>
              </w:rPr>
            </w:pPr>
            <w:r w:rsidRPr="00236FAE">
              <w:rPr>
                <w:color w:val="000000"/>
                <w:szCs w:val="26"/>
              </w:rPr>
              <w:t>UC-</w:t>
            </w:r>
            <w:r w:rsidRPr="00236FAE">
              <w:rPr>
                <w:szCs w:val="26"/>
              </w:rPr>
              <w:t>TARG-SYSTEM</w:t>
            </w:r>
            <w:r w:rsidRPr="00236FAE">
              <w:rPr>
                <w:color w:val="000000"/>
                <w:szCs w:val="26"/>
              </w:rPr>
              <w:t>-04</w:t>
            </w:r>
          </w:p>
        </w:tc>
      </w:tr>
      <w:tr w:rsidR="00151465" w:rsidRPr="00236FAE" w14:paraId="571CD4AC" w14:textId="77777777" w:rsidTr="004C35A9">
        <w:tc>
          <w:tcPr>
            <w:tcW w:w="1166" w:type="pct"/>
            <w:tcBorders>
              <w:top w:val="single" w:sz="4" w:space="0" w:color="auto"/>
              <w:left w:val="single" w:sz="4" w:space="0" w:color="auto"/>
              <w:bottom w:val="single" w:sz="4" w:space="0" w:color="auto"/>
              <w:right w:val="single" w:sz="4" w:space="0" w:color="auto"/>
            </w:tcBorders>
          </w:tcPr>
          <w:p w14:paraId="2A031E7E" w14:textId="77777777" w:rsidR="00151465" w:rsidRPr="00236FAE" w:rsidRDefault="00151465" w:rsidP="00210B50">
            <w:pPr>
              <w:spacing w:line="264" w:lineRule="auto"/>
              <w:rPr>
                <w:szCs w:val="26"/>
              </w:rPr>
            </w:pPr>
            <w:r w:rsidRPr="00236FAE">
              <w:rPr>
                <w:szCs w:val="26"/>
              </w:rPr>
              <w:t>Name</w:t>
            </w:r>
          </w:p>
        </w:tc>
        <w:tc>
          <w:tcPr>
            <w:tcW w:w="3834" w:type="pct"/>
            <w:tcBorders>
              <w:top w:val="single" w:sz="4" w:space="0" w:color="auto"/>
              <w:left w:val="single" w:sz="4" w:space="0" w:color="auto"/>
              <w:bottom w:val="single" w:sz="4" w:space="0" w:color="auto"/>
              <w:right w:val="single" w:sz="4" w:space="0" w:color="auto"/>
            </w:tcBorders>
          </w:tcPr>
          <w:p w14:paraId="54B5A236" w14:textId="3138A916" w:rsidR="00151465" w:rsidRPr="00236FAE" w:rsidRDefault="00151465" w:rsidP="00210B50">
            <w:pPr>
              <w:spacing w:line="264" w:lineRule="auto"/>
              <w:rPr>
                <w:color w:val="000000"/>
                <w:szCs w:val="26"/>
              </w:rPr>
            </w:pPr>
            <w:r w:rsidRPr="00236FAE">
              <w:rPr>
                <w:color w:val="000000"/>
                <w:szCs w:val="26"/>
              </w:rPr>
              <w:t xml:space="preserve">Xóa </w:t>
            </w:r>
            <w:r w:rsidR="00A65126" w:rsidRPr="00236FAE">
              <w:rPr>
                <w:color w:val="000000"/>
                <w:szCs w:val="26"/>
              </w:rPr>
              <w:t xml:space="preserve">Target </w:t>
            </w:r>
            <w:r w:rsidRPr="00236FAE">
              <w:rPr>
                <w:color w:val="000000"/>
                <w:szCs w:val="26"/>
              </w:rPr>
              <w:t>System</w:t>
            </w:r>
          </w:p>
        </w:tc>
      </w:tr>
      <w:tr w:rsidR="00151465" w:rsidRPr="00236FAE" w14:paraId="6A1E0E8B" w14:textId="77777777" w:rsidTr="004C35A9">
        <w:tc>
          <w:tcPr>
            <w:tcW w:w="1166" w:type="pct"/>
            <w:tcBorders>
              <w:top w:val="single" w:sz="4" w:space="0" w:color="auto"/>
              <w:left w:val="single" w:sz="4" w:space="0" w:color="auto"/>
              <w:bottom w:val="single" w:sz="4" w:space="0" w:color="auto"/>
              <w:right w:val="single" w:sz="4" w:space="0" w:color="auto"/>
            </w:tcBorders>
          </w:tcPr>
          <w:p w14:paraId="0817A946" w14:textId="77777777" w:rsidR="00151465" w:rsidRPr="00236FAE" w:rsidRDefault="00151465" w:rsidP="00210B50">
            <w:pPr>
              <w:spacing w:line="264" w:lineRule="auto"/>
              <w:rPr>
                <w:szCs w:val="26"/>
              </w:rPr>
            </w:pPr>
            <w:r w:rsidRPr="00236FAE">
              <w:rPr>
                <w:szCs w:val="26"/>
              </w:rPr>
              <w:t>Description</w:t>
            </w:r>
          </w:p>
        </w:tc>
        <w:tc>
          <w:tcPr>
            <w:tcW w:w="3834" w:type="pct"/>
            <w:tcBorders>
              <w:top w:val="single" w:sz="4" w:space="0" w:color="auto"/>
              <w:left w:val="single" w:sz="4" w:space="0" w:color="auto"/>
              <w:bottom w:val="single" w:sz="4" w:space="0" w:color="auto"/>
              <w:right w:val="single" w:sz="4" w:space="0" w:color="auto"/>
            </w:tcBorders>
          </w:tcPr>
          <w:p w14:paraId="0EC58D4B" w14:textId="18A429FA" w:rsidR="00151465" w:rsidRPr="00236FAE" w:rsidRDefault="00151465" w:rsidP="00210B50">
            <w:pPr>
              <w:spacing w:line="264" w:lineRule="auto"/>
              <w:rPr>
                <w:color w:val="000000"/>
                <w:szCs w:val="26"/>
              </w:rPr>
            </w:pPr>
            <w:r w:rsidRPr="00236FAE">
              <w:rPr>
                <w:color w:val="000000"/>
                <w:szCs w:val="26"/>
              </w:rPr>
              <w:t xml:space="preserve">Người dùng chọn xóa một </w:t>
            </w:r>
            <w:r w:rsidR="00A65126" w:rsidRPr="00236FAE">
              <w:rPr>
                <w:color w:val="000000"/>
                <w:szCs w:val="26"/>
              </w:rPr>
              <w:t xml:space="preserve">Target </w:t>
            </w:r>
            <w:r w:rsidRPr="00236FAE">
              <w:rPr>
                <w:color w:val="000000"/>
                <w:szCs w:val="26"/>
              </w:rPr>
              <w:t xml:space="preserve">System từ màn hình danh sách </w:t>
            </w:r>
            <w:r w:rsidR="00A65126" w:rsidRPr="00236FAE">
              <w:rPr>
                <w:color w:val="000000"/>
                <w:szCs w:val="26"/>
              </w:rPr>
              <w:t xml:space="preserve">Target </w:t>
            </w:r>
            <w:r w:rsidRPr="00236FAE">
              <w:rPr>
                <w:color w:val="000000"/>
                <w:szCs w:val="26"/>
              </w:rPr>
              <w:t>System List</w:t>
            </w:r>
          </w:p>
          <w:p w14:paraId="4BCA25D3" w14:textId="13C764FA" w:rsidR="00151465" w:rsidRPr="00236FAE" w:rsidRDefault="00A65126" w:rsidP="00210B50">
            <w:pPr>
              <w:spacing w:line="264" w:lineRule="auto"/>
              <w:rPr>
                <w:color w:val="000000"/>
                <w:szCs w:val="26"/>
              </w:rPr>
            </w:pPr>
            <w:r w:rsidRPr="00236FAE">
              <w:rPr>
                <w:color w:val="000000"/>
                <w:szCs w:val="26"/>
              </w:rPr>
              <w:t xml:space="preserve">Hoặc xóa Target </w:t>
            </w:r>
            <w:r w:rsidR="00151465" w:rsidRPr="00236FAE">
              <w:rPr>
                <w:color w:val="000000"/>
                <w:szCs w:val="26"/>
              </w:rPr>
              <w:t xml:space="preserve">System từ màn hình chi tiết </w:t>
            </w:r>
            <w:r w:rsidRPr="00236FAE">
              <w:rPr>
                <w:color w:val="000000"/>
                <w:szCs w:val="26"/>
              </w:rPr>
              <w:t xml:space="preserve">Target </w:t>
            </w:r>
            <w:r w:rsidR="00151465" w:rsidRPr="00236FAE">
              <w:rPr>
                <w:color w:val="000000"/>
                <w:szCs w:val="26"/>
              </w:rPr>
              <w:t>System</w:t>
            </w:r>
          </w:p>
          <w:p w14:paraId="2519F69B" w14:textId="77777777" w:rsidR="00151465" w:rsidRPr="00236FAE" w:rsidRDefault="00151465" w:rsidP="00210B50">
            <w:pPr>
              <w:spacing w:line="264" w:lineRule="auto"/>
              <w:rPr>
                <w:color w:val="000000"/>
                <w:szCs w:val="26"/>
              </w:rPr>
            </w:pPr>
            <w:r w:rsidRPr="00236FAE">
              <w:rPr>
                <w:color w:val="000000"/>
                <w:szCs w:val="26"/>
              </w:rPr>
              <w:t xml:space="preserve">Hiện popup confirm “Are you sure you want to delete System A, </w:t>
            </w:r>
            <w:proofErr w:type="gramStart"/>
            <w:r w:rsidRPr="00236FAE">
              <w:rPr>
                <w:color w:val="000000"/>
                <w:szCs w:val="26"/>
              </w:rPr>
              <w:t>B,..</w:t>
            </w:r>
            <w:proofErr w:type="gramEnd"/>
            <w:r w:rsidRPr="00236FAE">
              <w:rPr>
                <w:color w:val="000000"/>
                <w:szCs w:val="26"/>
              </w:rPr>
              <w:t>?” sau khi bấm nút Xóa</w:t>
            </w:r>
          </w:p>
          <w:p w14:paraId="701661D0" w14:textId="77777777" w:rsidR="00151465" w:rsidRPr="00236FAE" w:rsidRDefault="00151465" w:rsidP="00210B50">
            <w:pPr>
              <w:pStyle w:val="FirstLevelBullet"/>
              <w:spacing w:line="264" w:lineRule="auto"/>
              <w:rPr>
                <w:color w:val="000000"/>
              </w:rPr>
            </w:pPr>
            <w:r w:rsidRPr="00236FAE">
              <w:rPr>
                <w:color w:val="000000"/>
              </w:rPr>
              <w:t>Thực hiện xóa User nếu chọn OK</w:t>
            </w:r>
          </w:p>
          <w:p w14:paraId="25B349AC" w14:textId="77777777" w:rsidR="00151465" w:rsidRPr="00236FAE" w:rsidRDefault="00151465" w:rsidP="00210B50">
            <w:pPr>
              <w:pStyle w:val="FirstLevelBullet"/>
              <w:spacing w:line="264" w:lineRule="auto"/>
              <w:rPr>
                <w:color w:val="000000"/>
              </w:rPr>
            </w:pPr>
            <w:r w:rsidRPr="00236FAE">
              <w:rPr>
                <w:color w:val="000000"/>
              </w:rPr>
              <w:t>Hủy thao tác xóa nếu chọn Cancel</w:t>
            </w:r>
          </w:p>
        </w:tc>
      </w:tr>
      <w:tr w:rsidR="00151465" w:rsidRPr="00236FAE" w14:paraId="32B69095" w14:textId="77777777" w:rsidTr="004C35A9">
        <w:tc>
          <w:tcPr>
            <w:tcW w:w="1166" w:type="pct"/>
            <w:tcBorders>
              <w:top w:val="single" w:sz="4" w:space="0" w:color="auto"/>
              <w:left w:val="single" w:sz="4" w:space="0" w:color="auto"/>
              <w:bottom w:val="single" w:sz="4" w:space="0" w:color="auto"/>
              <w:right w:val="single" w:sz="4" w:space="0" w:color="auto"/>
            </w:tcBorders>
          </w:tcPr>
          <w:p w14:paraId="1E20DA24" w14:textId="77777777" w:rsidR="00151465" w:rsidRPr="00236FAE" w:rsidRDefault="00151465" w:rsidP="00210B50">
            <w:pPr>
              <w:spacing w:line="264" w:lineRule="auto"/>
              <w:rPr>
                <w:szCs w:val="26"/>
              </w:rPr>
            </w:pPr>
            <w:r w:rsidRPr="00236FAE">
              <w:rPr>
                <w:szCs w:val="26"/>
              </w:rPr>
              <w:t>Actor</w:t>
            </w:r>
          </w:p>
        </w:tc>
        <w:tc>
          <w:tcPr>
            <w:tcW w:w="3834" w:type="pct"/>
            <w:tcBorders>
              <w:top w:val="single" w:sz="4" w:space="0" w:color="auto"/>
              <w:left w:val="single" w:sz="4" w:space="0" w:color="auto"/>
              <w:bottom w:val="single" w:sz="4" w:space="0" w:color="auto"/>
              <w:right w:val="single" w:sz="4" w:space="0" w:color="auto"/>
            </w:tcBorders>
          </w:tcPr>
          <w:p w14:paraId="6D5D6347" w14:textId="268B19A8" w:rsidR="00151465" w:rsidRPr="00236FAE" w:rsidRDefault="00151465" w:rsidP="00210B50">
            <w:pPr>
              <w:spacing w:line="264" w:lineRule="auto"/>
              <w:rPr>
                <w:color w:val="000000"/>
                <w:szCs w:val="26"/>
              </w:rPr>
            </w:pPr>
            <w:r w:rsidRPr="00236FAE">
              <w:rPr>
                <w:color w:val="000000"/>
                <w:szCs w:val="26"/>
              </w:rPr>
              <w:t xml:space="preserve">Admin, User có quyền xóa </w:t>
            </w:r>
            <w:r w:rsidR="00A65126" w:rsidRPr="00236FAE">
              <w:rPr>
                <w:color w:val="000000"/>
                <w:szCs w:val="26"/>
              </w:rPr>
              <w:t xml:space="preserve">Target </w:t>
            </w:r>
            <w:r w:rsidRPr="00236FAE">
              <w:rPr>
                <w:color w:val="000000"/>
                <w:szCs w:val="26"/>
              </w:rPr>
              <w:t>System</w:t>
            </w:r>
          </w:p>
        </w:tc>
      </w:tr>
      <w:tr w:rsidR="00151465" w:rsidRPr="00236FAE" w14:paraId="6692EE65" w14:textId="77777777" w:rsidTr="004C35A9">
        <w:tc>
          <w:tcPr>
            <w:tcW w:w="1166" w:type="pct"/>
            <w:tcBorders>
              <w:top w:val="single" w:sz="4" w:space="0" w:color="auto"/>
              <w:left w:val="single" w:sz="4" w:space="0" w:color="auto"/>
              <w:bottom w:val="single" w:sz="4" w:space="0" w:color="auto"/>
              <w:right w:val="single" w:sz="4" w:space="0" w:color="auto"/>
            </w:tcBorders>
          </w:tcPr>
          <w:p w14:paraId="20D56C49" w14:textId="77777777" w:rsidR="00151465" w:rsidRPr="00236FAE" w:rsidRDefault="00151465" w:rsidP="00210B50">
            <w:pPr>
              <w:spacing w:line="264" w:lineRule="auto"/>
              <w:rPr>
                <w:szCs w:val="26"/>
              </w:rPr>
            </w:pPr>
            <w:r w:rsidRPr="00236FAE">
              <w:rPr>
                <w:szCs w:val="26"/>
              </w:rPr>
              <w:t>Pre-condition</w:t>
            </w:r>
          </w:p>
        </w:tc>
        <w:tc>
          <w:tcPr>
            <w:tcW w:w="3834" w:type="pct"/>
            <w:tcBorders>
              <w:top w:val="single" w:sz="4" w:space="0" w:color="auto"/>
              <w:left w:val="single" w:sz="4" w:space="0" w:color="auto"/>
              <w:bottom w:val="single" w:sz="4" w:space="0" w:color="auto"/>
              <w:right w:val="single" w:sz="4" w:space="0" w:color="auto"/>
            </w:tcBorders>
          </w:tcPr>
          <w:p w14:paraId="36A8034A" w14:textId="37ADD5C6" w:rsidR="00151465" w:rsidRPr="00236FAE" w:rsidRDefault="00151465" w:rsidP="00210B50">
            <w:pPr>
              <w:spacing w:line="264" w:lineRule="auto"/>
              <w:rPr>
                <w:color w:val="000000"/>
                <w:szCs w:val="26"/>
              </w:rPr>
            </w:pPr>
            <w:r w:rsidRPr="00236FAE">
              <w:rPr>
                <w:color w:val="000000"/>
                <w:szCs w:val="26"/>
              </w:rPr>
              <w:t xml:space="preserve">Các User phải có quyền xóa </w:t>
            </w:r>
            <w:r w:rsidR="00A65126" w:rsidRPr="00236FAE">
              <w:rPr>
                <w:color w:val="000000"/>
                <w:szCs w:val="26"/>
              </w:rPr>
              <w:t xml:space="preserve">Target </w:t>
            </w:r>
            <w:r w:rsidRPr="00236FAE">
              <w:rPr>
                <w:color w:val="000000"/>
                <w:szCs w:val="26"/>
              </w:rPr>
              <w:t>System và đăng nhập vào hệ thống</w:t>
            </w:r>
          </w:p>
        </w:tc>
      </w:tr>
      <w:tr w:rsidR="00151465" w:rsidRPr="00236FAE" w14:paraId="63CE05AD" w14:textId="77777777" w:rsidTr="004C35A9">
        <w:tc>
          <w:tcPr>
            <w:tcW w:w="1166" w:type="pct"/>
            <w:tcBorders>
              <w:top w:val="single" w:sz="4" w:space="0" w:color="auto"/>
              <w:left w:val="single" w:sz="4" w:space="0" w:color="auto"/>
              <w:bottom w:val="single" w:sz="4" w:space="0" w:color="auto"/>
              <w:right w:val="single" w:sz="4" w:space="0" w:color="auto"/>
            </w:tcBorders>
          </w:tcPr>
          <w:p w14:paraId="2DD08198" w14:textId="77777777" w:rsidR="00151465" w:rsidRPr="00236FAE" w:rsidRDefault="00151465" w:rsidP="00210B50">
            <w:pPr>
              <w:spacing w:line="264" w:lineRule="auto"/>
              <w:rPr>
                <w:szCs w:val="26"/>
              </w:rPr>
            </w:pPr>
            <w:r w:rsidRPr="00236FAE">
              <w:rPr>
                <w:szCs w:val="26"/>
              </w:rPr>
              <w:t>Post-condition</w:t>
            </w:r>
          </w:p>
        </w:tc>
        <w:tc>
          <w:tcPr>
            <w:tcW w:w="3834" w:type="pct"/>
            <w:tcBorders>
              <w:top w:val="single" w:sz="4" w:space="0" w:color="auto"/>
              <w:left w:val="single" w:sz="4" w:space="0" w:color="auto"/>
              <w:bottom w:val="single" w:sz="4" w:space="0" w:color="auto"/>
              <w:right w:val="single" w:sz="4" w:space="0" w:color="auto"/>
            </w:tcBorders>
          </w:tcPr>
          <w:p w14:paraId="33086316" w14:textId="3E748F24" w:rsidR="00151465" w:rsidRPr="00236FAE" w:rsidRDefault="00A65126" w:rsidP="00210B50">
            <w:pPr>
              <w:spacing w:line="264" w:lineRule="auto"/>
              <w:rPr>
                <w:color w:val="000000"/>
                <w:szCs w:val="26"/>
              </w:rPr>
            </w:pPr>
            <w:r w:rsidRPr="00236FAE">
              <w:rPr>
                <w:color w:val="000000"/>
                <w:szCs w:val="26"/>
              </w:rPr>
              <w:t xml:space="preserve">Target </w:t>
            </w:r>
            <w:r w:rsidR="00151465" w:rsidRPr="00236FAE">
              <w:rPr>
                <w:color w:val="000000"/>
                <w:szCs w:val="26"/>
              </w:rPr>
              <w:t>System được xóa thành công</w:t>
            </w:r>
          </w:p>
        </w:tc>
      </w:tr>
    </w:tbl>
    <w:p w14:paraId="613D1BAC" w14:textId="77777777" w:rsidR="00B82DF9" w:rsidRPr="00236FAE" w:rsidRDefault="00B82DF9" w:rsidP="00210B50">
      <w:pPr>
        <w:spacing w:line="264" w:lineRule="auto"/>
      </w:pPr>
    </w:p>
    <w:p w14:paraId="0FBACE2C" w14:textId="3F4BA672" w:rsidR="00451697" w:rsidRPr="00236FAE" w:rsidRDefault="00451697" w:rsidP="00210B50">
      <w:pPr>
        <w:pStyle w:val="Heading1"/>
        <w:spacing w:line="264" w:lineRule="auto"/>
      </w:pPr>
      <w:bookmarkStart w:id="88" w:name="_Toc58872481"/>
      <w:r w:rsidRPr="00236FAE">
        <w:t>Yêu cầu phi chức năng</w:t>
      </w:r>
      <w:bookmarkEnd w:id="88"/>
    </w:p>
    <w:p w14:paraId="37DC1B1F" w14:textId="0A1316D8" w:rsidR="00C32EC0" w:rsidRPr="00236FAE" w:rsidRDefault="00C32EC0" w:rsidP="00210B50">
      <w:pPr>
        <w:pStyle w:val="Heading2"/>
        <w:spacing w:line="264" w:lineRule="auto"/>
      </w:pPr>
      <w:bookmarkStart w:id="89" w:name="_Toc58872482"/>
      <w:r w:rsidRPr="00236FAE">
        <w:t>Yêu cầu về tải đáp ứng</w:t>
      </w:r>
      <w:bookmarkEnd w:id="89"/>
    </w:p>
    <w:p w14:paraId="42A8FBA1" w14:textId="4FF40075" w:rsidR="00C32EC0" w:rsidRPr="00236FAE" w:rsidRDefault="00C32EC0" w:rsidP="00210B50">
      <w:pPr>
        <w:pStyle w:val="ListParagraph"/>
        <w:numPr>
          <w:ilvl w:val="0"/>
          <w:numId w:val="72"/>
        </w:numPr>
        <w:spacing w:line="264" w:lineRule="auto"/>
      </w:pPr>
      <w:r w:rsidRPr="00236FAE">
        <w:t xml:space="preserve">Hệ </w:t>
      </w:r>
      <w:r w:rsidRPr="00236FAE">
        <w:rPr>
          <w:lang w:val="fr-FR"/>
        </w:rPr>
        <w:t>thống</w:t>
      </w:r>
      <w:r w:rsidRPr="00236FAE">
        <w:t xml:space="preserve"> có khả năng mở rộng theo chiều ngang, đảm bảo có thể scale để tăng khả năng đáp ứng theo yêu cầu dịch vụ.</w:t>
      </w:r>
    </w:p>
    <w:p w14:paraId="4B19A575" w14:textId="1869F8CF" w:rsidR="00C70EEA" w:rsidRDefault="00C32EC0" w:rsidP="00210B50">
      <w:pPr>
        <w:pStyle w:val="ListParagraph"/>
        <w:numPr>
          <w:ilvl w:val="0"/>
          <w:numId w:val="72"/>
        </w:numPr>
        <w:spacing w:line="264" w:lineRule="auto"/>
      </w:pPr>
      <w:r w:rsidRPr="00236FAE">
        <w:t>Mức tải đáp ứng hệ thống đạt được:</w:t>
      </w:r>
    </w:p>
    <w:p w14:paraId="347AD459" w14:textId="77777777" w:rsidR="00C70EEA" w:rsidRDefault="00C70EEA" w:rsidP="00210B50">
      <w:pPr>
        <w:overflowPunct/>
        <w:autoSpaceDE/>
        <w:autoSpaceDN/>
        <w:adjustRightInd/>
        <w:spacing w:after="0" w:line="264" w:lineRule="auto"/>
        <w:jc w:val="left"/>
        <w:textAlignment w:val="auto"/>
      </w:pPr>
      <w:r>
        <w:br w:type="page"/>
      </w:r>
    </w:p>
    <w:tbl>
      <w:tblPr>
        <w:tblStyle w:val="TableGrid"/>
        <w:tblW w:w="9000" w:type="dxa"/>
        <w:tblInd w:w="85" w:type="dxa"/>
        <w:tblLayout w:type="fixed"/>
        <w:tblLook w:val="04A0" w:firstRow="1" w:lastRow="0" w:firstColumn="1" w:lastColumn="0" w:noHBand="0" w:noVBand="1"/>
      </w:tblPr>
      <w:tblGrid>
        <w:gridCol w:w="720"/>
        <w:gridCol w:w="1800"/>
        <w:gridCol w:w="3780"/>
        <w:gridCol w:w="2700"/>
      </w:tblGrid>
      <w:tr w:rsidR="00C70EEA" w:rsidRPr="00236FAE" w14:paraId="245DB695" w14:textId="3F79FA1C" w:rsidTr="00FD1553">
        <w:tc>
          <w:tcPr>
            <w:tcW w:w="720" w:type="dxa"/>
            <w:shd w:val="clear" w:color="auto" w:fill="5B9BD5" w:themeFill="accent1"/>
          </w:tcPr>
          <w:p w14:paraId="77BEB446" w14:textId="77777777" w:rsidR="00C70EEA" w:rsidRPr="00236FAE" w:rsidRDefault="00C70EEA" w:rsidP="00210B50">
            <w:pPr>
              <w:spacing w:line="264" w:lineRule="auto"/>
              <w:rPr>
                <w:b/>
                <w:szCs w:val="26"/>
              </w:rPr>
            </w:pPr>
            <w:r w:rsidRPr="00236FAE">
              <w:rPr>
                <w:b/>
                <w:szCs w:val="26"/>
              </w:rPr>
              <w:lastRenderedPageBreak/>
              <w:t>TT</w:t>
            </w:r>
          </w:p>
        </w:tc>
        <w:tc>
          <w:tcPr>
            <w:tcW w:w="1800" w:type="dxa"/>
            <w:shd w:val="clear" w:color="auto" w:fill="5B9BD5" w:themeFill="accent1"/>
          </w:tcPr>
          <w:p w14:paraId="6A16C77B" w14:textId="22E9DCFD" w:rsidR="00C70EEA" w:rsidRPr="00236FAE" w:rsidRDefault="00C70EEA" w:rsidP="00210B50">
            <w:pPr>
              <w:spacing w:line="264" w:lineRule="auto"/>
              <w:rPr>
                <w:b/>
                <w:szCs w:val="26"/>
              </w:rPr>
            </w:pPr>
            <w:r w:rsidRPr="00236FAE">
              <w:rPr>
                <w:b/>
                <w:szCs w:val="26"/>
              </w:rPr>
              <w:t>Giao diện</w:t>
            </w:r>
          </w:p>
        </w:tc>
        <w:tc>
          <w:tcPr>
            <w:tcW w:w="3780" w:type="dxa"/>
            <w:shd w:val="clear" w:color="auto" w:fill="5B9BD5" w:themeFill="accent1"/>
          </w:tcPr>
          <w:p w14:paraId="06EFA2D0" w14:textId="0272D36C" w:rsidR="00C70EEA" w:rsidRPr="00236FAE" w:rsidRDefault="00C70EEA" w:rsidP="00210B50">
            <w:pPr>
              <w:spacing w:line="264" w:lineRule="auto"/>
              <w:rPr>
                <w:b/>
                <w:szCs w:val="26"/>
              </w:rPr>
            </w:pPr>
            <w:r w:rsidRPr="00236FAE">
              <w:rPr>
                <w:b/>
                <w:szCs w:val="26"/>
              </w:rPr>
              <w:t xml:space="preserve">Chức năng </w:t>
            </w:r>
          </w:p>
        </w:tc>
        <w:tc>
          <w:tcPr>
            <w:tcW w:w="2700" w:type="dxa"/>
            <w:shd w:val="clear" w:color="auto" w:fill="5B9BD5" w:themeFill="accent1"/>
          </w:tcPr>
          <w:p w14:paraId="36EFB0C8" w14:textId="7BC37E68" w:rsidR="00C70EEA" w:rsidRPr="00236FAE" w:rsidRDefault="00C70EEA" w:rsidP="00210B50">
            <w:pPr>
              <w:spacing w:line="264" w:lineRule="auto"/>
              <w:rPr>
                <w:b/>
                <w:szCs w:val="26"/>
              </w:rPr>
            </w:pPr>
            <w:r w:rsidRPr="00236FAE">
              <w:rPr>
                <w:b/>
                <w:szCs w:val="26"/>
              </w:rPr>
              <w:t>Tải đáp ứng</w:t>
            </w:r>
          </w:p>
        </w:tc>
      </w:tr>
      <w:tr w:rsidR="00C70EEA" w:rsidRPr="00236FAE" w14:paraId="3519F518" w14:textId="5F0B110A" w:rsidTr="00FD1553">
        <w:trPr>
          <w:trHeight w:val="1131"/>
        </w:trPr>
        <w:tc>
          <w:tcPr>
            <w:tcW w:w="720" w:type="dxa"/>
          </w:tcPr>
          <w:p w14:paraId="3A32485F" w14:textId="77777777" w:rsidR="00C70EEA" w:rsidRPr="00236FAE" w:rsidRDefault="00C70EEA" w:rsidP="00210B50">
            <w:pPr>
              <w:spacing w:line="264" w:lineRule="auto"/>
              <w:rPr>
                <w:szCs w:val="26"/>
              </w:rPr>
            </w:pPr>
            <w:r w:rsidRPr="00236FAE">
              <w:rPr>
                <w:szCs w:val="26"/>
              </w:rPr>
              <w:t>1</w:t>
            </w:r>
          </w:p>
        </w:tc>
        <w:tc>
          <w:tcPr>
            <w:tcW w:w="1800" w:type="dxa"/>
          </w:tcPr>
          <w:p w14:paraId="360F40F9" w14:textId="5DB08C9A" w:rsidR="00C70EEA" w:rsidRPr="00236FAE" w:rsidRDefault="00C70EEA">
            <w:pPr>
              <w:spacing w:line="264" w:lineRule="auto"/>
              <w:rPr>
                <w:szCs w:val="26"/>
              </w:rPr>
            </w:pPr>
            <w:r w:rsidRPr="00236FAE">
              <w:rPr>
                <w:szCs w:val="26"/>
              </w:rPr>
              <w:t>SOAP</w:t>
            </w:r>
          </w:p>
        </w:tc>
        <w:tc>
          <w:tcPr>
            <w:tcW w:w="3780" w:type="dxa"/>
          </w:tcPr>
          <w:p w14:paraId="023C6FD8" w14:textId="20266B4D" w:rsidR="00C70EEA" w:rsidRPr="00236FAE" w:rsidRDefault="000E1F37">
            <w:pPr>
              <w:spacing w:line="264" w:lineRule="auto"/>
              <w:jc w:val="left"/>
              <w:rPr>
                <w:szCs w:val="26"/>
              </w:rPr>
            </w:pPr>
            <w:r>
              <w:rPr>
                <w:szCs w:val="26"/>
              </w:rPr>
              <w:t xml:space="preserve">IN Gateway, </w:t>
            </w:r>
            <w:r w:rsidR="00C70EEA" w:rsidRPr="00236FAE">
              <w:rPr>
                <w:szCs w:val="26"/>
              </w:rPr>
              <w:t xml:space="preserve">PCRF Gateway, </w:t>
            </w:r>
            <w:r w:rsidR="00F94250">
              <w:rPr>
                <w:szCs w:val="26"/>
              </w:rPr>
              <w:t xml:space="preserve">Voucher Gateway, </w:t>
            </w:r>
            <w:r w:rsidR="00C70EEA" w:rsidRPr="00236FAE">
              <w:rPr>
                <w:szCs w:val="26"/>
              </w:rPr>
              <w:t>OMO</w:t>
            </w:r>
            <w:r>
              <w:rPr>
                <w:szCs w:val="26"/>
              </w:rPr>
              <w:t>, Charging Proxy</w:t>
            </w:r>
          </w:p>
        </w:tc>
        <w:tc>
          <w:tcPr>
            <w:tcW w:w="2700" w:type="dxa"/>
          </w:tcPr>
          <w:p w14:paraId="5CCCBA75" w14:textId="7CEF2E21" w:rsidR="00C70EEA" w:rsidRPr="00236FAE" w:rsidRDefault="000A54BC" w:rsidP="00210B50">
            <w:pPr>
              <w:spacing w:line="264" w:lineRule="auto"/>
              <w:rPr>
                <w:szCs w:val="26"/>
              </w:rPr>
            </w:pPr>
            <w:r>
              <w:t>2</w:t>
            </w:r>
            <w:r w:rsidR="00C70EEA" w:rsidRPr="00236FAE">
              <w:t>00GD/1s/1core</w:t>
            </w:r>
          </w:p>
        </w:tc>
      </w:tr>
      <w:tr w:rsidR="000E1F37" w:rsidRPr="00236FAE" w14:paraId="597947F3" w14:textId="77777777" w:rsidTr="00FD1553">
        <w:trPr>
          <w:trHeight w:val="708"/>
        </w:trPr>
        <w:tc>
          <w:tcPr>
            <w:tcW w:w="720" w:type="dxa"/>
          </w:tcPr>
          <w:p w14:paraId="437A65BE" w14:textId="1CCA0C1F" w:rsidR="000E1F37" w:rsidRPr="00236FAE" w:rsidRDefault="000E1F37" w:rsidP="00210B50">
            <w:pPr>
              <w:spacing w:line="264" w:lineRule="auto"/>
              <w:rPr>
                <w:szCs w:val="26"/>
              </w:rPr>
            </w:pPr>
            <w:r>
              <w:rPr>
                <w:szCs w:val="26"/>
              </w:rPr>
              <w:t>2</w:t>
            </w:r>
          </w:p>
        </w:tc>
        <w:tc>
          <w:tcPr>
            <w:tcW w:w="1800" w:type="dxa"/>
          </w:tcPr>
          <w:p w14:paraId="499E0A28" w14:textId="0F9A32FE" w:rsidR="000E1F37" w:rsidRPr="00236FAE" w:rsidRDefault="000E1F37" w:rsidP="00210B50">
            <w:pPr>
              <w:spacing w:line="264" w:lineRule="auto"/>
              <w:rPr>
                <w:szCs w:val="26"/>
              </w:rPr>
            </w:pPr>
            <w:r>
              <w:rPr>
                <w:szCs w:val="26"/>
              </w:rPr>
              <w:t>RTEC</w:t>
            </w:r>
          </w:p>
        </w:tc>
        <w:tc>
          <w:tcPr>
            <w:tcW w:w="3780" w:type="dxa"/>
          </w:tcPr>
          <w:p w14:paraId="4EF87C18" w14:textId="53DA94EC" w:rsidR="000E1F37" w:rsidRPr="00236FAE" w:rsidRDefault="000E1F37" w:rsidP="00210B50">
            <w:pPr>
              <w:spacing w:line="264" w:lineRule="auto"/>
              <w:jc w:val="left"/>
              <w:rPr>
                <w:szCs w:val="26"/>
              </w:rPr>
            </w:pPr>
            <w:r>
              <w:rPr>
                <w:szCs w:val="26"/>
              </w:rPr>
              <w:t>IN Gateway, Charging Proxy</w:t>
            </w:r>
          </w:p>
        </w:tc>
        <w:tc>
          <w:tcPr>
            <w:tcW w:w="2700" w:type="dxa"/>
          </w:tcPr>
          <w:p w14:paraId="2DBD7D36" w14:textId="512EDB7A" w:rsidR="000E1F37" w:rsidRDefault="000E1F37" w:rsidP="00210B50">
            <w:pPr>
              <w:spacing w:line="264" w:lineRule="auto"/>
            </w:pPr>
            <w:r>
              <w:t>3</w:t>
            </w:r>
            <w:r w:rsidRPr="00236FAE">
              <w:t>00GD/1s/1core</w:t>
            </w:r>
          </w:p>
        </w:tc>
      </w:tr>
      <w:tr w:rsidR="000E1F37" w:rsidRPr="00236FAE" w14:paraId="3479FD33" w14:textId="77777777" w:rsidTr="00FD1553">
        <w:trPr>
          <w:trHeight w:val="807"/>
        </w:trPr>
        <w:tc>
          <w:tcPr>
            <w:tcW w:w="720" w:type="dxa"/>
          </w:tcPr>
          <w:p w14:paraId="7BEF8784" w14:textId="46F36019" w:rsidR="000E1F37" w:rsidRDefault="000E1F37" w:rsidP="00210B50">
            <w:pPr>
              <w:spacing w:line="264" w:lineRule="auto"/>
              <w:rPr>
                <w:szCs w:val="26"/>
              </w:rPr>
            </w:pPr>
            <w:r>
              <w:rPr>
                <w:szCs w:val="26"/>
              </w:rPr>
              <w:t>3</w:t>
            </w:r>
          </w:p>
        </w:tc>
        <w:tc>
          <w:tcPr>
            <w:tcW w:w="1800" w:type="dxa"/>
          </w:tcPr>
          <w:p w14:paraId="2F2EDC00" w14:textId="4F592816" w:rsidR="000E1F37" w:rsidRPr="00236FAE" w:rsidRDefault="000E1F37" w:rsidP="00210B50">
            <w:pPr>
              <w:spacing w:line="264" w:lineRule="auto"/>
              <w:rPr>
                <w:szCs w:val="26"/>
              </w:rPr>
            </w:pPr>
            <w:r>
              <w:rPr>
                <w:szCs w:val="26"/>
              </w:rPr>
              <w:t>Diameter</w:t>
            </w:r>
          </w:p>
        </w:tc>
        <w:tc>
          <w:tcPr>
            <w:tcW w:w="3780" w:type="dxa"/>
          </w:tcPr>
          <w:p w14:paraId="33BAA805" w14:textId="22B34C6D" w:rsidR="000E1F37" w:rsidRPr="00236FAE" w:rsidRDefault="000E1F37" w:rsidP="00210B50">
            <w:pPr>
              <w:spacing w:line="264" w:lineRule="auto"/>
              <w:jc w:val="left"/>
              <w:rPr>
                <w:szCs w:val="26"/>
              </w:rPr>
            </w:pPr>
            <w:r>
              <w:rPr>
                <w:szCs w:val="26"/>
              </w:rPr>
              <w:t>IN Gateway, Charging Proxy, Voucher GW</w:t>
            </w:r>
          </w:p>
        </w:tc>
        <w:tc>
          <w:tcPr>
            <w:tcW w:w="2700" w:type="dxa"/>
          </w:tcPr>
          <w:p w14:paraId="1ACC8E40" w14:textId="0DA6AC71" w:rsidR="000E1F37" w:rsidRDefault="000E1F37" w:rsidP="00210B50">
            <w:pPr>
              <w:spacing w:line="264" w:lineRule="auto"/>
            </w:pPr>
            <w:r>
              <w:t>3</w:t>
            </w:r>
            <w:r w:rsidRPr="00236FAE">
              <w:t>00GD/1s/1core</w:t>
            </w:r>
          </w:p>
        </w:tc>
      </w:tr>
      <w:tr w:rsidR="000E1F37" w:rsidRPr="00236FAE" w14:paraId="7BF49BE2" w14:textId="77777777" w:rsidTr="00FD1553">
        <w:trPr>
          <w:trHeight w:val="609"/>
        </w:trPr>
        <w:tc>
          <w:tcPr>
            <w:tcW w:w="720" w:type="dxa"/>
          </w:tcPr>
          <w:p w14:paraId="0132CD68" w14:textId="720D1E77" w:rsidR="000E1F37" w:rsidRDefault="000E1F37" w:rsidP="00210B50">
            <w:pPr>
              <w:spacing w:line="264" w:lineRule="auto"/>
              <w:rPr>
                <w:szCs w:val="26"/>
              </w:rPr>
            </w:pPr>
            <w:r>
              <w:rPr>
                <w:szCs w:val="26"/>
              </w:rPr>
              <w:t>4</w:t>
            </w:r>
          </w:p>
        </w:tc>
        <w:tc>
          <w:tcPr>
            <w:tcW w:w="1800" w:type="dxa"/>
          </w:tcPr>
          <w:p w14:paraId="14FEADE1" w14:textId="3B80C09E" w:rsidR="000E1F37" w:rsidRPr="00236FAE" w:rsidRDefault="000E1F37" w:rsidP="00210B50">
            <w:pPr>
              <w:spacing w:line="264" w:lineRule="auto"/>
              <w:rPr>
                <w:szCs w:val="26"/>
              </w:rPr>
            </w:pPr>
            <w:r>
              <w:rPr>
                <w:szCs w:val="26"/>
              </w:rPr>
              <w:t>Telnet</w:t>
            </w:r>
          </w:p>
        </w:tc>
        <w:tc>
          <w:tcPr>
            <w:tcW w:w="3780" w:type="dxa"/>
          </w:tcPr>
          <w:p w14:paraId="096152D4" w14:textId="16D74FF0" w:rsidR="000E1F37" w:rsidRPr="00236FAE" w:rsidRDefault="000E1F37" w:rsidP="00210B50">
            <w:pPr>
              <w:spacing w:line="264" w:lineRule="auto"/>
              <w:jc w:val="left"/>
              <w:rPr>
                <w:szCs w:val="26"/>
              </w:rPr>
            </w:pPr>
            <w:r>
              <w:rPr>
                <w:szCs w:val="26"/>
              </w:rPr>
              <w:t>IN Gateway</w:t>
            </w:r>
          </w:p>
        </w:tc>
        <w:tc>
          <w:tcPr>
            <w:tcW w:w="2700" w:type="dxa"/>
          </w:tcPr>
          <w:p w14:paraId="75B355EF" w14:textId="4E322BB7" w:rsidR="000E1F37" w:rsidRDefault="000E1F37" w:rsidP="00210B50">
            <w:pPr>
              <w:spacing w:line="264" w:lineRule="auto"/>
            </w:pPr>
            <w:r>
              <w:t>3</w:t>
            </w:r>
            <w:r w:rsidRPr="00236FAE">
              <w:t>00GD/1s/1core</w:t>
            </w:r>
          </w:p>
        </w:tc>
      </w:tr>
      <w:tr w:rsidR="00C70EEA" w:rsidRPr="00236FAE" w14:paraId="41D6C577" w14:textId="57CC5579" w:rsidTr="00FD1553">
        <w:trPr>
          <w:trHeight w:val="609"/>
        </w:trPr>
        <w:tc>
          <w:tcPr>
            <w:tcW w:w="720" w:type="dxa"/>
          </w:tcPr>
          <w:p w14:paraId="4B469BEF" w14:textId="7EC99AED" w:rsidR="00C70EEA" w:rsidRPr="00236FAE" w:rsidRDefault="000E1F37" w:rsidP="00210B50">
            <w:pPr>
              <w:spacing w:line="264" w:lineRule="auto"/>
              <w:rPr>
                <w:szCs w:val="26"/>
              </w:rPr>
            </w:pPr>
            <w:r>
              <w:rPr>
                <w:szCs w:val="26"/>
              </w:rPr>
              <w:t>5</w:t>
            </w:r>
          </w:p>
        </w:tc>
        <w:tc>
          <w:tcPr>
            <w:tcW w:w="1800" w:type="dxa"/>
          </w:tcPr>
          <w:p w14:paraId="6ED8F0F8" w14:textId="17496884" w:rsidR="00C70EEA" w:rsidRPr="00236FAE" w:rsidRDefault="000E1F37" w:rsidP="00210B50">
            <w:pPr>
              <w:spacing w:line="264" w:lineRule="auto"/>
              <w:rPr>
                <w:szCs w:val="26"/>
              </w:rPr>
            </w:pPr>
            <w:r>
              <w:rPr>
                <w:szCs w:val="26"/>
              </w:rPr>
              <w:t>TCP/IP</w:t>
            </w:r>
          </w:p>
        </w:tc>
        <w:tc>
          <w:tcPr>
            <w:tcW w:w="3780" w:type="dxa"/>
          </w:tcPr>
          <w:p w14:paraId="13A14F6F" w14:textId="7F9B277D" w:rsidR="00C70EEA" w:rsidRPr="00236FAE" w:rsidRDefault="00C70EEA" w:rsidP="00210B50">
            <w:pPr>
              <w:spacing w:line="264" w:lineRule="auto"/>
              <w:rPr>
                <w:szCs w:val="26"/>
              </w:rPr>
            </w:pPr>
            <w:r w:rsidRPr="00236FAE">
              <w:rPr>
                <w:szCs w:val="26"/>
              </w:rPr>
              <w:t>NEIF Mediation and Relay</w:t>
            </w:r>
          </w:p>
        </w:tc>
        <w:tc>
          <w:tcPr>
            <w:tcW w:w="2700" w:type="dxa"/>
          </w:tcPr>
          <w:p w14:paraId="44065424" w14:textId="38BB3ABC" w:rsidR="00C70EEA" w:rsidRPr="00236FAE" w:rsidRDefault="00C70EEA" w:rsidP="00210B50">
            <w:pPr>
              <w:spacing w:line="264" w:lineRule="auto"/>
            </w:pPr>
            <w:r w:rsidRPr="00236FAE">
              <w:t>200GD/1s/1core</w:t>
            </w:r>
          </w:p>
        </w:tc>
      </w:tr>
    </w:tbl>
    <w:p w14:paraId="0AE527EB" w14:textId="2629965F" w:rsidR="008705E4" w:rsidRDefault="008705E4" w:rsidP="00FD1553">
      <w:pPr>
        <w:pStyle w:val="FirstLevelBullet"/>
      </w:pPr>
      <w:r>
        <w:t>Thời gian tra cứu lịch sử giao dịch: 45 ngày</w:t>
      </w:r>
    </w:p>
    <w:p w14:paraId="6796FB0A" w14:textId="0A45C087" w:rsidR="008705E4" w:rsidRPr="00236FAE" w:rsidRDefault="008705E4" w:rsidP="00FD1553">
      <w:pPr>
        <w:pStyle w:val="FirstLevelBullet"/>
      </w:pPr>
      <w:r>
        <w:t>Thời gian lưu trữ CDR file: 1 năm.</w:t>
      </w:r>
    </w:p>
    <w:p w14:paraId="7C987B97" w14:textId="77777777" w:rsidR="00737EAB" w:rsidRPr="00236FAE" w:rsidRDefault="00737EAB" w:rsidP="00210B50">
      <w:pPr>
        <w:pStyle w:val="Heading2"/>
        <w:spacing w:line="264" w:lineRule="auto"/>
      </w:pPr>
      <w:bookmarkStart w:id="90" w:name="_Toc55078755"/>
      <w:bookmarkStart w:id="91" w:name="_Toc58872483"/>
      <w:r w:rsidRPr="00236FAE">
        <w:t>Yêu cầu bảo mật</w:t>
      </w:r>
      <w:bookmarkEnd w:id="90"/>
      <w:bookmarkEnd w:id="91"/>
    </w:p>
    <w:p w14:paraId="00CA5B9A" w14:textId="005E3582" w:rsidR="00737EAB" w:rsidRPr="00236FAE" w:rsidRDefault="00737EAB" w:rsidP="00210B50">
      <w:pPr>
        <w:spacing w:line="264" w:lineRule="auto"/>
        <w:rPr>
          <w:lang w:val="fr-FR"/>
        </w:rPr>
      </w:pPr>
      <w:r w:rsidRPr="00236FAE">
        <w:rPr>
          <w:lang w:val="fr-FR"/>
        </w:rPr>
        <w:t xml:space="preserve">Vấn đề an ninh cho hệ thống </w:t>
      </w:r>
      <w:r w:rsidRPr="00236FAE">
        <w:rPr>
          <w:lang w:val="vi-VN"/>
        </w:rPr>
        <w:t>OCS Gateway</w:t>
      </w:r>
      <w:r w:rsidRPr="00236FAE">
        <w:rPr>
          <w:lang w:val="fr-FR"/>
        </w:rPr>
        <w:t xml:space="preserve"> tuân thủ một số tiêu chuẩn thể hiện ở các khía cạnh :</w:t>
      </w:r>
    </w:p>
    <w:p w14:paraId="6E28CD47" w14:textId="11CA9150" w:rsidR="00737EAB" w:rsidRPr="00236FAE" w:rsidRDefault="00737EAB" w:rsidP="00210B50">
      <w:pPr>
        <w:pStyle w:val="ListParagraph"/>
        <w:numPr>
          <w:ilvl w:val="0"/>
          <w:numId w:val="72"/>
        </w:numPr>
        <w:spacing w:line="264" w:lineRule="auto"/>
        <w:rPr>
          <w:lang w:val="fr-FR"/>
        </w:rPr>
      </w:pPr>
      <w:r w:rsidRPr="00236FAE">
        <w:rPr>
          <w:lang w:val="fr-FR"/>
        </w:rPr>
        <w:t xml:space="preserve">Bảo mật kênh </w:t>
      </w:r>
      <w:proofErr w:type="gramStart"/>
      <w:r w:rsidRPr="00236FAE">
        <w:rPr>
          <w:lang w:val="fr-FR"/>
        </w:rPr>
        <w:t>truyền:</w:t>
      </w:r>
      <w:proofErr w:type="gramEnd"/>
      <w:r w:rsidRPr="00236FAE">
        <w:rPr>
          <w:lang w:val="fr-FR"/>
        </w:rPr>
        <w:t xml:space="preserve"> Sử dụng TLS để thiết lập các kênh truyền bảo mật từ các thành phần lớp ứng dụng và các hệ thống ngoài truy cập vào </w:t>
      </w:r>
      <w:r w:rsidRPr="00236FAE">
        <w:rPr>
          <w:lang w:val="vi-VN"/>
        </w:rPr>
        <w:t xml:space="preserve">OCS </w:t>
      </w:r>
      <w:r w:rsidR="003720BB" w:rsidRPr="00236FAE">
        <w:t>Gateway</w:t>
      </w:r>
      <w:r w:rsidRPr="00236FAE">
        <w:rPr>
          <w:lang w:val="fr-FR"/>
        </w:rPr>
        <w:t>.</w:t>
      </w:r>
    </w:p>
    <w:p w14:paraId="2E580EB0" w14:textId="77777777" w:rsidR="00737EAB" w:rsidRPr="00236FAE" w:rsidRDefault="00737EAB" w:rsidP="00210B50">
      <w:pPr>
        <w:pStyle w:val="ListParagraph"/>
        <w:numPr>
          <w:ilvl w:val="0"/>
          <w:numId w:val="72"/>
        </w:numPr>
        <w:spacing w:line="264" w:lineRule="auto"/>
        <w:rPr>
          <w:lang w:val="fr-FR"/>
        </w:rPr>
      </w:pPr>
      <w:r w:rsidRPr="00236FAE">
        <w:rPr>
          <w:lang w:val="fr-FR"/>
        </w:rPr>
        <w:t xml:space="preserve">Sensitive data </w:t>
      </w:r>
      <w:proofErr w:type="gramStart"/>
      <w:r w:rsidRPr="00236FAE">
        <w:rPr>
          <w:lang w:val="fr-FR"/>
        </w:rPr>
        <w:t>handling:</w:t>
      </w:r>
      <w:proofErr w:type="gramEnd"/>
      <w:r w:rsidRPr="00236FAE">
        <w:rPr>
          <w:lang w:val="fr-FR"/>
        </w:rPr>
        <w:t xml:space="preserve"> Bảo mật trong việc lưu trữ và thao tác thông tin đăng nhập, thực hiện các thuật toán bảo mật riêng rẽ với môi trường an toàn.</w:t>
      </w:r>
    </w:p>
    <w:p w14:paraId="0338388E" w14:textId="77777777" w:rsidR="00737EAB" w:rsidRPr="00236FAE" w:rsidRDefault="00737EAB" w:rsidP="00210B50">
      <w:pPr>
        <w:pStyle w:val="ListParagraph"/>
        <w:numPr>
          <w:ilvl w:val="0"/>
          <w:numId w:val="72"/>
        </w:numPr>
        <w:spacing w:line="264" w:lineRule="auto"/>
        <w:rPr>
          <w:lang w:val="fr-FR"/>
        </w:rPr>
      </w:pPr>
      <w:r w:rsidRPr="00236FAE">
        <w:rPr>
          <w:lang w:val="fr-FR"/>
        </w:rPr>
        <w:t xml:space="preserve">Security </w:t>
      </w:r>
      <w:proofErr w:type="gramStart"/>
      <w:r w:rsidRPr="00236FAE">
        <w:rPr>
          <w:lang w:val="fr-FR"/>
        </w:rPr>
        <w:t>administration:</w:t>
      </w:r>
      <w:proofErr w:type="gramEnd"/>
      <w:r w:rsidRPr="00236FAE">
        <w:rPr>
          <w:lang w:val="fr-FR"/>
        </w:rPr>
        <w:t xml:space="preserve"> Môi trường an toàn chuyên biệt cho việc tạo và quản trị, cũng như thông tin đăng nhập phải được bảo vệ một cách an toàn.</w:t>
      </w:r>
    </w:p>
    <w:p w14:paraId="1EDE3F0F" w14:textId="77777777" w:rsidR="00737EAB" w:rsidRPr="00236FAE" w:rsidRDefault="00737EAB" w:rsidP="00210B50">
      <w:pPr>
        <w:pStyle w:val="ListParagraph"/>
        <w:numPr>
          <w:ilvl w:val="0"/>
          <w:numId w:val="72"/>
        </w:numPr>
        <w:spacing w:line="264" w:lineRule="auto"/>
        <w:rPr>
          <w:lang w:val="fr-FR"/>
        </w:rPr>
      </w:pPr>
      <w:r w:rsidRPr="00236FAE">
        <w:rPr>
          <w:lang w:val="fr-FR"/>
        </w:rPr>
        <w:t xml:space="preserve">Remote security </w:t>
      </w:r>
      <w:proofErr w:type="gramStart"/>
      <w:r w:rsidRPr="00236FAE">
        <w:rPr>
          <w:lang w:val="fr-FR"/>
        </w:rPr>
        <w:t>provisioning:</w:t>
      </w:r>
      <w:proofErr w:type="gramEnd"/>
      <w:r w:rsidRPr="00236FAE">
        <w:rPr>
          <w:lang w:val="fr-FR"/>
        </w:rPr>
        <w:t xml:space="preserve"> sử dụng mã hóa đối xứng hoặc chứng chỉ cho việc xác thực</w:t>
      </w:r>
    </w:p>
    <w:p w14:paraId="4F25E104" w14:textId="77777777" w:rsidR="00737EAB" w:rsidRPr="00236FAE" w:rsidRDefault="00737EAB" w:rsidP="00210B50">
      <w:pPr>
        <w:pStyle w:val="ListParagraph"/>
        <w:numPr>
          <w:ilvl w:val="0"/>
          <w:numId w:val="72"/>
        </w:numPr>
        <w:spacing w:line="264" w:lineRule="auto"/>
        <w:rPr>
          <w:lang w:val="fr-FR"/>
        </w:rPr>
      </w:pPr>
      <w:r w:rsidRPr="00236FAE">
        <w:rPr>
          <w:lang w:val="fr-FR"/>
        </w:rPr>
        <w:t>Identification and authentication : Nhận dạng và xác thực danh tính của các đối tượng kết nối vào hệ thống, cung cấp token cho mỗi phiên kết nối của người dùng và sử dụng token được cấp để xác thực cho mọi tác động lên các tài nguyên mà người dùng sở hữu.</w:t>
      </w:r>
    </w:p>
    <w:p w14:paraId="7B363AA1" w14:textId="77777777" w:rsidR="00737EAB" w:rsidRPr="00236FAE" w:rsidRDefault="00737EAB" w:rsidP="00210B50">
      <w:pPr>
        <w:pStyle w:val="ListParagraph"/>
        <w:numPr>
          <w:ilvl w:val="0"/>
          <w:numId w:val="72"/>
        </w:numPr>
        <w:spacing w:line="264" w:lineRule="auto"/>
        <w:rPr>
          <w:lang w:val="fr-FR"/>
        </w:rPr>
      </w:pPr>
      <w:r w:rsidRPr="00236FAE">
        <w:rPr>
          <w:lang w:val="fr-FR"/>
        </w:rPr>
        <w:t xml:space="preserve">Authorization : </w:t>
      </w:r>
    </w:p>
    <w:p w14:paraId="6A742D12" w14:textId="77777777" w:rsidR="00737EAB" w:rsidRPr="00236FAE" w:rsidRDefault="00737EAB" w:rsidP="00210B50">
      <w:pPr>
        <w:pStyle w:val="ListParagraph"/>
        <w:numPr>
          <w:ilvl w:val="1"/>
          <w:numId w:val="72"/>
        </w:numPr>
        <w:spacing w:line="264" w:lineRule="auto"/>
        <w:rPr>
          <w:lang w:val="fr-FR"/>
        </w:rPr>
      </w:pPr>
      <w:r w:rsidRPr="00236FAE">
        <w:rPr>
          <w:lang w:val="fr-FR"/>
        </w:rPr>
        <w:t>Sử dụng cơ chế phân quyền RBAC cho việc truy cập tới các resource dự trên role được gán cho originator.</w:t>
      </w:r>
    </w:p>
    <w:p w14:paraId="05F1EBAD" w14:textId="77777777" w:rsidR="00737EAB" w:rsidRPr="00236FAE" w:rsidRDefault="00737EAB" w:rsidP="00210B50">
      <w:pPr>
        <w:pStyle w:val="ListParagraph"/>
        <w:numPr>
          <w:ilvl w:val="1"/>
          <w:numId w:val="72"/>
        </w:numPr>
        <w:spacing w:line="264" w:lineRule="auto"/>
        <w:rPr>
          <w:lang w:val="fr-FR"/>
        </w:rPr>
      </w:pPr>
      <w:r w:rsidRPr="00236FAE">
        <w:rPr>
          <w:lang w:val="fr-FR"/>
        </w:rPr>
        <w:t>Điều khiển truy cập dựa vào token đã cấp cho User. Sử dụng thuật toán mã hóa HS512 để sinh JWT Token. Toàn bộ các REST API mà hệ thống cung cấp đều được bảo mật. Mọi thao tác đều yêu cầu xác thực quyền người dùng (trừ api register), yêu cầu đính kèm JWT Token đã được cấp trước đó gắn vào header của request.</w:t>
      </w:r>
    </w:p>
    <w:p w14:paraId="2CEB010C" w14:textId="77777777" w:rsidR="00737EAB" w:rsidRPr="00236FAE" w:rsidRDefault="00737EAB" w:rsidP="00210B50">
      <w:pPr>
        <w:pStyle w:val="ListParagraph"/>
        <w:numPr>
          <w:ilvl w:val="0"/>
          <w:numId w:val="72"/>
        </w:numPr>
        <w:spacing w:line="264" w:lineRule="auto"/>
      </w:pPr>
      <w:r w:rsidRPr="00236FAE">
        <w:rPr>
          <w:lang w:val="fr-FR"/>
        </w:rPr>
        <w:lastRenderedPageBreak/>
        <w:t>Identity management : Tạo, lưu và hủy id đã cấp cho các thực thể</w:t>
      </w:r>
    </w:p>
    <w:p w14:paraId="4E9401D9" w14:textId="77777777" w:rsidR="00737EAB" w:rsidRPr="00236FAE" w:rsidRDefault="00737EAB" w:rsidP="00210B50">
      <w:pPr>
        <w:pStyle w:val="ListParagraph"/>
        <w:numPr>
          <w:ilvl w:val="0"/>
          <w:numId w:val="72"/>
        </w:numPr>
        <w:spacing w:line="264" w:lineRule="auto"/>
        <w:rPr>
          <w:lang w:val="fr-FR"/>
        </w:rPr>
      </w:pPr>
      <w:r w:rsidRPr="00236FAE">
        <w:rPr>
          <w:lang w:val="fr-FR"/>
        </w:rPr>
        <w:t>Ngoài ra các biện pháp bảo vệ hệ thống khỏi các loại tấn công DDOS như tường lửa sẽ được áp dụng tại các node mạng phù hợp.</w:t>
      </w:r>
    </w:p>
    <w:p w14:paraId="1F17CF88" w14:textId="77777777" w:rsidR="00737EAB" w:rsidRPr="00236FAE" w:rsidRDefault="00737EAB" w:rsidP="00210B50">
      <w:pPr>
        <w:pStyle w:val="Heading2"/>
        <w:spacing w:line="264" w:lineRule="auto"/>
      </w:pPr>
      <w:bookmarkStart w:id="92" w:name="_Toc50047607"/>
      <w:bookmarkStart w:id="93" w:name="_Toc55078756"/>
      <w:bookmarkStart w:id="94" w:name="_Toc58872484"/>
      <w:r w:rsidRPr="00236FAE">
        <w:t>Yêu cầu dự phòng</w:t>
      </w:r>
      <w:bookmarkEnd w:id="92"/>
      <w:bookmarkEnd w:id="93"/>
      <w:bookmarkEnd w:id="94"/>
    </w:p>
    <w:p w14:paraId="6F8144E2" w14:textId="77777777" w:rsidR="00737EAB" w:rsidRPr="00236FAE" w:rsidRDefault="00737EAB" w:rsidP="00210B50">
      <w:pPr>
        <w:spacing w:line="264" w:lineRule="auto"/>
        <w:rPr>
          <w:lang w:val="fr-FR"/>
        </w:rPr>
      </w:pPr>
      <w:r w:rsidRPr="00236FAE">
        <w:rPr>
          <w:lang w:val="fr-FR"/>
        </w:rPr>
        <w:t>Hệ thống cung cấp giải pháp đầy đủ bảo vệ cả về phần cứng và phần mềm. Đảm bảo nâng cấp bất kỳ thành phần nào trong hệ thống đều không gây ra gián đoạn dịch vụ.</w:t>
      </w:r>
    </w:p>
    <w:p w14:paraId="4D3C7FF2" w14:textId="77777777" w:rsidR="00737EAB" w:rsidRPr="00236FAE" w:rsidRDefault="00737EAB" w:rsidP="00210B50">
      <w:pPr>
        <w:spacing w:line="264" w:lineRule="auto"/>
        <w:rPr>
          <w:lang w:val="fr-FR"/>
        </w:rPr>
      </w:pPr>
      <w:r w:rsidRPr="00236FAE">
        <w:rPr>
          <w:lang w:val="fr-FR"/>
        </w:rPr>
        <w:t>Tất cả các máy chủ vật lý đều được trang bị đầy đủ các giao diện có cấu hình dự phòng đảm bảo không có điểm chịu lỗi duy nhất (single point of failure). Nếu một máy chủ bị lỗi thì máy chủ còn lại vẫn đảm bảo được dung lượng thiết kế.</w:t>
      </w:r>
    </w:p>
    <w:p w14:paraId="25054BD8" w14:textId="77777777" w:rsidR="00737EAB" w:rsidRPr="00236FAE" w:rsidRDefault="00737EAB" w:rsidP="00210B50">
      <w:pPr>
        <w:pStyle w:val="FirstLevelBullet"/>
        <w:spacing w:line="264" w:lineRule="auto"/>
        <w:rPr>
          <w:lang w:val="fr-FR"/>
        </w:rPr>
      </w:pPr>
      <w:r w:rsidRPr="00236FAE">
        <w:rPr>
          <w:lang w:val="fr-FR"/>
        </w:rPr>
        <w:t>Đáp ứng yêu cầu dự phòng mức vật lý</w:t>
      </w:r>
    </w:p>
    <w:p w14:paraId="573B6AA5" w14:textId="77777777" w:rsidR="00737EAB" w:rsidRPr="00236FAE" w:rsidRDefault="00737EAB" w:rsidP="00210B50">
      <w:pPr>
        <w:pStyle w:val="FirstLevelBullet"/>
        <w:spacing w:line="264" w:lineRule="auto"/>
        <w:rPr>
          <w:lang w:val="fr-FR"/>
        </w:rPr>
      </w:pPr>
      <w:r w:rsidRPr="00236FAE">
        <w:rPr>
          <w:lang w:val="fr-FR"/>
        </w:rPr>
        <w:t>Đáp ứng yêu cầu dự phòng mức dịch vụ</w:t>
      </w:r>
    </w:p>
    <w:p w14:paraId="1D77193B" w14:textId="77777777" w:rsidR="00737EAB" w:rsidRPr="00236FAE" w:rsidRDefault="00737EAB" w:rsidP="00210B50">
      <w:pPr>
        <w:pStyle w:val="Heading2"/>
        <w:spacing w:line="264" w:lineRule="auto"/>
      </w:pPr>
      <w:bookmarkStart w:id="95" w:name="_Toc50047608"/>
      <w:bookmarkStart w:id="96" w:name="_Toc55078757"/>
      <w:bookmarkStart w:id="97" w:name="_Toc58872485"/>
      <w:r w:rsidRPr="00236FAE">
        <w:t>Yêu cầu mở rộng</w:t>
      </w:r>
      <w:bookmarkEnd w:id="95"/>
      <w:bookmarkEnd w:id="96"/>
      <w:bookmarkEnd w:id="97"/>
    </w:p>
    <w:p w14:paraId="7D0FA560" w14:textId="77777777" w:rsidR="00737EAB" w:rsidRPr="00236FAE" w:rsidRDefault="00737EAB" w:rsidP="00210B50">
      <w:pPr>
        <w:pStyle w:val="ListParagraph"/>
        <w:numPr>
          <w:ilvl w:val="0"/>
          <w:numId w:val="71"/>
        </w:numPr>
        <w:spacing w:line="264" w:lineRule="auto"/>
        <w:rPr>
          <w:lang w:val="fr-FR"/>
        </w:rPr>
      </w:pPr>
      <w:r w:rsidRPr="00236FAE">
        <w:rPr>
          <w:lang w:val="fr-FR"/>
        </w:rPr>
        <w:t>Hệ thống hỗ trợ mở rộng theo chiều ngang (Horizontal scalability</w:t>
      </w:r>
      <w:proofErr w:type="gramStart"/>
      <w:r w:rsidRPr="00236FAE">
        <w:rPr>
          <w:lang w:val="fr-FR"/>
        </w:rPr>
        <w:t>):</w:t>
      </w:r>
      <w:proofErr w:type="gramEnd"/>
      <w:r w:rsidRPr="00236FAE">
        <w:rPr>
          <w:lang w:val="fr-FR"/>
        </w:rPr>
        <w:t xml:space="preserve"> Hệ thống hỗ trợ cơ chế Clustering hoạt động với nhiều Node dịch vụ cung cấp khả năng mở rộng dung lượng, đảm bảo hiệu năng và tự động chia tải cho các Node. Ngoài ra hỗ trợ tính năng phân tán theo địa lý đảm bảo dự phòng theo địa lý.</w:t>
      </w:r>
    </w:p>
    <w:p w14:paraId="5C4855E0" w14:textId="77777777" w:rsidR="00737EAB" w:rsidRPr="00236FAE" w:rsidRDefault="00737EAB" w:rsidP="00210B50">
      <w:pPr>
        <w:pStyle w:val="ListParagraph"/>
        <w:numPr>
          <w:ilvl w:val="0"/>
          <w:numId w:val="71"/>
        </w:numPr>
        <w:spacing w:line="264" w:lineRule="auto"/>
        <w:rPr>
          <w:lang w:val="fr-FR"/>
        </w:rPr>
      </w:pPr>
      <w:r w:rsidRPr="00236FAE">
        <w:rPr>
          <w:lang w:val="fr-FR"/>
        </w:rPr>
        <w:t>Mở rộng theo chiều dọc (Vertical scalability</w:t>
      </w:r>
      <w:proofErr w:type="gramStart"/>
      <w:r w:rsidRPr="00236FAE">
        <w:rPr>
          <w:lang w:val="fr-FR"/>
        </w:rPr>
        <w:t>):</w:t>
      </w:r>
      <w:proofErr w:type="gramEnd"/>
      <w:r w:rsidRPr="00236FAE">
        <w:rPr>
          <w:lang w:val="fr-FR"/>
        </w:rPr>
        <w:t xml:space="preserve"> Với kiến trúc Multi-CPU giải pháp tối ưu dung lượng xử lý trên các máy chủ. Hỗ trợ khả năng nâng cấp phần cứng bằng cách bổ sung thêm (hoặc nâng cấp) CPU và bộ nhớ RAM nhằm tăng cường năng lực xử lý trên mỗi máy chủ.</w:t>
      </w:r>
    </w:p>
    <w:p w14:paraId="42FCF038" w14:textId="77777777" w:rsidR="00737EAB" w:rsidRPr="00737EAB" w:rsidRDefault="00737EAB" w:rsidP="00210B50">
      <w:pPr>
        <w:spacing w:line="264" w:lineRule="auto"/>
      </w:pPr>
    </w:p>
    <w:sectPr w:rsidR="00737EAB" w:rsidRPr="00737EAB" w:rsidSect="00B71560">
      <w:headerReference w:type="default" r:id="rId67"/>
      <w:footerReference w:type="default" r:id="rId68"/>
      <w:pgSz w:w="11906" w:h="16838" w:code="9"/>
      <w:pgMar w:top="317" w:right="1411" w:bottom="1134" w:left="1260" w:header="562" w:footer="0" w:gutter="0"/>
      <w:cols w:space="720"/>
      <w:docGrid w:linePitch="354"/>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Tran Quoc Tuan" w:date="2020-11-23T17:00:00Z" w:initials="TQT">
    <w:p w14:paraId="0EE2322F" w14:textId="34F9381B" w:rsidR="002D122B" w:rsidRDefault="002D122B">
      <w:pPr>
        <w:pStyle w:val="CommentText"/>
      </w:pPr>
      <w:r>
        <w:rPr>
          <w:rStyle w:val="CommentReference"/>
        </w:rPr>
        <w:annotationRef/>
      </w:r>
      <w:r>
        <w:t>Thiếu hẳn chức năng CDR phục vụ nghiệp vụ và đối soát</w:t>
      </w:r>
    </w:p>
  </w:comment>
  <w:comment w:id="26" w:author="Hieu Dang Trung" w:date="2020-11-27T15:05:00Z" w:initials="HDT">
    <w:p w14:paraId="73BBC604" w14:textId="788F5016" w:rsidR="002D122B" w:rsidRDefault="002D122B">
      <w:pPr>
        <w:pStyle w:val="CommentText"/>
      </w:pPr>
      <w:r>
        <w:rPr>
          <w:rStyle w:val="CommentReference"/>
        </w:rPr>
        <w:annotationRef/>
      </w:r>
      <w:r>
        <w:t>Đã bổ sung</w:t>
      </w:r>
    </w:p>
  </w:comment>
  <w:comment w:id="53" w:author="Nguyen Quang Huy" w:date="2020-11-24T11:29:00Z" w:initials="NQH">
    <w:p w14:paraId="2C5ACD90" w14:textId="04FF8971" w:rsidR="002D122B" w:rsidRDefault="002D122B">
      <w:pPr>
        <w:pStyle w:val="CommentText"/>
      </w:pPr>
      <w:r>
        <w:rPr>
          <w:rStyle w:val="CommentReference"/>
        </w:rPr>
        <w:annotationRef/>
      </w:r>
      <w:r>
        <w:t xml:space="preserve">Vai trò là gì? có giống nhóm NSD không? </w:t>
      </w:r>
    </w:p>
  </w:comment>
  <w:comment w:id="54" w:author="Hieu Dang Trung" w:date="2020-11-26T15:52:00Z" w:initials="HDT">
    <w:p w14:paraId="23F6DAD4" w14:textId="650BB22E" w:rsidR="002D122B" w:rsidRDefault="002D122B">
      <w:pPr>
        <w:pStyle w:val="CommentText"/>
      </w:pPr>
      <w:r>
        <w:rPr>
          <w:rStyle w:val="CommentReference"/>
        </w:rPr>
        <w:annotationRef/>
      </w:r>
      <w:r>
        <w:t>Vai trò là tập các quyền được tổ chức theo mục đích nhất định, nhằm xác định quyền hạn của các đối tượng được gán (người dùng, nhóm).</w:t>
      </w:r>
    </w:p>
    <w:p w14:paraId="3580B674" w14:textId="45A1953E" w:rsidR="002D122B" w:rsidRDefault="002D122B">
      <w:pPr>
        <w:pStyle w:val="CommentText"/>
      </w:pPr>
      <w:r>
        <w:t>Nhóm là tập hợp các user có liên quan tới nhau.</w:t>
      </w:r>
    </w:p>
  </w:comment>
  <w:comment w:id="55" w:author="Tran Quoc Tuan" w:date="2020-11-23T15:35:00Z" w:initials="TQT">
    <w:p w14:paraId="67A94CA7" w14:textId="77777777" w:rsidR="002D122B" w:rsidRDefault="002D122B" w:rsidP="002D122B">
      <w:pPr>
        <w:pStyle w:val="CommentText"/>
      </w:pPr>
      <w:r>
        <w:rPr>
          <w:rStyle w:val="CommentReference"/>
        </w:rPr>
        <w:annotationRef/>
      </w:r>
      <w:r>
        <w:t xml:space="preserve">Cơ chế cập nhật này có ảnh hưởng GD đang chạy với cấu hình cũ </w:t>
      </w:r>
      <w:proofErr w:type="gramStart"/>
      <w:r>
        <w:t>không ?</w:t>
      </w:r>
      <w:proofErr w:type="gramEnd"/>
      <w:r>
        <w:t xml:space="preserve"> </w:t>
      </w:r>
    </w:p>
  </w:comment>
  <w:comment w:id="56" w:author="Hieu Dang Trung" w:date="2020-11-26T16:36:00Z" w:initials="HDT">
    <w:p w14:paraId="64EE95E8" w14:textId="77777777" w:rsidR="002D122B" w:rsidRDefault="002D122B" w:rsidP="002D122B">
      <w:pPr>
        <w:pStyle w:val="CommentText"/>
      </w:pPr>
      <w:r>
        <w:rPr>
          <w:rStyle w:val="CommentReference"/>
        </w:rPr>
        <w:annotationRef/>
      </w:r>
      <w:r>
        <w:t>Có ảnh hưởng tới các GD đang chạy với cấu hình cũ.</w:t>
      </w:r>
    </w:p>
  </w:comment>
  <w:comment w:id="57" w:author="Nguyen Quang Huy" w:date="2020-11-24T13:51:00Z" w:initials="NQH">
    <w:p w14:paraId="2FF9CD0F" w14:textId="77777777" w:rsidR="002D122B" w:rsidRDefault="002D122B" w:rsidP="002D122B">
      <w:pPr>
        <w:pStyle w:val="CommentText"/>
      </w:pPr>
      <w:r>
        <w:rPr>
          <w:rStyle w:val="CommentReference"/>
        </w:rPr>
        <w:annotationRef/>
      </w:r>
      <w:r>
        <w:t>Khi cập nhật xong thì active ngay hay phải khởi động lại tiến trình mới cập nhật?</w:t>
      </w:r>
    </w:p>
    <w:p w14:paraId="1D3C81E2" w14:textId="77777777" w:rsidR="002D122B" w:rsidRDefault="002D122B" w:rsidP="002D122B">
      <w:pPr>
        <w:pStyle w:val="CommentText"/>
      </w:pPr>
    </w:p>
  </w:comment>
  <w:comment w:id="58" w:author="Hieu Dang Trung" w:date="2020-11-26T16:36:00Z" w:initials="HDT">
    <w:p w14:paraId="354F6EE1" w14:textId="77777777" w:rsidR="002D122B" w:rsidRDefault="002D122B" w:rsidP="002D122B">
      <w:pPr>
        <w:pStyle w:val="CommentText"/>
      </w:pPr>
      <w:r>
        <w:rPr>
          <w:rStyle w:val="CommentReference"/>
        </w:rPr>
        <w:annotationRef/>
      </w:r>
      <w:r>
        <w:t>Tùy loại cấu hình, có những cấu hình sẽ apply ngay lập tức (vd: thời gian timeout của lệnh...), nhưng cũng có những cấu hình cần khởi động lại tiến trình (vd: số thread chạy của tiến trình…).</w:t>
      </w:r>
    </w:p>
  </w:comment>
  <w:comment w:id="59" w:author="Tran Quoc Tuan" w:date="2020-11-23T15:35:00Z" w:initials="TQT">
    <w:p w14:paraId="589AD5DC" w14:textId="77777777" w:rsidR="002D122B" w:rsidRDefault="002D122B" w:rsidP="002D122B">
      <w:pPr>
        <w:pStyle w:val="CommentText"/>
      </w:pPr>
      <w:r>
        <w:rPr>
          <w:rStyle w:val="CommentReference"/>
        </w:rPr>
        <w:annotationRef/>
      </w:r>
      <w:r>
        <w:t xml:space="preserve">Cơ chế cập nhật này có ảnh hưởng GD đang chạy với cấu hình cũ </w:t>
      </w:r>
      <w:proofErr w:type="gramStart"/>
      <w:r>
        <w:t>không ?</w:t>
      </w:r>
      <w:proofErr w:type="gramEnd"/>
      <w:r>
        <w:t xml:space="preserve"> </w:t>
      </w:r>
    </w:p>
  </w:comment>
  <w:comment w:id="60" w:author="Hieu Dang Trung" w:date="2020-11-26T16:36:00Z" w:initials="HDT">
    <w:p w14:paraId="470B3276" w14:textId="77777777" w:rsidR="002D122B" w:rsidRDefault="002D122B" w:rsidP="002D122B">
      <w:pPr>
        <w:pStyle w:val="CommentText"/>
      </w:pPr>
      <w:r>
        <w:rPr>
          <w:rStyle w:val="CommentReference"/>
        </w:rPr>
        <w:annotationRef/>
      </w:r>
      <w:r>
        <w:t>Có ảnh hưởng tới các GD đang chạy với cấu hình cũ.</w:t>
      </w:r>
    </w:p>
  </w:comment>
  <w:comment w:id="61" w:author="Nguyen Quang Huy" w:date="2020-11-24T13:51:00Z" w:initials="NQH">
    <w:p w14:paraId="139BB508" w14:textId="77777777" w:rsidR="002D122B" w:rsidRDefault="002D122B" w:rsidP="002D122B">
      <w:pPr>
        <w:pStyle w:val="CommentText"/>
      </w:pPr>
      <w:r>
        <w:rPr>
          <w:rStyle w:val="CommentReference"/>
        </w:rPr>
        <w:annotationRef/>
      </w:r>
      <w:r>
        <w:t>Khi cập nhật xong thì active ngay hay phải khởi động lại tiến trình mới cập nhật?</w:t>
      </w:r>
    </w:p>
    <w:p w14:paraId="577CB76A" w14:textId="77777777" w:rsidR="002D122B" w:rsidRDefault="002D122B" w:rsidP="002D122B">
      <w:pPr>
        <w:pStyle w:val="CommentText"/>
      </w:pPr>
    </w:p>
  </w:comment>
  <w:comment w:id="62" w:author="Hieu Dang Trung" w:date="2020-11-26T16:36:00Z" w:initials="HDT">
    <w:p w14:paraId="66955098" w14:textId="77777777" w:rsidR="002D122B" w:rsidRDefault="002D122B" w:rsidP="002D122B">
      <w:pPr>
        <w:pStyle w:val="CommentText"/>
      </w:pPr>
      <w:r>
        <w:rPr>
          <w:rStyle w:val="CommentReference"/>
        </w:rPr>
        <w:annotationRef/>
      </w:r>
      <w:r>
        <w:t>Tùy loại cấu hình, có những cấu hình sẽ apply ngay lập tức (vd: thời gian timeout của lệnh...), nhưng cũng có những cấu hình cần khởi động lại tiến trình (vd: số thread chạy của tiến trình…).</w:t>
      </w:r>
    </w:p>
  </w:comment>
  <w:comment w:id="63" w:author="Tran Quoc Tuan" w:date="2020-11-23T15:35:00Z" w:initials="TQT">
    <w:p w14:paraId="62A6AC50" w14:textId="77777777" w:rsidR="002D122B" w:rsidRDefault="002D122B" w:rsidP="002D122B">
      <w:pPr>
        <w:pStyle w:val="CommentText"/>
      </w:pPr>
      <w:r>
        <w:rPr>
          <w:rStyle w:val="CommentReference"/>
        </w:rPr>
        <w:annotationRef/>
      </w:r>
      <w:r>
        <w:t xml:space="preserve">Cơ chế cập nhật này có ảnh hưởng GD đang chạy với cấu hình cũ </w:t>
      </w:r>
      <w:proofErr w:type="gramStart"/>
      <w:r>
        <w:t>không ?</w:t>
      </w:r>
      <w:proofErr w:type="gramEnd"/>
      <w:r>
        <w:t xml:space="preserve"> </w:t>
      </w:r>
    </w:p>
  </w:comment>
  <w:comment w:id="64" w:author="Hieu Dang Trung" w:date="2020-11-26T16:36:00Z" w:initials="HDT">
    <w:p w14:paraId="2F2D5407" w14:textId="77777777" w:rsidR="002D122B" w:rsidRDefault="002D122B" w:rsidP="002D122B">
      <w:pPr>
        <w:pStyle w:val="CommentText"/>
      </w:pPr>
      <w:r>
        <w:rPr>
          <w:rStyle w:val="CommentReference"/>
        </w:rPr>
        <w:annotationRef/>
      </w:r>
      <w:r>
        <w:t>Có ảnh hưởng tới các GD đang chạy với cấu hình cũ.</w:t>
      </w:r>
    </w:p>
  </w:comment>
  <w:comment w:id="65" w:author="Nguyen Quang Huy" w:date="2020-11-24T13:51:00Z" w:initials="NQH">
    <w:p w14:paraId="78FD57A6" w14:textId="77777777" w:rsidR="002D122B" w:rsidRDefault="002D122B" w:rsidP="002D122B">
      <w:pPr>
        <w:pStyle w:val="CommentText"/>
      </w:pPr>
      <w:r>
        <w:rPr>
          <w:rStyle w:val="CommentReference"/>
        </w:rPr>
        <w:annotationRef/>
      </w:r>
      <w:r>
        <w:t>Khi cập nhật xong thì active ngay hay phải khởi động lại tiến trình mới cập nhật?</w:t>
      </w:r>
    </w:p>
    <w:p w14:paraId="2A18639B" w14:textId="77777777" w:rsidR="002D122B" w:rsidRDefault="002D122B" w:rsidP="002D122B">
      <w:pPr>
        <w:pStyle w:val="CommentText"/>
      </w:pPr>
    </w:p>
  </w:comment>
  <w:comment w:id="66" w:author="Hieu Dang Trung" w:date="2020-11-26T16:36:00Z" w:initials="HDT">
    <w:p w14:paraId="04B20528" w14:textId="77777777" w:rsidR="002D122B" w:rsidRDefault="002D122B" w:rsidP="002D122B">
      <w:pPr>
        <w:pStyle w:val="CommentText"/>
      </w:pPr>
      <w:r>
        <w:rPr>
          <w:rStyle w:val="CommentReference"/>
        </w:rPr>
        <w:annotationRef/>
      </w:r>
      <w:r>
        <w:t>Tùy loại cấu hình, có những cấu hình sẽ apply ngay lập tức (vd: thời gian timeout của lệnh...), nhưng cũng có những cấu hình cần khởi động lại tiến trình (vd: số thread chạy của tiến trình…).</w:t>
      </w:r>
    </w:p>
  </w:comment>
  <w:comment w:id="67" w:author="Tran Quoc Tuan" w:date="2020-11-23T15:35:00Z" w:initials="TQT">
    <w:p w14:paraId="5B3C0A34" w14:textId="601574D1" w:rsidR="002D122B" w:rsidRDefault="002D122B">
      <w:pPr>
        <w:pStyle w:val="CommentText"/>
      </w:pPr>
      <w:r>
        <w:rPr>
          <w:rStyle w:val="CommentReference"/>
        </w:rPr>
        <w:annotationRef/>
      </w:r>
      <w:r>
        <w:t xml:space="preserve">Cơ chế cập nhật này có ảnh hưởng GD đang chạy với cấu hình cũ </w:t>
      </w:r>
      <w:proofErr w:type="gramStart"/>
      <w:r>
        <w:t>không ?</w:t>
      </w:r>
      <w:proofErr w:type="gramEnd"/>
      <w:r>
        <w:t xml:space="preserve"> </w:t>
      </w:r>
    </w:p>
  </w:comment>
  <w:comment w:id="68" w:author="Hieu Dang Trung" w:date="2020-11-26T16:36:00Z" w:initials="HDT">
    <w:p w14:paraId="09BF2588" w14:textId="0BCCD6A7" w:rsidR="002D122B" w:rsidRDefault="002D122B">
      <w:pPr>
        <w:pStyle w:val="CommentText"/>
      </w:pPr>
      <w:r>
        <w:rPr>
          <w:rStyle w:val="CommentReference"/>
        </w:rPr>
        <w:annotationRef/>
      </w:r>
      <w:r>
        <w:t>Có ảnh hưởng tới các GD đang chạy với cấu hình cũ.</w:t>
      </w:r>
    </w:p>
  </w:comment>
  <w:comment w:id="69" w:author="Nguyen Quang Huy" w:date="2020-11-24T13:51:00Z" w:initials="NQH">
    <w:p w14:paraId="5BC36864" w14:textId="77777777" w:rsidR="002D122B" w:rsidRDefault="002D122B">
      <w:pPr>
        <w:pStyle w:val="CommentText"/>
      </w:pPr>
      <w:r>
        <w:rPr>
          <w:rStyle w:val="CommentReference"/>
        </w:rPr>
        <w:annotationRef/>
      </w:r>
      <w:r>
        <w:t>Khi cập nhật xong thì active ngay hay phải khởi động lại tiến trình mới cập nhật?</w:t>
      </w:r>
    </w:p>
    <w:p w14:paraId="6A2850CA" w14:textId="2A24AB11" w:rsidR="002D122B" w:rsidRDefault="002D122B">
      <w:pPr>
        <w:pStyle w:val="CommentText"/>
      </w:pPr>
    </w:p>
  </w:comment>
  <w:comment w:id="70" w:author="Hieu Dang Trung" w:date="2020-11-26T16:36:00Z" w:initials="HDT">
    <w:p w14:paraId="4C538927" w14:textId="67B62AD1" w:rsidR="002D122B" w:rsidRDefault="002D122B">
      <w:pPr>
        <w:pStyle w:val="CommentText"/>
      </w:pPr>
      <w:r>
        <w:rPr>
          <w:rStyle w:val="CommentReference"/>
        </w:rPr>
        <w:annotationRef/>
      </w:r>
      <w:r>
        <w:t>Tùy loại cấu hình, có những cấu hình sẽ apply ngay lập tức (vd: thời gian timeout của lệnh...), nhưng cũng có những cấu hình cần khởi động lại tiến trình (vd: số thread chạy của tiến trình…).</w:t>
      </w:r>
    </w:p>
  </w:comment>
  <w:comment w:id="74" w:author="Nguyen Quang Huy" w:date="2020-11-24T14:55:00Z" w:initials="NQH">
    <w:p w14:paraId="0764A2C3" w14:textId="7C0AFC7F" w:rsidR="002D122B" w:rsidRDefault="002D122B">
      <w:pPr>
        <w:pStyle w:val="CommentText"/>
      </w:pPr>
      <w:r>
        <w:rPr>
          <w:rStyle w:val="CommentReference"/>
        </w:rPr>
        <w:annotationRef/>
      </w:r>
      <w:r>
        <w:t xml:space="preserve">User được tạo đăng nhập theo password / LDAP chưa thấy nói đến. </w:t>
      </w:r>
      <w:r>
        <w:br/>
        <w:t>Khi tạo theo LDAP thì có hỗ trợ gợi nhắc ra danh sách để người tạo tránh bị tạo sai hay không</w:t>
      </w:r>
    </w:p>
  </w:comment>
  <w:comment w:id="75" w:author="Hieu Dang Trung" w:date="2020-11-27T12:41:00Z" w:initials="HDT">
    <w:p w14:paraId="4CECD53F" w14:textId="6F3302BB" w:rsidR="002D122B" w:rsidRDefault="002D122B">
      <w:pPr>
        <w:pStyle w:val="CommentText"/>
      </w:pPr>
      <w:r>
        <w:rPr>
          <w:rStyle w:val="CommentReference"/>
        </w:rPr>
        <w:annotationRef/>
      </w:r>
      <w:r>
        <w:t>Đã bổ sung phân biệt trường hợp user thường &amp; LDAP.</w:t>
      </w:r>
    </w:p>
    <w:p w14:paraId="5B44886F" w14:textId="554884ED" w:rsidR="002D122B" w:rsidRDefault="002D122B">
      <w:pPr>
        <w:pStyle w:val="CommentText"/>
      </w:pPr>
      <w:r>
        <w:t>Nếu LDAP server của Mobifone hỗ trợ api search thì sẽ có tính năng gợi ý khi nhập thông tin username.</w:t>
      </w:r>
    </w:p>
  </w:comment>
  <w:comment w:id="76" w:author="Nguyen Quang Huy" w:date="2020-11-24T14:59:00Z" w:initials="NQH">
    <w:p w14:paraId="4C858B59" w14:textId="74C32FC5" w:rsidR="002D122B" w:rsidRDefault="002D122B">
      <w:pPr>
        <w:pStyle w:val="CommentText"/>
      </w:pPr>
      <w:r>
        <w:rPr>
          <w:rStyle w:val="CommentReference"/>
        </w:rPr>
        <w:annotationRef/>
      </w:r>
      <w:r>
        <w:t>Chỉnh sửa từ chế độ đăng nhập theo LDAP sang password và ngược lại được không?</w:t>
      </w:r>
    </w:p>
  </w:comment>
  <w:comment w:id="77" w:author="Hieu Dang Trung" w:date="2020-11-27T12:38:00Z" w:initials="HDT">
    <w:p w14:paraId="3D3BCFD3" w14:textId="1A84EB13" w:rsidR="002D122B" w:rsidRDefault="002D122B">
      <w:pPr>
        <w:pStyle w:val="CommentText"/>
      </w:pPr>
      <w:r>
        <w:rPr>
          <w:rStyle w:val="CommentReference"/>
        </w:rPr>
        <w:annotationRef/>
      </w:r>
      <w:r>
        <w:t>Không, vì 2 loại tài khoản với format username khác nhau. Trường username không được phép thay đổi.</w:t>
      </w:r>
    </w:p>
  </w:comment>
  <w:comment w:id="79" w:author="Nguyen Quang Huy" w:date="2020-11-24T15:01:00Z" w:initials="NQH">
    <w:p w14:paraId="7F0C9D69" w14:textId="2FC0A19E" w:rsidR="002D122B" w:rsidRDefault="002D122B">
      <w:pPr>
        <w:pStyle w:val="CommentText"/>
      </w:pPr>
      <w:r>
        <w:rPr>
          <w:rStyle w:val="CommentReference"/>
        </w:rPr>
        <w:annotationRef/>
      </w:r>
      <w:r>
        <w:t>Xóa group mà vẫn còn user trong group đó thì các user đó sẽ bị xóa luôn hay các user đó sẽ vẫn còn nhưng không thuộc group nào cả?</w:t>
      </w:r>
    </w:p>
  </w:comment>
  <w:comment w:id="80" w:author="Hieu Dang Trung" w:date="2020-11-27T12:37:00Z" w:initials="HDT">
    <w:p w14:paraId="08B42212" w14:textId="3B7CC91A" w:rsidR="002D122B" w:rsidRDefault="002D122B">
      <w:pPr>
        <w:pStyle w:val="CommentText"/>
      </w:pPr>
      <w:r>
        <w:rPr>
          <w:rStyle w:val="CommentReference"/>
        </w:rPr>
        <w:annotationRef/>
      </w:r>
      <w:r>
        <w:t>Nếu còn user trong group tức là còn tồn tại ràng buộc dữ liệu, sẽ không được phép xóa group.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E2322F" w15:done="0"/>
  <w15:commentEx w15:paraId="73BBC604" w15:paraIdParent="0EE2322F" w15:done="0"/>
  <w15:commentEx w15:paraId="2C5ACD90" w15:done="0"/>
  <w15:commentEx w15:paraId="3580B674" w15:paraIdParent="2C5ACD90" w15:done="0"/>
  <w15:commentEx w15:paraId="67A94CA7" w15:done="0"/>
  <w15:commentEx w15:paraId="64EE95E8" w15:paraIdParent="67A94CA7" w15:done="0"/>
  <w15:commentEx w15:paraId="1D3C81E2" w15:done="0"/>
  <w15:commentEx w15:paraId="354F6EE1" w15:paraIdParent="1D3C81E2" w15:done="0"/>
  <w15:commentEx w15:paraId="589AD5DC" w15:done="0"/>
  <w15:commentEx w15:paraId="470B3276" w15:paraIdParent="589AD5DC" w15:done="0"/>
  <w15:commentEx w15:paraId="577CB76A" w15:done="0"/>
  <w15:commentEx w15:paraId="66955098" w15:paraIdParent="577CB76A" w15:done="0"/>
  <w15:commentEx w15:paraId="62A6AC50" w15:done="0"/>
  <w15:commentEx w15:paraId="2F2D5407" w15:paraIdParent="62A6AC50" w15:done="0"/>
  <w15:commentEx w15:paraId="2A18639B" w15:done="0"/>
  <w15:commentEx w15:paraId="04B20528" w15:paraIdParent="2A18639B" w15:done="0"/>
  <w15:commentEx w15:paraId="5B3C0A34" w15:done="0"/>
  <w15:commentEx w15:paraId="09BF2588" w15:paraIdParent="5B3C0A34" w15:done="0"/>
  <w15:commentEx w15:paraId="6A2850CA" w15:done="0"/>
  <w15:commentEx w15:paraId="4C538927" w15:paraIdParent="6A2850CA" w15:done="0"/>
  <w15:commentEx w15:paraId="0764A2C3" w15:done="0"/>
  <w15:commentEx w15:paraId="5B44886F" w15:paraIdParent="0764A2C3" w15:done="0"/>
  <w15:commentEx w15:paraId="4C858B59" w15:done="0"/>
  <w15:commentEx w15:paraId="3D3BCFD3" w15:paraIdParent="4C858B59" w15:done="0"/>
  <w15:commentEx w15:paraId="7F0C9D69" w15:done="0"/>
  <w15:commentEx w15:paraId="08B42212" w15:paraIdParent="7F0C9D6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F4E32" w14:textId="77777777" w:rsidR="00924534" w:rsidRDefault="00924534">
      <w:r>
        <w:separator/>
      </w:r>
    </w:p>
  </w:endnote>
  <w:endnote w:type="continuationSeparator" w:id="0">
    <w:p w14:paraId="5034546E" w14:textId="77777777" w:rsidR="00924534" w:rsidRDefault="00924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Arial"/>
    <w:panose1 w:val="00000000000000000000"/>
    <w:charset w:val="00"/>
    <w:family w:val="roman"/>
    <w:notTrueType/>
    <w:pitch w:val="default"/>
  </w:font>
  <w:font w:name=".VnTime">
    <w:altName w:val="Courier New"/>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HelvetIns">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94" w:type="dxa"/>
      <w:tblInd w:w="-34" w:type="dxa"/>
      <w:tblLayout w:type="fixed"/>
      <w:tblLook w:val="0000" w:firstRow="0" w:lastRow="0" w:firstColumn="0" w:lastColumn="0" w:noHBand="0" w:noVBand="0"/>
    </w:tblPr>
    <w:tblGrid>
      <w:gridCol w:w="4444"/>
      <w:gridCol w:w="629"/>
      <w:gridCol w:w="3331"/>
      <w:gridCol w:w="990"/>
    </w:tblGrid>
    <w:tr w:rsidR="002D122B" w14:paraId="228C5AC6" w14:textId="77777777" w:rsidTr="004505F7">
      <w:trPr>
        <w:trHeight w:val="359"/>
      </w:trPr>
      <w:tc>
        <w:tcPr>
          <w:tcW w:w="4444" w:type="dxa"/>
          <w:vAlign w:val="center"/>
        </w:tcPr>
        <w:p w14:paraId="7C0B21BC" w14:textId="77777777" w:rsidR="002D122B" w:rsidRPr="00EA4F84" w:rsidRDefault="002D122B" w:rsidP="00B71560">
          <w:pPr>
            <w:pStyle w:val="HeaderFooter"/>
            <w:rPr>
              <w:sz w:val="26"/>
              <w:szCs w:val="26"/>
            </w:rPr>
          </w:pPr>
        </w:p>
      </w:tc>
      <w:tc>
        <w:tcPr>
          <w:tcW w:w="629" w:type="dxa"/>
          <w:vAlign w:val="center"/>
        </w:tcPr>
        <w:p w14:paraId="521A163E" w14:textId="77777777" w:rsidR="002D122B" w:rsidRPr="00EA4F84" w:rsidRDefault="002D122B" w:rsidP="00B71560">
          <w:pPr>
            <w:pStyle w:val="HeaderFooter"/>
            <w:rPr>
              <w:sz w:val="26"/>
              <w:szCs w:val="26"/>
            </w:rPr>
          </w:pPr>
        </w:p>
      </w:tc>
      <w:tc>
        <w:tcPr>
          <w:tcW w:w="3331" w:type="dxa"/>
          <w:vAlign w:val="center"/>
        </w:tcPr>
        <w:p w14:paraId="4DD4268F" w14:textId="77777777" w:rsidR="002D122B" w:rsidRPr="00EA4F84" w:rsidRDefault="002D122B" w:rsidP="00B71560">
          <w:pPr>
            <w:pStyle w:val="HeaderFooter"/>
            <w:jc w:val="both"/>
            <w:rPr>
              <w:sz w:val="26"/>
              <w:szCs w:val="26"/>
            </w:rPr>
          </w:pPr>
        </w:p>
      </w:tc>
      <w:tc>
        <w:tcPr>
          <w:tcW w:w="990" w:type="dxa"/>
          <w:vAlign w:val="center"/>
        </w:tcPr>
        <w:p w14:paraId="5ED81437" w14:textId="764F6452" w:rsidR="002D122B" w:rsidRPr="00EA4F84" w:rsidRDefault="002D122B" w:rsidP="00B71560">
          <w:pPr>
            <w:pStyle w:val="HeaderFooter"/>
            <w:jc w:val="both"/>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00F719CE" w:rsidRPr="00F719CE">
            <w:rPr>
              <w:bCs/>
              <w:szCs w:val="26"/>
            </w:rPr>
            <w:t>24</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00F719CE" w:rsidRPr="00F719CE">
            <w:rPr>
              <w:bCs/>
              <w:szCs w:val="26"/>
            </w:rPr>
            <w:t>79</w:t>
          </w:r>
          <w:r w:rsidRPr="00EA4F84">
            <w:rPr>
              <w:bCs/>
              <w:sz w:val="26"/>
              <w:szCs w:val="26"/>
            </w:rPr>
            <w:fldChar w:fldCharType="end"/>
          </w:r>
        </w:p>
      </w:tc>
    </w:tr>
  </w:tbl>
  <w:p w14:paraId="7D831AC5" w14:textId="77777777" w:rsidR="002D122B" w:rsidRPr="00F21B03" w:rsidRDefault="002D122B" w:rsidP="00B71560">
    <w:pPr>
      <w:pStyle w:val="Footer"/>
    </w:pPr>
    <w:r>
      <w:rPr>
        <w:b/>
        <w:noProof/>
        <w:sz w:val="20"/>
        <w:lang w:val="en-US" w:eastAsia="en-US"/>
      </w:rPr>
      <mc:AlternateContent>
        <mc:Choice Requires="wps">
          <w:drawing>
            <wp:anchor distT="0" distB="0" distL="114300" distR="114300" simplePos="0" relativeHeight="251764224" behindDoc="0" locked="0" layoutInCell="0" allowOverlap="1" wp14:anchorId="29A6E44A" wp14:editId="32957A3B">
              <wp:simplePos x="0" y="0"/>
              <wp:positionH relativeFrom="column">
                <wp:posOffset>-185950</wp:posOffset>
              </wp:positionH>
              <wp:positionV relativeFrom="paragraph">
                <wp:posOffset>137235</wp:posOffset>
              </wp:positionV>
              <wp:extent cx="6427148" cy="7753"/>
              <wp:effectExtent l="0" t="0" r="31115" b="3048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7148" cy="77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2CA28" id="Straight Connector 109"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10.8pt" to="491.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" o:allowincell="f" strokeweight="1pt">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765248" behindDoc="0" locked="0" layoutInCell="0" allowOverlap="1" wp14:anchorId="0453DBDA" wp14:editId="2025EFA0">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9B3376" id="Straight Connector 110"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6pt,-329.55pt" to="837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o:allowincell="f" strokeweight="1pt">
              <v:stroke startarrowwidth="narrow" startarrowlength="short" endarrowwidth="narrow" endarrowlength="short"/>
            </v:line>
          </w:pict>
        </mc:Fallback>
      </mc:AlternateContent>
    </w:r>
  </w:p>
  <w:p w14:paraId="217E0B50" w14:textId="61086083" w:rsidR="002D122B" w:rsidRPr="00B71560" w:rsidRDefault="002D122B" w:rsidP="00B715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1118C" w14:textId="77777777" w:rsidR="00924534" w:rsidRDefault="00924534">
      <w:r>
        <w:separator/>
      </w:r>
    </w:p>
  </w:footnote>
  <w:footnote w:type="continuationSeparator" w:id="0">
    <w:p w14:paraId="387707CB" w14:textId="77777777" w:rsidR="00924534" w:rsidRDefault="009245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056"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3"/>
      <w:gridCol w:w="8363"/>
    </w:tblGrid>
    <w:tr w:rsidR="002D122B" w14:paraId="6DCA52A0" w14:textId="77777777" w:rsidTr="00FD1553">
      <w:trPr>
        <w:trHeight w:val="528"/>
      </w:trPr>
      <w:tc>
        <w:tcPr>
          <w:tcW w:w="1693" w:type="dxa"/>
        </w:tcPr>
        <w:p w14:paraId="0391D484" w14:textId="1C4119C9" w:rsidR="002D122B" w:rsidRDefault="002D122B" w:rsidP="00FD1553">
          <w:pPr>
            <w:pStyle w:val="100-Paragraph"/>
            <w:jc w:val="center"/>
            <w:rPr>
              <w:lang w:val="en-AU"/>
            </w:rPr>
          </w:pPr>
          <w:r>
            <w:rPr>
              <w:noProof/>
              <w:color w:val="000000"/>
              <w:lang w:eastAsia="en-US"/>
            </w:rPr>
            <w:drawing>
              <wp:inline distT="0" distB="0" distL="0" distR="0" wp14:anchorId="0886E2DA" wp14:editId="147B7937">
                <wp:extent cx="628650" cy="723900"/>
                <wp:effectExtent l="0" t="0" r="0" b="0"/>
                <wp:docPr id="17" name="image1.png" descr="164px-VNPT_Logo"/>
                <wp:cNvGraphicFramePr/>
                <a:graphic xmlns:a="http://schemas.openxmlformats.org/drawingml/2006/main">
                  <a:graphicData uri="http://schemas.openxmlformats.org/drawingml/2006/picture">
                    <pic:pic xmlns:pic="http://schemas.openxmlformats.org/drawingml/2006/picture">
                      <pic:nvPicPr>
                        <pic:cNvPr id="0" name="image1.png" descr="164px-VNPT_Logo"/>
                        <pic:cNvPicPr preferRelativeResize="0"/>
                      </pic:nvPicPr>
                      <pic:blipFill>
                        <a:blip r:embed="rId1"/>
                        <a:srcRect/>
                        <a:stretch>
                          <a:fillRect/>
                        </a:stretch>
                      </pic:blipFill>
                      <pic:spPr>
                        <a:xfrm>
                          <a:off x="0" y="0"/>
                          <a:ext cx="628650" cy="723900"/>
                        </a:xfrm>
                        <a:prstGeom prst="rect">
                          <a:avLst/>
                        </a:prstGeom>
                        <a:ln/>
                      </pic:spPr>
                    </pic:pic>
                  </a:graphicData>
                </a:graphic>
              </wp:inline>
            </w:drawing>
          </w:r>
        </w:p>
      </w:tc>
      <w:tc>
        <w:tcPr>
          <w:tcW w:w="8363" w:type="dxa"/>
        </w:tcPr>
        <w:p w14:paraId="430FB927" w14:textId="77777777" w:rsidR="002D122B" w:rsidRDefault="002D122B" w:rsidP="00FD1553">
          <w:pPr>
            <w:pBdr>
              <w:top w:val="nil"/>
              <w:left w:val="nil"/>
              <w:bottom w:val="nil"/>
              <w:right w:val="nil"/>
              <w:between w:val="nil"/>
            </w:pBdr>
            <w:tabs>
              <w:tab w:val="center" w:pos="4680"/>
              <w:tab w:val="right" w:pos="9360"/>
            </w:tabs>
            <w:spacing w:after="0" w:line="288" w:lineRule="auto"/>
            <w:jc w:val="center"/>
            <w:rPr>
              <w:b/>
              <w:color w:val="000000"/>
            </w:rPr>
          </w:pPr>
          <w:r>
            <w:rPr>
              <w:b/>
              <w:color w:val="000000"/>
            </w:rPr>
            <w:t>TẬP ĐOÀN BƯU CHÍNH VIỄN THÔNG VIỆT NAM</w:t>
          </w:r>
        </w:p>
        <w:p w14:paraId="0C9290D1" w14:textId="65B099F8" w:rsidR="002D122B" w:rsidRPr="00FD1553" w:rsidRDefault="002D122B" w:rsidP="00FD1553">
          <w:pPr>
            <w:pBdr>
              <w:top w:val="nil"/>
              <w:left w:val="nil"/>
              <w:bottom w:val="nil"/>
              <w:right w:val="nil"/>
              <w:between w:val="nil"/>
            </w:pBdr>
            <w:tabs>
              <w:tab w:val="center" w:pos="4680"/>
              <w:tab w:val="right" w:pos="9360"/>
            </w:tabs>
            <w:spacing w:after="0" w:line="288" w:lineRule="auto"/>
            <w:jc w:val="center"/>
            <w:rPr>
              <w:b/>
              <w:color w:val="000000"/>
            </w:rPr>
          </w:pPr>
          <w:r>
            <w:rPr>
              <w:b/>
              <w:color w:val="000000"/>
            </w:rPr>
            <w:t>Công ty Công nghệ thông tin VNPT</w:t>
          </w:r>
        </w:p>
      </w:tc>
    </w:tr>
  </w:tbl>
  <w:p w14:paraId="6B66207D" w14:textId="4F590256" w:rsidR="002D122B" w:rsidRPr="00F21B03" w:rsidRDefault="002D122B" w:rsidP="00F21B03">
    <w:pPr>
      <w:pStyle w:val="Header"/>
    </w:pPr>
    <w:r>
      <w:rPr>
        <w:noProof/>
        <w:sz w:val="20"/>
        <w:lang w:val="en-US" w:eastAsia="en-US"/>
      </w:rPr>
      <mc:AlternateContent>
        <mc:Choice Requires="wps">
          <w:drawing>
            <wp:anchor distT="0" distB="0" distL="114300" distR="114300" simplePos="0" relativeHeight="251737600" behindDoc="0" locked="0" layoutInCell="0" allowOverlap="1" wp14:anchorId="13DEE0B5" wp14:editId="50FB8B20">
              <wp:simplePos x="0" y="0"/>
              <wp:positionH relativeFrom="column">
                <wp:posOffset>6219825</wp:posOffset>
              </wp:positionH>
              <wp:positionV relativeFrom="paragraph">
                <wp:posOffset>169544</wp:posOffset>
              </wp:positionV>
              <wp:extent cx="22225" cy="9159875"/>
              <wp:effectExtent l="0" t="0" r="34925" b="2222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225" cy="91598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A4BC5E" id="Line 2" o:spid="_x0000_s1026" style="position:absolute;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75pt,13.35pt" to="491.5pt,7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" o:allowincell="f" strokeweight="1pt">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738624" behindDoc="0" locked="0" layoutInCell="0" allowOverlap="1" wp14:anchorId="52948822" wp14:editId="2E515625">
              <wp:simplePos x="0" y="0"/>
              <wp:positionH relativeFrom="column">
                <wp:posOffset>-163195</wp:posOffset>
              </wp:positionH>
              <wp:positionV relativeFrom="paragraph">
                <wp:posOffset>150495</wp:posOffset>
              </wp:positionV>
              <wp:extent cx="0" cy="9172575"/>
              <wp:effectExtent l="0" t="0" r="19050" b="952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725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CBC51B" id="Line 11"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5pt,11.85pt" to="-12.85pt,7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" o:allowincell="f" strokeweight="1pt">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739648" behindDoc="0" locked="0" layoutInCell="0" allowOverlap="1" wp14:anchorId="497C8582" wp14:editId="5C523A5F">
              <wp:simplePos x="0" y="0"/>
              <wp:positionH relativeFrom="column">
                <wp:posOffset>-167640</wp:posOffset>
              </wp:positionH>
              <wp:positionV relativeFrom="paragraph">
                <wp:posOffset>146354</wp:posOffset>
              </wp:positionV>
              <wp:extent cx="6401435" cy="635"/>
              <wp:effectExtent l="0" t="0" r="37465" b="37465"/>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9D7B65" id="Line 12"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5pt" to="490.8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" o:allowincell="f" strokeweight="1pt">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A8AB42C"/>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252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19D0BA5"/>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202C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F24AE"/>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C1A39"/>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307E7"/>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823CF"/>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31D18"/>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3D56CB"/>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77EA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64563"/>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FF3887"/>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0389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B75E59"/>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8E140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7126AB"/>
    <w:multiLevelType w:val="hybridMultilevel"/>
    <w:tmpl w:val="515EF4A2"/>
    <w:lvl w:ilvl="0" w:tplc="A4C258F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D45889"/>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96640D"/>
    <w:multiLevelType w:val="hybridMultilevel"/>
    <w:tmpl w:val="A162A8C6"/>
    <w:lvl w:ilvl="0" w:tplc="F5DA4C0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4A9CAC56">
      <w:numFmt w:val="bullet"/>
      <w:lvlText w:val="–"/>
      <w:lvlJc w:val="left"/>
      <w:pPr>
        <w:ind w:left="2520" w:hanging="72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F9496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C20DE"/>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F173E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766A1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A940B0"/>
    <w:multiLevelType w:val="multilevel"/>
    <w:tmpl w:val="721873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616E0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E0530A"/>
    <w:multiLevelType w:val="hybridMultilevel"/>
    <w:tmpl w:val="CB3C6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291D97"/>
    <w:multiLevelType w:val="hybridMultilevel"/>
    <w:tmpl w:val="B7CA5F6E"/>
    <w:lvl w:ilvl="0" w:tplc="682A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7E4F9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935B8F"/>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C654D1"/>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3A0958"/>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1E2449"/>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A48E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2648"/>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B21A52"/>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347723"/>
    <w:multiLevelType w:val="multilevel"/>
    <w:tmpl w:val="721873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387385"/>
    <w:multiLevelType w:val="hybridMultilevel"/>
    <w:tmpl w:val="B7CA5F6E"/>
    <w:lvl w:ilvl="0" w:tplc="682A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EF6140"/>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6928A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52577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FB7D05"/>
    <w:multiLevelType w:val="hybridMultilevel"/>
    <w:tmpl w:val="8E5CEEFC"/>
    <w:lvl w:ilvl="0" w:tplc="5FE42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37C07"/>
    <w:multiLevelType w:val="hybridMultilevel"/>
    <w:tmpl w:val="A920B842"/>
    <w:lvl w:ilvl="0" w:tplc="F9D897F2">
      <w:start w:val="2"/>
      <w:numFmt w:val="bullet"/>
      <w:pStyle w:val="FirstLevelBullet"/>
      <w:lvlText w:val="-"/>
      <w:lvlJc w:val="left"/>
      <w:pPr>
        <w:ind w:left="720" w:hanging="360"/>
      </w:pPr>
      <w:rPr>
        <w:rFonts w:ascii="Times New Roman" w:eastAsia="Times New Roman" w:hAnsi="Times New Roman" w:cs="Times New Roman" w:hint="default"/>
      </w:rPr>
    </w:lvl>
    <w:lvl w:ilvl="1" w:tplc="412CC8C8">
      <w:start w:val="1"/>
      <w:numFmt w:val="bullet"/>
      <w:pStyle w:val="SecondLeve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056A2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5C504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E83E6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5C1998"/>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2B0482"/>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A42BE7"/>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660C78"/>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FC0AF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351F9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5164D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F86AFF"/>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FC0F5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082D73"/>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2E4C64"/>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A81330"/>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28676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5E6167"/>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9D4C8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074320"/>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1D00EE"/>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B478F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0235D6"/>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A057FC"/>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6955211"/>
    <w:multiLevelType w:val="hybridMultilevel"/>
    <w:tmpl w:val="8E5CEEFC"/>
    <w:lvl w:ilvl="0" w:tplc="5FE42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8601CF"/>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C850C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D01C86"/>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CA764C"/>
    <w:multiLevelType w:val="multilevel"/>
    <w:tmpl w:val="721873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27C02C9"/>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7F4390"/>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4C47348"/>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4E74368"/>
    <w:multiLevelType w:val="multilevel"/>
    <w:tmpl w:val="721873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81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4F603C"/>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56052C8"/>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8CE6CCF"/>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C5AB4"/>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160AC7"/>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8D66D4"/>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0675C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FF5518"/>
    <w:multiLevelType w:val="hybridMultilevel"/>
    <w:tmpl w:val="54C6A492"/>
    <w:lvl w:ilvl="0" w:tplc="F0A69C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F36ADC"/>
    <w:multiLevelType w:val="multilevel"/>
    <w:tmpl w:val="51CA4506"/>
    <w:lvl w:ilvl="0">
      <w:start w:val="1"/>
      <w:numFmt w:val="decimal"/>
      <w:suff w:val="space"/>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2" w15:restartNumberingAfterBreak="0">
    <w:nsid w:val="71F048B4"/>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6D0ECE"/>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05AE3"/>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031038"/>
    <w:multiLevelType w:val="hybridMultilevel"/>
    <w:tmpl w:val="AED004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39F7277"/>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CA3446"/>
    <w:multiLevelType w:val="hybridMultilevel"/>
    <w:tmpl w:val="56D0C6D4"/>
    <w:lvl w:ilvl="0" w:tplc="04090001">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9E89DC2">
      <w:numFmt w:val="bullet"/>
      <w:lvlText w:val="•"/>
      <w:lvlJc w:val="left"/>
      <w:pPr>
        <w:ind w:left="3960" w:hanging="72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59C3CB3"/>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9B5892"/>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7B11A22"/>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866D1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AFD21E2"/>
    <w:multiLevelType w:val="hybridMultilevel"/>
    <w:tmpl w:val="52A88F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C3268DD"/>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917E63"/>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8B6C78"/>
    <w:multiLevelType w:val="multilevel"/>
    <w:tmpl w:val="6598CF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EA54851"/>
    <w:multiLevelType w:val="hybridMultilevel"/>
    <w:tmpl w:val="82EA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AF303A"/>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0"/>
  </w:num>
  <w:num w:numId="3">
    <w:abstractNumId w:val="17"/>
  </w:num>
  <w:num w:numId="4">
    <w:abstractNumId w:val="92"/>
  </w:num>
  <w:num w:numId="5">
    <w:abstractNumId w:val="3"/>
  </w:num>
  <w:num w:numId="6">
    <w:abstractNumId w:val="51"/>
  </w:num>
  <w:num w:numId="7">
    <w:abstractNumId w:val="57"/>
  </w:num>
  <w:num w:numId="8">
    <w:abstractNumId w:val="83"/>
  </w:num>
  <w:num w:numId="9">
    <w:abstractNumId w:val="74"/>
  </w:num>
  <w:num w:numId="10">
    <w:abstractNumId w:val="84"/>
  </w:num>
  <w:num w:numId="11">
    <w:abstractNumId w:val="89"/>
  </w:num>
  <w:num w:numId="12">
    <w:abstractNumId w:val="9"/>
  </w:num>
  <w:num w:numId="13">
    <w:abstractNumId w:val="56"/>
  </w:num>
  <w:num w:numId="14">
    <w:abstractNumId w:val="27"/>
  </w:num>
  <w:num w:numId="15">
    <w:abstractNumId w:val="97"/>
  </w:num>
  <w:num w:numId="16">
    <w:abstractNumId w:val="2"/>
  </w:num>
  <w:num w:numId="17">
    <w:abstractNumId w:val="26"/>
  </w:num>
  <w:num w:numId="18">
    <w:abstractNumId w:val="5"/>
  </w:num>
  <w:num w:numId="19">
    <w:abstractNumId w:val="53"/>
  </w:num>
  <w:num w:numId="20">
    <w:abstractNumId w:val="19"/>
  </w:num>
  <w:num w:numId="21">
    <w:abstractNumId w:val="50"/>
  </w:num>
  <w:num w:numId="22">
    <w:abstractNumId w:val="65"/>
  </w:num>
  <w:num w:numId="23">
    <w:abstractNumId w:val="76"/>
  </w:num>
  <w:num w:numId="24">
    <w:abstractNumId w:val="58"/>
  </w:num>
  <w:num w:numId="25">
    <w:abstractNumId w:val="21"/>
  </w:num>
  <w:num w:numId="26">
    <w:abstractNumId w:val="18"/>
  </w:num>
  <w:num w:numId="27">
    <w:abstractNumId w:val="25"/>
  </w:num>
  <w:num w:numId="28">
    <w:abstractNumId w:val="41"/>
  </w:num>
  <w:num w:numId="29">
    <w:abstractNumId w:val="46"/>
  </w:num>
  <w:num w:numId="30">
    <w:abstractNumId w:val="45"/>
  </w:num>
  <w:num w:numId="31">
    <w:abstractNumId w:val="43"/>
  </w:num>
  <w:num w:numId="32">
    <w:abstractNumId w:val="86"/>
  </w:num>
  <w:num w:numId="33">
    <w:abstractNumId w:val="48"/>
  </w:num>
  <w:num w:numId="34">
    <w:abstractNumId w:val="61"/>
  </w:num>
  <w:num w:numId="35">
    <w:abstractNumId w:val="38"/>
  </w:num>
  <w:num w:numId="36">
    <w:abstractNumId w:val="62"/>
  </w:num>
  <w:num w:numId="37">
    <w:abstractNumId w:val="78"/>
  </w:num>
  <w:num w:numId="38">
    <w:abstractNumId w:val="42"/>
  </w:num>
  <w:num w:numId="39">
    <w:abstractNumId w:val="69"/>
  </w:num>
  <w:num w:numId="40">
    <w:abstractNumId w:val="77"/>
  </w:num>
  <w:num w:numId="41">
    <w:abstractNumId w:val="36"/>
  </w:num>
  <w:num w:numId="42">
    <w:abstractNumId w:val="16"/>
  </w:num>
  <w:num w:numId="43">
    <w:abstractNumId w:val="8"/>
  </w:num>
  <w:num w:numId="44">
    <w:abstractNumId w:val="47"/>
  </w:num>
  <w:num w:numId="45">
    <w:abstractNumId w:val="14"/>
  </w:num>
  <w:num w:numId="46">
    <w:abstractNumId w:val="68"/>
  </w:num>
  <w:num w:numId="47">
    <w:abstractNumId w:val="15"/>
  </w:num>
  <w:num w:numId="48">
    <w:abstractNumId w:val="10"/>
  </w:num>
  <w:num w:numId="49">
    <w:abstractNumId w:val="34"/>
  </w:num>
  <w:num w:numId="50">
    <w:abstractNumId w:val="7"/>
  </w:num>
  <w:num w:numId="51">
    <w:abstractNumId w:val="55"/>
  </w:num>
  <w:num w:numId="52">
    <w:abstractNumId w:val="44"/>
  </w:num>
  <w:num w:numId="53">
    <w:abstractNumId w:val="4"/>
  </w:num>
  <w:num w:numId="54">
    <w:abstractNumId w:val="22"/>
  </w:num>
  <w:num w:numId="55">
    <w:abstractNumId w:val="30"/>
  </w:num>
  <w:num w:numId="56">
    <w:abstractNumId w:val="32"/>
  </w:num>
  <w:num w:numId="57">
    <w:abstractNumId w:val="67"/>
  </w:num>
  <w:num w:numId="58">
    <w:abstractNumId w:val="96"/>
  </w:num>
  <w:num w:numId="59">
    <w:abstractNumId w:val="95"/>
  </w:num>
  <w:num w:numId="60">
    <w:abstractNumId w:val="1"/>
  </w:num>
  <w:num w:numId="61">
    <w:abstractNumId w:val="60"/>
  </w:num>
  <w:num w:numId="62">
    <w:abstractNumId w:val="71"/>
  </w:num>
  <w:num w:numId="63">
    <w:abstractNumId w:val="52"/>
  </w:num>
  <w:num w:numId="64">
    <w:abstractNumId w:val="63"/>
  </w:num>
  <w:num w:numId="65">
    <w:abstractNumId w:val="29"/>
  </w:num>
  <w:num w:numId="66">
    <w:abstractNumId w:val="13"/>
  </w:num>
  <w:num w:numId="67">
    <w:abstractNumId w:val="82"/>
  </w:num>
  <w:num w:numId="68">
    <w:abstractNumId w:val="94"/>
  </w:num>
  <w:num w:numId="69">
    <w:abstractNumId w:val="90"/>
  </w:num>
  <w:num w:numId="70">
    <w:abstractNumId w:val="87"/>
  </w:num>
  <w:num w:numId="71">
    <w:abstractNumId w:val="24"/>
  </w:num>
  <w:num w:numId="72">
    <w:abstractNumId w:val="85"/>
  </w:num>
  <w:num w:numId="73">
    <w:abstractNumId w:val="66"/>
  </w:num>
  <w:num w:numId="74">
    <w:abstractNumId w:val="91"/>
  </w:num>
  <w:num w:numId="75">
    <w:abstractNumId w:val="39"/>
  </w:num>
  <w:num w:numId="76">
    <w:abstractNumId w:val="28"/>
  </w:num>
  <w:num w:numId="77">
    <w:abstractNumId w:val="75"/>
  </w:num>
  <w:num w:numId="78">
    <w:abstractNumId w:val="11"/>
  </w:num>
  <w:num w:numId="79">
    <w:abstractNumId w:val="49"/>
  </w:num>
  <w:num w:numId="80">
    <w:abstractNumId w:val="31"/>
  </w:num>
  <w:num w:numId="81">
    <w:abstractNumId w:val="12"/>
  </w:num>
  <w:num w:numId="82">
    <w:abstractNumId w:val="37"/>
  </w:num>
  <w:num w:numId="83">
    <w:abstractNumId w:val="35"/>
  </w:num>
  <w:num w:numId="84">
    <w:abstractNumId w:val="70"/>
  </w:num>
  <w:num w:numId="85">
    <w:abstractNumId w:val="73"/>
  </w:num>
  <w:num w:numId="86">
    <w:abstractNumId w:val="33"/>
  </w:num>
  <w:num w:numId="87">
    <w:abstractNumId w:val="72"/>
  </w:num>
  <w:num w:numId="88">
    <w:abstractNumId w:val="79"/>
  </w:num>
  <w:num w:numId="89">
    <w:abstractNumId w:val="54"/>
  </w:num>
  <w:num w:numId="90">
    <w:abstractNumId w:val="0"/>
  </w:num>
  <w:num w:numId="91">
    <w:abstractNumId w:val="0"/>
  </w:num>
  <w:num w:numId="92">
    <w:abstractNumId w:val="88"/>
  </w:num>
  <w:num w:numId="93">
    <w:abstractNumId w:val="0"/>
  </w:num>
  <w:num w:numId="94">
    <w:abstractNumId w:val="64"/>
  </w:num>
  <w:num w:numId="95">
    <w:abstractNumId w:val="80"/>
  </w:num>
  <w:num w:numId="96">
    <w:abstractNumId w:val="59"/>
  </w:num>
  <w:num w:numId="97">
    <w:abstractNumId w:val="93"/>
  </w:num>
  <w:num w:numId="98">
    <w:abstractNumId w:val="23"/>
  </w:num>
  <w:num w:numId="99">
    <w:abstractNumId w:val="20"/>
  </w:num>
  <w:num w:numId="100">
    <w:abstractNumId w:val="6"/>
  </w:num>
  <w:num w:numId="101">
    <w:abstractNumId w:val="81"/>
  </w:num>
  <w:numIdMacAtCleanup w:val="9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an Quoc Tuan">
    <w15:presenceInfo w15:providerId="AD" w15:userId="S::tuan.tq@mobifone.vn::75a65df1-14ac-445b-9f8a-d8dd81146a7d"/>
  </w15:person>
  <w15:person w15:author="Hieu Dang Trung">
    <w15:presenceInfo w15:providerId="Windows Live" w15:userId="395e79e775f99168"/>
  </w15:person>
  <w15:person w15:author="Nguyen Quang Huy">
    <w15:presenceInfo w15:providerId="AD" w15:userId="S::huy.ngquang@mobifone.vn::116454c0-7404-4c81-81ed-56d97b8f23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defaultTabStop w:val="720"/>
  <w:drawingGridHorizontalSpacing w:val="13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162"/>
    <w:rsid w:val="00000DFF"/>
    <w:rsid w:val="00001C85"/>
    <w:rsid w:val="0000271F"/>
    <w:rsid w:val="0000343F"/>
    <w:rsid w:val="00003CCC"/>
    <w:rsid w:val="000049AE"/>
    <w:rsid w:val="0000518E"/>
    <w:rsid w:val="00005670"/>
    <w:rsid w:val="000062B1"/>
    <w:rsid w:val="00006689"/>
    <w:rsid w:val="000066CA"/>
    <w:rsid w:val="00011013"/>
    <w:rsid w:val="00011D11"/>
    <w:rsid w:val="00011DEE"/>
    <w:rsid w:val="0001266A"/>
    <w:rsid w:val="00013AA0"/>
    <w:rsid w:val="000144E8"/>
    <w:rsid w:val="00015A52"/>
    <w:rsid w:val="00016037"/>
    <w:rsid w:val="00016400"/>
    <w:rsid w:val="000174DF"/>
    <w:rsid w:val="00020329"/>
    <w:rsid w:val="000203C6"/>
    <w:rsid w:val="000213A2"/>
    <w:rsid w:val="00021548"/>
    <w:rsid w:val="00021A20"/>
    <w:rsid w:val="0002317C"/>
    <w:rsid w:val="00023FAF"/>
    <w:rsid w:val="000258A4"/>
    <w:rsid w:val="00025D72"/>
    <w:rsid w:val="00025F92"/>
    <w:rsid w:val="0002753D"/>
    <w:rsid w:val="00027636"/>
    <w:rsid w:val="00027A59"/>
    <w:rsid w:val="00027B2A"/>
    <w:rsid w:val="00027F43"/>
    <w:rsid w:val="00030729"/>
    <w:rsid w:val="000312D4"/>
    <w:rsid w:val="00031300"/>
    <w:rsid w:val="0003317A"/>
    <w:rsid w:val="000333D2"/>
    <w:rsid w:val="00035164"/>
    <w:rsid w:val="00035AB8"/>
    <w:rsid w:val="00035C37"/>
    <w:rsid w:val="00036D3A"/>
    <w:rsid w:val="0004016A"/>
    <w:rsid w:val="00040F2D"/>
    <w:rsid w:val="00041576"/>
    <w:rsid w:val="0004162D"/>
    <w:rsid w:val="000419FA"/>
    <w:rsid w:val="00041CCD"/>
    <w:rsid w:val="00041DC9"/>
    <w:rsid w:val="00042510"/>
    <w:rsid w:val="00042B8F"/>
    <w:rsid w:val="0004340A"/>
    <w:rsid w:val="000437BC"/>
    <w:rsid w:val="00045124"/>
    <w:rsid w:val="0004726D"/>
    <w:rsid w:val="000473F3"/>
    <w:rsid w:val="0004771D"/>
    <w:rsid w:val="00047796"/>
    <w:rsid w:val="00047ADA"/>
    <w:rsid w:val="00047C0D"/>
    <w:rsid w:val="000501C7"/>
    <w:rsid w:val="00050E5D"/>
    <w:rsid w:val="00051E58"/>
    <w:rsid w:val="0005250B"/>
    <w:rsid w:val="00052839"/>
    <w:rsid w:val="00053550"/>
    <w:rsid w:val="000536E3"/>
    <w:rsid w:val="00053A4C"/>
    <w:rsid w:val="000548C8"/>
    <w:rsid w:val="00054CAD"/>
    <w:rsid w:val="00055C38"/>
    <w:rsid w:val="00055D7C"/>
    <w:rsid w:val="00056103"/>
    <w:rsid w:val="0005623B"/>
    <w:rsid w:val="00056F1F"/>
    <w:rsid w:val="0005772E"/>
    <w:rsid w:val="000605D9"/>
    <w:rsid w:val="00060749"/>
    <w:rsid w:val="000607C3"/>
    <w:rsid w:val="00060D82"/>
    <w:rsid w:val="0006126C"/>
    <w:rsid w:val="000616A0"/>
    <w:rsid w:val="00061F1B"/>
    <w:rsid w:val="000631E1"/>
    <w:rsid w:val="00063273"/>
    <w:rsid w:val="000640AA"/>
    <w:rsid w:val="00064263"/>
    <w:rsid w:val="00066764"/>
    <w:rsid w:val="0006757B"/>
    <w:rsid w:val="000677D3"/>
    <w:rsid w:val="00070296"/>
    <w:rsid w:val="000702D0"/>
    <w:rsid w:val="00070647"/>
    <w:rsid w:val="00071D95"/>
    <w:rsid w:val="00072BA1"/>
    <w:rsid w:val="00072DF6"/>
    <w:rsid w:val="000742B8"/>
    <w:rsid w:val="0007446D"/>
    <w:rsid w:val="000744BB"/>
    <w:rsid w:val="000759ED"/>
    <w:rsid w:val="0007703B"/>
    <w:rsid w:val="000774EF"/>
    <w:rsid w:val="000779A9"/>
    <w:rsid w:val="0008030F"/>
    <w:rsid w:val="00081342"/>
    <w:rsid w:val="00081F59"/>
    <w:rsid w:val="0008251A"/>
    <w:rsid w:val="00082751"/>
    <w:rsid w:val="00082782"/>
    <w:rsid w:val="000844DE"/>
    <w:rsid w:val="000851AD"/>
    <w:rsid w:val="0008701D"/>
    <w:rsid w:val="00087B6B"/>
    <w:rsid w:val="00087CBC"/>
    <w:rsid w:val="00090043"/>
    <w:rsid w:val="00091220"/>
    <w:rsid w:val="0009251D"/>
    <w:rsid w:val="000926E3"/>
    <w:rsid w:val="000928DB"/>
    <w:rsid w:val="00093446"/>
    <w:rsid w:val="00093543"/>
    <w:rsid w:val="00095399"/>
    <w:rsid w:val="00096151"/>
    <w:rsid w:val="00096BD9"/>
    <w:rsid w:val="000970F0"/>
    <w:rsid w:val="000A00EB"/>
    <w:rsid w:val="000A04AC"/>
    <w:rsid w:val="000A06E7"/>
    <w:rsid w:val="000A0B2B"/>
    <w:rsid w:val="000A1799"/>
    <w:rsid w:val="000A1DAA"/>
    <w:rsid w:val="000A1FA9"/>
    <w:rsid w:val="000A2071"/>
    <w:rsid w:val="000A2F89"/>
    <w:rsid w:val="000A4B0F"/>
    <w:rsid w:val="000A54BC"/>
    <w:rsid w:val="000A62B6"/>
    <w:rsid w:val="000A6848"/>
    <w:rsid w:val="000A6C36"/>
    <w:rsid w:val="000A79F7"/>
    <w:rsid w:val="000B1239"/>
    <w:rsid w:val="000B15D2"/>
    <w:rsid w:val="000B240F"/>
    <w:rsid w:val="000B28A3"/>
    <w:rsid w:val="000B371E"/>
    <w:rsid w:val="000B3D26"/>
    <w:rsid w:val="000B3D88"/>
    <w:rsid w:val="000B4DEE"/>
    <w:rsid w:val="000B644F"/>
    <w:rsid w:val="000B7834"/>
    <w:rsid w:val="000C0610"/>
    <w:rsid w:val="000C08BE"/>
    <w:rsid w:val="000C0CDC"/>
    <w:rsid w:val="000C11CC"/>
    <w:rsid w:val="000C30DD"/>
    <w:rsid w:val="000C47C1"/>
    <w:rsid w:val="000C53C4"/>
    <w:rsid w:val="000C5462"/>
    <w:rsid w:val="000C5819"/>
    <w:rsid w:val="000C5C7C"/>
    <w:rsid w:val="000D0381"/>
    <w:rsid w:val="000D073C"/>
    <w:rsid w:val="000D0A77"/>
    <w:rsid w:val="000D1981"/>
    <w:rsid w:val="000D1C69"/>
    <w:rsid w:val="000D3217"/>
    <w:rsid w:val="000D4217"/>
    <w:rsid w:val="000D6948"/>
    <w:rsid w:val="000D7898"/>
    <w:rsid w:val="000E0AE1"/>
    <w:rsid w:val="000E0F76"/>
    <w:rsid w:val="000E13B0"/>
    <w:rsid w:val="000E1C79"/>
    <w:rsid w:val="000E1F37"/>
    <w:rsid w:val="000E21F4"/>
    <w:rsid w:val="000E2C5D"/>
    <w:rsid w:val="000E2DE3"/>
    <w:rsid w:val="000E3204"/>
    <w:rsid w:val="000E3373"/>
    <w:rsid w:val="000E3769"/>
    <w:rsid w:val="000E3CE1"/>
    <w:rsid w:val="000E41A3"/>
    <w:rsid w:val="000E433D"/>
    <w:rsid w:val="000E4CAD"/>
    <w:rsid w:val="000E4F94"/>
    <w:rsid w:val="000E52E3"/>
    <w:rsid w:val="000E6346"/>
    <w:rsid w:val="000E6791"/>
    <w:rsid w:val="000F0925"/>
    <w:rsid w:val="000F3D60"/>
    <w:rsid w:val="000F4486"/>
    <w:rsid w:val="000F44FC"/>
    <w:rsid w:val="000F466A"/>
    <w:rsid w:val="000F484E"/>
    <w:rsid w:val="000F5E4E"/>
    <w:rsid w:val="000F60C7"/>
    <w:rsid w:val="000F6EEA"/>
    <w:rsid w:val="001001D9"/>
    <w:rsid w:val="00100552"/>
    <w:rsid w:val="001007DC"/>
    <w:rsid w:val="001010EC"/>
    <w:rsid w:val="00101F6A"/>
    <w:rsid w:val="00101FEE"/>
    <w:rsid w:val="0010252D"/>
    <w:rsid w:val="0010357C"/>
    <w:rsid w:val="00103CB3"/>
    <w:rsid w:val="00103EDE"/>
    <w:rsid w:val="0010610F"/>
    <w:rsid w:val="001061B3"/>
    <w:rsid w:val="00106733"/>
    <w:rsid w:val="00106738"/>
    <w:rsid w:val="00106E5C"/>
    <w:rsid w:val="00106F18"/>
    <w:rsid w:val="00107F07"/>
    <w:rsid w:val="00110B14"/>
    <w:rsid w:val="00110F96"/>
    <w:rsid w:val="00111C95"/>
    <w:rsid w:val="00112FBE"/>
    <w:rsid w:val="00114248"/>
    <w:rsid w:val="001147A7"/>
    <w:rsid w:val="00116508"/>
    <w:rsid w:val="00116F04"/>
    <w:rsid w:val="001205CD"/>
    <w:rsid w:val="00120D12"/>
    <w:rsid w:val="00122367"/>
    <w:rsid w:val="00122AAD"/>
    <w:rsid w:val="00122D07"/>
    <w:rsid w:val="00122E60"/>
    <w:rsid w:val="00122F00"/>
    <w:rsid w:val="00123EE7"/>
    <w:rsid w:val="001247D1"/>
    <w:rsid w:val="001249F2"/>
    <w:rsid w:val="00124E6F"/>
    <w:rsid w:val="0012607D"/>
    <w:rsid w:val="00126288"/>
    <w:rsid w:val="00126B6E"/>
    <w:rsid w:val="0013218E"/>
    <w:rsid w:val="00133245"/>
    <w:rsid w:val="0013575D"/>
    <w:rsid w:val="00136600"/>
    <w:rsid w:val="00137DA4"/>
    <w:rsid w:val="00140602"/>
    <w:rsid w:val="00140A57"/>
    <w:rsid w:val="00141425"/>
    <w:rsid w:val="00141C5C"/>
    <w:rsid w:val="00141C8E"/>
    <w:rsid w:val="00142196"/>
    <w:rsid w:val="0014279D"/>
    <w:rsid w:val="00143431"/>
    <w:rsid w:val="001437F1"/>
    <w:rsid w:val="00143C2A"/>
    <w:rsid w:val="00144642"/>
    <w:rsid w:val="00144860"/>
    <w:rsid w:val="00145C65"/>
    <w:rsid w:val="00146162"/>
    <w:rsid w:val="00146542"/>
    <w:rsid w:val="00146E93"/>
    <w:rsid w:val="0015088B"/>
    <w:rsid w:val="00150EAF"/>
    <w:rsid w:val="00150EB7"/>
    <w:rsid w:val="00151465"/>
    <w:rsid w:val="00152F1D"/>
    <w:rsid w:val="00152F7F"/>
    <w:rsid w:val="001536F8"/>
    <w:rsid w:val="00154A36"/>
    <w:rsid w:val="001551A8"/>
    <w:rsid w:val="001552C7"/>
    <w:rsid w:val="001556E9"/>
    <w:rsid w:val="00155DD6"/>
    <w:rsid w:val="00156C35"/>
    <w:rsid w:val="00157481"/>
    <w:rsid w:val="00157BDB"/>
    <w:rsid w:val="0016030D"/>
    <w:rsid w:val="00160AB8"/>
    <w:rsid w:val="00161E92"/>
    <w:rsid w:val="001623AF"/>
    <w:rsid w:val="00162B06"/>
    <w:rsid w:val="00163C6B"/>
    <w:rsid w:val="001643E8"/>
    <w:rsid w:val="001653C2"/>
    <w:rsid w:val="00165866"/>
    <w:rsid w:val="00165D45"/>
    <w:rsid w:val="001663DA"/>
    <w:rsid w:val="001677A0"/>
    <w:rsid w:val="00167D80"/>
    <w:rsid w:val="00167FED"/>
    <w:rsid w:val="00170216"/>
    <w:rsid w:val="0017042F"/>
    <w:rsid w:val="00172557"/>
    <w:rsid w:val="001737FF"/>
    <w:rsid w:val="0017568D"/>
    <w:rsid w:val="001758C1"/>
    <w:rsid w:val="001769AE"/>
    <w:rsid w:val="00176DBC"/>
    <w:rsid w:val="00177287"/>
    <w:rsid w:val="001779B9"/>
    <w:rsid w:val="001779DA"/>
    <w:rsid w:val="001806CD"/>
    <w:rsid w:val="00181C9D"/>
    <w:rsid w:val="0018226D"/>
    <w:rsid w:val="00182751"/>
    <w:rsid w:val="0018286D"/>
    <w:rsid w:val="00183074"/>
    <w:rsid w:val="0018381C"/>
    <w:rsid w:val="00184483"/>
    <w:rsid w:val="0018481F"/>
    <w:rsid w:val="001850CC"/>
    <w:rsid w:val="00186237"/>
    <w:rsid w:val="001866E0"/>
    <w:rsid w:val="00190331"/>
    <w:rsid w:val="00190975"/>
    <w:rsid w:val="00191390"/>
    <w:rsid w:val="00191477"/>
    <w:rsid w:val="001914B8"/>
    <w:rsid w:val="0019605F"/>
    <w:rsid w:val="001A06BE"/>
    <w:rsid w:val="001A0F9A"/>
    <w:rsid w:val="001A1041"/>
    <w:rsid w:val="001A3877"/>
    <w:rsid w:val="001A4785"/>
    <w:rsid w:val="001A59F9"/>
    <w:rsid w:val="001A66C2"/>
    <w:rsid w:val="001A6D6F"/>
    <w:rsid w:val="001A6DCF"/>
    <w:rsid w:val="001A7821"/>
    <w:rsid w:val="001B015D"/>
    <w:rsid w:val="001B217A"/>
    <w:rsid w:val="001B323E"/>
    <w:rsid w:val="001B3DA0"/>
    <w:rsid w:val="001B47F9"/>
    <w:rsid w:val="001B4984"/>
    <w:rsid w:val="001B4B7E"/>
    <w:rsid w:val="001B5D4F"/>
    <w:rsid w:val="001B6CF8"/>
    <w:rsid w:val="001B6DED"/>
    <w:rsid w:val="001C0008"/>
    <w:rsid w:val="001C057A"/>
    <w:rsid w:val="001C2BD5"/>
    <w:rsid w:val="001C3A07"/>
    <w:rsid w:val="001C4020"/>
    <w:rsid w:val="001C4FD9"/>
    <w:rsid w:val="001C4FF8"/>
    <w:rsid w:val="001C5F8D"/>
    <w:rsid w:val="001C725D"/>
    <w:rsid w:val="001C7AAC"/>
    <w:rsid w:val="001D02DD"/>
    <w:rsid w:val="001D08F1"/>
    <w:rsid w:val="001D0E58"/>
    <w:rsid w:val="001D0FE8"/>
    <w:rsid w:val="001D149E"/>
    <w:rsid w:val="001D1D13"/>
    <w:rsid w:val="001D2531"/>
    <w:rsid w:val="001D4921"/>
    <w:rsid w:val="001D56C8"/>
    <w:rsid w:val="001D633B"/>
    <w:rsid w:val="001D6585"/>
    <w:rsid w:val="001D725F"/>
    <w:rsid w:val="001D728B"/>
    <w:rsid w:val="001D7952"/>
    <w:rsid w:val="001E03A2"/>
    <w:rsid w:val="001E1486"/>
    <w:rsid w:val="001E2B35"/>
    <w:rsid w:val="001E3FD2"/>
    <w:rsid w:val="001E68F7"/>
    <w:rsid w:val="001E6922"/>
    <w:rsid w:val="001E7086"/>
    <w:rsid w:val="001E7B40"/>
    <w:rsid w:val="001F007E"/>
    <w:rsid w:val="001F02CC"/>
    <w:rsid w:val="001F1001"/>
    <w:rsid w:val="001F1005"/>
    <w:rsid w:val="001F1A9A"/>
    <w:rsid w:val="001F1AEB"/>
    <w:rsid w:val="001F264B"/>
    <w:rsid w:val="001F4902"/>
    <w:rsid w:val="001F50A4"/>
    <w:rsid w:val="001F528F"/>
    <w:rsid w:val="001F696A"/>
    <w:rsid w:val="001F72F8"/>
    <w:rsid w:val="001F77FF"/>
    <w:rsid w:val="001F791F"/>
    <w:rsid w:val="00200704"/>
    <w:rsid w:val="00202E4C"/>
    <w:rsid w:val="002044FA"/>
    <w:rsid w:val="00204AB6"/>
    <w:rsid w:val="00205EE9"/>
    <w:rsid w:val="00206307"/>
    <w:rsid w:val="00206FBD"/>
    <w:rsid w:val="0020703E"/>
    <w:rsid w:val="00207B48"/>
    <w:rsid w:val="00210B50"/>
    <w:rsid w:val="00211D83"/>
    <w:rsid w:val="00211DE2"/>
    <w:rsid w:val="00212CF8"/>
    <w:rsid w:val="002137C4"/>
    <w:rsid w:val="00213C1B"/>
    <w:rsid w:val="00213ED9"/>
    <w:rsid w:val="0021502B"/>
    <w:rsid w:val="00215BBC"/>
    <w:rsid w:val="00215D70"/>
    <w:rsid w:val="00216E43"/>
    <w:rsid w:val="00216EA5"/>
    <w:rsid w:val="00217BBA"/>
    <w:rsid w:val="00220555"/>
    <w:rsid w:val="00220726"/>
    <w:rsid w:val="002213FB"/>
    <w:rsid w:val="00221C02"/>
    <w:rsid w:val="002225D4"/>
    <w:rsid w:val="00223779"/>
    <w:rsid w:val="00223BBB"/>
    <w:rsid w:val="002241D1"/>
    <w:rsid w:val="002243E4"/>
    <w:rsid w:val="00225984"/>
    <w:rsid w:val="00227D43"/>
    <w:rsid w:val="00227EEA"/>
    <w:rsid w:val="00230934"/>
    <w:rsid w:val="00230D52"/>
    <w:rsid w:val="0023256C"/>
    <w:rsid w:val="002329A4"/>
    <w:rsid w:val="00232F34"/>
    <w:rsid w:val="0023464C"/>
    <w:rsid w:val="00235627"/>
    <w:rsid w:val="00236599"/>
    <w:rsid w:val="00236C5B"/>
    <w:rsid w:val="00236FAE"/>
    <w:rsid w:val="00237404"/>
    <w:rsid w:val="00237AA1"/>
    <w:rsid w:val="00237B41"/>
    <w:rsid w:val="00237C3D"/>
    <w:rsid w:val="00240428"/>
    <w:rsid w:val="00240F2B"/>
    <w:rsid w:val="00241019"/>
    <w:rsid w:val="00241916"/>
    <w:rsid w:val="00242AD5"/>
    <w:rsid w:val="00243B4B"/>
    <w:rsid w:val="00243E22"/>
    <w:rsid w:val="00243E34"/>
    <w:rsid w:val="00244654"/>
    <w:rsid w:val="00244922"/>
    <w:rsid w:val="0024613E"/>
    <w:rsid w:val="002470BC"/>
    <w:rsid w:val="00251080"/>
    <w:rsid w:val="00252359"/>
    <w:rsid w:val="00252552"/>
    <w:rsid w:val="00252DFE"/>
    <w:rsid w:val="002560A1"/>
    <w:rsid w:val="00260064"/>
    <w:rsid w:val="00260CBB"/>
    <w:rsid w:val="00261883"/>
    <w:rsid w:val="00261FD0"/>
    <w:rsid w:val="0026259E"/>
    <w:rsid w:val="00263496"/>
    <w:rsid w:val="00263EAD"/>
    <w:rsid w:val="0026450F"/>
    <w:rsid w:val="002650DD"/>
    <w:rsid w:val="00265493"/>
    <w:rsid w:val="00265BE2"/>
    <w:rsid w:val="00267183"/>
    <w:rsid w:val="00267591"/>
    <w:rsid w:val="002679B1"/>
    <w:rsid w:val="00267C34"/>
    <w:rsid w:val="0027013E"/>
    <w:rsid w:val="002707DD"/>
    <w:rsid w:val="00272E24"/>
    <w:rsid w:val="002744E6"/>
    <w:rsid w:val="0027614A"/>
    <w:rsid w:val="0027621A"/>
    <w:rsid w:val="0027725D"/>
    <w:rsid w:val="002800D4"/>
    <w:rsid w:val="00280C92"/>
    <w:rsid w:val="00281145"/>
    <w:rsid w:val="00282684"/>
    <w:rsid w:val="00283845"/>
    <w:rsid w:val="00283E50"/>
    <w:rsid w:val="00284BBA"/>
    <w:rsid w:val="002859D1"/>
    <w:rsid w:val="002861AD"/>
    <w:rsid w:val="00286C7B"/>
    <w:rsid w:val="00290454"/>
    <w:rsid w:val="00290BA3"/>
    <w:rsid w:val="0029178E"/>
    <w:rsid w:val="00292A22"/>
    <w:rsid w:val="00292FFD"/>
    <w:rsid w:val="002934E2"/>
    <w:rsid w:val="00293C13"/>
    <w:rsid w:val="00293C35"/>
    <w:rsid w:val="0029437F"/>
    <w:rsid w:val="00295769"/>
    <w:rsid w:val="00295839"/>
    <w:rsid w:val="002967B3"/>
    <w:rsid w:val="002970E5"/>
    <w:rsid w:val="00297949"/>
    <w:rsid w:val="00297AD1"/>
    <w:rsid w:val="00297B88"/>
    <w:rsid w:val="002A035D"/>
    <w:rsid w:val="002A0BC2"/>
    <w:rsid w:val="002A177D"/>
    <w:rsid w:val="002A344C"/>
    <w:rsid w:val="002A3451"/>
    <w:rsid w:val="002A405C"/>
    <w:rsid w:val="002A4524"/>
    <w:rsid w:val="002A4AF5"/>
    <w:rsid w:val="002A663D"/>
    <w:rsid w:val="002A684C"/>
    <w:rsid w:val="002A77E8"/>
    <w:rsid w:val="002A7F42"/>
    <w:rsid w:val="002A7F58"/>
    <w:rsid w:val="002B07E0"/>
    <w:rsid w:val="002B26FF"/>
    <w:rsid w:val="002B2A03"/>
    <w:rsid w:val="002B4B82"/>
    <w:rsid w:val="002B4E83"/>
    <w:rsid w:val="002B5218"/>
    <w:rsid w:val="002B550E"/>
    <w:rsid w:val="002B563A"/>
    <w:rsid w:val="002C038D"/>
    <w:rsid w:val="002C1441"/>
    <w:rsid w:val="002C4171"/>
    <w:rsid w:val="002C52A0"/>
    <w:rsid w:val="002C5908"/>
    <w:rsid w:val="002C6355"/>
    <w:rsid w:val="002D122B"/>
    <w:rsid w:val="002D1836"/>
    <w:rsid w:val="002D1DBC"/>
    <w:rsid w:val="002D24C9"/>
    <w:rsid w:val="002D2683"/>
    <w:rsid w:val="002D3265"/>
    <w:rsid w:val="002D5A05"/>
    <w:rsid w:val="002D5ECE"/>
    <w:rsid w:val="002D63A0"/>
    <w:rsid w:val="002D6B00"/>
    <w:rsid w:val="002E03DE"/>
    <w:rsid w:val="002E088B"/>
    <w:rsid w:val="002E0C08"/>
    <w:rsid w:val="002E1ACB"/>
    <w:rsid w:val="002E2211"/>
    <w:rsid w:val="002E245A"/>
    <w:rsid w:val="002E2BB6"/>
    <w:rsid w:val="002E2FC2"/>
    <w:rsid w:val="002E3DD3"/>
    <w:rsid w:val="002E421A"/>
    <w:rsid w:val="002E5854"/>
    <w:rsid w:val="002E5BEE"/>
    <w:rsid w:val="002E6574"/>
    <w:rsid w:val="002E6D2C"/>
    <w:rsid w:val="002E74E0"/>
    <w:rsid w:val="002E7535"/>
    <w:rsid w:val="002E7803"/>
    <w:rsid w:val="002E7C65"/>
    <w:rsid w:val="002F0248"/>
    <w:rsid w:val="002F02DE"/>
    <w:rsid w:val="002F07DB"/>
    <w:rsid w:val="002F0E4E"/>
    <w:rsid w:val="002F104C"/>
    <w:rsid w:val="002F208B"/>
    <w:rsid w:val="002F2743"/>
    <w:rsid w:val="002F4295"/>
    <w:rsid w:val="002F4765"/>
    <w:rsid w:val="002F490B"/>
    <w:rsid w:val="002F4FFB"/>
    <w:rsid w:val="002F55A6"/>
    <w:rsid w:val="002F5F72"/>
    <w:rsid w:val="002F626D"/>
    <w:rsid w:val="002F7CDD"/>
    <w:rsid w:val="00300F03"/>
    <w:rsid w:val="003029B3"/>
    <w:rsid w:val="003033C4"/>
    <w:rsid w:val="00303C3A"/>
    <w:rsid w:val="003047F1"/>
    <w:rsid w:val="00305138"/>
    <w:rsid w:val="00305C11"/>
    <w:rsid w:val="0030608E"/>
    <w:rsid w:val="00307BBB"/>
    <w:rsid w:val="00310290"/>
    <w:rsid w:val="003105EC"/>
    <w:rsid w:val="0031086B"/>
    <w:rsid w:val="0031103A"/>
    <w:rsid w:val="00311E7F"/>
    <w:rsid w:val="00312B85"/>
    <w:rsid w:val="00313256"/>
    <w:rsid w:val="00314591"/>
    <w:rsid w:val="0031529B"/>
    <w:rsid w:val="0031550A"/>
    <w:rsid w:val="003162FB"/>
    <w:rsid w:val="003171D1"/>
    <w:rsid w:val="003200C2"/>
    <w:rsid w:val="00322528"/>
    <w:rsid w:val="00322AD2"/>
    <w:rsid w:val="00323375"/>
    <w:rsid w:val="00323482"/>
    <w:rsid w:val="003234E0"/>
    <w:rsid w:val="00323702"/>
    <w:rsid w:val="00323B55"/>
    <w:rsid w:val="00323BA4"/>
    <w:rsid w:val="00323D89"/>
    <w:rsid w:val="00324197"/>
    <w:rsid w:val="003248EC"/>
    <w:rsid w:val="00324C91"/>
    <w:rsid w:val="00324F55"/>
    <w:rsid w:val="0033003F"/>
    <w:rsid w:val="0033005E"/>
    <w:rsid w:val="003332A3"/>
    <w:rsid w:val="003347CC"/>
    <w:rsid w:val="00337514"/>
    <w:rsid w:val="003409A5"/>
    <w:rsid w:val="00340C1E"/>
    <w:rsid w:val="003414B9"/>
    <w:rsid w:val="003421E1"/>
    <w:rsid w:val="00342D9F"/>
    <w:rsid w:val="0034302D"/>
    <w:rsid w:val="003437DD"/>
    <w:rsid w:val="0034403B"/>
    <w:rsid w:val="0034407D"/>
    <w:rsid w:val="0034488C"/>
    <w:rsid w:val="00346123"/>
    <w:rsid w:val="00346EA2"/>
    <w:rsid w:val="00346FA4"/>
    <w:rsid w:val="00347D46"/>
    <w:rsid w:val="00347FC9"/>
    <w:rsid w:val="00350A2D"/>
    <w:rsid w:val="0035106E"/>
    <w:rsid w:val="0035134B"/>
    <w:rsid w:val="003516C9"/>
    <w:rsid w:val="00351774"/>
    <w:rsid w:val="00351E6C"/>
    <w:rsid w:val="003528D8"/>
    <w:rsid w:val="003535CC"/>
    <w:rsid w:val="003538EF"/>
    <w:rsid w:val="00353A9D"/>
    <w:rsid w:val="00353BB9"/>
    <w:rsid w:val="00354B3B"/>
    <w:rsid w:val="00354C44"/>
    <w:rsid w:val="00357A8B"/>
    <w:rsid w:val="00357CCE"/>
    <w:rsid w:val="00357DBA"/>
    <w:rsid w:val="00361982"/>
    <w:rsid w:val="00361FA6"/>
    <w:rsid w:val="0036226C"/>
    <w:rsid w:val="00362759"/>
    <w:rsid w:val="00364696"/>
    <w:rsid w:val="00364BD5"/>
    <w:rsid w:val="00364F6C"/>
    <w:rsid w:val="0036505A"/>
    <w:rsid w:val="003651B8"/>
    <w:rsid w:val="0036732D"/>
    <w:rsid w:val="00370B9C"/>
    <w:rsid w:val="00370FD9"/>
    <w:rsid w:val="00371762"/>
    <w:rsid w:val="003720BB"/>
    <w:rsid w:val="00372432"/>
    <w:rsid w:val="003724C5"/>
    <w:rsid w:val="003738CA"/>
    <w:rsid w:val="003742AF"/>
    <w:rsid w:val="0037685B"/>
    <w:rsid w:val="0037719F"/>
    <w:rsid w:val="0037722F"/>
    <w:rsid w:val="0037744D"/>
    <w:rsid w:val="003777E9"/>
    <w:rsid w:val="003817E2"/>
    <w:rsid w:val="00381C67"/>
    <w:rsid w:val="00382258"/>
    <w:rsid w:val="00382281"/>
    <w:rsid w:val="00382871"/>
    <w:rsid w:val="0038421F"/>
    <w:rsid w:val="00384705"/>
    <w:rsid w:val="003854D6"/>
    <w:rsid w:val="00385692"/>
    <w:rsid w:val="003865C2"/>
    <w:rsid w:val="00386798"/>
    <w:rsid w:val="00386B26"/>
    <w:rsid w:val="0039081E"/>
    <w:rsid w:val="003919B5"/>
    <w:rsid w:val="003920AB"/>
    <w:rsid w:val="00392B72"/>
    <w:rsid w:val="003934D1"/>
    <w:rsid w:val="00394693"/>
    <w:rsid w:val="0039499C"/>
    <w:rsid w:val="00395552"/>
    <w:rsid w:val="003959B0"/>
    <w:rsid w:val="00395A07"/>
    <w:rsid w:val="00395BBB"/>
    <w:rsid w:val="003962F9"/>
    <w:rsid w:val="00396B63"/>
    <w:rsid w:val="00396EE6"/>
    <w:rsid w:val="00397696"/>
    <w:rsid w:val="003A037E"/>
    <w:rsid w:val="003A067B"/>
    <w:rsid w:val="003A1395"/>
    <w:rsid w:val="003A2706"/>
    <w:rsid w:val="003A33F5"/>
    <w:rsid w:val="003A3A8C"/>
    <w:rsid w:val="003A4304"/>
    <w:rsid w:val="003A473C"/>
    <w:rsid w:val="003A4AC1"/>
    <w:rsid w:val="003A5A33"/>
    <w:rsid w:val="003A7C1E"/>
    <w:rsid w:val="003B01F0"/>
    <w:rsid w:val="003B30EC"/>
    <w:rsid w:val="003B3702"/>
    <w:rsid w:val="003B4355"/>
    <w:rsid w:val="003B4420"/>
    <w:rsid w:val="003B4444"/>
    <w:rsid w:val="003B5ECB"/>
    <w:rsid w:val="003B6220"/>
    <w:rsid w:val="003C06FC"/>
    <w:rsid w:val="003C0A71"/>
    <w:rsid w:val="003C1A78"/>
    <w:rsid w:val="003C235E"/>
    <w:rsid w:val="003C25BD"/>
    <w:rsid w:val="003C29E0"/>
    <w:rsid w:val="003C2E27"/>
    <w:rsid w:val="003C3ADA"/>
    <w:rsid w:val="003C43B8"/>
    <w:rsid w:val="003C4704"/>
    <w:rsid w:val="003C5576"/>
    <w:rsid w:val="003C5B70"/>
    <w:rsid w:val="003C5EBE"/>
    <w:rsid w:val="003C60FB"/>
    <w:rsid w:val="003C79B9"/>
    <w:rsid w:val="003D0497"/>
    <w:rsid w:val="003D1A37"/>
    <w:rsid w:val="003D1BCE"/>
    <w:rsid w:val="003D1C78"/>
    <w:rsid w:val="003D2077"/>
    <w:rsid w:val="003D2B0B"/>
    <w:rsid w:val="003D2E20"/>
    <w:rsid w:val="003D3067"/>
    <w:rsid w:val="003D3294"/>
    <w:rsid w:val="003D580B"/>
    <w:rsid w:val="003D69E2"/>
    <w:rsid w:val="003D6B3B"/>
    <w:rsid w:val="003D6D76"/>
    <w:rsid w:val="003D77B4"/>
    <w:rsid w:val="003D789E"/>
    <w:rsid w:val="003E001A"/>
    <w:rsid w:val="003E008D"/>
    <w:rsid w:val="003E091E"/>
    <w:rsid w:val="003E18F9"/>
    <w:rsid w:val="003E1D92"/>
    <w:rsid w:val="003E254B"/>
    <w:rsid w:val="003E2D00"/>
    <w:rsid w:val="003E320A"/>
    <w:rsid w:val="003E33E4"/>
    <w:rsid w:val="003E4064"/>
    <w:rsid w:val="003E44CC"/>
    <w:rsid w:val="003E53D1"/>
    <w:rsid w:val="003E5C4B"/>
    <w:rsid w:val="003E68DB"/>
    <w:rsid w:val="003F0E4C"/>
    <w:rsid w:val="003F176A"/>
    <w:rsid w:val="003F414F"/>
    <w:rsid w:val="003F4568"/>
    <w:rsid w:val="003F599D"/>
    <w:rsid w:val="003F75EF"/>
    <w:rsid w:val="003F7DF2"/>
    <w:rsid w:val="0040265C"/>
    <w:rsid w:val="00402671"/>
    <w:rsid w:val="004033C1"/>
    <w:rsid w:val="00404C11"/>
    <w:rsid w:val="004052E3"/>
    <w:rsid w:val="00406DCE"/>
    <w:rsid w:val="00410102"/>
    <w:rsid w:val="00410AE9"/>
    <w:rsid w:val="00411FDE"/>
    <w:rsid w:val="004122AC"/>
    <w:rsid w:val="0041268F"/>
    <w:rsid w:val="004128CC"/>
    <w:rsid w:val="00412EB7"/>
    <w:rsid w:val="00413131"/>
    <w:rsid w:val="00414668"/>
    <w:rsid w:val="00414CC8"/>
    <w:rsid w:val="00415195"/>
    <w:rsid w:val="00415663"/>
    <w:rsid w:val="00415AAB"/>
    <w:rsid w:val="00415D6B"/>
    <w:rsid w:val="004161BB"/>
    <w:rsid w:val="0041696F"/>
    <w:rsid w:val="00416EA0"/>
    <w:rsid w:val="004175B6"/>
    <w:rsid w:val="00420AAA"/>
    <w:rsid w:val="004214D9"/>
    <w:rsid w:val="0042153D"/>
    <w:rsid w:val="00421893"/>
    <w:rsid w:val="00421C2D"/>
    <w:rsid w:val="00421CA2"/>
    <w:rsid w:val="00422516"/>
    <w:rsid w:val="00422906"/>
    <w:rsid w:val="00422C4A"/>
    <w:rsid w:val="00422DCF"/>
    <w:rsid w:val="00423399"/>
    <w:rsid w:val="00424CC9"/>
    <w:rsid w:val="00425377"/>
    <w:rsid w:val="004259FE"/>
    <w:rsid w:val="0042637A"/>
    <w:rsid w:val="00426C37"/>
    <w:rsid w:val="00427C8D"/>
    <w:rsid w:val="004301AB"/>
    <w:rsid w:val="00430429"/>
    <w:rsid w:val="004305AE"/>
    <w:rsid w:val="00430C5A"/>
    <w:rsid w:val="00431B28"/>
    <w:rsid w:val="004320B2"/>
    <w:rsid w:val="00433272"/>
    <w:rsid w:val="00433699"/>
    <w:rsid w:val="00434675"/>
    <w:rsid w:val="004352F5"/>
    <w:rsid w:val="00435F5B"/>
    <w:rsid w:val="00436277"/>
    <w:rsid w:val="004366FD"/>
    <w:rsid w:val="00437077"/>
    <w:rsid w:val="0043709B"/>
    <w:rsid w:val="004378CA"/>
    <w:rsid w:val="00437C27"/>
    <w:rsid w:val="0044076D"/>
    <w:rsid w:val="004409E5"/>
    <w:rsid w:val="004416A5"/>
    <w:rsid w:val="0044195C"/>
    <w:rsid w:val="004421AA"/>
    <w:rsid w:val="0044291A"/>
    <w:rsid w:val="00443577"/>
    <w:rsid w:val="0044481B"/>
    <w:rsid w:val="00445EB8"/>
    <w:rsid w:val="004466E4"/>
    <w:rsid w:val="004467BF"/>
    <w:rsid w:val="004479DD"/>
    <w:rsid w:val="00447C90"/>
    <w:rsid w:val="00450015"/>
    <w:rsid w:val="004505F7"/>
    <w:rsid w:val="00450AF5"/>
    <w:rsid w:val="00451589"/>
    <w:rsid w:val="00451697"/>
    <w:rsid w:val="00451B3F"/>
    <w:rsid w:val="004524F0"/>
    <w:rsid w:val="004533E8"/>
    <w:rsid w:val="00454C9E"/>
    <w:rsid w:val="004550C8"/>
    <w:rsid w:val="00455EA3"/>
    <w:rsid w:val="00456FC5"/>
    <w:rsid w:val="004573DE"/>
    <w:rsid w:val="0046000A"/>
    <w:rsid w:val="00460674"/>
    <w:rsid w:val="004606ED"/>
    <w:rsid w:val="00461E01"/>
    <w:rsid w:val="00463572"/>
    <w:rsid w:val="00463824"/>
    <w:rsid w:val="00466124"/>
    <w:rsid w:val="00466A3D"/>
    <w:rsid w:val="00467D6D"/>
    <w:rsid w:val="00471082"/>
    <w:rsid w:val="004721A6"/>
    <w:rsid w:val="00473A40"/>
    <w:rsid w:val="00473D6B"/>
    <w:rsid w:val="00475C63"/>
    <w:rsid w:val="00476234"/>
    <w:rsid w:val="00476E6C"/>
    <w:rsid w:val="00476FF9"/>
    <w:rsid w:val="00477099"/>
    <w:rsid w:val="00477843"/>
    <w:rsid w:val="00477B79"/>
    <w:rsid w:val="00480A75"/>
    <w:rsid w:val="00480C0C"/>
    <w:rsid w:val="00480F25"/>
    <w:rsid w:val="004826FF"/>
    <w:rsid w:val="00483A19"/>
    <w:rsid w:val="004840B5"/>
    <w:rsid w:val="004863A4"/>
    <w:rsid w:val="004868BF"/>
    <w:rsid w:val="00487498"/>
    <w:rsid w:val="004875A1"/>
    <w:rsid w:val="004902C6"/>
    <w:rsid w:val="004903F1"/>
    <w:rsid w:val="00491560"/>
    <w:rsid w:val="004935C3"/>
    <w:rsid w:val="00493A15"/>
    <w:rsid w:val="00494317"/>
    <w:rsid w:val="00494940"/>
    <w:rsid w:val="00494B2C"/>
    <w:rsid w:val="004950FA"/>
    <w:rsid w:val="00495B61"/>
    <w:rsid w:val="00495EEB"/>
    <w:rsid w:val="00497098"/>
    <w:rsid w:val="004A0517"/>
    <w:rsid w:val="004A1936"/>
    <w:rsid w:val="004A1C19"/>
    <w:rsid w:val="004A2420"/>
    <w:rsid w:val="004A33AB"/>
    <w:rsid w:val="004A3B81"/>
    <w:rsid w:val="004A3BA8"/>
    <w:rsid w:val="004A5694"/>
    <w:rsid w:val="004A5A92"/>
    <w:rsid w:val="004A77C0"/>
    <w:rsid w:val="004A78A7"/>
    <w:rsid w:val="004A78DC"/>
    <w:rsid w:val="004A7D7E"/>
    <w:rsid w:val="004B1D5E"/>
    <w:rsid w:val="004B26D4"/>
    <w:rsid w:val="004B39EE"/>
    <w:rsid w:val="004B3AA7"/>
    <w:rsid w:val="004B3AEA"/>
    <w:rsid w:val="004B4198"/>
    <w:rsid w:val="004B4A39"/>
    <w:rsid w:val="004B5B4C"/>
    <w:rsid w:val="004B5B97"/>
    <w:rsid w:val="004B687D"/>
    <w:rsid w:val="004B69CA"/>
    <w:rsid w:val="004C06AD"/>
    <w:rsid w:val="004C093F"/>
    <w:rsid w:val="004C0A6F"/>
    <w:rsid w:val="004C2B1C"/>
    <w:rsid w:val="004C3372"/>
    <w:rsid w:val="004C35A9"/>
    <w:rsid w:val="004C36B0"/>
    <w:rsid w:val="004C39B8"/>
    <w:rsid w:val="004C4BA9"/>
    <w:rsid w:val="004C4F50"/>
    <w:rsid w:val="004C57C6"/>
    <w:rsid w:val="004C6DE8"/>
    <w:rsid w:val="004C7678"/>
    <w:rsid w:val="004C7B79"/>
    <w:rsid w:val="004D00DB"/>
    <w:rsid w:val="004D0432"/>
    <w:rsid w:val="004D0D16"/>
    <w:rsid w:val="004D0D21"/>
    <w:rsid w:val="004D0D91"/>
    <w:rsid w:val="004D10E4"/>
    <w:rsid w:val="004D2815"/>
    <w:rsid w:val="004D36B5"/>
    <w:rsid w:val="004D3CDD"/>
    <w:rsid w:val="004D40DD"/>
    <w:rsid w:val="004D5A40"/>
    <w:rsid w:val="004D6055"/>
    <w:rsid w:val="004D6064"/>
    <w:rsid w:val="004D6707"/>
    <w:rsid w:val="004D6AE8"/>
    <w:rsid w:val="004D7E55"/>
    <w:rsid w:val="004E0337"/>
    <w:rsid w:val="004E0491"/>
    <w:rsid w:val="004E18EB"/>
    <w:rsid w:val="004E1F83"/>
    <w:rsid w:val="004E2639"/>
    <w:rsid w:val="004E3C8F"/>
    <w:rsid w:val="004E4A6D"/>
    <w:rsid w:val="004E5166"/>
    <w:rsid w:val="004E5F39"/>
    <w:rsid w:val="004E718F"/>
    <w:rsid w:val="004E7B54"/>
    <w:rsid w:val="004E7D76"/>
    <w:rsid w:val="004E7E1B"/>
    <w:rsid w:val="004E7E76"/>
    <w:rsid w:val="004F027A"/>
    <w:rsid w:val="004F15F7"/>
    <w:rsid w:val="004F17B7"/>
    <w:rsid w:val="004F46C8"/>
    <w:rsid w:val="004F491A"/>
    <w:rsid w:val="004F493C"/>
    <w:rsid w:val="004F4A04"/>
    <w:rsid w:val="004F719D"/>
    <w:rsid w:val="00500533"/>
    <w:rsid w:val="00500BC3"/>
    <w:rsid w:val="00501510"/>
    <w:rsid w:val="00501A03"/>
    <w:rsid w:val="00502CA2"/>
    <w:rsid w:val="0050327D"/>
    <w:rsid w:val="005032C6"/>
    <w:rsid w:val="00503D53"/>
    <w:rsid w:val="00503DE4"/>
    <w:rsid w:val="0050408E"/>
    <w:rsid w:val="005051E8"/>
    <w:rsid w:val="00505451"/>
    <w:rsid w:val="00506CDF"/>
    <w:rsid w:val="00506F43"/>
    <w:rsid w:val="00510277"/>
    <w:rsid w:val="00510DE1"/>
    <w:rsid w:val="00511CF7"/>
    <w:rsid w:val="005120CC"/>
    <w:rsid w:val="005127A6"/>
    <w:rsid w:val="00512E03"/>
    <w:rsid w:val="00513185"/>
    <w:rsid w:val="00513870"/>
    <w:rsid w:val="0051470F"/>
    <w:rsid w:val="00514915"/>
    <w:rsid w:val="00514AE1"/>
    <w:rsid w:val="0051562A"/>
    <w:rsid w:val="00516072"/>
    <w:rsid w:val="00516099"/>
    <w:rsid w:val="00516AC7"/>
    <w:rsid w:val="0051719F"/>
    <w:rsid w:val="0052015D"/>
    <w:rsid w:val="005209A9"/>
    <w:rsid w:val="00521572"/>
    <w:rsid w:val="00525603"/>
    <w:rsid w:val="00526CD5"/>
    <w:rsid w:val="00527B8C"/>
    <w:rsid w:val="005307A1"/>
    <w:rsid w:val="00532656"/>
    <w:rsid w:val="005330FC"/>
    <w:rsid w:val="0053342B"/>
    <w:rsid w:val="00534769"/>
    <w:rsid w:val="005347E3"/>
    <w:rsid w:val="005357B1"/>
    <w:rsid w:val="005361EC"/>
    <w:rsid w:val="00536356"/>
    <w:rsid w:val="005363D8"/>
    <w:rsid w:val="005373FF"/>
    <w:rsid w:val="005412EB"/>
    <w:rsid w:val="005421DB"/>
    <w:rsid w:val="00543086"/>
    <w:rsid w:val="00543266"/>
    <w:rsid w:val="00544003"/>
    <w:rsid w:val="00544978"/>
    <w:rsid w:val="00545831"/>
    <w:rsid w:val="00545F77"/>
    <w:rsid w:val="00546160"/>
    <w:rsid w:val="00546B46"/>
    <w:rsid w:val="00550DB9"/>
    <w:rsid w:val="0055102D"/>
    <w:rsid w:val="005517A0"/>
    <w:rsid w:val="00552DDF"/>
    <w:rsid w:val="00552F76"/>
    <w:rsid w:val="00554764"/>
    <w:rsid w:val="005558BB"/>
    <w:rsid w:val="00555AF8"/>
    <w:rsid w:val="00556105"/>
    <w:rsid w:val="005567EC"/>
    <w:rsid w:val="00556FFA"/>
    <w:rsid w:val="005570BD"/>
    <w:rsid w:val="00557B1A"/>
    <w:rsid w:val="0056020F"/>
    <w:rsid w:val="00560558"/>
    <w:rsid w:val="00560677"/>
    <w:rsid w:val="00560C17"/>
    <w:rsid w:val="00562CA4"/>
    <w:rsid w:val="0056399C"/>
    <w:rsid w:val="00563A29"/>
    <w:rsid w:val="005648DA"/>
    <w:rsid w:val="005657C9"/>
    <w:rsid w:val="00565979"/>
    <w:rsid w:val="00565B51"/>
    <w:rsid w:val="00567B50"/>
    <w:rsid w:val="0057042D"/>
    <w:rsid w:val="005719B8"/>
    <w:rsid w:val="00571BB0"/>
    <w:rsid w:val="00571F14"/>
    <w:rsid w:val="005724B2"/>
    <w:rsid w:val="00572D14"/>
    <w:rsid w:val="005736AC"/>
    <w:rsid w:val="0057388B"/>
    <w:rsid w:val="00573B93"/>
    <w:rsid w:val="00573E9B"/>
    <w:rsid w:val="00574057"/>
    <w:rsid w:val="00574084"/>
    <w:rsid w:val="00574797"/>
    <w:rsid w:val="00574F5B"/>
    <w:rsid w:val="00575BD8"/>
    <w:rsid w:val="00576446"/>
    <w:rsid w:val="00576F5B"/>
    <w:rsid w:val="0057714E"/>
    <w:rsid w:val="00577651"/>
    <w:rsid w:val="005803A8"/>
    <w:rsid w:val="0058061B"/>
    <w:rsid w:val="00580AA9"/>
    <w:rsid w:val="00581E06"/>
    <w:rsid w:val="00581E44"/>
    <w:rsid w:val="0058208D"/>
    <w:rsid w:val="00582CE9"/>
    <w:rsid w:val="00583D1E"/>
    <w:rsid w:val="00583D45"/>
    <w:rsid w:val="00583E6B"/>
    <w:rsid w:val="005874C6"/>
    <w:rsid w:val="0059073E"/>
    <w:rsid w:val="00591291"/>
    <w:rsid w:val="005914C3"/>
    <w:rsid w:val="0059216F"/>
    <w:rsid w:val="00592C0E"/>
    <w:rsid w:val="00593F10"/>
    <w:rsid w:val="005951EE"/>
    <w:rsid w:val="005954FC"/>
    <w:rsid w:val="00595665"/>
    <w:rsid w:val="005A0A76"/>
    <w:rsid w:val="005A15E3"/>
    <w:rsid w:val="005A1EA1"/>
    <w:rsid w:val="005A2373"/>
    <w:rsid w:val="005A24AD"/>
    <w:rsid w:val="005A2657"/>
    <w:rsid w:val="005A2A5F"/>
    <w:rsid w:val="005A2B67"/>
    <w:rsid w:val="005A2EA4"/>
    <w:rsid w:val="005A3170"/>
    <w:rsid w:val="005A3A4E"/>
    <w:rsid w:val="005A4215"/>
    <w:rsid w:val="005A4BF6"/>
    <w:rsid w:val="005A4F26"/>
    <w:rsid w:val="005A4F74"/>
    <w:rsid w:val="005A4F92"/>
    <w:rsid w:val="005A5381"/>
    <w:rsid w:val="005A5DE9"/>
    <w:rsid w:val="005A6F0E"/>
    <w:rsid w:val="005A6F28"/>
    <w:rsid w:val="005A7343"/>
    <w:rsid w:val="005A74D2"/>
    <w:rsid w:val="005B0327"/>
    <w:rsid w:val="005B0804"/>
    <w:rsid w:val="005B0B58"/>
    <w:rsid w:val="005B18B0"/>
    <w:rsid w:val="005B1B2D"/>
    <w:rsid w:val="005B27D5"/>
    <w:rsid w:val="005B298A"/>
    <w:rsid w:val="005B2FD4"/>
    <w:rsid w:val="005B306B"/>
    <w:rsid w:val="005B3A02"/>
    <w:rsid w:val="005B44A0"/>
    <w:rsid w:val="005B4F11"/>
    <w:rsid w:val="005B5519"/>
    <w:rsid w:val="005B61F1"/>
    <w:rsid w:val="005B6214"/>
    <w:rsid w:val="005B6AF2"/>
    <w:rsid w:val="005B6E54"/>
    <w:rsid w:val="005B6EB7"/>
    <w:rsid w:val="005B751C"/>
    <w:rsid w:val="005C0B4B"/>
    <w:rsid w:val="005C0EA7"/>
    <w:rsid w:val="005C2ABC"/>
    <w:rsid w:val="005C332A"/>
    <w:rsid w:val="005C4334"/>
    <w:rsid w:val="005C4B3B"/>
    <w:rsid w:val="005C4EE5"/>
    <w:rsid w:val="005C5718"/>
    <w:rsid w:val="005C5A0D"/>
    <w:rsid w:val="005C5B92"/>
    <w:rsid w:val="005C631C"/>
    <w:rsid w:val="005C7A58"/>
    <w:rsid w:val="005D0451"/>
    <w:rsid w:val="005D1DC2"/>
    <w:rsid w:val="005D3FC8"/>
    <w:rsid w:val="005D4114"/>
    <w:rsid w:val="005D4AC4"/>
    <w:rsid w:val="005D4EDF"/>
    <w:rsid w:val="005D5F95"/>
    <w:rsid w:val="005D6910"/>
    <w:rsid w:val="005D771A"/>
    <w:rsid w:val="005D7B0B"/>
    <w:rsid w:val="005E0139"/>
    <w:rsid w:val="005E15FC"/>
    <w:rsid w:val="005E19A9"/>
    <w:rsid w:val="005E1FBE"/>
    <w:rsid w:val="005E2071"/>
    <w:rsid w:val="005E2361"/>
    <w:rsid w:val="005E2410"/>
    <w:rsid w:val="005E2A16"/>
    <w:rsid w:val="005E3327"/>
    <w:rsid w:val="005E427F"/>
    <w:rsid w:val="005E48F9"/>
    <w:rsid w:val="005E499C"/>
    <w:rsid w:val="005E4A82"/>
    <w:rsid w:val="005E615D"/>
    <w:rsid w:val="005E6168"/>
    <w:rsid w:val="005E685F"/>
    <w:rsid w:val="005E71A9"/>
    <w:rsid w:val="005E77D0"/>
    <w:rsid w:val="005F10FA"/>
    <w:rsid w:val="005F1222"/>
    <w:rsid w:val="005F1B81"/>
    <w:rsid w:val="005F3771"/>
    <w:rsid w:val="005F3DFE"/>
    <w:rsid w:val="005F47E3"/>
    <w:rsid w:val="005F528A"/>
    <w:rsid w:val="005F588E"/>
    <w:rsid w:val="005F6B9D"/>
    <w:rsid w:val="005F78E3"/>
    <w:rsid w:val="005F7DA7"/>
    <w:rsid w:val="00600B99"/>
    <w:rsid w:val="006020A0"/>
    <w:rsid w:val="00602B6D"/>
    <w:rsid w:val="00602EB5"/>
    <w:rsid w:val="00606759"/>
    <w:rsid w:val="00606970"/>
    <w:rsid w:val="00607134"/>
    <w:rsid w:val="00607F8C"/>
    <w:rsid w:val="006102D8"/>
    <w:rsid w:val="00610C29"/>
    <w:rsid w:val="00610DCA"/>
    <w:rsid w:val="00611A66"/>
    <w:rsid w:val="00612861"/>
    <w:rsid w:val="00614CC5"/>
    <w:rsid w:val="00615ED3"/>
    <w:rsid w:val="00616130"/>
    <w:rsid w:val="006166F9"/>
    <w:rsid w:val="00617A51"/>
    <w:rsid w:val="0062010E"/>
    <w:rsid w:val="00620425"/>
    <w:rsid w:val="00620776"/>
    <w:rsid w:val="00620C94"/>
    <w:rsid w:val="00620D6D"/>
    <w:rsid w:val="00621BDB"/>
    <w:rsid w:val="00622224"/>
    <w:rsid w:val="00623447"/>
    <w:rsid w:val="00624107"/>
    <w:rsid w:val="00624399"/>
    <w:rsid w:val="00624A37"/>
    <w:rsid w:val="00624B04"/>
    <w:rsid w:val="0062549D"/>
    <w:rsid w:val="00625D11"/>
    <w:rsid w:val="006265C8"/>
    <w:rsid w:val="006268BB"/>
    <w:rsid w:val="00626CB7"/>
    <w:rsid w:val="00627164"/>
    <w:rsid w:val="00627603"/>
    <w:rsid w:val="00630958"/>
    <w:rsid w:val="00630BD8"/>
    <w:rsid w:val="00631915"/>
    <w:rsid w:val="00631AA8"/>
    <w:rsid w:val="00632C2F"/>
    <w:rsid w:val="0063361A"/>
    <w:rsid w:val="0063553D"/>
    <w:rsid w:val="0063612F"/>
    <w:rsid w:val="00636C3A"/>
    <w:rsid w:val="006378CD"/>
    <w:rsid w:val="0064039B"/>
    <w:rsid w:val="00641A99"/>
    <w:rsid w:val="00641F7E"/>
    <w:rsid w:val="00645CE7"/>
    <w:rsid w:val="00645DE1"/>
    <w:rsid w:val="00645F92"/>
    <w:rsid w:val="00647D53"/>
    <w:rsid w:val="00650368"/>
    <w:rsid w:val="00650506"/>
    <w:rsid w:val="00650863"/>
    <w:rsid w:val="00652DF0"/>
    <w:rsid w:val="00652E90"/>
    <w:rsid w:val="00653637"/>
    <w:rsid w:val="00653A2D"/>
    <w:rsid w:val="00653C42"/>
    <w:rsid w:val="006547A0"/>
    <w:rsid w:val="00655107"/>
    <w:rsid w:val="006564A8"/>
    <w:rsid w:val="006564F6"/>
    <w:rsid w:val="0065653A"/>
    <w:rsid w:val="00657CC7"/>
    <w:rsid w:val="00660992"/>
    <w:rsid w:val="00660DB0"/>
    <w:rsid w:val="00661022"/>
    <w:rsid w:val="006615A7"/>
    <w:rsid w:val="006619CB"/>
    <w:rsid w:val="0066232C"/>
    <w:rsid w:val="0066264B"/>
    <w:rsid w:val="00662A36"/>
    <w:rsid w:val="00664FD2"/>
    <w:rsid w:val="00665105"/>
    <w:rsid w:val="00665210"/>
    <w:rsid w:val="00665A26"/>
    <w:rsid w:val="00665CA6"/>
    <w:rsid w:val="00666792"/>
    <w:rsid w:val="00666D88"/>
    <w:rsid w:val="00667D84"/>
    <w:rsid w:val="00667F82"/>
    <w:rsid w:val="0067246E"/>
    <w:rsid w:val="00672CC9"/>
    <w:rsid w:val="00672E64"/>
    <w:rsid w:val="00672FCE"/>
    <w:rsid w:val="006730EB"/>
    <w:rsid w:val="00673E2F"/>
    <w:rsid w:val="00675223"/>
    <w:rsid w:val="006758CC"/>
    <w:rsid w:val="00677807"/>
    <w:rsid w:val="00681431"/>
    <w:rsid w:val="00681529"/>
    <w:rsid w:val="0068182A"/>
    <w:rsid w:val="006824AB"/>
    <w:rsid w:val="0068566F"/>
    <w:rsid w:val="006868E8"/>
    <w:rsid w:val="00686D96"/>
    <w:rsid w:val="00687213"/>
    <w:rsid w:val="00687D1E"/>
    <w:rsid w:val="00687EAB"/>
    <w:rsid w:val="0069003F"/>
    <w:rsid w:val="00691851"/>
    <w:rsid w:val="00692B5C"/>
    <w:rsid w:val="00694269"/>
    <w:rsid w:val="006944F1"/>
    <w:rsid w:val="00694AAD"/>
    <w:rsid w:val="00695BAD"/>
    <w:rsid w:val="0069608A"/>
    <w:rsid w:val="006961F8"/>
    <w:rsid w:val="00696753"/>
    <w:rsid w:val="0069690E"/>
    <w:rsid w:val="00696E06"/>
    <w:rsid w:val="006975FE"/>
    <w:rsid w:val="00697B01"/>
    <w:rsid w:val="006A1820"/>
    <w:rsid w:val="006A240B"/>
    <w:rsid w:val="006A252F"/>
    <w:rsid w:val="006A476D"/>
    <w:rsid w:val="006A4EDF"/>
    <w:rsid w:val="006A5004"/>
    <w:rsid w:val="006A5C6F"/>
    <w:rsid w:val="006A6C7D"/>
    <w:rsid w:val="006A78DF"/>
    <w:rsid w:val="006A7CF0"/>
    <w:rsid w:val="006B03C1"/>
    <w:rsid w:val="006B03E7"/>
    <w:rsid w:val="006B06B3"/>
    <w:rsid w:val="006B0EA8"/>
    <w:rsid w:val="006B177E"/>
    <w:rsid w:val="006B1AE5"/>
    <w:rsid w:val="006B2029"/>
    <w:rsid w:val="006B37D1"/>
    <w:rsid w:val="006B39C7"/>
    <w:rsid w:val="006B446D"/>
    <w:rsid w:val="006B4482"/>
    <w:rsid w:val="006B4A34"/>
    <w:rsid w:val="006B4A7C"/>
    <w:rsid w:val="006B4C6A"/>
    <w:rsid w:val="006B4EDE"/>
    <w:rsid w:val="006B4F03"/>
    <w:rsid w:val="006B5085"/>
    <w:rsid w:val="006B572D"/>
    <w:rsid w:val="006B5C24"/>
    <w:rsid w:val="006B664C"/>
    <w:rsid w:val="006B6CCF"/>
    <w:rsid w:val="006B6E91"/>
    <w:rsid w:val="006C039E"/>
    <w:rsid w:val="006C0666"/>
    <w:rsid w:val="006C1B8E"/>
    <w:rsid w:val="006C24BF"/>
    <w:rsid w:val="006C2DAD"/>
    <w:rsid w:val="006C2F68"/>
    <w:rsid w:val="006C3008"/>
    <w:rsid w:val="006C4565"/>
    <w:rsid w:val="006C4908"/>
    <w:rsid w:val="006C52AE"/>
    <w:rsid w:val="006C64BB"/>
    <w:rsid w:val="006C6D5C"/>
    <w:rsid w:val="006C72E4"/>
    <w:rsid w:val="006D052D"/>
    <w:rsid w:val="006D1138"/>
    <w:rsid w:val="006D250C"/>
    <w:rsid w:val="006D25CB"/>
    <w:rsid w:val="006D260E"/>
    <w:rsid w:val="006D2CAE"/>
    <w:rsid w:val="006D2D8C"/>
    <w:rsid w:val="006D2F18"/>
    <w:rsid w:val="006D3993"/>
    <w:rsid w:val="006D3C0F"/>
    <w:rsid w:val="006D4267"/>
    <w:rsid w:val="006D44D9"/>
    <w:rsid w:val="006D4570"/>
    <w:rsid w:val="006D46A4"/>
    <w:rsid w:val="006D63AC"/>
    <w:rsid w:val="006D6E3B"/>
    <w:rsid w:val="006D71DE"/>
    <w:rsid w:val="006E0EE8"/>
    <w:rsid w:val="006E13E9"/>
    <w:rsid w:val="006E1C67"/>
    <w:rsid w:val="006E25BE"/>
    <w:rsid w:val="006E2DC9"/>
    <w:rsid w:val="006E3037"/>
    <w:rsid w:val="006E56E9"/>
    <w:rsid w:val="006E597E"/>
    <w:rsid w:val="006E5E0A"/>
    <w:rsid w:val="006E6047"/>
    <w:rsid w:val="006E6155"/>
    <w:rsid w:val="006E625D"/>
    <w:rsid w:val="006E6BA0"/>
    <w:rsid w:val="006E7332"/>
    <w:rsid w:val="006E7ABD"/>
    <w:rsid w:val="006F0162"/>
    <w:rsid w:val="006F016C"/>
    <w:rsid w:val="006F1D33"/>
    <w:rsid w:val="006F29EB"/>
    <w:rsid w:val="006F3266"/>
    <w:rsid w:val="006F3FE5"/>
    <w:rsid w:val="006F4D56"/>
    <w:rsid w:val="006F4F22"/>
    <w:rsid w:val="006F5D48"/>
    <w:rsid w:val="006F6877"/>
    <w:rsid w:val="006F6EE7"/>
    <w:rsid w:val="006F7446"/>
    <w:rsid w:val="006F7AD2"/>
    <w:rsid w:val="006F7BCC"/>
    <w:rsid w:val="007021B9"/>
    <w:rsid w:val="0070251C"/>
    <w:rsid w:val="00703B70"/>
    <w:rsid w:val="007045E9"/>
    <w:rsid w:val="0070491C"/>
    <w:rsid w:val="00704B51"/>
    <w:rsid w:val="00704E81"/>
    <w:rsid w:val="007057C7"/>
    <w:rsid w:val="00705A7D"/>
    <w:rsid w:val="00705ABC"/>
    <w:rsid w:val="00705F08"/>
    <w:rsid w:val="00706306"/>
    <w:rsid w:val="0070791F"/>
    <w:rsid w:val="00712FC7"/>
    <w:rsid w:val="00714D99"/>
    <w:rsid w:val="00714F87"/>
    <w:rsid w:val="00716337"/>
    <w:rsid w:val="00716B75"/>
    <w:rsid w:val="00716CFC"/>
    <w:rsid w:val="007227BA"/>
    <w:rsid w:val="00723137"/>
    <w:rsid w:val="0072316C"/>
    <w:rsid w:val="00723656"/>
    <w:rsid w:val="00724424"/>
    <w:rsid w:val="0072536F"/>
    <w:rsid w:val="007261DF"/>
    <w:rsid w:val="00726A89"/>
    <w:rsid w:val="00727451"/>
    <w:rsid w:val="00730444"/>
    <w:rsid w:val="007309DC"/>
    <w:rsid w:val="007311A8"/>
    <w:rsid w:val="0073272D"/>
    <w:rsid w:val="00732DF2"/>
    <w:rsid w:val="007333C9"/>
    <w:rsid w:val="00733AB7"/>
    <w:rsid w:val="00734B2F"/>
    <w:rsid w:val="00734DF4"/>
    <w:rsid w:val="00735D9F"/>
    <w:rsid w:val="00736537"/>
    <w:rsid w:val="007377B9"/>
    <w:rsid w:val="00737AE9"/>
    <w:rsid w:val="00737EAB"/>
    <w:rsid w:val="007400DF"/>
    <w:rsid w:val="0074051F"/>
    <w:rsid w:val="00741C5F"/>
    <w:rsid w:val="0074247A"/>
    <w:rsid w:val="007428BD"/>
    <w:rsid w:val="00743902"/>
    <w:rsid w:val="007439F6"/>
    <w:rsid w:val="00744132"/>
    <w:rsid w:val="00745271"/>
    <w:rsid w:val="00745B76"/>
    <w:rsid w:val="0074665B"/>
    <w:rsid w:val="00747114"/>
    <w:rsid w:val="00747393"/>
    <w:rsid w:val="00747BA3"/>
    <w:rsid w:val="00750076"/>
    <w:rsid w:val="007500C4"/>
    <w:rsid w:val="00750356"/>
    <w:rsid w:val="00753538"/>
    <w:rsid w:val="0075370A"/>
    <w:rsid w:val="00753E56"/>
    <w:rsid w:val="00754307"/>
    <w:rsid w:val="00754341"/>
    <w:rsid w:val="00754EBF"/>
    <w:rsid w:val="0075538F"/>
    <w:rsid w:val="00757455"/>
    <w:rsid w:val="00757B07"/>
    <w:rsid w:val="007609C6"/>
    <w:rsid w:val="00760F26"/>
    <w:rsid w:val="007619D6"/>
    <w:rsid w:val="00761EBC"/>
    <w:rsid w:val="00761F8D"/>
    <w:rsid w:val="0076216B"/>
    <w:rsid w:val="007626A2"/>
    <w:rsid w:val="00765A38"/>
    <w:rsid w:val="00765A60"/>
    <w:rsid w:val="007666E9"/>
    <w:rsid w:val="00766743"/>
    <w:rsid w:val="00766FDD"/>
    <w:rsid w:val="007701B7"/>
    <w:rsid w:val="00771AD4"/>
    <w:rsid w:val="00771CAC"/>
    <w:rsid w:val="0077255D"/>
    <w:rsid w:val="0077279E"/>
    <w:rsid w:val="00772CB4"/>
    <w:rsid w:val="00773152"/>
    <w:rsid w:val="00774FEF"/>
    <w:rsid w:val="00775926"/>
    <w:rsid w:val="007825FD"/>
    <w:rsid w:val="00782A91"/>
    <w:rsid w:val="00784A89"/>
    <w:rsid w:val="00785144"/>
    <w:rsid w:val="007851BB"/>
    <w:rsid w:val="007857FC"/>
    <w:rsid w:val="00785BA3"/>
    <w:rsid w:val="0078615C"/>
    <w:rsid w:val="007863A3"/>
    <w:rsid w:val="007870C6"/>
    <w:rsid w:val="00787421"/>
    <w:rsid w:val="00787A3F"/>
    <w:rsid w:val="0079016F"/>
    <w:rsid w:val="007901D4"/>
    <w:rsid w:val="007912AC"/>
    <w:rsid w:val="0079165B"/>
    <w:rsid w:val="0079220E"/>
    <w:rsid w:val="007925A8"/>
    <w:rsid w:val="007926D5"/>
    <w:rsid w:val="00793466"/>
    <w:rsid w:val="00794208"/>
    <w:rsid w:val="00794C8A"/>
    <w:rsid w:val="00797491"/>
    <w:rsid w:val="00797645"/>
    <w:rsid w:val="007A01DC"/>
    <w:rsid w:val="007A0415"/>
    <w:rsid w:val="007A05EF"/>
    <w:rsid w:val="007A0F0B"/>
    <w:rsid w:val="007A19A9"/>
    <w:rsid w:val="007A202A"/>
    <w:rsid w:val="007A30C6"/>
    <w:rsid w:val="007A4113"/>
    <w:rsid w:val="007A554C"/>
    <w:rsid w:val="007A5A9A"/>
    <w:rsid w:val="007A69B7"/>
    <w:rsid w:val="007A7A3C"/>
    <w:rsid w:val="007A7E5A"/>
    <w:rsid w:val="007B1BDD"/>
    <w:rsid w:val="007B2FFD"/>
    <w:rsid w:val="007B341D"/>
    <w:rsid w:val="007B3470"/>
    <w:rsid w:val="007B3DE3"/>
    <w:rsid w:val="007B401D"/>
    <w:rsid w:val="007B6774"/>
    <w:rsid w:val="007C0DAA"/>
    <w:rsid w:val="007C13BE"/>
    <w:rsid w:val="007C1ED4"/>
    <w:rsid w:val="007C2C8B"/>
    <w:rsid w:val="007C49AB"/>
    <w:rsid w:val="007C4F16"/>
    <w:rsid w:val="007C5442"/>
    <w:rsid w:val="007C561F"/>
    <w:rsid w:val="007C6187"/>
    <w:rsid w:val="007C6448"/>
    <w:rsid w:val="007C665D"/>
    <w:rsid w:val="007C74CB"/>
    <w:rsid w:val="007C7BDB"/>
    <w:rsid w:val="007D02A9"/>
    <w:rsid w:val="007D12BA"/>
    <w:rsid w:val="007D1402"/>
    <w:rsid w:val="007D14EC"/>
    <w:rsid w:val="007D1FA6"/>
    <w:rsid w:val="007D2006"/>
    <w:rsid w:val="007D2468"/>
    <w:rsid w:val="007D330C"/>
    <w:rsid w:val="007D5616"/>
    <w:rsid w:val="007D5BBB"/>
    <w:rsid w:val="007D6A16"/>
    <w:rsid w:val="007D75B6"/>
    <w:rsid w:val="007E0C86"/>
    <w:rsid w:val="007E25ED"/>
    <w:rsid w:val="007E2C77"/>
    <w:rsid w:val="007E3327"/>
    <w:rsid w:val="007E34B5"/>
    <w:rsid w:val="007E4B9F"/>
    <w:rsid w:val="007E4D20"/>
    <w:rsid w:val="007E7B57"/>
    <w:rsid w:val="007E7EA2"/>
    <w:rsid w:val="007F008E"/>
    <w:rsid w:val="007F00EA"/>
    <w:rsid w:val="007F0E43"/>
    <w:rsid w:val="007F18FB"/>
    <w:rsid w:val="007F197E"/>
    <w:rsid w:val="007F2F06"/>
    <w:rsid w:val="007F31C8"/>
    <w:rsid w:val="007F340A"/>
    <w:rsid w:val="007F361F"/>
    <w:rsid w:val="007F3A84"/>
    <w:rsid w:val="007F3C9C"/>
    <w:rsid w:val="007F5179"/>
    <w:rsid w:val="007F65A5"/>
    <w:rsid w:val="007F751E"/>
    <w:rsid w:val="007F776E"/>
    <w:rsid w:val="007F78CB"/>
    <w:rsid w:val="008005FF"/>
    <w:rsid w:val="00800E69"/>
    <w:rsid w:val="00801508"/>
    <w:rsid w:val="00801A33"/>
    <w:rsid w:val="00802911"/>
    <w:rsid w:val="00803C79"/>
    <w:rsid w:val="00804F3A"/>
    <w:rsid w:val="00806A27"/>
    <w:rsid w:val="0080730C"/>
    <w:rsid w:val="00807588"/>
    <w:rsid w:val="00807E59"/>
    <w:rsid w:val="0081026E"/>
    <w:rsid w:val="008102F8"/>
    <w:rsid w:val="008108B3"/>
    <w:rsid w:val="00810E90"/>
    <w:rsid w:val="00811145"/>
    <w:rsid w:val="00811AB5"/>
    <w:rsid w:val="00812E67"/>
    <w:rsid w:val="00812FAD"/>
    <w:rsid w:val="008145EF"/>
    <w:rsid w:val="00816ABE"/>
    <w:rsid w:val="00816FE3"/>
    <w:rsid w:val="008208AA"/>
    <w:rsid w:val="00823FF1"/>
    <w:rsid w:val="00824AED"/>
    <w:rsid w:val="00826797"/>
    <w:rsid w:val="00827C55"/>
    <w:rsid w:val="00827C59"/>
    <w:rsid w:val="00830C96"/>
    <w:rsid w:val="0083117F"/>
    <w:rsid w:val="00831468"/>
    <w:rsid w:val="0083157D"/>
    <w:rsid w:val="0083198B"/>
    <w:rsid w:val="008321DA"/>
    <w:rsid w:val="008324FD"/>
    <w:rsid w:val="008332BA"/>
    <w:rsid w:val="008338B6"/>
    <w:rsid w:val="008369E4"/>
    <w:rsid w:val="00836DB0"/>
    <w:rsid w:val="00840772"/>
    <w:rsid w:val="00840D26"/>
    <w:rsid w:val="00841BB8"/>
    <w:rsid w:val="00841BD2"/>
    <w:rsid w:val="00842EA8"/>
    <w:rsid w:val="00844EEC"/>
    <w:rsid w:val="008450E0"/>
    <w:rsid w:val="0084555F"/>
    <w:rsid w:val="00845A0E"/>
    <w:rsid w:val="00846042"/>
    <w:rsid w:val="00847D37"/>
    <w:rsid w:val="0085031A"/>
    <w:rsid w:val="00851B40"/>
    <w:rsid w:val="008526F1"/>
    <w:rsid w:val="00852A04"/>
    <w:rsid w:val="008538CD"/>
    <w:rsid w:val="00853CE7"/>
    <w:rsid w:val="0085456E"/>
    <w:rsid w:val="00854680"/>
    <w:rsid w:val="00855C3B"/>
    <w:rsid w:val="00857DD4"/>
    <w:rsid w:val="00857E4C"/>
    <w:rsid w:val="00857EF9"/>
    <w:rsid w:val="0086118E"/>
    <w:rsid w:val="008612E2"/>
    <w:rsid w:val="00861410"/>
    <w:rsid w:val="00861D4F"/>
    <w:rsid w:val="008625DB"/>
    <w:rsid w:val="00862667"/>
    <w:rsid w:val="00862FB8"/>
    <w:rsid w:val="0086326B"/>
    <w:rsid w:val="00863FD4"/>
    <w:rsid w:val="00864C5C"/>
    <w:rsid w:val="00864CD7"/>
    <w:rsid w:val="008658B8"/>
    <w:rsid w:val="008667F8"/>
    <w:rsid w:val="00866B1C"/>
    <w:rsid w:val="008671AF"/>
    <w:rsid w:val="00867577"/>
    <w:rsid w:val="00870094"/>
    <w:rsid w:val="008700D7"/>
    <w:rsid w:val="0087015C"/>
    <w:rsid w:val="008705E4"/>
    <w:rsid w:val="008733B0"/>
    <w:rsid w:val="00874B8A"/>
    <w:rsid w:val="008758F9"/>
    <w:rsid w:val="00875BC4"/>
    <w:rsid w:val="00875EAA"/>
    <w:rsid w:val="00880049"/>
    <w:rsid w:val="00880600"/>
    <w:rsid w:val="008810C9"/>
    <w:rsid w:val="008816A5"/>
    <w:rsid w:val="0088179B"/>
    <w:rsid w:val="00881C10"/>
    <w:rsid w:val="00882405"/>
    <w:rsid w:val="00882F65"/>
    <w:rsid w:val="00883879"/>
    <w:rsid w:val="00883B1E"/>
    <w:rsid w:val="00884E61"/>
    <w:rsid w:val="0088594B"/>
    <w:rsid w:val="00885B96"/>
    <w:rsid w:val="00885E92"/>
    <w:rsid w:val="008866A4"/>
    <w:rsid w:val="00886709"/>
    <w:rsid w:val="00886B43"/>
    <w:rsid w:val="0088700B"/>
    <w:rsid w:val="00887C22"/>
    <w:rsid w:val="00887EF3"/>
    <w:rsid w:val="00887FAA"/>
    <w:rsid w:val="00890660"/>
    <w:rsid w:val="00891166"/>
    <w:rsid w:val="0089173E"/>
    <w:rsid w:val="00891A9E"/>
    <w:rsid w:val="00892576"/>
    <w:rsid w:val="00892C45"/>
    <w:rsid w:val="008958B1"/>
    <w:rsid w:val="00895E94"/>
    <w:rsid w:val="00896BF7"/>
    <w:rsid w:val="00897147"/>
    <w:rsid w:val="008971FB"/>
    <w:rsid w:val="00897650"/>
    <w:rsid w:val="008A0551"/>
    <w:rsid w:val="008A1A38"/>
    <w:rsid w:val="008A29B2"/>
    <w:rsid w:val="008A3355"/>
    <w:rsid w:val="008A3687"/>
    <w:rsid w:val="008A43A5"/>
    <w:rsid w:val="008A44F2"/>
    <w:rsid w:val="008A4569"/>
    <w:rsid w:val="008A5547"/>
    <w:rsid w:val="008A560B"/>
    <w:rsid w:val="008A59B9"/>
    <w:rsid w:val="008A6829"/>
    <w:rsid w:val="008A79EE"/>
    <w:rsid w:val="008B0B1F"/>
    <w:rsid w:val="008B11B6"/>
    <w:rsid w:val="008B187A"/>
    <w:rsid w:val="008B1F2D"/>
    <w:rsid w:val="008B309E"/>
    <w:rsid w:val="008B3446"/>
    <w:rsid w:val="008B409F"/>
    <w:rsid w:val="008B5698"/>
    <w:rsid w:val="008B5877"/>
    <w:rsid w:val="008B5EBC"/>
    <w:rsid w:val="008B6579"/>
    <w:rsid w:val="008B70FD"/>
    <w:rsid w:val="008B72A9"/>
    <w:rsid w:val="008B7923"/>
    <w:rsid w:val="008C140D"/>
    <w:rsid w:val="008C6FD0"/>
    <w:rsid w:val="008C7896"/>
    <w:rsid w:val="008D2038"/>
    <w:rsid w:val="008D243F"/>
    <w:rsid w:val="008D275D"/>
    <w:rsid w:val="008D33E5"/>
    <w:rsid w:val="008D45E5"/>
    <w:rsid w:val="008D5CAE"/>
    <w:rsid w:val="008D5F1C"/>
    <w:rsid w:val="008D7A5B"/>
    <w:rsid w:val="008D7AC9"/>
    <w:rsid w:val="008E0A53"/>
    <w:rsid w:val="008E158B"/>
    <w:rsid w:val="008E1E8A"/>
    <w:rsid w:val="008E4BDD"/>
    <w:rsid w:val="008E4EC8"/>
    <w:rsid w:val="008E574D"/>
    <w:rsid w:val="008E6BCB"/>
    <w:rsid w:val="008F06E2"/>
    <w:rsid w:val="008F11AA"/>
    <w:rsid w:val="008F2152"/>
    <w:rsid w:val="008F37D5"/>
    <w:rsid w:val="008F3A16"/>
    <w:rsid w:val="008F4DA4"/>
    <w:rsid w:val="008F5A31"/>
    <w:rsid w:val="008F5FC0"/>
    <w:rsid w:val="008F69AD"/>
    <w:rsid w:val="008F6AC9"/>
    <w:rsid w:val="008F6C52"/>
    <w:rsid w:val="008F773A"/>
    <w:rsid w:val="008F7A10"/>
    <w:rsid w:val="008F7E5F"/>
    <w:rsid w:val="0090020B"/>
    <w:rsid w:val="00900583"/>
    <w:rsid w:val="00900769"/>
    <w:rsid w:val="00905792"/>
    <w:rsid w:val="00907556"/>
    <w:rsid w:val="00907701"/>
    <w:rsid w:val="00907ACB"/>
    <w:rsid w:val="009100E8"/>
    <w:rsid w:val="00910872"/>
    <w:rsid w:val="00911D94"/>
    <w:rsid w:val="0091211E"/>
    <w:rsid w:val="00912B28"/>
    <w:rsid w:val="009130BC"/>
    <w:rsid w:val="00915048"/>
    <w:rsid w:val="009152CA"/>
    <w:rsid w:val="009153DA"/>
    <w:rsid w:val="00915B5D"/>
    <w:rsid w:val="00915DA9"/>
    <w:rsid w:val="00915EDC"/>
    <w:rsid w:val="0091610C"/>
    <w:rsid w:val="009163DC"/>
    <w:rsid w:val="009167DB"/>
    <w:rsid w:val="00916BFD"/>
    <w:rsid w:val="009171B8"/>
    <w:rsid w:val="009174DB"/>
    <w:rsid w:val="00917D6A"/>
    <w:rsid w:val="009202C9"/>
    <w:rsid w:val="00921452"/>
    <w:rsid w:val="0092204F"/>
    <w:rsid w:val="009235C4"/>
    <w:rsid w:val="009238BC"/>
    <w:rsid w:val="00923C54"/>
    <w:rsid w:val="00924534"/>
    <w:rsid w:val="00924664"/>
    <w:rsid w:val="00924689"/>
    <w:rsid w:val="0092479B"/>
    <w:rsid w:val="0092615E"/>
    <w:rsid w:val="0092689B"/>
    <w:rsid w:val="00927360"/>
    <w:rsid w:val="00927667"/>
    <w:rsid w:val="00927B29"/>
    <w:rsid w:val="00927B78"/>
    <w:rsid w:val="0093052B"/>
    <w:rsid w:val="00930759"/>
    <w:rsid w:val="00930ABC"/>
    <w:rsid w:val="00930CF0"/>
    <w:rsid w:val="00930DF6"/>
    <w:rsid w:val="00931EE0"/>
    <w:rsid w:val="00932703"/>
    <w:rsid w:val="00933061"/>
    <w:rsid w:val="0093601D"/>
    <w:rsid w:val="00937565"/>
    <w:rsid w:val="009376B9"/>
    <w:rsid w:val="00937F5E"/>
    <w:rsid w:val="009402EA"/>
    <w:rsid w:val="00940326"/>
    <w:rsid w:val="00942A99"/>
    <w:rsid w:val="00942EB5"/>
    <w:rsid w:val="009430BD"/>
    <w:rsid w:val="00943239"/>
    <w:rsid w:val="0094368F"/>
    <w:rsid w:val="00943E93"/>
    <w:rsid w:val="00944276"/>
    <w:rsid w:val="00946369"/>
    <w:rsid w:val="009477E4"/>
    <w:rsid w:val="00950505"/>
    <w:rsid w:val="00950C90"/>
    <w:rsid w:val="00950CDF"/>
    <w:rsid w:val="00951425"/>
    <w:rsid w:val="00951939"/>
    <w:rsid w:val="009525DE"/>
    <w:rsid w:val="00952867"/>
    <w:rsid w:val="00952BA6"/>
    <w:rsid w:val="00952FFE"/>
    <w:rsid w:val="009531C6"/>
    <w:rsid w:val="009533AB"/>
    <w:rsid w:val="0095481D"/>
    <w:rsid w:val="009555D4"/>
    <w:rsid w:val="00956553"/>
    <w:rsid w:val="0095758E"/>
    <w:rsid w:val="009578C2"/>
    <w:rsid w:val="00957FEC"/>
    <w:rsid w:val="00960254"/>
    <w:rsid w:val="009619F5"/>
    <w:rsid w:val="00962213"/>
    <w:rsid w:val="00962ADD"/>
    <w:rsid w:val="009639F7"/>
    <w:rsid w:val="00964BFF"/>
    <w:rsid w:val="00964CC7"/>
    <w:rsid w:val="00966300"/>
    <w:rsid w:val="00966BDF"/>
    <w:rsid w:val="009672E5"/>
    <w:rsid w:val="00967797"/>
    <w:rsid w:val="0097026F"/>
    <w:rsid w:val="0097275A"/>
    <w:rsid w:val="00975158"/>
    <w:rsid w:val="00975356"/>
    <w:rsid w:val="009763A8"/>
    <w:rsid w:val="009803C9"/>
    <w:rsid w:val="009807E5"/>
    <w:rsid w:val="009817C2"/>
    <w:rsid w:val="00981BDE"/>
    <w:rsid w:val="00982871"/>
    <w:rsid w:val="0098334A"/>
    <w:rsid w:val="0098337D"/>
    <w:rsid w:val="009839C1"/>
    <w:rsid w:val="00983A9C"/>
    <w:rsid w:val="009852B5"/>
    <w:rsid w:val="00985DA2"/>
    <w:rsid w:val="00986A27"/>
    <w:rsid w:val="009870D3"/>
    <w:rsid w:val="009875D4"/>
    <w:rsid w:val="00991E1B"/>
    <w:rsid w:val="00992933"/>
    <w:rsid w:val="00992D7E"/>
    <w:rsid w:val="00993429"/>
    <w:rsid w:val="009945A6"/>
    <w:rsid w:val="00994CB0"/>
    <w:rsid w:val="00994F68"/>
    <w:rsid w:val="009957F4"/>
    <w:rsid w:val="00995AB1"/>
    <w:rsid w:val="009964B9"/>
    <w:rsid w:val="0099701F"/>
    <w:rsid w:val="009A052E"/>
    <w:rsid w:val="009A0AA6"/>
    <w:rsid w:val="009A0B14"/>
    <w:rsid w:val="009A2566"/>
    <w:rsid w:val="009A2F74"/>
    <w:rsid w:val="009A3D2C"/>
    <w:rsid w:val="009A4DFD"/>
    <w:rsid w:val="009A5B41"/>
    <w:rsid w:val="009A5D9D"/>
    <w:rsid w:val="009A7749"/>
    <w:rsid w:val="009A78A5"/>
    <w:rsid w:val="009A7981"/>
    <w:rsid w:val="009B0477"/>
    <w:rsid w:val="009B0797"/>
    <w:rsid w:val="009B0E1D"/>
    <w:rsid w:val="009B13B1"/>
    <w:rsid w:val="009B1561"/>
    <w:rsid w:val="009B2E3A"/>
    <w:rsid w:val="009B3405"/>
    <w:rsid w:val="009B3D4B"/>
    <w:rsid w:val="009B477D"/>
    <w:rsid w:val="009B5D63"/>
    <w:rsid w:val="009B5EBD"/>
    <w:rsid w:val="009B7511"/>
    <w:rsid w:val="009B7839"/>
    <w:rsid w:val="009B7BE6"/>
    <w:rsid w:val="009C0E56"/>
    <w:rsid w:val="009C1490"/>
    <w:rsid w:val="009C1A67"/>
    <w:rsid w:val="009C36C5"/>
    <w:rsid w:val="009C5264"/>
    <w:rsid w:val="009C5324"/>
    <w:rsid w:val="009C565A"/>
    <w:rsid w:val="009C6417"/>
    <w:rsid w:val="009C7C19"/>
    <w:rsid w:val="009D070D"/>
    <w:rsid w:val="009D0F25"/>
    <w:rsid w:val="009D11CC"/>
    <w:rsid w:val="009D1598"/>
    <w:rsid w:val="009D17B6"/>
    <w:rsid w:val="009D235E"/>
    <w:rsid w:val="009D33BD"/>
    <w:rsid w:val="009D393A"/>
    <w:rsid w:val="009D5830"/>
    <w:rsid w:val="009D6568"/>
    <w:rsid w:val="009D65D8"/>
    <w:rsid w:val="009D686D"/>
    <w:rsid w:val="009D69A5"/>
    <w:rsid w:val="009D69E5"/>
    <w:rsid w:val="009D6CFC"/>
    <w:rsid w:val="009D7F2B"/>
    <w:rsid w:val="009E2DE4"/>
    <w:rsid w:val="009E2DF7"/>
    <w:rsid w:val="009E307E"/>
    <w:rsid w:val="009E33C5"/>
    <w:rsid w:val="009E3A8E"/>
    <w:rsid w:val="009E5607"/>
    <w:rsid w:val="009E5C0E"/>
    <w:rsid w:val="009E6A88"/>
    <w:rsid w:val="009E6ABF"/>
    <w:rsid w:val="009E7305"/>
    <w:rsid w:val="009E78C3"/>
    <w:rsid w:val="009E7931"/>
    <w:rsid w:val="009E7A78"/>
    <w:rsid w:val="009F10DC"/>
    <w:rsid w:val="009F1370"/>
    <w:rsid w:val="009F1596"/>
    <w:rsid w:val="009F1CD9"/>
    <w:rsid w:val="009F1E0E"/>
    <w:rsid w:val="009F362B"/>
    <w:rsid w:val="009F3FD4"/>
    <w:rsid w:val="009F484B"/>
    <w:rsid w:val="009F4F04"/>
    <w:rsid w:val="009F518C"/>
    <w:rsid w:val="009F5381"/>
    <w:rsid w:val="009F5588"/>
    <w:rsid w:val="009F5693"/>
    <w:rsid w:val="009F5926"/>
    <w:rsid w:val="009F77C4"/>
    <w:rsid w:val="00A002D8"/>
    <w:rsid w:val="00A00E8A"/>
    <w:rsid w:val="00A013DF"/>
    <w:rsid w:val="00A019C2"/>
    <w:rsid w:val="00A02484"/>
    <w:rsid w:val="00A0268D"/>
    <w:rsid w:val="00A0390A"/>
    <w:rsid w:val="00A04EDC"/>
    <w:rsid w:val="00A0583D"/>
    <w:rsid w:val="00A05C76"/>
    <w:rsid w:val="00A06415"/>
    <w:rsid w:val="00A065BB"/>
    <w:rsid w:val="00A06B89"/>
    <w:rsid w:val="00A10F30"/>
    <w:rsid w:val="00A11C4B"/>
    <w:rsid w:val="00A11C53"/>
    <w:rsid w:val="00A1209E"/>
    <w:rsid w:val="00A127C8"/>
    <w:rsid w:val="00A13603"/>
    <w:rsid w:val="00A13793"/>
    <w:rsid w:val="00A137DC"/>
    <w:rsid w:val="00A13CB1"/>
    <w:rsid w:val="00A1678D"/>
    <w:rsid w:val="00A168A8"/>
    <w:rsid w:val="00A20F05"/>
    <w:rsid w:val="00A214F5"/>
    <w:rsid w:val="00A222C1"/>
    <w:rsid w:val="00A22A2F"/>
    <w:rsid w:val="00A23151"/>
    <w:rsid w:val="00A23692"/>
    <w:rsid w:val="00A23D2C"/>
    <w:rsid w:val="00A2478B"/>
    <w:rsid w:val="00A25083"/>
    <w:rsid w:val="00A26088"/>
    <w:rsid w:val="00A26642"/>
    <w:rsid w:val="00A26B3B"/>
    <w:rsid w:val="00A26CDC"/>
    <w:rsid w:val="00A26DCB"/>
    <w:rsid w:val="00A276D5"/>
    <w:rsid w:val="00A30A8F"/>
    <w:rsid w:val="00A322EB"/>
    <w:rsid w:val="00A32700"/>
    <w:rsid w:val="00A328CC"/>
    <w:rsid w:val="00A329E0"/>
    <w:rsid w:val="00A3352B"/>
    <w:rsid w:val="00A33D26"/>
    <w:rsid w:val="00A341F3"/>
    <w:rsid w:val="00A34854"/>
    <w:rsid w:val="00A3515D"/>
    <w:rsid w:val="00A35BD2"/>
    <w:rsid w:val="00A35BFD"/>
    <w:rsid w:val="00A36754"/>
    <w:rsid w:val="00A40BD0"/>
    <w:rsid w:val="00A4128D"/>
    <w:rsid w:val="00A417EB"/>
    <w:rsid w:val="00A41C6B"/>
    <w:rsid w:val="00A42772"/>
    <w:rsid w:val="00A43100"/>
    <w:rsid w:val="00A45EAC"/>
    <w:rsid w:val="00A464E5"/>
    <w:rsid w:val="00A4797B"/>
    <w:rsid w:val="00A50007"/>
    <w:rsid w:val="00A50604"/>
    <w:rsid w:val="00A53BB1"/>
    <w:rsid w:val="00A53EA2"/>
    <w:rsid w:val="00A54924"/>
    <w:rsid w:val="00A55596"/>
    <w:rsid w:val="00A56D34"/>
    <w:rsid w:val="00A574A4"/>
    <w:rsid w:val="00A57D99"/>
    <w:rsid w:val="00A62368"/>
    <w:rsid w:val="00A632FE"/>
    <w:rsid w:val="00A638D5"/>
    <w:rsid w:val="00A6392B"/>
    <w:rsid w:val="00A64681"/>
    <w:rsid w:val="00A64A70"/>
    <w:rsid w:val="00A64C22"/>
    <w:rsid w:val="00A65126"/>
    <w:rsid w:val="00A653B7"/>
    <w:rsid w:val="00A66A6B"/>
    <w:rsid w:val="00A66CA4"/>
    <w:rsid w:val="00A67E3E"/>
    <w:rsid w:val="00A72AB5"/>
    <w:rsid w:val="00A72D22"/>
    <w:rsid w:val="00A72F17"/>
    <w:rsid w:val="00A741DE"/>
    <w:rsid w:val="00A75EA1"/>
    <w:rsid w:val="00A77BDB"/>
    <w:rsid w:val="00A800DD"/>
    <w:rsid w:val="00A80346"/>
    <w:rsid w:val="00A82CDE"/>
    <w:rsid w:val="00A836A2"/>
    <w:rsid w:val="00A848DF"/>
    <w:rsid w:val="00A856A6"/>
    <w:rsid w:val="00A8586F"/>
    <w:rsid w:val="00A85D5C"/>
    <w:rsid w:val="00A8650B"/>
    <w:rsid w:val="00A875E3"/>
    <w:rsid w:val="00A87963"/>
    <w:rsid w:val="00A90325"/>
    <w:rsid w:val="00A9080D"/>
    <w:rsid w:val="00A90DD8"/>
    <w:rsid w:val="00A90FA6"/>
    <w:rsid w:val="00A910DA"/>
    <w:rsid w:val="00A917B1"/>
    <w:rsid w:val="00A92348"/>
    <w:rsid w:val="00A92797"/>
    <w:rsid w:val="00A92890"/>
    <w:rsid w:val="00A92DF3"/>
    <w:rsid w:val="00A92E08"/>
    <w:rsid w:val="00A92FD1"/>
    <w:rsid w:val="00A939AF"/>
    <w:rsid w:val="00A93D21"/>
    <w:rsid w:val="00A941F9"/>
    <w:rsid w:val="00A94968"/>
    <w:rsid w:val="00A94B58"/>
    <w:rsid w:val="00A95610"/>
    <w:rsid w:val="00A96557"/>
    <w:rsid w:val="00AA0A4F"/>
    <w:rsid w:val="00AA18E5"/>
    <w:rsid w:val="00AA19BD"/>
    <w:rsid w:val="00AA2D91"/>
    <w:rsid w:val="00AA2FC7"/>
    <w:rsid w:val="00AA36C3"/>
    <w:rsid w:val="00AA3D69"/>
    <w:rsid w:val="00AA5686"/>
    <w:rsid w:val="00AA6071"/>
    <w:rsid w:val="00AA7994"/>
    <w:rsid w:val="00AB0223"/>
    <w:rsid w:val="00AB089A"/>
    <w:rsid w:val="00AB0976"/>
    <w:rsid w:val="00AB0BDA"/>
    <w:rsid w:val="00AB15BD"/>
    <w:rsid w:val="00AB1838"/>
    <w:rsid w:val="00AB1A5B"/>
    <w:rsid w:val="00AB1BD9"/>
    <w:rsid w:val="00AB1BE3"/>
    <w:rsid w:val="00AB3662"/>
    <w:rsid w:val="00AB4B72"/>
    <w:rsid w:val="00AB4FCA"/>
    <w:rsid w:val="00AB6301"/>
    <w:rsid w:val="00AB6379"/>
    <w:rsid w:val="00AB6440"/>
    <w:rsid w:val="00AB6894"/>
    <w:rsid w:val="00AB6FBE"/>
    <w:rsid w:val="00AB7834"/>
    <w:rsid w:val="00AC1424"/>
    <w:rsid w:val="00AC21AE"/>
    <w:rsid w:val="00AC22AA"/>
    <w:rsid w:val="00AC2D85"/>
    <w:rsid w:val="00AC2EF3"/>
    <w:rsid w:val="00AC4275"/>
    <w:rsid w:val="00AC5710"/>
    <w:rsid w:val="00AC6306"/>
    <w:rsid w:val="00AC69EF"/>
    <w:rsid w:val="00AC6DEF"/>
    <w:rsid w:val="00AC72CE"/>
    <w:rsid w:val="00AC76DE"/>
    <w:rsid w:val="00AC77DB"/>
    <w:rsid w:val="00AC79FE"/>
    <w:rsid w:val="00AC7D9D"/>
    <w:rsid w:val="00AD0144"/>
    <w:rsid w:val="00AD044A"/>
    <w:rsid w:val="00AD0525"/>
    <w:rsid w:val="00AD1276"/>
    <w:rsid w:val="00AD147D"/>
    <w:rsid w:val="00AD19CD"/>
    <w:rsid w:val="00AD1B94"/>
    <w:rsid w:val="00AD2446"/>
    <w:rsid w:val="00AD2BCB"/>
    <w:rsid w:val="00AD2C19"/>
    <w:rsid w:val="00AD3339"/>
    <w:rsid w:val="00AD44AB"/>
    <w:rsid w:val="00AD49E1"/>
    <w:rsid w:val="00AD643E"/>
    <w:rsid w:val="00AD6C97"/>
    <w:rsid w:val="00AD739D"/>
    <w:rsid w:val="00AD7FC4"/>
    <w:rsid w:val="00AE0623"/>
    <w:rsid w:val="00AE1383"/>
    <w:rsid w:val="00AE1769"/>
    <w:rsid w:val="00AE2E48"/>
    <w:rsid w:val="00AE45EB"/>
    <w:rsid w:val="00AE585D"/>
    <w:rsid w:val="00AE6761"/>
    <w:rsid w:val="00AF083D"/>
    <w:rsid w:val="00AF1AE5"/>
    <w:rsid w:val="00AF1E55"/>
    <w:rsid w:val="00AF1E78"/>
    <w:rsid w:val="00AF2893"/>
    <w:rsid w:val="00AF2D0D"/>
    <w:rsid w:val="00AF3484"/>
    <w:rsid w:val="00AF69FE"/>
    <w:rsid w:val="00AF79B2"/>
    <w:rsid w:val="00AF7C28"/>
    <w:rsid w:val="00B0059E"/>
    <w:rsid w:val="00B008BF"/>
    <w:rsid w:val="00B014C1"/>
    <w:rsid w:val="00B0175C"/>
    <w:rsid w:val="00B020B0"/>
    <w:rsid w:val="00B02861"/>
    <w:rsid w:val="00B02AC5"/>
    <w:rsid w:val="00B034BA"/>
    <w:rsid w:val="00B039D3"/>
    <w:rsid w:val="00B044AE"/>
    <w:rsid w:val="00B04ADF"/>
    <w:rsid w:val="00B04CCA"/>
    <w:rsid w:val="00B053E0"/>
    <w:rsid w:val="00B0573B"/>
    <w:rsid w:val="00B05B24"/>
    <w:rsid w:val="00B06C11"/>
    <w:rsid w:val="00B07262"/>
    <w:rsid w:val="00B109C5"/>
    <w:rsid w:val="00B11E72"/>
    <w:rsid w:val="00B11F8A"/>
    <w:rsid w:val="00B12513"/>
    <w:rsid w:val="00B12DB6"/>
    <w:rsid w:val="00B13BF2"/>
    <w:rsid w:val="00B16115"/>
    <w:rsid w:val="00B16253"/>
    <w:rsid w:val="00B167A2"/>
    <w:rsid w:val="00B16822"/>
    <w:rsid w:val="00B1725C"/>
    <w:rsid w:val="00B17CD8"/>
    <w:rsid w:val="00B17D84"/>
    <w:rsid w:val="00B2138A"/>
    <w:rsid w:val="00B2244B"/>
    <w:rsid w:val="00B22B6E"/>
    <w:rsid w:val="00B23178"/>
    <w:rsid w:val="00B2322D"/>
    <w:rsid w:val="00B244EB"/>
    <w:rsid w:val="00B24715"/>
    <w:rsid w:val="00B25424"/>
    <w:rsid w:val="00B25959"/>
    <w:rsid w:val="00B2766A"/>
    <w:rsid w:val="00B31C09"/>
    <w:rsid w:val="00B333C5"/>
    <w:rsid w:val="00B34CA7"/>
    <w:rsid w:val="00B36762"/>
    <w:rsid w:val="00B36C0E"/>
    <w:rsid w:val="00B375C5"/>
    <w:rsid w:val="00B409D1"/>
    <w:rsid w:val="00B40DBD"/>
    <w:rsid w:val="00B41F34"/>
    <w:rsid w:val="00B42C4C"/>
    <w:rsid w:val="00B43ADA"/>
    <w:rsid w:val="00B4414E"/>
    <w:rsid w:val="00B449D5"/>
    <w:rsid w:val="00B466E8"/>
    <w:rsid w:val="00B47CBF"/>
    <w:rsid w:val="00B5243C"/>
    <w:rsid w:val="00B52809"/>
    <w:rsid w:val="00B52908"/>
    <w:rsid w:val="00B52D24"/>
    <w:rsid w:val="00B52F48"/>
    <w:rsid w:val="00B53EA2"/>
    <w:rsid w:val="00B55E62"/>
    <w:rsid w:val="00B56A13"/>
    <w:rsid w:val="00B56BAB"/>
    <w:rsid w:val="00B6038C"/>
    <w:rsid w:val="00B60789"/>
    <w:rsid w:val="00B60C0A"/>
    <w:rsid w:val="00B61C42"/>
    <w:rsid w:val="00B633FF"/>
    <w:rsid w:val="00B63E39"/>
    <w:rsid w:val="00B649AB"/>
    <w:rsid w:val="00B65499"/>
    <w:rsid w:val="00B65932"/>
    <w:rsid w:val="00B65D85"/>
    <w:rsid w:val="00B66157"/>
    <w:rsid w:val="00B66EE2"/>
    <w:rsid w:val="00B671FC"/>
    <w:rsid w:val="00B70CD1"/>
    <w:rsid w:val="00B71457"/>
    <w:rsid w:val="00B71560"/>
    <w:rsid w:val="00B71FC4"/>
    <w:rsid w:val="00B72619"/>
    <w:rsid w:val="00B72A8C"/>
    <w:rsid w:val="00B74FA0"/>
    <w:rsid w:val="00B752D9"/>
    <w:rsid w:val="00B75740"/>
    <w:rsid w:val="00B75C88"/>
    <w:rsid w:val="00B7615D"/>
    <w:rsid w:val="00B76331"/>
    <w:rsid w:val="00B76DFB"/>
    <w:rsid w:val="00B770E0"/>
    <w:rsid w:val="00B7788B"/>
    <w:rsid w:val="00B81B3E"/>
    <w:rsid w:val="00B82DF9"/>
    <w:rsid w:val="00B82F8E"/>
    <w:rsid w:val="00B83800"/>
    <w:rsid w:val="00B8420C"/>
    <w:rsid w:val="00B8732C"/>
    <w:rsid w:val="00B87911"/>
    <w:rsid w:val="00B879E6"/>
    <w:rsid w:val="00B87E5E"/>
    <w:rsid w:val="00B9050B"/>
    <w:rsid w:val="00B90F88"/>
    <w:rsid w:val="00B91550"/>
    <w:rsid w:val="00B91783"/>
    <w:rsid w:val="00B9187C"/>
    <w:rsid w:val="00B9269D"/>
    <w:rsid w:val="00B943A6"/>
    <w:rsid w:val="00B948C4"/>
    <w:rsid w:val="00B94B93"/>
    <w:rsid w:val="00B94D62"/>
    <w:rsid w:val="00B95628"/>
    <w:rsid w:val="00B97292"/>
    <w:rsid w:val="00B9736E"/>
    <w:rsid w:val="00B976C0"/>
    <w:rsid w:val="00B9778E"/>
    <w:rsid w:val="00BA059B"/>
    <w:rsid w:val="00BA13AE"/>
    <w:rsid w:val="00BA1A56"/>
    <w:rsid w:val="00BA48E3"/>
    <w:rsid w:val="00BA4ACF"/>
    <w:rsid w:val="00BA4DA6"/>
    <w:rsid w:val="00BA4F37"/>
    <w:rsid w:val="00BA51EF"/>
    <w:rsid w:val="00BA5C1B"/>
    <w:rsid w:val="00BA6CF4"/>
    <w:rsid w:val="00BA7416"/>
    <w:rsid w:val="00BA7D07"/>
    <w:rsid w:val="00BB093E"/>
    <w:rsid w:val="00BB1F12"/>
    <w:rsid w:val="00BB20B3"/>
    <w:rsid w:val="00BB2EC4"/>
    <w:rsid w:val="00BB345C"/>
    <w:rsid w:val="00BB3FC3"/>
    <w:rsid w:val="00BB4C39"/>
    <w:rsid w:val="00BB69A4"/>
    <w:rsid w:val="00BB74EE"/>
    <w:rsid w:val="00BB7CFF"/>
    <w:rsid w:val="00BC0B5E"/>
    <w:rsid w:val="00BC0BDE"/>
    <w:rsid w:val="00BC134A"/>
    <w:rsid w:val="00BC35E6"/>
    <w:rsid w:val="00BC3652"/>
    <w:rsid w:val="00BC3697"/>
    <w:rsid w:val="00BC38F2"/>
    <w:rsid w:val="00BC466B"/>
    <w:rsid w:val="00BC5AF5"/>
    <w:rsid w:val="00BC5B8C"/>
    <w:rsid w:val="00BC6C99"/>
    <w:rsid w:val="00BD0565"/>
    <w:rsid w:val="00BD0AAA"/>
    <w:rsid w:val="00BD0AFB"/>
    <w:rsid w:val="00BD1D48"/>
    <w:rsid w:val="00BD2520"/>
    <w:rsid w:val="00BD2649"/>
    <w:rsid w:val="00BD283A"/>
    <w:rsid w:val="00BD404E"/>
    <w:rsid w:val="00BD4D5E"/>
    <w:rsid w:val="00BD6517"/>
    <w:rsid w:val="00BD6AAF"/>
    <w:rsid w:val="00BD78E5"/>
    <w:rsid w:val="00BD7CC8"/>
    <w:rsid w:val="00BD7F06"/>
    <w:rsid w:val="00BE02E8"/>
    <w:rsid w:val="00BE11DC"/>
    <w:rsid w:val="00BE27D0"/>
    <w:rsid w:val="00BE29DB"/>
    <w:rsid w:val="00BE4B06"/>
    <w:rsid w:val="00BE4CBF"/>
    <w:rsid w:val="00BE6220"/>
    <w:rsid w:val="00BE662B"/>
    <w:rsid w:val="00BE68ED"/>
    <w:rsid w:val="00BE72DE"/>
    <w:rsid w:val="00BE774C"/>
    <w:rsid w:val="00BF20DA"/>
    <w:rsid w:val="00BF2133"/>
    <w:rsid w:val="00BF4C29"/>
    <w:rsid w:val="00BF6AA0"/>
    <w:rsid w:val="00BF79E0"/>
    <w:rsid w:val="00BF7CD4"/>
    <w:rsid w:val="00C00579"/>
    <w:rsid w:val="00C0067A"/>
    <w:rsid w:val="00C00E5D"/>
    <w:rsid w:val="00C0153D"/>
    <w:rsid w:val="00C016AB"/>
    <w:rsid w:val="00C018F7"/>
    <w:rsid w:val="00C03971"/>
    <w:rsid w:val="00C03B0F"/>
    <w:rsid w:val="00C0562D"/>
    <w:rsid w:val="00C058A4"/>
    <w:rsid w:val="00C06546"/>
    <w:rsid w:val="00C069AF"/>
    <w:rsid w:val="00C06B54"/>
    <w:rsid w:val="00C071E0"/>
    <w:rsid w:val="00C078C0"/>
    <w:rsid w:val="00C07C0B"/>
    <w:rsid w:val="00C104FB"/>
    <w:rsid w:val="00C112B7"/>
    <w:rsid w:val="00C13A18"/>
    <w:rsid w:val="00C13DC1"/>
    <w:rsid w:val="00C14395"/>
    <w:rsid w:val="00C146AC"/>
    <w:rsid w:val="00C14DC1"/>
    <w:rsid w:val="00C1627F"/>
    <w:rsid w:val="00C20181"/>
    <w:rsid w:val="00C2094C"/>
    <w:rsid w:val="00C2181F"/>
    <w:rsid w:val="00C21B6C"/>
    <w:rsid w:val="00C22D2F"/>
    <w:rsid w:val="00C2382F"/>
    <w:rsid w:val="00C23BE4"/>
    <w:rsid w:val="00C25106"/>
    <w:rsid w:val="00C25B1E"/>
    <w:rsid w:val="00C27577"/>
    <w:rsid w:val="00C2782E"/>
    <w:rsid w:val="00C27F7E"/>
    <w:rsid w:val="00C30B23"/>
    <w:rsid w:val="00C323DB"/>
    <w:rsid w:val="00C32B71"/>
    <w:rsid w:val="00C32EC0"/>
    <w:rsid w:val="00C3327A"/>
    <w:rsid w:val="00C333A8"/>
    <w:rsid w:val="00C34743"/>
    <w:rsid w:val="00C347A7"/>
    <w:rsid w:val="00C34FF8"/>
    <w:rsid w:val="00C353F8"/>
    <w:rsid w:val="00C35A2D"/>
    <w:rsid w:val="00C35EAB"/>
    <w:rsid w:val="00C35F12"/>
    <w:rsid w:val="00C3730C"/>
    <w:rsid w:val="00C37B22"/>
    <w:rsid w:val="00C4000A"/>
    <w:rsid w:val="00C407DE"/>
    <w:rsid w:val="00C40B1A"/>
    <w:rsid w:val="00C40F04"/>
    <w:rsid w:val="00C4105A"/>
    <w:rsid w:val="00C417D7"/>
    <w:rsid w:val="00C42CA7"/>
    <w:rsid w:val="00C42FF8"/>
    <w:rsid w:val="00C430A4"/>
    <w:rsid w:val="00C43EB3"/>
    <w:rsid w:val="00C444DB"/>
    <w:rsid w:val="00C466B9"/>
    <w:rsid w:val="00C46758"/>
    <w:rsid w:val="00C474ED"/>
    <w:rsid w:val="00C475E3"/>
    <w:rsid w:val="00C50C7E"/>
    <w:rsid w:val="00C51062"/>
    <w:rsid w:val="00C52312"/>
    <w:rsid w:val="00C5298C"/>
    <w:rsid w:val="00C554BD"/>
    <w:rsid w:val="00C56706"/>
    <w:rsid w:val="00C56A6E"/>
    <w:rsid w:val="00C574DA"/>
    <w:rsid w:val="00C57BCE"/>
    <w:rsid w:val="00C607B9"/>
    <w:rsid w:val="00C61798"/>
    <w:rsid w:val="00C62048"/>
    <w:rsid w:val="00C6292F"/>
    <w:rsid w:val="00C63F1C"/>
    <w:rsid w:val="00C64207"/>
    <w:rsid w:val="00C64618"/>
    <w:rsid w:val="00C64D95"/>
    <w:rsid w:val="00C65A77"/>
    <w:rsid w:val="00C65B0C"/>
    <w:rsid w:val="00C67F15"/>
    <w:rsid w:val="00C70EEA"/>
    <w:rsid w:val="00C72101"/>
    <w:rsid w:val="00C7224D"/>
    <w:rsid w:val="00C723BA"/>
    <w:rsid w:val="00C726A1"/>
    <w:rsid w:val="00C73027"/>
    <w:rsid w:val="00C73B58"/>
    <w:rsid w:val="00C73B82"/>
    <w:rsid w:val="00C74375"/>
    <w:rsid w:val="00C75A2B"/>
    <w:rsid w:val="00C75D5C"/>
    <w:rsid w:val="00C75DF7"/>
    <w:rsid w:val="00C761C8"/>
    <w:rsid w:val="00C7789E"/>
    <w:rsid w:val="00C80278"/>
    <w:rsid w:val="00C80493"/>
    <w:rsid w:val="00C80BB2"/>
    <w:rsid w:val="00C80BC4"/>
    <w:rsid w:val="00C83726"/>
    <w:rsid w:val="00C85175"/>
    <w:rsid w:val="00C86546"/>
    <w:rsid w:val="00C865AC"/>
    <w:rsid w:val="00C866F0"/>
    <w:rsid w:val="00C868BC"/>
    <w:rsid w:val="00C86D22"/>
    <w:rsid w:val="00C871C1"/>
    <w:rsid w:val="00C87660"/>
    <w:rsid w:val="00C90172"/>
    <w:rsid w:val="00C907DC"/>
    <w:rsid w:val="00C90BA7"/>
    <w:rsid w:val="00C90FD5"/>
    <w:rsid w:val="00C91790"/>
    <w:rsid w:val="00C926F3"/>
    <w:rsid w:val="00C92925"/>
    <w:rsid w:val="00C92E4F"/>
    <w:rsid w:val="00C92EF9"/>
    <w:rsid w:val="00C94C0D"/>
    <w:rsid w:val="00C95243"/>
    <w:rsid w:val="00C9546B"/>
    <w:rsid w:val="00C955E2"/>
    <w:rsid w:val="00C96E66"/>
    <w:rsid w:val="00C9708B"/>
    <w:rsid w:val="00CA029A"/>
    <w:rsid w:val="00CA0909"/>
    <w:rsid w:val="00CA11EC"/>
    <w:rsid w:val="00CA12FA"/>
    <w:rsid w:val="00CA2A6F"/>
    <w:rsid w:val="00CA2E23"/>
    <w:rsid w:val="00CA3635"/>
    <w:rsid w:val="00CA3C2A"/>
    <w:rsid w:val="00CA49DF"/>
    <w:rsid w:val="00CA67C2"/>
    <w:rsid w:val="00CA7C9A"/>
    <w:rsid w:val="00CB0279"/>
    <w:rsid w:val="00CB0977"/>
    <w:rsid w:val="00CB0BC9"/>
    <w:rsid w:val="00CB2570"/>
    <w:rsid w:val="00CB2700"/>
    <w:rsid w:val="00CB2781"/>
    <w:rsid w:val="00CB2975"/>
    <w:rsid w:val="00CB4516"/>
    <w:rsid w:val="00CB4F26"/>
    <w:rsid w:val="00CB5DF3"/>
    <w:rsid w:val="00CB6A7B"/>
    <w:rsid w:val="00CB7DD6"/>
    <w:rsid w:val="00CB7EAC"/>
    <w:rsid w:val="00CC0BBE"/>
    <w:rsid w:val="00CC1BEF"/>
    <w:rsid w:val="00CC3C17"/>
    <w:rsid w:val="00CC42B5"/>
    <w:rsid w:val="00CC4863"/>
    <w:rsid w:val="00CC4FBC"/>
    <w:rsid w:val="00CC5E3A"/>
    <w:rsid w:val="00CC61ED"/>
    <w:rsid w:val="00CC6474"/>
    <w:rsid w:val="00CC67E2"/>
    <w:rsid w:val="00CC7B28"/>
    <w:rsid w:val="00CD09D2"/>
    <w:rsid w:val="00CD0B3C"/>
    <w:rsid w:val="00CD1077"/>
    <w:rsid w:val="00CD171E"/>
    <w:rsid w:val="00CD1A24"/>
    <w:rsid w:val="00CD266D"/>
    <w:rsid w:val="00CD2869"/>
    <w:rsid w:val="00CD473E"/>
    <w:rsid w:val="00CD59A4"/>
    <w:rsid w:val="00CD6157"/>
    <w:rsid w:val="00CD6395"/>
    <w:rsid w:val="00CD6A18"/>
    <w:rsid w:val="00CE0E29"/>
    <w:rsid w:val="00CE11CB"/>
    <w:rsid w:val="00CE1DED"/>
    <w:rsid w:val="00CE3471"/>
    <w:rsid w:val="00CE3527"/>
    <w:rsid w:val="00CE4B1B"/>
    <w:rsid w:val="00CE6901"/>
    <w:rsid w:val="00CF0D72"/>
    <w:rsid w:val="00CF0F89"/>
    <w:rsid w:val="00CF1365"/>
    <w:rsid w:val="00CF138F"/>
    <w:rsid w:val="00CF2244"/>
    <w:rsid w:val="00CF2300"/>
    <w:rsid w:val="00CF3194"/>
    <w:rsid w:val="00CF3474"/>
    <w:rsid w:val="00CF3673"/>
    <w:rsid w:val="00CF3BC6"/>
    <w:rsid w:val="00CF3E59"/>
    <w:rsid w:val="00CF44A5"/>
    <w:rsid w:val="00CF497E"/>
    <w:rsid w:val="00CF4D8D"/>
    <w:rsid w:val="00CF4F0F"/>
    <w:rsid w:val="00D004C8"/>
    <w:rsid w:val="00D01D93"/>
    <w:rsid w:val="00D04A11"/>
    <w:rsid w:val="00D04EF1"/>
    <w:rsid w:val="00D0533F"/>
    <w:rsid w:val="00D06EAB"/>
    <w:rsid w:val="00D0762C"/>
    <w:rsid w:val="00D07A9C"/>
    <w:rsid w:val="00D102C8"/>
    <w:rsid w:val="00D1062A"/>
    <w:rsid w:val="00D1135A"/>
    <w:rsid w:val="00D11BCD"/>
    <w:rsid w:val="00D131B1"/>
    <w:rsid w:val="00D15B9F"/>
    <w:rsid w:val="00D16134"/>
    <w:rsid w:val="00D167D8"/>
    <w:rsid w:val="00D17510"/>
    <w:rsid w:val="00D17579"/>
    <w:rsid w:val="00D1769B"/>
    <w:rsid w:val="00D17F43"/>
    <w:rsid w:val="00D2070D"/>
    <w:rsid w:val="00D20CBB"/>
    <w:rsid w:val="00D210CC"/>
    <w:rsid w:val="00D213D2"/>
    <w:rsid w:val="00D21641"/>
    <w:rsid w:val="00D22A3F"/>
    <w:rsid w:val="00D22B64"/>
    <w:rsid w:val="00D242E3"/>
    <w:rsid w:val="00D246B8"/>
    <w:rsid w:val="00D24C19"/>
    <w:rsid w:val="00D25817"/>
    <w:rsid w:val="00D2665C"/>
    <w:rsid w:val="00D26960"/>
    <w:rsid w:val="00D272E4"/>
    <w:rsid w:val="00D30B7B"/>
    <w:rsid w:val="00D311FD"/>
    <w:rsid w:val="00D3164C"/>
    <w:rsid w:val="00D31D58"/>
    <w:rsid w:val="00D3326F"/>
    <w:rsid w:val="00D3357D"/>
    <w:rsid w:val="00D33B81"/>
    <w:rsid w:val="00D340E1"/>
    <w:rsid w:val="00D34FFE"/>
    <w:rsid w:val="00D35044"/>
    <w:rsid w:val="00D35B7C"/>
    <w:rsid w:val="00D361D9"/>
    <w:rsid w:val="00D36378"/>
    <w:rsid w:val="00D36819"/>
    <w:rsid w:val="00D37123"/>
    <w:rsid w:val="00D406D6"/>
    <w:rsid w:val="00D41052"/>
    <w:rsid w:val="00D418F6"/>
    <w:rsid w:val="00D421DA"/>
    <w:rsid w:val="00D42A76"/>
    <w:rsid w:val="00D43E01"/>
    <w:rsid w:val="00D44137"/>
    <w:rsid w:val="00D456B7"/>
    <w:rsid w:val="00D462B7"/>
    <w:rsid w:val="00D50204"/>
    <w:rsid w:val="00D508B8"/>
    <w:rsid w:val="00D51038"/>
    <w:rsid w:val="00D51071"/>
    <w:rsid w:val="00D52072"/>
    <w:rsid w:val="00D53218"/>
    <w:rsid w:val="00D53241"/>
    <w:rsid w:val="00D53B91"/>
    <w:rsid w:val="00D54182"/>
    <w:rsid w:val="00D54AC7"/>
    <w:rsid w:val="00D54E36"/>
    <w:rsid w:val="00D54F98"/>
    <w:rsid w:val="00D55283"/>
    <w:rsid w:val="00D573D3"/>
    <w:rsid w:val="00D57664"/>
    <w:rsid w:val="00D600DA"/>
    <w:rsid w:val="00D6049E"/>
    <w:rsid w:val="00D60521"/>
    <w:rsid w:val="00D606ED"/>
    <w:rsid w:val="00D639E2"/>
    <w:rsid w:val="00D63C67"/>
    <w:rsid w:val="00D63F45"/>
    <w:rsid w:val="00D643E2"/>
    <w:rsid w:val="00D6522E"/>
    <w:rsid w:val="00D6600D"/>
    <w:rsid w:val="00D66EC3"/>
    <w:rsid w:val="00D67922"/>
    <w:rsid w:val="00D708AE"/>
    <w:rsid w:val="00D7158D"/>
    <w:rsid w:val="00D7260C"/>
    <w:rsid w:val="00D726C2"/>
    <w:rsid w:val="00D72D0B"/>
    <w:rsid w:val="00D73134"/>
    <w:rsid w:val="00D74B62"/>
    <w:rsid w:val="00D75ACF"/>
    <w:rsid w:val="00D75D6F"/>
    <w:rsid w:val="00D76D35"/>
    <w:rsid w:val="00D77506"/>
    <w:rsid w:val="00D80435"/>
    <w:rsid w:val="00D81B3F"/>
    <w:rsid w:val="00D826D8"/>
    <w:rsid w:val="00D83423"/>
    <w:rsid w:val="00D83427"/>
    <w:rsid w:val="00D8388B"/>
    <w:rsid w:val="00D8567A"/>
    <w:rsid w:val="00D85BC5"/>
    <w:rsid w:val="00D86DCB"/>
    <w:rsid w:val="00D87AA1"/>
    <w:rsid w:val="00D87D9F"/>
    <w:rsid w:val="00D914F2"/>
    <w:rsid w:val="00D91E91"/>
    <w:rsid w:val="00D9254C"/>
    <w:rsid w:val="00D9329F"/>
    <w:rsid w:val="00D950CA"/>
    <w:rsid w:val="00D959D8"/>
    <w:rsid w:val="00D965D1"/>
    <w:rsid w:val="00D96F40"/>
    <w:rsid w:val="00D97357"/>
    <w:rsid w:val="00D977A8"/>
    <w:rsid w:val="00D977C4"/>
    <w:rsid w:val="00DA0A8F"/>
    <w:rsid w:val="00DA1A26"/>
    <w:rsid w:val="00DA3336"/>
    <w:rsid w:val="00DA343E"/>
    <w:rsid w:val="00DA3459"/>
    <w:rsid w:val="00DA3D94"/>
    <w:rsid w:val="00DA3F41"/>
    <w:rsid w:val="00DA44D5"/>
    <w:rsid w:val="00DA64C8"/>
    <w:rsid w:val="00DA6CC7"/>
    <w:rsid w:val="00DB000F"/>
    <w:rsid w:val="00DB0651"/>
    <w:rsid w:val="00DB0951"/>
    <w:rsid w:val="00DB0EE2"/>
    <w:rsid w:val="00DB120C"/>
    <w:rsid w:val="00DB252F"/>
    <w:rsid w:val="00DB2DBB"/>
    <w:rsid w:val="00DB3ABD"/>
    <w:rsid w:val="00DB4064"/>
    <w:rsid w:val="00DB485D"/>
    <w:rsid w:val="00DB6363"/>
    <w:rsid w:val="00DB7B7A"/>
    <w:rsid w:val="00DB7F41"/>
    <w:rsid w:val="00DC008F"/>
    <w:rsid w:val="00DC2AB0"/>
    <w:rsid w:val="00DC3477"/>
    <w:rsid w:val="00DC3A07"/>
    <w:rsid w:val="00DC42BC"/>
    <w:rsid w:val="00DC4D57"/>
    <w:rsid w:val="00DC6477"/>
    <w:rsid w:val="00DC6DCB"/>
    <w:rsid w:val="00DD154B"/>
    <w:rsid w:val="00DD28E5"/>
    <w:rsid w:val="00DD2A96"/>
    <w:rsid w:val="00DD3A49"/>
    <w:rsid w:val="00DD4130"/>
    <w:rsid w:val="00DD676B"/>
    <w:rsid w:val="00DD6C55"/>
    <w:rsid w:val="00DD7D9D"/>
    <w:rsid w:val="00DE088A"/>
    <w:rsid w:val="00DE0BE3"/>
    <w:rsid w:val="00DE13C1"/>
    <w:rsid w:val="00DE2399"/>
    <w:rsid w:val="00DE42FF"/>
    <w:rsid w:val="00DE45E0"/>
    <w:rsid w:val="00DE480A"/>
    <w:rsid w:val="00DE5436"/>
    <w:rsid w:val="00DE59E7"/>
    <w:rsid w:val="00DE6174"/>
    <w:rsid w:val="00DF11EF"/>
    <w:rsid w:val="00DF2280"/>
    <w:rsid w:val="00DF41C5"/>
    <w:rsid w:val="00DF762E"/>
    <w:rsid w:val="00E00AF6"/>
    <w:rsid w:val="00E019D6"/>
    <w:rsid w:val="00E025A1"/>
    <w:rsid w:val="00E02632"/>
    <w:rsid w:val="00E032BD"/>
    <w:rsid w:val="00E03B2D"/>
    <w:rsid w:val="00E040CB"/>
    <w:rsid w:val="00E04F72"/>
    <w:rsid w:val="00E058D8"/>
    <w:rsid w:val="00E05A1D"/>
    <w:rsid w:val="00E05D3F"/>
    <w:rsid w:val="00E066B7"/>
    <w:rsid w:val="00E07840"/>
    <w:rsid w:val="00E07EB9"/>
    <w:rsid w:val="00E1003A"/>
    <w:rsid w:val="00E124EA"/>
    <w:rsid w:val="00E1418D"/>
    <w:rsid w:val="00E1498F"/>
    <w:rsid w:val="00E15065"/>
    <w:rsid w:val="00E1555D"/>
    <w:rsid w:val="00E1563B"/>
    <w:rsid w:val="00E15DBE"/>
    <w:rsid w:val="00E16A30"/>
    <w:rsid w:val="00E17481"/>
    <w:rsid w:val="00E17A99"/>
    <w:rsid w:val="00E17F7E"/>
    <w:rsid w:val="00E2096E"/>
    <w:rsid w:val="00E20D89"/>
    <w:rsid w:val="00E217A2"/>
    <w:rsid w:val="00E21D3C"/>
    <w:rsid w:val="00E224E8"/>
    <w:rsid w:val="00E22D59"/>
    <w:rsid w:val="00E27B4E"/>
    <w:rsid w:val="00E27BD2"/>
    <w:rsid w:val="00E3186C"/>
    <w:rsid w:val="00E35080"/>
    <w:rsid w:val="00E35F37"/>
    <w:rsid w:val="00E361EA"/>
    <w:rsid w:val="00E3633B"/>
    <w:rsid w:val="00E36545"/>
    <w:rsid w:val="00E36697"/>
    <w:rsid w:val="00E36C59"/>
    <w:rsid w:val="00E40118"/>
    <w:rsid w:val="00E402E6"/>
    <w:rsid w:val="00E403CF"/>
    <w:rsid w:val="00E40DDA"/>
    <w:rsid w:val="00E41C05"/>
    <w:rsid w:val="00E42202"/>
    <w:rsid w:val="00E4267D"/>
    <w:rsid w:val="00E444A0"/>
    <w:rsid w:val="00E44D6A"/>
    <w:rsid w:val="00E46273"/>
    <w:rsid w:val="00E477EC"/>
    <w:rsid w:val="00E47ADC"/>
    <w:rsid w:val="00E47BE6"/>
    <w:rsid w:val="00E509CB"/>
    <w:rsid w:val="00E50CAB"/>
    <w:rsid w:val="00E512B7"/>
    <w:rsid w:val="00E516AE"/>
    <w:rsid w:val="00E5271D"/>
    <w:rsid w:val="00E529DB"/>
    <w:rsid w:val="00E5396C"/>
    <w:rsid w:val="00E5512E"/>
    <w:rsid w:val="00E555AF"/>
    <w:rsid w:val="00E55ECC"/>
    <w:rsid w:val="00E564C8"/>
    <w:rsid w:val="00E5770D"/>
    <w:rsid w:val="00E57904"/>
    <w:rsid w:val="00E57E56"/>
    <w:rsid w:val="00E622A2"/>
    <w:rsid w:val="00E63012"/>
    <w:rsid w:val="00E637A0"/>
    <w:rsid w:val="00E644A0"/>
    <w:rsid w:val="00E645D2"/>
    <w:rsid w:val="00E64A71"/>
    <w:rsid w:val="00E64C75"/>
    <w:rsid w:val="00E64FA5"/>
    <w:rsid w:val="00E65C24"/>
    <w:rsid w:val="00E65E85"/>
    <w:rsid w:val="00E66034"/>
    <w:rsid w:val="00E664E8"/>
    <w:rsid w:val="00E66572"/>
    <w:rsid w:val="00E670CF"/>
    <w:rsid w:val="00E67D14"/>
    <w:rsid w:val="00E70B20"/>
    <w:rsid w:val="00E70C8B"/>
    <w:rsid w:val="00E72013"/>
    <w:rsid w:val="00E73649"/>
    <w:rsid w:val="00E73800"/>
    <w:rsid w:val="00E73B7E"/>
    <w:rsid w:val="00E74444"/>
    <w:rsid w:val="00E75560"/>
    <w:rsid w:val="00E75E2A"/>
    <w:rsid w:val="00E76ACB"/>
    <w:rsid w:val="00E76DC4"/>
    <w:rsid w:val="00E77001"/>
    <w:rsid w:val="00E77B41"/>
    <w:rsid w:val="00E77E51"/>
    <w:rsid w:val="00E81268"/>
    <w:rsid w:val="00E813C2"/>
    <w:rsid w:val="00E839E9"/>
    <w:rsid w:val="00E83F08"/>
    <w:rsid w:val="00E84105"/>
    <w:rsid w:val="00E84822"/>
    <w:rsid w:val="00E8665F"/>
    <w:rsid w:val="00E86A71"/>
    <w:rsid w:val="00E86FAE"/>
    <w:rsid w:val="00E90DF8"/>
    <w:rsid w:val="00E90EEA"/>
    <w:rsid w:val="00E91223"/>
    <w:rsid w:val="00E913C3"/>
    <w:rsid w:val="00E935AD"/>
    <w:rsid w:val="00E93EBE"/>
    <w:rsid w:val="00E9452F"/>
    <w:rsid w:val="00E95261"/>
    <w:rsid w:val="00E954A0"/>
    <w:rsid w:val="00E95839"/>
    <w:rsid w:val="00E965B5"/>
    <w:rsid w:val="00E97050"/>
    <w:rsid w:val="00E97DA3"/>
    <w:rsid w:val="00EA0D03"/>
    <w:rsid w:val="00EA0E3B"/>
    <w:rsid w:val="00EA3CC0"/>
    <w:rsid w:val="00EA4139"/>
    <w:rsid w:val="00EA46D2"/>
    <w:rsid w:val="00EA4F84"/>
    <w:rsid w:val="00EA5156"/>
    <w:rsid w:val="00EA5B86"/>
    <w:rsid w:val="00EA5D71"/>
    <w:rsid w:val="00EA5FCD"/>
    <w:rsid w:val="00EA6240"/>
    <w:rsid w:val="00EA66A0"/>
    <w:rsid w:val="00EA6E85"/>
    <w:rsid w:val="00EA74EE"/>
    <w:rsid w:val="00EB0680"/>
    <w:rsid w:val="00EB0AAB"/>
    <w:rsid w:val="00EB14AA"/>
    <w:rsid w:val="00EB1955"/>
    <w:rsid w:val="00EB234D"/>
    <w:rsid w:val="00EB2F1E"/>
    <w:rsid w:val="00EB4283"/>
    <w:rsid w:val="00EB5552"/>
    <w:rsid w:val="00EB5BB0"/>
    <w:rsid w:val="00EB5C44"/>
    <w:rsid w:val="00EB5E5F"/>
    <w:rsid w:val="00EB6978"/>
    <w:rsid w:val="00EB7D06"/>
    <w:rsid w:val="00EB7E8A"/>
    <w:rsid w:val="00EC04F2"/>
    <w:rsid w:val="00EC11BA"/>
    <w:rsid w:val="00EC14F2"/>
    <w:rsid w:val="00EC1780"/>
    <w:rsid w:val="00EC1B94"/>
    <w:rsid w:val="00EC2134"/>
    <w:rsid w:val="00EC2D75"/>
    <w:rsid w:val="00EC2F8F"/>
    <w:rsid w:val="00EC52F6"/>
    <w:rsid w:val="00EC5A10"/>
    <w:rsid w:val="00EC625E"/>
    <w:rsid w:val="00EC7EF1"/>
    <w:rsid w:val="00ED037D"/>
    <w:rsid w:val="00ED0648"/>
    <w:rsid w:val="00ED0D6B"/>
    <w:rsid w:val="00ED0ED4"/>
    <w:rsid w:val="00ED134C"/>
    <w:rsid w:val="00ED18AB"/>
    <w:rsid w:val="00ED18F1"/>
    <w:rsid w:val="00ED2DF3"/>
    <w:rsid w:val="00ED3080"/>
    <w:rsid w:val="00ED358F"/>
    <w:rsid w:val="00ED4B72"/>
    <w:rsid w:val="00ED507A"/>
    <w:rsid w:val="00ED52FB"/>
    <w:rsid w:val="00ED57C6"/>
    <w:rsid w:val="00ED6638"/>
    <w:rsid w:val="00ED69FE"/>
    <w:rsid w:val="00ED6AA0"/>
    <w:rsid w:val="00ED6AA7"/>
    <w:rsid w:val="00ED7402"/>
    <w:rsid w:val="00ED7EFA"/>
    <w:rsid w:val="00ED7FD7"/>
    <w:rsid w:val="00EE0A08"/>
    <w:rsid w:val="00EE0A9C"/>
    <w:rsid w:val="00EE14EA"/>
    <w:rsid w:val="00EE1A4C"/>
    <w:rsid w:val="00EE1A70"/>
    <w:rsid w:val="00EE1B12"/>
    <w:rsid w:val="00EE2B31"/>
    <w:rsid w:val="00EE3F00"/>
    <w:rsid w:val="00EE3FC5"/>
    <w:rsid w:val="00EE42F7"/>
    <w:rsid w:val="00EE5489"/>
    <w:rsid w:val="00EE57F5"/>
    <w:rsid w:val="00EE5CA5"/>
    <w:rsid w:val="00EE7732"/>
    <w:rsid w:val="00EF0FE4"/>
    <w:rsid w:val="00EF1181"/>
    <w:rsid w:val="00EF169D"/>
    <w:rsid w:val="00EF18E0"/>
    <w:rsid w:val="00EF2445"/>
    <w:rsid w:val="00EF25DD"/>
    <w:rsid w:val="00EF290E"/>
    <w:rsid w:val="00EF3701"/>
    <w:rsid w:val="00EF37DB"/>
    <w:rsid w:val="00EF391F"/>
    <w:rsid w:val="00EF47AA"/>
    <w:rsid w:val="00EF5380"/>
    <w:rsid w:val="00EF5DB4"/>
    <w:rsid w:val="00EF662A"/>
    <w:rsid w:val="00EF68CF"/>
    <w:rsid w:val="00EF70BB"/>
    <w:rsid w:val="00EF7466"/>
    <w:rsid w:val="00F02580"/>
    <w:rsid w:val="00F038BC"/>
    <w:rsid w:val="00F04425"/>
    <w:rsid w:val="00F048C1"/>
    <w:rsid w:val="00F05278"/>
    <w:rsid w:val="00F05A7C"/>
    <w:rsid w:val="00F05C6B"/>
    <w:rsid w:val="00F06B53"/>
    <w:rsid w:val="00F07187"/>
    <w:rsid w:val="00F105FA"/>
    <w:rsid w:val="00F10CFC"/>
    <w:rsid w:val="00F11295"/>
    <w:rsid w:val="00F119D9"/>
    <w:rsid w:val="00F1291F"/>
    <w:rsid w:val="00F13696"/>
    <w:rsid w:val="00F13EBA"/>
    <w:rsid w:val="00F13FB7"/>
    <w:rsid w:val="00F14576"/>
    <w:rsid w:val="00F14EC9"/>
    <w:rsid w:val="00F150D0"/>
    <w:rsid w:val="00F15B46"/>
    <w:rsid w:val="00F15C74"/>
    <w:rsid w:val="00F1701C"/>
    <w:rsid w:val="00F17359"/>
    <w:rsid w:val="00F17BC3"/>
    <w:rsid w:val="00F17F8E"/>
    <w:rsid w:val="00F20F04"/>
    <w:rsid w:val="00F219B2"/>
    <w:rsid w:val="00F21B03"/>
    <w:rsid w:val="00F21CF3"/>
    <w:rsid w:val="00F21DB4"/>
    <w:rsid w:val="00F21FF7"/>
    <w:rsid w:val="00F2316D"/>
    <w:rsid w:val="00F23B59"/>
    <w:rsid w:val="00F23EC0"/>
    <w:rsid w:val="00F24371"/>
    <w:rsid w:val="00F244B1"/>
    <w:rsid w:val="00F24E7D"/>
    <w:rsid w:val="00F26197"/>
    <w:rsid w:val="00F26F94"/>
    <w:rsid w:val="00F27854"/>
    <w:rsid w:val="00F309B7"/>
    <w:rsid w:val="00F320F3"/>
    <w:rsid w:val="00F33331"/>
    <w:rsid w:val="00F35DA2"/>
    <w:rsid w:val="00F37F7D"/>
    <w:rsid w:val="00F40D95"/>
    <w:rsid w:val="00F410A3"/>
    <w:rsid w:val="00F412B3"/>
    <w:rsid w:val="00F41B36"/>
    <w:rsid w:val="00F41E56"/>
    <w:rsid w:val="00F429CD"/>
    <w:rsid w:val="00F42AF9"/>
    <w:rsid w:val="00F42E62"/>
    <w:rsid w:val="00F42F40"/>
    <w:rsid w:val="00F43A2A"/>
    <w:rsid w:val="00F43E50"/>
    <w:rsid w:val="00F441EE"/>
    <w:rsid w:val="00F44A72"/>
    <w:rsid w:val="00F45502"/>
    <w:rsid w:val="00F45B70"/>
    <w:rsid w:val="00F461A5"/>
    <w:rsid w:val="00F46A7E"/>
    <w:rsid w:val="00F475BF"/>
    <w:rsid w:val="00F50F01"/>
    <w:rsid w:val="00F52255"/>
    <w:rsid w:val="00F52B2E"/>
    <w:rsid w:val="00F53158"/>
    <w:rsid w:val="00F5391D"/>
    <w:rsid w:val="00F54C5D"/>
    <w:rsid w:val="00F55D91"/>
    <w:rsid w:val="00F56942"/>
    <w:rsid w:val="00F57CD3"/>
    <w:rsid w:val="00F57DA1"/>
    <w:rsid w:val="00F60F68"/>
    <w:rsid w:val="00F613DF"/>
    <w:rsid w:val="00F6194C"/>
    <w:rsid w:val="00F61B2F"/>
    <w:rsid w:val="00F63AF5"/>
    <w:rsid w:val="00F63BC6"/>
    <w:rsid w:val="00F63F55"/>
    <w:rsid w:val="00F65419"/>
    <w:rsid w:val="00F66467"/>
    <w:rsid w:val="00F66D49"/>
    <w:rsid w:val="00F66D61"/>
    <w:rsid w:val="00F70148"/>
    <w:rsid w:val="00F704DE"/>
    <w:rsid w:val="00F70764"/>
    <w:rsid w:val="00F712E2"/>
    <w:rsid w:val="00F715A3"/>
    <w:rsid w:val="00F719CE"/>
    <w:rsid w:val="00F71B2E"/>
    <w:rsid w:val="00F720C1"/>
    <w:rsid w:val="00F72ED6"/>
    <w:rsid w:val="00F72FE6"/>
    <w:rsid w:val="00F73F28"/>
    <w:rsid w:val="00F7400A"/>
    <w:rsid w:val="00F76C0A"/>
    <w:rsid w:val="00F77992"/>
    <w:rsid w:val="00F8061D"/>
    <w:rsid w:val="00F80D6D"/>
    <w:rsid w:val="00F81B34"/>
    <w:rsid w:val="00F8267D"/>
    <w:rsid w:val="00F82926"/>
    <w:rsid w:val="00F83D27"/>
    <w:rsid w:val="00F841EA"/>
    <w:rsid w:val="00F84220"/>
    <w:rsid w:val="00F8480A"/>
    <w:rsid w:val="00F857E5"/>
    <w:rsid w:val="00F8678E"/>
    <w:rsid w:val="00F86D2C"/>
    <w:rsid w:val="00F875A5"/>
    <w:rsid w:val="00F87780"/>
    <w:rsid w:val="00F87D34"/>
    <w:rsid w:val="00F90A9B"/>
    <w:rsid w:val="00F90DDC"/>
    <w:rsid w:val="00F90E43"/>
    <w:rsid w:val="00F917A9"/>
    <w:rsid w:val="00F919C9"/>
    <w:rsid w:val="00F91E3D"/>
    <w:rsid w:val="00F91E82"/>
    <w:rsid w:val="00F920D2"/>
    <w:rsid w:val="00F92975"/>
    <w:rsid w:val="00F93C8B"/>
    <w:rsid w:val="00F94250"/>
    <w:rsid w:val="00F9506D"/>
    <w:rsid w:val="00F95579"/>
    <w:rsid w:val="00F95ACF"/>
    <w:rsid w:val="00F961DF"/>
    <w:rsid w:val="00F96562"/>
    <w:rsid w:val="00FA0624"/>
    <w:rsid w:val="00FA09D7"/>
    <w:rsid w:val="00FA0C5A"/>
    <w:rsid w:val="00FA11BA"/>
    <w:rsid w:val="00FA1EDB"/>
    <w:rsid w:val="00FA2183"/>
    <w:rsid w:val="00FA4200"/>
    <w:rsid w:val="00FA5432"/>
    <w:rsid w:val="00FA5A30"/>
    <w:rsid w:val="00FA6A54"/>
    <w:rsid w:val="00FA707A"/>
    <w:rsid w:val="00FB02F8"/>
    <w:rsid w:val="00FB0486"/>
    <w:rsid w:val="00FB0DD5"/>
    <w:rsid w:val="00FB0DDA"/>
    <w:rsid w:val="00FB2C8C"/>
    <w:rsid w:val="00FB2D2D"/>
    <w:rsid w:val="00FB35E7"/>
    <w:rsid w:val="00FB3889"/>
    <w:rsid w:val="00FB3C89"/>
    <w:rsid w:val="00FB3DD0"/>
    <w:rsid w:val="00FB4F37"/>
    <w:rsid w:val="00FB512E"/>
    <w:rsid w:val="00FB559E"/>
    <w:rsid w:val="00FB6F15"/>
    <w:rsid w:val="00FB71C2"/>
    <w:rsid w:val="00FB7965"/>
    <w:rsid w:val="00FB7F37"/>
    <w:rsid w:val="00FC0932"/>
    <w:rsid w:val="00FC15F9"/>
    <w:rsid w:val="00FC16A4"/>
    <w:rsid w:val="00FC1CF7"/>
    <w:rsid w:val="00FC226B"/>
    <w:rsid w:val="00FC2897"/>
    <w:rsid w:val="00FC29B5"/>
    <w:rsid w:val="00FC2AB6"/>
    <w:rsid w:val="00FC3E80"/>
    <w:rsid w:val="00FC5248"/>
    <w:rsid w:val="00FC537E"/>
    <w:rsid w:val="00FC635F"/>
    <w:rsid w:val="00FC6620"/>
    <w:rsid w:val="00FC6901"/>
    <w:rsid w:val="00FC6BCB"/>
    <w:rsid w:val="00FC724D"/>
    <w:rsid w:val="00FC7D9F"/>
    <w:rsid w:val="00FC7F60"/>
    <w:rsid w:val="00FD045D"/>
    <w:rsid w:val="00FD07F1"/>
    <w:rsid w:val="00FD092C"/>
    <w:rsid w:val="00FD150A"/>
    <w:rsid w:val="00FD1553"/>
    <w:rsid w:val="00FD1CDB"/>
    <w:rsid w:val="00FD316E"/>
    <w:rsid w:val="00FD4D43"/>
    <w:rsid w:val="00FD5046"/>
    <w:rsid w:val="00FD5612"/>
    <w:rsid w:val="00FD6111"/>
    <w:rsid w:val="00FD6526"/>
    <w:rsid w:val="00FD7553"/>
    <w:rsid w:val="00FD7735"/>
    <w:rsid w:val="00FD7D41"/>
    <w:rsid w:val="00FD7E73"/>
    <w:rsid w:val="00FE0E28"/>
    <w:rsid w:val="00FE1DFA"/>
    <w:rsid w:val="00FE212A"/>
    <w:rsid w:val="00FE2409"/>
    <w:rsid w:val="00FE2521"/>
    <w:rsid w:val="00FE28AD"/>
    <w:rsid w:val="00FE2AE1"/>
    <w:rsid w:val="00FE445A"/>
    <w:rsid w:val="00FE49FB"/>
    <w:rsid w:val="00FE4A24"/>
    <w:rsid w:val="00FE51F4"/>
    <w:rsid w:val="00FE52A3"/>
    <w:rsid w:val="00FE52C9"/>
    <w:rsid w:val="00FE5477"/>
    <w:rsid w:val="00FE5927"/>
    <w:rsid w:val="00FE6AAE"/>
    <w:rsid w:val="00FE7055"/>
    <w:rsid w:val="00FE7547"/>
    <w:rsid w:val="00FF043E"/>
    <w:rsid w:val="00FF178B"/>
    <w:rsid w:val="00FF17C7"/>
    <w:rsid w:val="00FF4B5B"/>
    <w:rsid w:val="00FF5B99"/>
    <w:rsid w:val="00FF64F6"/>
    <w:rsid w:val="00FF65E4"/>
    <w:rsid w:val="00FF6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3F81BC"/>
  <w15:docId w15:val="{81B84032-3E02-4041-BA1B-13146D13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9E0"/>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750076"/>
    <w:pPr>
      <w:keepNext/>
      <w:numPr>
        <w:numId w:val="2"/>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653A2D"/>
    <w:pPr>
      <w:keepNext/>
      <w:numPr>
        <w:ilvl w:val="1"/>
        <w:numId w:val="2"/>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236FAE"/>
    <w:pPr>
      <w:keepNext/>
      <w:numPr>
        <w:ilvl w:val="2"/>
        <w:numId w:val="2"/>
      </w:numPr>
      <w:overflowPunct/>
      <w:autoSpaceDE/>
      <w:autoSpaceDN/>
      <w:adjustRightInd/>
      <w:spacing w:before="120" w:line="264" w:lineRule="auto"/>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916BFD"/>
    <w:pPr>
      <w:numPr>
        <w:ilvl w:val="4"/>
        <w:numId w:val="2"/>
      </w:numPr>
      <w:overflowPunct/>
      <w:autoSpaceDE/>
      <w:autoSpaceDN/>
      <w:adjustRightInd/>
      <w:spacing w:before="120"/>
      <w:ind w:left="0"/>
      <w:textAlignment w:val="auto"/>
      <w:outlineLvl w:val="4"/>
    </w:pPr>
    <w:rPr>
      <w:i/>
    </w:rPr>
  </w:style>
  <w:style w:type="paragraph" w:styleId="Heading6">
    <w:name w:val="heading 6"/>
    <w:basedOn w:val="Normal"/>
    <w:next w:val="Normal"/>
    <w:link w:val="Heading6Char"/>
    <w:unhideWhenUsed/>
    <w:qFormat/>
    <w:rsid w:val="00C323DB"/>
    <w:pPr>
      <w:numPr>
        <w:ilvl w:val="5"/>
        <w:numId w:val="2"/>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2"/>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
      </w:numPr>
      <w:overflowPunct/>
      <w:autoSpaceDE/>
      <w:autoSpaceDN/>
      <w:adjustRightInd/>
      <w:spacing w:before="240" w:after="60"/>
      <w:textAlignment w:val="auto"/>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076"/>
    <w:rPr>
      <w:b/>
      <w:kern w:val="28"/>
      <w:sz w:val="28"/>
      <w:szCs w:val="24"/>
    </w:rPr>
  </w:style>
  <w:style w:type="character" w:customStyle="1" w:styleId="Heading2Char">
    <w:name w:val="Heading 2 Char"/>
    <w:basedOn w:val="DefaultParagraphFont"/>
    <w:link w:val="Heading2"/>
    <w:rsid w:val="00653A2D"/>
    <w:rPr>
      <w:rFonts w:cs="Arial"/>
      <w:b/>
      <w:sz w:val="26"/>
      <w:szCs w:val="26"/>
    </w:rPr>
  </w:style>
  <w:style w:type="character" w:customStyle="1" w:styleId="Heading3Char">
    <w:name w:val="Heading 3 Char"/>
    <w:basedOn w:val="DefaultParagraphFont"/>
    <w:link w:val="Heading3"/>
    <w:rsid w:val="00236FAE"/>
    <w:rPr>
      <w:b/>
      <w:sz w:val="26"/>
      <w:szCs w:val="22"/>
    </w:rPr>
  </w:style>
  <w:style w:type="character" w:customStyle="1" w:styleId="Heading4Char">
    <w:name w:val="Heading 4 Char"/>
    <w:basedOn w:val="DefaultParagraphFont"/>
    <w:link w:val="Heading4"/>
    <w:rsid w:val="00B52F48"/>
    <w:rPr>
      <w:b/>
      <w:i/>
      <w:sz w:val="26"/>
    </w:rPr>
  </w:style>
  <w:style w:type="character" w:customStyle="1" w:styleId="Heading5Char">
    <w:name w:val="Heading 5 Char"/>
    <w:basedOn w:val="DefaultParagraphFont"/>
    <w:link w:val="Heading5"/>
    <w:rsid w:val="00916BFD"/>
    <w:rPr>
      <w:i/>
      <w:sz w:val="26"/>
    </w:rPr>
  </w:style>
  <w:style w:type="character" w:customStyle="1" w:styleId="Heading6Char">
    <w:name w:val="Heading 6 Char"/>
    <w:basedOn w:val="DefaultParagraphFont"/>
    <w:link w:val="Heading6"/>
    <w:rsid w:val="00C323DB"/>
    <w:rPr>
      <w:rFonts w:ascii="Arial" w:hAnsi="Arial"/>
      <w:i/>
      <w:sz w:val="22"/>
    </w:rPr>
  </w:style>
  <w:style w:type="character" w:customStyle="1" w:styleId="Heading7Char">
    <w:name w:val="Heading 7 Char"/>
    <w:basedOn w:val="DefaultParagraphFont"/>
    <w:link w:val="Heading7"/>
    <w:uiPriority w:val="99"/>
    <w:semiHidden/>
    <w:rsid w:val="00DC6DCB"/>
    <w:rPr>
      <w:rFonts w:ascii="Arial" w:hAnsi="Arial"/>
    </w:rPr>
  </w:style>
  <w:style w:type="character" w:customStyle="1" w:styleId="Heading8Char">
    <w:name w:val="Heading 8 Char"/>
    <w:basedOn w:val="DefaultParagraphFont"/>
    <w:link w:val="Heading8"/>
    <w:uiPriority w:val="99"/>
    <w:semiHidden/>
    <w:rsid w:val="00DC6DCB"/>
    <w:rPr>
      <w:rFonts w:ascii="Arial" w:hAnsi="Arial"/>
      <w:i/>
    </w:rPr>
  </w:style>
  <w:style w:type="character" w:customStyle="1" w:styleId="Heading9Char">
    <w:name w:val="Heading 9 Char"/>
    <w:basedOn w:val="DefaultParagraphFont"/>
    <w:link w:val="Heading9"/>
    <w:uiPriority w:val="99"/>
    <w:semiHidden/>
    <w:rsid w:val="00DC6DCB"/>
    <w:rPr>
      <w:rFonts w:ascii="Arial" w:hAnsi="Arial"/>
      <w:i/>
      <w:sz w:val="18"/>
    </w:rPr>
  </w:style>
  <w:style w:type="paragraph" w:styleId="Header">
    <w:name w:val="header"/>
    <w:basedOn w:val="Normal"/>
    <w:link w:val="HeaderChar"/>
    <w:semiHidden/>
    <w:pPr>
      <w:tabs>
        <w:tab w:val="center" w:pos="4153"/>
        <w:tab w:val="right" w:pos="8306"/>
      </w:tabs>
    </w:pPr>
    <w:rPr>
      <w:lang w:val="x-none" w:eastAsia="x-none"/>
    </w:rPr>
  </w:style>
  <w:style w:type="character" w:customStyle="1" w:styleId="HeaderChar">
    <w:name w:val="Header Char"/>
    <w:link w:val="Header"/>
    <w:semiHidden/>
    <w:locked/>
    <w:rsid w:val="00CD266D"/>
    <w:rPr>
      <w:rFonts w:ascii="VnTime" w:hAnsi="VnTime"/>
      <w:sz w:val="26"/>
    </w:rPr>
  </w:style>
  <w:style w:type="paragraph" w:styleId="Footer">
    <w:name w:val="footer"/>
    <w:basedOn w:val="Normal"/>
    <w:link w:val="FooterChar"/>
    <w:pPr>
      <w:tabs>
        <w:tab w:val="center" w:pos="4153"/>
        <w:tab w:val="right" w:pos="8306"/>
      </w:tabs>
    </w:pPr>
    <w:rPr>
      <w:lang w:val="x-none" w:eastAsia="x-none"/>
    </w:rPr>
  </w:style>
  <w:style w:type="character" w:customStyle="1" w:styleId="FooterChar">
    <w:name w:val="Footer Char"/>
    <w:link w:val="Footer"/>
    <w:semiHidden/>
    <w:locked/>
    <w:rsid w:val="00CD266D"/>
    <w:rPr>
      <w:rFonts w:ascii="VnTime" w:hAnsi="VnTime"/>
      <w:sz w:val="26"/>
    </w:rPr>
  </w:style>
  <w:style w:type="character" w:styleId="PageNumber">
    <w:name w:val="page number"/>
    <w:basedOn w:val="DefaultParagraphFont"/>
    <w:semiHidden/>
  </w:style>
  <w:style w:type="paragraph" w:customStyle="1" w:styleId="NormalFrancez">
    <w:name w:val="Normal Francez"/>
    <w:basedOn w:val="Normal"/>
    <w:pPr>
      <w:widowControl w:val="0"/>
    </w:pPr>
    <w:rPr>
      <w:rFonts w:ascii="Arial" w:hAnsi="Arial"/>
      <w:b/>
      <w:sz w:val="22"/>
      <w:lang w:val="fr-FR"/>
    </w:rPr>
  </w:style>
  <w:style w:type="character" w:customStyle="1" w:styleId="st">
    <w:name w:val="st"/>
    <w:rsid w:val="00866B1C"/>
    <w:rPr>
      <w:rFonts w:cs=".VnTime"/>
    </w:rPr>
  </w:style>
  <w:style w:type="table" w:styleId="TableGrid">
    <w:name w:val="Table Grid"/>
    <w:aliases w:val="Hidden Table"/>
    <w:basedOn w:val="TableNormal"/>
    <w:uiPriority w:val="39"/>
    <w:rsid w:val="00C2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customStyle="1" w:styleId="BalloonTextChar">
    <w:name w:val="Balloon Text Char"/>
    <w:link w:val="BalloonText"/>
    <w:uiPriority w:val="99"/>
    <w:semiHidden/>
    <w:rsid w:val="004A77C0"/>
    <w:rPr>
      <w:rFonts w:ascii="Tahoma" w:hAnsi="Tahoma" w:cs="Tahoma"/>
      <w:sz w:val="16"/>
      <w:szCs w:val="16"/>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character" w:customStyle="1" w:styleId="ListParagraphChar">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customStyle="1" w:styleId="FirstLevelBullet">
    <w:name w:val="First Level Bullet"/>
    <w:basedOn w:val="ListParagraph"/>
    <w:link w:val="FirstLevelBulletChar"/>
    <w:qFormat/>
    <w:rsid w:val="00C444DB"/>
    <w:pPr>
      <w:numPr>
        <w:numId w:val="1"/>
      </w:numPr>
      <w:spacing w:before="120"/>
    </w:pPr>
    <w:rPr>
      <w:szCs w:val="26"/>
    </w:rPr>
  </w:style>
  <w:style w:type="character" w:customStyle="1" w:styleId="FirstLevelBulletChar">
    <w:name w:val="First Level Bullet Char"/>
    <w:basedOn w:val="ListParagraphChar"/>
    <w:link w:val="FirstLevelBullet"/>
    <w:rsid w:val="00C444DB"/>
    <w:rPr>
      <w:rFonts w:ascii="VnTime" w:hAnsi="VnTime"/>
      <w:sz w:val="26"/>
      <w:szCs w:val="26"/>
    </w:rPr>
  </w:style>
  <w:style w:type="paragraph" w:customStyle="1" w:styleId="SecondLevelBullet">
    <w:name w:val="Second Level Bullet"/>
    <w:basedOn w:val="FirstLevelBullet"/>
    <w:link w:val="SecondLevelBulletChar"/>
    <w:qFormat/>
    <w:rsid w:val="00C444DB"/>
    <w:pPr>
      <w:numPr>
        <w:ilvl w:val="1"/>
      </w:numPr>
    </w:pPr>
  </w:style>
  <w:style w:type="character" w:customStyle="1" w:styleId="SecondLevelBulletChar">
    <w:name w:val="Second Level Bullet Char"/>
    <w:basedOn w:val="FirstLevelBulletChar"/>
    <w:link w:val="SecondLevelBullet"/>
    <w:rsid w:val="00C444DB"/>
    <w:rPr>
      <w:rFonts w:ascii="VnTime" w:hAnsi="VnTime"/>
      <w:sz w:val="26"/>
      <w:szCs w:val="26"/>
    </w:rPr>
  </w:style>
  <w:style w:type="paragraph" w:customStyle="1" w:styleId="TableHeader">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customStyle="1" w:styleId="FootnoteTextChar">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customStyle="1" w:styleId="LandscapeHeading1">
    <w:name w:val="Landscape Heading 1"/>
    <w:basedOn w:val="Heading1"/>
    <w:link w:val="LandscapeHeading1Char"/>
    <w:qFormat/>
    <w:rsid w:val="00845A0E"/>
    <w:pPr>
      <w:ind w:left="720"/>
    </w:pPr>
  </w:style>
  <w:style w:type="character" w:customStyle="1" w:styleId="LandscapeHeading1Char">
    <w:name w:val="Landscape Heading 1 Char"/>
    <w:basedOn w:val="Heading1Char"/>
    <w:link w:val="LandscapeHeading1"/>
    <w:rsid w:val="00845A0E"/>
    <w:rPr>
      <w:b/>
      <w:kern w:val="28"/>
      <w:sz w:val="28"/>
      <w:szCs w:val="24"/>
    </w:rPr>
  </w:style>
  <w:style w:type="paragraph" w:customStyle="1" w:styleId="LandscapeNormal">
    <w:name w:val="Landscape Normal"/>
    <w:basedOn w:val="Normal"/>
    <w:link w:val="LandscapeNormalChar"/>
    <w:qFormat/>
    <w:rsid w:val="00EF0FE4"/>
    <w:pPr>
      <w:ind w:left="720"/>
    </w:pPr>
  </w:style>
  <w:style w:type="character" w:customStyle="1" w:styleId="LandscapeNormalChar">
    <w:name w:val="Landscape Normal Char"/>
    <w:basedOn w:val="DefaultParagraphFont"/>
    <w:link w:val="LandscapeNormal"/>
    <w:rsid w:val="00EF0FE4"/>
    <w:rPr>
      <w:sz w:val="26"/>
    </w:rPr>
  </w:style>
  <w:style w:type="paragraph" w:customStyle="1" w:styleId="LandscapeHeading2">
    <w:name w:val="Landscape Heading 2"/>
    <w:basedOn w:val="Heading2"/>
    <w:link w:val="LandscapeHeading2Char"/>
    <w:qFormat/>
    <w:rsid w:val="00F309B7"/>
    <w:pPr>
      <w:ind w:left="720"/>
    </w:pPr>
  </w:style>
  <w:style w:type="character" w:customStyle="1" w:styleId="LandscapeHeading2Char">
    <w:name w:val="Landscape Heading 2 Char"/>
    <w:basedOn w:val="Heading2Char"/>
    <w:link w:val="LandscapeHeading2"/>
    <w:rsid w:val="00F309B7"/>
    <w:rPr>
      <w:rFonts w:cs="Arial"/>
      <w:b/>
      <w:sz w:val="26"/>
      <w:szCs w:val="26"/>
    </w:rPr>
  </w:style>
  <w:style w:type="paragraph" w:customStyle="1" w:styleId="LandscapeHeading3">
    <w:name w:val="Landscape Heading 3"/>
    <w:basedOn w:val="Heading3"/>
    <w:link w:val="LandscapeHeading3Char"/>
    <w:qFormat/>
    <w:rsid w:val="00F309B7"/>
    <w:pPr>
      <w:ind w:left="720"/>
    </w:pPr>
  </w:style>
  <w:style w:type="character" w:customStyle="1" w:styleId="LandscapeHeading3Char">
    <w:name w:val="Landscape Heading 3 Char"/>
    <w:basedOn w:val="Heading3Char"/>
    <w:link w:val="LandscapeHeading3"/>
    <w:rsid w:val="00F309B7"/>
    <w:rPr>
      <w:b/>
      <w:sz w:val="26"/>
      <w:szCs w:val="22"/>
    </w:rPr>
  </w:style>
  <w:style w:type="paragraph" w:customStyle="1" w:styleId="LandscapeHeading4">
    <w:name w:val="Landscape Heading 4"/>
    <w:basedOn w:val="Heading4"/>
    <w:link w:val="LandscapeHeading4Char"/>
    <w:qFormat/>
    <w:rsid w:val="00F309B7"/>
    <w:pPr>
      <w:ind w:left="720"/>
    </w:pPr>
  </w:style>
  <w:style w:type="character" w:customStyle="1" w:styleId="LandscapeHeading4Char">
    <w:name w:val="Landscape Heading 4 Char"/>
    <w:basedOn w:val="Heading4Char"/>
    <w:link w:val="LandscapeHeading4"/>
    <w:rsid w:val="00F309B7"/>
    <w:rPr>
      <w:b/>
      <w:i/>
      <w:sz w:val="26"/>
    </w:rPr>
  </w:style>
  <w:style w:type="paragraph" w:customStyle="1" w:styleId="LandscapeHeading5">
    <w:name w:val="Landscape Heading 5"/>
    <w:basedOn w:val="Heading5"/>
    <w:link w:val="LandscapeHeading5Char"/>
    <w:qFormat/>
    <w:rsid w:val="00A95610"/>
    <w:pPr>
      <w:ind w:left="720"/>
    </w:pPr>
  </w:style>
  <w:style w:type="character" w:customStyle="1" w:styleId="LandscapeHeading5Char">
    <w:name w:val="Landscape Heading 5 Char"/>
    <w:basedOn w:val="Heading5Char"/>
    <w:link w:val="LandscapeHeading5"/>
    <w:rsid w:val="00A95610"/>
    <w:rPr>
      <w:i/>
      <w:sz w:val="26"/>
    </w:rPr>
  </w:style>
  <w:style w:type="paragraph" w:customStyle="1" w:styleId="LandscapeFirstLevelBullet">
    <w:name w:val="Landscape First Level Bullet"/>
    <w:basedOn w:val="FirstLevelBullet"/>
    <w:link w:val="LandscapeFirstLevelBulletChar"/>
    <w:qFormat/>
    <w:rsid w:val="00C323DB"/>
    <w:pPr>
      <w:ind w:left="1080"/>
    </w:pPr>
  </w:style>
  <w:style w:type="character" w:customStyle="1" w:styleId="LandscapeFirstLevelBulletChar">
    <w:name w:val="Landscape First Level Bullet Char"/>
    <w:basedOn w:val="FirstLevelBulletChar"/>
    <w:link w:val="LandscapeFirstLevelBullet"/>
    <w:rsid w:val="00C323DB"/>
    <w:rPr>
      <w:rFonts w:ascii="VnTime" w:hAnsi="VnTime"/>
      <w:sz w:val="26"/>
      <w:szCs w:val="26"/>
    </w:rPr>
  </w:style>
  <w:style w:type="paragraph" w:customStyle="1" w:styleId="LandscapeSecondLevelBullet">
    <w:name w:val="Landscape Second Level Bullet"/>
    <w:basedOn w:val="SecondLevelBullet"/>
    <w:link w:val="LandscapeSecondLevelBulletChar"/>
    <w:qFormat/>
    <w:rsid w:val="00F309B7"/>
  </w:style>
  <w:style w:type="character" w:customStyle="1" w:styleId="LandscapeSecondLevelBulletChar">
    <w:name w:val="Landscape Second Level Bullet Char"/>
    <w:basedOn w:val="SecondLevelBulletChar"/>
    <w:link w:val="LandscapeSecondLevelBullet"/>
    <w:rsid w:val="00F309B7"/>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paragraph" w:customStyle="1" w:styleId="HeaderFooter">
    <w:name w:val="Header Footer"/>
    <w:link w:val="HeaderFooterChar"/>
    <w:qFormat/>
    <w:rsid w:val="00EA4F84"/>
    <w:pPr>
      <w:tabs>
        <w:tab w:val="center" w:pos="4153"/>
        <w:tab w:val="right" w:pos="8306"/>
      </w:tabs>
      <w:spacing w:before="200"/>
      <w:jc w:val="center"/>
    </w:pPr>
    <w:rPr>
      <w:b/>
      <w:noProof/>
      <w:sz w:val="22"/>
      <w:szCs w:val="24"/>
    </w:rPr>
  </w:style>
  <w:style w:type="character" w:customStyle="1" w:styleId="HeaderFooterChar">
    <w:name w:val="Header Footer Char"/>
    <w:basedOn w:val="BodyTextChar"/>
    <w:link w:val="HeaderFooter"/>
    <w:rsid w:val="00EA4F84"/>
    <w:rPr>
      <w:b/>
      <w:noProof/>
      <w:sz w:val="22"/>
      <w:szCs w:val="24"/>
    </w:rPr>
  </w:style>
  <w:style w:type="character" w:customStyle="1" w:styleId="BodyTextChar">
    <w:name w:val="Body Text Char"/>
    <w:basedOn w:val="DefaultParagraphFont"/>
    <w:link w:val="BodyText"/>
    <w:uiPriority w:val="99"/>
    <w:semiHidden/>
    <w:rsid w:val="00655107"/>
    <w:rPr>
      <w:sz w:val="26"/>
    </w:rPr>
  </w:style>
  <w:style w:type="paragraph" w:styleId="BodyText">
    <w:name w:val="Body Text"/>
    <w:basedOn w:val="Normal"/>
    <w:link w:val="BodyTextChar"/>
    <w:uiPriority w:val="99"/>
    <w:semiHidden/>
    <w:unhideWhenUsed/>
    <w:rsid w:val="00655107"/>
  </w:style>
  <w:style w:type="paragraph" w:customStyle="1" w:styleId="HeaderFooter2">
    <w:name w:val="Header Footer 2"/>
    <w:link w:val="HeaderFooter2Char"/>
    <w:qFormat/>
    <w:rsid w:val="00EA4F84"/>
    <w:pPr>
      <w:jc w:val="center"/>
    </w:pPr>
    <w:rPr>
      <w:sz w:val="14"/>
      <w:szCs w:val="14"/>
    </w:rPr>
  </w:style>
  <w:style w:type="character" w:customStyle="1" w:styleId="HeaderFooter2Char">
    <w:name w:val="Header Footer 2 Char"/>
    <w:basedOn w:val="DefaultParagraphFont"/>
    <w:link w:val="HeaderFooter2"/>
    <w:rsid w:val="00EA4F84"/>
    <w:rPr>
      <w:sz w:val="14"/>
      <w:szCs w:val="14"/>
    </w:rPr>
  </w:style>
  <w:style w:type="paragraph" w:customStyle="1" w:styleId="ANSVNormal1">
    <w:name w:val="ANSV Normal 1"/>
    <w:basedOn w:val="Normal"/>
    <w:link w:val="ANSVNormal1Char"/>
    <w:qFormat/>
    <w:rsid w:val="005E427F"/>
    <w:pPr>
      <w:overflowPunct/>
      <w:autoSpaceDE/>
      <w:autoSpaceDN/>
      <w:adjustRightInd/>
      <w:spacing w:line="360" w:lineRule="auto"/>
      <w:textAlignment w:val="auto"/>
    </w:pPr>
    <w:rPr>
      <w:rFonts w:ascii="Segoe UI" w:eastAsia="Calibri" w:hAnsi="Segoe UI" w:cs="Segoe UI"/>
      <w:noProof/>
      <w:sz w:val="24"/>
    </w:rPr>
  </w:style>
  <w:style w:type="character" w:customStyle="1" w:styleId="ANSVNormal1Char">
    <w:name w:val="ANSV Normal 1 Char"/>
    <w:basedOn w:val="DefaultParagraphFont"/>
    <w:link w:val="ANSVNormal1"/>
    <w:qFormat/>
    <w:rsid w:val="005E427F"/>
    <w:rPr>
      <w:rFonts w:ascii="Segoe UI" w:eastAsia="Calibri" w:hAnsi="Segoe UI" w:cs="Segoe UI"/>
      <w:noProof/>
      <w:sz w:val="24"/>
    </w:rPr>
  </w:style>
  <w:style w:type="table" w:customStyle="1" w:styleId="TableGridLight1">
    <w:name w:val="Table Grid Light1"/>
    <w:basedOn w:val="TableNormal"/>
    <w:uiPriority w:val="40"/>
    <w:rsid w:val="00A741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SVNormal">
    <w:name w:val="ANSV Normal"/>
    <w:basedOn w:val="Normal"/>
    <w:autoRedefine/>
    <w:qFormat/>
    <w:rsid w:val="00223779"/>
    <w:pPr>
      <w:overflowPunct/>
      <w:autoSpaceDE/>
      <w:autoSpaceDN/>
      <w:adjustRightInd/>
      <w:spacing w:before="120"/>
      <w:jc w:val="left"/>
      <w:textAlignment w:val="auto"/>
    </w:pPr>
    <w:rPr>
      <w:rFonts w:eastAsia="Calibri" w:cs="Segoe UI"/>
      <w: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semiHidden/>
    <w:unhideWhenUsed/>
    <w:rsid w:val="00B943A6"/>
    <w:rPr>
      <w:sz w:val="20"/>
    </w:rPr>
  </w:style>
  <w:style w:type="character" w:customStyle="1" w:styleId="CommentTextChar">
    <w:name w:val="Comment Text Char"/>
    <w:basedOn w:val="DefaultParagraphFont"/>
    <w:link w:val="CommentText"/>
    <w:uiPriority w:val="99"/>
    <w:semiHidden/>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customStyle="1" w:styleId="CommentSubjectChar">
    <w:name w:val="Comment Subject Char"/>
    <w:basedOn w:val="CommentTextChar"/>
    <w:link w:val="CommentSubject"/>
    <w:uiPriority w:val="99"/>
    <w:semiHidden/>
    <w:rsid w:val="00B943A6"/>
    <w:rPr>
      <w:b/>
      <w:bCs/>
    </w:rPr>
  </w:style>
  <w:style w:type="character" w:styleId="FollowedHyperlink">
    <w:name w:val="FollowedHyperlink"/>
    <w:basedOn w:val="DefaultParagraphFont"/>
    <w:uiPriority w:val="99"/>
    <w:semiHidden/>
    <w:unhideWhenUsed/>
    <w:rsid w:val="005357B1"/>
    <w:rPr>
      <w:color w:val="954F72" w:themeColor="followedHyperlink"/>
      <w:u w:val="single"/>
    </w:rPr>
  </w:style>
  <w:style w:type="character" w:styleId="Strong">
    <w:name w:val="Strong"/>
    <w:basedOn w:val="DefaultParagraphFont"/>
    <w:uiPriority w:val="22"/>
    <w:qFormat/>
    <w:rsid w:val="000213A2"/>
    <w:rPr>
      <w:b/>
      <w:bCs/>
    </w:rPr>
  </w:style>
  <w:style w:type="paragraph" w:styleId="TOC4">
    <w:name w:val="toc 4"/>
    <w:basedOn w:val="Normal"/>
    <w:next w:val="Normal"/>
    <w:autoRedefine/>
    <w:uiPriority w:val="39"/>
    <w:unhideWhenUsed/>
    <w:rsid w:val="003D6B3B"/>
    <w:pPr>
      <w:spacing w:after="100"/>
      <w:ind w:left="780"/>
    </w:pPr>
  </w:style>
  <w:style w:type="paragraph" w:customStyle="1" w:styleId="Default">
    <w:name w:val="Default"/>
    <w:rsid w:val="007D6A16"/>
    <w:pPr>
      <w:autoSpaceDE w:val="0"/>
      <w:autoSpaceDN w:val="0"/>
      <w:adjustRightInd w:val="0"/>
    </w:pPr>
    <w:rPr>
      <w:color w:val="000000"/>
      <w:sz w:val="24"/>
      <w:szCs w:val="24"/>
    </w:rPr>
  </w:style>
  <w:style w:type="paragraph" w:customStyle="1" w:styleId="Ck5">
    <w:name w:val="Ck_5"/>
    <w:link w:val="Ck5Char"/>
    <w:autoRedefine/>
    <w:qFormat/>
    <w:rsid w:val="00863FD4"/>
    <w:pPr>
      <w:widowControl w:val="0"/>
      <w:spacing w:before="20" w:after="20" w:line="288" w:lineRule="auto"/>
      <w:ind w:left="360"/>
      <w:jc w:val="both"/>
    </w:pPr>
    <w:rPr>
      <w:rFonts w:eastAsiaTheme="majorEastAsia"/>
      <w:i/>
      <w:color w:val="000000"/>
      <w:spacing w:val="2"/>
      <w:sz w:val="26"/>
      <w:szCs w:val="26"/>
    </w:rPr>
  </w:style>
  <w:style w:type="character" w:customStyle="1" w:styleId="Ck5Char">
    <w:name w:val="Ck_5 Char"/>
    <w:basedOn w:val="DefaultParagraphFont"/>
    <w:link w:val="Ck5"/>
    <w:rsid w:val="00863FD4"/>
    <w:rPr>
      <w:rFonts w:eastAsiaTheme="majorEastAsia"/>
      <w:i/>
      <w:color w:val="000000"/>
      <w:spacing w:val="2"/>
      <w:sz w:val="26"/>
      <w:szCs w:val="26"/>
    </w:rPr>
  </w:style>
  <w:style w:type="paragraph" w:customStyle="1" w:styleId="100-Paragraph">
    <w:name w:val="100-Paragraph"/>
    <w:basedOn w:val="Normal"/>
    <w:link w:val="100-ParagraphChar"/>
    <w:qFormat/>
    <w:rsid w:val="00B9736E"/>
    <w:pPr>
      <w:overflowPunct/>
      <w:autoSpaceDE/>
      <w:autoSpaceDN/>
      <w:adjustRightInd/>
      <w:spacing w:before="100" w:beforeAutospacing="1" w:after="100" w:afterAutospacing="1"/>
      <w:jc w:val="left"/>
      <w:textAlignment w:val="auto"/>
    </w:pPr>
    <w:rPr>
      <w:rFonts w:ascii="Arial" w:hAnsi="Arial"/>
      <w:color w:val="44546A"/>
      <w:sz w:val="20"/>
      <w:szCs w:val="24"/>
      <w:lang w:eastAsia="x-none"/>
    </w:rPr>
  </w:style>
  <w:style w:type="paragraph" w:customStyle="1" w:styleId="015-Subtitle">
    <w:name w:val="015-Subtitle"/>
    <w:basedOn w:val="100-Paragraph"/>
    <w:next w:val="100-Paragraph"/>
    <w:qFormat/>
    <w:rsid w:val="00B9736E"/>
    <w:pPr>
      <w:ind w:left="851"/>
      <w:jc w:val="right"/>
    </w:pPr>
    <w:rPr>
      <w:rFonts w:ascii="Times New Roman" w:hAnsi="Times New Roman"/>
      <w:b/>
      <w:color w:val="000000"/>
      <w:sz w:val="36"/>
    </w:rPr>
  </w:style>
  <w:style w:type="character" w:customStyle="1" w:styleId="100-ParagraphChar">
    <w:name w:val="100-Paragraph Char"/>
    <w:link w:val="100-Paragraph"/>
    <w:rsid w:val="00B9736E"/>
    <w:rPr>
      <w:rFonts w:ascii="Arial" w:hAnsi="Arial"/>
      <w:color w:val="44546A"/>
      <w:szCs w:val="24"/>
      <w:lang w:eastAsia="x-none"/>
    </w:rPr>
  </w:style>
  <w:style w:type="paragraph" w:customStyle="1" w:styleId="NormalH">
    <w:name w:val="NormalH"/>
    <w:basedOn w:val="Normal"/>
    <w:rsid w:val="00A41C6B"/>
    <w:pPr>
      <w:pageBreakBefore/>
      <w:tabs>
        <w:tab w:val="left" w:pos="2160"/>
        <w:tab w:val="right" w:pos="5040"/>
        <w:tab w:val="left" w:pos="5760"/>
        <w:tab w:val="right" w:pos="8640"/>
      </w:tabs>
      <w:overflowPunct/>
      <w:autoSpaceDE/>
      <w:autoSpaceDN/>
      <w:adjustRightInd/>
      <w:spacing w:before="120" w:after="240" w:line="360" w:lineRule="auto"/>
      <w:ind w:left="547"/>
      <w:textAlignment w:val="auto"/>
    </w:pPr>
    <w:rPr>
      <w:rFonts w:ascii=".VnHelvetIns" w:hAnsi=".VnHelvetIns"/>
      <w:sz w:val="32"/>
    </w:rPr>
  </w:style>
  <w:style w:type="paragraph" w:styleId="TOC5">
    <w:name w:val="toc 5"/>
    <w:basedOn w:val="Normal"/>
    <w:next w:val="Normal"/>
    <w:autoRedefine/>
    <w:uiPriority w:val="39"/>
    <w:unhideWhenUsed/>
    <w:rsid w:val="00DC2AB0"/>
    <w:pPr>
      <w:overflowPunct/>
      <w:autoSpaceDE/>
      <w:autoSpaceDN/>
      <w:adjustRightInd/>
      <w:spacing w:after="100" w:line="259" w:lineRule="auto"/>
      <w:ind w:left="880"/>
      <w:jc w:val="left"/>
      <w:textAlignment w:val="auto"/>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C2AB0"/>
    <w:pPr>
      <w:overflowPunct/>
      <w:autoSpaceDE/>
      <w:autoSpaceDN/>
      <w:adjustRightInd/>
      <w:spacing w:after="100" w:line="259" w:lineRule="auto"/>
      <w:ind w:left="1100"/>
      <w:jc w:val="left"/>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C2AB0"/>
    <w:pPr>
      <w:overflowPunct/>
      <w:autoSpaceDE/>
      <w:autoSpaceDN/>
      <w:adjustRightInd/>
      <w:spacing w:after="100" w:line="259" w:lineRule="auto"/>
      <w:ind w:left="1320"/>
      <w:jc w:val="left"/>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C2AB0"/>
    <w:pPr>
      <w:overflowPunct/>
      <w:autoSpaceDE/>
      <w:autoSpaceDN/>
      <w:adjustRightInd/>
      <w:spacing w:after="100" w:line="259" w:lineRule="auto"/>
      <w:ind w:left="1540"/>
      <w:jc w:val="left"/>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C2AB0"/>
    <w:pPr>
      <w:overflowPunct/>
      <w:autoSpaceDE/>
      <w:autoSpaceDN/>
      <w:adjustRightInd/>
      <w:spacing w:after="100" w:line="259" w:lineRule="auto"/>
      <w:ind w:left="1760"/>
      <w:jc w:val="left"/>
      <w:textAlignment w:val="auto"/>
    </w:pPr>
    <w:rPr>
      <w:rFonts w:asciiTheme="minorHAnsi" w:eastAsiaTheme="minorEastAsia" w:hAnsiTheme="minorHAnsi" w:cstheme="minorBidi"/>
      <w:sz w:val="22"/>
      <w:szCs w:val="22"/>
    </w:rPr>
  </w:style>
  <w:style w:type="paragraph" w:styleId="Revision">
    <w:name w:val="Revision"/>
    <w:hidden/>
    <w:uiPriority w:val="99"/>
    <w:semiHidden/>
    <w:rsid w:val="004D0D91"/>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96428">
      <w:bodyDiv w:val="1"/>
      <w:marLeft w:val="0"/>
      <w:marRight w:val="0"/>
      <w:marTop w:val="0"/>
      <w:marBottom w:val="0"/>
      <w:divBdr>
        <w:top w:val="none" w:sz="0" w:space="0" w:color="auto"/>
        <w:left w:val="none" w:sz="0" w:space="0" w:color="auto"/>
        <w:bottom w:val="none" w:sz="0" w:space="0" w:color="auto"/>
        <w:right w:val="none" w:sz="0" w:space="0" w:color="auto"/>
      </w:divBdr>
      <w:divsChild>
        <w:div w:id="114716973">
          <w:marLeft w:val="1166"/>
          <w:marRight w:val="0"/>
          <w:marTop w:val="200"/>
          <w:marBottom w:val="0"/>
          <w:divBdr>
            <w:top w:val="none" w:sz="0" w:space="0" w:color="auto"/>
            <w:left w:val="none" w:sz="0" w:space="0" w:color="auto"/>
            <w:bottom w:val="none" w:sz="0" w:space="0" w:color="auto"/>
            <w:right w:val="none" w:sz="0" w:space="0" w:color="auto"/>
          </w:divBdr>
        </w:div>
        <w:div w:id="262343799">
          <w:marLeft w:val="1800"/>
          <w:marRight w:val="0"/>
          <w:marTop w:val="200"/>
          <w:marBottom w:val="0"/>
          <w:divBdr>
            <w:top w:val="none" w:sz="0" w:space="0" w:color="auto"/>
            <w:left w:val="none" w:sz="0" w:space="0" w:color="auto"/>
            <w:bottom w:val="none" w:sz="0" w:space="0" w:color="auto"/>
            <w:right w:val="none" w:sz="0" w:space="0" w:color="auto"/>
          </w:divBdr>
        </w:div>
        <w:div w:id="607931502">
          <w:marLeft w:val="547"/>
          <w:marRight w:val="0"/>
          <w:marTop w:val="200"/>
          <w:marBottom w:val="0"/>
          <w:divBdr>
            <w:top w:val="none" w:sz="0" w:space="0" w:color="auto"/>
            <w:left w:val="none" w:sz="0" w:space="0" w:color="auto"/>
            <w:bottom w:val="none" w:sz="0" w:space="0" w:color="auto"/>
            <w:right w:val="none" w:sz="0" w:space="0" w:color="auto"/>
          </w:divBdr>
        </w:div>
        <w:div w:id="944583490">
          <w:marLeft w:val="1166"/>
          <w:marRight w:val="0"/>
          <w:marTop w:val="200"/>
          <w:marBottom w:val="0"/>
          <w:divBdr>
            <w:top w:val="none" w:sz="0" w:space="0" w:color="auto"/>
            <w:left w:val="none" w:sz="0" w:space="0" w:color="auto"/>
            <w:bottom w:val="none" w:sz="0" w:space="0" w:color="auto"/>
            <w:right w:val="none" w:sz="0" w:space="0" w:color="auto"/>
          </w:divBdr>
        </w:div>
        <w:div w:id="1926455859">
          <w:marLeft w:val="1800"/>
          <w:marRight w:val="0"/>
          <w:marTop w:val="200"/>
          <w:marBottom w:val="0"/>
          <w:divBdr>
            <w:top w:val="none" w:sz="0" w:space="0" w:color="auto"/>
            <w:left w:val="none" w:sz="0" w:space="0" w:color="auto"/>
            <w:bottom w:val="none" w:sz="0" w:space="0" w:color="auto"/>
            <w:right w:val="none" w:sz="0" w:space="0" w:color="auto"/>
          </w:divBdr>
        </w:div>
      </w:divsChild>
    </w:div>
    <w:div w:id="324475106">
      <w:bodyDiv w:val="1"/>
      <w:marLeft w:val="0"/>
      <w:marRight w:val="0"/>
      <w:marTop w:val="0"/>
      <w:marBottom w:val="0"/>
      <w:divBdr>
        <w:top w:val="none" w:sz="0" w:space="0" w:color="auto"/>
        <w:left w:val="none" w:sz="0" w:space="0" w:color="auto"/>
        <w:bottom w:val="none" w:sz="0" w:space="0" w:color="auto"/>
        <w:right w:val="none" w:sz="0" w:space="0" w:color="auto"/>
      </w:divBdr>
      <w:divsChild>
        <w:div w:id="672076859">
          <w:marLeft w:val="1800"/>
          <w:marRight w:val="0"/>
          <w:marTop w:val="200"/>
          <w:marBottom w:val="0"/>
          <w:divBdr>
            <w:top w:val="none" w:sz="0" w:space="0" w:color="auto"/>
            <w:left w:val="none" w:sz="0" w:space="0" w:color="auto"/>
            <w:bottom w:val="none" w:sz="0" w:space="0" w:color="auto"/>
            <w:right w:val="none" w:sz="0" w:space="0" w:color="auto"/>
          </w:divBdr>
        </w:div>
        <w:div w:id="1836917382">
          <w:marLeft w:val="1800"/>
          <w:marRight w:val="0"/>
          <w:marTop w:val="200"/>
          <w:marBottom w:val="0"/>
          <w:divBdr>
            <w:top w:val="none" w:sz="0" w:space="0" w:color="auto"/>
            <w:left w:val="none" w:sz="0" w:space="0" w:color="auto"/>
            <w:bottom w:val="none" w:sz="0" w:space="0" w:color="auto"/>
            <w:right w:val="none" w:sz="0" w:space="0" w:color="auto"/>
          </w:divBdr>
        </w:div>
      </w:divsChild>
    </w:div>
    <w:div w:id="380830997">
      <w:bodyDiv w:val="1"/>
      <w:marLeft w:val="0"/>
      <w:marRight w:val="0"/>
      <w:marTop w:val="0"/>
      <w:marBottom w:val="0"/>
      <w:divBdr>
        <w:top w:val="none" w:sz="0" w:space="0" w:color="auto"/>
        <w:left w:val="none" w:sz="0" w:space="0" w:color="auto"/>
        <w:bottom w:val="none" w:sz="0" w:space="0" w:color="auto"/>
        <w:right w:val="none" w:sz="0" w:space="0" w:color="auto"/>
      </w:divBdr>
      <w:divsChild>
        <w:div w:id="64650396">
          <w:marLeft w:val="1080"/>
          <w:marRight w:val="0"/>
          <w:marTop w:val="100"/>
          <w:marBottom w:val="0"/>
          <w:divBdr>
            <w:top w:val="none" w:sz="0" w:space="0" w:color="auto"/>
            <w:left w:val="none" w:sz="0" w:space="0" w:color="auto"/>
            <w:bottom w:val="none" w:sz="0" w:space="0" w:color="auto"/>
            <w:right w:val="none" w:sz="0" w:space="0" w:color="auto"/>
          </w:divBdr>
        </w:div>
        <w:div w:id="760880590">
          <w:marLeft w:val="1080"/>
          <w:marRight w:val="0"/>
          <w:marTop w:val="100"/>
          <w:marBottom w:val="0"/>
          <w:divBdr>
            <w:top w:val="none" w:sz="0" w:space="0" w:color="auto"/>
            <w:left w:val="none" w:sz="0" w:space="0" w:color="auto"/>
            <w:bottom w:val="none" w:sz="0" w:space="0" w:color="auto"/>
            <w:right w:val="none" w:sz="0" w:space="0" w:color="auto"/>
          </w:divBdr>
        </w:div>
        <w:div w:id="1002002342">
          <w:marLeft w:val="1080"/>
          <w:marRight w:val="0"/>
          <w:marTop w:val="100"/>
          <w:marBottom w:val="0"/>
          <w:divBdr>
            <w:top w:val="none" w:sz="0" w:space="0" w:color="auto"/>
            <w:left w:val="none" w:sz="0" w:space="0" w:color="auto"/>
            <w:bottom w:val="none" w:sz="0" w:space="0" w:color="auto"/>
            <w:right w:val="none" w:sz="0" w:space="0" w:color="auto"/>
          </w:divBdr>
        </w:div>
      </w:divsChild>
    </w:div>
    <w:div w:id="573466844">
      <w:bodyDiv w:val="1"/>
      <w:marLeft w:val="0"/>
      <w:marRight w:val="0"/>
      <w:marTop w:val="0"/>
      <w:marBottom w:val="0"/>
      <w:divBdr>
        <w:top w:val="none" w:sz="0" w:space="0" w:color="auto"/>
        <w:left w:val="none" w:sz="0" w:space="0" w:color="auto"/>
        <w:bottom w:val="none" w:sz="0" w:space="0" w:color="auto"/>
        <w:right w:val="none" w:sz="0" w:space="0" w:color="auto"/>
      </w:divBdr>
      <w:divsChild>
        <w:div w:id="247930336">
          <w:marLeft w:val="1166"/>
          <w:marRight w:val="0"/>
          <w:marTop w:val="200"/>
          <w:marBottom w:val="0"/>
          <w:divBdr>
            <w:top w:val="none" w:sz="0" w:space="0" w:color="auto"/>
            <w:left w:val="none" w:sz="0" w:space="0" w:color="auto"/>
            <w:bottom w:val="none" w:sz="0" w:space="0" w:color="auto"/>
            <w:right w:val="none" w:sz="0" w:space="0" w:color="auto"/>
          </w:divBdr>
        </w:div>
      </w:divsChild>
    </w:div>
    <w:div w:id="578906984">
      <w:bodyDiv w:val="1"/>
      <w:marLeft w:val="0"/>
      <w:marRight w:val="0"/>
      <w:marTop w:val="0"/>
      <w:marBottom w:val="0"/>
      <w:divBdr>
        <w:top w:val="none" w:sz="0" w:space="0" w:color="auto"/>
        <w:left w:val="none" w:sz="0" w:space="0" w:color="auto"/>
        <w:bottom w:val="none" w:sz="0" w:space="0" w:color="auto"/>
        <w:right w:val="none" w:sz="0" w:space="0" w:color="auto"/>
      </w:divBdr>
      <w:divsChild>
        <w:div w:id="726993124">
          <w:marLeft w:val="446"/>
          <w:marRight w:val="0"/>
          <w:marTop w:val="0"/>
          <w:marBottom w:val="0"/>
          <w:divBdr>
            <w:top w:val="none" w:sz="0" w:space="0" w:color="auto"/>
            <w:left w:val="none" w:sz="0" w:space="0" w:color="auto"/>
            <w:bottom w:val="none" w:sz="0" w:space="0" w:color="auto"/>
            <w:right w:val="none" w:sz="0" w:space="0" w:color="auto"/>
          </w:divBdr>
        </w:div>
        <w:div w:id="1177580021">
          <w:marLeft w:val="446"/>
          <w:marRight w:val="0"/>
          <w:marTop w:val="0"/>
          <w:marBottom w:val="0"/>
          <w:divBdr>
            <w:top w:val="none" w:sz="0" w:space="0" w:color="auto"/>
            <w:left w:val="none" w:sz="0" w:space="0" w:color="auto"/>
            <w:bottom w:val="none" w:sz="0" w:space="0" w:color="auto"/>
            <w:right w:val="none" w:sz="0" w:space="0" w:color="auto"/>
          </w:divBdr>
        </w:div>
        <w:div w:id="1706172609">
          <w:marLeft w:val="446"/>
          <w:marRight w:val="0"/>
          <w:marTop w:val="0"/>
          <w:marBottom w:val="0"/>
          <w:divBdr>
            <w:top w:val="none" w:sz="0" w:space="0" w:color="auto"/>
            <w:left w:val="none" w:sz="0" w:space="0" w:color="auto"/>
            <w:bottom w:val="none" w:sz="0" w:space="0" w:color="auto"/>
            <w:right w:val="none" w:sz="0" w:space="0" w:color="auto"/>
          </w:divBdr>
        </w:div>
      </w:divsChild>
    </w:div>
    <w:div w:id="661742751">
      <w:bodyDiv w:val="1"/>
      <w:marLeft w:val="0"/>
      <w:marRight w:val="0"/>
      <w:marTop w:val="0"/>
      <w:marBottom w:val="0"/>
      <w:divBdr>
        <w:top w:val="none" w:sz="0" w:space="0" w:color="auto"/>
        <w:left w:val="none" w:sz="0" w:space="0" w:color="auto"/>
        <w:bottom w:val="none" w:sz="0" w:space="0" w:color="auto"/>
        <w:right w:val="none" w:sz="0" w:space="0" w:color="auto"/>
      </w:divBdr>
      <w:divsChild>
        <w:div w:id="909148116">
          <w:marLeft w:val="1166"/>
          <w:marRight w:val="0"/>
          <w:marTop w:val="200"/>
          <w:marBottom w:val="0"/>
          <w:divBdr>
            <w:top w:val="none" w:sz="0" w:space="0" w:color="auto"/>
            <w:left w:val="none" w:sz="0" w:space="0" w:color="auto"/>
            <w:bottom w:val="none" w:sz="0" w:space="0" w:color="auto"/>
            <w:right w:val="none" w:sz="0" w:space="0" w:color="auto"/>
          </w:divBdr>
        </w:div>
        <w:div w:id="1389571344">
          <w:marLeft w:val="1166"/>
          <w:marRight w:val="0"/>
          <w:marTop w:val="200"/>
          <w:marBottom w:val="0"/>
          <w:divBdr>
            <w:top w:val="none" w:sz="0" w:space="0" w:color="auto"/>
            <w:left w:val="none" w:sz="0" w:space="0" w:color="auto"/>
            <w:bottom w:val="none" w:sz="0" w:space="0" w:color="auto"/>
            <w:right w:val="none" w:sz="0" w:space="0" w:color="auto"/>
          </w:divBdr>
        </w:div>
        <w:div w:id="2054040632">
          <w:marLeft w:val="547"/>
          <w:marRight w:val="0"/>
          <w:marTop w:val="200"/>
          <w:marBottom w:val="0"/>
          <w:divBdr>
            <w:top w:val="none" w:sz="0" w:space="0" w:color="auto"/>
            <w:left w:val="none" w:sz="0" w:space="0" w:color="auto"/>
            <w:bottom w:val="none" w:sz="0" w:space="0" w:color="auto"/>
            <w:right w:val="none" w:sz="0" w:space="0" w:color="auto"/>
          </w:divBdr>
        </w:div>
      </w:divsChild>
    </w:div>
    <w:div w:id="798299525">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sChild>
        <w:div w:id="768964747">
          <w:marLeft w:val="446"/>
          <w:marRight w:val="0"/>
          <w:marTop w:val="0"/>
          <w:marBottom w:val="0"/>
          <w:divBdr>
            <w:top w:val="none" w:sz="0" w:space="0" w:color="auto"/>
            <w:left w:val="none" w:sz="0" w:space="0" w:color="auto"/>
            <w:bottom w:val="none" w:sz="0" w:space="0" w:color="auto"/>
            <w:right w:val="none" w:sz="0" w:space="0" w:color="auto"/>
          </w:divBdr>
        </w:div>
        <w:div w:id="895244786">
          <w:marLeft w:val="446"/>
          <w:marRight w:val="0"/>
          <w:marTop w:val="0"/>
          <w:marBottom w:val="0"/>
          <w:divBdr>
            <w:top w:val="none" w:sz="0" w:space="0" w:color="auto"/>
            <w:left w:val="none" w:sz="0" w:space="0" w:color="auto"/>
            <w:bottom w:val="none" w:sz="0" w:space="0" w:color="auto"/>
            <w:right w:val="none" w:sz="0" w:space="0" w:color="auto"/>
          </w:divBdr>
        </w:div>
        <w:div w:id="949320390">
          <w:marLeft w:val="446"/>
          <w:marRight w:val="0"/>
          <w:marTop w:val="0"/>
          <w:marBottom w:val="0"/>
          <w:divBdr>
            <w:top w:val="none" w:sz="0" w:space="0" w:color="auto"/>
            <w:left w:val="none" w:sz="0" w:space="0" w:color="auto"/>
            <w:bottom w:val="none" w:sz="0" w:space="0" w:color="auto"/>
            <w:right w:val="none" w:sz="0" w:space="0" w:color="auto"/>
          </w:divBdr>
        </w:div>
      </w:divsChild>
    </w:div>
    <w:div w:id="928394891">
      <w:bodyDiv w:val="1"/>
      <w:marLeft w:val="0"/>
      <w:marRight w:val="0"/>
      <w:marTop w:val="0"/>
      <w:marBottom w:val="0"/>
      <w:divBdr>
        <w:top w:val="none" w:sz="0" w:space="0" w:color="auto"/>
        <w:left w:val="none" w:sz="0" w:space="0" w:color="auto"/>
        <w:bottom w:val="none" w:sz="0" w:space="0" w:color="auto"/>
        <w:right w:val="none" w:sz="0" w:space="0" w:color="auto"/>
      </w:divBdr>
      <w:divsChild>
        <w:div w:id="555968737">
          <w:marLeft w:val="446"/>
          <w:marRight w:val="0"/>
          <w:marTop w:val="0"/>
          <w:marBottom w:val="0"/>
          <w:divBdr>
            <w:top w:val="none" w:sz="0" w:space="0" w:color="auto"/>
            <w:left w:val="none" w:sz="0" w:space="0" w:color="auto"/>
            <w:bottom w:val="none" w:sz="0" w:space="0" w:color="auto"/>
            <w:right w:val="none" w:sz="0" w:space="0" w:color="auto"/>
          </w:divBdr>
        </w:div>
        <w:div w:id="1519811302">
          <w:marLeft w:val="446"/>
          <w:marRight w:val="0"/>
          <w:marTop w:val="0"/>
          <w:marBottom w:val="0"/>
          <w:divBdr>
            <w:top w:val="none" w:sz="0" w:space="0" w:color="auto"/>
            <w:left w:val="none" w:sz="0" w:space="0" w:color="auto"/>
            <w:bottom w:val="none" w:sz="0" w:space="0" w:color="auto"/>
            <w:right w:val="none" w:sz="0" w:space="0" w:color="auto"/>
          </w:divBdr>
        </w:div>
        <w:div w:id="2013528943">
          <w:marLeft w:val="446"/>
          <w:marRight w:val="0"/>
          <w:marTop w:val="0"/>
          <w:marBottom w:val="0"/>
          <w:divBdr>
            <w:top w:val="none" w:sz="0" w:space="0" w:color="auto"/>
            <w:left w:val="none" w:sz="0" w:space="0" w:color="auto"/>
            <w:bottom w:val="none" w:sz="0" w:space="0" w:color="auto"/>
            <w:right w:val="none" w:sz="0" w:space="0" w:color="auto"/>
          </w:divBdr>
        </w:div>
      </w:divsChild>
    </w:div>
    <w:div w:id="1130706235">
      <w:bodyDiv w:val="1"/>
      <w:marLeft w:val="0"/>
      <w:marRight w:val="0"/>
      <w:marTop w:val="0"/>
      <w:marBottom w:val="0"/>
      <w:divBdr>
        <w:top w:val="none" w:sz="0" w:space="0" w:color="auto"/>
        <w:left w:val="none" w:sz="0" w:space="0" w:color="auto"/>
        <w:bottom w:val="none" w:sz="0" w:space="0" w:color="auto"/>
        <w:right w:val="none" w:sz="0" w:space="0" w:color="auto"/>
      </w:divBdr>
      <w:divsChild>
        <w:div w:id="668604270">
          <w:marLeft w:val="1166"/>
          <w:marRight w:val="0"/>
          <w:marTop w:val="200"/>
          <w:marBottom w:val="0"/>
          <w:divBdr>
            <w:top w:val="none" w:sz="0" w:space="0" w:color="auto"/>
            <w:left w:val="none" w:sz="0" w:space="0" w:color="auto"/>
            <w:bottom w:val="none" w:sz="0" w:space="0" w:color="auto"/>
            <w:right w:val="none" w:sz="0" w:space="0" w:color="auto"/>
          </w:divBdr>
        </w:div>
        <w:div w:id="1062411137">
          <w:marLeft w:val="547"/>
          <w:marRight w:val="0"/>
          <w:marTop w:val="200"/>
          <w:marBottom w:val="0"/>
          <w:divBdr>
            <w:top w:val="none" w:sz="0" w:space="0" w:color="auto"/>
            <w:left w:val="none" w:sz="0" w:space="0" w:color="auto"/>
            <w:bottom w:val="none" w:sz="0" w:space="0" w:color="auto"/>
            <w:right w:val="none" w:sz="0" w:space="0" w:color="auto"/>
          </w:divBdr>
        </w:div>
        <w:div w:id="1253657925">
          <w:marLeft w:val="1166"/>
          <w:marRight w:val="0"/>
          <w:marTop w:val="200"/>
          <w:marBottom w:val="0"/>
          <w:divBdr>
            <w:top w:val="none" w:sz="0" w:space="0" w:color="auto"/>
            <w:left w:val="none" w:sz="0" w:space="0" w:color="auto"/>
            <w:bottom w:val="none" w:sz="0" w:space="0" w:color="auto"/>
            <w:right w:val="none" w:sz="0" w:space="0" w:color="auto"/>
          </w:divBdr>
        </w:div>
        <w:div w:id="1637638903">
          <w:marLeft w:val="1166"/>
          <w:marRight w:val="0"/>
          <w:marTop w:val="200"/>
          <w:marBottom w:val="0"/>
          <w:divBdr>
            <w:top w:val="none" w:sz="0" w:space="0" w:color="auto"/>
            <w:left w:val="none" w:sz="0" w:space="0" w:color="auto"/>
            <w:bottom w:val="none" w:sz="0" w:space="0" w:color="auto"/>
            <w:right w:val="none" w:sz="0" w:space="0" w:color="auto"/>
          </w:divBdr>
        </w:div>
        <w:div w:id="1889757708">
          <w:marLeft w:val="1166"/>
          <w:marRight w:val="0"/>
          <w:marTop w:val="200"/>
          <w:marBottom w:val="0"/>
          <w:divBdr>
            <w:top w:val="none" w:sz="0" w:space="0" w:color="auto"/>
            <w:left w:val="none" w:sz="0" w:space="0" w:color="auto"/>
            <w:bottom w:val="none" w:sz="0" w:space="0" w:color="auto"/>
            <w:right w:val="none" w:sz="0" w:space="0" w:color="auto"/>
          </w:divBdr>
        </w:div>
      </w:divsChild>
    </w:div>
    <w:div w:id="1159347522">
      <w:bodyDiv w:val="1"/>
      <w:marLeft w:val="0"/>
      <w:marRight w:val="0"/>
      <w:marTop w:val="0"/>
      <w:marBottom w:val="0"/>
      <w:divBdr>
        <w:top w:val="none" w:sz="0" w:space="0" w:color="auto"/>
        <w:left w:val="none" w:sz="0" w:space="0" w:color="auto"/>
        <w:bottom w:val="none" w:sz="0" w:space="0" w:color="auto"/>
        <w:right w:val="none" w:sz="0" w:space="0" w:color="auto"/>
      </w:divBdr>
      <w:divsChild>
        <w:div w:id="649670207">
          <w:marLeft w:val="446"/>
          <w:marRight w:val="0"/>
          <w:marTop w:val="0"/>
          <w:marBottom w:val="0"/>
          <w:divBdr>
            <w:top w:val="none" w:sz="0" w:space="0" w:color="auto"/>
            <w:left w:val="none" w:sz="0" w:space="0" w:color="auto"/>
            <w:bottom w:val="none" w:sz="0" w:space="0" w:color="auto"/>
            <w:right w:val="none" w:sz="0" w:space="0" w:color="auto"/>
          </w:divBdr>
        </w:div>
        <w:div w:id="677733032">
          <w:marLeft w:val="446"/>
          <w:marRight w:val="0"/>
          <w:marTop w:val="0"/>
          <w:marBottom w:val="0"/>
          <w:divBdr>
            <w:top w:val="none" w:sz="0" w:space="0" w:color="auto"/>
            <w:left w:val="none" w:sz="0" w:space="0" w:color="auto"/>
            <w:bottom w:val="none" w:sz="0" w:space="0" w:color="auto"/>
            <w:right w:val="none" w:sz="0" w:space="0" w:color="auto"/>
          </w:divBdr>
        </w:div>
        <w:div w:id="758990815">
          <w:marLeft w:val="446"/>
          <w:marRight w:val="0"/>
          <w:marTop w:val="0"/>
          <w:marBottom w:val="0"/>
          <w:divBdr>
            <w:top w:val="none" w:sz="0" w:space="0" w:color="auto"/>
            <w:left w:val="none" w:sz="0" w:space="0" w:color="auto"/>
            <w:bottom w:val="none" w:sz="0" w:space="0" w:color="auto"/>
            <w:right w:val="none" w:sz="0" w:space="0" w:color="auto"/>
          </w:divBdr>
        </w:div>
        <w:div w:id="836775307">
          <w:marLeft w:val="446"/>
          <w:marRight w:val="0"/>
          <w:marTop w:val="0"/>
          <w:marBottom w:val="0"/>
          <w:divBdr>
            <w:top w:val="none" w:sz="0" w:space="0" w:color="auto"/>
            <w:left w:val="none" w:sz="0" w:space="0" w:color="auto"/>
            <w:bottom w:val="none" w:sz="0" w:space="0" w:color="auto"/>
            <w:right w:val="none" w:sz="0" w:space="0" w:color="auto"/>
          </w:divBdr>
        </w:div>
      </w:divsChild>
    </w:div>
    <w:div w:id="1229724770">
      <w:bodyDiv w:val="1"/>
      <w:marLeft w:val="0"/>
      <w:marRight w:val="0"/>
      <w:marTop w:val="0"/>
      <w:marBottom w:val="0"/>
      <w:divBdr>
        <w:top w:val="none" w:sz="0" w:space="0" w:color="auto"/>
        <w:left w:val="none" w:sz="0" w:space="0" w:color="auto"/>
        <w:bottom w:val="none" w:sz="0" w:space="0" w:color="auto"/>
        <w:right w:val="none" w:sz="0" w:space="0" w:color="auto"/>
      </w:divBdr>
    </w:div>
    <w:div w:id="1248926230">
      <w:bodyDiv w:val="1"/>
      <w:marLeft w:val="0"/>
      <w:marRight w:val="0"/>
      <w:marTop w:val="0"/>
      <w:marBottom w:val="0"/>
      <w:divBdr>
        <w:top w:val="none" w:sz="0" w:space="0" w:color="auto"/>
        <w:left w:val="none" w:sz="0" w:space="0" w:color="auto"/>
        <w:bottom w:val="none" w:sz="0" w:space="0" w:color="auto"/>
        <w:right w:val="none" w:sz="0" w:space="0" w:color="auto"/>
      </w:divBdr>
      <w:divsChild>
        <w:div w:id="33577802">
          <w:marLeft w:val="360"/>
          <w:marRight w:val="0"/>
          <w:marTop w:val="200"/>
          <w:marBottom w:val="0"/>
          <w:divBdr>
            <w:top w:val="none" w:sz="0" w:space="0" w:color="auto"/>
            <w:left w:val="none" w:sz="0" w:space="0" w:color="auto"/>
            <w:bottom w:val="none" w:sz="0" w:space="0" w:color="auto"/>
            <w:right w:val="none" w:sz="0" w:space="0" w:color="auto"/>
          </w:divBdr>
        </w:div>
        <w:div w:id="355156392">
          <w:marLeft w:val="1080"/>
          <w:marRight w:val="0"/>
          <w:marTop w:val="100"/>
          <w:marBottom w:val="0"/>
          <w:divBdr>
            <w:top w:val="none" w:sz="0" w:space="0" w:color="auto"/>
            <w:left w:val="none" w:sz="0" w:space="0" w:color="auto"/>
            <w:bottom w:val="none" w:sz="0" w:space="0" w:color="auto"/>
            <w:right w:val="none" w:sz="0" w:space="0" w:color="auto"/>
          </w:divBdr>
        </w:div>
        <w:div w:id="1306544450">
          <w:marLeft w:val="360"/>
          <w:marRight w:val="0"/>
          <w:marTop w:val="200"/>
          <w:marBottom w:val="0"/>
          <w:divBdr>
            <w:top w:val="none" w:sz="0" w:space="0" w:color="auto"/>
            <w:left w:val="none" w:sz="0" w:space="0" w:color="auto"/>
            <w:bottom w:val="none" w:sz="0" w:space="0" w:color="auto"/>
            <w:right w:val="none" w:sz="0" w:space="0" w:color="auto"/>
          </w:divBdr>
        </w:div>
        <w:div w:id="1818493382">
          <w:marLeft w:val="360"/>
          <w:marRight w:val="0"/>
          <w:marTop w:val="200"/>
          <w:marBottom w:val="0"/>
          <w:divBdr>
            <w:top w:val="none" w:sz="0" w:space="0" w:color="auto"/>
            <w:left w:val="none" w:sz="0" w:space="0" w:color="auto"/>
            <w:bottom w:val="none" w:sz="0" w:space="0" w:color="auto"/>
            <w:right w:val="none" w:sz="0" w:space="0" w:color="auto"/>
          </w:divBdr>
        </w:div>
        <w:div w:id="1824812569">
          <w:marLeft w:val="360"/>
          <w:marRight w:val="0"/>
          <w:marTop w:val="200"/>
          <w:marBottom w:val="0"/>
          <w:divBdr>
            <w:top w:val="none" w:sz="0" w:space="0" w:color="auto"/>
            <w:left w:val="none" w:sz="0" w:space="0" w:color="auto"/>
            <w:bottom w:val="none" w:sz="0" w:space="0" w:color="auto"/>
            <w:right w:val="none" w:sz="0" w:space="0" w:color="auto"/>
          </w:divBdr>
        </w:div>
        <w:div w:id="1969510263">
          <w:marLeft w:val="360"/>
          <w:marRight w:val="0"/>
          <w:marTop w:val="200"/>
          <w:marBottom w:val="0"/>
          <w:divBdr>
            <w:top w:val="none" w:sz="0" w:space="0" w:color="auto"/>
            <w:left w:val="none" w:sz="0" w:space="0" w:color="auto"/>
            <w:bottom w:val="none" w:sz="0" w:space="0" w:color="auto"/>
            <w:right w:val="none" w:sz="0" w:space="0" w:color="auto"/>
          </w:divBdr>
        </w:div>
        <w:div w:id="2056923280">
          <w:marLeft w:val="360"/>
          <w:marRight w:val="0"/>
          <w:marTop w:val="200"/>
          <w:marBottom w:val="0"/>
          <w:divBdr>
            <w:top w:val="none" w:sz="0" w:space="0" w:color="auto"/>
            <w:left w:val="none" w:sz="0" w:space="0" w:color="auto"/>
            <w:bottom w:val="none" w:sz="0" w:space="0" w:color="auto"/>
            <w:right w:val="none" w:sz="0" w:space="0" w:color="auto"/>
          </w:divBdr>
        </w:div>
        <w:div w:id="2119787469">
          <w:marLeft w:val="360"/>
          <w:marRight w:val="0"/>
          <w:marTop w:val="200"/>
          <w:marBottom w:val="0"/>
          <w:divBdr>
            <w:top w:val="none" w:sz="0" w:space="0" w:color="auto"/>
            <w:left w:val="none" w:sz="0" w:space="0" w:color="auto"/>
            <w:bottom w:val="none" w:sz="0" w:space="0" w:color="auto"/>
            <w:right w:val="none" w:sz="0" w:space="0" w:color="auto"/>
          </w:divBdr>
        </w:div>
      </w:divsChild>
    </w:div>
    <w:div w:id="12823440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46">
          <w:marLeft w:val="1800"/>
          <w:marRight w:val="0"/>
          <w:marTop w:val="200"/>
          <w:marBottom w:val="0"/>
          <w:divBdr>
            <w:top w:val="none" w:sz="0" w:space="0" w:color="auto"/>
            <w:left w:val="none" w:sz="0" w:space="0" w:color="auto"/>
            <w:bottom w:val="none" w:sz="0" w:space="0" w:color="auto"/>
            <w:right w:val="none" w:sz="0" w:space="0" w:color="auto"/>
          </w:divBdr>
        </w:div>
        <w:div w:id="431901757">
          <w:marLeft w:val="1800"/>
          <w:marRight w:val="0"/>
          <w:marTop w:val="200"/>
          <w:marBottom w:val="0"/>
          <w:divBdr>
            <w:top w:val="none" w:sz="0" w:space="0" w:color="auto"/>
            <w:left w:val="none" w:sz="0" w:space="0" w:color="auto"/>
            <w:bottom w:val="none" w:sz="0" w:space="0" w:color="auto"/>
            <w:right w:val="none" w:sz="0" w:space="0" w:color="auto"/>
          </w:divBdr>
        </w:div>
        <w:div w:id="529421440">
          <w:marLeft w:val="1166"/>
          <w:marRight w:val="0"/>
          <w:marTop w:val="200"/>
          <w:marBottom w:val="0"/>
          <w:divBdr>
            <w:top w:val="none" w:sz="0" w:space="0" w:color="auto"/>
            <w:left w:val="none" w:sz="0" w:space="0" w:color="auto"/>
            <w:bottom w:val="none" w:sz="0" w:space="0" w:color="auto"/>
            <w:right w:val="none" w:sz="0" w:space="0" w:color="auto"/>
          </w:divBdr>
        </w:div>
        <w:div w:id="583998080">
          <w:marLeft w:val="1166"/>
          <w:marRight w:val="0"/>
          <w:marTop w:val="200"/>
          <w:marBottom w:val="0"/>
          <w:divBdr>
            <w:top w:val="none" w:sz="0" w:space="0" w:color="auto"/>
            <w:left w:val="none" w:sz="0" w:space="0" w:color="auto"/>
            <w:bottom w:val="none" w:sz="0" w:space="0" w:color="auto"/>
            <w:right w:val="none" w:sz="0" w:space="0" w:color="auto"/>
          </w:divBdr>
        </w:div>
        <w:div w:id="675963559">
          <w:marLeft w:val="1800"/>
          <w:marRight w:val="0"/>
          <w:marTop w:val="200"/>
          <w:marBottom w:val="0"/>
          <w:divBdr>
            <w:top w:val="none" w:sz="0" w:space="0" w:color="auto"/>
            <w:left w:val="none" w:sz="0" w:space="0" w:color="auto"/>
            <w:bottom w:val="none" w:sz="0" w:space="0" w:color="auto"/>
            <w:right w:val="none" w:sz="0" w:space="0" w:color="auto"/>
          </w:divBdr>
        </w:div>
        <w:div w:id="1013801574">
          <w:marLeft w:val="1800"/>
          <w:marRight w:val="0"/>
          <w:marTop w:val="200"/>
          <w:marBottom w:val="0"/>
          <w:divBdr>
            <w:top w:val="none" w:sz="0" w:space="0" w:color="auto"/>
            <w:left w:val="none" w:sz="0" w:space="0" w:color="auto"/>
            <w:bottom w:val="none" w:sz="0" w:space="0" w:color="auto"/>
            <w:right w:val="none" w:sz="0" w:space="0" w:color="auto"/>
          </w:divBdr>
        </w:div>
        <w:div w:id="1118716467">
          <w:marLeft w:val="1800"/>
          <w:marRight w:val="0"/>
          <w:marTop w:val="200"/>
          <w:marBottom w:val="0"/>
          <w:divBdr>
            <w:top w:val="none" w:sz="0" w:space="0" w:color="auto"/>
            <w:left w:val="none" w:sz="0" w:space="0" w:color="auto"/>
            <w:bottom w:val="none" w:sz="0" w:space="0" w:color="auto"/>
            <w:right w:val="none" w:sz="0" w:space="0" w:color="auto"/>
          </w:divBdr>
        </w:div>
      </w:divsChild>
    </w:div>
    <w:div w:id="1386905493">
      <w:bodyDiv w:val="1"/>
      <w:marLeft w:val="0"/>
      <w:marRight w:val="0"/>
      <w:marTop w:val="0"/>
      <w:marBottom w:val="0"/>
      <w:divBdr>
        <w:top w:val="none" w:sz="0" w:space="0" w:color="auto"/>
        <w:left w:val="none" w:sz="0" w:space="0" w:color="auto"/>
        <w:bottom w:val="none" w:sz="0" w:space="0" w:color="auto"/>
        <w:right w:val="none" w:sz="0" w:space="0" w:color="auto"/>
      </w:divBdr>
      <w:divsChild>
        <w:div w:id="549348049">
          <w:marLeft w:val="446"/>
          <w:marRight w:val="0"/>
          <w:marTop w:val="0"/>
          <w:marBottom w:val="0"/>
          <w:divBdr>
            <w:top w:val="none" w:sz="0" w:space="0" w:color="auto"/>
            <w:left w:val="none" w:sz="0" w:space="0" w:color="auto"/>
            <w:bottom w:val="none" w:sz="0" w:space="0" w:color="auto"/>
            <w:right w:val="none" w:sz="0" w:space="0" w:color="auto"/>
          </w:divBdr>
        </w:div>
        <w:div w:id="842091687">
          <w:marLeft w:val="446"/>
          <w:marRight w:val="0"/>
          <w:marTop w:val="0"/>
          <w:marBottom w:val="0"/>
          <w:divBdr>
            <w:top w:val="none" w:sz="0" w:space="0" w:color="auto"/>
            <w:left w:val="none" w:sz="0" w:space="0" w:color="auto"/>
            <w:bottom w:val="none" w:sz="0" w:space="0" w:color="auto"/>
            <w:right w:val="none" w:sz="0" w:space="0" w:color="auto"/>
          </w:divBdr>
        </w:div>
        <w:div w:id="1490366619">
          <w:marLeft w:val="446"/>
          <w:marRight w:val="0"/>
          <w:marTop w:val="0"/>
          <w:marBottom w:val="0"/>
          <w:divBdr>
            <w:top w:val="none" w:sz="0" w:space="0" w:color="auto"/>
            <w:left w:val="none" w:sz="0" w:space="0" w:color="auto"/>
            <w:bottom w:val="none" w:sz="0" w:space="0" w:color="auto"/>
            <w:right w:val="none" w:sz="0" w:space="0" w:color="auto"/>
          </w:divBdr>
        </w:div>
      </w:divsChild>
    </w:div>
    <w:div w:id="1391995149">
      <w:bodyDiv w:val="1"/>
      <w:marLeft w:val="0"/>
      <w:marRight w:val="0"/>
      <w:marTop w:val="0"/>
      <w:marBottom w:val="0"/>
      <w:divBdr>
        <w:top w:val="none" w:sz="0" w:space="0" w:color="auto"/>
        <w:left w:val="none" w:sz="0" w:space="0" w:color="auto"/>
        <w:bottom w:val="none" w:sz="0" w:space="0" w:color="auto"/>
        <w:right w:val="none" w:sz="0" w:space="0" w:color="auto"/>
      </w:divBdr>
      <w:divsChild>
        <w:div w:id="418016668">
          <w:marLeft w:val="1080"/>
          <w:marRight w:val="0"/>
          <w:marTop w:val="100"/>
          <w:marBottom w:val="0"/>
          <w:divBdr>
            <w:top w:val="none" w:sz="0" w:space="0" w:color="auto"/>
            <w:left w:val="none" w:sz="0" w:space="0" w:color="auto"/>
            <w:bottom w:val="none" w:sz="0" w:space="0" w:color="auto"/>
            <w:right w:val="none" w:sz="0" w:space="0" w:color="auto"/>
          </w:divBdr>
        </w:div>
        <w:div w:id="430904607">
          <w:marLeft w:val="1080"/>
          <w:marRight w:val="0"/>
          <w:marTop w:val="100"/>
          <w:marBottom w:val="0"/>
          <w:divBdr>
            <w:top w:val="none" w:sz="0" w:space="0" w:color="auto"/>
            <w:left w:val="none" w:sz="0" w:space="0" w:color="auto"/>
            <w:bottom w:val="none" w:sz="0" w:space="0" w:color="auto"/>
            <w:right w:val="none" w:sz="0" w:space="0" w:color="auto"/>
          </w:divBdr>
        </w:div>
        <w:div w:id="1777014674">
          <w:marLeft w:val="360"/>
          <w:marRight w:val="0"/>
          <w:marTop w:val="200"/>
          <w:marBottom w:val="0"/>
          <w:divBdr>
            <w:top w:val="none" w:sz="0" w:space="0" w:color="auto"/>
            <w:left w:val="none" w:sz="0" w:space="0" w:color="auto"/>
            <w:bottom w:val="none" w:sz="0" w:space="0" w:color="auto"/>
            <w:right w:val="none" w:sz="0" w:space="0" w:color="auto"/>
          </w:divBdr>
        </w:div>
        <w:div w:id="1929533961">
          <w:marLeft w:val="360"/>
          <w:marRight w:val="0"/>
          <w:marTop w:val="200"/>
          <w:marBottom w:val="0"/>
          <w:divBdr>
            <w:top w:val="none" w:sz="0" w:space="0" w:color="auto"/>
            <w:left w:val="none" w:sz="0" w:space="0" w:color="auto"/>
            <w:bottom w:val="none" w:sz="0" w:space="0" w:color="auto"/>
            <w:right w:val="none" w:sz="0" w:space="0" w:color="auto"/>
          </w:divBdr>
        </w:div>
        <w:div w:id="2098138780">
          <w:marLeft w:val="547"/>
          <w:marRight w:val="0"/>
          <w:marTop w:val="100"/>
          <w:marBottom w:val="0"/>
          <w:divBdr>
            <w:top w:val="none" w:sz="0" w:space="0" w:color="auto"/>
            <w:left w:val="none" w:sz="0" w:space="0" w:color="auto"/>
            <w:bottom w:val="none" w:sz="0" w:space="0" w:color="auto"/>
            <w:right w:val="none" w:sz="0" w:space="0" w:color="auto"/>
          </w:divBdr>
        </w:div>
      </w:divsChild>
    </w:div>
    <w:div w:id="1430349281">
      <w:bodyDiv w:val="1"/>
      <w:marLeft w:val="0"/>
      <w:marRight w:val="0"/>
      <w:marTop w:val="0"/>
      <w:marBottom w:val="0"/>
      <w:divBdr>
        <w:top w:val="none" w:sz="0" w:space="0" w:color="auto"/>
        <w:left w:val="none" w:sz="0" w:space="0" w:color="auto"/>
        <w:bottom w:val="none" w:sz="0" w:space="0" w:color="auto"/>
        <w:right w:val="none" w:sz="0" w:space="0" w:color="auto"/>
      </w:divBdr>
      <w:divsChild>
        <w:div w:id="1035304816">
          <w:marLeft w:val="446"/>
          <w:marRight w:val="0"/>
          <w:marTop w:val="0"/>
          <w:marBottom w:val="0"/>
          <w:divBdr>
            <w:top w:val="none" w:sz="0" w:space="0" w:color="auto"/>
            <w:left w:val="none" w:sz="0" w:space="0" w:color="auto"/>
            <w:bottom w:val="none" w:sz="0" w:space="0" w:color="auto"/>
            <w:right w:val="none" w:sz="0" w:space="0" w:color="auto"/>
          </w:divBdr>
        </w:div>
        <w:div w:id="1422792897">
          <w:marLeft w:val="446"/>
          <w:marRight w:val="0"/>
          <w:marTop w:val="0"/>
          <w:marBottom w:val="0"/>
          <w:divBdr>
            <w:top w:val="none" w:sz="0" w:space="0" w:color="auto"/>
            <w:left w:val="none" w:sz="0" w:space="0" w:color="auto"/>
            <w:bottom w:val="none" w:sz="0" w:space="0" w:color="auto"/>
            <w:right w:val="none" w:sz="0" w:space="0" w:color="auto"/>
          </w:divBdr>
        </w:div>
        <w:div w:id="1552351524">
          <w:marLeft w:val="446"/>
          <w:marRight w:val="0"/>
          <w:marTop w:val="0"/>
          <w:marBottom w:val="0"/>
          <w:divBdr>
            <w:top w:val="none" w:sz="0" w:space="0" w:color="auto"/>
            <w:left w:val="none" w:sz="0" w:space="0" w:color="auto"/>
            <w:bottom w:val="none" w:sz="0" w:space="0" w:color="auto"/>
            <w:right w:val="none" w:sz="0" w:space="0" w:color="auto"/>
          </w:divBdr>
        </w:div>
        <w:div w:id="1757362071">
          <w:marLeft w:val="446"/>
          <w:marRight w:val="0"/>
          <w:marTop w:val="0"/>
          <w:marBottom w:val="0"/>
          <w:divBdr>
            <w:top w:val="none" w:sz="0" w:space="0" w:color="auto"/>
            <w:left w:val="none" w:sz="0" w:space="0" w:color="auto"/>
            <w:bottom w:val="none" w:sz="0" w:space="0" w:color="auto"/>
            <w:right w:val="none" w:sz="0" w:space="0" w:color="auto"/>
          </w:divBdr>
        </w:div>
      </w:divsChild>
    </w:div>
    <w:div w:id="1436098956">
      <w:bodyDiv w:val="1"/>
      <w:marLeft w:val="0"/>
      <w:marRight w:val="0"/>
      <w:marTop w:val="0"/>
      <w:marBottom w:val="0"/>
      <w:divBdr>
        <w:top w:val="none" w:sz="0" w:space="0" w:color="auto"/>
        <w:left w:val="none" w:sz="0" w:space="0" w:color="auto"/>
        <w:bottom w:val="none" w:sz="0" w:space="0" w:color="auto"/>
        <w:right w:val="none" w:sz="0" w:space="0" w:color="auto"/>
      </w:divBdr>
      <w:divsChild>
        <w:div w:id="1490903549">
          <w:marLeft w:val="547"/>
          <w:marRight w:val="0"/>
          <w:marTop w:val="200"/>
          <w:marBottom w:val="0"/>
          <w:divBdr>
            <w:top w:val="none" w:sz="0" w:space="0" w:color="auto"/>
            <w:left w:val="none" w:sz="0" w:space="0" w:color="auto"/>
            <w:bottom w:val="none" w:sz="0" w:space="0" w:color="auto"/>
            <w:right w:val="none" w:sz="0" w:space="0" w:color="auto"/>
          </w:divBdr>
        </w:div>
      </w:divsChild>
    </w:div>
    <w:div w:id="1447847930">
      <w:bodyDiv w:val="1"/>
      <w:marLeft w:val="0"/>
      <w:marRight w:val="0"/>
      <w:marTop w:val="0"/>
      <w:marBottom w:val="0"/>
      <w:divBdr>
        <w:top w:val="none" w:sz="0" w:space="0" w:color="auto"/>
        <w:left w:val="none" w:sz="0" w:space="0" w:color="auto"/>
        <w:bottom w:val="none" w:sz="0" w:space="0" w:color="auto"/>
        <w:right w:val="none" w:sz="0" w:space="0" w:color="auto"/>
      </w:divBdr>
      <w:divsChild>
        <w:div w:id="803423144">
          <w:marLeft w:val="547"/>
          <w:marRight w:val="0"/>
          <w:marTop w:val="200"/>
          <w:marBottom w:val="0"/>
          <w:divBdr>
            <w:top w:val="none" w:sz="0" w:space="0" w:color="auto"/>
            <w:left w:val="none" w:sz="0" w:space="0" w:color="auto"/>
            <w:bottom w:val="none" w:sz="0" w:space="0" w:color="auto"/>
            <w:right w:val="none" w:sz="0" w:space="0" w:color="auto"/>
          </w:divBdr>
        </w:div>
        <w:div w:id="1129742257">
          <w:marLeft w:val="1166"/>
          <w:marRight w:val="0"/>
          <w:marTop w:val="200"/>
          <w:marBottom w:val="0"/>
          <w:divBdr>
            <w:top w:val="none" w:sz="0" w:space="0" w:color="auto"/>
            <w:left w:val="none" w:sz="0" w:space="0" w:color="auto"/>
            <w:bottom w:val="none" w:sz="0" w:space="0" w:color="auto"/>
            <w:right w:val="none" w:sz="0" w:space="0" w:color="auto"/>
          </w:divBdr>
        </w:div>
        <w:div w:id="1473206142">
          <w:marLeft w:val="1166"/>
          <w:marRight w:val="0"/>
          <w:marTop w:val="200"/>
          <w:marBottom w:val="0"/>
          <w:divBdr>
            <w:top w:val="none" w:sz="0" w:space="0" w:color="auto"/>
            <w:left w:val="none" w:sz="0" w:space="0" w:color="auto"/>
            <w:bottom w:val="none" w:sz="0" w:space="0" w:color="auto"/>
            <w:right w:val="none" w:sz="0" w:space="0" w:color="auto"/>
          </w:divBdr>
        </w:div>
        <w:div w:id="1621910916">
          <w:marLeft w:val="547"/>
          <w:marRight w:val="0"/>
          <w:marTop w:val="200"/>
          <w:marBottom w:val="0"/>
          <w:divBdr>
            <w:top w:val="none" w:sz="0" w:space="0" w:color="auto"/>
            <w:left w:val="none" w:sz="0" w:space="0" w:color="auto"/>
            <w:bottom w:val="none" w:sz="0" w:space="0" w:color="auto"/>
            <w:right w:val="none" w:sz="0" w:space="0" w:color="auto"/>
          </w:divBdr>
        </w:div>
        <w:div w:id="1775008805">
          <w:marLeft w:val="1166"/>
          <w:marRight w:val="0"/>
          <w:marTop w:val="200"/>
          <w:marBottom w:val="0"/>
          <w:divBdr>
            <w:top w:val="none" w:sz="0" w:space="0" w:color="auto"/>
            <w:left w:val="none" w:sz="0" w:space="0" w:color="auto"/>
            <w:bottom w:val="none" w:sz="0" w:space="0" w:color="auto"/>
            <w:right w:val="none" w:sz="0" w:space="0" w:color="auto"/>
          </w:divBdr>
        </w:div>
      </w:divsChild>
    </w:div>
    <w:div w:id="1838421083">
      <w:bodyDiv w:val="1"/>
      <w:marLeft w:val="0"/>
      <w:marRight w:val="0"/>
      <w:marTop w:val="0"/>
      <w:marBottom w:val="0"/>
      <w:divBdr>
        <w:top w:val="none" w:sz="0" w:space="0" w:color="auto"/>
        <w:left w:val="none" w:sz="0" w:space="0" w:color="auto"/>
        <w:bottom w:val="none" w:sz="0" w:space="0" w:color="auto"/>
        <w:right w:val="none" w:sz="0" w:space="0" w:color="auto"/>
      </w:divBdr>
      <w:divsChild>
        <w:div w:id="416902298">
          <w:marLeft w:val="446"/>
          <w:marRight w:val="0"/>
          <w:marTop w:val="0"/>
          <w:marBottom w:val="0"/>
          <w:divBdr>
            <w:top w:val="none" w:sz="0" w:space="0" w:color="auto"/>
            <w:left w:val="none" w:sz="0" w:space="0" w:color="auto"/>
            <w:bottom w:val="none" w:sz="0" w:space="0" w:color="auto"/>
            <w:right w:val="none" w:sz="0" w:space="0" w:color="auto"/>
          </w:divBdr>
        </w:div>
        <w:div w:id="459611954">
          <w:marLeft w:val="446"/>
          <w:marRight w:val="0"/>
          <w:marTop w:val="0"/>
          <w:marBottom w:val="0"/>
          <w:divBdr>
            <w:top w:val="none" w:sz="0" w:space="0" w:color="auto"/>
            <w:left w:val="none" w:sz="0" w:space="0" w:color="auto"/>
            <w:bottom w:val="none" w:sz="0" w:space="0" w:color="auto"/>
            <w:right w:val="none" w:sz="0" w:space="0" w:color="auto"/>
          </w:divBdr>
        </w:div>
        <w:div w:id="537016052">
          <w:marLeft w:val="446"/>
          <w:marRight w:val="0"/>
          <w:marTop w:val="0"/>
          <w:marBottom w:val="0"/>
          <w:divBdr>
            <w:top w:val="none" w:sz="0" w:space="0" w:color="auto"/>
            <w:left w:val="none" w:sz="0" w:space="0" w:color="auto"/>
            <w:bottom w:val="none" w:sz="0" w:space="0" w:color="auto"/>
            <w:right w:val="none" w:sz="0" w:space="0" w:color="auto"/>
          </w:divBdr>
        </w:div>
        <w:div w:id="817109427">
          <w:marLeft w:val="446"/>
          <w:marRight w:val="0"/>
          <w:marTop w:val="0"/>
          <w:marBottom w:val="0"/>
          <w:divBdr>
            <w:top w:val="none" w:sz="0" w:space="0" w:color="auto"/>
            <w:left w:val="none" w:sz="0" w:space="0" w:color="auto"/>
            <w:bottom w:val="none" w:sz="0" w:space="0" w:color="auto"/>
            <w:right w:val="none" w:sz="0" w:space="0" w:color="auto"/>
          </w:divBdr>
        </w:div>
        <w:div w:id="1245458648">
          <w:marLeft w:val="446"/>
          <w:marRight w:val="0"/>
          <w:marTop w:val="0"/>
          <w:marBottom w:val="0"/>
          <w:divBdr>
            <w:top w:val="none" w:sz="0" w:space="0" w:color="auto"/>
            <w:left w:val="none" w:sz="0" w:space="0" w:color="auto"/>
            <w:bottom w:val="none" w:sz="0" w:space="0" w:color="auto"/>
            <w:right w:val="none" w:sz="0" w:space="0" w:color="auto"/>
          </w:divBdr>
        </w:div>
      </w:divsChild>
    </w:div>
    <w:div w:id="1879777997">
      <w:bodyDiv w:val="1"/>
      <w:marLeft w:val="0"/>
      <w:marRight w:val="0"/>
      <w:marTop w:val="0"/>
      <w:marBottom w:val="0"/>
      <w:divBdr>
        <w:top w:val="none" w:sz="0" w:space="0" w:color="auto"/>
        <w:left w:val="none" w:sz="0" w:space="0" w:color="auto"/>
        <w:bottom w:val="none" w:sz="0" w:space="0" w:color="auto"/>
        <w:right w:val="none" w:sz="0" w:space="0" w:color="auto"/>
      </w:divBdr>
      <w:divsChild>
        <w:div w:id="963854186">
          <w:marLeft w:val="360"/>
          <w:marRight w:val="0"/>
          <w:marTop w:val="200"/>
          <w:marBottom w:val="0"/>
          <w:divBdr>
            <w:top w:val="none" w:sz="0" w:space="0" w:color="auto"/>
            <w:left w:val="none" w:sz="0" w:space="0" w:color="auto"/>
            <w:bottom w:val="none" w:sz="0" w:space="0" w:color="auto"/>
            <w:right w:val="none" w:sz="0" w:space="0" w:color="auto"/>
          </w:divBdr>
        </w:div>
      </w:divsChild>
    </w:div>
    <w:div w:id="1937321664">
      <w:bodyDiv w:val="1"/>
      <w:marLeft w:val="0"/>
      <w:marRight w:val="0"/>
      <w:marTop w:val="0"/>
      <w:marBottom w:val="0"/>
      <w:divBdr>
        <w:top w:val="none" w:sz="0" w:space="0" w:color="auto"/>
        <w:left w:val="none" w:sz="0" w:space="0" w:color="auto"/>
        <w:bottom w:val="none" w:sz="0" w:space="0" w:color="auto"/>
        <w:right w:val="none" w:sz="0" w:space="0" w:color="auto"/>
      </w:divBdr>
      <w:divsChild>
        <w:div w:id="939289811">
          <w:marLeft w:val="547"/>
          <w:marRight w:val="0"/>
          <w:marTop w:val="200"/>
          <w:marBottom w:val="0"/>
          <w:divBdr>
            <w:top w:val="none" w:sz="0" w:space="0" w:color="auto"/>
            <w:left w:val="none" w:sz="0" w:space="0" w:color="auto"/>
            <w:bottom w:val="none" w:sz="0" w:space="0" w:color="auto"/>
            <w:right w:val="none" w:sz="0" w:space="0" w:color="auto"/>
          </w:divBdr>
        </w:div>
      </w:divsChild>
    </w:div>
    <w:div w:id="2057509930">
      <w:bodyDiv w:val="1"/>
      <w:marLeft w:val="0"/>
      <w:marRight w:val="0"/>
      <w:marTop w:val="0"/>
      <w:marBottom w:val="0"/>
      <w:divBdr>
        <w:top w:val="none" w:sz="0" w:space="0" w:color="auto"/>
        <w:left w:val="none" w:sz="0" w:space="0" w:color="auto"/>
        <w:bottom w:val="none" w:sz="0" w:space="0" w:color="auto"/>
        <w:right w:val="none" w:sz="0" w:space="0" w:color="auto"/>
      </w:divBdr>
      <w:divsChild>
        <w:div w:id="556477109">
          <w:marLeft w:val="446"/>
          <w:marRight w:val="0"/>
          <w:marTop w:val="0"/>
          <w:marBottom w:val="0"/>
          <w:divBdr>
            <w:top w:val="none" w:sz="0" w:space="0" w:color="auto"/>
            <w:left w:val="none" w:sz="0" w:space="0" w:color="auto"/>
            <w:bottom w:val="none" w:sz="0" w:space="0" w:color="auto"/>
            <w:right w:val="none" w:sz="0" w:space="0" w:color="auto"/>
          </w:divBdr>
        </w:div>
        <w:div w:id="1017193863">
          <w:marLeft w:val="446"/>
          <w:marRight w:val="0"/>
          <w:marTop w:val="0"/>
          <w:marBottom w:val="0"/>
          <w:divBdr>
            <w:top w:val="none" w:sz="0" w:space="0" w:color="auto"/>
            <w:left w:val="none" w:sz="0" w:space="0" w:color="auto"/>
            <w:bottom w:val="none" w:sz="0" w:space="0" w:color="auto"/>
            <w:right w:val="none" w:sz="0" w:space="0" w:color="auto"/>
          </w:divBdr>
        </w:div>
        <w:div w:id="1817603106">
          <w:marLeft w:val="446"/>
          <w:marRight w:val="0"/>
          <w:marTop w:val="0"/>
          <w:marBottom w:val="0"/>
          <w:divBdr>
            <w:top w:val="none" w:sz="0" w:space="0" w:color="auto"/>
            <w:left w:val="none" w:sz="0" w:space="0" w:color="auto"/>
            <w:bottom w:val="none" w:sz="0" w:space="0" w:color="auto"/>
            <w:right w:val="none" w:sz="0" w:space="0" w:color="auto"/>
          </w:divBdr>
        </w:div>
      </w:divsChild>
    </w:div>
    <w:div w:id="2072731731">
      <w:bodyDiv w:val="1"/>
      <w:marLeft w:val="0"/>
      <w:marRight w:val="0"/>
      <w:marTop w:val="0"/>
      <w:marBottom w:val="0"/>
      <w:divBdr>
        <w:top w:val="none" w:sz="0" w:space="0" w:color="auto"/>
        <w:left w:val="none" w:sz="0" w:space="0" w:color="auto"/>
        <w:bottom w:val="none" w:sz="0" w:space="0" w:color="auto"/>
        <w:right w:val="none" w:sz="0" w:space="0" w:color="auto"/>
      </w:divBdr>
      <w:divsChild>
        <w:div w:id="513033434">
          <w:marLeft w:val="446"/>
          <w:marRight w:val="0"/>
          <w:marTop w:val="0"/>
          <w:marBottom w:val="0"/>
          <w:divBdr>
            <w:top w:val="none" w:sz="0" w:space="0" w:color="auto"/>
            <w:left w:val="none" w:sz="0" w:space="0" w:color="auto"/>
            <w:bottom w:val="none" w:sz="0" w:space="0" w:color="auto"/>
            <w:right w:val="none" w:sz="0" w:space="0" w:color="auto"/>
          </w:divBdr>
        </w:div>
        <w:div w:id="578715283">
          <w:marLeft w:val="446"/>
          <w:marRight w:val="0"/>
          <w:marTop w:val="0"/>
          <w:marBottom w:val="0"/>
          <w:divBdr>
            <w:top w:val="none" w:sz="0" w:space="0" w:color="auto"/>
            <w:left w:val="none" w:sz="0" w:space="0" w:color="auto"/>
            <w:bottom w:val="none" w:sz="0" w:space="0" w:color="auto"/>
            <w:right w:val="none" w:sz="0" w:space="0" w:color="auto"/>
          </w:divBdr>
        </w:div>
        <w:div w:id="915630618">
          <w:marLeft w:val="446"/>
          <w:marRight w:val="0"/>
          <w:marTop w:val="0"/>
          <w:marBottom w:val="0"/>
          <w:divBdr>
            <w:top w:val="none" w:sz="0" w:space="0" w:color="auto"/>
            <w:left w:val="none" w:sz="0" w:space="0" w:color="auto"/>
            <w:bottom w:val="none" w:sz="0" w:space="0" w:color="auto"/>
            <w:right w:val="none" w:sz="0" w:space="0" w:color="auto"/>
          </w:divBdr>
        </w:div>
        <w:div w:id="1027413744">
          <w:marLeft w:val="446"/>
          <w:marRight w:val="0"/>
          <w:marTop w:val="0"/>
          <w:marBottom w:val="0"/>
          <w:divBdr>
            <w:top w:val="none" w:sz="0" w:space="0" w:color="auto"/>
            <w:left w:val="none" w:sz="0" w:space="0" w:color="auto"/>
            <w:bottom w:val="none" w:sz="0" w:space="0" w:color="auto"/>
            <w:right w:val="none" w:sz="0" w:space="0" w:color="auto"/>
          </w:divBdr>
        </w:div>
      </w:divsChild>
    </w:div>
    <w:div w:id="2084181295">
      <w:bodyDiv w:val="1"/>
      <w:marLeft w:val="0"/>
      <w:marRight w:val="0"/>
      <w:marTop w:val="0"/>
      <w:marBottom w:val="0"/>
      <w:divBdr>
        <w:top w:val="none" w:sz="0" w:space="0" w:color="auto"/>
        <w:left w:val="none" w:sz="0" w:space="0" w:color="auto"/>
        <w:bottom w:val="none" w:sz="0" w:space="0" w:color="auto"/>
        <w:right w:val="none" w:sz="0" w:space="0" w:color="auto"/>
      </w:divBdr>
      <w:divsChild>
        <w:div w:id="127091563">
          <w:marLeft w:val="547"/>
          <w:marRight w:val="0"/>
          <w:marTop w:val="0"/>
          <w:marBottom w:val="0"/>
          <w:divBdr>
            <w:top w:val="none" w:sz="0" w:space="0" w:color="auto"/>
            <w:left w:val="none" w:sz="0" w:space="0" w:color="auto"/>
            <w:bottom w:val="none" w:sz="0" w:space="0" w:color="auto"/>
            <w:right w:val="none" w:sz="0" w:space="0" w:color="auto"/>
          </w:divBdr>
        </w:div>
        <w:div w:id="452334400">
          <w:marLeft w:val="1166"/>
          <w:marRight w:val="0"/>
          <w:marTop w:val="0"/>
          <w:marBottom w:val="0"/>
          <w:divBdr>
            <w:top w:val="none" w:sz="0" w:space="0" w:color="auto"/>
            <w:left w:val="none" w:sz="0" w:space="0" w:color="auto"/>
            <w:bottom w:val="none" w:sz="0" w:space="0" w:color="auto"/>
            <w:right w:val="none" w:sz="0" w:space="0" w:color="auto"/>
          </w:divBdr>
        </w:div>
        <w:div w:id="1029839030">
          <w:marLeft w:val="1166"/>
          <w:marRight w:val="0"/>
          <w:marTop w:val="0"/>
          <w:marBottom w:val="0"/>
          <w:divBdr>
            <w:top w:val="none" w:sz="0" w:space="0" w:color="auto"/>
            <w:left w:val="none" w:sz="0" w:space="0" w:color="auto"/>
            <w:bottom w:val="none" w:sz="0" w:space="0" w:color="auto"/>
            <w:right w:val="none" w:sz="0" w:space="0" w:color="auto"/>
          </w:divBdr>
        </w:div>
        <w:div w:id="1934783065">
          <w:marLeft w:val="1166"/>
          <w:marRight w:val="0"/>
          <w:marTop w:val="0"/>
          <w:marBottom w:val="0"/>
          <w:divBdr>
            <w:top w:val="none" w:sz="0" w:space="0" w:color="auto"/>
            <w:left w:val="none" w:sz="0" w:space="0" w:color="auto"/>
            <w:bottom w:val="none" w:sz="0" w:space="0" w:color="auto"/>
            <w:right w:val="none" w:sz="0" w:space="0" w:color="auto"/>
          </w:divBdr>
        </w:div>
      </w:divsChild>
    </w:div>
    <w:div w:id="2145074835">
      <w:bodyDiv w:val="1"/>
      <w:marLeft w:val="0"/>
      <w:marRight w:val="0"/>
      <w:marTop w:val="0"/>
      <w:marBottom w:val="0"/>
      <w:divBdr>
        <w:top w:val="none" w:sz="0" w:space="0" w:color="auto"/>
        <w:left w:val="none" w:sz="0" w:space="0" w:color="auto"/>
        <w:bottom w:val="none" w:sz="0" w:space="0" w:color="auto"/>
        <w:right w:val="none" w:sz="0" w:space="0" w:color="auto"/>
      </w:divBdr>
      <w:divsChild>
        <w:div w:id="58688331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7.emf"/><Relationship Id="rId42" Type="http://schemas.openxmlformats.org/officeDocument/2006/relationships/package" Target="embeddings/Microsoft_Visio_Drawing17.vsdx"/><Relationship Id="rId47" Type="http://schemas.openxmlformats.org/officeDocument/2006/relationships/package" Target="embeddings/Microsoft_Visio_Drawing21.vsdx"/><Relationship Id="rId63" Type="http://schemas.openxmlformats.org/officeDocument/2006/relationships/image" Target="media/image23.emf"/><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Visio_Drawing9.vsdx"/><Relationship Id="rId11" Type="http://schemas.microsoft.com/office/2011/relationships/commentsExtended" Target="commentsExtended.xml"/><Relationship Id="rId24" Type="http://schemas.openxmlformats.org/officeDocument/2006/relationships/package" Target="embeddings/Microsoft_Visio_Drawing6.vsdx"/><Relationship Id="rId32" Type="http://schemas.openxmlformats.org/officeDocument/2006/relationships/package" Target="embeddings/Microsoft_Visio_Drawing11.vsdx"/><Relationship Id="rId37" Type="http://schemas.openxmlformats.org/officeDocument/2006/relationships/image" Target="media/image14.emf"/><Relationship Id="rId40" Type="http://schemas.openxmlformats.org/officeDocument/2006/relationships/package" Target="embeddings/Microsoft_Visio_Drawing16.vsdx"/><Relationship Id="rId45" Type="http://schemas.openxmlformats.org/officeDocument/2006/relationships/package" Target="embeddings/Microsoft_Visio_Drawing20.vsdx"/><Relationship Id="rId53" Type="http://schemas.openxmlformats.org/officeDocument/2006/relationships/image" Target="media/image18.emf"/><Relationship Id="rId58" Type="http://schemas.openxmlformats.org/officeDocument/2006/relationships/package" Target="embeddings/Microsoft_Visio_Drawing28.vsdx"/><Relationship Id="rId66" Type="http://schemas.openxmlformats.org/officeDocument/2006/relationships/package" Target="embeddings/Microsoft_Visio_Drawing32.vsdx"/><Relationship Id="rId74"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3.emf"/><Relationship Id="rId43" Type="http://schemas.openxmlformats.org/officeDocument/2006/relationships/package" Target="embeddings/Microsoft_Visio_Drawing18.vsdx"/><Relationship Id="rId48" Type="http://schemas.openxmlformats.org/officeDocument/2006/relationships/package" Target="embeddings/Microsoft_Visio_Drawing22.vsdx"/><Relationship Id="rId56" Type="http://schemas.openxmlformats.org/officeDocument/2006/relationships/package" Target="embeddings/Microsoft_Visio_Drawing27.vsdx"/><Relationship Id="rId64" Type="http://schemas.openxmlformats.org/officeDocument/2006/relationships/package" Target="embeddings/Microsoft_Visio_Drawing31.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17.emf"/><Relationship Id="rId72"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2.emf"/><Relationship Id="rId38" Type="http://schemas.openxmlformats.org/officeDocument/2006/relationships/package" Target="embeddings/Microsoft_Visio_Drawing14.vsdx"/><Relationship Id="rId46" Type="http://schemas.openxmlformats.org/officeDocument/2006/relationships/image" Target="media/image16.emf"/><Relationship Id="rId59" Type="http://schemas.openxmlformats.org/officeDocument/2006/relationships/image" Target="media/image21.emf"/><Relationship Id="rId67" Type="http://schemas.openxmlformats.org/officeDocument/2006/relationships/header" Target="header1.xml"/><Relationship Id="rId20" Type="http://schemas.openxmlformats.org/officeDocument/2006/relationships/package" Target="embeddings/Microsoft_Visio_Drawing4.vsdx"/><Relationship Id="rId41" Type="http://schemas.openxmlformats.org/officeDocument/2006/relationships/image" Target="media/image15.emf"/><Relationship Id="rId54" Type="http://schemas.openxmlformats.org/officeDocument/2006/relationships/package" Target="embeddings/Microsoft_Visio_Drawing26.vsdx"/><Relationship Id="rId62" Type="http://schemas.openxmlformats.org/officeDocument/2006/relationships/package" Target="embeddings/Microsoft_Visio_Drawing30.vsdx"/><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3.vsdx"/><Relationship Id="rId49" Type="http://schemas.openxmlformats.org/officeDocument/2006/relationships/package" Target="embeddings/Microsoft_Visio_Drawing23.vsdx"/><Relationship Id="rId57" Type="http://schemas.openxmlformats.org/officeDocument/2006/relationships/image" Target="media/image20.emf"/><Relationship Id="rId10" Type="http://schemas.openxmlformats.org/officeDocument/2006/relationships/comments" Target="comments.xml"/><Relationship Id="rId31" Type="http://schemas.openxmlformats.org/officeDocument/2006/relationships/image" Target="media/image11.emf"/><Relationship Id="rId44" Type="http://schemas.openxmlformats.org/officeDocument/2006/relationships/package" Target="embeddings/Microsoft_Visio_Drawing19.vsdx"/><Relationship Id="rId52" Type="http://schemas.openxmlformats.org/officeDocument/2006/relationships/package" Target="embeddings/Microsoft_Visio_Drawing25.vsdx"/><Relationship Id="rId60" Type="http://schemas.openxmlformats.org/officeDocument/2006/relationships/package" Target="embeddings/Microsoft_Visio_Drawing29.vsdx"/><Relationship Id="rId65" Type="http://schemas.openxmlformats.org/officeDocument/2006/relationships/image" Target="media/image24.emf"/><Relationship Id="rId73"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3.emf"/><Relationship Id="rId18" Type="http://schemas.openxmlformats.org/officeDocument/2006/relationships/package" Target="embeddings/Microsoft_Visio_Drawing3.vsdx"/><Relationship Id="rId39" Type="http://schemas.openxmlformats.org/officeDocument/2006/relationships/package" Target="embeddings/Microsoft_Visio_Drawing15.vsdx"/><Relationship Id="rId34" Type="http://schemas.openxmlformats.org/officeDocument/2006/relationships/package" Target="embeddings/Microsoft_Visio_Drawing12.vsdx"/><Relationship Id="rId50" Type="http://schemas.openxmlformats.org/officeDocument/2006/relationships/package" Target="embeddings/Microsoft_Visio_Drawing24.vsdx"/><Relationship Id="rId55" Type="http://schemas.openxmlformats.org/officeDocument/2006/relationships/image" Target="media/image19.emf"/><Relationship Id="rId7" Type="http://schemas.openxmlformats.org/officeDocument/2006/relationships/endnotes" Target="endnotes.xml"/><Relationship Id="rId7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38D4C4A9-D912-44D5-A608-853F1FB1236D}">
  <ds:schemaRefs>
    <ds:schemaRef ds:uri="http://schemas.openxmlformats.org/officeDocument/2006/bibliography"/>
  </ds:schemaRefs>
</ds:datastoreItem>
</file>

<file path=customXml/itemProps2.xml><?xml version="1.0" encoding="utf-8"?>
<ds:datastoreItem xmlns:ds="http://schemas.openxmlformats.org/officeDocument/2006/customXml" ds:itemID="{385E5B2A-651F-4C1A-8B9E-D6DE726EDB52}"/>
</file>

<file path=customXml/itemProps3.xml><?xml version="1.0" encoding="utf-8"?>
<ds:datastoreItem xmlns:ds="http://schemas.openxmlformats.org/officeDocument/2006/customXml" ds:itemID="{81A545E4-8F6D-474D-A159-49002926ECDB}"/>
</file>

<file path=customXml/itemProps4.xml><?xml version="1.0" encoding="utf-8"?>
<ds:datastoreItem xmlns:ds="http://schemas.openxmlformats.org/officeDocument/2006/customXml" ds:itemID="{61243BC9-8CE0-4D8D-859F-C61F7ECE54A8}"/>
</file>

<file path=docProps/app.xml><?xml version="1.0" encoding="utf-8"?>
<Properties xmlns="http://schemas.openxmlformats.org/officeDocument/2006/extended-properties" xmlns:vt="http://schemas.openxmlformats.org/officeDocument/2006/docPropsVTypes">
  <Template>Bieu mau tai lieu PTSP v0 3</Template>
  <TotalTime>468</TotalTime>
  <Pages>79</Pages>
  <Words>8653</Words>
  <Characters>49324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So¹n tho</vt:lpstr>
    </vt:vector>
  </TitlesOfParts>
  <Company>Hewlett-Packard</Company>
  <LinksUpToDate>false</LinksUpToDate>
  <CharactersWithSpaces>57862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Vu Quynh Thu</cp:lastModifiedBy>
  <cp:revision>4</cp:revision>
  <cp:lastPrinted>2020-12-15T07:01:00Z</cp:lastPrinted>
  <dcterms:created xsi:type="dcterms:W3CDTF">2022-07-08T04:53:00Z</dcterms:created>
  <dcterms:modified xsi:type="dcterms:W3CDTF">2022-07-11T10:57:00Z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2464400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